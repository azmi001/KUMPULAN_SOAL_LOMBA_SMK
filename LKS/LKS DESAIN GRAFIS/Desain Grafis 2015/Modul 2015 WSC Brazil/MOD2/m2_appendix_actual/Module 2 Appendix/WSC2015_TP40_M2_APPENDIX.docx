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FF87F8" w14:textId="177C9B68" w:rsidR="00F81B1B" w:rsidRDefault="00F81B1B" w:rsidP="00081450">
      <w:pPr>
        <w:spacing w:line="240" w:lineRule="auto"/>
        <w:rPr>
          <w:b/>
          <w:i/>
          <w:color w:val="FF0000"/>
          <w:szCs w:val="20"/>
          <w:lang w:val="en-US"/>
        </w:rPr>
      </w:pPr>
      <w:r w:rsidRPr="00F81B1B">
        <w:rPr>
          <w:b/>
          <w:i/>
          <w:color w:val="FF0000"/>
          <w:szCs w:val="20"/>
          <w:lang w:val="en-US"/>
        </w:rPr>
        <w:t>Skill40_Editorial_Logos</w:t>
      </w:r>
      <w:r>
        <w:rPr>
          <w:b/>
          <w:i/>
          <w:color w:val="FF0000"/>
          <w:szCs w:val="20"/>
          <w:lang w:val="en-US"/>
        </w:rPr>
        <w:t xml:space="preserve"> &gt; </w:t>
      </w:r>
      <w:r w:rsidRPr="00F81B1B">
        <w:rPr>
          <w:b/>
          <w:i/>
          <w:color w:val="FF0000"/>
          <w:szCs w:val="20"/>
          <w:lang w:val="en-US"/>
        </w:rPr>
        <w:t>Skill40_Editorial_Studios</w:t>
      </w:r>
    </w:p>
    <w:p w14:paraId="5F0A9AF3" w14:textId="05C17238" w:rsidR="00B3530E" w:rsidRDefault="00F81B1B" w:rsidP="00081450">
      <w:pPr>
        <w:spacing w:line="240" w:lineRule="auto"/>
        <w:rPr>
          <w:b/>
          <w:i/>
          <w:color w:val="FF0000"/>
          <w:szCs w:val="20"/>
          <w:lang w:val="en-US"/>
        </w:rPr>
      </w:pPr>
      <w:r>
        <w:rPr>
          <w:b/>
          <w:i/>
          <w:noProof/>
          <w:color w:val="FF0000"/>
          <w:szCs w:val="20"/>
          <w:lang w:val="en-US"/>
        </w:rPr>
        <w:drawing>
          <wp:inline distT="0" distB="0" distL="0" distR="0" wp14:anchorId="4DB88014" wp14:editId="1C956798">
            <wp:extent cx="6120130" cy="370141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s_Studios.pd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0B8A" w14:textId="77777777" w:rsidR="00992E42" w:rsidRDefault="00992E42" w:rsidP="00992E42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703BC296" w14:textId="3FA4DCDE" w:rsidR="00992E42" w:rsidRDefault="00B3530E" w:rsidP="00992E42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 w:rsidRPr="00F81B1B">
        <w:rPr>
          <w:b/>
          <w:i/>
          <w:color w:val="FF0000"/>
          <w:szCs w:val="20"/>
          <w:lang w:val="en-US"/>
        </w:rPr>
        <w:t>Skill40_Editorial_Logos</w:t>
      </w:r>
      <w:r>
        <w:rPr>
          <w:b/>
          <w:i/>
          <w:color w:val="FF0000"/>
          <w:szCs w:val="20"/>
          <w:lang w:val="en-US"/>
        </w:rPr>
        <w:t xml:space="preserve"> &gt; </w:t>
      </w:r>
      <w:r w:rsidRPr="00F81B1B">
        <w:rPr>
          <w:b/>
          <w:i/>
          <w:color w:val="FF0000"/>
          <w:szCs w:val="20"/>
          <w:lang w:val="en-US"/>
        </w:rPr>
        <w:t>Skill40_Editorial_</w:t>
      </w:r>
      <w:r>
        <w:rPr>
          <w:b/>
          <w:i/>
          <w:color w:val="FF0000"/>
          <w:szCs w:val="20"/>
          <w:lang w:val="en-US"/>
        </w:rPr>
        <w:t>Visitei</w:t>
      </w:r>
    </w:p>
    <w:p w14:paraId="4E9E9AB3" w14:textId="2054CCA6" w:rsidR="00B3530E" w:rsidRDefault="00B3530E" w:rsidP="00992E42">
      <w:pPr>
        <w:tabs>
          <w:tab w:val="left" w:pos="6035"/>
        </w:tabs>
        <w:rPr>
          <w:szCs w:val="20"/>
          <w:lang w:val="en-US"/>
        </w:rPr>
      </w:pPr>
      <w:r>
        <w:rPr>
          <w:b/>
          <w:i/>
          <w:noProof/>
          <w:color w:val="FF0000"/>
          <w:szCs w:val="20"/>
          <w:lang w:val="en-US"/>
        </w:rPr>
        <w:drawing>
          <wp:inline distT="0" distB="0" distL="0" distR="0" wp14:anchorId="6E7F6E05" wp14:editId="75F837C2">
            <wp:extent cx="5751195" cy="4115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s_Studios_Visitei.pd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1"/>
                    <a:stretch/>
                  </pic:blipFill>
                  <pic:spPr bwMode="auto">
                    <a:xfrm>
                      <a:off x="0" y="0"/>
                      <a:ext cx="5752483" cy="411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1DC7D" w14:textId="77777777" w:rsidR="00992E42" w:rsidRDefault="00992E42" w:rsidP="00992E42">
      <w:pPr>
        <w:tabs>
          <w:tab w:val="left" w:pos="6035"/>
        </w:tabs>
        <w:rPr>
          <w:szCs w:val="20"/>
          <w:lang w:val="en-US"/>
        </w:rPr>
      </w:pPr>
    </w:p>
    <w:p w14:paraId="075AF0EB" w14:textId="39448CAB" w:rsidR="00992E42" w:rsidRDefault="00992E42" w:rsidP="00992E42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 w:rsidRPr="00F81B1B">
        <w:rPr>
          <w:b/>
          <w:i/>
          <w:color w:val="FF0000"/>
          <w:szCs w:val="20"/>
          <w:lang w:val="en-US"/>
        </w:rPr>
        <w:t>Skill40_Editorial_</w:t>
      </w:r>
      <w:r>
        <w:rPr>
          <w:b/>
          <w:i/>
          <w:color w:val="FF0000"/>
          <w:szCs w:val="20"/>
          <w:lang w:val="en-US"/>
        </w:rPr>
        <w:t xml:space="preserve">QR-Code &gt; </w:t>
      </w:r>
      <w:r w:rsidRPr="00F81B1B">
        <w:rPr>
          <w:b/>
          <w:i/>
          <w:color w:val="FF0000"/>
          <w:szCs w:val="20"/>
          <w:lang w:val="en-US"/>
        </w:rPr>
        <w:t>Skill40_Editorial_</w:t>
      </w:r>
      <w:r>
        <w:rPr>
          <w:b/>
          <w:i/>
          <w:color w:val="FF0000"/>
          <w:szCs w:val="20"/>
          <w:lang w:val="en-US"/>
        </w:rPr>
        <w:t>QR-Code</w:t>
      </w:r>
    </w:p>
    <w:p w14:paraId="5B347AE1" w14:textId="77777777" w:rsidR="00992E42" w:rsidRPr="00992E42" w:rsidRDefault="00992E42" w:rsidP="00992E42">
      <w:pPr>
        <w:tabs>
          <w:tab w:val="left" w:pos="6035"/>
        </w:tabs>
        <w:rPr>
          <w:szCs w:val="20"/>
          <w:lang w:val="en-US"/>
        </w:rPr>
      </w:pPr>
    </w:p>
    <w:p w14:paraId="0DB18641" w14:textId="5027CA85" w:rsidR="00B3530E" w:rsidRDefault="00992E42" w:rsidP="00B3530E">
      <w:pPr>
        <w:tabs>
          <w:tab w:val="left" w:pos="6035"/>
        </w:tabs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3110D56A" wp14:editId="3DF9E801">
            <wp:extent cx="2057660" cy="1551091"/>
            <wp:effectExtent l="0" t="0" r="0" b="0"/>
            <wp:docPr id="3" name="Picture 3" descr="Macintosh HD:Users:expert:Desktop:Module 2 Appendix:Appendix:QR_Code:QR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xpert:Desktop:Module 2 Appendix:Appendix:QR_Code:QR_COD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46" r="-8277" b="7344"/>
                    <a:stretch/>
                  </pic:blipFill>
                  <pic:spPr bwMode="auto">
                    <a:xfrm>
                      <a:off x="0" y="0"/>
                      <a:ext cx="2058299" cy="155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3650F" w14:textId="77777777" w:rsidR="00992E42" w:rsidRDefault="00992E42" w:rsidP="00B3530E">
      <w:pPr>
        <w:tabs>
          <w:tab w:val="left" w:pos="6035"/>
        </w:tabs>
        <w:rPr>
          <w:szCs w:val="20"/>
          <w:lang w:val="en-US"/>
        </w:rPr>
      </w:pPr>
    </w:p>
    <w:p w14:paraId="24EA4236" w14:textId="472ADCB4" w:rsidR="00992E42" w:rsidRDefault="001811AE" w:rsidP="00992E42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noProof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3268B388" wp14:editId="5261B411">
            <wp:simplePos x="0" y="0"/>
            <wp:positionH relativeFrom="column">
              <wp:posOffset>0</wp:posOffset>
            </wp:positionH>
            <wp:positionV relativeFrom="paragraph">
              <wp:posOffset>639445</wp:posOffset>
            </wp:positionV>
            <wp:extent cx="5866130" cy="1221105"/>
            <wp:effectExtent l="0" t="0" r="1270" b="0"/>
            <wp:wrapSquare wrapText="bothSides"/>
            <wp:docPr id="6" name="Picture 6" descr="Macintosh HD:Users:expert:Desktop:Module 2 Appendix:Appendix:images:image_Balacla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expert:Desktop:Module 2 Appendix:Appendix:images:image_Balaclav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" t="18573" r="2442" b="24767"/>
                    <a:stretch/>
                  </pic:blipFill>
                  <pic:spPr bwMode="auto">
                    <a:xfrm>
                      <a:off x="0" y="0"/>
                      <a:ext cx="586613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92E42" w:rsidRPr="00F81B1B">
        <w:rPr>
          <w:b/>
          <w:i/>
          <w:color w:val="FF0000"/>
          <w:szCs w:val="20"/>
          <w:lang w:val="en-US"/>
        </w:rPr>
        <w:t>Skill40_Editorial_</w:t>
      </w:r>
      <w:r w:rsidR="00992E42">
        <w:rPr>
          <w:b/>
          <w:i/>
          <w:color w:val="FF0000"/>
          <w:szCs w:val="20"/>
          <w:lang w:val="en-US"/>
        </w:rPr>
        <w:t xml:space="preserve">Images &gt; </w:t>
      </w:r>
      <w:r w:rsidR="00992E42" w:rsidRPr="00F81B1B">
        <w:rPr>
          <w:b/>
          <w:i/>
          <w:color w:val="FF0000"/>
          <w:szCs w:val="20"/>
          <w:lang w:val="en-US"/>
        </w:rPr>
        <w:t>Skill40_Editorial_</w:t>
      </w:r>
      <w:r w:rsidR="00992E42">
        <w:rPr>
          <w:b/>
          <w:i/>
          <w:color w:val="FF0000"/>
          <w:szCs w:val="20"/>
          <w:lang w:val="en-US"/>
        </w:rPr>
        <w:t>Images</w:t>
      </w:r>
    </w:p>
    <w:p w14:paraId="0945BF61" w14:textId="77777777" w:rsidR="001811AE" w:rsidRDefault="001811AE" w:rsidP="001811A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    </w:t>
      </w:r>
    </w:p>
    <w:p w14:paraId="402D572A" w14:textId="53CB9F7D" w:rsidR="001811AE" w:rsidRDefault="001811AE" w:rsidP="001811A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>Studio Balaclava</w:t>
      </w:r>
    </w:p>
    <w:p w14:paraId="3BDE6191" w14:textId="77777777" w:rsidR="001811AE" w:rsidRDefault="001811AE" w:rsidP="001811A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6754D0E2" w14:textId="26586CB5" w:rsidR="001811AE" w:rsidRDefault="001811AE" w:rsidP="001811A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Bradda</w:t>
      </w:r>
      <w:proofErr w:type="spellEnd"/>
    </w:p>
    <w:p w14:paraId="2CC8C831" w14:textId="012277B0" w:rsidR="00992E42" w:rsidRDefault="001811AE" w:rsidP="00B3530E">
      <w:pPr>
        <w:tabs>
          <w:tab w:val="left" w:pos="6035"/>
        </w:tabs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593EB9A6" wp14:editId="1BF8EC4D">
            <wp:extent cx="3657600" cy="1202024"/>
            <wp:effectExtent l="0" t="0" r="0" b="0"/>
            <wp:docPr id="7" name="Picture 7" descr="Macintosh HD:Users:expert:Desktop:Module 2 Appendix:Appendix:images:image_Brad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expert:Desktop:Module 2 Appendix:Appendix:images:image_Bradd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5" t="23747" r="21704" b="22810"/>
                    <a:stretch/>
                  </pic:blipFill>
                  <pic:spPr bwMode="auto">
                    <a:xfrm>
                      <a:off x="0" y="0"/>
                      <a:ext cx="3658641" cy="120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41171" w14:textId="77777777" w:rsidR="001811AE" w:rsidRDefault="001811AE" w:rsidP="001811A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5F174662" w14:textId="68D0C9A8" w:rsidR="001811AE" w:rsidRDefault="001811AE" w:rsidP="001811A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Cafundo</w:t>
      </w:r>
      <w:proofErr w:type="spellEnd"/>
    </w:p>
    <w:p w14:paraId="378E09B5" w14:textId="36DBF2B8" w:rsidR="001811AE" w:rsidRDefault="001811AE" w:rsidP="00B3530E">
      <w:pPr>
        <w:tabs>
          <w:tab w:val="left" w:pos="6035"/>
        </w:tabs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04B3B5FF" wp14:editId="45AA5FE5">
            <wp:extent cx="5578867" cy="1797658"/>
            <wp:effectExtent l="0" t="0" r="9525" b="6350"/>
            <wp:docPr id="8" name="Picture 8" descr="Macintosh HD:Users:expert:Desktop:Module 2 Appendix:Appendix:images:image_cafu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expert:Desktop:Module 2 Appendix:Appendix:images:image_cafund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1" t="22060" r="6196" b="13600"/>
                    <a:stretch/>
                  </pic:blipFill>
                  <pic:spPr bwMode="auto">
                    <a:xfrm>
                      <a:off x="0" y="0"/>
                      <a:ext cx="5580204" cy="179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BBD4B" w14:textId="77777777" w:rsidR="00D62459" w:rsidRDefault="00D62459" w:rsidP="00D62459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642EFE80" w14:textId="62A2145B" w:rsidR="00D62459" w:rsidRDefault="00D62459" w:rsidP="00B3530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noProof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10AEAB8E" wp14:editId="12B3976F">
            <wp:simplePos x="0" y="0"/>
            <wp:positionH relativeFrom="column">
              <wp:posOffset>-114300</wp:posOffset>
            </wp:positionH>
            <wp:positionV relativeFrom="paragraph">
              <wp:posOffset>228600</wp:posOffset>
            </wp:positionV>
            <wp:extent cx="6111875" cy="2999740"/>
            <wp:effectExtent l="0" t="0" r="9525" b="0"/>
            <wp:wrapSquare wrapText="bothSides"/>
            <wp:docPr id="9" name="Picture 9" descr="Macintosh HD:Users:expert:Desktop:Module 2 Appendix:Appendix:images:image_CasaR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expert:Desktop:Module 2 Appendix:Appendix:images:image_CasaRex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5" b="3997"/>
                    <a:stretch/>
                  </pic:blipFill>
                  <pic:spPr bwMode="auto">
                    <a:xfrm>
                      <a:off x="0" y="0"/>
                      <a:ext cx="611187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CasaRex</w:t>
      </w:r>
      <w:proofErr w:type="spellEnd"/>
    </w:p>
    <w:p w14:paraId="0EC53646" w14:textId="77777777" w:rsidR="00D62459" w:rsidRDefault="00D62459" w:rsidP="00B3530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5FB668D9" w14:textId="21F10B00" w:rsidR="00D62459" w:rsidRDefault="00D62459" w:rsidP="00D62459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EstudioMarujo</w:t>
      </w:r>
      <w:proofErr w:type="spellEnd"/>
    </w:p>
    <w:p w14:paraId="3EBFD0B4" w14:textId="2DF06EAD" w:rsidR="00D62459" w:rsidRDefault="00D62459" w:rsidP="00B3530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noProof/>
          <w:color w:val="FF0000"/>
          <w:szCs w:val="20"/>
          <w:lang w:val="en-US"/>
        </w:rPr>
        <w:drawing>
          <wp:inline distT="0" distB="0" distL="0" distR="0" wp14:anchorId="2427278B" wp14:editId="0867D2F3">
            <wp:extent cx="6112459" cy="1037554"/>
            <wp:effectExtent l="0" t="0" r="9525" b="4445"/>
            <wp:docPr id="10" name="Picture 10" descr="Macintosh HD:Users:expert:Desktop:Module 2 Appendix:Appendix:images:image_EstudioMaru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expert:Desktop:Module 2 Appendix:Appendix:images:image_EstudioMaruj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2" b="15108"/>
                    <a:stretch/>
                  </pic:blipFill>
                  <pic:spPr bwMode="auto">
                    <a:xfrm>
                      <a:off x="0" y="0"/>
                      <a:ext cx="6113145" cy="103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E9493" w14:textId="77777777" w:rsidR="00E64036" w:rsidRDefault="00E64036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14234CCF" w14:textId="09DDA604" w:rsidR="002D3E1A" w:rsidRDefault="002D3E1A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bookmarkStart w:id="0" w:name="_GoBack"/>
      <w:bookmarkEnd w:id="0"/>
      <w:r>
        <w:rPr>
          <w:b/>
          <w:i/>
          <w:color w:val="FF0000"/>
          <w:szCs w:val="20"/>
          <w:lang w:val="en-US"/>
        </w:rPr>
        <w:t>Studio FIB</w:t>
      </w:r>
    </w:p>
    <w:p w14:paraId="27416DF0" w14:textId="5C29D9A0" w:rsidR="002D3E1A" w:rsidRDefault="002D3E1A" w:rsidP="00B3530E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noProof/>
          <w:color w:val="FF0000"/>
          <w:szCs w:val="20"/>
          <w:lang w:val="en-US"/>
        </w:rPr>
        <w:drawing>
          <wp:inline distT="0" distB="0" distL="0" distR="0" wp14:anchorId="243E9582" wp14:editId="2C06D93C">
            <wp:extent cx="5661061" cy="2372859"/>
            <wp:effectExtent l="0" t="0" r="3175" b="0"/>
            <wp:docPr id="11" name="Picture 11" descr="Macintosh HD:Users:expert:Desktop:Module 2 Appendix:Appendix:images:image_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expert:Desktop:Module 2 Appendix:Appendix:images:image_FI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1" t="6465" r="5693" b="5699"/>
                    <a:stretch/>
                  </pic:blipFill>
                  <pic:spPr bwMode="auto">
                    <a:xfrm>
                      <a:off x="0" y="0"/>
                      <a:ext cx="5662362" cy="237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5C3D7" w14:textId="77777777" w:rsidR="002D3E1A" w:rsidRDefault="002D3E1A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76A6CB58" w14:textId="77777777" w:rsidR="002D3E1A" w:rsidRDefault="002D3E1A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77D3F0AB" w14:textId="77777777" w:rsidR="002D3E1A" w:rsidRDefault="002D3E1A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18C4BA26" w14:textId="77777777" w:rsidR="002D3E1A" w:rsidRDefault="002D3E1A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4E25F82E" w14:textId="77777777" w:rsidR="002D3E1A" w:rsidRDefault="002D3E1A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1DC8A72B" w14:textId="2A711308" w:rsidR="002F60F4" w:rsidRDefault="002D3E1A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 w:rsidR="002F60F4">
        <w:rPr>
          <w:b/>
          <w:i/>
          <w:color w:val="FF0000"/>
          <w:szCs w:val="20"/>
          <w:lang w:val="en-US"/>
        </w:rPr>
        <w:t>Globulo</w:t>
      </w:r>
      <w:proofErr w:type="spellEnd"/>
    </w:p>
    <w:p w14:paraId="1F6FC0FA" w14:textId="1B77640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noProof/>
          <w:color w:val="FF000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0B421C51" wp14:editId="4E4511FF">
            <wp:simplePos x="0" y="0"/>
            <wp:positionH relativeFrom="column">
              <wp:posOffset>228600</wp:posOffset>
            </wp:positionH>
            <wp:positionV relativeFrom="paragraph">
              <wp:posOffset>134620</wp:posOffset>
            </wp:positionV>
            <wp:extent cx="5486400" cy="3663315"/>
            <wp:effectExtent l="0" t="0" r="0" b="0"/>
            <wp:wrapNone/>
            <wp:docPr id="12" name="Picture 12" descr="Macintosh HD:Users:expert:Desktop:Module 2 Appendix:Appendix:images:image_Glob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expert:Desktop:Module 2 Appendix:Appendix:images:image_Globul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" t="2073" r="5179" b="3095"/>
                    <a:stretch/>
                  </pic:blipFill>
                  <pic:spPr bwMode="auto">
                    <a:xfrm>
                      <a:off x="0" y="0"/>
                      <a:ext cx="54864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B001A" w14:textId="52FEFE8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614FB1A5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495EFCBA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5C125A17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4716FB1F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57ACBB23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1894169E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04346A44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69DD7563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6FED4A21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7D41B4CB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5CC1C3A9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107C043D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00BB4379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2B182BFC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595C30C6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40C7F32F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51C92CBD" w14:textId="77777777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</w:p>
    <w:p w14:paraId="2DC62042" w14:textId="304A549C" w:rsidR="002F60F4" w:rsidRDefault="002F60F4" w:rsidP="002D3E1A">
      <w:pPr>
        <w:tabs>
          <w:tab w:val="left" w:pos="6035"/>
        </w:tabs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OniBranding</w:t>
      </w:r>
      <w:proofErr w:type="spellEnd"/>
    </w:p>
    <w:p w14:paraId="59ACB742" w14:textId="77777777" w:rsidR="002F60F4" w:rsidRPr="002F60F4" w:rsidRDefault="002F60F4" w:rsidP="002F60F4">
      <w:pPr>
        <w:rPr>
          <w:szCs w:val="20"/>
          <w:lang w:val="en-US"/>
        </w:rPr>
      </w:pPr>
    </w:p>
    <w:p w14:paraId="492D64D6" w14:textId="19B6CDF8" w:rsidR="002F60F4" w:rsidRPr="002F60F4" w:rsidRDefault="002F60F4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4CAA7742" wp14:editId="49B8B666">
            <wp:extent cx="5372999" cy="966293"/>
            <wp:effectExtent l="0" t="0" r="0" b="0"/>
            <wp:docPr id="13" name="Picture 13" descr="Macintosh HD:Users:expert:Desktop:Module 2 Appendix:Appendix:images:image_OniBra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expert:Desktop:Module 2 Appendix:Appendix:images:image_OniBrandi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9" b="12132"/>
                    <a:stretch/>
                  </pic:blipFill>
                  <pic:spPr bwMode="auto">
                    <a:xfrm>
                      <a:off x="0" y="0"/>
                      <a:ext cx="5374060" cy="96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6C35F" w14:textId="77777777" w:rsidR="002F60F4" w:rsidRPr="002F60F4" w:rsidRDefault="002F60F4" w:rsidP="002F60F4">
      <w:pPr>
        <w:rPr>
          <w:szCs w:val="20"/>
          <w:lang w:val="en-US"/>
        </w:rPr>
      </w:pPr>
    </w:p>
    <w:p w14:paraId="29B90A07" w14:textId="7716AF83" w:rsidR="002F60F4" w:rsidRPr="002F60F4" w:rsidRDefault="002F60F4" w:rsidP="002F60F4">
      <w:pPr>
        <w:rPr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oodEstudio</w:t>
      </w:r>
      <w:proofErr w:type="spellEnd"/>
    </w:p>
    <w:p w14:paraId="52AF3804" w14:textId="1170A0DC" w:rsidR="002F60F4" w:rsidRPr="002F60F4" w:rsidRDefault="00FA33C4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02405A96" wp14:editId="7804EC59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5566410" cy="1296035"/>
            <wp:effectExtent l="0" t="0" r="0" b="0"/>
            <wp:wrapSquare wrapText="bothSides"/>
            <wp:docPr id="14" name="Picture 14" descr="Macintosh HD:Users:expert:Desktop:Module 2 Appendix:Appendix:images:image_ood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intosh HD:Users:expert:Desktop:Module 2 Appendix:Appendix:images:image_oodEstud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6" t="2930" r="932" b="55959"/>
                    <a:stretch/>
                  </pic:blipFill>
                  <pic:spPr bwMode="auto">
                    <a:xfrm>
                      <a:off x="0" y="0"/>
                      <a:ext cx="556641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0BE65" w14:textId="2F6822F2" w:rsidR="002F60F4" w:rsidRPr="002F60F4" w:rsidRDefault="002F60F4" w:rsidP="002F60F4">
      <w:pPr>
        <w:rPr>
          <w:szCs w:val="20"/>
          <w:lang w:val="en-US"/>
        </w:rPr>
      </w:pPr>
    </w:p>
    <w:p w14:paraId="76AE6478" w14:textId="75B2C2A5" w:rsidR="002F60F4" w:rsidRPr="002F60F4" w:rsidRDefault="00FA33C4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anchor distT="0" distB="0" distL="114300" distR="114300" simplePos="0" relativeHeight="251666432" behindDoc="0" locked="0" layoutInCell="1" allowOverlap="1" wp14:anchorId="44EC7FF6" wp14:editId="4D598AC7">
            <wp:simplePos x="0" y="0"/>
            <wp:positionH relativeFrom="column">
              <wp:posOffset>-5680710</wp:posOffset>
            </wp:positionH>
            <wp:positionV relativeFrom="paragraph">
              <wp:posOffset>1097280</wp:posOffset>
            </wp:positionV>
            <wp:extent cx="5566410" cy="1130300"/>
            <wp:effectExtent l="0" t="0" r="0" b="12700"/>
            <wp:wrapSquare wrapText="bothSides"/>
            <wp:docPr id="16" name="Picture 16" descr="Macintosh HD:Users:expert:Desktop:Module 2 Appendix:Appendix:images:image_oodE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intosh HD:Users:expert:Desktop:Module 2 Appendix:Appendix:images:image_oodEstud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" t="55554" r="1112" b="8555"/>
                    <a:stretch/>
                  </pic:blipFill>
                  <pic:spPr bwMode="auto">
                    <a:xfrm>
                      <a:off x="0" y="0"/>
                      <a:ext cx="556641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0F4">
        <w:rPr>
          <w:szCs w:val="20"/>
          <w:lang w:val="en-US"/>
        </w:rPr>
        <w:br w:type="textWrapping" w:clear="all"/>
      </w:r>
    </w:p>
    <w:p w14:paraId="4F27F542" w14:textId="434FEE83" w:rsidR="00AD241A" w:rsidRPr="002F60F4" w:rsidRDefault="00AD241A" w:rsidP="00AD241A">
      <w:pPr>
        <w:rPr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Questto</w:t>
      </w:r>
      <w:proofErr w:type="spellEnd"/>
    </w:p>
    <w:p w14:paraId="1847041B" w14:textId="77777777" w:rsidR="002F60F4" w:rsidRPr="002F60F4" w:rsidRDefault="002F60F4" w:rsidP="002F60F4">
      <w:pPr>
        <w:rPr>
          <w:szCs w:val="20"/>
          <w:lang w:val="en-US"/>
        </w:rPr>
      </w:pPr>
    </w:p>
    <w:p w14:paraId="45C2995F" w14:textId="1651517C" w:rsidR="002F60F4" w:rsidRPr="002F60F4" w:rsidRDefault="00AD241A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370B55FA" wp14:editId="2B122C21">
            <wp:extent cx="5258699" cy="1153020"/>
            <wp:effectExtent l="0" t="0" r="0" b="0"/>
            <wp:docPr id="17" name="Picture 17" descr="Macintosh HD:Users:expert:Desktop:Module 2 Appendix:Appendix:images:image_Quest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expert:Desktop:Module 2 Appendix:Appendix:images:image_Quest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5" t="3247" r="7354" b="70972"/>
                    <a:stretch/>
                  </pic:blipFill>
                  <pic:spPr bwMode="auto">
                    <a:xfrm>
                      <a:off x="0" y="0"/>
                      <a:ext cx="5264687" cy="115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CF515" w14:textId="3D64265C" w:rsidR="002F60F4" w:rsidRPr="002F60F4" w:rsidRDefault="00AD241A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5FACCC85" wp14:editId="26878371">
            <wp:extent cx="5144399" cy="1052683"/>
            <wp:effectExtent l="0" t="0" r="0" b="0"/>
            <wp:docPr id="18" name="Picture 18" descr="Macintosh HD:Users:expert:Desktop:Module 2 Appendix:Appendix:images:image_Quest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expert:Desktop:Module 2 Appendix:Appendix:images:image_Quest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" t="38995" r="3777" b="36091"/>
                    <a:stretch/>
                  </pic:blipFill>
                  <pic:spPr bwMode="auto">
                    <a:xfrm>
                      <a:off x="0" y="0"/>
                      <a:ext cx="5152916" cy="105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0432">
        <w:rPr>
          <w:noProof/>
          <w:szCs w:val="20"/>
          <w:lang w:val="en-US"/>
        </w:rPr>
        <w:drawing>
          <wp:inline distT="0" distB="0" distL="0" distR="0" wp14:anchorId="462074C8" wp14:editId="7FB0F4BB">
            <wp:extent cx="965771" cy="955567"/>
            <wp:effectExtent l="0" t="0" r="0" b="10160"/>
            <wp:docPr id="19" name="Picture 19" descr="Macintosh HD:Users:expert:Desktop:Module 2 Appendix:Appendix:images:image_Quest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expert:Desktop:Module 2 Appendix:Appendix:images:image_Quest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1" t="75827" r="78618" b="548"/>
                    <a:stretch/>
                  </pic:blipFill>
                  <pic:spPr bwMode="auto">
                    <a:xfrm>
                      <a:off x="0" y="0"/>
                      <a:ext cx="968522" cy="95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137F1" w14:textId="080EDDEB" w:rsidR="002F60F4" w:rsidRDefault="002F60F4" w:rsidP="002F60F4">
      <w:pPr>
        <w:rPr>
          <w:szCs w:val="20"/>
          <w:lang w:val="en-US"/>
        </w:rPr>
      </w:pPr>
    </w:p>
    <w:p w14:paraId="24DB156E" w14:textId="77777777" w:rsidR="00BB1696" w:rsidRDefault="00BB1696" w:rsidP="002F60F4">
      <w:pPr>
        <w:rPr>
          <w:szCs w:val="20"/>
          <w:lang w:val="en-US"/>
        </w:rPr>
      </w:pPr>
    </w:p>
    <w:p w14:paraId="03D1DB75" w14:textId="59A25A45" w:rsidR="00BB1696" w:rsidRPr="00BC740E" w:rsidRDefault="00BB1696" w:rsidP="002F60F4">
      <w:pPr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>
        <w:rPr>
          <w:b/>
          <w:i/>
          <w:color w:val="FF0000"/>
          <w:szCs w:val="20"/>
          <w:lang w:val="en-US"/>
        </w:rPr>
        <w:t>Sebastiany</w:t>
      </w:r>
      <w:proofErr w:type="spellEnd"/>
    </w:p>
    <w:p w14:paraId="2C2F3A63" w14:textId="48926C7F" w:rsidR="002F60F4" w:rsidRPr="002F60F4" w:rsidRDefault="00BB1696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3BC5B9E4" wp14:editId="6C5F696C">
            <wp:extent cx="3658499" cy="1067168"/>
            <wp:effectExtent l="0" t="0" r="0" b="0"/>
            <wp:docPr id="20" name="Picture 20" descr="Macintosh HD:Users:expert:Desktop:Module 2 Appendix:Appendix:images:image_Sebastia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cintosh HD:Users:expert:Desktop:Module 2 Appendix:Appendix:images:image_Sebastian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6" t="6061" r="9079" b="58039"/>
                    <a:stretch/>
                  </pic:blipFill>
                  <pic:spPr bwMode="auto">
                    <a:xfrm>
                      <a:off x="0" y="0"/>
                      <a:ext cx="3661711" cy="106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5DFB">
        <w:rPr>
          <w:szCs w:val="20"/>
          <w:lang w:val="en-US"/>
        </w:rPr>
        <w:t xml:space="preserve"> </w:t>
      </w:r>
      <w:r w:rsidR="00BC740E">
        <w:rPr>
          <w:noProof/>
          <w:szCs w:val="20"/>
          <w:lang w:val="en-US"/>
        </w:rPr>
        <w:drawing>
          <wp:inline distT="0" distB="0" distL="0" distR="0" wp14:anchorId="0AF46B5E" wp14:editId="0F523EDD">
            <wp:extent cx="2401199" cy="1056979"/>
            <wp:effectExtent l="0" t="0" r="12065" b="10160"/>
            <wp:docPr id="21" name="Picture 21" descr="Macintosh HD:Users:expert:Desktop:Module 2 Appendix:Appendix:images:image_Sebastia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cintosh HD:Users:expert:Desktop:Module 2 Appendix:Appendix:images:image_Sebastian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6" t="53357" r="39013" b="10743"/>
                    <a:stretch/>
                  </pic:blipFill>
                  <pic:spPr bwMode="auto">
                    <a:xfrm>
                      <a:off x="0" y="0"/>
                      <a:ext cx="2404382" cy="105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DF9FF" w14:textId="77777777" w:rsidR="002F60F4" w:rsidRPr="002F60F4" w:rsidRDefault="002F60F4" w:rsidP="002F60F4">
      <w:pPr>
        <w:rPr>
          <w:szCs w:val="20"/>
          <w:lang w:val="en-US"/>
        </w:rPr>
      </w:pPr>
    </w:p>
    <w:p w14:paraId="0F0304FB" w14:textId="5CC57E62" w:rsidR="00BF0432" w:rsidRPr="00BC740E" w:rsidRDefault="00BF0432" w:rsidP="00BF0432">
      <w:pPr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Studio </w:t>
      </w:r>
      <w:proofErr w:type="spellStart"/>
      <w:r w:rsidR="00D80004">
        <w:rPr>
          <w:b/>
          <w:i/>
          <w:color w:val="FF0000"/>
          <w:szCs w:val="20"/>
          <w:lang w:val="en-US"/>
        </w:rPr>
        <w:t>UnoBrand</w:t>
      </w:r>
      <w:proofErr w:type="spellEnd"/>
    </w:p>
    <w:p w14:paraId="1CEA4833" w14:textId="21AC833B" w:rsidR="002F60F4" w:rsidRDefault="002F60F4" w:rsidP="002F60F4">
      <w:pPr>
        <w:rPr>
          <w:szCs w:val="20"/>
          <w:lang w:val="en-US"/>
        </w:rPr>
      </w:pPr>
    </w:p>
    <w:p w14:paraId="72332EDF" w14:textId="7EBB1F39" w:rsidR="002D3E1A" w:rsidRDefault="00D80004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anchor distT="0" distB="0" distL="114300" distR="114300" simplePos="0" relativeHeight="251667456" behindDoc="0" locked="0" layoutInCell="1" allowOverlap="1" wp14:anchorId="699AA7A6" wp14:editId="73F14EC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29100" cy="2950210"/>
            <wp:effectExtent l="0" t="0" r="0" b="0"/>
            <wp:wrapSquare wrapText="bothSides"/>
            <wp:docPr id="22" name="Picture 22" descr="Macintosh HD:Users:expert:Desktop:Module 2 Appendix:Appendix:images:image_UnoBr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intosh HD:Users:expert:Desktop:Module 2 Appendix:Appendix:images:image_UnoBran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" t="2717" r="9095" b="3590"/>
                    <a:stretch/>
                  </pic:blipFill>
                  <pic:spPr bwMode="auto">
                    <a:xfrm>
                      <a:off x="0" y="0"/>
                      <a:ext cx="4229100" cy="2950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56820" w14:textId="77777777" w:rsidR="00903317" w:rsidRDefault="00D80004" w:rsidP="00903317">
      <w:pPr>
        <w:rPr>
          <w:b/>
          <w:i/>
          <w:color w:val="FF0000"/>
          <w:szCs w:val="20"/>
          <w:lang w:val="en-US"/>
        </w:rPr>
      </w:pPr>
      <w:r>
        <w:rPr>
          <w:szCs w:val="20"/>
          <w:lang w:val="en-US"/>
        </w:rPr>
        <w:br w:type="textWrapping" w:clear="all"/>
      </w:r>
    </w:p>
    <w:p w14:paraId="345ABBDA" w14:textId="1354B78A" w:rsidR="00903317" w:rsidRPr="00BC740E" w:rsidRDefault="00903317" w:rsidP="00903317">
      <w:pPr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 xml:space="preserve">Image </w:t>
      </w:r>
      <w:proofErr w:type="spellStart"/>
      <w:r>
        <w:rPr>
          <w:b/>
          <w:i/>
          <w:color w:val="FF0000"/>
          <w:szCs w:val="20"/>
          <w:lang w:val="en-US"/>
        </w:rPr>
        <w:t>Giovani</w:t>
      </w:r>
      <w:proofErr w:type="spellEnd"/>
    </w:p>
    <w:p w14:paraId="309A02F2" w14:textId="60A16F50" w:rsidR="002F60F4" w:rsidRDefault="00903317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2D996F37" wp14:editId="20F41388">
            <wp:extent cx="1540510" cy="2404153"/>
            <wp:effectExtent l="0" t="0" r="8890" b="8890"/>
            <wp:docPr id="23" name="Picture 23" descr="Macintosh HD:Users:expert:Desktop:Module 2 Appendix:Appendix:images:image_Giov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cintosh HD:Users:expert:Desktop:Module 2 Appendix:Appendix:images:image_Giovani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0" t="5535" r="38658" b="8088"/>
                    <a:stretch/>
                  </pic:blipFill>
                  <pic:spPr bwMode="auto">
                    <a:xfrm>
                      <a:off x="0" y="0"/>
                      <a:ext cx="1541233" cy="240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86AC9" w14:textId="77777777" w:rsidR="00903317" w:rsidRDefault="00903317" w:rsidP="002F60F4">
      <w:pPr>
        <w:rPr>
          <w:szCs w:val="20"/>
          <w:lang w:val="en-US"/>
        </w:rPr>
      </w:pPr>
    </w:p>
    <w:p w14:paraId="2D27A887" w14:textId="0A72E2F5" w:rsidR="00903317" w:rsidRPr="00BC740E" w:rsidRDefault="00903317" w:rsidP="00903317">
      <w:pPr>
        <w:rPr>
          <w:b/>
          <w:i/>
          <w:color w:val="FF0000"/>
          <w:szCs w:val="20"/>
          <w:lang w:val="en-US"/>
        </w:rPr>
      </w:pPr>
      <w:r>
        <w:rPr>
          <w:b/>
          <w:i/>
          <w:color w:val="FF0000"/>
          <w:szCs w:val="20"/>
          <w:lang w:val="en-US"/>
        </w:rPr>
        <w:t>Image Maps</w:t>
      </w:r>
    </w:p>
    <w:p w14:paraId="3505735E" w14:textId="4A611BC3" w:rsidR="00903317" w:rsidRPr="002F60F4" w:rsidRDefault="00903317" w:rsidP="002F60F4">
      <w:pPr>
        <w:rPr>
          <w:szCs w:val="20"/>
          <w:lang w:val="en-US"/>
        </w:rPr>
      </w:pPr>
      <w:r>
        <w:rPr>
          <w:noProof/>
          <w:szCs w:val="20"/>
          <w:lang w:val="en-US"/>
        </w:rPr>
        <w:drawing>
          <wp:inline distT="0" distB="0" distL="0" distR="0" wp14:anchorId="0F3E201C" wp14:editId="6A99DD4F">
            <wp:extent cx="5937885" cy="3061699"/>
            <wp:effectExtent l="0" t="0" r="5715" b="12065"/>
            <wp:docPr id="24" name="Picture 24" descr="Macintosh HD:Users:expert:Desktop:Module 2 Appendix:Appendix:images:image_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cintosh HD:Users:expert:Desktop:Module 2 Appendix:Appendix:images:image_map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" b="7165"/>
                    <a:stretch/>
                  </pic:blipFill>
                  <pic:spPr bwMode="auto">
                    <a:xfrm>
                      <a:off x="0" y="0"/>
                      <a:ext cx="5938484" cy="306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3317" w:rsidRPr="002F60F4" w:rsidSect="00300343">
      <w:headerReference w:type="default" r:id="rId26"/>
      <w:footerReference w:type="first" r:id="rId2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F7A488" w14:textId="77777777" w:rsidR="00103D25" w:rsidRDefault="00103D25" w:rsidP="00313492">
      <w:r>
        <w:separator/>
      </w:r>
    </w:p>
    <w:p w14:paraId="756FD337" w14:textId="77777777" w:rsidR="00103D25" w:rsidRDefault="00103D25" w:rsidP="00313492"/>
    <w:p w14:paraId="5E06CEB4" w14:textId="77777777" w:rsidR="00103D25" w:rsidRDefault="00103D25"/>
  </w:endnote>
  <w:endnote w:type="continuationSeparator" w:id="0">
    <w:p w14:paraId="6F01FA72" w14:textId="77777777" w:rsidR="00103D25" w:rsidRDefault="00103D25" w:rsidP="00313492">
      <w:r>
        <w:continuationSeparator/>
      </w:r>
    </w:p>
    <w:p w14:paraId="39F1DA94" w14:textId="77777777" w:rsidR="00103D25" w:rsidRDefault="00103D25" w:rsidP="00313492"/>
    <w:p w14:paraId="0E5B40A7" w14:textId="77777777" w:rsidR="00103D25" w:rsidRDefault="00103D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51"/>
    <w:family w:val="auto"/>
    <w:pitch w:val="variable"/>
    <w:sig w:usb0="A00002FF" w:usb1="28CFFCFA" w:usb2="00000016" w:usb3="00000000" w:csb0="001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Angsan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Frutiger LT Com 45 Light">
    <w:charset w:val="00"/>
    <w:family w:val="auto"/>
    <w:pitch w:val="variable"/>
    <w:sig w:usb0="8000002F" w:usb1="5000204A" w:usb2="00000000" w:usb3="00000000" w:csb0="0000009B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6DB417" w14:textId="77777777" w:rsidR="00103D25" w:rsidRDefault="00103D2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F34DA3" w14:textId="77777777" w:rsidR="00103D25" w:rsidRDefault="00103D25">
      <w:r>
        <w:separator/>
      </w:r>
    </w:p>
  </w:footnote>
  <w:footnote w:type="continuationSeparator" w:id="0">
    <w:p w14:paraId="59635D82" w14:textId="77777777" w:rsidR="00103D25" w:rsidRDefault="00103D25" w:rsidP="00313492">
      <w:r>
        <w:continuationSeparator/>
      </w:r>
    </w:p>
    <w:p w14:paraId="540733B8" w14:textId="77777777" w:rsidR="00103D25" w:rsidRDefault="00103D25" w:rsidP="00313492"/>
    <w:p w14:paraId="3357FE79" w14:textId="77777777" w:rsidR="00103D25" w:rsidRDefault="00103D25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A1EC1E" w14:textId="77777777" w:rsidR="00103D25" w:rsidRDefault="00103D25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77696" behindDoc="1" locked="0" layoutInCell="1" allowOverlap="1" wp14:anchorId="172F19D2" wp14:editId="04FE530D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1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78720" behindDoc="1" locked="0" layoutInCell="1" allowOverlap="1" wp14:anchorId="2BC4D152" wp14:editId="389F0816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0"/>
      </w:rPr>
    </w:lvl>
    <w:lvl w:ilvl="1">
      <w:start w:val="1"/>
      <w:numFmt w:val="lowerLetter"/>
      <w:suff w:val="nothing"/>
      <w:lvlText w:val="%2."/>
      <w:lvlJc w:val="left"/>
      <w:pPr>
        <w:ind w:left="0" w:firstLine="1440"/>
      </w:pPr>
      <w:rPr>
        <w:rFonts w:hint="default"/>
        <w:color w:val="000000"/>
        <w:position w:val="0"/>
        <w:sz w:val="20"/>
      </w:rPr>
    </w:lvl>
    <w:lvl w:ilvl="2">
      <w:start w:val="1"/>
      <w:numFmt w:val="lowerRoman"/>
      <w:suff w:val="nothing"/>
      <w:lvlText w:val="%3."/>
      <w:lvlJc w:val="left"/>
      <w:pPr>
        <w:ind w:left="0" w:firstLine="2160"/>
      </w:pPr>
      <w:rPr>
        <w:rFonts w:hint="default"/>
        <w:color w:val="000000"/>
        <w:position w:val="0"/>
        <w:sz w:val="20"/>
      </w:rPr>
    </w:lvl>
    <w:lvl w:ilvl="3">
      <w:start w:val="1"/>
      <w:numFmt w:val="decimal"/>
      <w:isLgl/>
      <w:suff w:val="nothing"/>
      <w:lvlText w:val="%4."/>
      <w:lvlJc w:val="left"/>
      <w:pPr>
        <w:ind w:left="0" w:firstLine="2880"/>
      </w:pPr>
      <w:rPr>
        <w:rFonts w:hint="default"/>
        <w:color w:val="000000"/>
        <w:position w:val="0"/>
        <w:sz w:val="20"/>
      </w:rPr>
    </w:lvl>
    <w:lvl w:ilvl="4">
      <w:start w:val="1"/>
      <w:numFmt w:val="lowerLetter"/>
      <w:suff w:val="nothing"/>
      <w:lvlText w:val="%5."/>
      <w:lvlJc w:val="left"/>
      <w:pPr>
        <w:ind w:left="0" w:firstLine="3600"/>
      </w:pPr>
      <w:rPr>
        <w:rFonts w:hint="default"/>
        <w:color w:val="000000"/>
        <w:position w:val="0"/>
        <w:sz w:val="20"/>
      </w:rPr>
    </w:lvl>
    <w:lvl w:ilvl="5">
      <w:start w:val="1"/>
      <w:numFmt w:val="lowerRoman"/>
      <w:suff w:val="nothing"/>
      <w:lvlText w:val="%6."/>
      <w:lvlJc w:val="left"/>
      <w:pPr>
        <w:ind w:left="0" w:firstLine="4320"/>
      </w:pPr>
      <w:rPr>
        <w:rFonts w:hint="default"/>
        <w:color w:val="000000"/>
        <w:position w:val="0"/>
        <w:sz w:val="20"/>
      </w:rPr>
    </w:lvl>
    <w:lvl w:ilvl="6">
      <w:start w:val="1"/>
      <w:numFmt w:val="decimal"/>
      <w:isLgl/>
      <w:suff w:val="nothing"/>
      <w:lvlText w:val="%7."/>
      <w:lvlJc w:val="left"/>
      <w:pPr>
        <w:ind w:left="0" w:firstLine="5040"/>
      </w:pPr>
      <w:rPr>
        <w:rFonts w:hint="default"/>
        <w:color w:val="000000"/>
        <w:position w:val="0"/>
        <w:sz w:val="20"/>
      </w:rPr>
    </w:lvl>
    <w:lvl w:ilvl="7">
      <w:start w:val="1"/>
      <w:numFmt w:val="lowerLetter"/>
      <w:suff w:val="nothing"/>
      <w:lvlText w:val="%8."/>
      <w:lvlJc w:val="left"/>
      <w:pPr>
        <w:ind w:left="0" w:firstLine="5760"/>
      </w:pPr>
      <w:rPr>
        <w:rFonts w:hint="default"/>
        <w:color w:val="000000"/>
        <w:position w:val="0"/>
        <w:sz w:val="20"/>
      </w:rPr>
    </w:lvl>
    <w:lvl w:ilvl="8">
      <w:start w:val="1"/>
      <w:numFmt w:val="lowerRoman"/>
      <w:suff w:val="nothing"/>
      <w:lvlText w:val="%9."/>
      <w:lvlJc w:val="left"/>
      <w:pPr>
        <w:ind w:left="0" w:firstLine="360"/>
      </w:pPr>
      <w:rPr>
        <w:rFonts w:hint="default"/>
        <w:color w:val="000000"/>
        <w:position w:val="0"/>
        <w:sz w:val="20"/>
      </w:rPr>
    </w:lvl>
  </w:abstractNum>
  <w:abstractNum w:abstractNumId="11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5EF4965"/>
    <w:multiLevelType w:val="hybridMultilevel"/>
    <w:tmpl w:val="EC287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9564F5C"/>
    <w:multiLevelType w:val="hybridMultilevel"/>
    <w:tmpl w:val="E57452DE"/>
    <w:lvl w:ilvl="0" w:tplc="20802E20">
      <w:start w:val="2"/>
      <w:numFmt w:val="bullet"/>
      <w:lvlText w:val="-"/>
      <w:lvlJc w:val="left"/>
      <w:pPr>
        <w:ind w:left="450" w:hanging="360"/>
      </w:pPr>
      <w:rPr>
        <w:rFonts w:ascii="Arial" w:eastAsia="Times New Roman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5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>
    <w:nsid w:val="1B140EE1"/>
    <w:multiLevelType w:val="hybridMultilevel"/>
    <w:tmpl w:val="FC3AF812"/>
    <w:lvl w:ilvl="0" w:tplc="20802E2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>
    <w:nsid w:val="29EC778C"/>
    <w:multiLevelType w:val="hybridMultilevel"/>
    <w:tmpl w:val="313C2C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2DBC45E9"/>
    <w:multiLevelType w:val="hybridMultilevel"/>
    <w:tmpl w:val="6C4291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3177C"/>
    <w:multiLevelType w:val="hybridMultilevel"/>
    <w:tmpl w:val="701ED276"/>
    <w:lvl w:ilvl="0" w:tplc="20802E2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20802E20">
      <w:start w:val="2"/>
      <w:numFmt w:val="bullet"/>
      <w:lvlText w:val="-"/>
      <w:lvlJc w:val="left"/>
      <w:pPr>
        <w:ind w:left="450" w:hanging="360"/>
      </w:pPr>
      <w:rPr>
        <w:rFonts w:ascii="Arial" w:eastAsia="Times New Roman" w:hAnsi="Aria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51B1B6C"/>
    <w:multiLevelType w:val="hybridMultilevel"/>
    <w:tmpl w:val="EF982C62"/>
    <w:lvl w:ilvl="0" w:tplc="37CAA2D8">
      <w:numFmt w:val="bullet"/>
      <w:lvlText w:val="–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0F21F5"/>
    <w:multiLevelType w:val="hybridMultilevel"/>
    <w:tmpl w:val="D03E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442E6A5B"/>
    <w:multiLevelType w:val="hybridMultilevel"/>
    <w:tmpl w:val="0C70A382"/>
    <w:lvl w:ilvl="0" w:tplc="20802E20">
      <w:start w:val="2"/>
      <w:numFmt w:val="bullet"/>
      <w:lvlText w:val="-"/>
      <w:lvlJc w:val="left"/>
      <w:pPr>
        <w:ind w:left="45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D370C1"/>
    <w:multiLevelType w:val="multilevel"/>
    <w:tmpl w:val="47782EB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BD3299"/>
    <w:multiLevelType w:val="hybridMultilevel"/>
    <w:tmpl w:val="47782EBE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9914A2D"/>
    <w:multiLevelType w:val="hybridMultilevel"/>
    <w:tmpl w:val="D916C386"/>
    <w:lvl w:ilvl="0" w:tplc="20802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30">
    <w:nsid w:val="5AC742E2"/>
    <w:multiLevelType w:val="hybridMultilevel"/>
    <w:tmpl w:val="835CC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B83620"/>
    <w:multiLevelType w:val="hybridMultilevel"/>
    <w:tmpl w:val="733A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D56397"/>
    <w:multiLevelType w:val="hybridMultilevel"/>
    <w:tmpl w:val="4BB6E288"/>
    <w:lvl w:ilvl="0" w:tplc="78DE81FC">
      <w:numFmt w:val="bullet"/>
      <w:lvlText w:val="–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D85460D"/>
    <w:multiLevelType w:val="hybridMultilevel"/>
    <w:tmpl w:val="5D645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723FCD"/>
    <w:multiLevelType w:val="hybridMultilevel"/>
    <w:tmpl w:val="9E20A3FA"/>
    <w:lvl w:ilvl="0" w:tplc="20802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35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>
    <w:nsid w:val="77606DFC"/>
    <w:multiLevelType w:val="hybridMultilevel"/>
    <w:tmpl w:val="EFAA1618"/>
    <w:lvl w:ilvl="0" w:tplc="20802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37">
    <w:nsid w:val="7FFE1050"/>
    <w:multiLevelType w:val="multilevel"/>
    <w:tmpl w:val="47782EB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2"/>
  </w:num>
  <w:num w:numId="13">
    <w:abstractNumId w:val="24"/>
  </w:num>
  <w:num w:numId="14">
    <w:abstractNumId w:val="12"/>
    <w:lvlOverride w:ilvl="0">
      <w:startOverride w:val="1"/>
    </w:lvlOverride>
  </w:num>
  <w:num w:numId="15">
    <w:abstractNumId w:val="18"/>
  </w:num>
  <w:num w:numId="16">
    <w:abstractNumId w:val="15"/>
  </w:num>
  <w:num w:numId="17">
    <w:abstractNumId w:val="11"/>
  </w:num>
  <w:num w:numId="18">
    <w:abstractNumId w:val="35"/>
  </w:num>
  <w:num w:numId="19">
    <w:abstractNumId w:val="17"/>
  </w:num>
  <w:num w:numId="20">
    <w:abstractNumId w:val="10"/>
  </w:num>
  <w:num w:numId="21">
    <w:abstractNumId w:val="14"/>
  </w:num>
  <w:num w:numId="22">
    <w:abstractNumId w:val="28"/>
  </w:num>
  <w:num w:numId="23">
    <w:abstractNumId w:val="36"/>
  </w:num>
  <w:num w:numId="24">
    <w:abstractNumId w:val="26"/>
  </w:num>
  <w:num w:numId="25">
    <w:abstractNumId w:val="37"/>
  </w:num>
  <w:num w:numId="26">
    <w:abstractNumId w:val="34"/>
  </w:num>
  <w:num w:numId="27">
    <w:abstractNumId w:val="29"/>
  </w:num>
  <w:num w:numId="28">
    <w:abstractNumId w:val="33"/>
  </w:num>
  <w:num w:numId="29">
    <w:abstractNumId w:val="30"/>
  </w:num>
  <w:num w:numId="30">
    <w:abstractNumId w:val="19"/>
  </w:num>
  <w:num w:numId="31">
    <w:abstractNumId w:val="31"/>
  </w:num>
  <w:num w:numId="32">
    <w:abstractNumId w:val="20"/>
  </w:num>
  <w:num w:numId="33">
    <w:abstractNumId w:val="16"/>
  </w:num>
  <w:num w:numId="34">
    <w:abstractNumId w:val="21"/>
  </w:num>
  <w:num w:numId="35">
    <w:abstractNumId w:val="13"/>
  </w:num>
  <w:num w:numId="36">
    <w:abstractNumId w:val="25"/>
  </w:num>
  <w:num w:numId="37">
    <w:abstractNumId w:val="22"/>
  </w:num>
  <w:num w:numId="38">
    <w:abstractNumId w:val="32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01AD1"/>
    <w:rsid w:val="0000271D"/>
    <w:rsid w:val="0001074D"/>
    <w:rsid w:val="00011487"/>
    <w:rsid w:val="00017C04"/>
    <w:rsid w:val="000234C6"/>
    <w:rsid w:val="000254F5"/>
    <w:rsid w:val="00025B6E"/>
    <w:rsid w:val="00026F0A"/>
    <w:rsid w:val="000323A2"/>
    <w:rsid w:val="00032ACF"/>
    <w:rsid w:val="000334A6"/>
    <w:rsid w:val="00033C87"/>
    <w:rsid w:val="0003526B"/>
    <w:rsid w:val="00037117"/>
    <w:rsid w:val="00047E1E"/>
    <w:rsid w:val="00050DCE"/>
    <w:rsid w:val="000528F3"/>
    <w:rsid w:val="00052F6D"/>
    <w:rsid w:val="00053E5C"/>
    <w:rsid w:val="0005771A"/>
    <w:rsid w:val="0006067B"/>
    <w:rsid w:val="0006352C"/>
    <w:rsid w:val="00066641"/>
    <w:rsid w:val="000721FE"/>
    <w:rsid w:val="000730F2"/>
    <w:rsid w:val="00073521"/>
    <w:rsid w:val="00081450"/>
    <w:rsid w:val="00083A2C"/>
    <w:rsid w:val="0009154F"/>
    <w:rsid w:val="00091901"/>
    <w:rsid w:val="00095AF6"/>
    <w:rsid w:val="000966D4"/>
    <w:rsid w:val="000A48F3"/>
    <w:rsid w:val="000A4A89"/>
    <w:rsid w:val="000B0A76"/>
    <w:rsid w:val="000B2239"/>
    <w:rsid w:val="000B2EFA"/>
    <w:rsid w:val="000B4085"/>
    <w:rsid w:val="000B4FF1"/>
    <w:rsid w:val="000B744D"/>
    <w:rsid w:val="000C2060"/>
    <w:rsid w:val="000C2AC1"/>
    <w:rsid w:val="000D0FD6"/>
    <w:rsid w:val="000D11D4"/>
    <w:rsid w:val="000D181C"/>
    <w:rsid w:val="000E219D"/>
    <w:rsid w:val="000E31BA"/>
    <w:rsid w:val="000F0D45"/>
    <w:rsid w:val="000F2218"/>
    <w:rsid w:val="000F4A5C"/>
    <w:rsid w:val="000F4FDA"/>
    <w:rsid w:val="000F606F"/>
    <w:rsid w:val="000F65C2"/>
    <w:rsid w:val="000F7349"/>
    <w:rsid w:val="00103964"/>
    <w:rsid w:val="00103D25"/>
    <w:rsid w:val="001172EF"/>
    <w:rsid w:val="0012553C"/>
    <w:rsid w:val="00127101"/>
    <w:rsid w:val="00130315"/>
    <w:rsid w:val="00134547"/>
    <w:rsid w:val="00144BA0"/>
    <w:rsid w:val="00145DFB"/>
    <w:rsid w:val="001505DF"/>
    <w:rsid w:val="00151886"/>
    <w:rsid w:val="001541B1"/>
    <w:rsid w:val="001603DE"/>
    <w:rsid w:val="00162B3B"/>
    <w:rsid w:val="00163E31"/>
    <w:rsid w:val="00164735"/>
    <w:rsid w:val="0016486E"/>
    <w:rsid w:val="00167FB0"/>
    <w:rsid w:val="00170894"/>
    <w:rsid w:val="00172A1E"/>
    <w:rsid w:val="001748DD"/>
    <w:rsid w:val="001811AE"/>
    <w:rsid w:val="0018325C"/>
    <w:rsid w:val="00186FFB"/>
    <w:rsid w:val="00187BBA"/>
    <w:rsid w:val="00190009"/>
    <w:rsid w:val="00192D2B"/>
    <w:rsid w:val="0019416B"/>
    <w:rsid w:val="001A10C1"/>
    <w:rsid w:val="001A50D7"/>
    <w:rsid w:val="001A554B"/>
    <w:rsid w:val="001B2DB2"/>
    <w:rsid w:val="001B2DD7"/>
    <w:rsid w:val="001B7A45"/>
    <w:rsid w:val="001C2B30"/>
    <w:rsid w:val="001C5F88"/>
    <w:rsid w:val="001C77C6"/>
    <w:rsid w:val="001D1E18"/>
    <w:rsid w:val="001E3A3E"/>
    <w:rsid w:val="001E4F9F"/>
    <w:rsid w:val="001E4FDC"/>
    <w:rsid w:val="001E5933"/>
    <w:rsid w:val="001E61A6"/>
    <w:rsid w:val="0020020E"/>
    <w:rsid w:val="00210B88"/>
    <w:rsid w:val="00210CC0"/>
    <w:rsid w:val="00210EF3"/>
    <w:rsid w:val="00211319"/>
    <w:rsid w:val="00214A28"/>
    <w:rsid w:val="00217591"/>
    <w:rsid w:val="00220674"/>
    <w:rsid w:val="002248BD"/>
    <w:rsid w:val="00225C5A"/>
    <w:rsid w:val="00232D2F"/>
    <w:rsid w:val="002343A0"/>
    <w:rsid w:val="002401AA"/>
    <w:rsid w:val="00240D52"/>
    <w:rsid w:val="00264847"/>
    <w:rsid w:val="00267306"/>
    <w:rsid w:val="002756FE"/>
    <w:rsid w:val="00275C67"/>
    <w:rsid w:val="0028090E"/>
    <w:rsid w:val="00285054"/>
    <w:rsid w:val="002931F5"/>
    <w:rsid w:val="002973ED"/>
    <w:rsid w:val="002975B9"/>
    <w:rsid w:val="002A4074"/>
    <w:rsid w:val="002A59CD"/>
    <w:rsid w:val="002A7987"/>
    <w:rsid w:val="002B1320"/>
    <w:rsid w:val="002D1392"/>
    <w:rsid w:val="002D1C06"/>
    <w:rsid w:val="002D22B2"/>
    <w:rsid w:val="002D2E0E"/>
    <w:rsid w:val="002D3E1A"/>
    <w:rsid w:val="002D4FE1"/>
    <w:rsid w:val="002D78EA"/>
    <w:rsid w:val="002E3676"/>
    <w:rsid w:val="002E7677"/>
    <w:rsid w:val="002F514B"/>
    <w:rsid w:val="002F60F4"/>
    <w:rsid w:val="00300343"/>
    <w:rsid w:val="00307D1B"/>
    <w:rsid w:val="003133A3"/>
    <w:rsid w:val="00313492"/>
    <w:rsid w:val="003147E8"/>
    <w:rsid w:val="00315177"/>
    <w:rsid w:val="00317DE0"/>
    <w:rsid w:val="0032135D"/>
    <w:rsid w:val="003229A1"/>
    <w:rsid w:val="00322FDB"/>
    <w:rsid w:val="00330447"/>
    <w:rsid w:val="00340F5F"/>
    <w:rsid w:val="00347385"/>
    <w:rsid w:val="00351276"/>
    <w:rsid w:val="003519E6"/>
    <w:rsid w:val="00363918"/>
    <w:rsid w:val="00364C76"/>
    <w:rsid w:val="003664D0"/>
    <w:rsid w:val="00370AE2"/>
    <w:rsid w:val="00373BEC"/>
    <w:rsid w:val="0038099A"/>
    <w:rsid w:val="0038559E"/>
    <w:rsid w:val="003913CB"/>
    <w:rsid w:val="0039385D"/>
    <w:rsid w:val="003A0EA1"/>
    <w:rsid w:val="003A1CB8"/>
    <w:rsid w:val="003A22C2"/>
    <w:rsid w:val="003A2742"/>
    <w:rsid w:val="003A3137"/>
    <w:rsid w:val="003A4C5B"/>
    <w:rsid w:val="003B095A"/>
    <w:rsid w:val="003B246E"/>
    <w:rsid w:val="003B4046"/>
    <w:rsid w:val="003B7EAE"/>
    <w:rsid w:val="003C04A1"/>
    <w:rsid w:val="003C1E25"/>
    <w:rsid w:val="003C4D70"/>
    <w:rsid w:val="003D526F"/>
    <w:rsid w:val="003E33AB"/>
    <w:rsid w:val="003F2EAF"/>
    <w:rsid w:val="00402287"/>
    <w:rsid w:val="0040771E"/>
    <w:rsid w:val="0041067D"/>
    <w:rsid w:val="00413188"/>
    <w:rsid w:val="0041720B"/>
    <w:rsid w:val="00431AD2"/>
    <w:rsid w:val="00432180"/>
    <w:rsid w:val="004516B5"/>
    <w:rsid w:val="004605D7"/>
    <w:rsid w:val="00462CB3"/>
    <w:rsid w:val="0046539C"/>
    <w:rsid w:val="0047348F"/>
    <w:rsid w:val="004958DD"/>
    <w:rsid w:val="00497A8F"/>
    <w:rsid w:val="004A5568"/>
    <w:rsid w:val="004A6912"/>
    <w:rsid w:val="004B3306"/>
    <w:rsid w:val="004B6102"/>
    <w:rsid w:val="004B6219"/>
    <w:rsid w:val="004B67D5"/>
    <w:rsid w:val="004C002B"/>
    <w:rsid w:val="004C77A7"/>
    <w:rsid w:val="004D293D"/>
    <w:rsid w:val="004D3337"/>
    <w:rsid w:val="004D3832"/>
    <w:rsid w:val="004D3FF5"/>
    <w:rsid w:val="004D4D22"/>
    <w:rsid w:val="004D775C"/>
    <w:rsid w:val="004E0135"/>
    <w:rsid w:val="004E4DEE"/>
    <w:rsid w:val="004E6CF7"/>
    <w:rsid w:val="004F082A"/>
    <w:rsid w:val="004F1B2A"/>
    <w:rsid w:val="00510646"/>
    <w:rsid w:val="0051761D"/>
    <w:rsid w:val="00532156"/>
    <w:rsid w:val="0053392F"/>
    <w:rsid w:val="00542DEF"/>
    <w:rsid w:val="00547EB9"/>
    <w:rsid w:val="0055179F"/>
    <w:rsid w:val="0055186B"/>
    <w:rsid w:val="00554026"/>
    <w:rsid w:val="00561084"/>
    <w:rsid w:val="0056218E"/>
    <w:rsid w:val="00572ECB"/>
    <w:rsid w:val="005748E5"/>
    <w:rsid w:val="00576255"/>
    <w:rsid w:val="00584422"/>
    <w:rsid w:val="00587521"/>
    <w:rsid w:val="00593718"/>
    <w:rsid w:val="0059572A"/>
    <w:rsid w:val="005B1AAA"/>
    <w:rsid w:val="005C1F3D"/>
    <w:rsid w:val="005C41F8"/>
    <w:rsid w:val="005C65C1"/>
    <w:rsid w:val="005E2517"/>
    <w:rsid w:val="005E44A3"/>
    <w:rsid w:val="005E5045"/>
    <w:rsid w:val="005E5179"/>
    <w:rsid w:val="005E7AC6"/>
    <w:rsid w:val="005E7D26"/>
    <w:rsid w:val="005F01CC"/>
    <w:rsid w:val="005F20F1"/>
    <w:rsid w:val="005F2D21"/>
    <w:rsid w:val="005F42F8"/>
    <w:rsid w:val="005F5599"/>
    <w:rsid w:val="005F7750"/>
    <w:rsid w:val="005F7B6C"/>
    <w:rsid w:val="006023B5"/>
    <w:rsid w:val="00603235"/>
    <w:rsid w:val="0060468B"/>
    <w:rsid w:val="006071BB"/>
    <w:rsid w:val="006118D0"/>
    <w:rsid w:val="0062414F"/>
    <w:rsid w:val="00624DFD"/>
    <w:rsid w:val="00630EB3"/>
    <w:rsid w:val="00633144"/>
    <w:rsid w:val="00636C73"/>
    <w:rsid w:val="006400DC"/>
    <w:rsid w:val="006443BB"/>
    <w:rsid w:val="00673AA4"/>
    <w:rsid w:val="006747B6"/>
    <w:rsid w:val="0068739B"/>
    <w:rsid w:val="00687B06"/>
    <w:rsid w:val="00692D20"/>
    <w:rsid w:val="0069349F"/>
    <w:rsid w:val="006A02B6"/>
    <w:rsid w:val="006A1130"/>
    <w:rsid w:val="006A5478"/>
    <w:rsid w:val="006A60B7"/>
    <w:rsid w:val="006A61FA"/>
    <w:rsid w:val="006C2B89"/>
    <w:rsid w:val="006C37CA"/>
    <w:rsid w:val="006C52B2"/>
    <w:rsid w:val="006D06C9"/>
    <w:rsid w:val="006D4E08"/>
    <w:rsid w:val="006D60D1"/>
    <w:rsid w:val="006E26EF"/>
    <w:rsid w:val="006E41E9"/>
    <w:rsid w:val="006E6918"/>
    <w:rsid w:val="006E743D"/>
    <w:rsid w:val="006E7889"/>
    <w:rsid w:val="006E7B54"/>
    <w:rsid w:val="00700032"/>
    <w:rsid w:val="007039AE"/>
    <w:rsid w:val="00710B84"/>
    <w:rsid w:val="00714546"/>
    <w:rsid w:val="00716631"/>
    <w:rsid w:val="00726E8B"/>
    <w:rsid w:val="00733306"/>
    <w:rsid w:val="0073500D"/>
    <w:rsid w:val="00741D62"/>
    <w:rsid w:val="00741DB1"/>
    <w:rsid w:val="007512B6"/>
    <w:rsid w:val="007602A1"/>
    <w:rsid w:val="0076130B"/>
    <w:rsid w:val="00764BC2"/>
    <w:rsid w:val="00765B5A"/>
    <w:rsid w:val="007709CD"/>
    <w:rsid w:val="0077142E"/>
    <w:rsid w:val="0077318E"/>
    <w:rsid w:val="00774476"/>
    <w:rsid w:val="00775987"/>
    <w:rsid w:val="00775D5B"/>
    <w:rsid w:val="007910CE"/>
    <w:rsid w:val="007952B0"/>
    <w:rsid w:val="007A0E4A"/>
    <w:rsid w:val="007A181D"/>
    <w:rsid w:val="007A4C1D"/>
    <w:rsid w:val="007A4FAC"/>
    <w:rsid w:val="007B32BC"/>
    <w:rsid w:val="007B47B3"/>
    <w:rsid w:val="007C4BB2"/>
    <w:rsid w:val="007C735F"/>
    <w:rsid w:val="007C7B0D"/>
    <w:rsid w:val="007E2670"/>
    <w:rsid w:val="007E4113"/>
    <w:rsid w:val="007E713A"/>
    <w:rsid w:val="007F212B"/>
    <w:rsid w:val="007F224C"/>
    <w:rsid w:val="0080101E"/>
    <w:rsid w:val="00802E2E"/>
    <w:rsid w:val="00802F94"/>
    <w:rsid w:val="00810D6F"/>
    <w:rsid w:val="008136C8"/>
    <w:rsid w:val="008235FD"/>
    <w:rsid w:val="00823851"/>
    <w:rsid w:val="0083143E"/>
    <w:rsid w:val="00831704"/>
    <w:rsid w:val="0083192B"/>
    <w:rsid w:val="008362E2"/>
    <w:rsid w:val="00837ABC"/>
    <w:rsid w:val="00837B8E"/>
    <w:rsid w:val="00840375"/>
    <w:rsid w:val="008429C5"/>
    <w:rsid w:val="0084749B"/>
    <w:rsid w:val="008520C7"/>
    <w:rsid w:val="008534D3"/>
    <w:rsid w:val="00860A98"/>
    <w:rsid w:val="0086238C"/>
    <w:rsid w:val="008827AA"/>
    <w:rsid w:val="00887D98"/>
    <w:rsid w:val="00891613"/>
    <w:rsid w:val="008946BF"/>
    <w:rsid w:val="008A3942"/>
    <w:rsid w:val="008B0FAA"/>
    <w:rsid w:val="008B140C"/>
    <w:rsid w:val="008B24AA"/>
    <w:rsid w:val="008C10D4"/>
    <w:rsid w:val="008C5DC8"/>
    <w:rsid w:val="008C61DF"/>
    <w:rsid w:val="008D0279"/>
    <w:rsid w:val="008D0A14"/>
    <w:rsid w:val="008D641B"/>
    <w:rsid w:val="008D7736"/>
    <w:rsid w:val="008E092E"/>
    <w:rsid w:val="008E365F"/>
    <w:rsid w:val="008E4B42"/>
    <w:rsid w:val="008F0A55"/>
    <w:rsid w:val="008F45FE"/>
    <w:rsid w:val="008F5CF8"/>
    <w:rsid w:val="00903317"/>
    <w:rsid w:val="00915D1C"/>
    <w:rsid w:val="00916931"/>
    <w:rsid w:val="00917138"/>
    <w:rsid w:val="0092006D"/>
    <w:rsid w:val="0092112F"/>
    <w:rsid w:val="009234DE"/>
    <w:rsid w:val="00927A8E"/>
    <w:rsid w:val="00936B50"/>
    <w:rsid w:val="00937B87"/>
    <w:rsid w:val="00951146"/>
    <w:rsid w:val="009555AD"/>
    <w:rsid w:val="0096439E"/>
    <w:rsid w:val="0098297B"/>
    <w:rsid w:val="0098444F"/>
    <w:rsid w:val="00986603"/>
    <w:rsid w:val="00987A9F"/>
    <w:rsid w:val="009902F4"/>
    <w:rsid w:val="009922D4"/>
    <w:rsid w:val="00992E42"/>
    <w:rsid w:val="00995118"/>
    <w:rsid w:val="009A0A99"/>
    <w:rsid w:val="009A72AD"/>
    <w:rsid w:val="009B73D7"/>
    <w:rsid w:val="009C1ED4"/>
    <w:rsid w:val="009C2A11"/>
    <w:rsid w:val="009C46F1"/>
    <w:rsid w:val="009D1FBF"/>
    <w:rsid w:val="009D5CDD"/>
    <w:rsid w:val="009E0A1B"/>
    <w:rsid w:val="009E3DEB"/>
    <w:rsid w:val="009E66CB"/>
    <w:rsid w:val="009F038A"/>
    <w:rsid w:val="009F43BA"/>
    <w:rsid w:val="00A02B71"/>
    <w:rsid w:val="00A102F3"/>
    <w:rsid w:val="00A13009"/>
    <w:rsid w:val="00A20EA1"/>
    <w:rsid w:val="00A22106"/>
    <w:rsid w:val="00A277CB"/>
    <w:rsid w:val="00A4030D"/>
    <w:rsid w:val="00A64A99"/>
    <w:rsid w:val="00A67A74"/>
    <w:rsid w:val="00A71B60"/>
    <w:rsid w:val="00A75CB9"/>
    <w:rsid w:val="00A760B6"/>
    <w:rsid w:val="00A77AC5"/>
    <w:rsid w:val="00A77E62"/>
    <w:rsid w:val="00A82D12"/>
    <w:rsid w:val="00A94F56"/>
    <w:rsid w:val="00A96AFC"/>
    <w:rsid w:val="00A978F1"/>
    <w:rsid w:val="00AA02E1"/>
    <w:rsid w:val="00AA0FC9"/>
    <w:rsid w:val="00AA1C43"/>
    <w:rsid w:val="00AA3AF6"/>
    <w:rsid w:val="00AA6D93"/>
    <w:rsid w:val="00AB09BE"/>
    <w:rsid w:val="00AB0BDC"/>
    <w:rsid w:val="00AB4465"/>
    <w:rsid w:val="00AB4A27"/>
    <w:rsid w:val="00AC081B"/>
    <w:rsid w:val="00AC20E9"/>
    <w:rsid w:val="00AC2D3E"/>
    <w:rsid w:val="00AC5012"/>
    <w:rsid w:val="00AD2067"/>
    <w:rsid w:val="00AD241A"/>
    <w:rsid w:val="00AD4153"/>
    <w:rsid w:val="00AD61C5"/>
    <w:rsid w:val="00AD6263"/>
    <w:rsid w:val="00AD6635"/>
    <w:rsid w:val="00AE1A65"/>
    <w:rsid w:val="00AE2571"/>
    <w:rsid w:val="00AF4111"/>
    <w:rsid w:val="00B019EC"/>
    <w:rsid w:val="00B04CE3"/>
    <w:rsid w:val="00B074A8"/>
    <w:rsid w:val="00B1113E"/>
    <w:rsid w:val="00B11358"/>
    <w:rsid w:val="00B11BE5"/>
    <w:rsid w:val="00B3081E"/>
    <w:rsid w:val="00B3530E"/>
    <w:rsid w:val="00B355AB"/>
    <w:rsid w:val="00B35684"/>
    <w:rsid w:val="00B40AE0"/>
    <w:rsid w:val="00B432EA"/>
    <w:rsid w:val="00B439EB"/>
    <w:rsid w:val="00B4527A"/>
    <w:rsid w:val="00B45599"/>
    <w:rsid w:val="00B47CBC"/>
    <w:rsid w:val="00B51D39"/>
    <w:rsid w:val="00B535E0"/>
    <w:rsid w:val="00B54EAC"/>
    <w:rsid w:val="00B57C4E"/>
    <w:rsid w:val="00B64651"/>
    <w:rsid w:val="00B662AA"/>
    <w:rsid w:val="00B66CB7"/>
    <w:rsid w:val="00B67535"/>
    <w:rsid w:val="00B81148"/>
    <w:rsid w:val="00B84BAB"/>
    <w:rsid w:val="00B92705"/>
    <w:rsid w:val="00B945C4"/>
    <w:rsid w:val="00B96827"/>
    <w:rsid w:val="00B97027"/>
    <w:rsid w:val="00BA4B10"/>
    <w:rsid w:val="00BB1696"/>
    <w:rsid w:val="00BC7144"/>
    <w:rsid w:val="00BC740E"/>
    <w:rsid w:val="00BC7EF2"/>
    <w:rsid w:val="00BD124E"/>
    <w:rsid w:val="00BD34FA"/>
    <w:rsid w:val="00BD5B0A"/>
    <w:rsid w:val="00BD6302"/>
    <w:rsid w:val="00BE3BAD"/>
    <w:rsid w:val="00BE4276"/>
    <w:rsid w:val="00BE52AE"/>
    <w:rsid w:val="00BE57EF"/>
    <w:rsid w:val="00BE6688"/>
    <w:rsid w:val="00BF0432"/>
    <w:rsid w:val="00BF1DC6"/>
    <w:rsid w:val="00BF4AB5"/>
    <w:rsid w:val="00BF7EF9"/>
    <w:rsid w:val="00C049F1"/>
    <w:rsid w:val="00C05EF6"/>
    <w:rsid w:val="00C25B4B"/>
    <w:rsid w:val="00C31CD1"/>
    <w:rsid w:val="00C436CA"/>
    <w:rsid w:val="00C44114"/>
    <w:rsid w:val="00C50FF1"/>
    <w:rsid w:val="00C54530"/>
    <w:rsid w:val="00C707A6"/>
    <w:rsid w:val="00C77D08"/>
    <w:rsid w:val="00C848D9"/>
    <w:rsid w:val="00C87B4A"/>
    <w:rsid w:val="00C93527"/>
    <w:rsid w:val="00CA52CE"/>
    <w:rsid w:val="00CB514A"/>
    <w:rsid w:val="00CB5AA3"/>
    <w:rsid w:val="00CC12BD"/>
    <w:rsid w:val="00CC1CDA"/>
    <w:rsid w:val="00CD3200"/>
    <w:rsid w:val="00CE3E46"/>
    <w:rsid w:val="00CE4123"/>
    <w:rsid w:val="00CE6BB8"/>
    <w:rsid w:val="00CF3B88"/>
    <w:rsid w:val="00CF5AE7"/>
    <w:rsid w:val="00D00277"/>
    <w:rsid w:val="00D002AA"/>
    <w:rsid w:val="00D04318"/>
    <w:rsid w:val="00D04BE0"/>
    <w:rsid w:val="00D14D7F"/>
    <w:rsid w:val="00D16F15"/>
    <w:rsid w:val="00D207A1"/>
    <w:rsid w:val="00D2085C"/>
    <w:rsid w:val="00D22F0A"/>
    <w:rsid w:val="00D31B64"/>
    <w:rsid w:val="00D333DE"/>
    <w:rsid w:val="00D41088"/>
    <w:rsid w:val="00D44961"/>
    <w:rsid w:val="00D4720E"/>
    <w:rsid w:val="00D526C2"/>
    <w:rsid w:val="00D533BB"/>
    <w:rsid w:val="00D5564F"/>
    <w:rsid w:val="00D560A8"/>
    <w:rsid w:val="00D60220"/>
    <w:rsid w:val="00D62459"/>
    <w:rsid w:val="00D67E24"/>
    <w:rsid w:val="00D71AF6"/>
    <w:rsid w:val="00D80004"/>
    <w:rsid w:val="00D80F02"/>
    <w:rsid w:val="00D84267"/>
    <w:rsid w:val="00D8532B"/>
    <w:rsid w:val="00D92E23"/>
    <w:rsid w:val="00D956EE"/>
    <w:rsid w:val="00DA3F51"/>
    <w:rsid w:val="00DA68E9"/>
    <w:rsid w:val="00DB4992"/>
    <w:rsid w:val="00DB57AD"/>
    <w:rsid w:val="00DC031E"/>
    <w:rsid w:val="00DC2566"/>
    <w:rsid w:val="00DD4C94"/>
    <w:rsid w:val="00DD7A59"/>
    <w:rsid w:val="00DE0020"/>
    <w:rsid w:val="00DE200D"/>
    <w:rsid w:val="00DE3734"/>
    <w:rsid w:val="00DE742A"/>
    <w:rsid w:val="00DF158C"/>
    <w:rsid w:val="00DF25B9"/>
    <w:rsid w:val="00DF472F"/>
    <w:rsid w:val="00DF4B96"/>
    <w:rsid w:val="00E0432F"/>
    <w:rsid w:val="00E04A33"/>
    <w:rsid w:val="00E07491"/>
    <w:rsid w:val="00E0799D"/>
    <w:rsid w:val="00E07CF4"/>
    <w:rsid w:val="00E1065A"/>
    <w:rsid w:val="00E10705"/>
    <w:rsid w:val="00E10DFA"/>
    <w:rsid w:val="00E122B0"/>
    <w:rsid w:val="00E216DB"/>
    <w:rsid w:val="00E237EA"/>
    <w:rsid w:val="00E355A4"/>
    <w:rsid w:val="00E54F88"/>
    <w:rsid w:val="00E61A2C"/>
    <w:rsid w:val="00E63277"/>
    <w:rsid w:val="00E64036"/>
    <w:rsid w:val="00E76239"/>
    <w:rsid w:val="00E82F01"/>
    <w:rsid w:val="00E850A0"/>
    <w:rsid w:val="00E857F1"/>
    <w:rsid w:val="00E85A5F"/>
    <w:rsid w:val="00E85F43"/>
    <w:rsid w:val="00E86119"/>
    <w:rsid w:val="00EA2FED"/>
    <w:rsid w:val="00EC4CA5"/>
    <w:rsid w:val="00ED667A"/>
    <w:rsid w:val="00EE088D"/>
    <w:rsid w:val="00EE1FE5"/>
    <w:rsid w:val="00EE6E6E"/>
    <w:rsid w:val="00EE7F63"/>
    <w:rsid w:val="00EF6E85"/>
    <w:rsid w:val="00EF7D88"/>
    <w:rsid w:val="00F0109D"/>
    <w:rsid w:val="00F12B69"/>
    <w:rsid w:val="00F148F0"/>
    <w:rsid w:val="00F31162"/>
    <w:rsid w:val="00F35E02"/>
    <w:rsid w:val="00F37034"/>
    <w:rsid w:val="00F4251E"/>
    <w:rsid w:val="00F4457C"/>
    <w:rsid w:val="00F44D22"/>
    <w:rsid w:val="00F46F8E"/>
    <w:rsid w:val="00F568E5"/>
    <w:rsid w:val="00F641E2"/>
    <w:rsid w:val="00F64FE7"/>
    <w:rsid w:val="00F70023"/>
    <w:rsid w:val="00F70B12"/>
    <w:rsid w:val="00F729AF"/>
    <w:rsid w:val="00F80518"/>
    <w:rsid w:val="00F81B1B"/>
    <w:rsid w:val="00F830B0"/>
    <w:rsid w:val="00F83EB5"/>
    <w:rsid w:val="00F85EF9"/>
    <w:rsid w:val="00F87F9A"/>
    <w:rsid w:val="00FA0688"/>
    <w:rsid w:val="00FA2192"/>
    <w:rsid w:val="00FA33C4"/>
    <w:rsid w:val="00FB41A5"/>
    <w:rsid w:val="00FB6500"/>
    <w:rsid w:val="00FC010B"/>
    <w:rsid w:val="00FC2DC5"/>
    <w:rsid w:val="00FD087C"/>
    <w:rsid w:val="00FD2D2C"/>
    <w:rsid w:val="00FD7BFD"/>
    <w:rsid w:val="00FE0741"/>
    <w:rsid w:val="00FE27EC"/>
    <w:rsid w:val="00FE5A56"/>
    <w:rsid w:val="00FE5DFF"/>
    <w:rsid w:val="00FF0D9A"/>
    <w:rsid w:val="00FF4254"/>
    <w:rsid w:val="00FF4A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BC350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1" w:defUnhideWhenUsed="0" w:defQFormat="0" w:count="276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 w:qFormat="1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CommentReference">
    <w:name w:val="annotation reference"/>
    <w:basedOn w:val="DefaultParagraphFont"/>
    <w:semiHidden/>
    <w:unhideWhenUsed/>
    <w:rsid w:val="00322FDB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322FD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322FDB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22FD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322FDB"/>
    <w:rPr>
      <w:rFonts w:ascii="Arial" w:hAnsi="Arial"/>
      <w:b/>
      <w:bCs/>
      <w:sz w:val="20"/>
      <w:szCs w:val="20"/>
    </w:rPr>
  </w:style>
  <w:style w:type="paragraph" w:styleId="Revision">
    <w:name w:val="Revision"/>
    <w:hidden/>
    <w:semiHidden/>
    <w:rsid w:val="009D1FBF"/>
    <w:pPr>
      <w:spacing w:after="0" w:line="240" w:lineRule="auto"/>
    </w:pPr>
    <w:rPr>
      <w:rFonts w:ascii="Arial" w:hAnsi="Arial"/>
      <w:sz w:val="20"/>
    </w:rPr>
  </w:style>
  <w:style w:type="paragraph" w:styleId="DocumentMap">
    <w:name w:val="Document Map"/>
    <w:basedOn w:val="Normal"/>
    <w:link w:val="DocumentMapChar"/>
    <w:semiHidden/>
    <w:unhideWhenUsed/>
    <w:rsid w:val="00AD61C5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AD61C5"/>
    <w:rPr>
      <w:rFonts w:ascii="Lucida Grande" w:hAnsi="Lucida Grande" w:cs="Lucida Grande"/>
      <w:sz w:val="24"/>
      <w:szCs w:val="24"/>
    </w:rPr>
  </w:style>
  <w:style w:type="character" w:customStyle="1" w:styleId="yiv8690411266">
    <w:name w:val="yiv8690411266"/>
    <w:basedOn w:val="DefaultParagraphFont"/>
    <w:rsid w:val="00741D62"/>
  </w:style>
  <w:style w:type="character" w:customStyle="1" w:styleId="apple-converted-space">
    <w:name w:val="apple-converted-space"/>
    <w:basedOn w:val="DefaultParagraphFont"/>
    <w:rsid w:val="00741D6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1" w:defUnhideWhenUsed="0" w:defQFormat="0" w:count="276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 w:qFormat="1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CommentReference">
    <w:name w:val="annotation reference"/>
    <w:basedOn w:val="DefaultParagraphFont"/>
    <w:semiHidden/>
    <w:unhideWhenUsed/>
    <w:rsid w:val="00322FDB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322FD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322FDB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22FD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322FDB"/>
    <w:rPr>
      <w:rFonts w:ascii="Arial" w:hAnsi="Arial"/>
      <w:b/>
      <w:bCs/>
      <w:sz w:val="20"/>
      <w:szCs w:val="20"/>
    </w:rPr>
  </w:style>
  <w:style w:type="paragraph" w:styleId="Revision">
    <w:name w:val="Revision"/>
    <w:hidden/>
    <w:semiHidden/>
    <w:rsid w:val="009D1FBF"/>
    <w:pPr>
      <w:spacing w:after="0" w:line="240" w:lineRule="auto"/>
    </w:pPr>
    <w:rPr>
      <w:rFonts w:ascii="Arial" w:hAnsi="Arial"/>
      <w:sz w:val="20"/>
    </w:rPr>
  </w:style>
  <w:style w:type="paragraph" w:styleId="DocumentMap">
    <w:name w:val="Document Map"/>
    <w:basedOn w:val="Normal"/>
    <w:link w:val="DocumentMapChar"/>
    <w:semiHidden/>
    <w:unhideWhenUsed/>
    <w:rsid w:val="00AD61C5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AD61C5"/>
    <w:rPr>
      <w:rFonts w:ascii="Lucida Grande" w:hAnsi="Lucida Grande" w:cs="Lucida Grande"/>
      <w:sz w:val="24"/>
      <w:szCs w:val="24"/>
    </w:rPr>
  </w:style>
  <w:style w:type="character" w:customStyle="1" w:styleId="yiv8690411266">
    <w:name w:val="yiv8690411266"/>
    <w:basedOn w:val="DefaultParagraphFont"/>
    <w:rsid w:val="00741D62"/>
  </w:style>
  <w:style w:type="character" w:customStyle="1" w:styleId="apple-converted-space">
    <w:name w:val="apple-converted-space"/>
    <w:basedOn w:val="DefaultParagraphFont"/>
    <w:rsid w:val="00741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7452">
          <w:marLeft w:val="6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73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33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26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14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7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61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45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2.emf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587B0-AA89-E048-A5BF-365890FF8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\Users\Luise\Dropbox (WS Secretariat)\WS\Templates\Focus on Competitions and Projects\CAP_doc_cover_v2.0.dotx</Template>
  <TotalTime>24</TotalTime>
  <Pages>6</Pages>
  <Words>77</Words>
  <Characters>440</Characters>
  <Application>Microsoft Macintosh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  <vt:variant>
        <vt:lpstr>Título</vt:lpstr>
      </vt:variant>
      <vt:variant>
        <vt:i4>1</vt:i4>
      </vt:variant>
    </vt:vector>
  </HeadingPairs>
  <TitlesOfParts>
    <vt:vector size="12" baseType="lpstr">
      <vt:lpstr/>
      <vt:lpstr>    Contents</vt:lpstr>
      <vt:lpstr>    Introduction </vt:lpstr>
      <vt:lpstr>    Have you ever wanted to know some more about design studiosoffice? Are you cCuri</vt:lpstr>
      <vt:lpstr>    Visitei It is a platform (http://www.visitei.la/) that aims to facilitate, organ</vt:lpstr>
      <vt:lpstr>    The intention is that visitors learn about design, help to building the design c</vt:lpstr>
      <vt:lpstr>    Visitors do not pay anything to participate in the meetings, and visits can happ</vt:lpstr>
      <vt:lpstr>    Until nowCurrently, the project has ten companies registered for visits covering</vt:lpstr>
      <vt:lpstr>    Visitei is a project by Giovani Castelucci, founder of DAÓ, graphic design studi</vt:lpstr>
      <vt:lpstr>    Description of project and tasks</vt:lpstr>
      <vt:lpstr>    Instructions to the Competitor</vt:lpstr>
      <vt:lpstr/>
    </vt:vector>
  </TitlesOfParts>
  <Company/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Luise Kuehnel</dc:creator>
  <cp:lastModifiedBy>senai</cp:lastModifiedBy>
  <cp:revision>17</cp:revision>
  <cp:lastPrinted>2015-08-08T20:34:00Z</cp:lastPrinted>
  <dcterms:created xsi:type="dcterms:W3CDTF">2015-08-11T14:45:00Z</dcterms:created>
  <dcterms:modified xsi:type="dcterms:W3CDTF">2015-08-11T15:37:00Z</dcterms:modified>
</cp:coreProperties>
</file>