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C993F2" w14:textId="0527C0E2" w:rsidR="006E26EF" w:rsidRPr="009205C6" w:rsidRDefault="001C2B30" w:rsidP="00313492">
      <w:pPr>
        <w:pStyle w:val="Title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Test Project </w:t>
      </w:r>
      <w:r w:rsidR="00C406CB" w:rsidRPr="009205C6">
        <w:rPr>
          <w:rFonts w:ascii="Frutiger LT Com 45 Light" w:hAnsi="Frutiger LT Com 45 Light"/>
        </w:rPr>
        <w:t>Graphic design Technology</w:t>
      </w:r>
    </w:p>
    <w:p w14:paraId="653D6282" w14:textId="611F413E" w:rsidR="00A77E62" w:rsidRPr="009205C6" w:rsidRDefault="001C2B30" w:rsidP="00313492">
      <w:pPr>
        <w:pStyle w:val="Subtitle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WSC2015_TP</w:t>
      </w:r>
      <w:r w:rsidR="00AF6462" w:rsidRPr="009205C6">
        <w:rPr>
          <w:rFonts w:ascii="Frutiger LT Com 45 Light" w:hAnsi="Frutiger LT Com 45 Light"/>
        </w:rPr>
        <w:t>40</w:t>
      </w:r>
      <w:r w:rsidRPr="009205C6">
        <w:rPr>
          <w:rFonts w:ascii="Frutiger LT Com 45 Light" w:hAnsi="Frutiger LT Com 45 Light"/>
        </w:rPr>
        <w:t>_</w:t>
      </w:r>
      <w:r w:rsidR="00AF6462" w:rsidRPr="009205C6">
        <w:rPr>
          <w:rFonts w:ascii="Frutiger LT Com 45 Light" w:hAnsi="Frutiger LT Com 45 Light"/>
        </w:rPr>
        <w:t>M4</w:t>
      </w:r>
      <w:r w:rsidRPr="009205C6">
        <w:rPr>
          <w:rFonts w:ascii="Frutiger LT Com 45 Light" w:hAnsi="Frutiger LT Com 45 Light"/>
        </w:rPr>
        <w:t>_</w:t>
      </w:r>
      <w:r w:rsidR="00C406CB" w:rsidRPr="009205C6">
        <w:rPr>
          <w:rFonts w:ascii="Frutiger LT Com 45 Light" w:hAnsi="Frutiger LT Com 45 Light"/>
        </w:rPr>
        <w:t>actual</w:t>
      </w:r>
    </w:p>
    <w:p w14:paraId="7EF90CE2" w14:textId="77777777" w:rsidR="008827AA" w:rsidRPr="009205C6" w:rsidRDefault="008827AA" w:rsidP="001C2B30">
      <w:pPr>
        <w:rPr>
          <w:rFonts w:ascii="Frutiger LT Com 45 Light" w:hAnsi="Frutiger LT Com 45 Light"/>
          <w:lang w:val="en-AU"/>
        </w:rPr>
      </w:pPr>
    </w:p>
    <w:p w14:paraId="33703D61" w14:textId="77777777" w:rsidR="008827AA" w:rsidRPr="009205C6" w:rsidRDefault="008827AA" w:rsidP="001C2B30">
      <w:pPr>
        <w:rPr>
          <w:rFonts w:ascii="Frutiger LT Com 45 Light" w:hAnsi="Frutiger LT Com 45 Light"/>
          <w:lang w:val="en-AU"/>
        </w:rPr>
      </w:pPr>
    </w:p>
    <w:p w14:paraId="73EF6EB4" w14:textId="77777777" w:rsidR="008827AA" w:rsidRPr="009205C6" w:rsidRDefault="008827AA" w:rsidP="001C2B30">
      <w:pPr>
        <w:rPr>
          <w:rFonts w:ascii="Frutiger LT Com 45 Light" w:hAnsi="Frutiger LT Com 45 Light"/>
          <w:lang w:val="en-AU"/>
        </w:rPr>
      </w:pPr>
    </w:p>
    <w:p w14:paraId="5034748F" w14:textId="77777777" w:rsidR="00C406CB" w:rsidRPr="009205C6" w:rsidRDefault="00C406CB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0768832B" w14:textId="77777777" w:rsidR="00C406CB" w:rsidRPr="009205C6" w:rsidRDefault="00C406CB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F7CCDB4" w14:textId="77777777" w:rsidR="00C406CB" w:rsidRPr="009205C6" w:rsidRDefault="00C406CB" w:rsidP="001C2B30">
      <w:pPr>
        <w:rPr>
          <w:rFonts w:ascii="Frutiger LT Com 45 Light" w:hAnsi="Frutiger LT Com 45 Light"/>
          <w:szCs w:val="20"/>
          <w:lang w:val="en-AU"/>
        </w:rPr>
      </w:pPr>
    </w:p>
    <w:p w14:paraId="01EC5E5E" w14:textId="77777777" w:rsidR="00C406CB" w:rsidRPr="009205C6" w:rsidRDefault="00C406CB" w:rsidP="001C2B30">
      <w:pPr>
        <w:rPr>
          <w:rFonts w:ascii="Frutiger LT Com 45 Light" w:hAnsi="Frutiger LT Com 45 Light"/>
          <w:szCs w:val="20"/>
          <w:lang w:val="en-AU"/>
        </w:rPr>
      </w:pPr>
    </w:p>
    <w:p w14:paraId="4376DFA2" w14:textId="77777777" w:rsidR="001C2B30" w:rsidRPr="009205C6" w:rsidRDefault="001C2B30" w:rsidP="001C2B30">
      <w:pPr>
        <w:rPr>
          <w:rFonts w:ascii="Frutiger LT Com 45 Light" w:hAnsi="Frutiger LT Com 45 Light"/>
          <w:szCs w:val="20"/>
          <w:lang w:val="en-AU"/>
        </w:rPr>
      </w:pPr>
      <w:r w:rsidRPr="009205C6">
        <w:rPr>
          <w:rFonts w:ascii="Frutiger LT Com 45 Light" w:hAnsi="Frutiger LT Com 45 Light"/>
          <w:szCs w:val="20"/>
          <w:lang w:val="en-AU"/>
        </w:rPr>
        <w:t>Submitted by:</w:t>
      </w:r>
    </w:p>
    <w:p w14:paraId="5B5FE3EF" w14:textId="1185274A" w:rsidR="00C406CB" w:rsidRPr="009205C6" w:rsidRDefault="00E91183" w:rsidP="00E91183">
      <w:pPr>
        <w:rPr>
          <w:rFonts w:ascii="Frutiger LT Com 45 Light" w:hAnsi="Frutiger LT Com 45 Light"/>
          <w:szCs w:val="20"/>
          <w:lang w:val="en-AU"/>
        </w:rPr>
      </w:pPr>
      <w:r w:rsidRPr="009205C6">
        <w:rPr>
          <w:rFonts w:ascii="Frutiger LT Com 45 Light" w:hAnsi="Frutiger LT Com 45 Light"/>
          <w:szCs w:val="20"/>
          <w:lang w:val="en-AU"/>
        </w:rPr>
        <w:t xml:space="preserve">Christoph Elmecker, </w:t>
      </w:r>
    </w:p>
    <w:p w14:paraId="1B6BE2DF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en-AU"/>
        </w:rPr>
      </w:pPr>
      <w:r w:rsidRPr="009205C6">
        <w:rPr>
          <w:rFonts w:ascii="Frutiger LT Com 45 Light" w:hAnsi="Frutiger LT Com 45 Light"/>
          <w:szCs w:val="20"/>
          <w:lang w:val="en-AU"/>
        </w:rPr>
        <w:t xml:space="preserve">Katsuji Hirata, </w:t>
      </w:r>
    </w:p>
    <w:p w14:paraId="21022CA4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fr-FR"/>
        </w:rPr>
      </w:pPr>
      <w:r w:rsidRPr="009205C6">
        <w:rPr>
          <w:rFonts w:ascii="Frutiger LT Com 45 Light" w:hAnsi="Frutiger LT Com 45 Light"/>
          <w:szCs w:val="20"/>
          <w:lang w:val="fr-FR"/>
        </w:rPr>
        <w:t xml:space="preserve">Nuno Viana, </w:t>
      </w:r>
    </w:p>
    <w:p w14:paraId="5D45345D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fr-FR"/>
        </w:rPr>
      </w:pPr>
      <w:r w:rsidRPr="009205C6">
        <w:rPr>
          <w:rFonts w:ascii="Frutiger LT Com 45 Light" w:hAnsi="Frutiger LT Com 45 Light"/>
          <w:szCs w:val="20"/>
          <w:lang w:val="fr-FR"/>
        </w:rPr>
        <w:t xml:space="preserve">Prenesh Naidoo, </w:t>
      </w:r>
    </w:p>
    <w:p w14:paraId="0E1351EB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fr-FR"/>
        </w:rPr>
      </w:pPr>
      <w:r w:rsidRPr="009205C6">
        <w:rPr>
          <w:rFonts w:ascii="Frutiger LT Com 45 Light" w:hAnsi="Frutiger LT Com 45 Light"/>
          <w:szCs w:val="20"/>
          <w:lang w:val="fr-FR"/>
        </w:rPr>
        <w:t xml:space="preserve">Michel Bulon, </w:t>
      </w:r>
    </w:p>
    <w:p w14:paraId="59095D54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fr-FR"/>
        </w:rPr>
      </w:pPr>
      <w:r w:rsidRPr="009205C6">
        <w:rPr>
          <w:rFonts w:ascii="Frutiger LT Com 45 Light" w:hAnsi="Frutiger LT Com 45 Light"/>
          <w:szCs w:val="20"/>
          <w:lang w:val="fr-FR"/>
        </w:rPr>
        <w:t xml:space="preserve">Nick Lumatalale, </w:t>
      </w:r>
    </w:p>
    <w:p w14:paraId="704E5A78" w14:textId="77777777" w:rsidR="00C406CB" w:rsidRPr="009205C6" w:rsidRDefault="00E91183" w:rsidP="00E91183">
      <w:pPr>
        <w:rPr>
          <w:rFonts w:ascii="Frutiger LT Com 45 Light" w:hAnsi="Frutiger LT Com 45 Light"/>
          <w:szCs w:val="20"/>
          <w:lang w:val="fr-FR"/>
        </w:rPr>
      </w:pPr>
      <w:r w:rsidRPr="009205C6">
        <w:rPr>
          <w:rFonts w:ascii="Frutiger LT Com 45 Light" w:hAnsi="Frutiger LT Com 45 Light"/>
          <w:szCs w:val="20"/>
          <w:lang w:val="fr-FR"/>
        </w:rPr>
        <w:t>Tai</w:t>
      </w:r>
      <w:r w:rsidR="007071BC" w:rsidRPr="009205C6">
        <w:rPr>
          <w:rFonts w:ascii="Frutiger LT Com 45 Light" w:hAnsi="Frutiger LT Com 45 Light"/>
          <w:szCs w:val="20"/>
          <w:lang w:val="fr-FR"/>
        </w:rPr>
        <w:t xml:space="preserve"> Pang Tan, </w:t>
      </w:r>
    </w:p>
    <w:p w14:paraId="36B16A61" w14:textId="77777777" w:rsidR="00C406CB" w:rsidRPr="009205C6" w:rsidRDefault="007071BC" w:rsidP="00E91183">
      <w:pPr>
        <w:rPr>
          <w:rFonts w:ascii="Frutiger LT Com 45 Light" w:hAnsi="Frutiger LT Com 45 Light"/>
          <w:szCs w:val="20"/>
          <w:lang w:val="de-DE"/>
        </w:rPr>
      </w:pPr>
      <w:r w:rsidRPr="009205C6">
        <w:rPr>
          <w:rFonts w:ascii="Frutiger LT Com 45 Light" w:hAnsi="Frutiger LT Com 45 Light"/>
          <w:szCs w:val="20"/>
          <w:lang w:val="de-DE"/>
        </w:rPr>
        <w:t xml:space="preserve">Markus Ruben Wiese, </w:t>
      </w:r>
      <w:r w:rsidR="00F77373" w:rsidRPr="009205C6">
        <w:rPr>
          <w:rFonts w:ascii="Frutiger LT Com 45 Light" w:hAnsi="Frutiger LT Com 45 Light"/>
          <w:szCs w:val="20"/>
          <w:lang w:val="de-DE"/>
        </w:rPr>
        <w:br/>
      </w:r>
      <w:r w:rsidR="00E91183" w:rsidRPr="009205C6">
        <w:rPr>
          <w:rFonts w:ascii="Frutiger LT Com 45 Light" w:hAnsi="Frutiger LT Com 45 Light"/>
          <w:szCs w:val="20"/>
          <w:lang w:val="de-DE"/>
        </w:rPr>
        <w:t>Ramón López</w:t>
      </w:r>
      <w:r w:rsidR="00712247" w:rsidRPr="009205C6">
        <w:rPr>
          <w:rFonts w:ascii="Frutiger LT Com 45 Light" w:hAnsi="Frutiger LT Com 45 Light"/>
          <w:szCs w:val="20"/>
          <w:lang w:val="de-DE"/>
        </w:rPr>
        <w:t xml:space="preserve">, </w:t>
      </w:r>
    </w:p>
    <w:p w14:paraId="426E2796" w14:textId="4F4AE467" w:rsidR="001C2B30" w:rsidRPr="009205C6" w:rsidRDefault="00712247" w:rsidP="00E91183">
      <w:pPr>
        <w:rPr>
          <w:rFonts w:ascii="Frutiger LT Com 45 Light" w:hAnsi="Frutiger LT Com 45 Light"/>
          <w:szCs w:val="20"/>
          <w:lang w:val="en-AU"/>
        </w:rPr>
      </w:pPr>
      <w:r w:rsidRPr="009205C6">
        <w:rPr>
          <w:rFonts w:ascii="Frutiger LT Com 45 Light" w:hAnsi="Frutiger LT Com 45 Light"/>
          <w:szCs w:val="20"/>
          <w:lang w:val="en-AU"/>
        </w:rPr>
        <w:t>Andrey Ermakov</w:t>
      </w:r>
    </w:p>
    <w:p w14:paraId="0729231B" w14:textId="77777777" w:rsidR="00C406CB" w:rsidRPr="009205C6" w:rsidRDefault="00C406CB" w:rsidP="001C2B30">
      <w:pPr>
        <w:rPr>
          <w:rFonts w:ascii="Frutiger LT Com 45 Light" w:hAnsi="Frutiger LT Com 45 Light"/>
          <w:szCs w:val="20"/>
          <w:lang w:val="en-AU"/>
        </w:rPr>
      </w:pPr>
    </w:p>
    <w:p w14:paraId="16F18840" w14:textId="50995B49" w:rsidR="004B6219" w:rsidRPr="009205C6" w:rsidRDefault="001C2B30" w:rsidP="001C2B30">
      <w:pPr>
        <w:rPr>
          <w:rFonts w:ascii="Frutiger LT Com 45 Light" w:hAnsi="Frutiger LT Com 45 Light"/>
          <w:szCs w:val="20"/>
          <w:lang w:val="en-AU"/>
        </w:rPr>
      </w:pPr>
      <w:r w:rsidRPr="009205C6">
        <w:rPr>
          <w:rFonts w:ascii="Frutiger LT Com 45 Light" w:hAnsi="Frutiger LT Com 45 Light"/>
          <w:szCs w:val="20"/>
          <w:lang w:val="en-AU"/>
        </w:rPr>
        <w:t xml:space="preserve">Member country/region: </w:t>
      </w:r>
      <w:r w:rsidR="00BD33C3" w:rsidRPr="009205C6">
        <w:rPr>
          <w:rFonts w:ascii="Frutiger LT Com 45 Light" w:hAnsi="Frutiger LT Com 45 Light"/>
          <w:szCs w:val="20"/>
          <w:lang w:val="en-AU"/>
        </w:rPr>
        <w:t>AT, JP, PT, ZA, CA, NL, SG, DE, CO</w:t>
      </w:r>
      <w:r w:rsidR="00712247" w:rsidRPr="009205C6">
        <w:rPr>
          <w:rFonts w:ascii="Frutiger LT Com 45 Light" w:hAnsi="Frutiger LT Com 45 Light"/>
          <w:szCs w:val="20"/>
          <w:lang w:val="en-AU"/>
        </w:rPr>
        <w:t>, RU</w:t>
      </w:r>
    </w:p>
    <w:p w14:paraId="4B04C229" w14:textId="77777777" w:rsidR="001C2B30" w:rsidRPr="009205C6" w:rsidRDefault="001C2B30" w:rsidP="001C2B30">
      <w:pPr>
        <w:rPr>
          <w:rFonts w:ascii="Frutiger LT Com 45 Light" w:hAnsi="Frutiger LT Com 45 Light"/>
          <w:lang w:val="en-AU"/>
        </w:rPr>
      </w:pPr>
    </w:p>
    <w:p w14:paraId="1099809B" w14:textId="77777777" w:rsidR="008827AA" w:rsidRPr="009205C6" w:rsidRDefault="008827AA" w:rsidP="001C2B30">
      <w:pPr>
        <w:rPr>
          <w:rFonts w:ascii="Frutiger LT Com 45 Light" w:hAnsi="Frutiger LT Com 45 Light"/>
          <w:lang w:val="en-AU"/>
        </w:rPr>
      </w:pPr>
    </w:p>
    <w:p w14:paraId="3CC05CB6" w14:textId="3737AC7C" w:rsidR="001C2B30" w:rsidRPr="009205C6" w:rsidRDefault="001C2B30" w:rsidP="003736A1">
      <w:pPr>
        <w:pStyle w:val="ListBullet"/>
        <w:numPr>
          <w:ilvl w:val="0"/>
          <w:numId w:val="0"/>
        </w:numPr>
        <w:ind w:left="284"/>
        <w:rPr>
          <w:rFonts w:ascii="Frutiger LT Com 45 Light" w:hAnsi="Frutiger LT Com 45 Light"/>
          <w:lang w:val="en-AU"/>
        </w:rPr>
        <w:sectPr w:rsidR="001C2B30" w:rsidRPr="009205C6" w:rsidSect="00AB5A2B">
          <w:headerReference w:type="default" r:id="rId8"/>
          <w:footerReference w:type="default" r:id="rId9"/>
          <w:headerReference w:type="first" r:id="rId10"/>
          <w:footerReference w:type="first" r:id="rId11"/>
          <w:pgSz w:w="11900" w:h="16840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397BE173" w14:textId="77777777" w:rsidR="007F212B" w:rsidRPr="009205C6" w:rsidRDefault="001C2B30" w:rsidP="007F212B">
      <w:pPr>
        <w:pStyle w:val="Heading2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lastRenderedPageBreak/>
        <w:t>Contents</w:t>
      </w:r>
    </w:p>
    <w:p w14:paraId="55E417ED" w14:textId="77777777" w:rsidR="001C2B30" w:rsidRPr="009205C6" w:rsidRDefault="001C2B30" w:rsidP="001C2B3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This Test Project proposal consists of the following documentation/files:</w:t>
      </w:r>
    </w:p>
    <w:p w14:paraId="0BC70576" w14:textId="26C6316B" w:rsidR="0023666D" w:rsidRPr="009205C6" w:rsidRDefault="001C2B30" w:rsidP="001C2B3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WSC2015_TP</w:t>
      </w:r>
      <w:r w:rsidR="003A62AE" w:rsidRPr="009205C6">
        <w:rPr>
          <w:rFonts w:ascii="Frutiger LT Com 45 Light" w:hAnsi="Frutiger LT Com 45 Light"/>
        </w:rPr>
        <w:t>40</w:t>
      </w:r>
      <w:r w:rsidRPr="009205C6">
        <w:rPr>
          <w:rFonts w:ascii="Frutiger LT Com 45 Light" w:hAnsi="Frutiger LT Com 45 Light"/>
        </w:rPr>
        <w:t>_</w:t>
      </w:r>
      <w:r w:rsidR="003A62AE" w:rsidRPr="009205C6">
        <w:rPr>
          <w:rFonts w:ascii="Frutiger LT Com 45 Light" w:hAnsi="Frutiger LT Com 45 Light"/>
        </w:rPr>
        <w:t>M4</w:t>
      </w:r>
      <w:r w:rsidRPr="009205C6">
        <w:rPr>
          <w:rFonts w:ascii="Frutiger LT Com 45 Light" w:hAnsi="Frutiger LT Com 45 Light"/>
        </w:rPr>
        <w:t>_</w:t>
      </w:r>
      <w:r w:rsidR="00C406CB" w:rsidRPr="009205C6">
        <w:rPr>
          <w:rFonts w:ascii="Frutiger LT Com 45 Light" w:hAnsi="Frutiger LT Com 45 Light"/>
        </w:rPr>
        <w:t>actual</w:t>
      </w:r>
      <w:r w:rsidRPr="009205C6">
        <w:rPr>
          <w:rFonts w:ascii="Frutiger LT Com 45 Light" w:hAnsi="Frutiger LT Com 45 Light"/>
        </w:rPr>
        <w:t>.doc</w:t>
      </w:r>
    </w:p>
    <w:p w14:paraId="545E1B80" w14:textId="6007B374" w:rsidR="0023666D" w:rsidRPr="009205C6" w:rsidRDefault="0014505E" w:rsidP="001C2B3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WSC2015_TP40_M4_Images</w:t>
      </w:r>
      <w:r w:rsidR="008E1C14" w:rsidRPr="009205C6">
        <w:rPr>
          <w:rFonts w:ascii="Frutiger LT Com 45 Light" w:hAnsi="Frutiger LT Com 45 Light"/>
        </w:rPr>
        <w:tab/>
      </w:r>
      <w:r w:rsidR="004D35E9" w:rsidRPr="009205C6">
        <w:rPr>
          <w:rStyle w:val="hps"/>
          <w:rFonts w:ascii="Frutiger LT Com 45 Light" w:eastAsiaTheme="minorHAnsi" w:hAnsi="Frutiger LT Com 45 Light"/>
          <w:lang w:val="en"/>
        </w:rPr>
        <w:t>(logo,</w:t>
      </w:r>
      <w:r w:rsidR="004D35E9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03C5A" w:rsidRPr="009205C6">
        <w:rPr>
          <w:rStyle w:val="hps"/>
          <w:rFonts w:ascii="Frutiger LT Com 45 Light" w:eastAsiaTheme="minorHAnsi" w:hAnsi="Frutiger LT Com 45 Light"/>
          <w:lang w:val="en"/>
        </w:rPr>
        <w:t>leaflet</w:t>
      </w:r>
      <w:r w:rsidR="004D35E9" w:rsidRPr="009205C6">
        <w:rPr>
          <w:rStyle w:val="hps"/>
          <w:rFonts w:ascii="Frutiger LT Com 45 Light" w:eastAsiaTheme="minorHAnsi" w:hAnsi="Frutiger LT Com 45 Light"/>
          <w:lang w:val="en"/>
        </w:rPr>
        <w:t xml:space="preserve"> and</w:t>
      </w:r>
      <w:r w:rsidR="004D35E9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03C5A" w:rsidRPr="009205C6">
        <w:rPr>
          <w:rFonts w:ascii="Frutiger LT Com 45 Light" w:eastAsia="Times New Roman" w:hAnsi="Frutiger LT Com 45 Light" w:cs="Times New Roman"/>
        </w:rPr>
        <w:t>signage</w:t>
      </w:r>
      <w:r w:rsidR="00412FC9" w:rsidRPr="009205C6">
        <w:rPr>
          <w:rFonts w:ascii="Frutiger LT Com 45 Light" w:eastAsia="Times New Roman" w:hAnsi="Frutiger LT Com 45 Light" w:cs="Times New Roman"/>
        </w:rPr>
        <w:t>)</w:t>
      </w:r>
      <w:r w:rsidR="004D35E9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</w:p>
    <w:p w14:paraId="45C4EA7A" w14:textId="370CF39C" w:rsidR="000932C4" w:rsidRPr="009205C6" w:rsidRDefault="0023666D" w:rsidP="001C2B30">
      <w:pPr>
        <w:rPr>
          <w:rFonts w:ascii="Frutiger LT Com 45 Light" w:eastAsia="Times New Roman" w:hAnsi="Frutiger LT Com 45 Light" w:cs="Times New Roman"/>
        </w:rPr>
      </w:pPr>
      <w:r w:rsidRPr="009205C6">
        <w:rPr>
          <w:rFonts w:ascii="Frutiger LT Com 45 Light" w:hAnsi="Frutiger LT Com 45 Light"/>
        </w:rPr>
        <w:t>WSC2015_TP40_M4_Text</w:t>
      </w:r>
      <w:r w:rsidR="00B000D4" w:rsidRPr="009205C6">
        <w:rPr>
          <w:rFonts w:ascii="Frutiger LT Com 45 Light" w:hAnsi="Frutiger LT Com 45 Light"/>
        </w:rPr>
        <w:t>s</w:t>
      </w:r>
      <w:r w:rsidR="00AF3E70" w:rsidRPr="009205C6">
        <w:rPr>
          <w:rFonts w:ascii="Frutiger LT Com 45 Light" w:hAnsi="Frutiger LT Com 45 Light"/>
        </w:rPr>
        <w:tab/>
      </w:r>
      <w:r w:rsidR="00503C5A" w:rsidRPr="009205C6">
        <w:rPr>
          <w:rStyle w:val="hps"/>
          <w:rFonts w:ascii="Frutiger LT Com 45 Light" w:eastAsiaTheme="minorHAnsi" w:hAnsi="Frutiger LT Com 45 Light"/>
          <w:lang w:val="en"/>
        </w:rPr>
        <w:t>(logo,</w:t>
      </w:r>
      <w:r w:rsidR="00503C5A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03C5A" w:rsidRPr="009205C6">
        <w:rPr>
          <w:rStyle w:val="hps"/>
          <w:rFonts w:ascii="Frutiger LT Com 45 Light" w:eastAsiaTheme="minorHAnsi" w:hAnsi="Frutiger LT Com 45 Light"/>
          <w:lang w:val="en"/>
        </w:rPr>
        <w:t>leaflet and</w:t>
      </w:r>
      <w:r w:rsidR="00503C5A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03C5A" w:rsidRPr="009205C6">
        <w:rPr>
          <w:rFonts w:ascii="Frutiger LT Com 45 Light" w:eastAsia="Times New Roman" w:hAnsi="Frutiger LT Com 45 Light" w:cs="Times New Roman"/>
        </w:rPr>
        <w:t>signage)</w:t>
      </w:r>
    </w:p>
    <w:p w14:paraId="280BFC13" w14:textId="06EA7E38" w:rsidR="001C2B30" w:rsidRPr="009205C6" w:rsidRDefault="000932C4" w:rsidP="001C2B3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WSC2015_TP40_M4_ICC_profile</w:t>
      </w:r>
    </w:p>
    <w:p w14:paraId="76FFF699" w14:textId="77777777" w:rsidR="001C2B30" w:rsidRPr="009205C6" w:rsidRDefault="001C2B30" w:rsidP="001C2B30">
      <w:pPr>
        <w:pStyle w:val="Heading2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Introduction </w:t>
      </w:r>
    </w:p>
    <w:p w14:paraId="2702FAA3" w14:textId="24069732" w:rsidR="0072063A" w:rsidRPr="009205C6" w:rsidRDefault="0092605B" w:rsidP="0072063A">
      <w:pPr>
        <w:rPr>
          <w:rStyle w:val="hps"/>
          <w:rFonts w:ascii="Frutiger LT Com 45 Light" w:eastAsiaTheme="minorHAnsi" w:hAnsi="Frutiger LT Com 45 Light"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>The 39th</w:t>
      </w:r>
      <w:r w:rsidRPr="009205C6">
        <w:rPr>
          <w:rStyle w:val="hps"/>
          <w:rFonts w:ascii="Frutiger LT Com 45 Light" w:eastAsiaTheme="minorHAnsi" w:hAnsi="Frutiger LT Com 45 Light"/>
          <w:i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International Film Festival will be held in São Paulo, Brazil f</w:t>
      </w:r>
      <w:r w:rsidR="00301127" w:rsidRPr="009205C6">
        <w:rPr>
          <w:rStyle w:val="hps"/>
          <w:rFonts w:ascii="Frutiger LT Com 45 Light" w:eastAsiaTheme="minorHAnsi" w:hAnsi="Frutiger LT Com 45 Light"/>
          <w:lang w:val="en"/>
        </w:rPr>
        <w:t>rom October 22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to November 4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. For two weeks,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330 titles 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>will be shown from various countri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es and cinematographers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 in 35 halls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throughout 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29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locations. These locations include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 cinemas, cultural centers and museums scattered around the state capital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city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. The selection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of films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 provides an overview of what the world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is producing in contemporary cinema —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 in addition to trends, the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mes, narration and aesthetics</w:t>
      </w:r>
      <w:r w:rsidR="0072063A" w:rsidRPr="009205C6">
        <w:rPr>
          <w:rStyle w:val="hps"/>
          <w:rFonts w:ascii="Frutiger LT Com 45 Light" w:eastAsiaTheme="minorHAnsi" w:hAnsi="Frutiger LT Com 45 Light"/>
          <w:lang w:val="en"/>
        </w:rPr>
        <w:t xml:space="preserve">. </w:t>
      </w:r>
    </w:p>
    <w:p w14:paraId="3640811F" w14:textId="0D3F4876" w:rsidR="007F212B" w:rsidRPr="009205C6" w:rsidRDefault="0072063A" w:rsidP="0072063A">
      <w:pPr>
        <w:rPr>
          <w:rFonts w:ascii="Frutiger LT Com 45 Light" w:eastAsia="Times New Roman" w:hAnsi="Frutiger LT Com 45 Light" w:cs="Times New Roman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The </w:t>
      </w:r>
      <w:r w:rsidRPr="009205C6">
        <w:rPr>
          <w:rStyle w:val="hps"/>
          <w:rFonts w:ascii="Frutiger LT Com 45 Light" w:eastAsiaTheme="minorHAnsi" w:hAnsi="Frutiger LT Com 45 Light"/>
          <w:i/>
          <w:lang w:val="pt-BR"/>
        </w:rPr>
        <w:t>São Paulo International Film Festival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or </w:t>
      </w:r>
      <w:r w:rsidR="00752C30" w:rsidRPr="009205C6">
        <w:rPr>
          <w:rStyle w:val="hps"/>
          <w:rFonts w:ascii="Frutiger LT Com 45 Light" w:eastAsiaTheme="minorHAnsi" w:hAnsi="Frutiger LT Com 45 Light"/>
          <w:i/>
          <w:lang w:val="pt-BR"/>
        </w:rPr>
        <w:t>Mostra</w:t>
      </w:r>
      <w:r w:rsidR="00752C30" w:rsidRPr="009205C6">
        <w:rPr>
          <w:rFonts w:ascii="Frutiger LT Com 45 Light" w:eastAsia="Times New Roman" w:hAnsi="Frutiger LT Com 45 Light" w:cs="Times New Roman"/>
          <w:i/>
          <w:lang w:val="pt-BR"/>
        </w:rPr>
        <w:t xml:space="preserve"> </w:t>
      </w:r>
      <w:r w:rsidR="00752C30" w:rsidRPr="009205C6">
        <w:rPr>
          <w:rStyle w:val="hps"/>
          <w:rFonts w:ascii="Frutiger LT Com 45 Light" w:eastAsiaTheme="minorHAnsi" w:hAnsi="Frutiger LT Com 45 Light"/>
          <w:i/>
          <w:lang w:val="pt-BR"/>
        </w:rPr>
        <w:t>Internacional de</w:t>
      </w:r>
      <w:r w:rsidR="00752C30" w:rsidRPr="009205C6">
        <w:rPr>
          <w:rFonts w:ascii="Frutiger LT Com 45 Light" w:eastAsia="Times New Roman" w:hAnsi="Frutiger LT Com 45 Light" w:cs="Times New Roman"/>
          <w:i/>
          <w:lang w:val="pt-BR"/>
        </w:rPr>
        <w:t xml:space="preserve"> Cinema em São Paulo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</w:t>
      </w:r>
      <w:r w:rsidR="0092605B" w:rsidRPr="009205C6">
        <w:rPr>
          <w:rStyle w:val="hps"/>
          <w:rFonts w:ascii="Frutiger LT Com 45 Light" w:eastAsiaTheme="minorHAnsi" w:hAnsi="Frutiger LT Com 45 Light"/>
          <w:lang w:val="pt-BR"/>
        </w:rPr>
        <w:t>(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in </w:t>
      </w:r>
      <w:r w:rsidR="00A01650" w:rsidRPr="009205C6">
        <w:rPr>
          <w:rFonts w:ascii="Frutiger LT Com 45 Light" w:eastAsia="Times New Roman" w:hAnsi="Frutiger LT Com 45 Light" w:cs="Times New Roman"/>
          <w:lang w:val="pt-BR"/>
        </w:rPr>
        <w:t>Brazilian</w:t>
      </w:r>
      <w:r w:rsidR="0092605B" w:rsidRPr="009205C6">
        <w:rPr>
          <w:rStyle w:val="hps"/>
          <w:rFonts w:ascii="Frutiger LT Com 45 Light" w:eastAsiaTheme="minorHAnsi" w:hAnsi="Frutiger LT Com 45 Light"/>
          <w:lang w:val="pt-BR"/>
        </w:rPr>
        <w:t>)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is a non-profit event organized by ABMIC (Associação Brasileira Mostra Internacional de Cinema)</w:t>
      </w:r>
      <w:r w:rsidR="001D62DD" w:rsidRPr="009205C6">
        <w:rPr>
          <w:rStyle w:val="hps"/>
          <w:rFonts w:ascii="Frutiger LT Com 45 Light" w:eastAsiaTheme="minorHAnsi" w:hAnsi="Frutiger LT Com 45 Light"/>
          <w:lang w:val="pt-BR"/>
        </w:rPr>
        <w:t>.</w:t>
      </w:r>
    </w:p>
    <w:p w14:paraId="63A65C40" w14:textId="77777777" w:rsidR="001C2B30" w:rsidRPr="009205C6" w:rsidRDefault="001C2B30" w:rsidP="001C2B30">
      <w:pPr>
        <w:pStyle w:val="Heading2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Description of project and tasks</w:t>
      </w:r>
    </w:p>
    <w:p w14:paraId="26B4866F" w14:textId="1927FC6C" w:rsidR="00661349" w:rsidRPr="009205C6" w:rsidRDefault="00661349" w:rsidP="00661349">
      <w:pPr>
        <w:pStyle w:val="Heading4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Project:</w:t>
      </w:r>
    </w:p>
    <w:p w14:paraId="701903E8" w14:textId="67A05F51" w:rsidR="00661349" w:rsidRPr="009205C6" w:rsidRDefault="00661349" w:rsidP="00661349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The project has 3 tasks to be completed in 4 hours:</w:t>
      </w:r>
    </w:p>
    <w:p w14:paraId="0AB7DE2F" w14:textId="0E554950" w:rsidR="00661349" w:rsidRPr="009205C6" w:rsidRDefault="00661349" w:rsidP="009205C6">
      <w:pPr>
        <w:pStyle w:val="ListNumber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Create a logo</w:t>
      </w:r>
    </w:p>
    <w:p w14:paraId="4AD37123" w14:textId="78EA4293" w:rsidR="00661349" w:rsidRPr="009205C6" w:rsidRDefault="000909C3" w:rsidP="009205C6">
      <w:pPr>
        <w:pStyle w:val="ListNumber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Create a </w:t>
      </w:r>
      <w:r w:rsidR="00503C5A" w:rsidRPr="009205C6">
        <w:rPr>
          <w:rFonts w:ascii="Frutiger LT Com 45 Light" w:hAnsi="Frutiger LT Com 45 Light"/>
        </w:rPr>
        <w:t>leaflet</w:t>
      </w:r>
    </w:p>
    <w:p w14:paraId="0F6B60CB" w14:textId="4E08EA4D" w:rsidR="00BE7D95" w:rsidRPr="009205C6" w:rsidRDefault="00661349" w:rsidP="009205C6">
      <w:pPr>
        <w:pStyle w:val="ListNumber"/>
        <w:rPr>
          <w:rFonts w:ascii="Frutiger LT Com 45 Light" w:eastAsia="Times New Roman" w:hAnsi="Frutiger LT Com 45 Light" w:cs="Times New Roman"/>
        </w:rPr>
      </w:pPr>
      <w:r w:rsidRPr="009205C6">
        <w:rPr>
          <w:rFonts w:ascii="Frutiger LT Com 45 Light" w:hAnsi="Frutiger LT Com 45 Light"/>
        </w:rPr>
        <w:t xml:space="preserve">Create </w:t>
      </w:r>
      <w:r w:rsidR="0092605B" w:rsidRPr="009205C6">
        <w:rPr>
          <w:rFonts w:ascii="Frutiger LT Com 45 Light" w:hAnsi="Frutiger LT Com 45 Light"/>
        </w:rPr>
        <w:t>signage</w:t>
      </w:r>
    </w:p>
    <w:p w14:paraId="00DA8F3F" w14:textId="027AABE9" w:rsidR="00104E62" w:rsidRPr="009205C6" w:rsidRDefault="00BE7D95" w:rsidP="008C632E">
      <w:pPr>
        <w:pStyle w:val="Heading4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Target market:</w:t>
      </w:r>
    </w:p>
    <w:p w14:paraId="6DB12847" w14:textId="02FB5684" w:rsidR="00D17B97" w:rsidRPr="009205C6" w:rsidRDefault="00104E62" w:rsidP="00362B10">
      <w:pPr>
        <w:rPr>
          <w:rStyle w:val="hps"/>
          <w:rFonts w:ascii="Frutiger LT Com 45 Light" w:eastAsiaTheme="minorHAnsi" w:hAnsi="Frutiger LT Com 45 Light"/>
          <w:b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General informations</w:t>
      </w:r>
      <w:r w:rsidR="00030C37" w:rsidRPr="009205C6">
        <w:rPr>
          <w:rStyle w:val="hps"/>
          <w:rFonts w:ascii="Frutiger LT Com 45 Light" w:eastAsiaTheme="minorHAnsi" w:hAnsi="Frutiger LT Com 45 Light"/>
          <w:b/>
          <w:lang w:val="en"/>
        </w:rPr>
        <w:br/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>Aged 18</w:t>
      </w:r>
      <w:r w:rsidR="00BE7D95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>and over who</w:t>
      </w:r>
      <w:r w:rsidR="00BE7D95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92605B" w:rsidRPr="009205C6">
        <w:rPr>
          <w:rStyle w:val="hps"/>
          <w:rFonts w:ascii="Frutiger LT Com 45 Light" w:eastAsiaTheme="minorHAnsi" w:hAnsi="Frutiger LT Com 45 Light"/>
          <w:lang w:val="en"/>
        </w:rPr>
        <w:t>are</w:t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 xml:space="preserve"> interested in</w:t>
      </w:r>
      <w:r w:rsidR="00BE7D95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>contemporary cinema</w:t>
      </w:r>
      <w:r w:rsidR="00BE7D95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>world</w:t>
      </w:r>
      <w:r w:rsidR="002A64CE" w:rsidRPr="009205C6">
        <w:rPr>
          <w:rStyle w:val="hps"/>
          <w:rFonts w:ascii="Frutiger LT Com 45 Light" w:eastAsiaTheme="minorHAnsi" w:hAnsi="Frutiger LT Com 45 Light"/>
          <w:lang w:val="en"/>
        </w:rPr>
        <w:t>wide</w:t>
      </w:r>
      <w:r w:rsidR="00BE7D95" w:rsidRPr="009205C6">
        <w:rPr>
          <w:rStyle w:val="hps"/>
          <w:rFonts w:ascii="Frutiger LT Com 45 Light" w:eastAsiaTheme="minorHAnsi" w:hAnsi="Frutiger LT Com 45 Light"/>
          <w:lang w:val="en"/>
        </w:rPr>
        <w:t>.</w:t>
      </w:r>
      <w:r w:rsidR="00D17B97" w:rsidRPr="009205C6">
        <w:rPr>
          <w:rStyle w:val="hps"/>
          <w:rFonts w:ascii="Frutiger LT Com 45 Light" w:eastAsiaTheme="minorHAnsi" w:hAnsi="Frutiger LT Com 45 Light"/>
          <w:b/>
          <w:lang w:val="en-GB"/>
        </w:rPr>
        <w:t xml:space="preserve"> </w:t>
      </w:r>
    </w:p>
    <w:p w14:paraId="4E27310A" w14:textId="7FCB524F" w:rsidR="00D17B97" w:rsidRPr="009205C6" w:rsidRDefault="00104E62" w:rsidP="00D17B97">
      <w:pPr>
        <w:spacing w:after="160"/>
        <w:rPr>
          <w:rStyle w:val="hps"/>
          <w:rFonts w:ascii="Frutiger LT Com 45 Light" w:eastAsiaTheme="minorHAnsi" w:hAnsi="Frutiger LT Com 45 Light"/>
          <w:b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Personal characteristics</w:t>
      </w:r>
      <w:r w:rsidR="00D17B97" w:rsidRPr="009205C6">
        <w:rPr>
          <w:rStyle w:val="hps"/>
          <w:rFonts w:ascii="Frutiger LT Com 45 Light" w:eastAsiaTheme="minorHAnsi" w:hAnsi="Frutiger LT Com 45 Light"/>
          <w:b/>
          <w:lang w:val="en"/>
        </w:rPr>
        <w:br/>
      </w:r>
      <w:r w:rsidR="000B63B0" w:rsidRPr="009205C6">
        <w:rPr>
          <w:rStyle w:val="hps"/>
          <w:rFonts w:ascii="Frutiger LT Com 45 Light" w:eastAsiaTheme="minorHAnsi" w:hAnsi="Frutiger LT Com 45 Light"/>
          <w:lang w:val="en"/>
        </w:rPr>
        <w:t>Generally they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watch less television than cinema. They are very open </w:t>
      </w:r>
      <w:r w:rsidR="000B63B0" w:rsidRPr="009205C6">
        <w:rPr>
          <w:rStyle w:val="hps"/>
          <w:rFonts w:ascii="Frutiger LT Com 45 Light" w:eastAsiaTheme="minorHAnsi" w:hAnsi="Frutiger LT Com 45 Light"/>
          <w:lang w:val="en"/>
        </w:rPr>
        <w:t>minded and interested in new trends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.</w:t>
      </w:r>
    </w:p>
    <w:p w14:paraId="3C8F134D" w14:textId="6ABE6771" w:rsidR="00104E62" w:rsidRPr="009205C6" w:rsidRDefault="00104E62" w:rsidP="00104E62">
      <w:pPr>
        <w:rPr>
          <w:rStyle w:val="hps"/>
          <w:rFonts w:ascii="Frutiger LT Com 45 Light" w:eastAsiaTheme="minorHAnsi" w:hAnsi="Frutiger LT Com 45 Light"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Activities</w:t>
      </w:r>
      <w:r w:rsidR="00D17B97" w:rsidRPr="009205C6">
        <w:rPr>
          <w:rStyle w:val="hps"/>
          <w:rFonts w:ascii="Frutiger LT Com 45 Light" w:eastAsiaTheme="minorHAnsi" w:hAnsi="Frutiger LT Com 45 Light"/>
          <w:b/>
          <w:lang w:val="en"/>
        </w:rPr>
        <w:br/>
      </w:r>
      <w:r w:rsidR="000B63B0" w:rsidRPr="009205C6">
        <w:rPr>
          <w:rStyle w:val="hps"/>
          <w:rFonts w:ascii="Frutiger LT Com 45 Light" w:eastAsiaTheme="minorHAnsi" w:hAnsi="Frutiger LT Com 45 Light"/>
          <w:lang w:val="en"/>
        </w:rPr>
        <w:t xml:space="preserve">The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majority </w:t>
      </w:r>
      <w:r w:rsidR="000B63B0" w:rsidRPr="009205C6">
        <w:rPr>
          <w:rStyle w:val="hps"/>
          <w:rFonts w:ascii="Frutiger LT Com 45 Light" w:eastAsiaTheme="minorHAnsi" w:hAnsi="Frutiger LT Com 45 Light"/>
          <w:lang w:val="en"/>
        </w:rPr>
        <w:t>are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professional</w:t>
      </w:r>
      <w:r w:rsidR="000B63B0" w:rsidRPr="009205C6">
        <w:rPr>
          <w:rStyle w:val="hps"/>
          <w:rFonts w:ascii="Frutiger LT Com 45 Light" w:eastAsiaTheme="minorHAnsi" w:hAnsi="Frutiger LT Com 45 Light"/>
          <w:lang w:val="en"/>
        </w:rPr>
        <w:t>s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with a higher level of education and high incomes.</w:t>
      </w:r>
    </w:p>
    <w:p w14:paraId="43F56FA1" w14:textId="77777777" w:rsidR="00104E62" w:rsidRPr="009205C6" w:rsidRDefault="00104E62" w:rsidP="00661349">
      <w:pPr>
        <w:rPr>
          <w:rStyle w:val="hps"/>
          <w:rFonts w:ascii="Frutiger LT Com 45 Light" w:eastAsiaTheme="minorHAnsi" w:hAnsi="Frutiger LT Com 45 Light"/>
          <w:lang w:val="en"/>
        </w:rPr>
      </w:pPr>
    </w:p>
    <w:p w14:paraId="2D8471E9" w14:textId="77777777" w:rsidR="0092605B" w:rsidRPr="009205C6" w:rsidRDefault="0092605B">
      <w:pPr>
        <w:spacing w:after="160"/>
        <w:rPr>
          <w:rFonts w:ascii="Frutiger LT Com 45 Light" w:eastAsiaTheme="majorEastAsia" w:hAnsi="Frutiger LT Com 45 Light" w:cstheme="majorBidi"/>
          <w:b/>
          <w:caps/>
          <w:color w:val="000000" w:themeColor="text1"/>
          <w:sz w:val="22"/>
          <w:szCs w:val="24"/>
        </w:rPr>
      </w:pPr>
      <w:r w:rsidRPr="009205C6">
        <w:rPr>
          <w:rFonts w:ascii="Frutiger LT Com 45 Light" w:hAnsi="Frutiger LT Com 45 Light"/>
        </w:rPr>
        <w:br w:type="page"/>
      </w:r>
    </w:p>
    <w:p w14:paraId="211836B5" w14:textId="77777777" w:rsidR="000B63B0" w:rsidRPr="009205C6" w:rsidRDefault="000B63B0" w:rsidP="000B63B0">
      <w:pPr>
        <w:pStyle w:val="Heading2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lastRenderedPageBreak/>
        <w:t>Instructions to the Competitor</w:t>
      </w:r>
    </w:p>
    <w:p w14:paraId="09FE9C3E" w14:textId="77777777" w:rsidR="000B63B0" w:rsidRPr="009205C6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rutiger LT Com 45 Light" w:hAnsi="Frutiger LT Com 45 Light" w:cs="Arial"/>
          <w:b/>
          <w:bCs/>
          <w:szCs w:val="20"/>
        </w:rPr>
      </w:pPr>
      <w:r w:rsidRPr="009205C6">
        <w:rPr>
          <w:rFonts w:ascii="Frutiger LT Com 45 Light" w:hAnsi="Frutiger LT Com 45 Light" w:cs="Arial"/>
          <w:b/>
          <w:bCs/>
          <w:szCs w:val="20"/>
        </w:rPr>
        <w:t>About image and layout marking for all tasks:</w:t>
      </w:r>
    </w:p>
    <w:p w14:paraId="07BCBD56" w14:textId="77777777" w:rsidR="000B63B0" w:rsidRPr="009205C6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rutiger LT Com 45 Light" w:hAnsi="Frutiger LT Com 45 Light" w:cs="Arial"/>
          <w:szCs w:val="20"/>
        </w:rPr>
      </w:pPr>
      <w:r w:rsidRPr="009205C6">
        <w:rPr>
          <w:rFonts w:ascii="Frutiger LT Com 45 Light" w:hAnsi="Frutiger LT Com 45 Light" w:cs="Arial"/>
          <w:szCs w:val="20"/>
        </w:rPr>
        <w:t>The final resolution, colour mode and file formats of your images will be evaluated in the press ready PDF files. Only the following file formats are acceptable: .indd / .eps / .ai /</w:t>
      </w:r>
    </w:p>
    <w:p w14:paraId="6EB8324E" w14:textId="47117133" w:rsidR="000B63B0" w:rsidRPr="009205C6" w:rsidRDefault="000B63B0" w:rsidP="000B63B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Task </w:t>
      </w:r>
      <w:r w:rsidR="00C406CB" w:rsidRPr="009205C6">
        <w:rPr>
          <w:rFonts w:ascii="Frutiger LT Com 45 Light" w:hAnsi="Frutiger LT Com 45 Light"/>
        </w:rPr>
        <w:t>one</w:t>
      </w:r>
      <w:r w:rsidRPr="009205C6">
        <w:rPr>
          <w:rFonts w:ascii="Frutiger LT Com 45 Light" w:hAnsi="Frutiger LT Com 45 Light"/>
        </w:rPr>
        <w:t xml:space="preserve"> must be created in Illustrator</w:t>
      </w:r>
    </w:p>
    <w:p w14:paraId="2B6EBEAB" w14:textId="03309A95" w:rsidR="000B63B0" w:rsidRPr="009205C6" w:rsidRDefault="000B63B0" w:rsidP="000B63B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Final layouts for task </w:t>
      </w:r>
      <w:r w:rsidR="00C406CB" w:rsidRPr="009205C6">
        <w:rPr>
          <w:rFonts w:ascii="Frutiger LT Com 45 Light" w:hAnsi="Frutiger LT Com 45 Light"/>
        </w:rPr>
        <w:t>two</w:t>
      </w:r>
      <w:r w:rsidRPr="009205C6">
        <w:rPr>
          <w:rFonts w:ascii="Frutiger LT Com 45 Light" w:hAnsi="Frutiger LT Com 45 Light"/>
        </w:rPr>
        <w:t xml:space="preserve"> must be created in InDesign</w:t>
      </w:r>
    </w:p>
    <w:p w14:paraId="529561FD" w14:textId="7AA6EC90" w:rsidR="000B63B0" w:rsidRPr="009205C6" w:rsidRDefault="000B63B0" w:rsidP="000B63B0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Task </w:t>
      </w:r>
      <w:r w:rsidR="00C406CB" w:rsidRPr="009205C6">
        <w:rPr>
          <w:rFonts w:ascii="Frutiger LT Com 45 Light" w:hAnsi="Frutiger LT Com 45 Light"/>
        </w:rPr>
        <w:t>three</w:t>
      </w:r>
      <w:r w:rsidRPr="009205C6">
        <w:rPr>
          <w:rFonts w:ascii="Frutiger LT Com 45 Light" w:hAnsi="Frutiger LT Com 45 Light"/>
        </w:rPr>
        <w:t xml:space="preserve"> must be created in Illustrator</w:t>
      </w:r>
    </w:p>
    <w:p w14:paraId="05332EC3" w14:textId="77777777" w:rsidR="000B63B0" w:rsidRPr="009205C6" w:rsidRDefault="000B63B0" w:rsidP="000B63B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rutiger LT Com 45 Light" w:hAnsi="Frutiger LT Com 45 Light" w:cs="Arial"/>
          <w:b/>
          <w:szCs w:val="20"/>
        </w:rPr>
      </w:pP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About</w:t>
      </w:r>
      <w:r w:rsidRPr="009205C6">
        <w:rPr>
          <w:rFonts w:ascii="Frutiger LT Com 45 Light" w:eastAsia="Times New Roman" w:hAnsi="Frutiger LT Com 45 Light" w:cs="Times New Roman"/>
          <w:b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the delivery of</w:t>
      </w:r>
      <w:r w:rsidRPr="009205C6">
        <w:rPr>
          <w:rFonts w:ascii="Frutiger LT Com 45 Light" w:eastAsia="Times New Roman" w:hAnsi="Frutiger LT Com 45 Light" w:cs="Times New Roman"/>
          <w:b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files</w:t>
      </w:r>
      <w:r w:rsidRPr="009205C6">
        <w:rPr>
          <w:rFonts w:ascii="Frutiger LT Com 45 Light" w:eastAsia="Times New Roman" w:hAnsi="Frutiger LT Com 45 Light" w:cs="Times New Roman"/>
          <w:b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b/>
          <w:lang w:val="en"/>
        </w:rPr>
        <w:t>of all tasks:</w:t>
      </w:r>
    </w:p>
    <w:p w14:paraId="17959A4D" w14:textId="32972225" w:rsidR="000B63B0" w:rsidRPr="009205C6" w:rsidRDefault="000B63B0" w:rsidP="000B63B0">
      <w:pPr>
        <w:rPr>
          <w:rFonts w:ascii="Frutiger LT Com 45 Light" w:eastAsia="Times New Roman" w:hAnsi="Frutiger LT Com 45 Light" w:cs="Times New Roman"/>
        </w:rPr>
      </w:pPr>
      <w:r w:rsidRPr="009205C6">
        <w:rPr>
          <w:rFonts w:ascii="Frutiger LT Com 45 Light" w:hAnsi="Frutiger LT Com 45 Light" w:cs="Arial"/>
          <w:szCs w:val="20"/>
        </w:rPr>
        <w:t>Create a folder on your Desktop called YY_MOD4</w:t>
      </w:r>
      <w:r w:rsidR="00F77373" w:rsidRPr="009205C6">
        <w:rPr>
          <w:rFonts w:ascii="Frutiger LT Com 45 Light" w:hAnsi="Frutiger LT Com 45 Light" w:cs="Arial"/>
          <w:szCs w:val="20"/>
        </w:rPr>
        <w:t xml:space="preserve"> </w:t>
      </w:r>
      <w:r w:rsidRPr="009205C6">
        <w:rPr>
          <w:rFonts w:ascii="Frutiger LT Com 45 Light" w:hAnsi="Frutiger LT Com 45 Light" w:cs="Arial"/>
          <w:szCs w:val="20"/>
        </w:rPr>
        <w:t xml:space="preserve">(where YY represents the number of your workstation). This folder must include the following 3 subfolders 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“</w:t>
      </w:r>
      <w:r w:rsidRPr="009205C6">
        <w:rPr>
          <w:rFonts w:ascii="Frutiger LT Com 45 Light" w:eastAsia="Times New Roman" w:hAnsi="Frutiger LT Com 45 Light" w:cs="Times New Roman"/>
        </w:rPr>
        <w:t>Task1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”, “Task2”</w:t>
      </w:r>
      <w:r w:rsidRPr="009205C6">
        <w:rPr>
          <w:rFonts w:ascii="Frutiger LT Com 45 Light" w:eastAsia="Times New Roman" w:hAnsi="Frutiger LT Com 45 Light" w:cs="Times New Roman"/>
        </w:rPr>
        <w:t xml:space="preserve"> and 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“Task3</w:t>
      </w:r>
      <w:r w:rsidRPr="009205C6">
        <w:rPr>
          <w:rFonts w:ascii="Frutiger LT Com 45 Light" w:eastAsia="Times New Roman" w:hAnsi="Frutiger LT Com 45 Light" w:cs="Times New Roman"/>
        </w:rPr>
        <w:t>”</w:t>
      </w:r>
      <w:r w:rsidRPr="009205C6">
        <w:rPr>
          <w:rFonts w:ascii="Frutiger LT Com 45 Light" w:hAnsi="Frutiger LT Com 45 Light" w:cs="Arial"/>
          <w:szCs w:val="20"/>
        </w:rPr>
        <w:t xml:space="preserve">. Those subfolders contain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themselves</w:t>
      </w:r>
      <w:r w:rsidRPr="009205C6">
        <w:rPr>
          <w:rFonts w:ascii="Frutiger LT Com 45 Light" w:eastAsia="Times New Roman" w:hAnsi="Frutiger LT Com 45 Light" w:cs="Times New Roman"/>
        </w:rPr>
        <w:t xml:space="preserve"> </w:t>
      </w:r>
      <w:r w:rsidRPr="009205C6">
        <w:rPr>
          <w:rFonts w:ascii="Frutiger LT Com 45 Light" w:hAnsi="Frutiger LT Com 45 Light" w:cs="Arial"/>
          <w:szCs w:val="20"/>
        </w:rPr>
        <w:t xml:space="preserve">2 subfolders 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“</w:t>
      </w:r>
      <w:r w:rsidRPr="009205C6">
        <w:rPr>
          <w:rFonts w:ascii="Frutiger LT Com 45 Light" w:hAnsi="Frutiger LT Com 45 Light"/>
        </w:rPr>
        <w:t>Original folder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”</w:t>
      </w:r>
      <w:r w:rsidRPr="009205C6">
        <w:rPr>
          <w:rFonts w:ascii="Frutiger LT Com 45 Light" w:hAnsi="Frutiger LT Com 45 Light"/>
        </w:rPr>
        <w:t xml:space="preserve"> and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“</w:t>
      </w:r>
      <w:r w:rsidRPr="009205C6">
        <w:rPr>
          <w:rFonts w:ascii="Frutiger LT Com 45 Light" w:hAnsi="Frutiger LT Com 45 Light"/>
        </w:rPr>
        <w:t>Final folder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”</w:t>
      </w:r>
      <w:r w:rsidRPr="009205C6">
        <w:rPr>
          <w:rFonts w:ascii="Frutiger LT Com 45 Light" w:hAnsi="Frutiger LT Com 45 Light" w:cs="Arial"/>
          <w:szCs w:val="20"/>
        </w:rPr>
        <w:t xml:space="preserve">:  </w:t>
      </w:r>
    </w:p>
    <w:p w14:paraId="65D7BBFA" w14:textId="705891CD" w:rsidR="006E4F2B" w:rsidRPr="009205C6" w:rsidRDefault="006E4F2B" w:rsidP="009205C6">
      <w:pPr>
        <w:pStyle w:val="ListBullet"/>
        <w:rPr>
          <w:rFonts w:ascii="Frutiger LT Com 45 Light" w:hAnsi="Frutiger LT Com 45 Light"/>
          <w:lang w:val="en-US"/>
        </w:rPr>
      </w:pPr>
      <w:r w:rsidRPr="009205C6">
        <w:rPr>
          <w:rFonts w:ascii="Frutiger LT Com 45 Light" w:hAnsi="Frutiger LT Com 45 Light"/>
          <w:lang w:val="en-US"/>
        </w:rPr>
        <w:t xml:space="preserve">A folder named </w:t>
      </w:r>
      <w:r w:rsidRPr="009205C6">
        <w:rPr>
          <w:rFonts w:ascii="Frutiger LT Com 45 Light" w:hAnsi="Frutiger LT Com 45 Light"/>
          <w:b/>
          <w:lang w:val="en-US"/>
        </w:rPr>
        <w:t>“Original”:</w:t>
      </w:r>
      <w:r w:rsidRPr="009205C6">
        <w:rPr>
          <w:rFonts w:ascii="Frutiger LT Com 45 Light" w:hAnsi="Frutiger LT Com 45 Light"/>
          <w:lang w:val="en-US"/>
        </w:rPr>
        <w:t xml:space="preserve"> it should contain all the files used for the development of your project.</w:t>
      </w:r>
    </w:p>
    <w:p w14:paraId="20534D13" w14:textId="691C1A4F" w:rsidR="006E4F2B" w:rsidRPr="009205C6" w:rsidRDefault="006E4F2B" w:rsidP="009205C6">
      <w:pPr>
        <w:pStyle w:val="ListBullet"/>
        <w:rPr>
          <w:rFonts w:ascii="Frutiger LT Com 45 Light" w:hAnsi="Frutiger LT Com 45 Light"/>
          <w:lang w:val="en-US"/>
        </w:rPr>
      </w:pPr>
      <w:r w:rsidRPr="009205C6">
        <w:rPr>
          <w:rFonts w:ascii="Frutiger LT Com 45 Light" w:hAnsi="Frutiger LT Com 45 Light"/>
          <w:lang w:val="en-US"/>
        </w:rPr>
        <w:t xml:space="preserve">A folder named “Final”: it should contain all of the files you are supposed to deliver as required in </w:t>
      </w:r>
      <w:r w:rsidRPr="009205C6">
        <w:rPr>
          <w:rFonts w:ascii="Frutiger LT Com 45 Light" w:hAnsi="Frutiger LT Com 45 Light"/>
          <w:lang w:val="en-US"/>
        </w:rPr>
        <w:br/>
        <w:t>the tasks. (PDF, native, fonts and linked images)</w:t>
      </w:r>
    </w:p>
    <w:p w14:paraId="274BC52B" w14:textId="77777777" w:rsidR="00F77373" w:rsidRPr="009205C6" w:rsidRDefault="00F77373" w:rsidP="009205C6">
      <w:pPr>
        <w:pStyle w:val="ListBullet"/>
        <w:rPr>
          <w:rFonts w:ascii="Frutiger LT Com 45 Light" w:hAnsi="Frutiger LT Com 45 Light"/>
          <w:lang w:val="en-US"/>
        </w:rPr>
      </w:pPr>
      <w:r w:rsidRPr="009205C6">
        <w:rPr>
          <w:rFonts w:ascii="Frutiger LT Com 45 Light" w:hAnsi="Frutiger LT Com 45 Light"/>
          <w:lang w:val="en-US"/>
        </w:rPr>
        <w:t>You must include your workstation number on the presentation board and printouts for marking and delivery to your workstation</w:t>
      </w:r>
    </w:p>
    <w:p w14:paraId="1D1927E4" w14:textId="77777777" w:rsidR="00F77373" w:rsidRPr="009205C6" w:rsidRDefault="00F77373">
      <w:pPr>
        <w:spacing w:after="120" w:line="240" w:lineRule="auto"/>
        <w:rPr>
          <w:rFonts w:ascii="Frutiger LT Com 45 Light" w:hAnsi="Frutiger LT Com 45 Light"/>
          <w:lang w:val="en-US"/>
        </w:rPr>
      </w:pPr>
    </w:p>
    <w:p w14:paraId="190FFC5F" w14:textId="77777777" w:rsidR="000B63B0" w:rsidRPr="009205C6" w:rsidRDefault="000B63B0" w:rsidP="00362B10">
      <w:pPr>
        <w:widowControl w:val="0"/>
        <w:autoSpaceDE w:val="0"/>
        <w:autoSpaceDN w:val="0"/>
        <w:adjustRightInd w:val="0"/>
        <w:jc w:val="both"/>
        <w:rPr>
          <w:rFonts w:ascii="Frutiger LT Com 45 Light" w:hAnsi="Frutiger LT Com 45 Light" w:cs="Arial"/>
          <w:szCs w:val="20"/>
        </w:rPr>
      </w:pPr>
    </w:p>
    <w:p w14:paraId="0B554B13" w14:textId="77777777" w:rsidR="00FE3A8C" w:rsidRPr="009205C6" w:rsidRDefault="00FE3A8C">
      <w:pPr>
        <w:spacing w:after="160"/>
        <w:rPr>
          <w:rFonts w:ascii="Frutiger LT Com 45 Light" w:hAnsi="Frutiger LT Com 45 Light"/>
          <w:b/>
        </w:rPr>
      </w:pPr>
      <w:r w:rsidRPr="009205C6">
        <w:rPr>
          <w:rFonts w:ascii="Frutiger LT Com 45 Light" w:hAnsi="Frutiger LT Com 45 Light"/>
          <w:b/>
        </w:rPr>
        <w:br w:type="page"/>
      </w:r>
    </w:p>
    <w:p w14:paraId="60EFF70E" w14:textId="1029A4A3" w:rsidR="00BB12E6" w:rsidRPr="009205C6" w:rsidRDefault="00BB12E6" w:rsidP="009205C6">
      <w:pPr>
        <w:pStyle w:val="Heading3"/>
        <w:rPr>
          <w:rFonts w:ascii="Frutiger LT Com 45 Light" w:hAnsi="Frutiger LT Com 45 Light" w:cs="Arial"/>
          <w:szCs w:val="20"/>
        </w:rPr>
      </w:pPr>
      <w:r w:rsidRPr="009205C6">
        <w:rPr>
          <w:rFonts w:ascii="Frutiger LT Com 45 Light" w:hAnsi="Frutiger LT Com 45 Light"/>
        </w:rPr>
        <w:lastRenderedPageBreak/>
        <w:t>TASK 1:</w:t>
      </w:r>
      <w:r w:rsidR="00D67F20" w:rsidRPr="009205C6">
        <w:rPr>
          <w:rFonts w:ascii="Frutiger LT Com 45 Light" w:hAnsi="Frutiger LT Com 45 Light"/>
        </w:rPr>
        <w:t xml:space="preserve"> Logo Design</w:t>
      </w:r>
    </w:p>
    <w:p w14:paraId="28546D9E" w14:textId="5C57663C" w:rsidR="00083E53" w:rsidRPr="009205C6" w:rsidRDefault="00083E53" w:rsidP="00BB12E6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You must create a logo for the 39</w:t>
      </w:r>
      <w:r w:rsidR="00820DCC" w:rsidRPr="009205C6">
        <w:rPr>
          <w:rStyle w:val="hps"/>
          <w:rFonts w:ascii="Frutiger LT Com 45 Light" w:eastAsiaTheme="minorHAnsi" w:hAnsi="Frutiger LT Com 45 Light"/>
          <w:szCs w:val="20"/>
          <w:lang w:val="en-GB"/>
        </w:rPr>
        <w:t>th</w:t>
      </w:r>
      <w:r w:rsidRPr="009205C6">
        <w:rPr>
          <w:rFonts w:ascii="Frutiger LT Com 45 Light" w:hAnsi="Frutiger LT Com 45 Light"/>
        </w:rPr>
        <w:t xml:space="preserve"> </w:t>
      </w:r>
      <w:r w:rsidR="0092605B" w:rsidRPr="009205C6">
        <w:rPr>
          <w:rFonts w:ascii="Frutiger LT Com 45 Light" w:hAnsi="Frutiger LT Com 45 Light"/>
        </w:rPr>
        <w:t xml:space="preserve">São Paulo </w:t>
      </w:r>
      <w:r w:rsidRPr="009205C6">
        <w:rPr>
          <w:rFonts w:ascii="Frutiger LT Com 45 Light" w:hAnsi="Frutiger LT Com 45 Light"/>
        </w:rPr>
        <w:t xml:space="preserve">International </w:t>
      </w:r>
      <w:r w:rsidR="0092605B" w:rsidRPr="009205C6">
        <w:rPr>
          <w:rFonts w:ascii="Frutiger LT Com 45 Light" w:hAnsi="Frutiger LT Com 45 Light"/>
        </w:rPr>
        <w:t>Film Festival</w:t>
      </w:r>
      <w:r w:rsidR="00B04044" w:rsidRPr="009205C6">
        <w:rPr>
          <w:rFonts w:ascii="Frutiger LT Com 45 Light" w:hAnsi="Frutiger LT Com 45 Light"/>
        </w:rPr>
        <w:t>. The logo should represent</w:t>
      </w:r>
      <w:r w:rsidRPr="009205C6">
        <w:rPr>
          <w:rFonts w:ascii="Frutiger LT Com 45 Light" w:hAnsi="Frutiger LT Com 45 Light"/>
        </w:rPr>
        <w:t xml:space="preserve"> the movie world.</w:t>
      </w:r>
    </w:p>
    <w:p w14:paraId="128318D8" w14:textId="70CE577C" w:rsidR="000145CD" w:rsidRPr="009205C6" w:rsidRDefault="000145CD" w:rsidP="00BB12E6">
      <w:p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You must create 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>two</w:t>
      </w:r>
      <w:r w:rsidR="0092605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versions of the logo, one in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Portuguese 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and</w:t>
      </w:r>
      <w:r w:rsidR="0092605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one in English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</w:p>
    <w:p w14:paraId="4C46E71F" w14:textId="36FF14AD" w:rsidR="000145CD" w:rsidRPr="009205C6" w:rsidRDefault="00083E53" w:rsidP="009205C6">
      <w:pPr>
        <w:pStyle w:val="ListBullet"/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The </w:t>
      </w:r>
      <w:r w:rsidR="000145CD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Brazilian 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logo must contain </w:t>
      </w:r>
      <w:r w:rsidR="004F12C1" w:rsidRPr="009205C6">
        <w:rPr>
          <w:rStyle w:val="hps"/>
          <w:rFonts w:ascii="Frutiger LT Com 45 Light" w:eastAsiaTheme="minorHAnsi" w:hAnsi="Frutiger LT Com 45 Light"/>
          <w:lang w:val="pt-BR"/>
        </w:rPr>
        <w:t>“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>39</w:t>
      </w:r>
      <w:r w:rsidR="00716FCE" w:rsidRPr="009205C6">
        <w:rPr>
          <w:rStyle w:val="hps"/>
          <w:rFonts w:ascii="Frutiger LT Com 45 Light" w:eastAsiaTheme="minorHAnsi" w:hAnsi="Frutiger LT Com 45 Light"/>
          <w:lang w:val="pt-BR"/>
        </w:rPr>
        <w:t>a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Mo</w:t>
      </w:r>
      <w:r w:rsidR="00D4476E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stra Internacional de Cinema </w:t>
      </w:r>
      <w:r w:rsidR="007E2468" w:rsidRPr="009205C6">
        <w:rPr>
          <w:rStyle w:val="hps"/>
          <w:rFonts w:ascii="Frutiger LT Com 45 Light" w:eastAsiaTheme="minorHAnsi" w:hAnsi="Frutiger LT Com 45 Light"/>
          <w:lang w:val="pt-BR"/>
        </w:rPr>
        <w:t>em</w:t>
      </w:r>
      <w:r w:rsidR="003D2D3A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>São Paulo</w:t>
      </w:r>
      <w:r w:rsidR="004F12C1" w:rsidRPr="009205C6">
        <w:rPr>
          <w:rStyle w:val="hps"/>
          <w:rFonts w:ascii="Frutiger LT Com 45 Light" w:eastAsiaTheme="minorHAnsi" w:hAnsi="Frutiger LT Com 45 Light"/>
          <w:lang w:val="pt-BR"/>
        </w:rPr>
        <w:t>”</w:t>
      </w:r>
      <w:r w:rsidR="00D30674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</w:t>
      </w:r>
      <w:r w:rsidR="00FE0564" w:rsidRPr="009205C6">
        <w:rPr>
          <w:rStyle w:val="hps"/>
          <w:rFonts w:ascii="Frutiger LT Com 45 Light" w:eastAsiaTheme="minorHAnsi" w:hAnsi="Frutiger LT Com 45 Light"/>
          <w:lang w:val="pt-BR"/>
        </w:rPr>
        <w:br/>
      </w:r>
      <w:r w:rsidR="00D30674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(Text Task </w:t>
      </w:r>
      <w:r w:rsidR="00C406CB" w:rsidRPr="009205C6">
        <w:rPr>
          <w:rStyle w:val="hps"/>
          <w:rFonts w:ascii="Frutiger LT Com 45 Light" w:eastAsiaTheme="minorHAnsi" w:hAnsi="Frutiger LT Com 45 Light"/>
          <w:lang w:val="pt-BR"/>
        </w:rPr>
        <w:t>one</w:t>
      </w:r>
      <w:r w:rsidR="00D30674" w:rsidRPr="009205C6">
        <w:rPr>
          <w:rStyle w:val="hps"/>
          <w:rFonts w:ascii="Frutiger LT Com 45 Light" w:eastAsiaTheme="minorHAnsi" w:hAnsi="Frutiger LT Com 45 Light"/>
          <w:lang w:val="pt-BR"/>
        </w:rPr>
        <w:t>)</w:t>
      </w:r>
      <w:r w:rsidR="000145CD" w:rsidRPr="009205C6">
        <w:rPr>
          <w:rStyle w:val="hps"/>
          <w:rFonts w:ascii="Frutiger LT Com 45 Light" w:eastAsiaTheme="minorHAnsi" w:hAnsi="Frutiger LT Com 45 Light"/>
          <w:lang w:val="pt-BR"/>
        </w:rPr>
        <w:t>.</w:t>
      </w:r>
    </w:p>
    <w:p w14:paraId="46BB747F" w14:textId="72C90896" w:rsidR="000145CD" w:rsidRPr="009205C6" w:rsidRDefault="000145CD" w:rsidP="009205C6">
      <w:pPr>
        <w:pStyle w:val="ListBullet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The English logo must contain </w:t>
      </w:r>
      <w:r w:rsidR="004F12C1" w:rsidRPr="009205C6">
        <w:rPr>
          <w:rStyle w:val="hps"/>
          <w:rFonts w:ascii="Frutiger LT Com 45 Light" w:eastAsiaTheme="minorHAnsi" w:hAnsi="Frutiger LT Com 45 Light"/>
          <w:lang w:val="en-GB"/>
        </w:rPr>
        <w:t>“</w:t>
      </w:r>
      <w:r w:rsidR="004E19EF" w:rsidRPr="009205C6">
        <w:rPr>
          <w:rStyle w:val="hps"/>
          <w:rFonts w:ascii="Frutiger LT Com 45 Light" w:eastAsiaTheme="minorHAnsi" w:hAnsi="Frutiger LT Com 45 Light"/>
          <w:lang w:val="en-GB"/>
        </w:rPr>
        <w:t>39th</w:t>
      </w:r>
      <w:r w:rsidR="00083E53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São Paulo International Film Festival</w:t>
      </w:r>
      <w:r w:rsidR="004F12C1" w:rsidRPr="009205C6">
        <w:rPr>
          <w:rStyle w:val="hps"/>
          <w:rFonts w:ascii="Frutiger LT Com 45 Light" w:eastAsiaTheme="minorHAnsi" w:hAnsi="Frutiger LT Com 45 Light"/>
          <w:lang w:val="en-GB"/>
        </w:rPr>
        <w:t>”</w:t>
      </w:r>
      <w:r w:rsidR="00B00E1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(Text Task 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B00E19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  <w:r w:rsidR="007453EF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. </w:t>
      </w:r>
    </w:p>
    <w:p w14:paraId="3A927DA0" w14:textId="7AB3F4E0" w:rsidR="00BB12E6" w:rsidRPr="009205C6" w:rsidRDefault="00476110" w:rsidP="00BB12E6">
      <w:p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Fonts w:ascii="Frutiger LT Com 45 Light" w:hAnsi="Frutiger LT Com 45 Light" w:cs="Arial"/>
          <w:szCs w:val="20"/>
        </w:rPr>
        <w:t>The festival</w:t>
      </w:r>
      <w:r w:rsidR="0092605B" w:rsidRPr="009205C6">
        <w:rPr>
          <w:rFonts w:ascii="Frutiger LT Com 45 Light" w:hAnsi="Frutiger LT Com 45 Light" w:cs="Arial"/>
          <w:szCs w:val="20"/>
        </w:rPr>
        <w:t xml:space="preserve"> name</w:t>
      </w:r>
      <w:r w:rsidRPr="009205C6">
        <w:rPr>
          <w:rFonts w:ascii="Frutiger LT Com 45 Light" w:hAnsi="Frutiger LT Com 45 Light" w:cs="Arial"/>
          <w:szCs w:val="20"/>
        </w:rPr>
        <w:t xml:space="preserve"> must be clear and readable. You can </w:t>
      </w:r>
      <w:r w:rsidR="0092605B" w:rsidRPr="009205C6">
        <w:rPr>
          <w:rFonts w:ascii="Frutiger LT Com 45 Light" w:hAnsi="Frutiger LT Com 45 Light" w:cs="Arial"/>
          <w:szCs w:val="20"/>
        </w:rPr>
        <w:t>design</w:t>
      </w:r>
      <w:r w:rsidRPr="009205C6">
        <w:rPr>
          <w:rFonts w:ascii="Frutiger LT Com 45 Light" w:hAnsi="Frutiger LT Com 45 Light" w:cs="Arial"/>
          <w:szCs w:val="20"/>
        </w:rPr>
        <w:t xml:space="preserve"> the name of the festival in capital and lower-case </w:t>
      </w:r>
      <w:r w:rsidR="0092605B" w:rsidRPr="009205C6">
        <w:rPr>
          <w:rFonts w:ascii="Frutiger LT Com 45 Light" w:hAnsi="Frutiger LT Com 45 Light" w:cs="Arial"/>
          <w:szCs w:val="20"/>
        </w:rPr>
        <w:t xml:space="preserve">letters </w:t>
      </w:r>
      <w:r w:rsidRPr="009205C6">
        <w:rPr>
          <w:rFonts w:ascii="Frutiger LT Com 45 Light" w:hAnsi="Frutiger LT Com 45 Light" w:cs="Arial"/>
          <w:szCs w:val="20"/>
        </w:rPr>
        <w:t xml:space="preserve">or in capital </w:t>
      </w:r>
      <w:r w:rsidR="0092605B" w:rsidRPr="009205C6">
        <w:rPr>
          <w:rFonts w:ascii="Frutiger LT Com 45 Light" w:hAnsi="Frutiger LT Com 45 Light" w:cs="Arial"/>
          <w:szCs w:val="20"/>
        </w:rPr>
        <w:t xml:space="preserve">letters </w:t>
      </w:r>
      <w:r w:rsidRPr="009205C6">
        <w:rPr>
          <w:rFonts w:ascii="Frutiger LT Com 45 Light" w:hAnsi="Frutiger LT Com 45 Light" w:cs="Arial"/>
          <w:szCs w:val="20"/>
        </w:rPr>
        <w:t xml:space="preserve">only </w:t>
      </w:r>
      <w:r w:rsidR="0092605B" w:rsidRPr="009205C6">
        <w:rPr>
          <w:rFonts w:ascii="Frutiger LT Com 45 Light" w:hAnsi="Frutiger LT Com 45 Light" w:cs="Arial"/>
          <w:szCs w:val="20"/>
        </w:rPr>
        <w:t>(</w:t>
      </w:r>
      <w:r w:rsidRPr="009205C6">
        <w:rPr>
          <w:rFonts w:ascii="Frutiger LT Com 45 Light" w:hAnsi="Frutiger LT Com 45 Light" w:cs="Arial"/>
          <w:szCs w:val="20"/>
        </w:rPr>
        <w:t>according to your design</w:t>
      </w:r>
      <w:r w:rsidR="0092605B" w:rsidRPr="009205C6">
        <w:rPr>
          <w:rFonts w:ascii="Frutiger LT Com 45 Light" w:hAnsi="Frutiger LT Com 45 Light" w:cs="Arial"/>
          <w:szCs w:val="20"/>
        </w:rPr>
        <w:t>)</w:t>
      </w:r>
      <w:r w:rsidRPr="009205C6">
        <w:rPr>
          <w:rFonts w:ascii="Frutiger LT Com 45 Light" w:hAnsi="Frutiger LT Com 45 Light" w:cs="Arial"/>
          <w:szCs w:val="20"/>
        </w:rPr>
        <w:t>.</w:t>
      </w:r>
      <w:r w:rsidR="0087060E" w:rsidRPr="009205C6">
        <w:rPr>
          <w:rFonts w:ascii="Frutiger LT Com 45 Light" w:hAnsi="Frutiger LT Com 45 Light" w:cs="Arial"/>
          <w:szCs w:val="20"/>
        </w:rPr>
        <w:t xml:space="preserve"> The different language logos should have the same look and feel — utilising the same colours and fonts.</w:t>
      </w:r>
    </w:p>
    <w:p w14:paraId="254C3584" w14:textId="20420046" w:rsidR="000909C3" w:rsidRPr="009205C6" w:rsidRDefault="0092605B" w:rsidP="00661349">
      <w:pPr>
        <w:rPr>
          <w:rFonts w:ascii="Frutiger LT Com 45 Light" w:eastAsia="Times New Roman" w:hAnsi="Frutiger LT Com 45 Light" w:cs="Times New Roman"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>The</w:t>
      </w:r>
      <w:r w:rsidR="002775C9" w:rsidRPr="009205C6">
        <w:rPr>
          <w:rStyle w:val="hps"/>
          <w:rFonts w:ascii="Frutiger LT Com 45 Light" w:eastAsiaTheme="minorHAnsi" w:hAnsi="Frutiger LT Com 45 Light"/>
          <w:lang w:val="en"/>
        </w:rPr>
        <w:t xml:space="preserve"> logo should be vector only. </w:t>
      </w:r>
      <w:r w:rsidR="000909C3" w:rsidRPr="009205C6">
        <w:rPr>
          <w:rFonts w:ascii="Frutiger LT Com 45 Light" w:eastAsia="Times New Roman" w:hAnsi="Frutiger LT Com 45 Light" w:cs="Times New Roman"/>
        </w:rPr>
        <w:t>You can use the images suppl</w:t>
      </w:r>
      <w:r w:rsidR="00497916" w:rsidRPr="009205C6">
        <w:rPr>
          <w:rFonts w:ascii="Frutiger LT Com 45 Light" w:eastAsia="Times New Roman" w:hAnsi="Frutiger LT Com 45 Light" w:cs="Times New Roman"/>
        </w:rPr>
        <w:t>ied if needed for your design (M</w:t>
      </w:r>
      <w:r w:rsidR="000909C3" w:rsidRPr="009205C6">
        <w:rPr>
          <w:rFonts w:ascii="Frutiger LT Com 45 Light" w:eastAsia="Times New Roman" w:hAnsi="Frutiger LT Com 45 Light" w:cs="Times New Roman"/>
        </w:rPr>
        <w:t>ovie images)</w:t>
      </w:r>
      <w:r w:rsidR="004E3409" w:rsidRPr="009205C6">
        <w:rPr>
          <w:rFonts w:ascii="Frutiger LT Com 45 Light" w:eastAsia="Times New Roman" w:hAnsi="Frutiger LT Com 45 Light" w:cs="Times New Roman"/>
        </w:rPr>
        <w:t>,</w:t>
      </w:r>
      <w:r w:rsidR="000909C3" w:rsidRPr="009205C6">
        <w:rPr>
          <w:rFonts w:ascii="Frutiger LT Com 45 Light" w:eastAsia="Times New Roman" w:hAnsi="Frutiger LT Com 45 Light" w:cs="Times New Roman"/>
        </w:rPr>
        <w:t xml:space="preserve"> 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>any modification is permitted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 but they must be</w:t>
      </w:r>
      <w:r w:rsidR="000909C3" w:rsidRPr="009205C6">
        <w:rPr>
          <w:rFonts w:ascii="Frutiger LT Com 45 Light" w:eastAsia="Times New Roman" w:hAnsi="Frutiger LT Com 45 Light" w:cs="Times New Roman"/>
        </w:rPr>
        <w:t xml:space="preserve"> vector only</w:t>
      </w:r>
      <w:r w:rsidR="00A331FE" w:rsidRPr="009205C6">
        <w:rPr>
          <w:rFonts w:ascii="Frutiger LT Com 45 Light" w:eastAsia="Times New Roman" w:hAnsi="Frutiger LT Com 45 Light" w:cs="Times New Roman"/>
          <w:lang w:val="en"/>
        </w:rPr>
        <w:t>.</w:t>
      </w:r>
    </w:p>
    <w:p w14:paraId="3BEE1C84" w14:textId="255B573C" w:rsidR="00083E53" w:rsidRPr="009205C6" w:rsidRDefault="0092605B" w:rsidP="00661349">
      <w:pPr>
        <w:rPr>
          <w:rFonts w:ascii="Frutiger LT Com 45 Light" w:eastAsia="Times New Roman" w:hAnsi="Frutiger LT Com 45 Light" w:cs="Times New Roman"/>
          <w:lang w:val="en"/>
        </w:rPr>
      </w:pPr>
      <w:r w:rsidRPr="009205C6">
        <w:rPr>
          <w:rFonts w:ascii="Frutiger LT Com 45 Light" w:eastAsia="Times New Roman" w:hAnsi="Frutiger LT Com 45 Light" w:cs="Times New Roman"/>
          <w:lang w:val="en"/>
        </w:rPr>
        <w:t>You</w:t>
      </w:r>
      <w:r w:rsidR="00B60369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Fonts w:ascii="Frutiger LT Com 45 Light" w:eastAsia="Times New Roman" w:hAnsi="Frutiger LT Com 45 Light" w:cs="Times New Roman"/>
          <w:lang w:val="en"/>
        </w:rPr>
        <w:t>are</w:t>
      </w:r>
      <w:r w:rsidR="00B60369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to create </w:t>
      </w:r>
      <w:r w:rsidR="00C406CB" w:rsidRPr="009205C6">
        <w:rPr>
          <w:rFonts w:ascii="Frutiger LT Com 45 Light" w:eastAsia="Times New Roman" w:hAnsi="Frutiger LT Com 45 Light" w:cs="Times New Roman"/>
          <w:lang w:val="en"/>
        </w:rPr>
        <w:t>three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v</w:t>
      </w:r>
      <w:r w:rsidR="005D5FE2" w:rsidRPr="009205C6">
        <w:rPr>
          <w:rFonts w:ascii="Frutiger LT Com 45 Light" w:eastAsia="Times New Roman" w:hAnsi="Frutiger LT Com 45 Light" w:cs="Times New Roman"/>
          <w:lang w:val="en"/>
        </w:rPr>
        <w:t>ersions for each logo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 xml:space="preserve"> (</w:t>
      </w:r>
      <w:r w:rsidR="007E0E1C" w:rsidRPr="009205C6">
        <w:rPr>
          <w:rFonts w:ascii="Frutiger LT Com 45 Light" w:eastAsia="Times New Roman" w:hAnsi="Frutiger LT Com 45 Light" w:cs="Times New Roman"/>
          <w:lang w:val="en"/>
        </w:rPr>
        <w:t>Portuguese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 xml:space="preserve"> and English)</w:t>
      </w:r>
      <w:r w:rsidR="005D5FE2" w:rsidRPr="009205C6">
        <w:rPr>
          <w:rFonts w:ascii="Frutiger LT Com 45 Light" w:eastAsia="Times New Roman" w:hAnsi="Frutiger LT Com 45 Light" w:cs="Times New Roman"/>
          <w:lang w:val="en"/>
        </w:rPr>
        <w:t>: CMYK, Pantone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and B&amp;W</w:t>
      </w:r>
      <w:r w:rsidR="004441E0" w:rsidRPr="009205C6">
        <w:rPr>
          <w:rStyle w:val="hps"/>
          <w:rFonts w:ascii="Frutiger LT Com 45 Light" w:eastAsiaTheme="minorHAnsi" w:hAnsi="Frutiger LT Com 45 Light"/>
          <w:lang w:val="en"/>
        </w:rPr>
        <w:t xml:space="preserve">. 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>G</w:t>
      </w:r>
      <w:r w:rsidR="000909C3" w:rsidRPr="009205C6">
        <w:rPr>
          <w:rStyle w:val="hps"/>
          <w:rFonts w:ascii="Frutiger LT Com 45 Light" w:eastAsiaTheme="minorHAnsi" w:hAnsi="Frutiger LT Com 45 Light"/>
          <w:lang w:val="en"/>
        </w:rPr>
        <w:t xml:space="preserve">reyscale 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 xml:space="preserve">is permitted </w:t>
      </w:r>
      <w:r w:rsidR="000909C3" w:rsidRPr="009205C6">
        <w:rPr>
          <w:rStyle w:val="hps"/>
          <w:rFonts w:ascii="Frutiger LT Com 45 Light" w:eastAsiaTheme="minorHAnsi" w:hAnsi="Frutiger LT Com 45 Light"/>
          <w:lang w:val="en"/>
        </w:rPr>
        <w:t>for the B&amp;W.</w:t>
      </w:r>
    </w:p>
    <w:p w14:paraId="2C202D70" w14:textId="3C2E4C46" w:rsidR="002C30A1" w:rsidRPr="009205C6" w:rsidRDefault="0092605B" w:rsidP="00661349">
      <w:pPr>
        <w:rPr>
          <w:rStyle w:val="hps"/>
          <w:rFonts w:ascii="Frutiger LT Com 45 Light" w:eastAsiaTheme="minorHAnsi" w:hAnsi="Frutiger LT Com 45 Light"/>
          <w:lang w:val="en"/>
        </w:rPr>
      </w:pPr>
      <w:r w:rsidRPr="009205C6">
        <w:rPr>
          <w:rFonts w:ascii="Frutiger LT Com 45 Light" w:eastAsia="Times New Roman" w:hAnsi="Frutiger LT Com 45 Light" w:cs="Times New Roman"/>
          <w:lang w:val="en"/>
        </w:rPr>
        <w:t>You are required to</w:t>
      </w:r>
      <w:r w:rsidR="00370C5B" w:rsidRPr="009205C6">
        <w:rPr>
          <w:rFonts w:ascii="Frutiger LT Com 45 Light" w:eastAsia="Times New Roman" w:hAnsi="Frutiger LT Com 45 Light" w:cs="Times New Roman"/>
          <w:lang w:val="en"/>
        </w:rPr>
        <w:t xml:space="preserve"> create a </w:t>
      </w:r>
      <w:r w:rsidR="007E0E1C" w:rsidRPr="009205C6">
        <w:rPr>
          <w:rFonts w:ascii="Frutiger LT Com 45 Light" w:eastAsia="Times New Roman" w:hAnsi="Frutiger LT Com 45 Light" w:cs="Times New Roman"/>
          <w:lang w:val="en"/>
        </w:rPr>
        <w:t>specification sheet</w:t>
      </w:r>
      <w:r w:rsidR="00BD10C4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Fonts w:ascii="Frutiger LT Com 45 Light" w:eastAsia="Times New Roman" w:hAnsi="Frutiger LT Com 45 Light" w:cs="Times New Roman"/>
          <w:lang w:val="en"/>
        </w:rPr>
        <w:t>which</w:t>
      </w:r>
      <w:r w:rsidR="00BD10C4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Fonts w:ascii="Frutiger LT Com 45 Light" w:eastAsia="Times New Roman" w:hAnsi="Frutiger LT Com 45 Light" w:cs="Times New Roman"/>
          <w:lang w:val="en"/>
        </w:rPr>
        <w:t>displays</w:t>
      </w:r>
      <w:r w:rsidR="00BD10C4" w:rsidRPr="009205C6">
        <w:rPr>
          <w:rFonts w:ascii="Frutiger LT Com 45 Light" w:eastAsia="Times New Roman" w:hAnsi="Frutiger LT Com 45 Light" w:cs="Times New Roman"/>
          <w:lang w:val="en"/>
        </w:rPr>
        <w:t xml:space="preserve"> the 3</w:t>
      </w:r>
      <w:r w:rsidR="00370C5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7E0E1C" w:rsidRPr="009205C6">
        <w:rPr>
          <w:rFonts w:ascii="Frutiger LT Com 45 Light" w:eastAsia="Times New Roman" w:hAnsi="Frutiger LT Com 45 Light" w:cs="Times New Roman"/>
          <w:lang w:val="en"/>
        </w:rPr>
        <w:t xml:space="preserve">colour </w:t>
      </w:r>
      <w:r w:rsidR="00370C5B" w:rsidRPr="009205C6">
        <w:rPr>
          <w:rFonts w:ascii="Frutiger LT Com 45 Light" w:eastAsia="Times New Roman" w:hAnsi="Frutiger LT Com 45 Light" w:cs="Times New Roman"/>
          <w:lang w:val="en"/>
        </w:rPr>
        <w:t>versions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of the logo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 xml:space="preserve"> in </w:t>
      </w:r>
      <w:r w:rsidR="007E0E1C" w:rsidRPr="009205C6">
        <w:rPr>
          <w:rStyle w:val="hps"/>
          <w:rFonts w:ascii="Frutiger LT Com 45 Light" w:eastAsiaTheme="minorHAnsi" w:hAnsi="Frutiger LT Com 45 Light"/>
          <w:lang w:val="en"/>
        </w:rPr>
        <w:t>Portuguese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 xml:space="preserve"> and English</w:t>
      </w:r>
      <w:r w:rsidR="00B60369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(</w:t>
      </w:r>
      <w:r w:rsidR="00B60369" w:rsidRPr="009205C6">
        <w:rPr>
          <w:rStyle w:val="hps"/>
          <w:rFonts w:ascii="Frutiger LT Com 45 Light" w:eastAsiaTheme="minorHAnsi" w:hAnsi="Frutiger LT Com 45 Light"/>
          <w:lang w:val="en"/>
        </w:rPr>
        <w:t xml:space="preserve">CMYK, </w:t>
      </w:r>
      <w:r w:rsidR="005D5FE2" w:rsidRPr="009205C6">
        <w:rPr>
          <w:rStyle w:val="hps"/>
          <w:rFonts w:ascii="Frutiger LT Com 45 Light" w:eastAsiaTheme="minorHAnsi" w:hAnsi="Frutiger LT Com 45 Light"/>
          <w:lang w:val="en"/>
        </w:rPr>
        <w:t>Pantone</w:t>
      </w:r>
      <w:r w:rsidR="00B60369" w:rsidRPr="009205C6">
        <w:rPr>
          <w:rStyle w:val="hps"/>
          <w:rFonts w:ascii="Frutiger LT Com 45 Light" w:eastAsiaTheme="minorHAnsi" w:hAnsi="Frutiger LT Com 45 Light"/>
          <w:lang w:val="en"/>
        </w:rPr>
        <w:t xml:space="preserve"> and B&amp;W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)</w:t>
      </w:r>
      <w:r w:rsidR="00B60369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on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>one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 xml:space="preserve"> A4 sheet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.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Y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 xml:space="preserve">ou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must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specify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the numbers of the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C406CB" w:rsidRPr="009205C6">
        <w:rPr>
          <w:rStyle w:val="hps"/>
          <w:rFonts w:ascii="Frutiger LT Com 45 Light" w:eastAsiaTheme="minorHAnsi" w:hAnsi="Frutiger LT Com 45 Light"/>
          <w:lang w:val="en"/>
        </w:rPr>
        <w:t>three</w:t>
      </w:r>
      <w:r w:rsidR="00254316" w:rsidRPr="009205C6">
        <w:rPr>
          <w:rFonts w:ascii="Frutiger LT Com 45 Light" w:eastAsia="Times New Roman" w:hAnsi="Frutiger LT Com 45 Light" w:cs="Times New Roman"/>
          <w:lang w:val="en"/>
        </w:rPr>
        <w:t> </w:t>
      </w:r>
      <w:r w:rsidR="005D5FE2" w:rsidRPr="009205C6">
        <w:rPr>
          <w:rStyle w:val="hps"/>
          <w:rFonts w:ascii="Frutiger LT Com 45 Light" w:eastAsiaTheme="minorHAnsi" w:hAnsi="Frutiger LT Com 45 Light"/>
          <w:lang w:val="en"/>
        </w:rPr>
        <w:t>Pantone</w:t>
      </w:r>
      <w:r w:rsidR="0015606D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(</w:t>
      </w:r>
      <w:r w:rsidR="00E534EE" w:rsidRPr="009205C6">
        <w:rPr>
          <w:rStyle w:val="hps"/>
          <w:rFonts w:ascii="Frutiger LT Com 45 Light" w:eastAsiaTheme="minorHAnsi" w:hAnsi="Frutiger LT Com 45 Light"/>
          <w:lang w:val="en"/>
        </w:rPr>
        <w:t>ex: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PMS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000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),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 xml:space="preserve">CMYK </w:t>
      </w:r>
      <w:r w:rsidR="000062F4" w:rsidRPr="009205C6">
        <w:rPr>
          <w:rStyle w:val="hps"/>
          <w:rFonts w:ascii="Frutiger LT Com 45 Light" w:eastAsiaTheme="minorHAnsi" w:hAnsi="Frutiger LT Com 45 Light"/>
          <w:lang w:val="en"/>
        </w:rPr>
        <w:t>colour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break-downs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 xml:space="preserve"> (</w:t>
      </w:r>
      <w:r w:rsidR="00013D13" w:rsidRPr="009205C6">
        <w:rPr>
          <w:rFonts w:ascii="Frutiger LT Com 45 Light" w:eastAsia="Times New Roman" w:hAnsi="Frutiger LT Com 45 Light" w:cs="Times New Roman"/>
          <w:lang w:val="en"/>
        </w:rPr>
        <w:t>ex: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4D0D6E" w:rsidRPr="009205C6">
        <w:rPr>
          <w:rStyle w:val="hps"/>
          <w:rFonts w:ascii="Frutiger LT Com 45 Light" w:eastAsiaTheme="minorHAnsi" w:hAnsi="Frutiger LT Com 45 Light"/>
          <w:lang w:val="en-GB"/>
        </w:rPr>
        <w:t>C: 0% M: 0% Y: 0% K: 0%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) and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 xml:space="preserve">the </w:t>
      </w:r>
      <w:r w:rsidR="00453181" w:rsidRPr="009205C6">
        <w:rPr>
          <w:rStyle w:val="hps"/>
          <w:rFonts w:ascii="Frutiger LT Com 45 Light" w:eastAsiaTheme="minorHAnsi" w:hAnsi="Frutiger LT Com 45 Light"/>
          <w:lang w:val="en"/>
        </w:rPr>
        <w:t>font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(ex: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E534EE" w:rsidRPr="009205C6">
        <w:rPr>
          <w:rFonts w:ascii="Frutiger LT Com 45 Light" w:eastAsia="Times New Roman" w:hAnsi="Frutiger LT Com 45 Light" w:cs="Times New Roman"/>
          <w:lang w:val="en"/>
        </w:rPr>
        <w:t xml:space="preserve">Font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Bold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or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E534EE" w:rsidRPr="009205C6">
        <w:rPr>
          <w:rStyle w:val="hps"/>
          <w:rFonts w:ascii="Frutiger LT Com 45 Light" w:eastAsiaTheme="minorHAnsi" w:hAnsi="Frutiger LT Com 45 Light"/>
          <w:lang w:val="en"/>
        </w:rPr>
        <w:t>Font</w:t>
      </w:r>
      <w:r w:rsidR="00083E53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83E53" w:rsidRPr="009205C6">
        <w:rPr>
          <w:rStyle w:val="hps"/>
          <w:rFonts w:ascii="Frutiger LT Com 45 Light" w:eastAsiaTheme="minorHAnsi" w:hAnsi="Frutiger LT Com 45 Light"/>
          <w:lang w:val="en"/>
        </w:rPr>
        <w:t>65)</w:t>
      </w:r>
    </w:p>
    <w:p w14:paraId="52CC6E77" w14:textId="4D12C618" w:rsidR="002C30A1" w:rsidRPr="009205C6" w:rsidRDefault="002A35E4" w:rsidP="009205C6">
      <w:pPr>
        <w:pStyle w:val="Heading5"/>
        <w:rPr>
          <w:rStyle w:val="hps"/>
          <w:rFonts w:ascii="Frutiger LT Com 45 Light" w:eastAsiaTheme="minorHAnsi" w:hAnsi="Frutiger LT Com 45 Light"/>
          <w:b w:val="0"/>
        </w:rPr>
      </w:pPr>
      <w:r w:rsidRPr="009205C6">
        <w:rPr>
          <w:rStyle w:val="hps"/>
          <w:rFonts w:ascii="Frutiger LT Com 45 Light" w:eastAsiaTheme="minorHAnsi" w:hAnsi="Frutiger LT Com 45 Light"/>
          <w:b w:val="0"/>
        </w:rPr>
        <w:t>Technical specifications:</w:t>
      </w:r>
    </w:p>
    <w:p w14:paraId="07B6BABA" w14:textId="5730EB1A" w:rsidR="002C30A1" w:rsidRPr="009205C6" w:rsidRDefault="000062F4" w:rsidP="002C30A1">
      <w:pPr>
        <w:rPr>
          <w:rStyle w:val="hps"/>
          <w:rFonts w:ascii="Frutiger LT Com 45 Light" w:eastAsiaTheme="minorHAnsi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</w:rPr>
        <w:t>Colour</w:t>
      </w:r>
      <w:r w:rsidR="002C30A1" w:rsidRPr="009205C6">
        <w:rPr>
          <w:rStyle w:val="hps"/>
          <w:rFonts w:ascii="Frutiger LT Com 45 Light" w:eastAsiaTheme="minorHAnsi" w:hAnsi="Frutiger LT Com 45 Light"/>
        </w:rPr>
        <w:t>s</w:t>
      </w:r>
      <w:r w:rsidR="00CD427F" w:rsidRPr="009205C6">
        <w:rPr>
          <w:rStyle w:val="hps"/>
          <w:rFonts w:ascii="Frutiger LT Com 45 Light" w:eastAsiaTheme="minorHAnsi" w:hAnsi="Frutiger LT Com 45 Light"/>
        </w:rPr>
        <w:t xml:space="preserve"> (</w:t>
      </w:r>
      <w:r w:rsidR="00C406CB" w:rsidRPr="009205C6">
        <w:rPr>
          <w:rStyle w:val="hps"/>
          <w:rFonts w:ascii="Frutiger LT Com 45 Light" w:eastAsiaTheme="minorHAnsi" w:hAnsi="Frutiger LT Com 45 Light"/>
        </w:rPr>
        <w:t>three</w:t>
      </w:r>
      <w:r w:rsidR="00CD427F" w:rsidRPr="009205C6">
        <w:rPr>
          <w:rStyle w:val="hps"/>
          <w:rFonts w:ascii="Frutiger LT Com 45 Light" w:eastAsiaTheme="minorHAnsi" w:hAnsi="Frutiger LT Com 45 Light"/>
        </w:rPr>
        <w:t xml:space="preserve"> versions)</w:t>
      </w:r>
      <w:r w:rsidR="002C30A1" w:rsidRPr="009205C6">
        <w:rPr>
          <w:rStyle w:val="hps"/>
          <w:rFonts w:ascii="Frutiger LT Com 45 Light" w:eastAsiaTheme="minorHAnsi" w:hAnsi="Frutiger LT Com 45 Light"/>
        </w:rPr>
        <w:t>:</w:t>
      </w:r>
    </w:p>
    <w:p w14:paraId="08262FD7" w14:textId="0AB81DD7" w:rsidR="002C30A1" w:rsidRPr="009205C6" w:rsidRDefault="00C406CB" w:rsidP="002C30A1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</w:rPr>
        <w:t>Three</w:t>
      </w:r>
      <w:r w:rsidR="002C30A1" w:rsidRPr="009205C6">
        <w:rPr>
          <w:rStyle w:val="hps"/>
          <w:rFonts w:ascii="Frutiger LT Com 45 Light" w:eastAsiaTheme="minorHAnsi" w:hAnsi="Frutiger LT Com 45 Light"/>
        </w:rPr>
        <w:t xml:space="preserve"> </w:t>
      </w:r>
      <w:r w:rsidR="005D5FE2" w:rsidRPr="009205C6">
        <w:rPr>
          <w:rStyle w:val="hps"/>
          <w:rFonts w:ascii="Frutiger LT Com 45 Light" w:eastAsiaTheme="minorHAnsi" w:hAnsi="Frutiger LT Com 45 Light"/>
        </w:rPr>
        <w:t>Pantone</w:t>
      </w:r>
      <w:r w:rsidR="002C30A1" w:rsidRPr="009205C6">
        <w:rPr>
          <w:rStyle w:val="hps"/>
          <w:rFonts w:ascii="Frutiger LT Com 45 Light" w:eastAsiaTheme="minorHAnsi" w:hAnsi="Frutiger LT Com 45 Light"/>
        </w:rPr>
        <w:t xml:space="preserve"> </w:t>
      </w:r>
    </w:p>
    <w:p w14:paraId="3C05FC69" w14:textId="093EDAB3" w:rsidR="002C30A1" w:rsidRPr="009205C6" w:rsidRDefault="00CD427F" w:rsidP="002C30A1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</w:rPr>
        <w:t>CMYK</w:t>
      </w:r>
      <w:r w:rsidR="002C30A1" w:rsidRPr="009205C6">
        <w:rPr>
          <w:rStyle w:val="hps"/>
          <w:rFonts w:ascii="Frutiger LT Com 45 Light" w:eastAsiaTheme="minorHAnsi" w:hAnsi="Frutiger LT Com 45 Light"/>
        </w:rPr>
        <w:t xml:space="preserve"> </w:t>
      </w:r>
    </w:p>
    <w:p w14:paraId="4CB10F8D" w14:textId="4DE79F35" w:rsidR="002C30A1" w:rsidRPr="009205C6" w:rsidRDefault="00CD427F" w:rsidP="002C30A1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</w:rPr>
        <w:t>Black and white</w:t>
      </w:r>
    </w:p>
    <w:p w14:paraId="33476E5E" w14:textId="545D68F7" w:rsidR="00745607" w:rsidRPr="009205C6" w:rsidRDefault="00745607" w:rsidP="002C30A1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ICC profile: Coated GRACoL 2006 (ISO 12647-2:2004)</w:t>
      </w:r>
    </w:p>
    <w:p w14:paraId="5F8EB3A4" w14:textId="3CF3EE7A" w:rsidR="002C30A1" w:rsidRPr="009205C6" w:rsidRDefault="00FC623E" w:rsidP="002C30A1">
      <w:pPr>
        <w:pStyle w:val="ListBullet3"/>
        <w:numPr>
          <w:ilvl w:val="0"/>
          <w:numId w:val="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The files must be vector only.</w:t>
      </w:r>
      <w:r w:rsidR="007076B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All fonts must to </w:t>
      </w:r>
      <w:r w:rsidR="004E340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converted to vector </w:t>
      </w:r>
      <w:r w:rsidR="007076B5" w:rsidRPr="009205C6">
        <w:rPr>
          <w:rStyle w:val="hps"/>
          <w:rFonts w:ascii="Frutiger LT Com 45 Light" w:eastAsiaTheme="minorHAnsi" w:hAnsi="Frutiger LT Com 45 Light"/>
          <w:lang w:val="en-GB"/>
        </w:rPr>
        <w:t>in</w:t>
      </w:r>
      <w:r w:rsidR="009F1FB6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4E340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the </w:t>
      </w:r>
      <w:r w:rsidR="00B370C2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final </w:t>
      </w:r>
      <w:r w:rsidR="00BA781E" w:rsidRPr="009205C6">
        <w:rPr>
          <w:rStyle w:val="hps"/>
          <w:rFonts w:ascii="Frutiger LT Com 45 Light" w:eastAsiaTheme="minorHAnsi" w:hAnsi="Frutiger LT Com 45 Light"/>
          <w:lang w:val="en-GB"/>
        </w:rPr>
        <w:t>Illustrator</w:t>
      </w:r>
      <w:r w:rsidR="007076B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files.</w:t>
      </w:r>
    </w:p>
    <w:p w14:paraId="75337D1C" w14:textId="77777777" w:rsidR="009203C4" w:rsidRPr="009205C6" w:rsidRDefault="009203C4" w:rsidP="009205C6">
      <w:pPr>
        <w:pStyle w:val="Heading5"/>
        <w:rPr>
          <w:rStyle w:val="hps"/>
          <w:rFonts w:ascii="Frutiger LT Com 45 Light" w:eastAsiaTheme="minorHAnsi" w:hAnsi="Frutiger LT Com 45 Light"/>
          <w:b w:val="0"/>
        </w:rPr>
      </w:pPr>
      <w:r w:rsidRPr="009205C6">
        <w:rPr>
          <w:rStyle w:val="hps"/>
          <w:rFonts w:ascii="Frutiger LT Com 45 Light" w:eastAsiaTheme="minorHAnsi" w:hAnsi="Frutiger LT Com 45 Light"/>
          <w:b w:val="0"/>
        </w:rPr>
        <w:t>You must provide:</w:t>
      </w:r>
    </w:p>
    <w:p w14:paraId="2FC18279" w14:textId="68137BA0" w:rsidR="009203C4" w:rsidRPr="009205C6" w:rsidRDefault="00B872BC" w:rsidP="009203C4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Fonts w:ascii="Frutiger LT Com 45 Light" w:hAnsi="Frutiger LT Com 45 Light"/>
          <w:szCs w:val="20"/>
          <w:lang w:val="en-US"/>
        </w:rPr>
        <w:t xml:space="preserve">Folders as specified in “Instructions to the Competitor” on page 3. </w:t>
      </w:r>
      <w:r w:rsidRPr="009205C6">
        <w:rPr>
          <w:rFonts w:ascii="Frutiger LT Com 45 Light" w:hAnsi="Frutiger LT Com 45 Light"/>
          <w:szCs w:val="20"/>
          <w:lang w:val="en-US"/>
        </w:rPr>
        <w:br/>
      </w:r>
      <w:r w:rsidRPr="009205C6">
        <w:rPr>
          <w:rFonts w:ascii="Frutiger LT Com 45 Light" w:hAnsi="Frutiger LT Com 45 Light"/>
          <w:b/>
          <w:bCs/>
          <w:szCs w:val="20"/>
          <w:lang w:val="en-US"/>
        </w:rPr>
        <w:t>Only files from these folders will be assessed.</w:t>
      </w:r>
      <w:r w:rsidR="009203C4" w:rsidRPr="009205C6">
        <w:rPr>
          <w:rStyle w:val="hps"/>
          <w:rFonts w:ascii="Frutiger LT Com 45 Light" w:eastAsiaTheme="minorHAnsi" w:hAnsi="Frutiger LT Com 45 Light"/>
        </w:rPr>
        <w:t xml:space="preserve"> </w:t>
      </w:r>
    </w:p>
    <w:p w14:paraId="2DB72996" w14:textId="1E90BDD9" w:rsidR="009203C4" w:rsidRPr="009205C6" w:rsidRDefault="00C406CB" w:rsidP="009203C4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9203C4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final </w:t>
      </w:r>
      <w:r w:rsidR="00CA611D" w:rsidRPr="009205C6">
        <w:rPr>
          <w:rStyle w:val="hps"/>
          <w:rFonts w:ascii="Frutiger LT Com 45 Light" w:eastAsiaTheme="minorHAnsi" w:hAnsi="Frutiger LT Com 45 Light"/>
          <w:lang w:val="en-GB"/>
        </w:rPr>
        <w:t>file</w:t>
      </w:r>
      <w:r w:rsidR="00B04044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of the logo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in</w:t>
      </w:r>
      <w:r w:rsidR="005D5FE2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3 Pantone</w:t>
      </w:r>
      <w:r w:rsidR="009203C4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spot </w:t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s </w:t>
      </w:r>
      <w:r w:rsidR="009203C4" w:rsidRPr="009205C6">
        <w:rPr>
          <w:rStyle w:val="hps"/>
          <w:rFonts w:ascii="Frutiger LT Com 45 Light" w:eastAsiaTheme="minorHAnsi" w:hAnsi="Frutiger LT Com 45 Light"/>
          <w:lang w:val="en-GB"/>
        </w:rPr>
        <w:t>in EPS or AI format</w:t>
      </w:r>
      <w:r w:rsidR="00CC1C7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(in</w:t>
      </w:r>
      <w:r w:rsidR="00CC1C7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Portuguese </w:t>
      </w:r>
      <w:r w:rsidR="00986929" w:rsidRPr="009205C6">
        <w:rPr>
          <w:rStyle w:val="hps"/>
          <w:rFonts w:ascii="Frutiger LT Com 45 Light" w:eastAsiaTheme="minorHAnsi" w:hAnsi="Frutiger LT Com 45 Light"/>
          <w:lang w:val="en-GB"/>
        </w:rPr>
        <w:t>and English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66C319DC" w14:textId="31CFF9CF" w:rsidR="009203C4" w:rsidRPr="009205C6" w:rsidRDefault="00C406CB" w:rsidP="009203C4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One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final </w:t>
      </w:r>
      <w:r w:rsidR="00CA611D" w:rsidRPr="009205C6">
        <w:rPr>
          <w:rStyle w:val="hps"/>
          <w:rFonts w:ascii="Frutiger LT Com 45 Light" w:eastAsiaTheme="minorHAnsi" w:hAnsi="Frutiger LT Com 45 Light"/>
          <w:lang w:val="en-GB"/>
        </w:rPr>
        <w:t>file</w:t>
      </w:r>
      <w:r w:rsidR="00B04044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of the logo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converted to CMYK </w:t>
      </w:r>
      <w:r w:rsidR="009203C4" w:rsidRPr="009205C6">
        <w:rPr>
          <w:rStyle w:val="hps"/>
          <w:rFonts w:ascii="Frutiger LT Com 45 Light" w:eastAsiaTheme="minorHAnsi" w:hAnsi="Frutiger LT Com 45 Light"/>
          <w:lang w:val="en-GB"/>
        </w:rPr>
        <w:t>in EPS or AI format</w:t>
      </w:r>
      <w:r w:rsidR="00A101E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(in</w:t>
      </w:r>
      <w:r w:rsidR="00A101E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Portuguese </w:t>
      </w:r>
      <w:r w:rsidR="00986929" w:rsidRPr="009205C6">
        <w:rPr>
          <w:rStyle w:val="hps"/>
          <w:rFonts w:ascii="Frutiger LT Com 45 Light" w:eastAsiaTheme="minorHAnsi" w:hAnsi="Frutiger LT Com 45 Light"/>
          <w:lang w:val="en-GB"/>
        </w:rPr>
        <w:t>and English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65C3F9DE" w14:textId="12AF5B16" w:rsidR="009203C4" w:rsidRPr="009205C6" w:rsidRDefault="00C406CB" w:rsidP="009203C4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7577C6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final </w:t>
      </w:r>
      <w:r w:rsidR="00CA611D" w:rsidRPr="009205C6">
        <w:rPr>
          <w:rStyle w:val="hps"/>
          <w:rFonts w:ascii="Frutiger LT Com 45 Light" w:eastAsiaTheme="minorHAnsi" w:hAnsi="Frutiger LT Com 45 Light"/>
          <w:lang w:val="en-GB"/>
        </w:rPr>
        <w:t>file</w:t>
      </w:r>
      <w:r w:rsidR="00B04044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of the logo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in black and white in</w:t>
      </w:r>
      <w:r w:rsidR="007577C6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EPS or AI format</w:t>
      </w:r>
      <w:r w:rsidR="00A101E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(in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Portuguese </w:t>
      </w:r>
      <w:r w:rsidR="00986929" w:rsidRPr="009205C6">
        <w:rPr>
          <w:rStyle w:val="hps"/>
          <w:rFonts w:ascii="Frutiger LT Com 45 Light" w:eastAsiaTheme="minorHAnsi" w:hAnsi="Frutiger LT Com 45 Light"/>
          <w:lang w:val="en-GB"/>
        </w:rPr>
        <w:t>and English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5BFCC626" w14:textId="6C460925" w:rsidR="00FC623E" w:rsidRPr="009205C6" w:rsidRDefault="00C406CB" w:rsidP="00FC623E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One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final </w:t>
      </w:r>
      <w:r w:rsidR="00CE1B1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file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of the </w:t>
      </w:r>
      <w:r w:rsidR="00FC623E" w:rsidRPr="009205C6">
        <w:rPr>
          <w:rFonts w:ascii="Frutiger LT Com 45 Light" w:eastAsia="Times New Roman" w:hAnsi="Frutiger LT Com 45 Light" w:cs="Times New Roman"/>
          <w:lang w:val="en"/>
        </w:rPr>
        <w:t>corporate guideline</w:t>
      </w:r>
      <w:r w:rsidR="007E0E1C" w:rsidRPr="009205C6">
        <w:rPr>
          <w:rFonts w:ascii="Frutiger LT Com 45 Light" w:eastAsia="Times New Roman" w:hAnsi="Frutiger LT Com 45 Light" w:cs="Times New Roman"/>
          <w:lang w:val="en"/>
        </w:rPr>
        <w:t xml:space="preserve"> in EPS or AI format </w:t>
      </w:r>
      <w:r w:rsidR="007E0E1C" w:rsidRPr="009205C6">
        <w:rPr>
          <w:rStyle w:val="hps"/>
          <w:rFonts w:ascii="Frutiger LT Com 45 Light" w:eastAsiaTheme="minorHAnsi" w:hAnsi="Frutiger LT Com 45 Light"/>
          <w:lang w:val="en-GB"/>
        </w:rPr>
        <w:t>(in Portuguese and English)</w:t>
      </w:r>
    </w:p>
    <w:p w14:paraId="0CC7423F" w14:textId="55D9CC72" w:rsidR="00016FBF" w:rsidRPr="009205C6" w:rsidRDefault="00C406CB" w:rsidP="009203C4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 w:cs="Arial"/>
          <w:bCs/>
          <w:szCs w:val="20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016FBF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03632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printout</w:t>
      </w:r>
      <w:r w:rsidR="00016FBF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of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the </w:t>
      </w:r>
      <w:r w:rsidR="007E0E1C" w:rsidRPr="009205C6">
        <w:rPr>
          <w:rFonts w:ascii="Frutiger LT Com 45 Light" w:eastAsia="Times New Roman" w:hAnsi="Frutiger LT Com 45 Light" w:cs="Times New Roman"/>
          <w:lang w:val="en"/>
        </w:rPr>
        <w:t>specification sheet</w:t>
      </w:r>
      <w:r w:rsidR="00FC623E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9771E7" w:rsidRPr="009205C6">
        <w:rPr>
          <w:rFonts w:ascii="Frutiger LT Com 45 Light" w:eastAsia="Times New Roman" w:hAnsi="Frutiger LT Com 45 Light" w:cs="Times New Roman"/>
          <w:lang w:val="en"/>
        </w:rPr>
        <w:t xml:space="preserve">printed at 100% on A4 </w:t>
      </w:r>
    </w:p>
    <w:p w14:paraId="21FFB781" w14:textId="289DB3B8" w:rsidR="008B6DF8" w:rsidRPr="009205C6" w:rsidRDefault="008B6DF8" w:rsidP="009205C6">
      <w:pPr>
        <w:pStyle w:val="Heading3"/>
        <w:rPr>
          <w:rFonts w:ascii="Frutiger LT Com 45 Light" w:hAnsi="Frutiger LT Com 45 Light"/>
        </w:rPr>
      </w:pPr>
      <w:bookmarkStart w:id="0" w:name="_GoBack"/>
      <w:bookmarkEnd w:id="0"/>
      <w:r w:rsidRPr="009205C6">
        <w:rPr>
          <w:rFonts w:ascii="Frutiger LT Com 45 Light" w:hAnsi="Frutiger LT Com 45 Light"/>
        </w:rPr>
        <w:t>TASK 2:</w:t>
      </w:r>
      <w:r w:rsidR="00D67F20" w:rsidRPr="009205C6">
        <w:rPr>
          <w:rFonts w:ascii="Frutiger LT Com 45 Light" w:hAnsi="Frutiger LT Com 45 Light"/>
        </w:rPr>
        <w:t xml:space="preserve"> Leaflet Design</w:t>
      </w:r>
    </w:p>
    <w:p w14:paraId="5CC096A6" w14:textId="7286449B" w:rsidR="00E635F2" w:rsidRPr="009205C6" w:rsidRDefault="00E635F2" w:rsidP="00581BCB">
      <w:pPr>
        <w:rPr>
          <w:rStyle w:val="hps"/>
          <w:rFonts w:ascii="Frutiger LT Com 45 Light" w:eastAsiaTheme="minorHAnsi" w:hAnsi="Frutiger LT Com 45 Light"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You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are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to create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A329E4" w:rsidRPr="009205C6">
        <w:rPr>
          <w:rFonts w:ascii="Frutiger LT Com 45 Light" w:eastAsia="Times New Roman" w:hAnsi="Frutiger LT Com 45 Light" w:cs="Times New Roman"/>
          <w:lang w:val="en"/>
        </w:rPr>
        <w:t xml:space="preserve">a </w:t>
      </w:r>
      <w:r w:rsidR="00A329E4" w:rsidRPr="009205C6">
        <w:rPr>
          <w:rStyle w:val="hps"/>
          <w:rFonts w:ascii="Frutiger LT Com 45 Light" w:eastAsiaTheme="minorHAnsi" w:hAnsi="Frutiger LT Com 45 Light"/>
          <w:lang w:val="en"/>
        </w:rPr>
        <w:t>leaflet (one sheet, double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>-</w:t>
      </w:r>
      <w:r w:rsidR="00A329E4" w:rsidRPr="009205C6">
        <w:rPr>
          <w:rStyle w:val="hps"/>
          <w:rFonts w:ascii="Frutiger LT Com 45 Light" w:eastAsiaTheme="minorHAnsi" w:hAnsi="Frutiger LT Com 45 Light"/>
          <w:lang w:val="en"/>
        </w:rPr>
        <w:t>sided document)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for moviegoers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which includes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883A02" w:rsidRPr="009205C6">
        <w:rPr>
          <w:rStyle w:val="hps"/>
          <w:rFonts w:ascii="Frutiger LT Com 45 Light" w:eastAsiaTheme="minorHAnsi" w:hAnsi="Frutiger LT Com 45 Light"/>
          <w:lang w:val="en"/>
        </w:rPr>
        <w:t>a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n</w:t>
      </w:r>
      <w:r w:rsidR="00883A02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1B338B" w:rsidRPr="009205C6">
        <w:rPr>
          <w:rStyle w:val="hps"/>
          <w:rFonts w:ascii="Frutiger LT Com 45 Light" w:eastAsiaTheme="minorHAnsi" w:hAnsi="Frutiger LT Com 45 Light"/>
          <w:lang w:val="en"/>
        </w:rPr>
        <w:t>inf</w:t>
      </w:r>
      <w:r w:rsidR="00F001B5" w:rsidRPr="009205C6">
        <w:rPr>
          <w:rStyle w:val="hps"/>
          <w:rFonts w:ascii="Frutiger LT Com 45 Light" w:eastAsiaTheme="minorHAnsi" w:hAnsi="Frutiger LT Com 45 Light"/>
          <w:lang w:val="en"/>
        </w:rPr>
        <w:t>o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graphic</w:t>
      </w:r>
      <w:r w:rsidR="00177546" w:rsidRPr="009205C6">
        <w:rPr>
          <w:rStyle w:val="hps"/>
          <w:rFonts w:ascii="Frutiger LT Com 45 Light" w:eastAsiaTheme="minorHAnsi" w:hAnsi="Frutiger LT Com 45 Light"/>
          <w:lang w:val="en"/>
        </w:rPr>
        <w:t>, a map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and a </w:t>
      </w:r>
      <w:r w:rsidR="00FC623E" w:rsidRPr="009205C6">
        <w:rPr>
          <w:rFonts w:ascii="Frutiger LT Com 45 Light" w:hAnsi="Frutiger LT Com 45 Light"/>
        </w:rPr>
        <w:t xml:space="preserve">movie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time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table.</w:t>
      </w:r>
    </w:p>
    <w:p w14:paraId="046E584D" w14:textId="0A4BD108" w:rsidR="00581BCB" w:rsidRPr="009205C6" w:rsidRDefault="00974716" w:rsidP="00581BCB">
      <w:pPr>
        <w:rPr>
          <w:rFonts w:ascii="Frutiger LT Com 45 Light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The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leaflet</w:t>
      </w:r>
      <w:r w:rsidRPr="009205C6">
        <w:rPr>
          <w:rStyle w:val="shorttext"/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comprises</w:t>
      </w:r>
      <w:r w:rsidR="00581BCB" w:rsidRPr="009205C6">
        <w:rPr>
          <w:rFonts w:ascii="Frutiger LT Com 45 Light" w:hAnsi="Frutiger LT Com 45 Light"/>
        </w:rPr>
        <w:t>:</w:t>
      </w:r>
    </w:p>
    <w:p w14:paraId="183E42F0" w14:textId="26E1DD65" w:rsidR="00581BCB" w:rsidRPr="009205C6" w:rsidRDefault="00204D61" w:rsidP="00581BCB">
      <w:pPr>
        <w:pStyle w:val="ListBullet"/>
        <w:rPr>
          <w:rFonts w:ascii="Frutiger LT Com 45 Light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>F</w:t>
      </w:r>
      <w:r w:rsidR="003E3390" w:rsidRPr="009205C6">
        <w:rPr>
          <w:rStyle w:val="hps"/>
          <w:rFonts w:ascii="Frutiger LT Com 45 Light" w:eastAsiaTheme="minorHAnsi" w:hAnsi="Frutiger LT Com 45 Light"/>
          <w:lang w:val="en"/>
        </w:rPr>
        <w:t>ront</w:t>
      </w:r>
      <w:r w:rsidR="003E3390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817357" w:rsidRPr="009205C6">
        <w:rPr>
          <w:rStyle w:val="hps"/>
          <w:rFonts w:ascii="Frutiger LT Com 45 Light" w:eastAsiaTheme="minorHAnsi" w:hAnsi="Frutiger LT Com 45 Light"/>
          <w:lang w:val="en"/>
        </w:rPr>
        <w:t xml:space="preserve">with </w:t>
      </w:r>
      <w:r w:rsidR="00562960" w:rsidRPr="009205C6">
        <w:rPr>
          <w:rStyle w:val="hps"/>
          <w:rFonts w:ascii="Frutiger LT Com 45 Light" w:eastAsiaTheme="minorHAnsi" w:hAnsi="Frutiger LT Com 45 Light"/>
          <w:lang w:val="en"/>
        </w:rPr>
        <w:t>festival</w:t>
      </w:r>
      <w:r w:rsidR="00562960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62960" w:rsidRPr="009205C6">
        <w:rPr>
          <w:rStyle w:val="hps"/>
          <w:rFonts w:ascii="Frutiger LT Com 45 Light" w:eastAsiaTheme="minorHAnsi" w:hAnsi="Frutiger LT Com 45 Light"/>
          <w:lang w:val="en"/>
        </w:rPr>
        <w:t>logo</w:t>
      </w:r>
      <w:r w:rsidR="00562960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7C7093" w:rsidRPr="009205C6">
        <w:rPr>
          <w:rStyle w:val="hps"/>
          <w:rFonts w:ascii="Frutiger LT Com 45 Light" w:eastAsiaTheme="minorHAnsi" w:hAnsi="Frutiger LT Com 45 Light"/>
          <w:lang w:val="en"/>
        </w:rPr>
        <w:t>(T</w:t>
      </w:r>
      <w:r w:rsidR="00562960" w:rsidRPr="009205C6">
        <w:rPr>
          <w:rStyle w:val="hps"/>
          <w:rFonts w:ascii="Frutiger LT Com 45 Light" w:eastAsiaTheme="minorHAnsi" w:hAnsi="Frutiger LT Com 45 Light"/>
          <w:lang w:val="en"/>
        </w:rPr>
        <w:t>ask</w:t>
      </w:r>
      <w:r w:rsidR="00562960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562960" w:rsidRPr="009205C6">
        <w:rPr>
          <w:rStyle w:val="hps"/>
          <w:rFonts w:ascii="Frutiger LT Com 45 Light" w:eastAsiaTheme="minorHAnsi" w:hAnsi="Frutiger LT Com 45 Light"/>
          <w:lang w:val="en"/>
        </w:rPr>
        <w:t>1)</w:t>
      </w:r>
      <w:r w:rsidR="00F62602" w:rsidRPr="009205C6">
        <w:rPr>
          <w:rStyle w:val="hps"/>
          <w:rFonts w:ascii="Frutiger LT Com 45 Light" w:eastAsiaTheme="minorHAnsi" w:hAnsi="Frutiger LT Com 45 Light"/>
          <w:lang w:val="en"/>
        </w:rPr>
        <w:t xml:space="preserve">, </w:t>
      </w:r>
      <w:r w:rsidR="002D2D7F" w:rsidRPr="009205C6">
        <w:rPr>
          <w:rStyle w:val="hps"/>
          <w:rFonts w:ascii="Frutiger LT Com 45 Light" w:eastAsiaTheme="minorHAnsi" w:hAnsi="Frutiger LT Com 45 Light"/>
          <w:lang w:val="en"/>
        </w:rPr>
        <w:t>1 infographic</w:t>
      </w:r>
      <w:r w:rsidR="00F62602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A37F00" w:rsidRPr="009205C6">
        <w:rPr>
          <w:rStyle w:val="hps"/>
          <w:rFonts w:ascii="Frutiger LT Com 45 Light" w:eastAsiaTheme="minorHAnsi" w:hAnsi="Frutiger LT Com 45 Light"/>
          <w:lang w:val="en"/>
        </w:rPr>
        <w:t xml:space="preserve">(Text Task 2 Infographic) </w:t>
      </w:r>
      <w:r w:rsidR="00370930" w:rsidRPr="009205C6">
        <w:rPr>
          <w:rStyle w:val="hps"/>
          <w:rFonts w:ascii="Frutiger LT Com 45 Light" w:eastAsiaTheme="minorHAnsi" w:hAnsi="Frutiger LT Com 45 Light"/>
          <w:lang w:val="en"/>
        </w:rPr>
        <w:t xml:space="preserve">and </w:t>
      </w:r>
      <w:r w:rsidR="00370930" w:rsidRPr="009205C6">
        <w:rPr>
          <w:rStyle w:val="hps"/>
          <w:rFonts w:ascii="Frutiger LT Com 45 Light" w:eastAsiaTheme="minorHAnsi" w:hAnsi="Frutiger LT Com 45 Light"/>
          <w:lang w:val="en"/>
        </w:rPr>
        <w:br/>
      </w:r>
      <w:r w:rsidR="00F62602" w:rsidRPr="009205C6">
        <w:rPr>
          <w:rStyle w:val="hps"/>
          <w:rFonts w:ascii="Frutiger LT Com 45 Light" w:eastAsiaTheme="minorHAnsi" w:hAnsi="Frutiger LT Com 45 Light"/>
          <w:lang w:val="en"/>
        </w:rPr>
        <w:t>1 map</w:t>
      </w:r>
      <w:r w:rsidR="00A37F00" w:rsidRPr="009205C6">
        <w:rPr>
          <w:rStyle w:val="hps"/>
          <w:rFonts w:ascii="Frutiger LT Com 45 Light" w:eastAsiaTheme="minorHAnsi" w:hAnsi="Frutiger LT Com 45 Light"/>
          <w:lang w:val="en"/>
        </w:rPr>
        <w:t xml:space="preserve"> (</w:t>
      </w:r>
      <w:r w:rsidR="00561496" w:rsidRPr="009205C6">
        <w:rPr>
          <w:rStyle w:val="hps"/>
          <w:rFonts w:ascii="Frutiger LT Com 45 Light" w:eastAsiaTheme="minorHAnsi" w:hAnsi="Frutiger LT Com 45 Light"/>
          <w:lang w:val="en"/>
        </w:rPr>
        <w:t xml:space="preserve">Text Task 2 Map </w:t>
      </w:r>
      <w:r w:rsidR="003F47E5" w:rsidRPr="009205C6">
        <w:rPr>
          <w:rStyle w:val="hps"/>
          <w:rFonts w:ascii="Frutiger LT Com 45 Light" w:eastAsiaTheme="minorHAnsi" w:hAnsi="Frutiger LT Com 45 Light"/>
          <w:lang w:val="en"/>
        </w:rPr>
        <w:t>+</w:t>
      </w:r>
      <w:r w:rsidR="00561496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EB3927" w:rsidRPr="009205C6">
        <w:rPr>
          <w:rStyle w:val="hps"/>
          <w:rFonts w:ascii="Frutiger LT Com 45 Light" w:eastAsiaTheme="minorHAnsi" w:hAnsi="Frutiger LT Com 45 Light"/>
          <w:lang w:val="en"/>
        </w:rPr>
        <w:t>Image</w:t>
      </w:r>
      <w:r w:rsidR="00A37F00" w:rsidRPr="009205C6">
        <w:rPr>
          <w:rStyle w:val="hps"/>
          <w:rFonts w:ascii="Frutiger LT Com 45 Light" w:eastAsiaTheme="minorHAnsi" w:hAnsi="Frutiger LT Com 45 Light"/>
          <w:lang w:val="en"/>
        </w:rPr>
        <w:t xml:space="preserve"> Task 2 Map)</w:t>
      </w:r>
    </w:p>
    <w:p w14:paraId="279AB72C" w14:textId="5E7C959D" w:rsidR="00581BCB" w:rsidRPr="009205C6" w:rsidRDefault="00204D61" w:rsidP="00581BCB">
      <w:pPr>
        <w:pStyle w:val="ListBullet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B</w:t>
      </w:r>
      <w:r w:rsidR="003E3390" w:rsidRPr="009205C6">
        <w:rPr>
          <w:rFonts w:ascii="Frutiger LT Com 45 Light" w:hAnsi="Frutiger LT Com 45 Light"/>
        </w:rPr>
        <w:t xml:space="preserve">ack </w:t>
      </w:r>
      <w:r w:rsidR="00362291" w:rsidRPr="009205C6">
        <w:rPr>
          <w:rStyle w:val="hps"/>
          <w:rFonts w:ascii="Frutiger LT Com 45 Light" w:eastAsiaTheme="minorHAnsi" w:hAnsi="Frutiger LT Com 45 Light"/>
          <w:lang w:val="en"/>
        </w:rPr>
        <w:t xml:space="preserve">with </w:t>
      </w:r>
      <w:r w:rsidR="00F742BE" w:rsidRPr="009205C6">
        <w:rPr>
          <w:rStyle w:val="hps"/>
          <w:rFonts w:ascii="Frutiger LT Com 45 Light" w:eastAsiaTheme="minorHAnsi" w:hAnsi="Frutiger LT Com 45 Light"/>
          <w:lang w:val="en"/>
        </w:rPr>
        <w:t>festival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F742BE" w:rsidRPr="009205C6">
        <w:rPr>
          <w:rStyle w:val="hps"/>
          <w:rFonts w:ascii="Frutiger LT Com 45 Light" w:eastAsiaTheme="minorHAnsi" w:hAnsi="Frutiger LT Com 45 Light"/>
          <w:lang w:val="en"/>
        </w:rPr>
        <w:t>logo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7C7093" w:rsidRPr="009205C6">
        <w:rPr>
          <w:rStyle w:val="hps"/>
          <w:rFonts w:ascii="Frutiger LT Com 45 Light" w:eastAsiaTheme="minorHAnsi" w:hAnsi="Frutiger LT Com 45 Light"/>
          <w:lang w:val="en"/>
        </w:rPr>
        <w:t>(T</w:t>
      </w:r>
      <w:r w:rsidR="00F742BE" w:rsidRPr="009205C6">
        <w:rPr>
          <w:rStyle w:val="hps"/>
          <w:rFonts w:ascii="Frutiger LT Com 45 Light" w:eastAsiaTheme="minorHAnsi" w:hAnsi="Frutiger LT Com 45 Light"/>
          <w:lang w:val="en"/>
        </w:rPr>
        <w:t>ask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F742BE" w:rsidRPr="009205C6">
        <w:rPr>
          <w:rStyle w:val="hps"/>
          <w:rFonts w:ascii="Frutiger LT Com 45 Light" w:eastAsiaTheme="minorHAnsi" w:hAnsi="Frutiger LT Com 45 Light"/>
          <w:lang w:val="en"/>
        </w:rPr>
        <w:t>1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>)</w:t>
      </w:r>
      <w:r w:rsidR="00012174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 xml:space="preserve">and </w:t>
      </w:r>
      <w:r w:rsidR="00805A95" w:rsidRPr="009205C6">
        <w:rPr>
          <w:rFonts w:ascii="Frutiger LT Com 45 Light" w:eastAsia="Times New Roman" w:hAnsi="Frutiger LT Com 45 Light" w:cs="Times New Roman"/>
          <w:lang w:val="en"/>
        </w:rPr>
        <w:t>1</w:t>
      </w:r>
      <w:r w:rsidR="00F742BE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FC623E" w:rsidRPr="009205C6">
        <w:rPr>
          <w:rFonts w:ascii="Frutiger LT Com 45 Light" w:eastAsia="Times New Roman" w:hAnsi="Frutiger LT Com 45 Light" w:cs="Times New Roman"/>
          <w:lang w:val="en"/>
        </w:rPr>
        <w:t>movie timetable</w:t>
      </w:r>
      <w:r w:rsidR="00EB3927" w:rsidRPr="009205C6">
        <w:rPr>
          <w:rFonts w:ascii="Frutiger LT Com 45 Light" w:eastAsia="Times New Roman" w:hAnsi="Frutiger LT Com 45 Light" w:cs="Times New Roman"/>
          <w:lang w:val="en"/>
        </w:rPr>
        <w:t xml:space="preserve"> (Text Task 2 Table)</w:t>
      </w:r>
    </w:p>
    <w:p w14:paraId="7571DF7C" w14:textId="2FB25863" w:rsidR="00581BCB" w:rsidRPr="009205C6" w:rsidRDefault="004816B4" w:rsidP="00581BCB">
      <w:p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>You can add graphic elements of your choice however they should be vect</w:t>
      </w:r>
      <w:r w:rsidR="00CC0505" w:rsidRPr="009205C6">
        <w:rPr>
          <w:rStyle w:val="hps"/>
          <w:rFonts w:ascii="Frutiger LT Com 45 Light" w:eastAsiaTheme="minorHAnsi" w:hAnsi="Frutiger LT Com 45 Light"/>
          <w:lang w:val="en"/>
        </w:rPr>
        <w:t>or only</w:t>
      </w:r>
      <w:r w:rsidR="00A334BB" w:rsidRPr="009205C6">
        <w:rPr>
          <w:rStyle w:val="hps"/>
          <w:rFonts w:ascii="Frutiger LT Com 45 Light" w:eastAsiaTheme="minorHAnsi" w:hAnsi="Frutiger LT Com 45 Light"/>
          <w:lang w:val="en"/>
        </w:rPr>
        <w:t>.</w:t>
      </w:r>
      <w:r w:rsidR="00CC0505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You can use the images supplied if needed for your design (Movie images), 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>any modification is permitted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 but they must be vector only</w:t>
      </w:r>
      <w:r w:rsidR="00A331FE" w:rsidRPr="009205C6">
        <w:rPr>
          <w:rFonts w:ascii="Frutiger LT Com 45 Light" w:eastAsia="Times New Roman" w:hAnsi="Frutiger LT Com 45 Light" w:cs="Times New Roman"/>
          <w:lang w:val="en"/>
        </w:rPr>
        <w:t>.</w:t>
      </w:r>
      <w:r w:rsidR="00A331FE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535729" w:rsidRPr="009205C6">
        <w:rPr>
          <w:rStyle w:val="hps"/>
          <w:rFonts w:ascii="Frutiger LT Com 45 Light" w:eastAsiaTheme="minorHAnsi" w:hAnsi="Frutiger LT Com 45 Light"/>
          <w:lang w:val="en"/>
        </w:rPr>
        <w:t>The </w:t>
      </w:r>
      <w:r w:rsidR="00D37ECB" w:rsidRPr="009205C6">
        <w:rPr>
          <w:rStyle w:val="hps"/>
          <w:rFonts w:ascii="Frutiger LT Com 45 Light" w:eastAsiaTheme="minorHAnsi" w:hAnsi="Frutiger LT Com 45 Light"/>
          <w:lang w:val="en"/>
        </w:rPr>
        <w:t>infographic</w:t>
      </w:r>
      <w:r w:rsidR="00F84E8D" w:rsidRPr="009205C6">
        <w:rPr>
          <w:rStyle w:val="hps"/>
          <w:rFonts w:ascii="Frutiger LT Com 45 Light" w:eastAsiaTheme="minorHAnsi" w:hAnsi="Frutiger LT Com 45 Light"/>
          <w:lang w:val="en"/>
        </w:rPr>
        <w:t xml:space="preserve"> and map</w:t>
      </w:r>
      <w:r w:rsidR="00A334BB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must</w:t>
      </w:r>
      <w:r w:rsidR="00A334BB" w:rsidRPr="009205C6">
        <w:rPr>
          <w:rStyle w:val="hps"/>
          <w:rFonts w:ascii="Frutiger LT Com 45 Light" w:eastAsiaTheme="minorHAnsi" w:hAnsi="Frutiger LT Com 45 Light"/>
          <w:lang w:val="en"/>
        </w:rPr>
        <w:t xml:space="preserve"> be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created</w:t>
      </w:r>
      <w:r w:rsidR="00A334BB" w:rsidRPr="009205C6">
        <w:rPr>
          <w:rStyle w:val="hps"/>
          <w:rFonts w:ascii="Frutiger LT Com 45 Light" w:eastAsiaTheme="minorHAnsi" w:hAnsi="Frutiger LT Com 45 Light"/>
          <w:lang w:val="en"/>
        </w:rPr>
        <w:t xml:space="preserve"> in Illustrator and t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he </w:t>
      </w:r>
      <w:r w:rsidR="00FC623E" w:rsidRPr="009205C6">
        <w:rPr>
          <w:rStyle w:val="hps"/>
          <w:rFonts w:ascii="Frutiger LT Com 45 Light" w:eastAsiaTheme="minorHAnsi" w:hAnsi="Frutiger LT Com 45 Light"/>
          <w:lang w:val="en"/>
        </w:rPr>
        <w:t>movie timetable</w:t>
      </w:r>
      <w:r w:rsidR="00255BB9" w:rsidRPr="009205C6">
        <w:rPr>
          <w:rStyle w:val="hps"/>
          <w:rFonts w:ascii="Frutiger LT Com 45 Light" w:eastAsiaTheme="minorHAnsi" w:hAnsi="Frutiger LT Com 45 Light"/>
          <w:lang w:val="en"/>
        </w:rPr>
        <w:t xml:space="preserve"> as a table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in InDesign.</w:t>
      </w:r>
    </w:p>
    <w:p w14:paraId="4B96A501" w14:textId="2053987F" w:rsidR="00581BCB" w:rsidRPr="009205C6" w:rsidRDefault="00101BDA" w:rsidP="009205C6">
      <w:pPr>
        <w:pStyle w:val="Heading5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b w:val="0"/>
          <w:lang w:val="en-GB"/>
        </w:rPr>
        <w:lastRenderedPageBreak/>
        <w:t>Technical specifications:</w:t>
      </w:r>
    </w:p>
    <w:p w14:paraId="6D44EFA0" w14:textId="2F2C9C71" w:rsidR="00581BCB" w:rsidRPr="009205C6" w:rsidRDefault="00C840CA" w:rsidP="00FC623E">
      <w:pPr>
        <w:pStyle w:val="ListBullet3"/>
        <w:numPr>
          <w:ilvl w:val="0"/>
          <w:numId w:val="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Dimensions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>: 210 mm x 148 mm (</w:t>
      </w:r>
      <w:r w:rsidR="00B205AA" w:rsidRPr="009205C6">
        <w:rPr>
          <w:rStyle w:val="hps"/>
          <w:rFonts w:ascii="Frutiger LT Com 45 Light" w:eastAsiaTheme="minorHAnsi" w:hAnsi="Frutiger LT Com 45 Light"/>
          <w:lang w:val="en-GB"/>
        </w:rPr>
        <w:t>landscape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) 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855DC9" w:rsidRPr="009205C6">
        <w:rPr>
          <w:rStyle w:val="hps"/>
          <w:rFonts w:ascii="Frutiger LT Com 45 Light" w:eastAsiaTheme="minorHAnsi" w:hAnsi="Frutiger LT Com 45 Light"/>
          <w:lang w:val="en-GB"/>
        </w:rPr>
        <w:t>Bleed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ab/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>3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mm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855DC9" w:rsidRPr="009205C6">
        <w:rPr>
          <w:rStyle w:val="hps"/>
          <w:rFonts w:ascii="Frutiger LT Com 45 Light" w:eastAsiaTheme="minorHAnsi" w:hAnsi="Frutiger LT Com 45 Light"/>
          <w:lang w:val="en-GB"/>
        </w:rPr>
        <w:t>s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>C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>M</w:t>
      </w:r>
      <w:r w:rsidR="00855DC9" w:rsidRPr="009205C6">
        <w:rPr>
          <w:rStyle w:val="hps"/>
          <w:rFonts w:ascii="Frutiger LT Com 45 Light" w:eastAsiaTheme="minorHAnsi" w:hAnsi="Frutiger LT Com 45 Light"/>
          <w:lang w:val="en-GB"/>
        </w:rPr>
        <w:t>YK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486634" w:rsidRPr="009205C6">
        <w:rPr>
          <w:rStyle w:val="hps"/>
          <w:rFonts w:ascii="Frutiger LT Com 45 Light" w:eastAsiaTheme="minorHAnsi" w:hAnsi="Frutiger LT Com 45 Light"/>
          <w:lang w:val="en-GB"/>
        </w:rPr>
        <w:t>Printing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  <w:r w:rsidR="004E3409" w:rsidRPr="009205C6">
        <w:rPr>
          <w:rStyle w:val="hps"/>
          <w:rFonts w:ascii="Frutiger LT Com 45 Light" w:eastAsiaTheme="minorHAnsi" w:hAnsi="Frutiger LT Com 45 Light"/>
          <w:lang w:val="en-GB"/>
        </w:rPr>
        <w:t>S</w:t>
      </w:r>
      <w:r w:rsidR="00DB3149" w:rsidRPr="009205C6">
        <w:rPr>
          <w:rStyle w:val="hps"/>
          <w:rFonts w:ascii="Frutiger LT Com 45 Light" w:eastAsiaTheme="minorHAnsi" w:hAnsi="Frutiger LT Com 45 Light"/>
          <w:lang w:val="en-GB"/>
        </w:rPr>
        <w:t>heetfed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1B3968" w:rsidRPr="009205C6">
        <w:rPr>
          <w:rStyle w:val="hps"/>
          <w:rFonts w:ascii="Frutiger LT Com 45 Light" w:eastAsiaTheme="minorHAnsi" w:hAnsi="Frutiger LT Com 45 Light"/>
          <w:lang w:val="en-GB"/>
        </w:rPr>
        <w:t>offset press c</w:t>
      </w:r>
      <w:r w:rsidR="00E87A8B" w:rsidRPr="009205C6">
        <w:rPr>
          <w:rStyle w:val="hps"/>
          <w:rFonts w:ascii="Frutiger LT Com 45 Light" w:eastAsiaTheme="minorHAnsi" w:hAnsi="Frutiger LT Com 45 Light"/>
          <w:lang w:val="en-GB"/>
        </w:rPr>
        <w:t>oated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BE63E9" w:rsidRPr="009205C6">
        <w:rPr>
          <w:rStyle w:val="hps"/>
          <w:rFonts w:ascii="Frutiger LT Com 45 Light" w:eastAsiaTheme="minorHAnsi" w:hAnsi="Frutiger LT Com 45 Light"/>
          <w:lang w:val="en-GB"/>
        </w:rPr>
        <w:t>g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>rade</w:t>
      </w:r>
      <w:r w:rsidR="00DB314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1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027E3D" w:rsidRPr="009205C6">
        <w:rPr>
          <w:rStyle w:val="hps"/>
          <w:rFonts w:ascii="Frutiger LT Com 45 Light" w:eastAsiaTheme="minorHAnsi" w:hAnsi="Frutiger LT Com 45 Light"/>
          <w:lang w:val="en-GB"/>
        </w:rPr>
        <w:t>(</w:t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double-sided</w:t>
      </w:r>
      <w:r w:rsidR="00027E3D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180E7A" w:rsidRPr="009205C6">
        <w:rPr>
          <w:rStyle w:val="hps"/>
          <w:rFonts w:ascii="Frutiger LT Com 45 Light" w:eastAsiaTheme="minorHAnsi" w:hAnsi="Frutiger LT Com 45 Light"/>
          <w:lang w:val="en-GB"/>
        </w:rPr>
        <w:t>ICC p</w:t>
      </w:r>
      <w:r w:rsidR="00B17BAE" w:rsidRPr="009205C6">
        <w:rPr>
          <w:rStyle w:val="hps"/>
          <w:rFonts w:ascii="Frutiger LT Com 45 Light" w:eastAsiaTheme="minorHAnsi" w:hAnsi="Frutiger LT Com 45 Light"/>
          <w:lang w:val="en-GB"/>
        </w:rPr>
        <w:t>rofile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>: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t>Coated GRACoL 2006 (ISO 12647-2:2004)</w:t>
      </w:r>
      <w:r w:rsidR="00581BCB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FC623E" w:rsidRPr="009205C6">
        <w:rPr>
          <w:rStyle w:val="hps"/>
          <w:rFonts w:ascii="Frutiger LT Com 45 Light" w:eastAsiaTheme="minorHAnsi" w:hAnsi="Frutiger LT Com 45 Light"/>
          <w:lang w:val="en-GB"/>
        </w:rPr>
        <w:t>The files must be vector only</w:t>
      </w:r>
      <w:r w:rsidR="00E0374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(no raster)</w:t>
      </w:r>
    </w:p>
    <w:p w14:paraId="750EA312" w14:textId="3AB73FC1" w:rsidR="00581BCB" w:rsidRPr="009205C6" w:rsidRDefault="00AC4E56" w:rsidP="009205C6">
      <w:pPr>
        <w:pStyle w:val="Heading5"/>
        <w:rPr>
          <w:rStyle w:val="hps"/>
          <w:rFonts w:ascii="Frutiger LT Com 45 Light" w:eastAsiaTheme="minorHAnsi" w:hAnsi="Frutiger LT Com 45 Light"/>
          <w:b w:val="0"/>
        </w:rPr>
      </w:pPr>
      <w:r w:rsidRPr="009205C6">
        <w:rPr>
          <w:rStyle w:val="hps"/>
          <w:rFonts w:ascii="Frutiger LT Com 45 Light" w:eastAsiaTheme="minorHAnsi" w:hAnsi="Frutiger LT Com 45 Light"/>
          <w:b w:val="0"/>
        </w:rPr>
        <w:t>You must provide:</w:t>
      </w:r>
    </w:p>
    <w:p w14:paraId="75F4A4CE" w14:textId="77777777" w:rsidR="00B872BC" w:rsidRPr="009205C6" w:rsidRDefault="00B872BC" w:rsidP="00B872BC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Fonts w:ascii="Frutiger LT Com 45 Light" w:hAnsi="Frutiger LT Com 45 Light"/>
          <w:szCs w:val="20"/>
          <w:lang w:val="en-US"/>
        </w:rPr>
        <w:t xml:space="preserve">Folders as specified in “Instructions to the Competitor” on page 3. </w:t>
      </w:r>
      <w:r w:rsidRPr="009205C6">
        <w:rPr>
          <w:rFonts w:ascii="Frutiger LT Com 45 Light" w:hAnsi="Frutiger LT Com 45 Light"/>
          <w:szCs w:val="20"/>
          <w:lang w:val="en-US"/>
        </w:rPr>
        <w:br/>
      </w:r>
      <w:r w:rsidRPr="009205C6">
        <w:rPr>
          <w:rFonts w:ascii="Frutiger LT Com 45 Light" w:hAnsi="Frutiger LT Com 45 Light"/>
          <w:b/>
          <w:bCs/>
          <w:szCs w:val="20"/>
          <w:lang w:val="en-US"/>
        </w:rPr>
        <w:t>Only files from these folders will be assessed.</w:t>
      </w:r>
      <w:r w:rsidRPr="009205C6">
        <w:rPr>
          <w:rStyle w:val="hps"/>
          <w:rFonts w:ascii="Frutiger LT Com 45 Light" w:eastAsiaTheme="minorHAnsi" w:hAnsi="Frutiger LT Com 45 Light"/>
        </w:rPr>
        <w:t xml:space="preserve"> </w:t>
      </w:r>
    </w:p>
    <w:p w14:paraId="61A4964E" w14:textId="45737FAF" w:rsidR="00772F50" w:rsidRPr="009205C6" w:rsidRDefault="00772F50" w:rsidP="00772F50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1 double sided colour printout of the front and back — trimmed (at 100%</w:t>
      </w:r>
      <w:r w:rsidR="006845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of final size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6A2F96D1" w14:textId="1B7C7DA5" w:rsidR="008B6DF8" w:rsidRPr="009205C6" w:rsidRDefault="00581BCB" w:rsidP="00581BCB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Fonts w:ascii="Frutiger LT Com 45 Light" w:hAnsi="Frutiger LT Com 45 Light" w:cs="Arial"/>
          <w:bCs/>
          <w:szCs w:val="20"/>
        </w:rPr>
        <w:t xml:space="preserve">1 </w:t>
      </w:r>
      <w:r w:rsidR="00445815" w:rsidRPr="009205C6">
        <w:rPr>
          <w:rFonts w:ascii="Frutiger LT Com 45 Light" w:hAnsi="Frutiger LT Com 45 Light" w:cs="Arial"/>
          <w:bCs/>
          <w:szCs w:val="20"/>
        </w:rPr>
        <w:t>p</w:t>
      </w:r>
      <w:r w:rsidR="008D5CDA" w:rsidRPr="009205C6">
        <w:rPr>
          <w:rFonts w:ascii="Frutiger LT Com 45 Light" w:hAnsi="Frutiger LT Com 45 Light" w:cs="Arial"/>
          <w:bCs/>
          <w:szCs w:val="20"/>
        </w:rPr>
        <w:t>ress</w:t>
      </w:r>
      <w:r w:rsidR="00445815" w:rsidRPr="009205C6">
        <w:rPr>
          <w:rFonts w:ascii="Frutiger LT Com 45 Light" w:hAnsi="Frutiger LT Com 45 Light" w:cs="Arial"/>
          <w:bCs/>
          <w:szCs w:val="20"/>
        </w:rPr>
        <w:t xml:space="preserve"> ready</w:t>
      </w:r>
      <w:r w:rsidRPr="009205C6">
        <w:rPr>
          <w:rFonts w:ascii="Frutiger LT Com 45 Light" w:hAnsi="Frutiger LT Com 45 Light" w:cs="Arial"/>
          <w:bCs/>
          <w:szCs w:val="20"/>
        </w:rPr>
        <w:t xml:space="preserve"> PDF/X-1a :2001</w:t>
      </w:r>
      <w:r w:rsidR="00445815" w:rsidRPr="009205C6">
        <w:rPr>
          <w:rFonts w:ascii="Frutiger LT Com 45 Light" w:hAnsi="Frutiger LT Com 45 Light" w:cs="Arial"/>
          <w:bCs/>
          <w:szCs w:val="20"/>
        </w:rPr>
        <w:t xml:space="preserve"> file</w:t>
      </w:r>
      <w:r w:rsidRPr="009205C6">
        <w:rPr>
          <w:rFonts w:ascii="Frutiger LT Com 45 Light" w:hAnsi="Frutiger LT Com 45 Light" w:cs="Arial"/>
          <w:bCs/>
          <w:szCs w:val="20"/>
        </w:rPr>
        <w:t xml:space="preserve"> </w:t>
      </w:r>
      <w:r w:rsidR="00B262C2" w:rsidRPr="009205C6">
        <w:rPr>
          <w:rStyle w:val="hps"/>
          <w:rFonts w:ascii="Frutiger LT Com 45 Light" w:eastAsiaTheme="minorHAnsi" w:hAnsi="Frutiger LT Com 45 Light"/>
          <w:lang w:val="en-GB"/>
        </w:rPr>
        <w:t>(</w:t>
      </w:r>
      <w:r w:rsidR="00207790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including </w:t>
      </w:r>
      <w:r w:rsidR="00D67F20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ICC output profile, </w:t>
      </w:r>
      <w:r w:rsidR="00207790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bleed, crop marks, registration marks, </w:t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0F56E9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bars, </w:t>
      </w:r>
      <w:r w:rsidR="00207790" w:rsidRPr="009205C6">
        <w:rPr>
          <w:rStyle w:val="hps"/>
          <w:rFonts w:ascii="Frutiger LT Com 45 Light" w:eastAsiaTheme="minorHAnsi" w:hAnsi="Frutiger LT Com 45 Light"/>
          <w:lang w:val="en-GB"/>
        </w:rPr>
        <w:t>document info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4E3409" w:rsidRPr="009205C6">
        <w:rPr>
          <w:rStyle w:val="hps"/>
          <w:rFonts w:ascii="Frutiger LT Com 45 Light" w:eastAsiaTheme="minorHAnsi" w:hAnsi="Frutiger LT Com 45 Light"/>
          <w:lang w:val="en-GB"/>
        </w:rPr>
        <w:t>only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33C7673F" w14:textId="6155494D" w:rsidR="00FA761C" w:rsidRPr="009205C6" w:rsidRDefault="00430D0E" w:rsidP="009205C6">
      <w:pPr>
        <w:pStyle w:val="Heading3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 w:cstheme="minorBidi"/>
        </w:rPr>
        <w:t>TASK 3</w:t>
      </w:r>
      <w:r w:rsidR="00FA761C" w:rsidRPr="009205C6">
        <w:rPr>
          <w:rFonts w:ascii="Frutiger LT Com 45 Light" w:hAnsi="Frutiger LT Com 45 Light"/>
        </w:rPr>
        <w:t>:</w:t>
      </w:r>
      <w:r w:rsidR="00D67F20" w:rsidRPr="009205C6">
        <w:rPr>
          <w:rFonts w:ascii="Frutiger LT Com 45 Light" w:hAnsi="Frutiger LT Com 45 Light"/>
        </w:rPr>
        <w:t xml:space="preserve"> Signage</w:t>
      </w:r>
    </w:p>
    <w:p w14:paraId="03D0AA1E" w14:textId="35EE2BA5" w:rsidR="00FA761C" w:rsidRPr="009205C6" w:rsidRDefault="00E4292B" w:rsidP="00FA761C">
      <w:pPr>
        <w:rPr>
          <w:rFonts w:ascii="Frutiger LT Com 45 Light" w:hAnsi="Frutiger LT Com 45 Light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You </w:t>
      </w:r>
      <w:r w:rsidR="001939DC" w:rsidRPr="009205C6">
        <w:rPr>
          <w:rStyle w:val="hps"/>
          <w:rFonts w:ascii="Frutiger LT Com 45 Light" w:eastAsiaTheme="minorHAnsi" w:hAnsi="Frutiger LT Com 45 Light"/>
          <w:lang w:val="en"/>
        </w:rPr>
        <w:t>are to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 create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 xml:space="preserve">two </w:t>
      </w:r>
      <w:r w:rsidR="001939DC" w:rsidRPr="009205C6">
        <w:rPr>
          <w:rStyle w:val="hps"/>
          <w:rFonts w:ascii="Frutiger LT Com 45 Light" w:eastAsiaTheme="minorHAnsi" w:hAnsi="Frutiger LT Com 45 Light"/>
          <w:lang w:val="en"/>
        </w:rPr>
        <w:t>sign</w:t>
      </w:r>
      <w:r w:rsidR="004E3409" w:rsidRPr="009205C6">
        <w:rPr>
          <w:rStyle w:val="hps"/>
          <w:rFonts w:ascii="Frutiger LT Com 45 Light" w:eastAsiaTheme="minorHAnsi" w:hAnsi="Frutiger LT Com 45 Light"/>
          <w:lang w:val="en"/>
        </w:rPr>
        <w:t>s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to direct</w:t>
      </w:r>
      <w:r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1939DC" w:rsidRPr="009205C6">
        <w:rPr>
          <w:rStyle w:val="hps"/>
          <w:rFonts w:ascii="Frutiger LT Com 45 Light" w:eastAsiaTheme="minorHAnsi" w:hAnsi="Frutiger LT Com 45 Light"/>
          <w:lang w:val="en"/>
        </w:rPr>
        <w:t>festival</w:t>
      </w:r>
      <w:r w:rsidR="001939DC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moviegoers</w:t>
      </w:r>
      <w:r w:rsidR="002A4892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  <w:r w:rsidR="00FA216F" w:rsidRPr="009205C6">
        <w:rPr>
          <w:rStyle w:val="hps"/>
          <w:rFonts w:ascii="Frutiger LT Com 45 Light" w:eastAsiaTheme="minorHAnsi" w:hAnsi="Frutiger LT Com 45 Light"/>
          <w:lang w:val="en"/>
        </w:rPr>
        <w:t>(see sample Image_S</w:t>
      </w:r>
      <w:r w:rsidR="00973D7F" w:rsidRPr="009205C6">
        <w:rPr>
          <w:rStyle w:val="hps"/>
          <w:rFonts w:ascii="Frutiger LT Com 45 Light" w:eastAsiaTheme="minorHAnsi" w:hAnsi="Frutiger LT Com 45 Light"/>
          <w:lang w:val="en"/>
        </w:rPr>
        <w:t>ignboard)</w:t>
      </w:r>
      <w:r w:rsidR="001939DC" w:rsidRPr="009205C6">
        <w:rPr>
          <w:rFonts w:ascii="Frutiger LT Com 45 Light" w:eastAsia="Times New Roman" w:hAnsi="Frutiger LT Com 45 Light" w:cs="Times New Roman"/>
          <w:lang w:val="en"/>
        </w:rPr>
        <w:t>.</w:t>
      </w:r>
    </w:p>
    <w:p w14:paraId="5E0170DC" w14:textId="399ED1A5" w:rsidR="00FA761C" w:rsidRPr="009205C6" w:rsidRDefault="00C406CB" w:rsidP="00FA761C">
      <w:pPr>
        <w:pStyle w:val="ListBullet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>One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684578" w:rsidRPr="009205C6">
        <w:rPr>
          <w:rStyle w:val="hps"/>
          <w:rFonts w:ascii="Frutiger LT Com 45 Light" w:eastAsiaTheme="minorHAnsi" w:hAnsi="Frutiger LT Com 45 Light"/>
          <w:lang w:val="en"/>
        </w:rPr>
        <w:t>sign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0E5199" w:rsidRPr="009205C6">
        <w:rPr>
          <w:rStyle w:val="hps"/>
          <w:rFonts w:ascii="Frutiger LT Com 45 Light" w:eastAsiaTheme="minorHAnsi" w:hAnsi="Frutiger LT Com 45 Light"/>
          <w:lang w:val="en"/>
        </w:rPr>
        <w:t xml:space="preserve">with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festival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logo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(</w:t>
      </w:r>
      <w:r w:rsidR="00136AC0" w:rsidRPr="009205C6">
        <w:rPr>
          <w:rFonts w:ascii="Frutiger LT Com 45 Light" w:eastAsia="Times New Roman" w:hAnsi="Frutiger LT Com 45 Light" w:cs="Times New Roman"/>
          <w:lang w:val="en"/>
        </w:rPr>
        <w:t>t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ask </w:t>
      </w:r>
      <w:r w:rsidRPr="009205C6">
        <w:rPr>
          <w:rFonts w:ascii="Frutiger LT Com 45 Light" w:eastAsia="Times New Roman" w:hAnsi="Frutiger LT Com 45 Light" w:cs="Times New Roman"/>
          <w:lang w:val="en"/>
        </w:rPr>
        <w:t>one</w:t>
      </w:r>
      <w:r w:rsidR="00D67F20" w:rsidRPr="009205C6">
        <w:rPr>
          <w:rFonts w:ascii="Frutiger LT Com 45 Light" w:eastAsia="Times New Roman" w:hAnsi="Frutiger LT Com 45 Light" w:cs="Times New Roman"/>
          <w:lang w:val="en"/>
        </w:rPr>
        <w:t xml:space="preserve"> English version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),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 xml:space="preserve">a pictogram </w:t>
      </w:r>
      <w:r w:rsidR="00692D7B" w:rsidRPr="009205C6">
        <w:rPr>
          <w:rStyle w:val="hps"/>
          <w:rFonts w:ascii="Frutiger LT Com 45 Light" w:eastAsiaTheme="minorHAnsi" w:hAnsi="Frutiger LT Com 45 Light"/>
          <w:lang w:val="en"/>
        </w:rPr>
        <w:t xml:space="preserve">of </w:t>
      </w:r>
      <w:r w:rsidR="001939DC" w:rsidRPr="009205C6">
        <w:rPr>
          <w:rStyle w:val="hps"/>
          <w:rFonts w:ascii="Frutiger LT Com 45 Light" w:eastAsiaTheme="minorHAnsi" w:hAnsi="Frutiger LT Com 45 Light"/>
          <w:lang w:val="en"/>
        </w:rPr>
        <w:t xml:space="preserve">a </w:t>
      </w:r>
      <w:r w:rsidR="00692D7B" w:rsidRPr="009205C6">
        <w:rPr>
          <w:rStyle w:val="hps"/>
          <w:rFonts w:ascii="Frutiger LT Com 45 Light" w:eastAsiaTheme="minorHAnsi" w:hAnsi="Frutiger LT Com 45 Light"/>
          <w:lang w:val="en"/>
        </w:rPr>
        <w:t xml:space="preserve">snack bar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and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1939DC" w:rsidRPr="009205C6">
        <w:rPr>
          <w:rFonts w:ascii="Frutiger LT Com 45 Light" w:eastAsia="Times New Roman" w:hAnsi="Frutiger LT Com 45 Light" w:cs="Times New Roman"/>
          <w:lang w:val="en"/>
        </w:rPr>
        <w:t xml:space="preserve">an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arrow</w:t>
      </w:r>
      <w:r w:rsidR="00E4292B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E4292B" w:rsidRPr="009205C6">
        <w:rPr>
          <w:rStyle w:val="hps"/>
          <w:rFonts w:ascii="Frutiger LT Com 45 Light" w:eastAsiaTheme="minorHAnsi" w:hAnsi="Frutiger LT Com 45 Light"/>
          <w:lang w:val="en"/>
        </w:rPr>
        <w:t>pointing left</w:t>
      </w:r>
      <w:r w:rsidR="00FB1847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</w:p>
    <w:p w14:paraId="576222FC" w14:textId="77889700" w:rsidR="00BC408B" w:rsidRPr="009205C6" w:rsidRDefault="00C406CB" w:rsidP="00BC408B">
      <w:pPr>
        <w:pStyle w:val="ListBullet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O</w:t>
      </w:r>
      <w:r w:rsidRPr="009205C6">
        <w:rPr>
          <w:rStyle w:val="hps"/>
          <w:rFonts w:ascii="Frutiger LT Com 45 Light" w:eastAsiaTheme="minorHAnsi" w:hAnsi="Frutiger LT Com 45 Light"/>
          <w:lang w:val="en"/>
        </w:rPr>
        <w:t>ne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684578" w:rsidRPr="009205C6">
        <w:rPr>
          <w:rStyle w:val="hps"/>
          <w:rFonts w:ascii="Frutiger LT Com 45 Light" w:eastAsiaTheme="minorHAnsi" w:hAnsi="Frutiger LT Com 45 Light"/>
          <w:lang w:val="en"/>
        </w:rPr>
        <w:t>sign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>with festival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>logo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>(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task </w:t>
      </w:r>
      <w:r w:rsidRPr="009205C6">
        <w:rPr>
          <w:rFonts w:ascii="Frutiger LT Com 45 Light" w:eastAsia="Times New Roman" w:hAnsi="Frutiger LT Com 45 Light" w:cs="Times New Roman"/>
          <w:lang w:val="en"/>
        </w:rPr>
        <w:t>one</w:t>
      </w:r>
      <w:r w:rsidR="00D67F20" w:rsidRPr="009205C6">
        <w:rPr>
          <w:rFonts w:ascii="Frutiger LT Com 45 Light" w:eastAsia="Times New Roman" w:hAnsi="Frutiger LT Com 45 Light" w:cs="Times New Roman"/>
          <w:lang w:val="en"/>
        </w:rPr>
        <w:t xml:space="preserve"> English version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),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 xml:space="preserve">a pictogram of </w:t>
      </w:r>
      <w:r w:rsidR="001939DC" w:rsidRPr="009205C6">
        <w:rPr>
          <w:rStyle w:val="hps"/>
          <w:rFonts w:ascii="Frutiger LT Com 45 Light" w:eastAsiaTheme="minorHAnsi" w:hAnsi="Frutiger LT Com 45 Light"/>
          <w:lang w:val="en"/>
        </w:rPr>
        <w:t xml:space="preserve">a </w:t>
      </w:r>
      <w:r w:rsidR="00B975EB" w:rsidRPr="009205C6">
        <w:rPr>
          <w:rStyle w:val="hps"/>
          <w:rFonts w:ascii="Frutiger LT Com 45 Light" w:eastAsiaTheme="minorHAnsi" w:hAnsi="Frutiger LT Com 45 Light"/>
          <w:lang w:val="en"/>
        </w:rPr>
        <w:t>ticket office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 xml:space="preserve"> and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1939DC" w:rsidRPr="009205C6">
        <w:rPr>
          <w:rFonts w:ascii="Frutiger LT Com 45 Light" w:eastAsia="Times New Roman" w:hAnsi="Frutiger LT Com 45 Light" w:cs="Times New Roman"/>
          <w:lang w:val="en"/>
        </w:rPr>
        <w:t xml:space="preserve">an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>arrow</w:t>
      </w:r>
      <w:r w:rsidR="0028674F" w:rsidRPr="009205C6">
        <w:rPr>
          <w:rFonts w:ascii="Frutiger LT Com 45 Light" w:eastAsia="Times New Roman" w:hAnsi="Frutiger LT Com 45 Light" w:cs="Times New Roman"/>
          <w:lang w:val="en"/>
        </w:rPr>
        <w:t xml:space="preserve"> </w:t>
      </w:r>
      <w:r w:rsidR="0028674F" w:rsidRPr="009205C6">
        <w:rPr>
          <w:rStyle w:val="hps"/>
          <w:rFonts w:ascii="Frutiger LT Com 45 Light" w:eastAsiaTheme="minorHAnsi" w:hAnsi="Frutiger LT Com 45 Light"/>
          <w:lang w:val="en"/>
        </w:rPr>
        <w:t>pointing right</w:t>
      </w:r>
      <w:r w:rsidR="00FB1847" w:rsidRPr="009205C6">
        <w:rPr>
          <w:rStyle w:val="hps"/>
          <w:rFonts w:ascii="Frutiger LT Com 45 Light" w:eastAsiaTheme="minorHAnsi" w:hAnsi="Frutiger LT Com 45 Light"/>
          <w:lang w:val="en"/>
        </w:rPr>
        <w:t xml:space="preserve"> </w:t>
      </w:r>
    </w:p>
    <w:p w14:paraId="6D573E5D" w14:textId="34BE4BB6" w:rsidR="00FE3A8C" w:rsidRPr="009205C6" w:rsidRDefault="00A02611" w:rsidP="000A52E5">
      <w:pPr>
        <w:rPr>
          <w:rStyle w:val="hps"/>
          <w:rFonts w:ascii="Frutiger LT Com 45 Light" w:eastAsiaTheme="minorHAnsi" w:hAnsi="Frutiger LT Com 45 Light"/>
          <w:lang w:val="en"/>
        </w:rPr>
      </w:pPr>
      <w:r w:rsidRPr="009205C6">
        <w:rPr>
          <w:rStyle w:val="hps"/>
          <w:rFonts w:ascii="Frutiger LT Com 45 Light" w:eastAsiaTheme="minorHAnsi" w:hAnsi="Frutiger LT Com 45 Light"/>
          <w:lang w:val="en"/>
        </w:rPr>
        <w:t xml:space="preserve">You can add graphic elements of your choice however they should be vector images only. 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You can use the images supplied if needed for your design (Image Task </w:t>
      </w:r>
      <w:r w:rsidR="00C406CB" w:rsidRPr="009205C6">
        <w:rPr>
          <w:rFonts w:ascii="Frutiger LT Com 45 Light" w:eastAsia="Times New Roman" w:hAnsi="Frutiger LT Com 45 Light" w:cs="Times New Roman"/>
        </w:rPr>
        <w:t>three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 Pictogram), 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>any modification is permitted</w:t>
      </w:r>
      <w:r w:rsidR="004E3409" w:rsidRPr="009205C6">
        <w:rPr>
          <w:rFonts w:ascii="Frutiger LT Com 45 Light" w:eastAsia="Times New Roman" w:hAnsi="Frutiger LT Com 45 Light" w:cs="Times New Roman"/>
        </w:rPr>
        <w:t xml:space="preserve"> but they must be vector only</w:t>
      </w:r>
      <w:r w:rsidR="004E3409" w:rsidRPr="009205C6">
        <w:rPr>
          <w:rFonts w:ascii="Frutiger LT Com 45 Light" w:eastAsia="Times New Roman" w:hAnsi="Frutiger LT Com 45 Light" w:cs="Times New Roman"/>
          <w:lang w:val="en"/>
        </w:rPr>
        <w:t>.</w:t>
      </w:r>
    </w:p>
    <w:p w14:paraId="418BEF9E" w14:textId="6ECFB2AE" w:rsidR="00FA761C" w:rsidRPr="009205C6" w:rsidRDefault="00CF2AE1" w:rsidP="009205C6">
      <w:pPr>
        <w:pStyle w:val="Heading5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b w:val="0"/>
          <w:lang w:val="en-GB"/>
        </w:rPr>
        <w:t>Technical specifications:</w:t>
      </w:r>
    </w:p>
    <w:p w14:paraId="30744B41" w14:textId="60380064" w:rsidR="00FA761C" w:rsidRPr="009205C6" w:rsidRDefault="0089597D" w:rsidP="001939DC">
      <w:pPr>
        <w:pStyle w:val="ListBullet3"/>
        <w:numPr>
          <w:ilvl w:val="0"/>
          <w:numId w:val="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Dimensions: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0C7E40" w:rsidRPr="009205C6">
        <w:rPr>
          <w:rStyle w:val="hps"/>
          <w:rFonts w:ascii="Frutiger LT Com 45 Light" w:eastAsiaTheme="minorHAnsi" w:hAnsi="Frutiger LT Com 45 Light"/>
          <w:lang w:val="en-GB"/>
        </w:rPr>
        <w:t>600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mm x </w:t>
      </w:r>
      <w:r w:rsidR="000C7E40" w:rsidRPr="009205C6">
        <w:rPr>
          <w:rStyle w:val="hps"/>
          <w:rFonts w:ascii="Frutiger LT Com 45 Light" w:eastAsiaTheme="minorHAnsi" w:hAnsi="Frutiger LT Com 45 Light"/>
          <w:lang w:val="en-GB"/>
        </w:rPr>
        <w:t>900</w:t>
      </w:r>
      <w:r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mm (portrait)</w:t>
      </w:r>
      <w:r w:rsidR="00BB2755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CF2AE1" w:rsidRPr="009205C6">
        <w:rPr>
          <w:rStyle w:val="hps"/>
          <w:rFonts w:ascii="Frutiger LT Com 45 Light" w:eastAsiaTheme="minorHAnsi" w:hAnsi="Frutiger LT Com 45 Light"/>
          <w:lang w:val="en-GB"/>
        </w:rPr>
        <w:t>Bleed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>: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>3 mm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410290" w:rsidRPr="009205C6">
        <w:rPr>
          <w:rStyle w:val="hps"/>
          <w:rFonts w:ascii="Frutiger LT Com 45 Light" w:eastAsiaTheme="minorHAnsi" w:hAnsi="Frutiger LT Com 45 Light"/>
          <w:lang w:val="en-GB"/>
        </w:rPr>
        <w:t>s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>: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three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Pantone </w:t>
      </w:r>
      <w:r w:rsidR="00255BB9" w:rsidRPr="009205C6">
        <w:rPr>
          <w:rStyle w:val="hps"/>
          <w:rFonts w:ascii="Frutiger LT Com 45 Light" w:eastAsiaTheme="minorHAnsi" w:hAnsi="Frutiger LT Com 45 Light"/>
          <w:lang w:val="en-GB"/>
        </w:rPr>
        <w:t>Colours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(PMS)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410290" w:rsidRPr="009205C6">
        <w:rPr>
          <w:rStyle w:val="hps"/>
          <w:rFonts w:ascii="Frutiger LT Com 45 Light" w:eastAsiaTheme="minorHAnsi" w:hAnsi="Frutiger LT Com 45 Light"/>
          <w:lang w:val="en-GB"/>
        </w:rPr>
        <w:t>Printing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  <w:r w:rsidR="00C406CB"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410290" w:rsidRPr="009205C6">
        <w:rPr>
          <w:rStyle w:val="hps"/>
          <w:rFonts w:ascii="Frutiger LT Com 45 Light" w:eastAsiaTheme="minorHAnsi" w:hAnsi="Frutiger LT Com 45 Light"/>
          <w:lang w:val="en-GB"/>
        </w:rPr>
        <w:t>side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6B497C" w:rsidRPr="009205C6">
        <w:rPr>
          <w:rStyle w:val="hps"/>
          <w:rFonts w:ascii="Frutiger LT Com 45 Light" w:eastAsiaTheme="minorHAnsi" w:hAnsi="Frutiger LT Com 45 Light"/>
          <w:lang w:val="en-GB"/>
        </w:rPr>
        <w:t>ICC p</w:t>
      </w:r>
      <w:r w:rsidR="00925F6C" w:rsidRPr="009205C6">
        <w:rPr>
          <w:rStyle w:val="hps"/>
          <w:rFonts w:ascii="Frutiger LT Com 45 Light" w:eastAsiaTheme="minorHAnsi" w:hAnsi="Frutiger LT Com 45 Light"/>
          <w:lang w:val="en-GB"/>
        </w:rPr>
        <w:t>rofile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: </w:t>
      </w:r>
      <w:r w:rsidR="00851ACF" w:rsidRPr="009205C6">
        <w:rPr>
          <w:rStyle w:val="hps"/>
          <w:rFonts w:ascii="Frutiger LT Com 45 Light" w:eastAsiaTheme="minorHAnsi" w:hAnsi="Frutiger LT Com 45 Light"/>
          <w:lang w:val="en"/>
        </w:rPr>
        <w:t>Ryonet IC ProBrite</w:t>
      </w:r>
      <w:r w:rsidR="00FA761C" w:rsidRPr="009205C6">
        <w:rPr>
          <w:rStyle w:val="hps"/>
          <w:rFonts w:ascii="Frutiger LT Com 45 Light" w:eastAsiaTheme="minorHAnsi" w:hAnsi="Frutiger LT Com 45 Light"/>
          <w:lang w:val="en-GB"/>
        </w:rPr>
        <w:br/>
      </w:r>
      <w:r w:rsidR="001939DC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The files </w:t>
      </w:r>
      <w:r w:rsidR="004F72FF" w:rsidRPr="009205C6">
        <w:rPr>
          <w:rStyle w:val="hps"/>
          <w:rFonts w:ascii="Frutiger LT Com 45 Light" w:eastAsiaTheme="minorHAnsi" w:hAnsi="Frutiger LT Com 45 Light"/>
          <w:lang w:val="en-GB"/>
        </w:rPr>
        <w:t>must be vector only (no raster)</w:t>
      </w:r>
    </w:p>
    <w:p w14:paraId="19A7FE0D" w14:textId="57500FA7" w:rsidR="00467678" w:rsidRPr="009205C6" w:rsidRDefault="00467678" w:rsidP="009205C6">
      <w:pPr>
        <w:pStyle w:val="Heading5"/>
        <w:rPr>
          <w:rStyle w:val="hps"/>
          <w:rFonts w:ascii="Frutiger LT Com 45 Light" w:eastAsiaTheme="minorHAnsi" w:hAnsi="Frutiger LT Com 45 Light"/>
          <w:b w:val="0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b w:val="0"/>
          <w:lang w:val="en-GB"/>
        </w:rPr>
        <w:t>You must provide:</w:t>
      </w:r>
    </w:p>
    <w:p w14:paraId="0F68CA81" w14:textId="77777777" w:rsidR="00B872BC" w:rsidRPr="009205C6" w:rsidRDefault="00B872BC" w:rsidP="00B872BC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</w:rPr>
      </w:pPr>
      <w:r w:rsidRPr="009205C6">
        <w:rPr>
          <w:rFonts w:ascii="Frutiger LT Com 45 Light" w:hAnsi="Frutiger LT Com 45 Light"/>
          <w:szCs w:val="20"/>
          <w:lang w:val="en-US"/>
        </w:rPr>
        <w:t xml:space="preserve">Folders as specified in “Instructions to the Competitor” on page 3. </w:t>
      </w:r>
      <w:r w:rsidRPr="009205C6">
        <w:rPr>
          <w:rFonts w:ascii="Frutiger LT Com 45 Light" w:hAnsi="Frutiger LT Com 45 Light"/>
          <w:szCs w:val="20"/>
          <w:lang w:val="en-US"/>
        </w:rPr>
        <w:br/>
      </w:r>
      <w:r w:rsidRPr="009205C6">
        <w:rPr>
          <w:rFonts w:ascii="Frutiger LT Com 45 Light" w:hAnsi="Frutiger LT Com 45 Light"/>
          <w:b/>
          <w:bCs/>
          <w:szCs w:val="20"/>
          <w:lang w:val="en-US"/>
        </w:rPr>
        <w:t>Only files from these folders will be assessed.</w:t>
      </w:r>
      <w:r w:rsidRPr="009205C6">
        <w:rPr>
          <w:rStyle w:val="hps"/>
          <w:rFonts w:ascii="Frutiger LT Com 45 Light" w:eastAsiaTheme="minorHAnsi" w:hAnsi="Frutiger LT Com 45 Light"/>
        </w:rPr>
        <w:t xml:space="preserve"> </w:t>
      </w:r>
    </w:p>
    <w:p w14:paraId="07D9A8FC" w14:textId="5F73EA19" w:rsidR="00467678" w:rsidRPr="009205C6" w:rsidRDefault="00C406CB" w:rsidP="00467678">
      <w:pPr>
        <w:pStyle w:val="ListNumber"/>
        <w:numPr>
          <w:ilvl w:val="0"/>
          <w:numId w:val="20"/>
        </w:numPr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Style w:val="hps"/>
          <w:rFonts w:ascii="Frutiger LT Com 45 Light" w:eastAsiaTheme="minorHAnsi" w:hAnsi="Frutiger LT Com 45 Light"/>
          <w:lang w:val="en-GB"/>
        </w:rPr>
        <w:t>one</w:t>
      </w:r>
      <w:r w:rsidR="004676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6845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trimmed </w:t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4676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printout of </w:t>
      </w:r>
      <w:r w:rsidR="00684578" w:rsidRPr="009205C6">
        <w:rPr>
          <w:rStyle w:val="hps"/>
          <w:rFonts w:ascii="Frutiger LT Com 45 Light" w:eastAsiaTheme="minorHAnsi" w:hAnsi="Frutiger LT Com 45 Light"/>
          <w:lang w:val="en-GB"/>
        </w:rPr>
        <w:t>each</w:t>
      </w:r>
      <w:r w:rsidR="004231F2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</w:t>
      </w:r>
      <w:r w:rsidR="00AB5A2B" w:rsidRPr="009205C6">
        <w:rPr>
          <w:rStyle w:val="hps"/>
          <w:rFonts w:ascii="Frutiger LT Com 45 Light" w:eastAsiaTheme="minorHAnsi" w:hAnsi="Frutiger LT Com 45 Light"/>
          <w:lang w:val="en-GB"/>
        </w:rPr>
        <w:t>layout</w:t>
      </w:r>
      <w:r w:rsidR="006845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(</w:t>
      </w:r>
      <w:r w:rsidR="006507AA" w:rsidRPr="009205C6">
        <w:rPr>
          <w:rFonts w:ascii="Frutiger LT Com 45 Light" w:eastAsia="Times New Roman" w:hAnsi="Frutiger LT Com 45 Light" w:cs="Times New Roman"/>
          <w:lang w:val="en"/>
        </w:rPr>
        <w:t>reduced to fit on A3</w:t>
      </w:r>
      <w:r w:rsidR="00684578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</w:p>
    <w:p w14:paraId="4FC6D33D" w14:textId="297E5874" w:rsidR="00B872BC" w:rsidRPr="009205C6" w:rsidRDefault="00C406CB">
      <w:pPr>
        <w:spacing w:after="160"/>
        <w:rPr>
          <w:rFonts w:ascii="Frutiger LT Com 45 Light" w:eastAsiaTheme="majorEastAsia" w:hAnsi="Frutiger LT Com 45 Light" w:cstheme="majorBidi"/>
          <w:b/>
          <w:caps/>
          <w:color w:val="000000" w:themeColor="text1"/>
          <w:sz w:val="32"/>
          <w:szCs w:val="26"/>
        </w:rPr>
      </w:pPr>
      <w:r w:rsidRPr="009205C6">
        <w:rPr>
          <w:rFonts w:ascii="Frutiger LT Com 45 Light" w:hAnsi="Frutiger LT Com 45 Light" w:cs="Arial"/>
          <w:bCs/>
          <w:szCs w:val="20"/>
        </w:rPr>
        <w:t>two</w:t>
      </w:r>
      <w:r w:rsidR="00467678" w:rsidRPr="009205C6">
        <w:rPr>
          <w:rFonts w:ascii="Frutiger LT Com 45 Light" w:hAnsi="Frutiger LT Com 45 Light" w:cs="Arial"/>
          <w:bCs/>
          <w:szCs w:val="20"/>
        </w:rPr>
        <w:t xml:space="preserve"> print ready PDF/X-1a :2001 file</w:t>
      </w:r>
      <w:r w:rsidR="00EA42CC" w:rsidRPr="009205C6">
        <w:rPr>
          <w:rFonts w:ascii="Frutiger LT Com 45 Light" w:hAnsi="Frutiger LT Com 45 Light" w:cs="Arial"/>
          <w:bCs/>
          <w:szCs w:val="20"/>
        </w:rPr>
        <w:t>s</w:t>
      </w:r>
      <w:r w:rsidR="00467678" w:rsidRPr="009205C6">
        <w:rPr>
          <w:rFonts w:ascii="Frutiger LT Com 45 Light" w:hAnsi="Frutiger LT Com 45 Light" w:cs="Arial"/>
          <w:bCs/>
          <w:szCs w:val="20"/>
        </w:rPr>
        <w:t xml:space="preserve"> </w:t>
      </w:r>
      <w:r w:rsidR="004676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(including bleed, crop marks, registration marks, </w:t>
      </w:r>
      <w:r w:rsidR="000062F4" w:rsidRPr="009205C6">
        <w:rPr>
          <w:rStyle w:val="hps"/>
          <w:rFonts w:ascii="Frutiger LT Com 45 Light" w:eastAsiaTheme="minorHAnsi" w:hAnsi="Frutiger LT Com 45 Light"/>
          <w:lang w:val="en-GB"/>
        </w:rPr>
        <w:t>colour</w:t>
      </w:r>
      <w:r w:rsidR="00467678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bars, document info and ICC profile output</w:t>
      </w:r>
      <w:r w:rsidR="003E57BF" w:rsidRPr="009205C6">
        <w:rPr>
          <w:rStyle w:val="hps"/>
          <w:rFonts w:ascii="Frutiger LT Com 45 Light" w:eastAsiaTheme="minorHAnsi" w:hAnsi="Frutiger LT Com 45 Light"/>
          <w:lang w:val="en-GB"/>
        </w:rPr>
        <w:t xml:space="preserve"> only</w:t>
      </w:r>
      <w:r w:rsidR="00467678" w:rsidRPr="009205C6">
        <w:rPr>
          <w:rStyle w:val="hps"/>
          <w:rFonts w:ascii="Frutiger LT Com 45 Light" w:eastAsiaTheme="minorHAnsi" w:hAnsi="Frutiger LT Com 45 Light"/>
          <w:lang w:val="en-GB"/>
        </w:rPr>
        <w:t>)</w:t>
      </w:r>
      <w:r w:rsidR="00B872BC" w:rsidRPr="009205C6">
        <w:rPr>
          <w:rFonts w:ascii="Frutiger LT Com 45 Light" w:hAnsi="Frutiger LT Com 45 Light"/>
        </w:rPr>
        <w:br w:type="page"/>
      </w:r>
    </w:p>
    <w:p w14:paraId="72F06E49" w14:textId="32794BF3" w:rsidR="0068739B" w:rsidRPr="009205C6" w:rsidRDefault="0068739B" w:rsidP="0068739B">
      <w:pPr>
        <w:pStyle w:val="Heading2"/>
        <w:rPr>
          <w:rFonts w:ascii="Frutiger LT Com 45 Light" w:hAnsi="Frutiger LT Com 45 Light"/>
          <w:lang w:val="pt-BR"/>
        </w:rPr>
      </w:pPr>
      <w:r w:rsidRPr="009205C6">
        <w:rPr>
          <w:rFonts w:ascii="Frutiger LT Com 45 Light" w:hAnsi="Frutiger LT Com 45 Light"/>
          <w:lang w:val="pt-BR"/>
        </w:rPr>
        <w:lastRenderedPageBreak/>
        <w:t>Other</w:t>
      </w:r>
    </w:p>
    <w:p w14:paraId="67D1B2B8" w14:textId="77777777" w:rsidR="00F81C86" w:rsidRPr="009205C6" w:rsidRDefault="00F81C86" w:rsidP="0068739B">
      <w:pPr>
        <w:rPr>
          <w:rStyle w:val="hps"/>
          <w:rFonts w:ascii="Frutiger LT Com 45 Light" w:eastAsiaTheme="minorHAnsi" w:hAnsi="Frutiger LT Com 45 Light"/>
          <w:lang w:val="pt-BR"/>
        </w:rPr>
      </w:pPr>
    </w:p>
    <w:p w14:paraId="0EF1D9D4" w14:textId="76E03EFB" w:rsidR="00485E12" w:rsidRPr="009205C6" w:rsidRDefault="008D7E0A" w:rsidP="009205C6">
      <w:pPr>
        <w:pStyle w:val="Heading3"/>
        <w:rPr>
          <w:rStyle w:val="hps"/>
          <w:rFonts w:ascii="Frutiger LT Com 45 Light" w:eastAsiaTheme="minorHAnsi" w:hAnsi="Frutiger LT Com 45 Light"/>
          <w:b w:val="0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Appendix</w:t>
      </w:r>
      <w:r w:rsidR="00BC7993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1</w:t>
      </w:r>
    </w:p>
    <w:p w14:paraId="6A3C13EF" w14:textId="1ABFFBA9" w:rsidR="00B25D9A" w:rsidRPr="009205C6" w:rsidRDefault="001A753B" w:rsidP="009205C6">
      <w:pPr>
        <w:pStyle w:val="Heading3"/>
        <w:rPr>
          <w:rFonts w:ascii="Frutiger LT Com 45 Light" w:hAnsi="Frutiger LT Com 45 Light"/>
          <w:b w:val="0"/>
          <w:lang w:val="pt-BR"/>
        </w:rPr>
      </w:pPr>
      <w:r w:rsidRPr="009205C6">
        <w:rPr>
          <w:rFonts w:ascii="Frutiger LT Com 45 Light" w:hAnsi="Frutiger LT Com 45 Light"/>
          <w:lang w:val="pt-BR"/>
        </w:rPr>
        <w:t xml:space="preserve">Text </w:t>
      </w:r>
      <w:r w:rsidR="00CF7B66" w:rsidRPr="009205C6">
        <w:rPr>
          <w:rFonts w:ascii="Frutiger LT Com 45 Light" w:hAnsi="Frutiger LT Com 45 Light"/>
          <w:lang w:val="pt-BR"/>
        </w:rPr>
        <w:t>Task 1</w:t>
      </w:r>
    </w:p>
    <w:p w14:paraId="0E8653D2" w14:textId="77777777" w:rsidR="00485E12" w:rsidRPr="009205C6" w:rsidRDefault="00485E12" w:rsidP="00485E12">
      <w:pPr>
        <w:rPr>
          <w:rFonts w:ascii="Frutiger LT Com 45 Light" w:hAnsi="Frutiger LT Com 45 Light"/>
          <w:lang w:val="pt-BR"/>
        </w:rPr>
      </w:pPr>
      <w:r w:rsidRPr="009205C6">
        <w:rPr>
          <w:rFonts w:ascii="Frutiger LT Com 45 Light" w:hAnsi="Frutiger LT Com 45 Light"/>
          <w:lang w:val="pt-BR"/>
        </w:rPr>
        <w:t>39a Mostra Internacional de Cinema em São Paulo</w:t>
      </w:r>
    </w:p>
    <w:p w14:paraId="524A5E74" w14:textId="77777777" w:rsidR="00485E12" w:rsidRPr="009205C6" w:rsidRDefault="00485E12" w:rsidP="00485E12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39th São Paulo International Film Festival</w:t>
      </w:r>
    </w:p>
    <w:p w14:paraId="37E686EF" w14:textId="52263006" w:rsidR="00183327" w:rsidRPr="009205C6" w:rsidRDefault="001A753B" w:rsidP="009205C6">
      <w:pPr>
        <w:pStyle w:val="Heading3"/>
        <w:rPr>
          <w:rFonts w:ascii="Frutiger LT Com 45 Light" w:hAnsi="Frutiger LT Com 45 Light"/>
          <w:b w:val="0"/>
        </w:rPr>
      </w:pPr>
      <w:r w:rsidRPr="009205C6">
        <w:rPr>
          <w:rFonts w:ascii="Frutiger LT Com 45 Light" w:hAnsi="Frutiger LT Com 45 Light"/>
        </w:rPr>
        <w:t xml:space="preserve">Text </w:t>
      </w:r>
      <w:r w:rsidR="00183327" w:rsidRPr="009205C6">
        <w:rPr>
          <w:rFonts w:ascii="Frutiger LT Com 45 Light" w:hAnsi="Frutiger LT Com 45 Light"/>
        </w:rPr>
        <w:t>Task 2 Infographic</w:t>
      </w:r>
    </w:p>
    <w:p w14:paraId="21D3499B" w14:textId="59A3A63A" w:rsidR="00183327" w:rsidRPr="009205C6" w:rsidRDefault="00183327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Country of origin </w:t>
      </w:r>
      <w:r w:rsidR="00A73378" w:rsidRPr="009205C6">
        <w:rPr>
          <w:rFonts w:ascii="Frutiger LT Com 45 Light" w:hAnsi="Frutiger LT Com 45 Light"/>
        </w:rPr>
        <w:t>for</w:t>
      </w:r>
      <w:r w:rsidRPr="009205C6">
        <w:rPr>
          <w:rFonts w:ascii="Frutiger LT Com 45 Light" w:hAnsi="Frutiger LT Com 45 Light"/>
        </w:rPr>
        <w:t xml:space="preserve"> feature films </w:t>
      </w:r>
      <w:r w:rsidR="00A73378" w:rsidRPr="009205C6">
        <w:rPr>
          <w:rFonts w:ascii="Frutiger LT Com 45 Light" w:hAnsi="Frutiger LT Com 45 Light"/>
        </w:rPr>
        <w:t>screened</w:t>
      </w:r>
      <w:r w:rsidRPr="009205C6">
        <w:rPr>
          <w:rFonts w:ascii="Frutiger LT Com 45 Light" w:hAnsi="Frutiger LT Com 45 Light"/>
        </w:rPr>
        <w:t xml:space="preserve"> in Brazil for 2011 by market share (%)</w:t>
      </w:r>
    </w:p>
    <w:p w14:paraId="41BB7D6D" w14:textId="6CFDEA45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United States of America</w:t>
      </w:r>
      <w:r w:rsidRPr="009205C6">
        <w:rPr>
          <w:rFonts w:ascii="Frutiger LT Com 45 Light" w:hAnsi="Frutiger LT Com 45 Light"/>
        </w:rPr>
        <w:tab/>
        <w:t>83.</w:t>
      </w:r>
      <w:r w:rsidR="00183327" w:rsidRPr="009205C6">
        <w:rPr>
          <w:rFonts w:ascii="Frutiger LT Com 45 Light" w:hAnsi="Frutiger LT Com 45 Light"/>
        </w:rPr>
        <w:t>0%</w:t>
      </w:r>
    </w:p>
    <w:p w14:paraId="50C78854" w14:textId="07194F26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Brazil</w:t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  <w:t>12.</w:t>
      </w:r>
      <w:r w:rsidR="00183327" w:rsidRPr="009205C6">
        <w:rPr>
          <w:rFonts w:ascii="Frutiger LT Com 45 Light" w:hAnsi="Frutiger LT Com 45 Light"/>
        </w:rPr>
        <w:t>4%</w:t>
      </w:r>
    </w:p>
    <w:p w14:paraId="11C5CE2B" w14:textId="5C7550AB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Australia</w:t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  <w:t>1.</w:t>
      </w:r>
      <w:r w:rsidR="00183327" w:rsidRPr="009205C6">
        <w:rPr>
          <w:rFonts w:ascii="Frutiger LT Com 45 Light" w:hAnsi="Frutiger LT Com 45 Light"/>
        </w:rPr>
        <w:t>3%</w:t>
      </w:r>
    </w:p>
    <w:p w14:paraId="6C82FE51" w14:textId="11FCF7AA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United Kingdom</w:t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  <w:t>0.</w:t>
      </w:r>
      <w:r w:rsidR="00183327" w:rsidRPr="009205C6">
        <w:rPr>
          <w:rFonts w:ascii="Frutiger LT Com 45 Light" w:hAnsi="Frutiger LT Com 45 Light"/>
        </w:rPr>
        <w:t>9%</w:t>
      </w:r>
    </w:p>
    <w:p w14:paraId="78635A31" w14:textId="4D9557BA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France</w:t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  <w:t>0.</w:t>
      </w:r>
      <w:r w:rsidR="00183327" w:rsidRPr="009205C6">
        <w:rPr>
          <w:rFonts w:ascii="Frutiger LT Com 45 Light" w:hAnsi="Frutiger LT Com 45 Light"/>
        </w:rPr>
        <w:t>6%</w:t>
      </w:r>
    </w:p>
    <w:p w14:paraId="1687F1E1" w14:textId="1A05045E" w:rsidR="00183327" w:rsidRPr="009205C6" w:rsidRDefault="00695B2D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All other countries</w:t>
      </w:r>
      <w:r w:rsidRPr="009205C6">
        <w:rPr>
          <w:rFonts w:ascii="Frutiger LT Com 45 Light" w:hAnsi="Frutiger LT Com 45 Light"/>
        </w:rPr>
        <w:tab/>
      </w:r>
      <w:r w:rsidRPr="009205C6">
        <w:rPr>
          <w:rFonts w:ascii="Frutiger LT Com 45 Light" w:hAnsi="Frutiger LT Com 45 Light"/>
        </w:rPr>
        <w:tab/>
        <w:t>1.</w:t>
      </w:r>
      <w:r w:rsidR="00183327" w:rsidRPr="009205C6">
        <w:rPr>
          <w:rFonts w:ascii="Frutiger LT Com 45 Light" w:hAnsi="Frutiger LT Com 45 Light"/>
        </w:rPr>
        <w:t>8%</w:t>
      </w:r>
    </w:p>
    <w:p w14:paraId="785703C0" w14:textId="77777777" w:rsidR="00183327" w:rsidRPr="009205C6" w:rsidRDefault="00183327" w:rsidP="00183327">
      <w:pPr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>Source: www.uis.unesco.org</w:t>
      </w:r>
    </w:p>
    <w:p w14:paraId="1D914CCD" w14:textId="1E0D47C6" w:rsidR="00B25D9A" w:rsidRPr="009205C6" w:rsidRDefault="001A753B" w:rsidP="009205C6">
      <w:pPr>
        <w:pStyle w:val="Heading3"/>
        <w:rPr>
          <w:rStyle w:val="hps"/>
          <w:rFonts w:ascii="Frutiger LT Com 45 Light" w:eastAsiaTheme="minorHAnsi" w:hAnsi="Frutiger LT Com 45 Light"/>
          <w:lang w:val="en-GB"/>
        </w:rPr>
      </w:pPr>
      <w:r w:rsidRPr="009205C6">
        <w:rPr>
          <w:rFonts w:ascii="Frutiger LT Com 45 Light" w:hAnsi="Frutiger LT Com 45 Light"/>
        </w:rPr>
        <w:t xml:space="preserve">Text </w:t>
      </w:r>
      <w:r w:rsidR="00442521" w:rsidRPr="009205C6">
        <w:rPr>
          <w:rFonts w:ascii="Frutiger LT Com 45 Light" w:hAnsi="Frutiger LT Com 45 Light"/>
        </w:rPr>
        <w:t>Task 2 Map</w:t>
      </w:r>
    </w:p>
    <w:p w14:paraId="75DD1268" w14:textId="77777777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Cultural Center Dr. Além</w:t>
      </w:r>
    </w:p>
    <w:p w14:paraId="3D18186B" w14:textId="77777777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Sapucai River</w:t>
      </w:r>
    </w:p>
    <w:p w14:paraId="606D856E" w14:textId="77777777" w:rsidR="00442521" w:rsidRPr="009205C6" w:rsidRDefault="00442521" w:rsidP="00442521">
      <w:pPr>
        <w:rPr>
          <w:rFonts w:ascii="Frutiger LT Com 45 Light" w:hAnsi="Frutiger LT Com 45 Light" w:cs="Times New Roman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 xml:space="preserve">Frei Orestes Girardi Ave. 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br/>
      </w:r>
      <w:r w:rsidRPr="009205C6">
        <w:rPr>
          <w:rFonts w:ascii="Frutiger LT Com 45 Light" w:hAnsi="Frutiger LT Com 45 Light"/>
          <w:lang w:val="pt-BR"/>
        </w:rPr>
        <w:t>383</w:t>
      </w:r>
    </w:p>
    <w:p w14:paraId="64A4AE84" w14:textId="452D59F4" w:rsidR="00442521" w:rsidRPr="009205C6" w:rsidRDefault="00FA1DCF" w:rsidP="00442521">
      <w:pPr>
        <w:rPr>
          <w:rFonts w:ascii="Frutiger LT Com 45 Light" w:hAnsi="Frutiger LT Com 45 Light" w:cs="Times New Roman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Dr. Januario Miraglia Ave.</w:t>
      </w:r>
      <w:r w:rsidR="00442521" w:rsidRPr="009205C6">
        <w:rPr>
          <w:rStyle w:val="hps"/>
          <w:rFonts w:ascii="Frutiger LT Com 45 Light" w:eastAsiaTheme="minorHAnsi" w:hAnsi="Frutiger LT Com 45 Light"/>
          <w:lang w:val="pt-BR"/>
        </w:rPr>
        <w:br/>
      </w:r>
      <w:r w:rsidR="00442521" w:rsidRPr="009205C6">
        <w:rPr>
          <w:rFonts w:ascii="Frutiger LT Com 45 Light" w:hAnsi="Frutiger LT Com 45 Light"/>
          <w:lang w:val="pt-BR"/>
        </w:rPr>
        <w:t>383</w:t>
      </w:r>
    </w:p>
    <w:p w14:paraId="1CC7EAD4" w14:textId="77777777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Dr. Reid St.</w:t>
      </w:r>
    </w:p>
    <w:p w14:paraId="3C887792" w14:textId="2B70F96E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Fco Romeiro</w:t>
      </w:r>
      <w:r w:rsidR="00C25BED" w:rsidRPr="009205C6">
        <w:rPr>
          <w:rStyle w:val="hps"/>
          <w:rFonts w:ascii="Frutiger LT Com 45 Light" w:eastAsiaTheme="minorHAnsi" w:hAnsi="Frutiger LT Com 45 Light"/>
          <w:lang w:val="pt-BR"/>
        </w:rPr>
        <w:t xml:space="preserve"> St.</w:t>
      </w:r>
    </w:p>
    <w:p w14:paraId="5A5FEA7D" w14:textId="77777777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Osvaldo Cruz St.</w:t>
      </w:r>
    </w:p>
    <w:p w14:paraId="2CB39E12" w14:textId="77777777" w:rsidR="00442521" w:rsidRPr="009205C6" w:rsidRDefault="00442521" w:rsidP="00442521">
      <w:pPr>
        <w:rPr>
          <w:rStyle w:val="hps"/>
          <w:rFonts w:ascii="Frutiger LT Com 45 Light" w:eastAsiaTheme="minorHAnsi" w:hAnsi="Frutiger LT Com 45 Light"/>
          <w:lang w:val="pt-BR"/>
        </w:rPr>
      </w:pPr>
      <w:r w:rsidRPr="009205C6">
        <w:rPr>
          <w:rStyle w:val="hps"/>
          <w:rFonts w:ascii="Frutiger LT Com 45 Light" w:eastAsiaTheme="minorHAnsi" w:hAnsi="Frutiger LT Com 45 Light"/>
          <w:lang w:val="pt-BR"/>
        </w:rPr>
        <w:t>Brg. Jord</w:t>
      </w: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>ã</w:t>
      </w:r>
      <w:r w:rsidRPr="009205C6">
        <w:rPr>
          <w:rStyle w:val="hps"/>
          <w:rFonts w:ascii="Frutiger LT Com 45 Light" w:eastAsiaTheme="minorHAnsi" w:hAnsi="Frutiger LT Com 45 Light"/>
          <w:lang w:val="pt-BR"/>
        </w:rPr>
        <w:t>o St.</w:t>
      </w:r>
    </w:p>
    <w:p w14:paraId="01C3D828" w14:textId="77777777" w:rsidR="00442521" w:rsidRPr="009205C6" w:rsidRDefault="00442521" w:rsidP="00442521">
      <w:pPr>
        <w:rPr>
          <w:rFonts w:ascii="Frutiger LT Com 45 Light" w:hAnsi="Frutiger LT Com 45 Light"/>
          <w:lang w:val="pt-BR"/>
        </w:rPr>
      </w:pPr>
      <w:r w:rsidRPr="009205C6">
        <w:rPr>
          <w:rFonts w:ascii="Frutiger LT Com 45 Light" w:hAnsi="Frutiger LT Com 45 Light"/>
          <w:lang w:val="pt-BR"/>
        </w:rPr>
        <w:t>Duque de Caxias St.</w:t>
      </w:r>
    </w:p>
    <w:p w14:paraId="15D4CDF6" w14:textId="4A68C2C2" w:rsidR="00442521" w:rsidRPr="009205C6" w:rsidRDefault="009127BA" w:rsidP="009205C6">
      <w:pPr>
        <w:pStyle w:val="Heading3"/>
        <w:rPr>
          <w:rFonts w:ascii="Frutiger LT Com 45 Light" w:hAnsi="Frutiger LT Com 45 Light"/>
        </w:rPr>
      </w:pPr>
      <w:r w:rsidRPr="009205C6">
        <w:rPr>
          <w:rFonts w:ascii="Frutiger LT Com 45 Light" w:hAnsi="Frutiger LT Com 45 Light"/>
        </w:rPr>
        <w:t xml:space="preserve">Text </w:t>
      </w:r>
      <w:r w:rsidR="00F96FFD" w:rsidRPr="009205C6">
        <w:rPr>
          <w:rFonts w:ascii="Frutiger LT Com 45 Light" w:hAnsi="Frutiger LT Com 45 Light"/>
        </w:rPr>
        <w:t xml:space="preserve">Task </w:t>
      </w:r>
      <w:r w:rsidR="00573250" w:rsidRPr="009205C6">
        <w:rPr>
          <w:rFonts w:ascii="Frutiger LT Com 45 Light" w:hAnsi="Frutiger LT Com 45 Light"/>
        </w:rPr>
        <w:t xml:space="preserve">2 </w:t>
      </w:r>
      <w:r w:rsidR="00F96FFD" w:rsidRPr="009205C6">
        <w:rPr>
          <w:rFonts w:ascii="Frutiger LT Com 45 Light" w:hAnsi="Frutiger LT Com 45 Light"/>
        </w:rPr>
        <w:t>Table</w:t>
      </w:r>
    </w:p>
    <w:p w14:paraId="3423D11E" w14:textId="334FA62F" w:rsidR="005C659C" w:rsidRPr="009205C6" w:rsidRDefault="005C659C" w:rsidP="005C659C">
      <w:pPr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SABESP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film tour 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in Campos do Jordão</w:t>
      </w:r>
    </w:p>
    <w:p w14:paraId="4F8D8FF3" w14:textId="64E8DBD8" w:rsidR="005C659C" w:rsidRPr="009205C6" w:rsidRDefault="002B3292" w:rsidP="005C659C">
      <w:pPr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The SABESP film tour will be held in Campos do Jordão as a part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of 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the International Film Festival. Ten movies will be screened 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in the Cultural Center Dr. Além (1582 Dr. Januario Miraglia Avenue).</w:t>
      </w:r>
    </w:p>
    <w:p w14:paraId="7623476E" w14:textId="5446E44E" w:rsidR="005C659C" w:rsidRPr="009205C6" w:rsidRDefault="005C659C" w:rsidP="005C659C">
      <w:pPr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SABESP is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a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sponsor for the film industry 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in São Paulo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.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It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is 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one of the three biggest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sponsors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of the sector in the country and supported over 150 films through the Film Development Program. The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tour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 will be held on 3, 4, 10 and November 11, with free admission.</w:t>
      </w:r>
    </w:p>
    <w:p w14:paraId="29E42BDF" w14:textId="04382490" w:rsidR="005C659C" w:rsidRPr="009205C6" w:rsidRDefault="005C659C" w:rsidP="005C659C">
      <w:pPr>
        <w:rPr>
          <w:rFonts w:ascii="Frutiger LT Com 45 Light" w:eastAsia="Times New Roman" w:hAnsi="Frutiger LT Com 45 Light" w:cs="Times New Roman"/>
          <w:szCs w:val="20"/>
          <w:lang w:val="pt-BR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>SAB</w:t>
      </w:r>
      <w:r w:rsidR="001146D2" w:rsidRPr="009205C6">
        <w:rPr>
          <w:rFonts w:ascii="Frutiger LT Com 45 Light" w:eastAsia="Times New Roman" w:hAnsi="Frutiger LT Com 45 Light" w:cs="Times New Roman"/>
          <w:szCs w:val="20"/>
          <w:lang w:val="pt-BR"/>
        </w:rPr>
        <w:t xml:space="preserve">ESP </w:t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pt-BR"/>
        </w:rPr>
        <w:t xml:space="preserve">film tour, </w:t>
      </w:r>
      <w:r w:rsidR="001146D2" w:rsidRPr="009205C6">
        <w:rPr>
          <w:rFonts w:ascii="Frutiger LT Com 45 Light" w:eastAsia="Times New Roman" w:hAnsi="Frutiger LT Com 45 Light" w:cs="Times New Roman"/>
          <w:szCs w:val="20"/>
          <w:lang w:val="pt-BR"/>
        </w:rPr>
        <w:t>Campos do Jordão</w:t>
      </w:r>
    </w:p>
    <w:p w14:paraId="42331F52" w14:textId="1201128D" w:rsidR="005C659C" w:rsidRPr="009205C6" w:rsidRDefault="005C659C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Day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2B3292" w:rsidRPr="009205C6">
        <w:rPr>
          <w:rFonts w:ascii="Frutiger LT Com 45 Light" w:eastAsia="Times New Roman" w:hAnsi="Frutiger LT Com 45 Light" w:cs="Times New Roman"/>
          <w:szCs w:val="20"/>
          <w:lang w:val="en"/>
        </w:rPr>
        <w:t>Time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Title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1F6AB7" w:rsidRPr="009205C6">
        <w:rPr>
          <w:rFonts w:ascii="Frutiger LT Com 45 Light" w:eastAsia="Times New Roman" w:hAnsi="Frutiger LT Com 45 Light" w:cs="Times New Roman"/>
          <w:szCs w:val="20"/>
          <w:lang w:val="en"/>
        </w:rPr>
        <w:t>Director</w:t>
      </w:r>
      <w:r w:rsidR="001F6AB7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Rating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Duration</w:t>
      </w:r>
    </w:p>
    <w:p w14:paraId="3E4569C7" w14:textId="4EC5165F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03/11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18h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CLOUDS OF SILS MARIA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Olivier Assayas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14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123min</w:t>
      </w:r>
    </w:p>
    <w:p w14:paraId="45C35DB1" w14:textId="3FD513FA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fr-FR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fr-FR"/>
        </w:rPr>
        <w:t>03/11</w:t>
      </w:r>
      <w:r w:rsidRPr="009205C6">
        <w:rPr>
          <w:rFonts w:ascii="Frutiger LT Com 45 Light" w:eastAsia="Times New Roman" w:hAnsi="Frutiger LT Com 45 Light" w:cs="Times New Roman"/>
          <w:szCs w:val="20"/>
          <w:lang w:val="fr-FR"/>
        </w:rPr>
        <w:tab/>
        <w:t>20h30</w:t>
      </w:r>
      <w:r w:rsidRPr="009205C6">
        <w:rPr>
          <w:rFonts w:ascii="Frutiger LT Com 45 Light" w:eastAsia="Times New Roman" w:hAnsi="Frutiger LT Com 45 Light" w:cs="Times New Roman"/>
          <w:szCs w:val="20"/>
          <w:lang w:val="fr-FR"/>
        </w:rPr>
        <w:tab/>
        <w:t>LITTLE QUINQUIN</w:t>
      </w:r>
      <w:r w:rsidRPr="009205C6">
        <w:rPr>
          <w:rFonts w:ascii="Frutiger LT Com 45 Light" w:eastAsia="Times New Roman" w:hAnsi="Frutiger LT Com 45 Light" w:cs="Times New Roman"/>
          <w:szCs w:val="20"/>
          <w:lang w:val="fr-FR"/>
        </w:rPr>
        <w:tab/>
        <w:t>Bruno Dumont</w:t>
      </w:r>
      <w:r w:rsidRPr="009205C6">
        <w:rPr>
          <w:rFonts w:ascii="Frutiger LT Com 45 Light" w:eastAsia="Times New Roman" w:hAnsi="Frutiger LT Com 45 Light" w:cs="Times New Roman"/>
          <w:szCs w:val="20"/>
          <w:lang w:val="fr-FR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fr-FR"/>
        </w:rPr>
        <w:t>14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fr-FR"/>
        </w:rPr>
        <w:tab/>
        <w:t>200min</w:t>
      </w:r>
    </w:p>
    <w:p w14:paraId="364B34A3" w14:textId="0D2A70E2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pt-BR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lastRenderedPageBreak/>
        <w:t>04/11</w:t>
      </w: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ab/>
        <w:t>18h</w:t>
      </w: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ab/>
        <w:t>TSILI</w:t>
      </w: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ab/>
        <w:t>Amos Gitai</w:t>
      </w:r>
      <w:r w:rsidRPr="009205C6">
        <w:rPr>
          <w:rFonts w:ascii="Frutiger LT Com 45 Light" w:eastAsia="Times New Roman" w:hAnsi="Frutiger LT Com 45 Light" w:cs="Times New Roman"/>
          <w:szCs w:val="20"/>
          <w:lang w:val="pt-BR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pt-BR"/>
        </w:rPr>
        <w:t>14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pt-BR"/>
        </w:rPr>
        <w:tab/>
        <w:t>85min</w:t>
      </w:r>
    </w:p>
    <w:p w14:paraId="730C4453" w14:textId="1F509F8B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04/11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20h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TURIST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Ruben Ostlund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16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118min</w:t>
      </w:r>
    </w:p>
    <w:p w14:paraId="55CB2B77" w14:textId="305B9EA0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04/11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22h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STILL THE WATER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Naomi Kawase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16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121min</w:t>
      </w:r>
    </w:p>
    <w:p w14:paraId="73367CED" w14:textId="6B881543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10/11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18h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WORDS WITH GODS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Several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14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135min</w:t>
      </w:r>
    </w:p>
    <w:p w14:paraId="5E4E1DA3" w14:textId="6E670477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10/11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20h30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BELOVED SISTERS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Dominik Graf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16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138min</w:t>
      </w:r>
    </w:p>
    <w:p w14:paraId="5D87B0BA" w14:textId="708FE8E4" w:rsidR="005C659C" w:rsidRPr="009205C6" w:rsidRDefault="005C659C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11/11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18h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THE C</w:t>
      </w:r>
      <w:r w:rsidR="008426C4" w:rsidRPr="009205C6">
        <w:rPr>
          <w:rFonts w:ascii="Frutiger LT Com 45 Light" w:eastAsia="Times New Roman" w:hAnsi="Frutiger LT Com 45 Light" w:cs="Times New Roman"/>
          <w:szCs w:val="20"/>
          <w:lang w:val="en"/>
        </w:rPr>
        <w:t>U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CKOO AND THE DONKEY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Andreas Arnstedt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12 years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95min</w:t>
      </w:r>
    </w:p>
    <w:p w14:paraId="7149EDA4" w14:textId="3F0A786C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11/11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20h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QUEEN AND COUNTRY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John Boorman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14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115min</w:t>
      </w:r>
    </w:p>
    <w:p w14:paraId="63E11AD6" w14:textId="0FBAA499" w:rsidR="005C659C" w:rsidRPr="009205C6" w:rsidRDefault="001F6AB7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>11/11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22h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THE TRIBE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 xml:space="preserve">Myroslav </w:t>
      </w:r>
      <w:r w:rsidR="00F47183" w:rsidRPr="009205C6">
        <w:rPr>
          <w:rFonts w:ascii="Frutiger LT Com 45 Light" w:eastAsia="Times New Roman" w:hAnsi="Frutiger LT Com 45 Light" w:cs="Times New Roman"/>
          <w:szCs w:val="20"/>
          <w:lang w:val="en"/>
        </w:rPr>
        <w:t>Slaboshpytskiy</w:t>
      </w:r>
      <w:r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>18 years</w:t>
      </w:r>
      <w:r w:rsidR="005C659C" w:rsidRPr="009205C6">
        <w:rPr>
          <w:rFonts w:ascii="Frutiger LT Com 45 Light" w:eastAsia="Times New Roman" w:hAnsi="Frutiger LT Com 45 Light" w:cs="Times New Roman"/>
          <w:szCs w:val="20"/>
          <w:lang w:val="en"/>
        </w:rPr>
        <w:tab/>
        <w:t>132min</w:t>
      </w:r>
    </w:p>
    <w:p w14:paraId="761D1664" w14:textId="77777777" w:rsidR="008A61B6" w:rsidRPr="009205C6" w:rsidRDefault="008A61B6" w:rsidP="006A3283">
      <w:pPr>
        <w:tabs>
          <w:tab w:val="left" w:pos="709"/>
          <w:tab w:val="left" w:pos="1418"/>
          <w:tab w:val="left" w:pos="4820"/>
          <w:tab w:val="left" w:pos="7230"/>
        </w:tabs>
        <w:rPr>
          <w:rFonts w:ascii="Frutiger LT Com 45 Light" w:eastAsia="Times New Roman" w:hAnsi="Frutiger LT Com 45 Light" w:cs="Times New Roman"/>
          <w:szCs w:val="20"/>
          <w:lang w:val="en"/>
        </w:rPr>
      </w:pPr>
    </w:p>
    <w:p w14:paraId="46EE59B1" w14:textId="17071D02" w:rsidR="00E06066" w:rsidRPr="009205C6" w:rsidRDefault="00E06066" w:rsidP="009205C6">
      <w:pPr>
        <w:spacing w:after="160"/>
        <w:rPr>
          <w:rStyle w:val="hps"/>
          <w:rFonts w:ascii="Frutiger LT Com 45 Light" w:eastAsiaTheme="minorHAnsi" w:hAnsi="Frutiger LT Com 45 Light"/>
          <w:b/>
          <w:lang w:val="en"/>
        </w:rPr>
      </w:pPr>
    </w:p>
    <w:sectPr w:rsidR="00E06066" w:rsidRPr="009205C6" w:rsidSect="00300343">
      <w:headerReference w:type="default" r:id="rId12"/>
      <w:footerReference w:type="first" r:id="rId13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7126A" w14:textId="77777777" w:rsidR="002714AA" w:rsidRDefault="002714AA" w:rsidP="00313492">
      <w:r>
        <w:separator/>
      </w:r>
    </w:p>
    <w:p w14:paraId="798A41D9" w14:textId="77777777" w:rsidR="002714AA" w:rsidRDefault="002714AA" w:rsidP="00313492"/>
    <w:p w14:paraId="480D1DC3" w14:textId="77777777" w:rsidR="002714AA" w:rsidRDefault="002714AA"/>
  </w:endnote>
  <w:endnote w:type="continuationSeparator" w:id="0">
    <w:p w14:paraId="1E5416EB" w14:textId="77777777" w:rsidR="002714AA" w:rsidRDefault="002714AA" w:rsidP="00313492">
      <w:r>
        <w:continuationSeparator/>
      </w:r>
    </w:p>
    <w:p w14:paraId="1AFFE601" w14:textId="77777777" w:rsidR="002714AA" w:rsidRDefault="002714AA" w:rsidP="00313492"/>
    <w:p w14:paraId="6627636B" w14:textId="77777777" w:rsidR="002714AA" w:rsidRDefault="002714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D67F20" w:rsidRPr="00C406CB" w14:paraId="41401749" w14:textId="77777777" w:rsidTr="00BE7D95">
      <w:tc>
        <w:tcPr>
          <w:tcW w:w="4073" w:type="dxa"/>
          <w:vAlign w:val="center"/>
          <w:hideMark/>
        </w:tcPr>
        <w:p w14:paraId="49C6D1A5" w14:textId="06F09665" w:rsidR="00D67F20" w:rsidRPr="009205C6" w:rsidRDefault="00D67F20" w:rsidP="00C406CB">
          <w:pPr>
            <w:pStyle w:val="Footer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t>WSC2015_TP40_M4_</w:t>
          </w:r>
          <w:r w:rsidR="00C406CB" w:rsidRPr="009205C6">
            <w:rPr>
              <w:rFonts w:ascii="Frutiger LT Com 45 Light" w:hAnsi="Frutiger LT Com 45 Light"/>
            </w:rPr>
            <w:t>actual</w:t>
          </w:r>
        </w:p>
      </w:tc>
      <w:tc>
        <w:tcPr>
          <w:tcW w:w="1492" w:type="dxa"/>
          <w:vAlign w:val="center"/>
          <w:hideMark/>
        </w:tcPr>
        <w:p w14:paraId="6B6583B3" w14:textId="6AC7711C" w:rsidR="00D67F20" w:rsidRPr="009205C6" w:rsidRDefault="00D67F20" w:rsidP="00300343">
          <w:pPr>
            <w:pStyle w:val="Footer"/>
            <w:jc w:val="center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t>Version: 1.11</w:t>
          </w:r>
        </w:p>
        <w:p w14:paraId="307A6549" w14:textId="24BF8E86" w:rsidR="00D67F20" w:rsidRPr="009205C6" w:rsidRDefault="00D67F20" w:rsidP="0081481E">
          <w:pPr>
            <w:pStyle w:val="Footer"/>
            <w:jc w:val="center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t>Date: 04.08.15</w:t>
          </w:r>
        </w:p>
      </w:tc>
      <w:tc>
        <w:tcPr>
          <w:tcW w:w="4074" w:type="dxa"/>
          <w:vAlign w:val="center"/>
          <w:hideMark/>
        </w:tcPr>
        <w:p w14:paraId="628C73B7" w14:textId="77777777" w:rsidR="00D67F20" w:rsidRPr="009205C6" w:rsidRDefault="00D67F20" w:rsidP="00300343">
          <w:pPr>
            <w:pStyle w:val="Footer"/>
            <w:jc w:val="right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fldChar w:fldCharType="begin"/>
          </w:r>
          <w:r w:rsidRPr="009205C6">
            <w:rPr>
              <w:rFonts w:ascii="Frutiger LT Com 45 Light" w:hAnsi="Frutiger LT Com 45 Light"/>
            </w:rPr>
            <w:instrText xml:space="preserve"> PAGE   \* MERGEFORMAT </w:instrText>
          </w:r>
          <w:r w:rsidRPr="009205C6">
            <w:rPr>
              <w:rFonts w:ascii="Frutiger LT Com 45 Light" w:hAnsi="Frutiger LT Com 45 Light"/>
            </w:rPr>
            <w:fldChar w:fldCharType="separate"/>
          </w:r>
          <w:r w:rsidR="009205C6">
            <w:rPr>
              <w:rFonts w:ascii="Frutiger LT Com 45 Light" w:hAnsi="Frutiger LT Com 45 Light"/>
              <w:noProof/>
            </w:rPr>
            <w:t>7</w:t>
          </w:r>
          <w:r w:rsidRPr="009205C6">
            <w:rPr>
              <w:rFonts w:ascii="Frutiger LT Com 45 Light" w:hAnsi="Frutiger LT Com 45 Light"/>
            </w:rPr>
            <w:fldChar w:fldCharType="end"/>
          </w:r>
          <w:r w:rsidRPr="009205C6">
            <w:rPr>
              <w:rFonts w:ascii="Frutiger LT Com 45 Light" w:hAnsi="Frutiger LT Com 45 Light"/>
            </w:rPr>
            <w:t xml:space="preserve"> of </w:t>
          </w:r>
          <w:r w:rsidR="00EB01DA" w:rsidRPr="009205C6">
            <w:rPr>
              <w:rFonts w:ascii="Frutiger LT Com 45 Light" w:hAnsi="Frutiger LT Com 45 Light"/>
            </w:rPr>
            <w:fldChar w:fldCharType="begin"/>
          </w:r>
          <w:r w:rsidR="00EB01DA" w:rsidRPr="009205C6">
            <w:rPr>
              <w:rFonts w:ascii="Frutiger LT Com 45 Light" w:hAnsi="Frutiger LT Com 45 Light"/>
            </w:rPr>
            <w:instrText xml:space="preserve"> NUMPAGES   \* MERGEFORMAT </w:instrText>
          </w:r>
          <w:r w:rsidR="00EB01DA" w:rsidRPr="009205C6">
            <w:rPr>
              <w:rFonts w:ascii="Frutiger LT Com 45 Light" w:hAnsi="Frutiger LT Com 45 Light"/>
            </w:rPr>
            <w:fldChar w:fldCharType="separate"/>
          </w:r>
          <w:r w:rsidR="009205C6">
            <w:rPr>
              <w:rFonts w:ascii="Frutiger LT Com 45 Light" w:hAnsi="Frutiger LT Com 45 Light"/>
              <w:noProof/>
            </w:rPr>
            <w:t>7</w:t>
          </w:r>
          <w:r w:rsidR="00EB01DA" w:rsidRPr="009205C6">
            <w:rPr>
              <w:rFonts w:ascii="Frutiger LT Com 45 Light" w:hAnsi="Frutiger LT Com 45 Light"/>
              <w:noProof/>
            </w:rPr>
            <w:fldChar w:fldCharType="end"/>
          </w:r>
        </w:p>
      </w:tc>
    </w:tr>
  </w:tbl>
  <w:p w14:paraId="52CA2342" w14:textId="77777777" w:rsidR="00D67F20" w:rsidRPr="009205C6" w:rsidRDefault="00D67F20" w:rsidP="00300343">
    <w:pPr>
      <w:pStyle w:val="Footer"/>
      <w:rPr>
        <w:rFonts w:ascii="Frutiger LT Com 45 Light" w:hAnsi="Frutiger LT Com 45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4D447A" w14:textId="56C64ACD" w:rsidR="00D67F20" w:rsidRPr="00F729AF" w:rsidRDefault="00D67F20" w:rsidP="00F729AF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5804FFAC" wp14:editId="52D1414D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86" name="Picture 86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WSC2015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4C0F3" w14:textId="77777777" w:rsidR="00D67F20" w:rsidRDefault="00D67F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6DCDE7" w14:textId="77777777" w:rsidR="002714AA" w:rsidRDefault="002714AA">
      <w:r>
        <w:separator/>
      </w:r>
    </w:p>
  </w:footnote>
  <w:footnote w:type="continuationSeparator" w:id="0">
    <w:p w14:paraId="33F8AC5A" w14:textId="77777777" w:rsidR="002714AA" w:rsidRDefault="002714AA" w:rsidP="00313492">
      <w:r>
        <w:continuationSeparator/>
      </w:r>
    </w:p>
    <w:p w14:paraId="65F8B5C3" w14:textId="77777777" w:rsidR="002714AA" w:rsidRDefault="002714AA" w:rsidP="00313492"/>
    <w:p w14:paraId="1161D51B" w14:textId="77777777" w:rsidR="002714AA" w:rsidRDefault="002714A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B50B7" w14:textId="77777777" w:rsidR="00D67F20" w:rsidRDefault="00D67F20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4EDE68C3" wp14:editId="4565F175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72ECEF91" wp14:editId="06AF7442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75" name="Pictur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1392C" w14:textId="77777777" w:rsidR="00D67F20" w:rsidRDefault="00D67F20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140BAEB8" wp14:editId="1F3A78CD">
          <wp:simplePos x="0" y="0"/>
          <wp:positionH relativeFrom="page">
            <wp:posOffset>10731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76" name="Picture 76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21390D8B" wp14:editId="24C94266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83" name="Picture 83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7269E8" w14:textId="77777777" w:rsidR="00D67F20" w:rsidRDefault="00D67F20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40C2FC51" wp14:editId="135684FF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1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7938EEBE" wp14:editId="182BF380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2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C3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2B243114"/>
    <w:multiLevelType w:val="hybridMultilevel"/>
    <w:tmpl w:val="29F630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67DF6"/>
    <w:multiLevelType w:val="hybridMultilevel"/>
    <w:tmpl w:val="0F70B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21F5"/>
    <w:multiLevelType w:val="hybridMultilevel"/>
    <w:tmpl w:val="D03E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6294F57"/>
    <w:multiLevelType w:val="hybridMultilevel"/>
    <w:tmpl w:val="2DAEB016"/>
    <w:lvl w:ilvl="0" w:tplc="78DE81FC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2"/>
  </w:num>
  <w:num w:numId="13">
    <w:abstractNumId w:val="19"/>
  </w:num>
  <w:num w:numId="14">
    <w:abstractNumId w:val="12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1"/>
  </w:num>
  <w:num w:numId="18">
    <w:abstractNumId w:val="22"/>
  </w:num>
  <w:num w:numId="19">
    <w:abstractNumId w:val="14"/>
  </w:num>
  <w:num w:numId="20">
    <w:abstractNumId w:val="13"/>
    <w:lvlOverride w:ilvl="0">
      <w:lvl w:ilvl="0">
        <w:start w:val="1"/>
        <w:numFmt w:val="bullet"/>
        <w:pStyle w:val="ListNumber"/>
        <w:lvlText w:val=""/>
        <w:lvlJc w:val="left"/>
        <w:pPr>
          <w:ind w:left="284" w:hanging="284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pStyle w:val="ListNumber2"/>
        <w:lvlText w:val=""/>
        <w:lvlJc w:val="left"/>
        <w:pPr>
          <w:ind w:left="568" w:hanging="284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pStyle w:val="ListNumber3"/>
        <w:lvlText w:val=""/>
        <w:lvlJc w:val="left"/>
        <w:pPr>
          <w:ind w:left="852" w:hanging="284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1704" w:hanging="284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1988" w:hanging="284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2272" w:hanging="284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2556" w:hanging="284"/>
        </w:pPr>
        <w:rPr>
          <w:rFonts w:hint="default"/>
        </w:rPr>
      </w:lvl>
    </w:lvlOverride>
  </w:num>
  <w:num w:numId="21">
    <w:abstractNumId w:val="10"/>
  </w:num>
  <w:num w:numId="22">
    <w:abstractNumId w:val="16"/>
  </w:num>
  <w:num w:numId="23">
    <w:abstractNumId w:val="17"/>
  </w:num>
  <w:num w:numId="24">
    <w:abstractNumId w:val="23"/>
  </w:num>
  <w:num w:numId="25">
    <w:abstractNumId w:val="2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0C3A"/>
    <w:rsid w:val="0000403D"/>
    <w:rsid w:val="00004E6E"/>
    <w:rsid w:val="00005C88"/>
    <w:rsid w:val="000062F4"/>
    <w:rsid w:val="00010381"/>
    <w:rsid w:val="00010FC6"/>
    <w:rsid w:val="00011A2C"/>
    <w:rsid w:val="00012174"/>
    <w:rsid w:val="00013D13"/>
    <w:rsid w:val="000145CD"/>
    <w:rsid w:val="00014A3E"/>
    <w:rsid w:val="00016FBF"/>
    <w:rsid w:val="00017C04"/>
    <w:rsid w:val="00023A4F"/>
    <w:rsid w:val="00027E3D"/>
    <w:rsid w:val="00030C37"/>
    <w:rsid w:val="0003526B"/>
    <w:rsid w:val="00036329"/>
    <w:rsid w:val="00037229"/>
    <w:rsid w:val="00043D46"/>
    <w:rsid w:val="00050DCE"/>
    <w:rsid w:val="000528CD"/>
    <w:rsid w:val="00052F6D"/>
    <w:rsid w:val="000557D1"/>
    <w:rsid w:val="000561CA"/>
    <w:rsid w:val="0006250C"/>
    <w:rsid w:val="00066641"/>
    <w:rsid w:val="0007698F"/>
    <w:rsid w:val="00083E53"/>
    <w:rsid w:val="00084479"/>
    <w:rsid w:val="00086FBC"/>
    <w:rsid w:val="000870C9"/>
    <w:rsid w:val="00087191"/>
    <w:rsid w:val="000909C3"/>
    <w:rsid w:val="000932C4"/>
    <w:rsid w:val="000944CF"/>
    <w:rsid w:val="00094516"/>
    <w:rsid w:val="00096540"/>
    <w:rsid w:val="000A52E5"/>
    <w:rsid w:val="000A6580"/>
    <w:rsid w:val="000A6AB8"/>
    <w:rsid w:val="000B5705"/>
    <w:rsid w:val="000B63B0"/>
    <w:rsid w:val="000B7AEE"/>
    <w:rsid w:val="000C06CF"/>
    <w:rsid w:val="000C0F14"/>
    <w:rsid w:val="000C2C32"/>
    <w:rsid w:val="000C4A17"/>
    <w:rsid w:val="000C7E40"/>
    <w:rsid w:val="000D27BE"/>
    <w:rsid w:val="000D5ECF"/>
    <w:rsid w:val="000E219D"/>
    <w:rsid w:val="000E5199"/>
    <w:rsid w:val="000E5386"/>
    <w:rsid w:val="000F4A5C"/>
    <w:rsid w:val="000F4EAE"/>
    <w:rsid w:val="000F56E9"/>
    <w:rsid w:val="00100064"/>
    <w:rsid w:val="00101B79"/>
    <w:rsid w:val="00101BDA"/>
    <w:rsid w:val="0010210F"/>
    <w:rsid w:val="00104E62"/>
    <w:rsid w:val="001076E6"/>
    <w:rsid w:val="001114EA"/>
    <w:rsid w:val="001146D2"/>
    <w:rsid w:val="00114DE4"/>
    <w:rsid w:val="001168E6"/>
    <w:rsid w:val="001172EF"/>
    <w:rsid w:val="00121CBF"/>
    <w:rsid w:val="00124B65"/>
    <w:rsid w:val="0012553C"/>
    <w:rsid w:val="00127383"/>
    <w:rsid w:val="00127840"/>
    <w:rsid w:val="00127E4F"/>
    <w:rsid w:val="00127FDC"/>
    <w:rsid w:val="00134547"/>
    <w:rsid w:val="00135753"/>
    <w:rsid w:val="001362F1"/>
    <w:rsid w:val="00136AC0"/>
    <w:rsid w:val="00136F88"/>
    <w:rsid w:val="00141FB8"/>
    <w:rsid w:val="00144ABA"/>
    <w:rsid w:val="0014505E"/>
    <w:rsid w:val="0015606D"/>
    <w:rsid w:val="00167519"/>
    <w:rsid w:val="00173621"/>
    <w:rsid w:val="001737CC"/>
    <w:rsid w:val="00177546"/>
    <w:rsid w:val="00180E7A"/>
    <w:rsid w:val="00183327"/>
    <w:rsid w:val="00185631"/>
    <w:rsid w:val="0019211D"/>
    <w:rsid w:val="00192D2B"/>
    <w:rsid w:val="001939DC"/>
    <w:rsid w:val="001A48C6"/>
    <w:rsid w:val="001A554B"/>
    <w:rsid w:val="001A62BE"/>
    <w:rsid w:val="001A753B"/>
    <w:rsid w:val="001B338B"/>
    <w:rsid w:val="001B3968"/>
    <w:rsid w:val="001B5394"/>
    <w:rsid w:val="001B594D"/>
    <w:rsid w:val="001C2B30"/>
    <w:rsid w:val="001C5F88"/>
    <w:rsid w:val="001C6F0F"/>
    <w:rsid w:val="001D62DD"/>
    <w:rsid w:val="001D6B86"/>
    <w:rsid w:val="001D6C68"/>
    <w:rsid w:val="001E00EE"/>
    <w:rsid w:val="001E4FC6"/>
    <w:rsid w:val="001E4FDC"/>
    <w:rsid w:val="001E5202"/>
    <w:rsid w:val="001F40DA"/>
    <w:rsid w:val="001F6AB7"/>
    <w:rsid w:val="00204D61"/>
    <w:rsid w:val="00206DB7"/>
    <w:rsid w:val="00207790"/>
    <w:rsid w:val="00210EF3"/>
    <w:rsid w:val="00213425"/>
    <w:rsid w:val="00217B72"/>
    <w:rsid w:val="00223CC3"/>
    <w:rsid w:val="0022717F"/>
    <w:rsid w:val="002303F5"/>
    <w:rsid w:val="0023666D"/>
    <w:rsid w:val="00241A66"/>
    <w:rsid w:val="00242168"/>
    <w:rsid w:val="00242BBB"/>
    <w:rsid w:val="00254316"/>
    <w:rsid w:val="00255BB9"/>
    <w:rsid w:val="002605F1"/>
    <w:rsid w:val="00264847"/>
    <w:rsid w:val="00265867"/>
    <w:rsid w:val="002658D5"/>
    <w:rsid w:val="002714AA"/>
    <w:rsid w:val="002737F0"/>
    <w:rsid w:val="00277584"/>
    <w:rsid w:val="002775C9"/>
    <w:rsid w:val="00281580"/>
    <w:rsid w:val="00282B02"/>
    <w:rsid w:val="00282BB7"/>
    <w:rsid w:val="00282F57"/>
    <w:rsid w:val="00284A4B"/>
    <w:rsid w:val="00284C47"/>
    <w:rsid w:val="0028674F"/>
    <w:rsid w:val="002904DC"/>
    <w:rsid w:val="00295399"/>
    <w:rsid w:val="00296978"/>
    <w:rsid w:val="002A3440"/>
    <w:rsid w:val="002A35E4"/>
    <w:rsid w:val="002A3867"/>
    <w:rsid w:val="002A4892"/>
    <w:rsid w:val="002A64CE"/>
    <w:rsid w:val="002B1320"/>
    <w:rsid w:val="002B157C"/>
    <w:rsid w:val="002B3292"/>
    <w:rsid w:val="002C30A1"/>
    <w:rsid w:val="002D10B2"/>
    <w:rsid w:val="002D1987"/>
    <w:rsid w:val="002D2D7F"/>
    <w:rsid w:val="002D2E0E"/>
    <w:rsid w:val="002D61E6"/>
    <w:rsid w:val="002D68A3"/>
    <w:rsid w:val="002E03EF"/>
    <w:rsid w:val="002E755E"/>
    <w:rsid w:val="002F0C82"/>
    <w:rsid w:val="002F5A58"/>
    <w:rsid w:val="00300343"/>
    <w:rsid w:val="00301127"/>
    <w:rsid w:val="003133A3"/>
    <w:rsid w:val="00313492"/>
    <w:rsid w:val="003147E8"/>
    <w:rsid w:val="0032135D"/>
    <w:rsid w:val="003223DC"/>
    <w:rsid w:val="00326778"/>
    <w:rsid w:val="00332A4D"/>
    <w:rsid w:val="0033470C"/>
    <w:rsid w:val="003373AF"/>
    <w:rsid w:val="00341876"/>
    <w:rsid w:val="00342101"/>
    <w:rsid w:val="00342B5D"/>
    <w:rsid w:val="00343C64"/>
    <w:rsid w:val="00350BA8"/>
    <w:rsid w:val="00357E9F"/>
    <w:rsid w:val="00362291"/>
    <w:rsid w:val="00362B10"/>
    <w:rsid w:val="00363918"/>
    <w:rsid w:val="00370930"/>
    <w:rsid w:val="00370C5B"/>
    <w:rsid w:val="00372774"/>
    <w:rsid w:val="003736A1"/>
    <w:rsid w:val="003749CE"/>
    <w:rsid w:val="00375106"/>
    <w:rsid w:val="00375B1E"/>
    <w:rsid w:val="0038099A"/>
    <w:rsid w:val="0038401C"/>
    <w:rsid w:val="003878FC"/>
    <w:rsid w:val="00390CA3"/>
    <w:rsid w:val="00395D88"/>
    <w:rsid w:val="003A1078"/>
    <w:rsid w:val="003A3137"/>
    <w:rsid w:val="003A62AE"/>
    <w:rsid w:val="003B099D"/>
    <w:rsid w:val="003B468B"/>
    <w:rsid w:val="003C7196"/>
    <w:rsid w:val="003D2647"/>
    <w:rsid w:val="003D2D3A"/>
    <w:rsid w:val="003D30B2"/>
    <w:rsid w:val="003E0DE0"/>
    <w:rsid w:val="003E1C5B"/>
    <w:rsid w:val="003E3390"/>
    <w:rsid w:val="003E4561"/>
    <w:rsid w:val="003E471A"/>
    <w:rsid w:val="003E4855"/>
    <w:rsid w:val="003E4901"/>
    <w:rsid w:val="003E57BF"/>
    <w:rsid w:val="003F2F2F"/>
    <w:rsid w:val="003F2F89"/>
    <w:rsid w:val="003F47E5"/>
    <w:rsid w:val="00410290"/>
    <w:rsid w:val="00412A99"/>
    <w:rsid w:val="00412FC9"/>
    <w:rsid w:val="00413188"/>
    <w:rsid w:val="00414941"/>
    <w:rsid w:val="00414DE2"/>
    <w:rsid w:val="00415E71"/>
    <w:rsid w:val="00415FBA"/>
    <w:rsid w:val="004231F2"/>
    <w:rsid w:val="00424222"/>
    <w:rsid w:val="00424C4E"/>
    <w:rsid w:val="004262E4"/>
    <w:rsid w:val="00426745"/>
    <w:rsid w:val="00430D0E"/>
    <w:rsid w:val="004318F2"/>
    <w:rsid w:val="0043447D"/>
    <w:rsid w:val="00436964"/>
    <w:rsid w:val="00442521"/>
    <w:rsid w:val="004441E0"/>
    <w:rsid w:val="004455B9"/>
    <w:rsid w:val="00445815"/>
    <w:rsid w:val="00446ED4"/>
    <w:rsid w:val="00450299"/>
    <w:rsid w:val="00453181"/>
    <w:rsid w:val="00456B64"/>
    <w:rsid w:val="004605D7"/>
    <w:rsid w:val="00462CB3"/>
    <w:rsid w:val="00467678"/>
    <w:rsid w:val="00470A95"/>
    <w:rsid w:val="00474825"/>
    <w:rsid w:val="00476110"/>
    <w:rsid w:val="004816B4"/>
    <w:rsid w:val="0048293C"/>
    <w:rsid w:val="00483312"/>
    <w:rsid w:val="00485E12"/>
    <w:rsid w:val="00486634"/>
    <w:rsid w:val="004950A1"/>
    <w:rsid w:val="004950B6"/>
    <w:rsid w:val="00497916"/>
    <w:rsid w:val="004A004F"/>
    <w:rsid w:val="004A0BEC"/>
    <w:rsid w:val="004A10B0"/>
    <w:rsid w:val="004A120B"/>
    <w:rsid w:val="004A1500"/>
    <w:rsid w:val="004B07BC"/>
    <w:rsid w:val="004B6102"/>
    <w:rsid w:val="004B6219"/>
    <w:rsid w:val="004C00E1"/>
    <w:rsid w:val="004C07C8"/>
    <w:rsid w:val="004C31FF"/>
    <w:rsid w:val="004C77A7"/>
    <w:rsid w:val="004D0D6E"/>
    <w:rsid w:val="004D3337"/>
    <w:rsid w:val="004D35E9"/>
    <w:rsid w:val="004E19EF"/>
    <w:rsid w:val="004E1F34"/>
    <w:rsid w:val="004E3409"/>
    <w:rsid w:val="004F067D"/>
    <w:rsid w:val="004F12C1"/>
    <w:rsid w:val="004F44E3"/>
    <w:rsid w:val="004F72FF"/>
    <w:rsid w:val="00503C5A"/>
    <w:rsid w:val="00512211"/>
    <w:rsid w:val="0051761D"/>
    <w:rsid w:val="005202A3"/>
    <w:rsid w:val="00527964"/>
    <w:rsid w:val="00531956"/>
    <w:rsid w:val="00533E0D"/>
    <w:rsid w:val="00535216"/>
    <w:rsid w:val="00535729"/>
    <w:rsid w:val="005440E6"/>
    <w:rsid w:val="005449D9"/>
    <w:rsid w:val="00545954"/>
    <w:rsid w:val="0054632C"/>
    <w:rsid w:val="0055240A"/>
    <w:rsid w:val="005574AA"/>
    <w:rsid w:val="00557A3F"/>
    <w:rsid w:val="00561496"/>
    <w:rsid w:val="00562960"/>
    <w:rsid w:val="005666A9"/>
    <w:rsid w:val="00573250"/>
    <w:rsid w:val="00581BCB"/>
    <w:rsid w:val="00586782"/>
    <w:rsid w:val="00586E89"/>
    <w:rsid w:val="00587172"/>
    <w:rsid w:val="005A4F50"/>
    <w:rsid w:val="005B4E16"/>
    <w:rsid w:val="005C19EE"/>
    <w:rsid w:val="005C1F3D"/>
    <w:rsid w:val="005C36BE"/>
    <w:rsid w:val="005C3BF1"/>
    <w:rsid w:val="005C5C7C"/>
    <w:rsid w:val="005C659C"/>
    <w:rsid w:val="005D5E85"/>
    <w:rsid w:val="005D5FE2"/>
    <w:rsid w:val="005D681E"/>
    <w:rsid w:val="005E1024"/>
    <w:rsid w:val="005F01CC"/>
    <w:rsid w:val="005F12EA"/>
    <w:rsid w:val="005F5783"/>
    <w:rsid w:val="00601306"/>
    <w:rsid w:val="006023B5"/>
    <w:rsid w:val="0061135B"/>
    <w:rsid w:val="0062146E"/>
    <w:rsid w:val="0062388D"/>
    <w:rsid w:val="00630EB3"/>
    <w:rsid w:val="00634E9E"/>
    <w:rsid w:val="00637DCC"/>
    <w:rsid w:val="006507AA"/>
    <w:rsid w:val="006516B5"/>
    <w:rsid w:val="00651CAE"/>
    <w:rsid w:val="00661349"/>
    <w:rsid w:val="0066162F"/>
    <w:rsid w:val="00673137"/>
    <w:rsid w:val="00673AA4"/>
    <w:rsid w:val="00676C6D"/>
    <w:rsid w:val="00676DA0"/>
    <w:rsid w:val="00676FF5"/>
    <w:rsid w:val="00677AED"/>
    <w:rsid w:val="006803F3"/>
    <w:rsid w:val="00681088"/>
    <w:rsid w:val="006819A5"/>
    <w:rsid w:val="0068319B"/>
    <w:rsid w:val="00684578"/>
    <w:rsid w:val="0068739B"/>
    <w:rsid w:val="00692D20"/>
    <w:rsid w:val="00692D68"/>
    <w:rsid w:val="00692D7B"/>
    <w:rsid w:val="00695B2D"/>
    <w:rsid w:val="006A3283"/>
    <w:rsid w:val="006B11BA"/>
    <w:rsid w:val="006B3D5D"/>
    <w:rsid w:val="006B497C"/>
    <w:rsid w:val="006B49DD"/>
    <w:rsid w:val="006C1AD0"/>
    <w:rsid w:val="006C1B91"/>
    <w:rsid w:val="006C3A20"/>
    <w:rsid w:val="006C47F3"/>
    <w:rsid w:val="006C497B"/>
    <w:rsid w:val="006C5241"/>
    <w:rsid w:val="006C57D8"/>
    <w:rsid w:val="006C71A4"/>
    <w:rsid w:val="006D359A"/>
    <w:rsid w:val="006E22BB"/>
    <w:rsid w:val="006E26EF"/>
    <w:rsid w:val="006E3487"/>
    <w:rsid w:val="006E4F2B"/>
    <w:rsid w:val="006E6918"/>
    <w:rsid w:val="006F5496"/>
    <w:rsid w:val="007026E4"/>
    <w:rsid w:val="007027C3"/>
    <w:rsid w:val="007047D3"/>
    <w:rsid w:val="007071BC"/>
    <w:rsid w:val="007076B5"/>
    <w:rsid w:val="00712247"/>
    <w:rsid w:val="00716FCE"/>
    <w:rsid w:val="007201DE"/>
    <w:rsid w:val="0072063A"/>
    <w:rsid w:val="00720AE2"/>
    <w:rsid w:val="00723384"/>
    <w:rsid w:val="00724284"/>
    <w:rsid w:val="00735CE1"/>
    <w:rsid w:val="00736BF0"/>
    <w:rsid w:val="007425F2"/>
    <w:rsid w:val="007453EF"/>
    <w:rsid w:val="00745607"/>
    <w:rsid w:val="00752C30"/>
    <w:rsid w:val="007577C6"/>
    <w:rsid w:val="0076173D"/>
    <w:rsid w:val="0076467C"/>
    <w:rsid w:val="007669E5"/>
    <w:rsid w:val="00770B19"/>
    <w:rsid w:val="00771E43"/>
    <w:rsid w:val="00772F50"/>
    <w:rsid w:val="00776543"/>
    <w:rsid w:val="00780F2D"/>
    <w:rsid w:val="00787305"/>
    <w:rsid w:val="0079162C"/>
    <w:rsid w:val="007A21EB"/>
    <w:rsid w:val="007A4C1D"/>
    <w:rsid w:val="007B5BC7"/>
    <w:rsid w:val="007B5D2C"/>
    <w:rsid w:val="007C1782"/>
    <w:rsid w:val="007C4BB2"/>
    <w:rsid w:val="007C4BE9"/>
    <w:rsid w:val="007C7093"/>
    <w:rsid w:val="007D24D9"/>
    <w:rsid w:val="007D265C"/>
    <w:rsid w:val="007D32B0"/>
    <w:rsid w:val="007E0E1C"/>
    <w:rsid w:val="007E2468"/>
    <w:rsid w:val="007E259C"/>
    <w:rsid w:val="007E3657"/>
    <w:rsid w:val="007E4A0A"/>
    <w:rsid w:val="007E4F77"/>
    <w:rsid w:val="007E5378"/>
    <w:rsid w:val="007F0583"/>
    <w:rsid w:val="007F0873"/>
    <w:rsid w:val="007F0AC3"/>
    <w:rsid w:val="007F0E71"/>
    <w:rsid w:val="007F212B"/>
    <w:rsid w:val="00802D8C"/>
    <w:rsid w:val="0080489E"/>
    <w:rsid w:val="00805A95"/>
    <w:rsid w:val="008139F9"/>
    <w:rsid w:val="0081481E"/>
    <w:rsid w:val="00817357"/>
    <w:rsid w:val="00817F62"/>
    <w:rsid w:val="00820DCC"/>
    <w:rsid w:val="0082749E"/>
    <w:rsid w:val="008275AD"/>
    <w:rsid w:val="00827741"/>
    <w:rsid w:val="00827BDD"/>
    <w:rsid w:val="0083067A"/>
    <w:rsid w:val="00832265"/>
    <w:rsid w:val="0083564C"/>
    <w:rsid w:val="008362E2"/>
    <w:rsid w:val="008426C4"/>
    <w:rsid w:val="008429C5"/>
    <w:rsid w:val="00843652"/>
    <w:rsid w:val="008471F4"/>
    <w:rsid w:val="00851ACF"/>
    <w:rsid w:val="00854080"/>
    <w:rsid w:val="00855DC9"/>
    <w:rsid w:val="008651AC"/>
    <w:rsid w:val="00866366"/>
    <w:rsid w:val="00866F08"/>
    <w:rsid w:val="0087060E"/>
    <w:rsid w:val="0087260E"/>
    <w:rsid w:val="00872C5F"/>
    <w:rsid w:val="0087316C"/>
    <w:rsid w:val="00873EDE"/>
    <w:rsid w:val="00874D72"/>
    <w:rsid w:val="008753FA"/>
    <w:rsid w:val="00876549"/>
    <w:rsid w:val="00877B10"/>
    <w:rsid w:val="00881E2F"/>
    <w:rsid w:val="008822CB"/>
    <w:rsid w:val="008827AA"/>
    <w:rsid w:val="00883A02"/>
    <w:rsid w:val="00885E4A"/>
    <w:rsid w:val="008862DE"/>
    <w:rsid w:val="00887D98"/>
    <w:rsid w:val="008926FB"/>
    <w:rsid w:val="00894A97"/>
    <w:rsid w:val="0089597D"/>
    <w:rsid w:val="0089694E"/>
    <w:rsid w:val="00897B41"/>
    <w:rsid w:val="008A1ACE"/>
    <w:rsid w:val="008A1AD7"/>
    <w:rsid w:val="008A1D74"/>
    <w:rsid w:val="008A3942"/>
    <w:rsid w:val="008A61B6"/>
    <w:rsid w:val="008B4D6B"/>
    <w:rsid w:val="008B6DF8"/>
    <w:rsid w:val="008C632E"/>
    <w:rsid w:val="008C7EA1"/>
    <w:rsid w:val="008D0279"/>
    <w:rsid w:val="008D0EF8"/>
    <w:rsid w:val="008D5BDF"/>
    <w:rsid w:val="008D5CDA"/>
    <w:rsid w:val="008D7E0A"/>
    <w:rsid w:val="008E080E"/>
    <w:rsid w:val="008E1C14"/>
    <w:rsid w:val="008E43DE"/>
    <w:rsid w:val="008F1E07"/>
    <w:rsid w:val="008F2C0E"/>
    <w:rsid w:val="008F3095"/>
    <w:rsid w:val="008F5CF8"/>
    <w:rsid w:val="008F6159"/>
    <w:rsid w:val="008F705A"/>
    <w:rsid w:val="009005F6"/>
    <w:rsid w:val="00901648"/>
    <w:rsid w:val="00904789"/>
    <w:rsid w:val="009068AE"/>
    <w:rsid w:val="0091052C"/>
    <w:rsid w:val="009127BA"/>
    <w:rsid w:val="009128E9"/>
    <w:rsid w:val="009203C4"/>
    <w:rsid w:val="009205C6"/>
    <w:rsid w:val="0092112F"/>
    <w:rsid w:val="00925F6C"/>
    <w:rsid w:val="0092605B"/>
    <w:rsid w:val="00930C41"/>
    <w:rsid w:val="0093710D"/>
    <w:rsid w:val="0094037E"/>
    <w:rsid w:val="00940D21"/>
    <w:rsid w:val="00951146"/>
    <w:rsid w:val="0095262A"/>
    <w:rsid w:val="00953049"/>
    <w:rsid w:val="009548C3"/>
    <w:rsid w:val="00960F89"/>
    <w:rsid w:val="0096586A"/>
    <w:rsid w:val="009665FE"/>
    <w:rsid w:val="00973D7F"/>
    <w:rsid w:val="00974716"/>
    <w:rsid w:val="0097586B"/>
    <w:rsid w:val="00976CA5"/>
    <w:rsid w:val="009771E7"/>
    <w:rsid w:val="00981217"/>
    <w:rsid w:val="0098297B"/>
    <w:rsid w:val="00986929"/>
    <w:rsid w:val="00987A9F"/>
    <w:rsid w:val="00990E48"/>
    <w:rsid w:val="00991C80"/>
    <w:rsid w:val="00995CF5"/>
    <w:rsid w:val="009A0C33"/>
    <w:rsid w:val="009A1A9D"/>
    <w:rsid w:val="009B028A"/>
    <w:rsid w:val="009B1C00"/>
    <w:rsid w:val="009B465F"/>
    <w:rsid w:val="009B5045"/>
    <w:rsid w:val="009B6460"/>
    <w:rsid w:val="009B6F7E"/>
    <w:rsid w:val="009C3566"/>
    <w:rsid w:val="009C4141"/>
    <w:rsid w:val="009D15B3"/>
    <w:rsid w:val="009D45B1"/>
    <w:rsid w:val="009E32CA"/>
    <w:rsid w:val="009F1FB6"/>
    <w:rsid w:val="009F3E77"/>
    <w:rsid w:val="00A01650"/>
    <w:rsid w:val="00A02611"/>
    <w:rsid w:val="00A02A7F"/>
    <w:rsid w:val="00A077CD"/>
    <w:rsid w:val="00A07F21"/>
    <w:rsid w:val="00A101E5"/>
    <w:rsid w:val="00A17B07"/>
    <w:rsid w:val="00A21933"/>
    <w:rsid w:val="00A23A31"/>
    <w:rsid w:val="00A26E54"/>
    <w:rsid w:val="00A27093"/>
    <w:rsid w:val="00A30944"/>
    <w:rsid w:val="00A329E4"/>
    <w:rsid w:val="00A331FE"/>
    <w:rsid w:val="00A334BB"/>
    <w:rsid w:val="00A34079"/>
    <w:rsid w:val="00A34152"/>
    <w:rsid w:val="00A37AAE"/>
    <w:rsid w:val="00A37F00"/>
    <w:rsid w:val="00A62931"/>
    <w:rsid w:val="00A63FBD"/>
    <w:rsid w:val="00A64A02"/>
    <w:rsid w:val="00A7188C"/>
    <w:rsid w:val="00A73378"/>
    <w:rsid w:val="00A75E37"/>
    <w:rsid w:val="00A77E62"/>
    <w:rsid w:val="00A8660A"/>
    <w:rsid w:val="00A95E5F"/>
    <w:rsid w:val="00A96AFC"/>
    <w:rsid w:val="00AA112F"/>
    <w:rsid w:val="00AB3F0A"/>
    <w:rsid w:val="00AB5A2B"/>
    <w:rsid w:val="00AC4E56"/>
    <w:rsid w:val="00AD4FA7"/>
    <w:rsid w:val="00AD64B2"/>
    <w:rsid w:val="00AF3BC6"/>
    <w:rsid w:val="00AF3E70"/>
    <w:rsid w:val="00AF6462"/>
    <w:rsid w:val="00AF76D3"/>
    <w:rsid w:val="00B000D4"/>
    <w:rsid w:val="00B00E19"/>
    <w:rsid w:val="00B019EC"/>
    <w:rsid w:val="00B01A6E"/>
    <w:rsid w:val="00B04044"/>
    <w:rsid w:val="00B11358"/>
    <w:rsid w:val="00B1266A"/>
    <w:rsid w:val="00B1680D"/>
    <w:rsid w:val="00B17BAE"/>
    <w:rsid w:val="00B205AA"/>
    <w:rsid w:val="00B21565"/>
    <w:rsid w:val="00B21CE1"/>
    <w:rsid w:val="00B25D9A"/>
    <w:rsid w:val="00B262C2"/>
    <w:rsid w:val="00B266AB"/>
    <w:rsid w:val="00B268E6"/>
    <w:rsid w:val="00B3123D"/>
    <w:rsid w:val="00B31C8F"/>
    <w:rsid w:val="00B34B4F"/>
    <w:rsid w:val="00B352E4"/>
    <w:rsid w:val="00B370C2"/>
    <w:rsid w:val="00B40AE0"/>
    <w:rsid w:val="00B42DB6"/>
    <w:rsid w:val="00B4527A"/>
    <w:rsid w:val="00B53016"/>
    <w:rsid w:val="00B53A3C"/>
    <w:rsid w:val="00B545E7"/>
    <w:rsid w:val="00B60369"/>
    <w:rsid w:val="00B678F9"/>
    <w:rsid w:val="00B71402"/>
    <w:rsid w:val="00B77D89"/>
    <w:rsid w:val="00B842A9"/>
    <w:rsid w:val="00B85F17"/>
    <w:rsid w:val="00B872BC"/>
    <w:rsid w:val="00B975EB"/>
    <w:rsid w:val="00BA781E"/>
    <w:rsid w:val="00BB12E6"/>
    <w:rsid w:val="00BB2755"/>
    <w:rsid w:val="00BB594F"/>
    <w:rsid w:val="00BB6C30"/>
    <w:rsid w:val="00BB6C58"/>
    <w:rsid w:val="00BC408B"/>
    <w:rsid w:val="00BC6942"/>
    <w:rsid w:val="00BC7993"/>
    <w:rsid w:val="00BC7B2D"/>
    <w:rsid w:val="00BD10C4"/>
    <w:rsid w:val="00BD124E"/>
    <w:rsid w:val="00BD33C3"/>
    <w:rsid w:val="00BD566F"/>
    <w:rsid w:val="00BD62DB"/>
    <w:rsid w:val="00BD6302"/>
    <w:rsid w:val="00BE19D8"/>
    <w:rsid w:val="00BE3BAD"/>
    <w:rsid w:val="00BE57EF"/>
    <w:rsid w:val="00BE63E9"/>
    <w:rsid w:val="00BE7D95"/>
    <w:rsid w:val="00C00FC6"/>
    <w:rsid w:val="00C06835"/>
    <w:rsid w:val="00C20D36"/>
    <w:rsid w:val="00C258F0"/>
    <w:rsid w:val="00C25BED"/>
    <w:rsid w:val="00C305DE"/>
    <w:rsid w:val="00C30E51"/>
    <w:rsid w:val="00C31B3F"/>
    <w:rsid w:val="00C31BE3"/>
    <w:rsid w:val="00C3259D"/>
    <w:rsid w:val="00C329BE"/>
    <w:rsid w:val="00C3358C"/>
    <w:rsid w:val="00C33898"/>
    <w:rsid w:val="00C406CB"/>
    <w:rsid w:val="00C42C6E"/>
    <w:rsid w:val="00C438A0"/>
    <w:rsid w:val="00C455DA"/>
    <w:rsid w:val="00C500C3"/>
    <w:rsid w:val="00C52904"/>
    <w:rsid w:val="00C55702"/>
    <w:rsid w:val="00C55721"/>
    <w:rsid w:val="00C566A2"/>
    <w:rsid w:val="00C5697C"/>
    <w:rsid w:val="00C616DC"/>
    <w:rsid w:val="00C7003D"/>
    <w:rsid w:val="00C71B7D"/>
    <w:rsid w:val="00C722A5"/>
    <w:rsid w:val="00C74B59"/>
    <w:rsid w:val="00C77CE4"/>
    <w:rsid w:val="00C77D08"/>
    <w:rsid w:val="00C81F71"/>
    <w:rsid w:val="00C840CA"/>
    <w:rsid w:val="00C848CD"/>
    <w:rsid w:val="00C87906"/>
    <w:rsid w:val="00C91289"/>
    <w:rsid w:val="00C949EE"/>
    <w:rsid w:val="00C977E7"/>
    <w:rsid w:val="00CA611D"/>
    <w:rsid w:val="00CB0931"/>
    <w:rsid w:val="00CB4B57"/>
    <w:rsid w:val="00CB516D"/>
    <w:rsid w:val="00CB68B8"/>
    <w:rsid w:val="00CC0505"/>
    <w:rsid w:val="00CC1C7E"/>
    <w:rsid w:val="00CC214E"/>
    <w:rsid w:val="00CC2F07"/>
    <w:rsid w:val="00CC4C1C"/>
    <w:rsid w:val="00CD3200"/>
    <w:rsid w:val="00CD427F"/>
    <w:rsid w:val="00CE1B1E"/>
    <w:rsid w:val="00CE58F9"/>
    <w:rsid w:val="00CE6795"/>
    <w:rsid w:val="00CF2AE1"/>
    <w:rsid w:val="00CF3F26"/>
    <w:rsid w:val="00CF59C0"/>
    <w:rsid w:val="00CF7A74"/>
    <w:rsid w:val="00CF7B66"/>
    <w:rsid w:val="00D04267"/>
    <w:rsid w:val="00D04318"/>
    <w:rsid w:val="00D04BE0"/>
    <w:rsid w:val="00D14FC2"/>
    <w:rsid w:val="00D17B97"/>
    <w:rsid w:val="00D22F0A"/>
    <w:rsid w:val="00D2443A"/>
    <w:rsid w:val="00D25026"/>
    <w:rsid w:val="00D30674"/>
    <w:rsid w:val="00D333DE"/>
    <w:rsid w:val="00D334AB"/>
    <w:rsid w:val="00D34793"/>
    <w:rsid w:val="00D365AB"/>
    <w:rsid w:val="00D37ECB"/>
    <w:rsid w:val="00D4476E"/>
    <w:rsid w:val="00D462D8"/>
    <w:rsid w:val="00D62719"/>
    <w:rsid w:val="00D67F20"/>
    <w:rsid w:val="00D71BC0"/>
    <w:rsid w:val="00D80861"/>
    <w:rsid w:val="00D82FD9"/>
    <w:rsid w:val="00D876A2"/>
    <w:rsid w:val="00D877CD"/>
    <w:rsid w:val="00D914EF"/>
    <w:rsid w:val="00D94FF0"/>
    <w:rsid w:val="00DA013A"/>
    <w:rsid w:val="00DA15C1"/>
    <w:rsid w:val="00DA20F1"/>
    <w:rsid w:val="00DA3F51"/>
    <w:rsid w:val="00DA68E9"/>
    <w:rsid w:val="00DA74B9"/>
    <w:rsid w:val="00DB0985"/>
    <w:rsid w:val="00DB280A"/>
    <w:rsid w:val="00DB3149"/>
    <w:rsid w:val="00DB5E1F"/>
    <w:rsid w:val="00DC039B"/>
    <w:rsid w:val="00DC27C3"/>
    <w:rsid w:val="00DC7FA8"/>
    <w:rsid w:val="00DD246A"/>
    <w:rsid w:val="00DD3DA1"/>
    <w:rsid w:val="00DD3EFD"/>
    <w:rsid w:val="00DD64F8"/>
    <w:rsid w:val="00DD7F36"/>
    <w:rsid w:val="00DE0020"/>
    <w:rsid w:val="00DE0292"/>
    <w:rsid w:val="00DE407B"/>
    <w:rsid w:val="00DE411B"/>
    <w:rsid w:val="00DF25B9"/>
    <w:rsid w:val="00E01A05"/>
    <w:rsid w:val="00E03749"/>
    <w:rsid w:val="00E03FD0"/>
    <w:rsid w:val="00E06066"/>
    <w:rsid w:val="00E34FC5"/>
    <w:rsid w:val="00E355A4"/>
    <w:rsid w:val="00E361D9"/>
    <w:rsid w:val="00E4141F"/>
    <w:rsid w:val="00E4292B"/>
    <w:rsid w:val="00E42C37"/>
    <w:rsid w:val="00E44789"/>
    <w:rsid w:val="00E47078"/>
    <w:rsid w:val="00E50474"/>
    <w:rsid w:val="00E51DB3"/>
    <w:rsid w:val="00E534EE"/>
    <w:rsid w:val="00E54D57"/>
    <w:rsid w:val="00E635F2"/>
    <w:rsid w:val="00E667B5"/>
    <w:rsid w:val="00E74617"/>
    <w:rsid w:val="00E76A82"/>
    <w:rsid w:val="00E85E0E"/>
    <w:rsid w:val="00E87A8B"/>
    <w:rsid w:val="00E91183"/>
    <w:rsid w:val="00E9284D"/>
    <w:rsid w:val="00E95EC1"/>
    <w:rsid w:val="00EA23E2"/>
    <w:rsid w:val="00EA42CC"/>
    <w:rsid w:val="00EA6789"/>
    <w:rsid w:val="00EA7160"/>
    <w:rsid w:val="00EA74B3"/>
    <w:rsid w:val="00EB01DA"/>
    <w:rsid w:val="00EB23E4"/>
    <w:rsid w:val="00EB3927"/>
    <w:rsid w:val="00EC2335"/>
    <w:rsid w:val="00EE1CBA"/>
    <w:rsid w:val="00EE248F"/>
    <w:rsid w:val="00EE68F9"/>
    <w:rsid w:val="00EF6E85"/>
    <w:rsid w:val="00F001B5"/>
    <w:rsid w:val="00F003C9"/>
    <w:rsid w:val="00F0109D"/>
    <w:rsid w:val="00F0666D"/>
    <w:rsid w:val="00F1108E"/>
    <w:rsid w:val="00F11838"/>
    <w:rsid w:val="00F12A00"/>
    <w:rsid w:val="00F12CC4"/>
    <w:rsid w:val="00F1498D"/>
    <w:rsid w:val="00F16470"/>
    <w:rsid w:val="00F25D8C"/>
    <w:rsid w:val="00F268AE"/>
    <w:rsid w:val="00F26985"/>
    <w:rsid w:val="00F30AE3"/>
    <w:rsid w:val="00F3363E"/>
    <w:rsid w:val="00F33D42"/>
    <w:rsid w:val="00F342A0"/>
    <w:rsid w:val="00F353B1"/>
    <w:rsid w:val="00F37B64"/>
    <w:rsid w:val="00F4251E"/>
    <w:rsid w:val="00F43B78"/>
    <w:rsid w:val="00F47183"/>
    <w:rsid w:val="00F54393"/>
    <w:rsid w:val="00F57963"/>
    <w:rsid w:val="00F62602"/>
    <w:rsid w:val="00F646AB"/>
    <w:rsid w:val="00F70023"/>
    <w:rsid w:val="00F729AF"/>
    <w:rsid w:val="00F72E0D"/>
    <w:rsid w:val="00F73B09"/>
    <w:rsid w:val="00F742BE"/>
    <w:rsid w:val="00F75C67"/>
    <w:rsid w:val="00F77373"/>
    <w:rsid w:val="00F81C86"/>
    <w:rsid w:val="00F83B81"/>
    <w:rsid w:val="00F84E8D"/>
    <w:rsid w:val="00F86238"/>
    <w:rsid w:val="00F96FFD"/>
    <w:rsid w:val="00FA0688"/>
    <w:rsid w:val="00FA167B"/>
    <w:rsid w:val="00FA1DCF"/>
    <w:rsid w:val="00FA216F"/>
    <w:rsid w:val="00FA35E9"/>
    <w:rsid w:val="00FA4539"/>
    <w:rsid w:val="00FA70AC"/>
    <w:rsid w:val="00FA738D"/>
    <w:rsid w:val="00FA761C"/>
    <w:rsid w:val="00FB1847"/>
    <w:rsid w:val="00FB7976"/>
    <w:rsid w:val="00FC010B"/>
    <w:rsid w:val="00FC350F"/>
    <w:rsid w:val="00FC623E"/>
    <w:rsid w:val="00FD3DFA"/>
    <w:rsid w:val="00FE0564"/>
    <w:rsid w:val="00FE0E14"/>
    <w:rsid w:val="00FE3A8C"/>
    <w:rsid w:val="00FE569C"/>
    <w:rsid w:val="00FE62FB"/>
    <w:rsid w:val="00FE66A1"/>
    <w:rsid w:val="00FE783E"/>
    <w:rsid w:val="00FF0103"/>
    <w:rsid w:val="00FF34D7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4C72E"/>
  <w15:docId w15:val="{1DED4377-DBC0-4DE7-9D65-C3FCD398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ps">
    <w:name w:val="hps"/>
    <w:basedOn w:val="DefaultParagraphFont"/>
    <w:rsid w:val="00820DCC"/>
    <w:rPr>
      <w:rFonts w:eastAsia="Times New Roman" w:cs="Times New Roman"/>
      <w:lang w:val="fr-FR"/>
    </w:rPr>
  </w:style>
  <w:style w:type="character" w:customStyle="1" w:styleId="shorttext">
    <w:name w:val="short_text"/>
    <w:basedOn w:val="DefaultParagraphFont"/>
    <w:rsid w:val="00974716"/>
  </w:style>
  <w:style w:type="character" w:customStyle="1" w:styleId="atn">
    <w:name w:val="atn"/>
    <w:basedOn w:val="DefaultParagraphFont"/>
    <w:rsid w:val="0087260E"/>
  </w:style>
  <w:style w:type="character" w:styleId="CommentReference">
    <w:name w:val="annotation reference"/>
    <w:basedOn w:val="DefaultParagraphFont"/>
    <w:uiPriority w:val="99"/>
    <w:semiHidden/>
    <w:unhideWhenUsed/>
    <w:rsid w:val="00BC408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8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8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8B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84479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1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C7CEB-5409-49EE-BFF5-7FE779AEA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3</TotalTime>
  <Pages>7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Luise Kuehnel</cp:lastModifiedBy>
  <cp:revision>3</cp:revision>
  <cp:lastPrinted>2015-08-08T11:06:00Z</cp:lastPrinted>
  <dcterms:created xsi:type="dcterms:W3CDTF">2015-08-26T11:32:00Z</dcterms:created>
  <dcterms:modified xsi:type="dcterms:W3CDTF">2015-08-27T10:14:00Z</dcterms:modified>
</cp:coreProperties>
</file>