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930FE1" w14:textId="77777777" w:rsidR="006E26EF" w:rsidRPr="000D53A7" w:rsidRDefault="001C2B30" w:rsidP="00313492">
      <w:pPr>
        <w:pStyle w:val="Title"/>
        <w:rPr>
          <w:rFonts w:cs="Arial"/>
          <w:color w:val="000000" w:themeColor="text1"/>
          <w:lang w:val="fr-FR"/>
        </w:rPr>
      </w:pPr>
      <w:r w:rsidRPr="000D53A7">
        <w:rPr>
          <w:rFonts w:cs="Arial"/>
          <w:color w:val="000000" w:themeColor="text1"/>
          <w:lang w:val="fr-FR"/>
        </w:rPr>
        <w:t xml:space="preserve">Test Project </w:t>
      </w:r>
      <w:r w:rsidR="00C47C3D" w:rsidRPr="000D53A7">
        <w:rPr>
          <w:rFonts w:cs="Arial"/>
          <w:color w:val="000000" w:themeColor="text1"/>
          <w:lang w:val="fr-FR"/>
        </w:rPr>
        <w:t xml:space="preserve">document </w:t>
      </w:r>
    </w:p>
    <w:p w14:paraId="4BD50F97" w14:textId="4533E0D7" w:rsidR="00A77E62" w:rsidRPr="000D53A7" w:rsidRDefault="0049074C" w:rsidP="00313492">
      <w:pPr>
        <w:pStyle w:val="Subtitle"/>
        <w:rPr>
          <w:rFonts w:cs="Arial"/>
          <w:sz w:val="40"/>
          <w:szCs w:val="40"/>
          <w:lang w:val="fr-FR"/>
        </w:rPr>
      </w:pPr>
      <w:r w:rsidRPr="000D53A7">
        <w:rPr>
          <w:rFonts w:cs="Arial"/>
          <w:sz w:val="40"/>
          <w:szCs w:val="40"/>
          <w:lang w:val="fr-FR"/>
        </w:rPr>
        <w:t>LKS</w:t>
      </w:r>
      <w:r w:rsidR="001C2B30" w:rsidRPr="000D53A7">
        <w:rPr>
          <w:rFonts w:cs="Arial"/>
          <w:sz w:val="40"/>
          <w:szCs w:val="40"/>
          <w:lang w:val="fr-FR"/>
        </w:rPr>
        <w:t>201</w:t>
      </w:r>
      <w:r w:rsidR="00D72823" w:rsidRPr="000D53A7">
        <w:rPr>
          <w:rFonts w:cs="Arial"/>
          <w:sz w:val="40"/>
          <w:szCs w:val="40"/>
          <w:lang w:val="fr-FR"/>
        </w:rPr>
        <w:t>9</w:t>
      </w:r>
      <w:r w:rsidR="001C2B30" w:rsidRPr="000D53A7">
        <w:rPr>
          <w:rFonts w:cs="Arial"/>
          <w:sz w:val="40"/>
          <w:szCs w:val="40"/>
          <w:lang w:val="fr-FR"/>
        </w:rPr>
        <w:t>_</w:t>
      </w:r>
      <w:r w:rsidRPr="000D53A7">
        <w:rPr>
          <w:rFonts w:cs="Arial"/>
          <w:sz w:val="40"/>
          <w:szCs w:val="40"/>
          <w:lang w:val="fr-FR"/>
        </w:rPr>
        <w:t>GDT</w:t>
      </w:r>
      <w:r w:rsidR="001C2B30" w:rsidRPr="000D53A7">
        <w:rPr>
          <w:rFonts w:cs="Arial"/>
          <w:sz w:val="40"/>
          <w:szCs w:val="40"/>
          <w:lang w:val="fr-FR"/>
        </w:rPr>
        <w:t>_</w:t>
      </w:r>
      <w:r w:rsidR="00D72823" w:rsidRPr="000D53A7">
        <w:rPr>
          <w:rFonts w:cs="Arial"/>
          <w:sz w:val="40"/>
          <w:szCs w:val="40"/>
          <w:lang w:val="fr-FR"/>
        </w:rPr>
        <w:t>Home Assignment</w:t>
      </w:r>
    </w:p>
    <w:p w14:paraId="47C4006D" w14:textId="77777777" w:rsidR="008827AA" w:rsidRPr="000D53A7" w:rsidRDefault="008827AA" w:rsidP="001C2B30">
      <w:pPr>
        <w:rPr>
          <w:rFonts w:cs="Arial"/>
          <w:lang w:val="fr-FR"/>
        </w:rPr>
      </w:pPr>
    </w:p>
    <w:p w14:paraId="45513701" w14:textId="77777777" w:rsidR="008827AA" w:rsidRPr="000D53A7" w:rsidRDefault="008827AA" w:rsidP="001C2B30">
      <w:pPr>
        <w:rPr>
          <w:rFonts w:cs="Arial"/>
          <w:lang w:val="fr-FR"/>
        </w:rPr>
      </w:pPr>
    </w:p>
    <w:p w14:paraId="43F5C88E" w14:textId="77777777" w:rsidR="00F953F5" w:rsidRPr="000D53A7" w:rsidRDefault="00F953F5" w:rsidP="001C2B30">
      <w:pPr>
        <w:rPr>
          <w:rFonts w:cs="Arial"/>
          <w:sz w:val="28"/>
          <w:szCs w:val="28"/>
          <w:lang w:val="en-AU"/>
        </w:rPr>
      </w:pPr>
    </w:p>
    <w:p w14:paraId="5BAB79C8" w14:textId="77777777" w:rsidR="001C2B30" w:rsidRPr="000D53A7" w:rsidRDefault="001C2B30" w:rsidP="001C2B30">
      <w:pPr>
        <w:rPr>
          <w:rFonts w:cs="Arial"/>
          <w:sz w:val="22"/>
          <w:lang w:val="en-AU"/>
        </w:rPr>
      </w:pPr>
      <w:r w:rsidRPr="000D53A7">
        <w:rPr>
          <w:rFonts w:cs="Arial"/>
          <w:sz w:val="22"/>
          <w:lang w:val="en-AU"/>
        </w:rPr>
        <w:t>Submitted by:</w:t>
      </w:r>
      <w:r w:rsidR="00336548" w:rsidRPr="000D53A7">
        <w:rPr>
          <w:rFonts w:cs="Arial"/>
          <w:sz w:val="22"/>
          <w:lang w:val="en-AU"/>
        </w:rPr>
        <w:t xml:space="preserve"> </w:t>
      </w:r>
    </w:p>
    <w:p w14:paraId="30B6C372" w14:textId="6C5109A3" w:rsidR="004B6219" w:rsidRPr="000D53A7" w:rsidRDefault="00C47C3D" w:rsidP="0049074C">
      <w:pPr>
        <w:rPr>
          <w:rFonts w:cs="Arial"/>
          <w:sz w:val="22"/>
          <w:lang w:val="en-AU"/>
        </w:rPr>
      </w:pPr>
      <w:r w:rsidRPr="000D53A7">
        <w:rPr>
          <w:rFonts w:cs="Arial"/>
          <w:sz w:val="22"/>
          <w:lang w:val="en-AU"/>
        </w:rPr>
        <w:t xml:space="preserve">Name: </w:t>
      </w:r>
      <w:r w:rsidR="00926709" w:rsidRPr="000D53A7">
        <w:rPr>
          <w:rFonts w:cs="Arial"/>
          <w:sz w:val="22"/>
          <w:lang w:val="en-AU"/>
        </w:rPr>
        <w:t>Darma, Ganjar Satrio</w:t>
      </w:r>
    </w:p>
    <w:p w14:paraId="6E74AA61" w14:textId="77777777" w:rsidR="00336548" w:rsidRPr="000D53A7" w:rsidRDefault="00336548" w:rsidP="001C2B30">
      <w:pPr>
        <w:rPr>
          <w:rFonts w:cs="Arial"/>
          <w:lang w:val="en-AU"/>
        </w:rPr>
      </w:pPr>
    </w:p>
    <w:p w14:paraId="0CB92D66" w14:textId="77777777" w:rsidR="00336548" w:rsidRPr="000D53A7" w:rsidRDefault="00336548" w:rsidP="001C2B30">
      <w:pPr>
        <w:rPr>
          <w:rFonts w:cs="Arial"/>
          <w:lang w:val="en-AU"/>
        </w:rPr>
      </w:pPr>
    </w:p>
    <w:p w14:paraId="370F53BC" w14:textId="77777777" w:rsidR="00336548" w:rsidRPr="000D53A7" w:rsidRDefault="00336548" w:rsidP="00336548">
      <w:pPr>
        <w:pStyle w:val="ListBullet"/>
        <w:numPr>
          <w:ilvl w:val="0"/>
          <w:numId w:val="0"/>
        </w:numPr>
        <w:ind w:left="284" w:hanging="284"/>
        <w:rPr>
          <w:rFonts w:cs="Arial"/>
          <w:lang w:val="en-AU"/>
        </w:rPr>
      </w:pPr>
    </w:p>
    <w:p w14:paraId="620C172E" w14:textId="77777777" w:rsidR="00336548" w:rsidRPr="000D53A7" w:rsidRDefault="00336548" w:rsidP="00336548">
      <w:pPr>
        <w:pStyle w:val="ListBullet"/>
        <w:numPr>
          <w:ilvl w:val="0"/>
          <w:numId w:val="0"/>
        </w:numPr>
        <w:ind w:left="284" w:hanging="284"/>
        <w:rPr>
          <w:rFonts w:cs="Arial"/>
          <w:lang w:val="en-AU"/>
        </w:rPr>
      </w:pPr>
    </w:p>
    <w:p w14:paraId="04E22F48" w14:textId="77777777" w:rsidR="00336548" w:rsidRPr="000D53A7" w:rsidRDefault="00336548" w:rsidP="00336548">
      <w:pPr>
        <w:pStyle w:val="ListBullet"/>
        <w:numPr>
          <w:ilvl w:val="0"/>
          <w:numId w:val="0"/>
        </w:numPr>
        <w:ind w:left="284" w:hanging="284"/>
        <w:rPr>
          <w:rFonts w:cs="Arial"/>
          <w:lang w:val="en-AU"/>
        </w:rPr>
      </w:pPr>
    </w:p>
    <w:p w14:paraId="230C02DC" w14:textId="77777777" w:rsidR="00336548" w:rsidRPr="000D53A7" w:rsidRDefault="00336548" w:rsidP="00336548">
      <w:pPr>
        <w:pStyle w:val="ListBullet"/>
        <w:numPr>
          <w:ilvl w:val="0"/>
          <w:numId w:val="0"/>
        </w:numPr>
        <w:rPr>
          <w:rFonts w:cs="Arial"/>
          <w:lang w:val="en-AU"/>
        </w:rPr>
        <w:sectPr w:rsidR="00336548" w:rsidRPr="000D53A7" w:rsidSect="001C5F88">
          <w:footerReference w:type="default" r:id="rId8"/>
          <w:headerReference w:type="first" r:id="rId9"/>
          <w:footerReference w:type="first" r:id="rId10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5960B427" w14:textId="77777777" w:rsidR="00C47C3D" w:rsidRPr="000D53A7" w:rsidRDefault="00C47C3D" w:rsidP="00C47C3D">
      <w:pPr>
        <w:pStyle w:val="Heading2"/>
        <w:rPr>
          <w:rFonts w:cs="Arial"/>
        </w:rPr>
      </w:pPr>
      <w:r w:rsidRPr="000D53A7">
        <w:rPr>
          <w:rFonts w:cs="Arial"/>
        </w:rPr>
        <w:lastRenderedPageBreak/>
        <w:t>Contents</w:t>
      </w:r>
    </w:p>
    <w:p w14:paraId="15B3354A" w14:textId="77777777" w:rsidR="00C47C3D" w:rsidRPr="000D53A7" w:rsidRDefault="00C47C3D" w:rsidP="00C47C3D">
      <w:pPr>
        <w:rPr>
          <w:rFonts w:cs="Arial"/>
        </w:rPr>
      </w:pPr>
      <w:r w:rsidRPr="000D53A7">
        <w:rPr>
          <w:rFonts w:cs="Arial"/>
        </w:rPr>
        <w:t>This Test Project proposal consists of the following documentation/files:</w:t>
      </w:r>
    </w:p>
    <w:p w14:paraId="17100E82" w14:textId="64B3EA32" w:rsidR="00C47C3D" w:rsidRPr="000D53A7" w:rsidRDefault="00373C82" w:rsidP="00C47C3D">
      <w:pPr>
        <w:pStyle w:val="ListNumber"/>
        <w:rPr>
          <w:rFonts w:cs="Arial"/>
        </w:rPr>
      </w:pPr>
      <w:r w:rsidRPr="000D53A7">
        <w:rPr>
          <w:rFonts w:cs="Arial"/>
        </w:rPr>
        <w:t>LKS201</w:t>
      </w:r>
      <w:r w:rsidR="006C0AC2" w:rsidRPr="000D53A7">
        <w:rPr>
          <w:rFonts w:cs="Arial"/>
        </w:rPr>
        <w:t>9</w:t>
      </w:r>
      <w:r w:rsidR="001F5D8D" w:rsidRPr="000D53A7">
        <w:rPr>
          <w:rFonts w:cs="Arial"/>
        </w:rPr>
        <w:t>_</w:t>
      </w:r>
      <w:r w:rsidRPr="000D53A7">
        <w:rPr>
          <w:rFonts w:cs="Arial"/>
        </w:rPr>
        <w:t>GDT</w:t>
      </w:r>
      <w:r w:rsidR="001F5D8D" w:rsidRPr="000D53A7">
        <w:rPr>
          <w:rFonts w:cs="Arial"/>
        </w:rPr>
        <w:t>_</w:t>
      </w:r>
      <w:r w:rsidR="006C0AC2" w:rsidRPr="000D53A7">
        <w:rPr>
          <w:rFonts w:cs="Arial"/>
        </w:rPr>
        <w:t>Home Assignment</w:t>
      </w:r>
      <w:r w:rsidR="00C47C3D" w:rsidRPr="000D53A7">
        <w:rPr>
          <w:rFonts w:cs="Arial"/>
        </w:rPr>
        <w:t>.doc</w:t>
      </w:r>
      <w:r w:rsidR="00C47C3D" w:rsidRPr="000D53A7">
        <w:rPr>
          <w:rFonts w:cs="Arial"/>
        </w:rPr>
        <w:tab/>
      </w:r>
    </w:p>
    <w:p w14:paraId="5E0954A9" w14:textId="652C7E6B" w:rsidR="00C47C3D" w:rsidRDefault="00945326" w:rsidP="00C47C3D">
      <w:pPr>
        <w:pStyle w:val="ListNumber"/>
        <w:rPr>
          <w:rFonts w:cs="Arial"/>
        </w:rPr>
      </w:pPr>
      <w:r w:rsidRPr="000D53A7">
        <w:rPr>
          <w:rFonts w:cs="Arial"/>
        </w:rPr>
        <w:t>LKS201</w:t>
      </w:r>
      <w:r w:rsidR="006C0AC2" w:rsidRPr="000D53A7">
        <w:rPr>
          <w:rFonts w:cs="Arial"/>
        </w:rPr>
        <w:t>9</w:t>
      </w:r>
      <w:r w:rsidRPr="000D53A7">
        <w:rPr>
          <w:rFonts w:cs="Arial"/>
        </w:rPr>
        <w:t>_GDT_</w:t>
      </w:r>
      <w:r w:rsidR="006C0AC2" w:rsidRPr="000D53A7">
        <w:rPr>
          <w:rFonts w:cs="Arial"/>
        </w:rPr>
        <w:t>Home Assignment</w:t>
      </w:r>
      <w:r w:rsidR="005514CA" w:rsidRPr="000D53A7">
        <w:rPr>
          <w:rFonts w:cs="Arial"/>
        </w:rPr>
        <w:t>.</w:t>
      </w:r>
      <w:r w:rsidR="00360F87" w:rsidRPr="000D53A7">
        <w:rPr>
          <w:rFonts w:cs="Arial"/>
        </w:rPr>
        <w:t>pdf</w:t>
      </w:r>
      <w:r w:rsidR="00C47C3D" w:rsidRPr="000D53A7">
        <w:rPr>
          <w:rFonts w:cs="Arial"/>
        </w:rPr>
        <w:tab/>
      </w:r>
      <w:r w:rsidR="00C47C3D" w:rsidRPr="000D53A7">
        <w:rPr>
          <w:rFonts w:cs="Arial"/>
        </w:rPr>
        <w:tab/>
      </w:r>
      <w:r w:rsidR="00C705C4">
        <w:rPr>
          <w:rFonts w:cs="Arial"/>
        </w:rPr>
        <w:tab/>
      </w:r>
      <w:r w:rsidR="00C705C4">
        <w:rPr>
          <w:rFonts w:cs="Arial"/>
        </w:rPr>
        <w:tab/>
      </w:r>
      <w:r w:rsidR="00C47C3D" w:rsidRPr="000D53A7">
        <w:rPr>
          <w:rFonts w:cs="Arial"/>
        </w:rPr>
        <w:t>(</w:t>
      </w:r>
      <w:r w:rsidR="00360F87" w:rsidRPr="000D53A7">
        <w:rPr>
          <w:rFonts w:cs="Arial"/>
        </w:rPr>
        <w:t>instruction</w:t>
      </w:r>
      <w:r w:rsidR="005514CA" w:rsidRPr="000D53A7">
        <w:rPr>
          <w:rFonts w:cs="Arial"/>
        </w:rPr>
        <w:t xml:space="preserve"> file</w:t>
      </w:r>
      <w:r w:rsidR="00C47C3D" w:rsidRPr="000D53A7">
        <w:rPr>
          <w:rFonts w:cs="Arial"/>
        </w:rPr>
        <w:t>)</w:t>
      </w:r>
    </w:p>
    <w:p w14:paraId="0B125F17" w14:textId="7EC33B71" w:rsidR="00C705C4" w:rsidRPr="00C705C4" w:rsidRDefault="00C705C4" w:rsidP="00C705C4">
      <w:pPr>
        <w:pStyle w:val="ListNumber"/>
        <w:rPr>
          <w:rFonts w:cs="Arial"/>
        </w:rPr>
      </w:pPr>
      <w:r w:rsidRPr="000D53A7">
        <w:rPr>
          <w:rFonts w:cs="Arial"/>
        </w:rPr>
        <w:t>LKS2019_GDT_Home Assignment _APPENDIX0</w:t>
      </w:r>
      <w:r>
        <w:rPr>
          <w:rFonts w:cs="Arial"/>
        </w:rPr>
        <w:t>1</w:t>
      </w:r>
      <w:r w:rsidRPr="000D53A7">
        <w:rPr>
          <w:rFonts w:cs="Arial"/>
        </w:rPr>
        <w:tab/>
      </w:r>
      <w:r w:rsidRPr="000D53A7">
        <w:rPr>
          <w:rFonts w:cs="Arial"/>
        </w:rPr>
        <w:tab/>
      </w:r>
      <w:r w:rsidR="00A43E3B">
        <w:rPr>
          <w:rFonts w:cs="Arial"/>
        </w:rPr>
        <w:tab/>
      </w:r>
      <w:r w:rsidRPr="000D53A7">
        <w:rPr>
          <w:rFonts w:cs="Arial"/>
        </w:rPr>
        <w:t>(text file)</w:t>
      </w:r>
    </w:p>
    <w:p w14:paraId="23FA57A1" w14:textId="22CC5F01" w:rsidR="00C41F0B" w:rsidRPr="000D53A7" w:rsidRDefault="00945326" w:rsidP="00C47C3D">
      <w:pPr>
        <w:pStyle w:val="ListNumber"/>
        <w:rPr>
          <w:rFonts w:cs="Arial"/>
        </w:rPr>
      </w:pPr>
      <w:r w:rsidRPr="000D53A7">
        <w:rPr>
          <w:rFonts w:cs="Arial"/>
        </w:rPr>
        <w:t>LKS201</w:t>
      </w:r>
      <w:r w:rsidR="006C0AC2" w:rsidRPr="000D53A7">
        <w:rPr>
          <w:rFonts w:cs="Arial"/>
        </w:rPr>
        <w:t>9</w:t>
      </w:r>
      <w:r w:rsidRPr="000D53A7">
        <w:rPr>
          <w:rFonts w:cs="Arial"/>
        </w:rPr>
        <w:t>_GDT</w:t>
      </w:r>
      <w:r w:rsidR="001F5D8D" w:rsidRPr="000D53A7">
        <w:rPr>
          <w:rFonts w:cs="Arial"/>
        </w:rPr>
        <w:t>_</w:t>
      </w:r>
      <w:r w:rsidR="006C0AC2" w:rsidRPr="000D53A7">
        <w:rPr>
          <w:rFonts w:cs="Arial"/>
        </w:rPr>
        <w:t xml:space="preserve">Home Assignment </w:t>
      </w:r>
      <w:r w:rsidR="00984415">
        <w:rPr>
          <w:rFonts w:cs="Arial"/>
        </w:rPr>
        <w:t>_APPENDIX02</w:t>
      </w:r>
      <w:r w:rsidR="00C41F0B" w:rsidRPr="000D53A7">
        <w:rPr>
          <w:rFonts w:cs="Arial"/>
        </w:rPr>
        <w:tab/>
      </w:r>
      <w:r w:rsidR="00C41F0B" w:rsidRPr="000D53A7">
        <w:rPr>
          <w:rFonts w:cs="Arial"/>
        </w:rPr>
        <w:tab/>
      </w:r>
      <w:r w:rsidR="00A43E3B">
        <w:rPr>
          <w:rFonts w:cs="Arial"/>
        </w:rPr>
        <w:tab/>
      </w:r>
      <w:r w:rsidR="00C41F0B" w:rsidRPr="000D53A7">
        <w:rPr>
          <w:rFonts w:cs="Arial"/>
        </w:rPr>
        <w:t>(</w:t>
      </w:r>
      <w:r w:rsidRPr="000D53A7">
        <w:rPr>
          <w:rFonts w:cs="Arial"/>
        </w:rPr>
        <w:t>text</w:t>
      </w:r>
      <w:r w:rsidR="00C41F0B" w:rsidRPr="000D53A7">
        <w:rPr>
          <w:rFonts w:cs="Arial"/>
        </w:rPr>
        <w:t xml:space="preserve"> file)</w:t>
      </w:r>
    </w:p>
    <w:p w14:paraId="74DD033E" w14:textId="77777777" w:rsidR="00C47C3D" w:rsidRPr="000D53A7" w:rsidRDefault="00C47C3D" w:rsidP="00C47C3D">
      <w:pPr>
        <w:pStyle w:val="Heading2"/>
        <w:rPr>
          <w:rFonts w:cs="Arial"/>
        </w:rPr>
      </w:pPr>
      <w:r w:rsidRPr="000D53A7">
        <w:rPr>
          <w:rFonts w:cs="Arial"/>
        </w:rPr>
        <w:t xml:space="preserve">Introduction </w:t>
      </w:r>
    </w:p>
    <w:p w14:paraId="570A20D4" w14:textId="77777777" w:rsidR="00C47C3D" w:rsidRPr="000D53A7" w:rsidRDefault="00C47C3D" w:rsidP="00C47C3D">
      <w:pPr>
        <w:pStyle w:val="Heading2"/>
        <w:rPr>
          <w:rFonts w:cs="Arial"/>
        </w:rPr>
      </w:pPr>
      <w:r w:rsidRPr="000D53A7">
        <w:rPr>
          <w:rFonts w:cs="Arial"/>
        </w:rPr>
        <w:t>Description of project and tasks</w:t>
      </w:r>
    </w:p>
    <w:p w14:paraId="303CAF27" w14:textId="77777777" w:rsidR="00C47C3D" w:rsidRPr="000D53A7" w:rsidRDefault="00C47C3D" w:rsidP="00C47C3D">
      <w:pPr>
        <w:pStyle w:val="Heading2"/>
        <w:rPr>
          <w:rFonts w:cs="Arial"/>
        </w:rPr>
      </w:pPr>
      <w:r w:rsidRPr="000D53A7">
        <w:rPr>
          <w:rFonts w:cs="Arial"/>
        </w:rPr>
        <w:t>Instructions to the Competitor</w:t>
      </w:r>
    </w:p>
    <w:p w14:paraId="58D5AED5" w14:textId="49DD0ABB" w:rsidR="00A30768" w:rsidRPr="000D53A7" w:rsidRDefault="00A00FD4" w:rsidP="00A00FD4">
      <w:pPr>
        <w:tabs>
          <w:tab w:val="left" w:pos="9923"/>
        </w:tabs>
        <w:spacing w:after="120" w:line="240" w:lineRule="auto"/>
        <w:ind w:right="849"/>
        <w:rPr>
          <w:rFonts w:cs="Arial"/>
          <w:lang w:val="en-US"/>
        </w:rPr>
      </w:pPr>
      <w:r w:rsidRPr="000D53A7">
        <w:rPr>
          <w:rFonts w:cs="Arial"/>
          <w:lang w:val="en-US"/>
        </w:rPr>
        <w:t>Create a folder called YY</w:t>
      </w:r>
      <w:r w:rsidR="00926709" w:rsidRPr="000D53A7">
        <w:rPr>
          <w:rFonts w:cs="Arial"/>
          <w:lang w:val="en-US"/>
        </w:rPr>
        <w:t>_ZZ</w:t>
      </w:r>
      <w:r w:rsidR="007B35F8" w:rsidRPr="000D53A7">
        <w:rPr>
          <w:rFonts w:cs="Arial"/>
          <w:lang w:val="en-US"/>
        </w:rPr>
        <w:t>_MOD</w:t>
      </w:r>
      <w:r w:rsidR="00191C0E" w:rsidRPr="000D53A7">
        <w:rPr>
          <w:rFonts w:cs="Arial"/>
          <w:lang w:val="en-US"/>
        </w:rPr>
        <w:t>_</w:t>
      </w:r>
      <w:r w:rsidR="00926709" w:rsidRPr="000D53A7">
        <w:rPr>
          <w:rFonts w:cs="Arial"/>
          <w:lang w:val="en-US"/>
        </w:rPr>
        <w:t>Home Assignment</w:t>
      </w:r>
      <w:r w:rsidR="007B35F8" w:rsidRPr="000D53A7">
        <w:rPr>
          <w:rFonts w:cs="Arial"/>
          <w:lang w:val="en-US"/>
        </w:rPr>
        <w:t xml:space="preserve"> (where YY represents the </w:t>
      </w:r>
      <w:r w:rsidR="00926709" w:rsidRPr="000D53A7">
        <w:rPr>
          <w:rFonts w:cs="Arial"/>
          <w:lang w:val="en-US"/>
        </w:rPr>
        <w:t>your name and ZZ is represent your Province</w:t>
      </w:r>
      <w:r w:rsidR="00C83155">
        <w:rPr>
          <w:rFonts w:cs="Arial"/>
          <w:lang w:val="en-US"/>
        </w:rPr>
        <w:t xml:space="preserve"> (ex: Agus_Yogyakarta_MOD_Home</w:t>
      </w:r>
      <w:r w:rsidR="00C83155" w:rsidRPr="00C83155">
        <w:rPr>
          <w:rFonts w:cs="Arial"/>
          <w:lang w:val="en-US"/>
        </w:rPr>
        <w:t xml:space="preserve"> </w:t>
      </w:r>
      <w:r w:rsidR="00C83155" w:rsidRPr="000D53A7">
        <w:rPr>
          <w:rFonts w:cs="Arial"/>
          <w:lang w:val="en-US"/>
        </w:rPr>
        <w:t>Assignment</w:t>
      </w:r>
      <w:r w:rsidR="00C83155">
        <w:rPr>
          <w:rFonts w:cs="Arial"/>
          <w:lang w:val="en-US"/>
        </w:rPr>
        <w:t>)</w:t>
      </w:r>
      <w:r w:rsidR="007B35F8" w:rsidRPr="000D53A7">
        <w:rPr>
          <w:rFonts w:cs="Arial"/>
          <w:lang w:val="en-US"/>
        </w:rPr>
        <w:t xml:space="preserve">). </w:t>
      </w:r>
    </w:p>
    <w:p w14:paraId="2F444B8F" w14:textId="130BF203" w:rsidR="00DF34D6" w:rsidRPr="000D53A7" w:rsidRDefault="00BB1D79" w:rsidP="00DF34D6">
      <w:pPr>
        <w:pStyle w:val="Heading3"/>
        <w:rPr>
          <w:rFonts w:cs="Arial"/>
        </w:rPr>
      </w:pPr>
      <w:r w:rsidRPr="000D53A7">
        <w:rPr>
          <w:rFonts w:cs="Arial"/>
        </w:rPr>
        <w:t xml:space="preserve">Task 1: </w:t>
      </w:r>
      <w:r w:rsidR="00D96C6A" w:rsidRPr="000D53A7">
        <w:rPr>
          <w:rFonts w:cs="Arial"/>
        </w:rPr>
        <w:t xml:space="preserve">Create a </w:t>
      </w:r>
      <w:r w:rsidR="00483ECB" w:rsidRPr="000D53A7">
        <w:rPr>
          <w:rFonts w:cs="Arial"/>
        </w:rPr>
        <w:t>portfolio</w:t>
      </w:r>
    </w:p>
    <w:p w14:paraId="4C502552" w14:textId="77777777" w:rsidR="00DF34D6" w:rsidRPr="000D53A7" w:rsidRDefault="00DF34D6" w:rsidP="00DF34D6">
      <w:pPr>
        <w:rPr>
          <w:rFonts w:cs="Arial"/>
        </w:rPr>
      </w:pPr>
    </w:p>
    <w:p w14:paraId="757F4E72" w14:textId="77777777" w:rsidR="00DF34D6" w:rsidRPr="000D53A7" w:rsidRDefault="00DF34D6" w:rsidP="00DF34D6">
      <w:pPr>
        <w:rPr>
          <w:rFonts w:cs="Arial"/>
          <w:lang w:val="en-US"/>
        </w:rPr>
      </w:pPr>
      <w:r w:rsidRPr="000D53A7">
        <w:rPr>
          <w:rFonts w:cs="Arial"/>
          <w:lang w:val="en-US"/>
        </w:rPr>
        <w:t>A portfolio is a purposeful collection of selective significant samples of student work </w:t>
      </w:r>
    </w:p>
    <w:p w14:paraId="604C2F6F" w14:textId="3216B54B" w:rsidR="00DF34D6" w:rsidRPr="000D53A7" w:rsidRDefault="00DF34D6" w:rsidP="00DF34D6">
      <w:pPr>
        <w:rPr>
          <w:rFonts w:cs="Arial"/>
          <w:lang w:val="en-US"/>
        </w:rPr>
      </w:pPr>
      <w:r w:rsidRPr="000D53A7">
        <w:rPr>
          <w:rFonts w:cs="Arial"/>
          <w:lang w:val="en-US"/>
        </w:rPr>
        <w:t>accompanied by clear criteria for performance which evidence student effort, progress or achievement</w:t>
      </w:r>
    </w:p>
    <w:p w14:paraId="0E7AF08E" w14:textId="77777777" w:rsidR="00DF34D6" w:rsidRPr="000D53A7" w:rsidRDefault="00DF34D6" w:rsidP="00DF34D6">
      <w:pPr>
        <w:rPr>
          <w:rFonts w:cs="Arial"/>
          <w:lang w:val="en-US"/>
        </w:rPr>
      </w:pPr>
    </w:p>
    <w:p w14:paraId="65C49E99" w14:textId="01292795" w:rsidR="00DF34D6" w:rsidRPr="000D53A7" w:rsidRDefault="00DF34D6" w:rsidP="00DF34D6">
      <w:pPr>
        <w:rPr>
          <w:rFonts w:cs="Arial"/>
          <w:lang w:val="en-US"/>
        </w:rPr>
      </w:pPr>
      <w:r w:rsidRPr="000D53A7">
        <w:rPr>
          <w:rFonts w:cs="Arial"/>
          <w:lang w:val="en-US"/>
        </w:rPr>
        <w:t>A portfolio that it includes:</w:t>
      </w:r>
    </w:p>
    <w:p w14:paraId="075E9729" w14:textId="77777777" w:rsidR="00DF34D6" w:rsidRPr="000D53A7" w:rsidRDefault="00DF34D6" w:rsidP="00DF34D6">
      <w:pPr>
        <w:numPr>
          <w:ilvl w:val="0"/>
          <w:numId w:val="31"/>
        </w:numPr>
        <w:rPr>
          <w:rFonts w:cs="Arial"/>
          <w:lang w:val="en-US"/>
        </w:rPr>
      </w:pPr>
      <w:r w:rsidRPr="000D53A7">
        <w:rPr>
          <w:rFonts w:cs="Arial"/>
          <w:lang w:val="en-US"/>
        </w:rPr>
        <w:t>Explicit guidelines for selection </w:t>
      </w:r>
    </w:p>
    <w:p w14:paraId="52D9AA75" w14:textId="77777777" w:rsidR="00DF34D6" w:rsidRPr="000D53A7" w:rsidRDefault="00DF34D6" w:rsidP="00DF34D6">
      <w:pPr>
        <w:numPr>
          <w:ilvl w:val="0"/>
          <w:numId w:val="31"/>
        </w:numPr>
        <w:rPr>
          <w:rFonts w:cs="Arial"/>
          <w:lang w:val="en-US"/>
        </w:rPr>
      </w:pPr>
      <w:r w:rsidRPr="000D53A7">
        <w:rPr>
          <w:rFonts w:cs="Arial"/>
          <w:lang w:val="en-US"/>
        </w:rPr>
        <w:t>Comprehensible criteria </w:t>
      </w:r>
    </w:p>
    <w:p w14:paraId="036D1B92" w14:textId="77777777" w:rsidR="00DF34D6" w:rsidRPr="000D53A7" w:rsidRDefault="00DF34D6" w:rsidP="00DF34D6">
      <w:pPr>
        <w:numPr>
          <w:ilvl w:val="0"/>
          <w:numId w:val="31"/>
        </w:numPr>
        <w:rPr>
          <w:rFonts w:cs="Arial"/>
          <w:lang w:val="en-US"/>
        </w:rPr>
      </w:pPr>
      <w:r w:rsidRPr="000D53A7">
        <w:rPr>
          <w:rFonts w:cs="Arial"/>
          <w:lang w:val="en-US"/>
        </w:rPr>
        <w:t>Clear objectives</w:t>
      </w:r>
    </w:p>
    <w:p w14:paraId="0BC768C3" w14:textId="77777777" w:rsidR="00DF34D6" w:rsidRPr="000D53A7" w:rsidRDefault="00DF34D6" w:rsidP="00DF34D6">
      <w:pPr>
        <w:numPr>
          <w:ilvl w:val="0"/>
          <w:numId w:val="31"/>
        </w:numPr>
        <w:rPr>
          <w:rFonts w:cs="Arial"/>
          <w:lang w:val="en-US"/>
        </w:rPr>
      </w:pPr>
      <w:r w:rsidRPr="000D53A7">
        <w:rPr>
          <w:rFonts w:cs="Arial"/>
          <w:lang w:val="en-US"/>
        </w:rPr>
        <w:t>Selective and significant pieces </w:t>
      </w:r>
    </w:p>
    <w:p w14:paraId="7C0AC792" w14:textId="77777777" w:rsidR="00DF34D6" w:rsidRPr="000D53A7" w:rsidRDefault="00DF34D6" w:rsidP="00DF34D6">
      <w:pPr>
        <w:numPr>
          <w:ilvl w:val="0"/>
          <w:numId w:val="31"/>
        </w:numPr>
        <w:rPr>
          <w:rFonts w:cs="Arial"/>
          <w:lang w:val="en-US"/>
        </w:rPr>
      </w:pPr>
      <w:r w:rsidRPr="000D53A7">
        <w:rPr>
          <w:rFonts w:cs="Arial"/>
          <w:lang w:val="en-US"/>
        </w:rPr>
        <w:t>Students’ self-reflection pieces </w:t>
      </w:r>
    </w:p>
    <w:p w14:paraId="449717DC" w14:textId="6724CF3D" w:rsidR="00DF34D6" w:rsidRPr="000D53A7" w:rsidRDefault="00DF34D6" w:rsidP="00DF34D6">
      <w:pPr>
        <w:numPr>
          <w:ilvl w:val="0"/>
          <w:numId w:val="31"/>
        </w:numPr>
        <w:rPr>
          <w:rFonts w:cs="Arial"/>
          <w:lang w:val="en-US"/>
        </w:rPr>
      </w:pPr>
      <w:r w:rsidRPr="000D53A7">
        <w:rPr>
          <w:rFonts w:cs="Arial"/>
          <w:lang w:val="en-US"/>
        </w:rPr>
        <w:t xml:space="preserve">Evidence of student participation in selection of content </w:t>
      </w:r>
    </w:p>
    <w:p w14:paraId="50DCF5D0" w14:textId="54E6E014" w:rsidR="00DF34D6" w:rsidRPr="000D53A7" w:rsidRDefault="00E66445" w:rsidP="000D1B42">
      <w:pPr>
        <w:numPr>
          <w:ilvl w:val="0"/>
          <w:numId w:val="31"/>
        </w:numPr>
        <w:rPr>
          <w:rFonts w:cs="Arial"/>
          <w:lang w:val="en-US"/>
        </w:rPr>
      </w:pPr>
      <w:r>
        <w:rPr>
          <w:rFonts w:cs="Arial"/>
          <w:lang w:val="en-US"/>
        </w:rPr>
        <w:t xml:space="preserve">A </w:t>
      </w:r>
      <w:r w:rsidR="00DF34D6" w:rsidRPr="000D53A7">
        <w:rPr>
          <w:rFonts w:cs="Arial"/>
          <w:lang w:val="en-US"/>
        </w:rPr>
        <w:t>portfolio can exhibit the student's progress and achie</w:t>
      </w:r>
      <w:bookmarkStart w:id="0" w:name="_GoBack"/>
      <w:bookmarkEnd w:id="0"/>
      <w:r w:rsidR="00DF34D6" w:rsidRPr="000D53A7">
        <w:rPr>
          <w:rFonts w:cs="Arial"/>
          <w:lang w:val="en-US"/>
        </w:rPr>
        <w:t>vement in several areas. </w:t>
      </w:r>
    </w:p>
    <w:p w14:paraId="1EE3A39F" w14:textId="77777777" w:rsidR="000D1B42" w:rsidRPr="000D53A7" w:rsidRDefault="000D1B42" w:rsidP="000D1B42">
      <w:pPr>
        <w:ind w:left="720"/>
        <w:rPr>
          <w:rFonts w:cs="Arial"/>
          <w:lang w:val="en-US"/>
        </w:rPr>
      </w:pPr>
    </w:p>
    <w:p w14:paraId="6A137D32" w14:textId="1E08D58B" w:rsidR="00DF34D6" w:rsidRPr="000D53A7" w:rsidRDefault="00DF34D6" w:rsidP="00DF34D6">
      <w:pPr>
        <w:rPr>
          <w:rFonts w:cs="Arial"/>
          <w:lang w:val="en-US"/>
        </w:rPr>
      </w:pPr>
      <w:r w:rsidRPr="000D53A7">
        <w:rPr>
          <w:rFonts w:cs="Arial"/>
          <w:lang w:val="en-US"/>
        </w:rPr>
        <w:t>The list below illustrates some of the items which might be housed in a student’s foreign language portfolio to give a complete view of what the student knows and is able to do. </w:t>
      </w:r>
    </w:p>
    <w:p w14:paraId="2500FE9E" w14:textId="4ECFA0E2" w:rsidR="00D96C6A" w:rsidRPr="000D53A7" w:rsidRDefault="00A177F2" w:rsidP="00BB1D79">
      <w:pPr>
        <w:pStyle w:val="Heading5"/>
        <w:rPr>
          <w:rFonts w:cs="Arial"/>
        </w:rPr>
      </w:pPr>
      <w:r w:rsidRPr="000D53A7">
        <w:rPr>
          <w:rFonts w:cs="Arial"/>
        </w:rPr>
        <w:t xml:space="preserve">Objective </w:t>
      </w:r>
      <w:r w:rsidR="00D96C6A" w:rsidRPr="000D53A7">
        <w:rPr>
          <w:rFonts w:cs="Arial"/>
        </w:rPr>
        <w:t>:</w:t>
      </w:r>
    </w:p>
    <w:p w14:paraId="0E5BE3DC" w14:textId="3F075CD1" w:rsidR="00A177F2" w:rsidRPr="000D53A7" w:rsidRDefault="000D1B42" w:rsidP="00D96C6A">
      <w:pPr>
        <w:pStyle w:val="ListParagraph"/>
        <w:numPr>
          <w:ilvl w:val="0"/>
          <w:numId w:val="25"/>
        </w:numPr>
        <w:rPr>
          <w:rFonts w:cs="Arial"/>
        </w:rPr>
      </w:pPr>
      <w:r w:rsidRPr="000D53A7">
        <w:rPr>
          <w:rFonts w:cs="Arial"/>
        </w:rPr>
        <w:t>Pre-test project before competition</w:t>
      </w:r>
      <w:r w:rsidR="0036183B" w:rsidRPr="000D53A7">
        <w:rPr>
          <w:rFonts w:cs="Arial"/>
        </w:rPr>
        <w:t>.</w:t>
      </w:r>
      <w:r w:rsidR="00A177F2" w:rsidRPr="000D53A7">
        <w:rPr>
          <w:rFonts w:cs="Arial"/>
        </w:rPr>
        <w:t xml:space="preserve"> </w:t>
      </w:r>
    </w:p>
    <w:p w14:paraId="12FFD918" w14:textId="561496E5" w:rsidR="00D443A3" w:rsidRPr="000D53A7" w:rsidRDefault="000D1B42" w:rsidP="00D969F8">
      <w:pPr>
        <w:pStyle w:val="ListParagraph"/>
        <w:numPr>
          <w:ilvl w:val="0"/>
          <w:numId w:val="25"/>
        </w:numPr>
        <w:rPr>
          <w:rFonts w:cs="Arial"/>
        </w:rPr>
      </w:pPr>
      <w:r w:rsidRPr="000D53A7">
        <w:rPr>
          <w:rFonts w:cs="Arial"/>
        </w:rPr>
        <w:t>Promote student works</w:t>
      </w:r>
      <w:r w:rsidR="0036183B" w:rsidRPr="000D53A7">
        <w:rPr>
          <w:rFonts w:cs="Arial"/>
        </w:rPr>
        <w:t>.</w:t>
      </w:r>
    </w:p>
    <w:p w14:paraId="344D19EE" w14:textId="77777777" w:rsidR="0036183B" w:rsidRPr="000D53A7" w:rsidRDefault="0036183B" w:rsidP="0036183B">
      <w:pPr>
        <w:rPr>
          <w:rFonts w:cs="Arial"/>
        </w:rPr>
      </w:pPr>
    </w:p>
    <w:p w14:paraId="61F8CE3A" w14:textId="77777777" w:rsidR="0036183B" w:rsidRPr="000D53A7" w:rsidRDefault="0036183B" w:rsidP="0036183B">
      <w:pPr>
        <w:rPr>
          <w:rFonts w:cs="Arial"/>
        </w:rPr>
      </w:pPr>
    </w:p>
    <w:p w14:paraId="161FF630" w14:textId="14990363" w:rsidR="00D969F8" w:rsidRDefault="00D969F8" w:rsidP="00D969F8">
      <w:pPr>
        <w:rPr>
          <w:rFonts w:cs="Arial"/>
        </w:rPr>
      </w:pPr>
    </w:p>
    <w:p w14:paraId="4D23A576" w14:textId="6B8F780E" w:rsidR="00A41401" w:rsidRDefault="00A41401" w:rsidP="00D969F8">
      <w:pPr>
        <w:rPr>
          <w:rFonts w:cs="Arial"/>
        </w:rPr>
      </w:pPr>
    </w:p>
    <w:p w14:paraId="79FDA945" w14:textId="77777777" w:rsidR="00A41401" w:rsidRPr="000D53A7" w:rsidRDefault="00A41401" w:rsidP="00D969F8">
      <w:pPr>
        <w:rPr>
          <w:rFonts w:cs="Arial"/>
        </w:rPr>
      </w:pPr>
    </w:p>
    <w:p w14:paraId="2AA560BB" w14:textId="07E34E6F" w:rsidR="00323E4C" w:rsidRPr="000D53A7" w:rsidRDefault="00BB1D79" w:rsidP="00D969F8">
      <w:pPr>
        <w:pStyle w:val="Heading5"/>
        <w:rPr>
          <w:rFonts w:cs="Arial"/>
        </w:rPr>
      </w:pPr>
      <w:r w:rsidRPr="000D53A7">
        <w:rPr>
          <w:rFonts w:cs="Arial"/>
        </w:rPr>
        <w:lastRenderedPageBreak/>
        <w:t xml:space="preserve">Requirements </w:t>
      </w:r>
      <w:r w:rsidR="00C958BF" w:rsidRPr="000D53A7">
        <w:rPr>
          <w:rFonts w:cs="Arial"/>
        </w:rPr>
        <w:t>for the portfolio</w:t>
      </w:r>
      <w:r w:rsidR="00A177F2" w:rsidRPr="000D53A7">
        <w:rPr>
          <w:rFonts w:cs="Arial"/>
        </w:rPr>
        <w:t>:</w:t>
      </w:r>
    </w:p>
    <w:p w14:paraId="46F02E8A" w14:textId="77777777" w:rsidR="00D96C6A" w:rsidRPr="000D53A7" w:rsidRDefault="00D96C6A" w:rsidP="00D96C6A">
      <w:pPr>
        <w:rPr>
          <w:rFonts w:cs="Arial"/>
        </w:rPr>
      </w:pPr>
    </w:p>
    <w:p w14:paraId="01C6752D" w14:textId="043D35C5" w:rsidR="006A1559" w:rsidRPr="000D53A7" w:rsidRDefault="00D969F8" w:rsidP="00D96C6A">
      <w:pPr>
        <w:rPr>
          <w:rFonts w:cs="Arial"/>
          <w:b/>
        </w:rPr>
      </w:pPr>
      <w:r w:rsidRPr="000D53A7">
        <w:rPr>
          <w:rFonts w:cs="Arial"/>
          <w:b/>
        </w:rPr>
        <w:t>Portofolio</w:t>
      </w:r>
      <w:r w:rsidR="00323E4C" w:rsidRPr="000D53A7">
        <w:rPr>
          <w:rFonts w:cs="Arial"/>
          <w:b/>
        </w:rPr>
        <w:t xml:space="preserve"> Specifications</w:t>
      </w:r>
      <w:r w:rsidR="00333E59" w:rsidRPr="000D53A7">
        <w:rPr>
          <w:rFonts w:cs="Arial"/>
          <w:b/>
        </w:rPr>
        <w:t>:</w:t>
      </w:r>
    </w:p>
    <w:p w14:paraId="3B448A87" w14:textId="4F832D37" w:rsidR="00C958BF" w:rsidRPr="000D53A7" w:rsidRDefault="00C958BF" w:rsidP="00D96C6A">
      <w:pPr>
        <w:rPr>
          <w:rFonts w:cs="Arial"/>
          <w:b/>
        </w:rPr>
      </w:pPr>
    </w:p>
    <w:p w14:paraId="766A7E74" w14:textId="15315C13" w:rsidR="00C958BF" w:rsidRPr="000D53A7" w:rsidRDefault="00C958BF" w:rsidP="00D96C6A">
      <w:pPr>
        <w:rPr>
          <w:rFonts w:cs="Arial"/>
        </w:rPr>
      </w:pPr>
      <w:r w:rsidRPr="000D53A7">
        <w:rPr>
          <w:rFonts w:cs="Arial"/>
          <w:b/>
        </w:rPr>
        <w:t xml:space="preserve">Size &amp; Page Specifications: </w:t>
      </w:r>
      <w:r w:rsidRPr="000D53A7">
        <w:rPr>
          <w:rFonts w:cs="Arial"/>
        </w:rPr>
        <w:t>297mm x 210mm (Landscape)</w:t>
      </w:r>
    </w:p>
    <w:p w14:paraId="21A60438" w14:textId="0E5888C3" w:rsidR="00C958BF" w:rsidRPr="000D53A7" w:rsidRDefault="00C958BF" w:rsidP="00D96C6A">
      <w:pPr>
        <w:rPr>
          <w:rFonts w:cs="Arial"/>
        </w:rPr>
      </w:pPr>
      <w:r w:rsidRPr="000D53A7">
        <w:rPr>
          <w:rFonts w:cs="Arial"/>
          <w:b/>
        </w:rPr>
        <w:t xml:space="preserve">Colour Specifications: </w:t>
      </w:r>
      <w:r w:rsidRPr="000D53A7">
        <w:rPr>
          <w:rFonts w:cs="Arial"/>
        </w:rPr>
        <w:t>CMYK</w:t>
      </w:r>
    </w:p>
    <w:p w14:paraId="605CCB78" w14:textId="77777777" w:rsidR="004628FD" w:rsidRPr="000D53A7" w:rsidRDefault="004628FD" w:rsidP="00D96C6A">
      <w:pPr>
        <w:rPr>
          <w:rFonts w:cs="Arial"/>
          <w:b/>
        </w:rPr>
      </w:pPr>
    </w:p>
    <w:p w14:paraId="5C445325" w14:textId="44369DF7" w:rsidR="004628FD" w:rsidRPr="000D53A7" w:rsidRDefault="004628FD" w:rsidP="00D969F8">
      <w:pPr>
        <w:tabs>
          <w:tab w:val="left" w:pos="1863"/>
        </w:tabs>
        <w:rPr>
          <w:rFonts w:cs="Arial"/>
          <w:b/>
        </w:rPr>
      </w:pPr>
      <w:r w:rsidRPr="000D53A7">
        <w:rPr>
          <w:rFonts w:cs="Arial"/>
          <w:b/>
        </w:rPr>
        <w:t xml:space="preserve">FRONT COVER </w:t>
      </w:r>
    </w:p>
    <w:p w14:paraId="7B748D7A" w14:textId="438B3CBF" w:rsidR="004628FD" w:rsidRPr="00C705C4" w:rsidRDefault="004628FD" w:rsidP="00C705C4">
      <w:pPr>
        <w:pStyle w:val="ListParagraph"/>
        <w:numPr>
          <w:ilvl w:val="0"/>
          <w:numId w:val="33"/>
        </w:numPr>
        <w:spacing w:line="360" w:lineRule="auto"/>
        <w:rPr>
          <w:rFonts w:cs="Arial"/>
          <w:lang w:val="en-US"/>
        </w:rPr>
      </w:pPr>
      <w:r w:rsidRPr="00C705C4">
        <w:rPr>
          <w:rFonts w:cs="Arial"/>
          <w:lang w:val="en-US"/>
        </w:rPr>
        <w:t>Text for front cover provided in folder LKS201</w:t>
      </w:r>
      <w:r w:rsidR="00C705C4" w:rsidRPr="00C705C4">
        <w:rPr>
          <w:rFonts w:cs="Arial"/>
          <w:lang w:val="en-US"/>
        </w:rPr>
        <w:t>9</w:t>
      </w:r>
      <w:r w:rsidRPr="00C705C4">
        <w:rPr>
          <w:rFonts w:cs="Arial"/>
          <w:lang w:val="en-US"/>
        </w:rPr>
        <w:t>_HA40 front and back cover</w:t>
      </w:r>
      <w:r w:rsidR="00C705C4" w:rsidRPr="00C705C4">
        <w:rPr>
          <w:rFonts w:cs="Arial"/>
          <w:lang w:val="en-US"/>
        </w:rPr>
        <w:t xml:space="preserve"> (</w:t>
      </w:r>
      <w:r w:rsidR="00C705C4" w:rsidRPr="00C705C4">
        <w:rPr>
          <w:rFonts w:cs="Arial"/>
        </w:rPr>
        <w:t>LKS2019_GD</w:t>
      </w:r>
      <w:r w:rsidR="00C83155">
        <w:rPr>
          <w:rFonts w:cs="Arial"/>
        </w:rPr>
        <w:t>T_Home Assignment _APPENDIX01</w:t>
      </w:r>
      <w:r w:rsidR="00C705C4" w:rsidRPr="00C705C4">
        <w:rPr>
          <w:rFonts w:cs="Arial"/>
        </w:rPr>
        <w:t>)</w:t>
      </w:r>
    </w:p>
    <w:p w14:paraId="41648857" w14:textId="4B7991DE" w:rsidR="004628FD" w:rsidRPr="00C705C4" w:rsidRDefault="004628FD" w:rsidP="00C705C4">
      <w:pPr>
        <w:pStyle w:val="ListParagraph"/>
        <w:numPr>
          <w:ilvl w:val="0"/>
          <w:numId w:val="33"/>
        </w:numPr>
        <w:spacing w:line="360" w:lineRule="auto"/>
        <w:rPr>
          <w:rFonts w:cs="Arial"/>
          <w:lang w:val="en-US"/>
        </w:rPr>
      </w:pPr>
      <w:r w:rsidRPr="00C705C4">
        <w:rPr>
          <w:rFonts w:cs="Arial"/>
          <w:lang w:val="en-US"/>
        </w:rPr>
        <w:t xml:space="preserve">No paragraph styles on cover. </w:t>
      </w:r>
    </w:p>
    <w:p w14:paraId="41020012" w14:textId="4481387D" w:rsidR="00C705C4" w:rsidRPr="00C705C4" w:rsidRDefault="00C705C4" w:rsidP="00C705C4">
      <w:pPr>
        <w:pStyle w:val="ListParagraph"/>
        <w:numPr>
          <w:ilvl w:val="0"/>
          <w:numId w:val="33"/>
        </w:numPr>
        <w:spacing w:line="360" w:lineRule="auto"/>
        <w:rPr>
          <w:rFonts w:cs="Arial"/>
        </w:rPr>
      </w:pPr>
      <w:r w:rsidRPr="00C705C4">
        <w:rPr>
          <w:rFonts w:cs="Arial"/>
        </w:rPr>
        <w:t xml:space="preserve">You may design </w:t>
      </w:r>
      <w:r>
        <w:rPr>
          <w:rFonts w:cs="Arial"/>
        </w:rPr>
        <w:t>the cover with your own concept as attractive as it can be</w:t>
      </w:r>
    </w:p>
    <w:p w14:paraId="64DB779A" w14:textId="5D2F0816" w:rsidR="004628FD" w:rsidRPr="00C705C4" w:rsidRDefault="004628FD" w:rsidP="00C705C4">
      <w:pPr>
        <w:pStyle w:val="ListParagraph"/>
        <w:numPr>
          <w:ilvl w:val="0"/>
          <w:numId w:val="33"/>
        </w:numPr>
        <w:spacing w:line="360" w:lineRule="auto"/>
        <w:rPr>
          <w:rFonts w:cs="Arial"/>
        </w:rPr>
      </w:pPr>
      <w:r w:rsidRPr="00C705C4">
        <w:rPr>
          <w:rFonts w:cs="Arial"/>
        </w:rPr>
        <w:t>No page number required.</w:t>
      </w:r>
    </w:p>
    <w:p w14:paraId="4C97386F" w14:textId="77777777" w:rsidR="004628FD" w:rsidRPr="000D53A7" w:rsidRDefault="004628FD" w:rsidP="004628FD">
      <w:pPr>
        <w:rPr>
          <w:rFonts w:cs="Arial"/>
        </w:rPr>
      </w:pPr>
    </w:p>
    <w:p w14:paraId="29F1824B" w14:textId="3120360A" w:rsidR="004628FD" w:rsidRPr="000D53A7" w:rsidRDefault="004628FD" w:rsidP="00D969F8">
      <w:pPr>
        <w:tabs>
          <w:tab w:val="left" w:pos="1863"/>
        </w:tabs>
        <w:rPr>
          <w:rFonts w:cs="Arial"/>
          <w:b/>
        </w:rPr>
      </w:pPr>
      <w:r w:rsidRPr="000D53A7">
        <w:rPr>
          <w:rFonts w:cs="Arial"/>
          <w:b/>
        </w:rPr>
        <w:t xml:space="preserve">BACK  COVER </w:t>
      </w:r>
    </w:p>
    <w:p w14:paraId="1BC694E4" w14:textId="77777777" w:rsidR="003A133F" w:rsidRPr="000D53A7" w:rsidRDefault="003A133F" w:rsidP="004628FD">
      <w:pPr>
        <w:rPr>
          <w:rFonts w:cs="Arial"/>
        </w:rPr>
      </w:pPr>
      <w:r w:rsidRPr="000D53A7">
        <w:rPr>
          <w:rFonts w:cs="Arial"/>
        </w:rPr>
        <w:t xml:space="preserve">Your contact : </w:t>
      </w:r>
    </w:p>
    <w:p w14:paraId="68F5CF6D" w14:textId="77777777" w:rsidR="00C705C4" w:rsidRDefault="003A133F" w:rsidP="00C705C4">
      <w:pPr>
        <w:pStyle w:val="ListParagraph"/>
        <w:numPr>
          <w:ilvl w:val="0"/>
          <w:numId w:val="34"/>
        </w:numPr>
        <w:spacing w:line="360" w:lineRule="auto"/>
        <w:rPr>
          <w:rFonts w:cs="Arial"/>
        </w:rPr>
      </w:pPr>
      <w:r w:rsidRPr="00C705C4">
        <w:rPr>
          <w:rFonts w:cs="Arial"/>
        </w:rPr>
        <w:t>Email addres</w:t>
      </w:r>
      <w:r w:rsidR="00C705C4" w:rsidRPr="00C705C4">
        <w:rPr>
          <w:rFonts w:cs="Arial"/>
        </w:rPr>
        <w:t>s</w:t>
      </w:r>
    </w:p>
    <w:p w14:paraId="62EC33A6" w14:textId="345982A5" w:rsidR="003A133F" w:rsidRPr="00C705C4" w:rsidRDefault="003A133F" w:rsidP="00C705C4">
      <w:pPr>
        <w:pStyle w:val="ListParagraph"/>
        <w:numPr>
          <w:ilvl w:val="0"/>
          <w:numId w:val="34"/>
        </w:numPr>
        <w:spacing w:line="360" w:lineRule="auto"/>
        <w:rPr>
          <w:rFonts w:cs="Arial"/>
        </w:rPr>
      </w:pPr>
      <w:r w:rsidRPr="00C705C4">
        <w:rPr>
          <w:rFonts w:cs="Arial"/>
        </w:rPr>
        <w:t>So</w:t>
      </w:r>
      <w:r w:rsidR="00C705C4" w:rsidRPr="00C705C4">
        <w:rPr>
          <w:rFonts w:cs="Arial"/>
        </w:rPr>
        <w:t>c</w:t>
      </w:r>
      <w:r w:rsidRPr="00C705C4">
        <w:rPr>
          <w:rFonts w:cs="Arial"/>
        </w:rPr>
        <w:t xml:space="preserve">ial media account </w:t>
      </w:r>
    </w:p>
    <w:p w14:paraId="2ED8D42F" w14:textId="1A8654C7" w:rsidR="004628FD" w:rsidRPr="000D53A7" w:rsidRDefault="004628FD" w:rsidP="004628FD">
      <w:pPr>
        <w:rPr>
          <w:rFonts w:cs="Arial"/>
        </w:rPr>
      </w:pPr>
      <w:r w:rsidRPr="000D53A7">
        <w:rPr>
          <w:rFonts w:cs="Arial"/>
        </w:rPr>
        <w:t>You can design this in any way you like.</w:t>
      </w:r>
    </w:p>
    <w:p w14:paraId="47AFA8FC" w14:textId="77777777" w:rsidR="004628FD" w:rsidRPr="000D53A7" w:rsidRDefault="004628FD" w:rsidP="00D969F8">
      <w:pPr>
        <w:tabs>
          <w:tab w:val="left" w:pos="1863"/>
        </w:tabs>
        <w:rPr>
          <w:rFonts w:cs="Arial"/>
          <w:b/>
        </w:rPr>
      </w:pPr>
    </w:p>
    <w:p w14:paraId="1ED62759" w14:textId="2703E11A" w:rsidR="004628FD" w:rsidRDefault="004628FD" w:rsidP="00D969F8">
      <w:pPr>
        <w:tabs>
          <w:tab w:val="left" w:pos="1863"/>
        </w:tabs>
        <w:rPr>
          <w:rFonts w:cs="Arial"/>
          <w:b/>
        </w:rPr>
      </w:pPr>
      <w:r w:rsidRPr="000D53A7">
        <w:rPr>
          <w:rFonts w:cs="Arial"/>
          <w:b/>
        </w:rPr>
        <w:t>INSIDE PAGE</w:t>
      </w:r>
    </w:p>
    <w:p w14:paraId="5ADF79CF" w14:textId="00A440A7" w:rsidR="00E66445" w:rsidRPr="00E66445" w:rsidRDefault="00E66445" w:rsidP="00E66445">
      <w:pPr>
        <w:pStyle w:val="Heading5"/>
        <w:rPr>
          <w:rFonts w:cs="Arial"/>
        </w:rPr>
      </w:pPr>
      <w:r>
        <w:rPr>
          <w:rFonts w:cs="Arial"/>
        </w:rPr>
        <w:t>List of page</w:t>
      </w:r>
      <w:r w:rsidRPr="000D53A7">
        <w:rPr>
          <w:rFonts w:cs="Arial"/>
        </w:rPr>
        <w:t>:</w:t>
      </w:r>
    </w:p>
    <w:p w14:paraId="7BC74B4F" w14:textId="4B23567E" w:rsidR="006427E6" w:rsidRPr="000D53A7" w:rsidRDefault="004628FD" w:rsidP="00E66445">
      <w:pPr>
        <w:spacing w:line="360" w:lineRule="auto"/>
        <w:rPr>
          <w:rFonts w:cs="Arial"/>
        </w:rPr>
      </w:pPr>
      <w:r w:rsidRPr="000D53A7">
        <w:rPr>
          <w:rFonts w:cs="Arial"/>
        </w:rPr>
        <w:t xml:space="preserve">Pages 2-3: Motto and Creative CV (template text </w:t>
      </w:r>
      <w:r w:rsidRPr="000D53A7">
        <w:rPr>
          <w:rFonts w:cs="Arial"/>
          <w:lang w:val="en-US"/>
        </w:rPr>
        <w:t xml:space="preserve">provided in folder </w:t>
      </w:r>
      <w:r w:rsidR="00C705C4" w:rsidRPr="000D53A7">
        <w:rPr>
          <w:rFonts w:cs="Arial"/>
        </w:rPr>
        <w:t>LKS2019_GDT_Home Assignment _APPENDIX0</w:t>
      </w:r>
      <w:r w:rsidR="00C705C4">
        <w:rPr>
          <w:rFonts w:cs="Arial"/>
        </w:rPr>
        <w:t>2</w:t>
      </w:r>
      <w:r w:rsidRPr="000D53A7">
        <w:rPr>
          <w:rFonts w:cs="Arial"/>
        </w:rPr>
        <w:t>)</w:t>
      </w:r>
    </w:p>
    <w:p w14:paraId="7C51E2B7" w14:textId="56464ECF" w:rsidR="004628FD" w:rsidRPr="000D53A7" w:rsidRDefault="004628FD" w:rsidP="00E66445">
      <w:pPr>
        <w:spacing w:line="360" w:lineRule="auto"/>
        <w:rPr>
          <w:rFonts w:cs="Arial"/>
        </w:rPr>
      </w:pPr>
      <w:r w:rsidRPr="000D53A7">
        <w:rPr>
          <w:rFonts w:cs="Arial"/>
        </w:rPr>
        <w:t>Pages 4</w:t>
      </w:r>
      <w:r w:rsidR="009C03A9">
        <w:rPr>
          <w:rFonts w:cs="Arial"/>
        </w:rPr>
        <w:t>-5</w:t>
      </w:r>
      <w:r w:rsidRPr="000D53A7">
        <w:rPr>
          <w:rFonts w:cs="Arial"/>
        </w:rPr>
        <w:t xml:space="preserve"> : Task </w:t>
      </w:r>
      <w:r w:rsidR="00490FBC" w:rsidRPr="000D53A7">
        <w:rPr>
          <w:rFonts w:cs="Arial"/>
        </w:rPr>
        <w:t>2</w:t>
      </w:r>
      <w:r w:rsidRPr="000D53A7">
        <w:rPr>
          <w:rFonts w:cs="Arial"/>
        </w:rPr>
        <w:t xml:space="preserve"> </w:t>
      </w:r>
      <w:r w:rsidR="009C03A9">
        <w:rPr>
          <w:rFonts w:cs="Arial"/>
        </w:rPr>
        <w:t xml:space="preserve">- </w:t>
      </w:r>
      <w:r w:rsidR="009C03A9" w:rsidRPr="000D53A7">
        <w:rPr>
          <w:rFonts w:cs="Arial"/>
        </w:rPr>
        <w:t>Rebranding local brand from your province</w:t>
      </w:r>
    </w:p>
    <w:p w14:paraId="3CFC48ED" w14:textId="57204CEE" w:rsidR="004628FD" w:rsidRPr="000D53A7" w:rsidRDefault="004628FD" w:rsidP="00E66445">
      <w:pPr>
        <w:spacing w:line="360" w:lineRule="auto"/>
        <w:rPr>
          <w:rFonts w:cs="Arial"/>
        </w:rPr>
      </w:pPr>
      <w:r w:rsidRPr="000D53A7">
        <w:rPr>
          <w:rFonts w:cs="Arial"/>
        </w:rPr>
        <w:t xml:space="preserve">Pages </w:t>
      </w:r>
      <w:r w:rsidR="009C03A9">
        <w:rPr>
          <w:rFonts w:cs="Arial"/>
        </w:rPr>
        <w:t>6</w:t>
      </w:r>
      <w:r w:rsidRPr="000D53A7">
        <w:rPr>
          <w:rFonts w:cs="Arial"/>
        </w:rPr>
        <w:t xml:space="preserve">   </w:t>
      </w:r>
      <w:r w:rsidR="003A133F" w:rsidRPr="000D53A7">
        <w:rPr>
          <w:rFonts w:cs="Arial"/>
        </w:rPr>
        <w:t xml:space="preserve"> </w:t>
      </w:r>
      <w:r w:rsidRPr="000D53A7">
        <w:rPr>
          <w:rFonts w:cs="Arial"/>
        </w:rPr>
        <w:t xml:space="preserve">: </w:t>
      </w:r>
      <w:r w:rsidR="003A133F" w:rsidRPr="000D53A7">
        <w:rPr>
          <w:rFonts w:cs="Arial"/>
        </w:rPr>
        <w:t xml:space="preserve">Task </w:t>
      </w:r>
      <w:r w:rsidR="00490FBC" w:rsidRPr="000D53A7">
        <w:rPr>
          <w:rFonts w:cs="Arial"/>
        </w:rPr>
        <w:t>3</w:t>
      </w:r>
      <w:r w:rsidR="003A133F" w:rsidRPr="000D53A7">
        <w:rPr>
          <w:rFonts w:cs="Arial"/>
        </w:rPr>
        <w:t xml:space="preserve"> </w:t>
      </w:r>
      <w:r w:rsidR="009C03A9">
        <w:rPr>
          <w:rFonts w:cs="Arial"/>
        </w:rPr>
        <w:t xml:space="preserve">- </w:t>
      </w:r>
      <w:r w:rsidR="003A133F" w:rsidRPr="000D53A7">
        <w:rPr>
          <w:rFonts w:cs="Arial"/>
        </w:rPr>
        <w:t xml:space="preserve">Promotion </w:t>
      </w:r>
      <w:r w:rsidR="00B65927">
        <w:rPr>
          <w:rFonts w:cs="Arial"/>
        </w:rPr>
        <w:t xml:space="preserve">of </w:t>
      </w:r>
      <w:r w:rsidR="000200A1" w:rsidRPr="000D53A7">
        <w:rPr>
          <w:rFonts w:cs="Arial"/>
        </w:rPr>
        <w:t>lo</w:t>
      </w:r>
      <w:r w:rsidR="003A133F" w:rsidRPr="000D53A7">
        <w:rPr>
          <w:rFonts w:cs="Arial"/>
        </w:rPr>
        <w:t xml:space="preserve">cal products from your province (3 media (print &amp; digital) ) </w:t>
      </w:r>
    </w:p>
    <w:p w14:paraId="032B9330" w14:textId="23749F66" w:rsidR="000200A1" w:rsidRPr="000D53A7" w:rsidRDefault="000200A1" w:rsidP="00E66445">
      <w:pPr>
        <w:spacing w:line="360" w:lineRule="auto"/>
        <w:rPr>
          <w:rFonts w:cs="Arial"/>
        </w:rPr>
      </w:pPr>
      <w:r w:rsidRPr="000D53A7">
        <w:rPr>
          <w:rFonts w:cs="Arial"/>
        </w:rPr>
        <w:t xml:space="preserve">Pages </w:t>
      </w:r>
      <w:r w:rsidR="003A133F" w:rsidRPr="000D53A7">
        <w:rPr>
          <w:rFonts w:cs="Arial"/>
        </w:rPr>
        <w:t>7</w:t>
      </w:r>
      <w:r w:rsidRPr="000D53A7">
        <w:rPr>
          <w:rFonts w:cs="Arial"/>
        </w:rPr>
        <w:t xml:space="preserve"> </w:t>
      </w:r>
      <w:r w:rsidR="009C03A9">
        <w:rPr>
          <w:rFonts w:cs="Arial"/>
        </w:rPr>
        <w:t xml:space="preserve">   </w:t>
      </w:r>
      <w:r w:rsidRPr="000D53A7">
        <w:rPr>
          <w:rFonts w:cs="Arial"/>
        </w:rPr>
        <w:t>:</w:t>
      </w:r>
      <w:r w:rsidR="003A133F" w:rsidRPr="000D53A7">
        <w:rPr>
          <w:rFonts w:cs="Arial"/>
        </w:rPr>
        <w:t xml:space="preserve"> Task </w:t>
      </w:r>
      <w:r w:rsidR="00490FBC" w:rsidRPr="000D53A7">
        <w:rPr>
          <w:rFonts w:cs="Arial"/>
        </w:rPr>
        <w:t>4</w:t>
      </w:r>
      <w:r w:rsidR="003A133F" w:rsidRPr="000D53A7">
        <w:rPr>
          <w:rFonts w:cs="Arial"/>
        </w:rPr>
        <w:t xml:space="preserve"> </w:t>
      </w:r>
      <w:r w:rsidR="009C03A9">
        <w:rPr>
          <w:rFonts w:cs="Arial"/>
        </w:rPr>
        <w:t xml:space="preserve">- </w:t>
      </w:r>
      <w:r w:rsidR="009C03A9" w:rsidRPr="000D53A7">
        <w:rPr>
          <w:rFonts w:cs="Arial"/>
        </w:rPr>
        <w:t>Redesign packaging UKM.</w:t>
      </w:r>
    </w:p>
    <w:p w14:paraId="751B2B85" w14:textId="2742F095" w:rsidR="003A133F" w:rsidRPr="000D53A7" w:rsidRDefault="003A133F" w:rsidP="00E66445">
      <w:pPr>
        <w:spacing w:line="360" w:lineRule="auto"/>
        <w:rPr>
          <w:rFonts w:cs="Arial"/>
        </w:rPr>
      </w:pPr>
      <w:r w:rsidRPr="000D53A7">
        <w:rPr>
          <w:rFonts w:cs="Arial"/>
        </w:rPr>
        <w:t xml:space="preserve">Pages 8    : Personal project showcase 1 ( ex: school project assignment) </w:t>
      </w:r>
    </w:p>
    <w:p w14:paraId="63D1D804" w14:textId="4459B1C3" w:rsidR="00E66445" w:rsidRDefault="003A133F" w:rsidP="00E66445">
      <w:pPr>
        <w:spacing w:line="360" w:lineRule="auto"/>
        <w:rPr>
          <w:rFonts w:cs="Arial"/>
        </w:rPr>
      </w:pPr>
      <w:r w:rsidRPr="000D53A7">
        <w:rPr>
          <w:rFonts w:cs="Arial"/>
        </w:rPr>
        <w:t>Pages 9    : Personal project showcase 2</w:t>
      </w:r>
    </w:p>
    <w:p w14:paraId="2D765263" w14:textId="22B6C178" w:rsidR="00E66445" w:rsidRPr="000D53A7" w:rsidRDefault="00E66445" w:rsidP="00E66445">
      <w:pPr>
        <w:pStyle w:val="Heading5"/>
        <w:rPr>
          <w:rFonts w:cs="Arial"/>
        </w:rPr>
      </w:pPr>
      <w:r w:rsidRPr="000D53A7">
        <w:rPr>
          <w:rFonts w:cs="Arial"/>
        </w:rPr>
        <w:t xml:space="preserve">Requirements for </w:t>
      </w:r>
      <w:r>
        <w:rPr>
          <w:rFonts w:cs="Arial"/>
        </w:rPr>
        <w:t>inside page</w:t>
      </w:r>
      <w:r w:rsidRPr="000D53A7">
        <w:rPr>
          <w:rFonts w:cs="Arial"/>
        </w:rPr>
        <w:t>:</w:t>
      </w:r>
    </w:p>
    <w:p w14:paraId="66F0583F" w14:textId="518790EF" w:rsidR="00E66445" w:rsidRDefault="00E66445" w:rsidP="00E66445">
      <w:pPr>
        <w:pStyle w:val="ListParagraph"/>
        <w:numPr>
          <w:ilvl w:val="0"/>
          <w:numId w:val="34"/>
        </w:numPr>
        <w:spacing w:line="360" w:lineRule="auto"/>
        <w:rPr>
          <w:rFonts w:cs="Arial"/>
        </w:rPr>
      </w:pPr>
      <w:r>
        <w:rPr>
          <w:rFonts w:cs="Arial"/>
        </w:rPr>
        <w:t>Include page number</w:t>
      </w:r>
    </w:p>
    <w:p w14:paraId="58CFFCFD" w14:textId="51D13B78" w:rsidR="00E66445" w:rsidRDefault="00E66445" w:rsidP="00E66445">
      <w:pPr>
        <w:pStyle w:val="ListParagraph"/>
        <w:numPr>
          <w:ilvl w:val="0"/>
          <w:numId w:val="34"/>
        </w:numPr>
        <w:spacing w:line="360" w:lineRule="auto"/>
        <w:rPr>
          <w:rFonts w:cs="Arial"/>
        </w:rPr>
      </w:pPr>
      <w:r>
        <w:rPr>
          <w:rFonts w:cs="Arial"/>
        </w:rPr>
        <w:t>Use paragraph style</w:t>
      </w:r>
      <w:r w:rsidR="00690AF6">
        <w:rPr>
          <w:rFonts w:cs="Arial"/>
        </w:rPr>
        <w:t>, character style</w:t>
      </w:r>
      <w:r>
        <w:rPr>
          <w:rFonts w:cs="Arial"/>
        </w:rPr>
        <w:t xml:space="preserve"> and master </w:t>
      </w:r>
      <w:r w:rsidR="00690AF6">
        <w:rPr>
          <w:rFonts w:cs="Arial"/>
        </w:rPr>
        <w:t>page</w:t>
      </w:r>
    </w:p>
    <w:p w14:paraId="658896A3" w14:textId="66B9FD51" w:rsidR="00E66445" w:rsidRPr="00E66445" w:rsidRDefault="00E66445" w:rsidP="00E66445">
      <w:pPr>
        <w:pStyle w:val="ListParagraph"/>
        <w:numPr>
          <w:ilvl w:val="0"/>
          <w:numId w:val="34"/>
        </w:numPr>
        <w:spacing w:line="360" w:lineRule="auto"/>
        <w:rPr>
          <w:rFonts w:cs="Arial"/>
        </w:rPr>
      </w:pPr>
      <w:r>
        <w:rPr>
          <w:rFonts w:cs="Arial"/>
        </w:rPr>
        <w:t>Include running headline in every page based on its section</w:t>
      </w:r>
    </w:p>
    <w:p w14:paraId="5D93351A" w14:textId="08380583" w:rsidR="001B323F" w:rsidRDefault="001B323F" w:rsidP="008C7F7B">
      <w:pPr>
        <w:rPr>
          <w:rFonts w:cs="Arial"/>
        </w:rPr>
      </w:pPr>
    </w:p>
    <w:p w14:paraId="27C1F997" w14:textId="17B1DAE3" w:rsidR="004628FD" w:rsidRPr="00E66445" w:rsidRDefault="00E66445" w:rsidP="001B323F">
      <w:pPr>
        <w:rPr>
          <w:rFonts w:cs="Arial"/>
          <w:b/>
        </w:rPr>
      </w:pPr>
      <w:r w:rsidRPr="000D53A7">
        <w:rPr>
          <w:rFonts w:cs="Arial"/>
          <w:b/>
        </w:rPr>
        <w:t xml:space="preserve">File Type: </w:t>
      </w:r>
      <w:r w:rsidRPr="000D53A7">
        <w:rPr>
          <w:rFonts w:cs="Arial"/>
        </w:rPr>
        <w:t>PDF (</w:t>
      </w:r>
      <w:r>
        <w:rPr>
          <w:rFonts w:cs="Arial"/>
        </w:rPr>
        <w:t>Smallest file size, but maintain the image compression still in the best ppi</w:t>
      </w:r>
      <w:r w:rsidRPr="000D53A7">
        <w:rPr>
          <w:rFonts w:cs="Arial"/>
        </w:rPr>
        <w:t>)</w:t>
      </w:r>
      <w:r w:rsidR="005C08BB" w:rsidRPr="000D53A7">
        <w:rPr>
          <w:rFonts w:cs="Arial"/>
        </w:rPr>
        <w:t xml:space="preserve"> </w:t>
      </w:r>
    </w:p>
    <w:p w14:paraId="6F8805E4" w14:textId="5056F4D6" w:rsidR="00D969F8" w:rsidRPr="000D53A7" w:rsidRDefault="00C00BC2" w:rsidP="00D969F8">
      <w:pPr>
        <w:pStyle w:val="Heading5"/>
        <w:rPr>
          <w:rFonts w:cs="Arial"/>
          <w:color w:val="000000" w:themeColor="text1"/>
        </w:rPr>
      </w:pPr>
      <w:r w:rsidRPr="000D53A7">
        <w:rPr>
          <w:rFonts w:cs="Arial"/>
          <w:color w:val="000000" w:themeColor="text1"/>
        </w:rPr>
        <w:t>You must deliver:</w:t>
      </w:r>
    </w:p>
    <w:p w14:paraId="489E03EF" w14:textId="77777777" w:rsidR="00E66445" w:rsidRDefault="00A30768" w:rsidP="00E66445">
      <w:pPr>
        <w:rPr>
          <w:rFonts w:cs="Arial"/>
        </w:rPr>
      </w:pPr>
      <w:r w:rsidRPr="000D53A7">
        <w:rPr>
          <w:rFonts w:cs="Arial"/>
        </w:rPr>
        <w:t>1</w:t>
      </w:r>
      <w:r w:rsidR="000743BA" w:rsidRPr="000D53A7">
        <w:rPr>
          <w:rFonts w:cs="Arial"/>
        </w:rPr>
        <w:t xml:space="preserve"> x PDF files</w:t>
      </w:r>
    </w:p>
    <w:p w14:paraId="3A686743" w14:textId="5BAE4BC7" w:rsidR="009C03A9" w:rsidRPr="00E66445" w:rsidRDefault="009C03A9" w:rsidP="00E66445">
      <w:pPr>
        <w:rPr>
          <w:rFonts w:cs="Arial"/>
        </w:rPr>
      </w:pPr>
      <w:r w:rsidRPr="000D53A7">
        <w:rPr>
          <w:rFonts w:cs="Arial"/>
          <w:b/>
        </w:rPr>
        <w:lastRenderedPageBreak/>
        <w:t xml:space="preserve">TASK 2: </w:t>
      </w:r>
      <w:r>
        <w:rPr>
          <w:rFonts w:cs="Arial"/>
          <w:b/>
        </w:rPr>
        <w:t>REBRANDING A LOCAL BRAND</w:t>
      </w:r>
    </w:p>
    <w:p w14:paraId="524E4763" w14:textId="642E05C3" w:rsidR="009C03A9" w:rsidRPr="000D53A7" w:rsidRDefault="009C03A9" w:rsidP="009C03A9">
      <w:pPr>
        <w:spacing w:line="360" w:lineRule="auto"/>
        <w:rPr>
          <w:rFonts w:cs="Arial"/>
        </w:rPr>
      </w:pPr>
      <w:r w:rsidRPr="000D53A7">
        <w:rPr>
          <w:rFonts w:cs="Arial"/>
        </w:rPr>
        <w:t xml:space="preserve">You are to find </w:t>
      </w:r>
      <w:r>
        <w:rPr>
          <w:rFonts w:cs="Arial"/>
        </w:rPr>
        <w:t xml:space="preserve">and choose </w:t>
      </w:r>
      <w:r w:rsidRPr="000D53A7">
        <w:rPr>
          <w:rFonts w:cs="Arial"/>
        </w:rPr>
        <w:t xml:space="preserve">a local Usaha Kecil Menengah (UKM) </w:t>
      </w:r>
      <w:r>
        <w:rPr>
          <w:rFonts w:cs="Arial"/>
        </w:rPr>
        <w:t>brand</w:t>
      </w:r>
      <w:r w:rsidRPr="000D53A7">
        <w:rPr>
          <w:rFonts w:cs="Arial"/>
        </w:rPr>
        <w:t xml:space="preserve"> </w:t>
      </w:r>
      <w:r>
        <w:rPr>
          <w:rFonts w:cs="Arial"/>
        </w:rPr>
        <w:t xml:space="preserve">and redesign </w:t>
      </w:r>
      <w:r w:rsidR="00690AF6">
        <w:rPr>
          <w:rFonts w:cs="Arial"/>
        </w:rPr>
        <w:t>their logo</w:t>
      </w:r>
      <w:r w:rsidRPr="000D53A7">
        <w:rPr>
          <w:rFonts w:cs="Arial"/>
        </w:rPr>
        <w:t>. The brand that you choose to redesign must be:</w:t>
      </w:r>
    </w:p>
    <w:p w14:paraId="71816556" w14:textId="4539DBDC" w:rsidR="009C03A9" w:rsidRPr="009C03A9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 w:rsidRPr="000D53A7">
        <w:rPr>
          <w:rFonts w:cs="Arial"/>
        </w:rPr>
        <w:t>A local product</w:t>
      </w:r>
    </w:p>
    <w:p w14:paraId="727CA95C" w14:textId="3A282514" w:rsidR="009C03A9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 w:rsidRPr="000D53A7">
        <w:rPr>
          <w:rFonts w:cs="Arial"/>
        </w:rPr>
        <w:t xml:space="preserve">The </w:t>
      </w:r>
      <w:r>
        <w:rPr>
          <w:rFonts w:cs="Arial"/>
        </w:rPr>
        <w:t>brand</w:t>
      </w:r>
      <w:r w:rsidRPr="000D53A7">
        <w:rPr>
          <w:rFonts w:cs="Arial"/>
        </w:rPr>
        <w:t xml:space="preserve"> design</w:t>
      </w:r>
      <w:r>
        <w:rPr>
          <w:rFonts w:cs="Arial"/>
        </w:rPr>
        <w:t xml:space="preserve"> (logo)</w:t>
      </w:r>
      <w:r w:rsidRPr="000D53A7">
        <w:rPr>
          <w:rFonts w:cs="Arial"/>
        </w:rPr>
        <w:t xml:space="preserve"> must have a not good visual and still have a lot room for improvement</w:t>
      </w:r>
    </w:p>
    <w:p w14:paraId="337A2269" w14:textId="16C526F5" w:rsidR="009C03A9" w:rsidRPr="007B3FF6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>
        <w:rPr>
          <w:rFonts w:cs="Arial"/>
        </w:rPr>
        <w:t>Have a packaging to wrap their product (this will be used in task 3)</w:t>
      </w:r>
    </w:p>
    <w:p w14:paraId="6F86F6E0" w14:textId="3787E8FC" w:rsidR="009C03A9" w:rsidRPr="000D53A7" w:rsidRDefault="009C03A9" w:rsidP="009C03A9">
      <w:pPr>
        <w:pStyle w:val="Heading5"/>
        <w:rPr>
          <w:rFonts w:cs="Arial"/>
        </w:rPr>
      </w:pPr>
      <w:r w:rsidRPr="000D53A7">
        <w:rPr>
          <w:rFonts w:cs="Arial"/>
        </w:rPr>
        <w:t xml:space="preserve">Requirements for this </w:t>
      </w:r>
      <w:r>
        <w:rPr>
          <w:rFonts w:cs="Arial"/>
        </w:rPr>
        <w:t xml:space="preserve">spread </w:t>
      </w:r>
      <w:r w:rsidRPr="000D53A7">
        <w:rPr>
          <w:rFonts w:cs="Arial"/>
        </w:rPr>
        <w:t>page:</w:t>
      </w:r>
    </w:p>
    <w:p w14:paraId="27B9DC53" w14:textId="6CC34BD6" w:rsidR="009C03A9" w:rsidRPr="000D53A7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 w:rsidRPr="000D53A7">
        <w:rPr>
          <w:rFonts w:cs="Arial"/>
        </w:rPr>
        <w:t xml:space="preserve">Include the </w:t>
      </w:r>
      <w:r>
        <w:rPr>
          <w:rFonts w:cs="Arial"/>
        </w:rPr>
        <w:t>brand</w:t>
      </w:r>
      <w:r w:rsidRPr="000D53A7">
        <w:rPr>
          <w:rFonts w:cs="Arial"/>
        </w:rPr>
        <w:t xml:space="preserve"> story (description, line of business/products, history, photos of the </w:t>
      </w:r>
      <w:r>
        <w:rPr>
          <w:rFonts w:cs="Arial"/>
        </w:rPr>
        <w:t>logo</w:t>
      </w:r>
      <w:r w:rsidRPr="000D53A7">
        <w:rPr>
          <w:rFonts w:cs="Arial"/>
        </w:rPr>
        <w:t xml:space="preserve">) from the </w:t>
      </w:r>
      <w:r>
        <w:rPr>
          <w:rFonts w:cs="Arial"/>
        </w:rPr>
        <w:t>brand</w:t>
      </w:r>
      <w:r w:rsidRPr="000D53A7">
        <w:rPr>
          <w:rFonts w:cs="Arial"/>
        </w:rPr>
        <w:t xml:space="preserve"> that you choose</w:t>
      </w:r>
    </w:p>
    <w:p w14:paraId="204613D4" w14:textId="175C3559" w:rsidR="009C03A9" w:rsidRPr="000D53A7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 w:rsidRPr="000D53A7">
        <w:rPr>
          <w:rFonts w:cs="Arial"/>
        </w:rPr>
        <w:t xml:space="preserve">Include your </w:t>
      </w:r>
      <w:r>
        <w:rPr>
          <w:rFonts w:cs="Arial"/>
        </w:rPr>
        <w:t>redesign logo</w:t>
      </w:r>
    </w:p>
    <w:p w14:paraId="3B735DEB" w14:textId="77777777" w:rsidR="009C03A9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 w:rsidRPr="000D53A7">
        <w:rPr>
          <w:rFonts w:cs="Arial"/>
        </w:rPr>
        <w:t xml:space="preserve">Include </w:t>
      </w:r>
      <w:r>
        <w:rPr>
          <w:rFonts w:cs="Arial"/>
        </w:rPr>
        <w:t>the</w:t>
      </w:r>
      <w:r w:rsidRPr="000D53A7">
        <w:rPr>
          <w:rFonts w:cs="Arial"/>
        </w:rPr>
        <w:t xml:space="preserve"> concept </w:t>
      </w:r>
      <w:r>
        <w:rPr>
          <w:rFonts w:cs="Arial"/>
        </w:rPr>
        <w:t>of your redesign (creative concept, what get better than the previous design)</w:t>
      </w:r>
    </w:p>
    <w:p w14:paraId="53E6D929" w14:textId="3A102F27" w:rsidR="009C03A9" w:rsidRPr="000D53A7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>
        <w:rPr>
          <w:rFonts w:cs="Arial"/>
        </w:rPr>
        <w:t xml:space="preserve">All of this content must be fit in </w:t>
      </w:r>
      <w:r w:rsidR="00962C74">
        <w:rPr>
          <w:rFonts w:cs="Arial"/>
        </w:rPr>
        <w:t>spread</w:t>
      </w:r>
      <w:r>
        <w:rPr>
          <w:rFonts w:cs="Arial"/>
        </w:rPr>
        <w:t xml:space="preserve"> page that describe in Task 1 </w:t>
      </w:r>
      <w:r w:rsidRPr="000D53A7">
        <w:rPr>
          <w:rFonts w:cs="Arial"/>
        </w:rPr>
        <w:t xml:space="preserve"> </w:t>
      </w:r>
    </w:p>
    <w:p w14:paraId="34DB249F" w14:textId="77777777" w:rsidR="009C03A9" w:rsidRDefault="009C03A9" w:rsidP="00B65927">
      <w:pPr>
        <w:tabs>
          <w:tab w:val="left" w:pos="1863"/>
        </w:tabs>
        <w:rPr>
          <w:rFonts w:cs="Arial"/>
          <w:b/>
        </w:rPr>
      </w:pPr>
    </w:p>
    <w:p w14:paraId="0B724908" w14:textId="77777777" w:rsidR="009C03A9" w:rsidRDefault="009C03A9" w:rsidP="00B65927">
      <w:pPr>
        <w:tabs>
          <w:tab w:val="left" w:pos="1863"/>
        </w:tabs>
        <w:rPr>
          <w:rFonts w:cs="Arial"/>
          <w:b/>
        </w:rPr>
      </w:pPr>
    </w:p>
    <w:p w14:paraId="18A409D8" w14:textId="5618AB59" w:rsidR="00B65927" w:rsidRPr="00B65927" w:rsidRDefault="00B65927" w:rsidP="00B65927">
      <w:pPr>
        <w:tabs>
          <w:tab w:val="left" w:pos="1863"/>
        </w:tabs>
        <w:rPr>
          <w:rFonts w:cs="Arial"/>
          <w:b/>
        </w:rPr>
      </w:pPr>
      <w:r w:rsidRPr="000D53A7">
        <w:rPr>
          <w:rFonts w:cs="Arial"/>
          <w:b/>
        </w:rPr>
        <w:t xml:space="preserve">TASK </w:t>
      </w:r>
      <w:r>
        <w:rPr>
          <w:rFonts w:cs="Arial"/>
          <w:b/>
        </w:rPr>
        <w:t>3</w:t>
      </w:r>
      <w:r w:rsidRPr="000D53A7">
        <w:rPr>
          <w:rFonts w:cs="Arial"/>
          <w:b/>
        </w:rPr>
        <w:t xml:space="preserve">: </w:t>
      </w:r>
      <w:r w:rsidRPr="00B65927">
        <w:rPr>
          <w:rFonts w:cs="Arial"/>
          <w:b/>
        </w:rPr>
        <w:t>PROMOTION OF LOCAL PRODUCTS</w:t>
      </w:r>
    </w:p>
    <w:p w14:paraId="65771509" w14:textId="524ED365" w:rsidR="00B65927" w:rsidRPr="000D53A7" w:rsidRDefault="00962C74" w:rsidP="00B65927">
      <w:pPr>
        <w:spacing w:line="360" w:lineRule="auto"/>
        <w:rPr>
          <w:rFonts w:cs="Arial"/>
        </w:rPr>
      </w:pPr>
      <w:r>
        <w:rPr>
          <w:rFonts w:cs="Arial"/>
        </w:rPr>
        <w:t>From your chosen brand in Task 2, you have to create a promotion design that can promote the brand better in this modern day.</w:t>
      </w:r>
    </w:p>
    <w:p w14:paraId="246EE199" w14:textId="77777777" w:rsidR="00B65927" w:rsidRPr="000D53A7" w:rsidRDefault="00B65927" w:rsidP="00B65927">
      <w:pPr>
        <w:pStyle w:val="Heading5"/>
        <w:rPr>
          <w:rFonts w:cs="Arial"/>
        </w:rPr>
      </w:pPr>
      <w:r w:rsidRPr="000D53A7">
        <w:rPr>
          <w:rFonts w:cs="Arial"/>
        </w:rPr>
        <w:t>Requirements for this page:</w:t>
      </w:r>
    </w:p>
    <w:p w14:paraId="16C9A4A6" w14:textId="3B819E3F" w:rsidR="00B65927" w:rsidRDefault="00962C74" w:rsidP="00B65927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>
        <w:rPr>
          <w:rFonts w:cs="Arial"/>
        </w:rPr>
        <w:t>Create a leaflet design in A5 paper dimension (150mm x 210mm, portrait)</w:t>
      </w:r>
    </w:p>
    <w:p w14:paraId="1AA3D091" w14:textId="0A2209DB" w:rsidR="00962C74" w:rsidRDefault="00962C74" w:rsidP="00B65927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>
        <w:rPr>
          <w:rFonts w:cs="Arial"/>
        </w:rPr>
        <w:t>Create an Instagram post (1080px x 1080px)</w:t>
      </w:r>
    </w:p>
    <w:p w14:paraId="56E0BF3E" w14:textId="115D7E4C" w:rsidR="00962C74" w:rsidRDefault="00962C74" w:rsidP="00B65927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>
        <w:rPr>
          <w:rFonts w:cs="Arial"/>
        </w:rPr>
        <w:t>Create a Facebook post (1200px x 628px, landscape)</w:t>
      </w:r>
    </w:p>
    <w:p w14:paraId="246210F4" w14:textId="3872209F" w:rsidR="00962C74" w:rsidRDefault="00962C74" w:rsidP="00B65927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>
        <w:rPr>
          <w:rFonts w:cs="Arial"/>
        </w:rPr>
        <w:t>The design for each of this promotion must be different, but still have a</w:t>
      </w:r>
      <w:r w:rsidR="00025327">
        <w:rPr>
          <w:rFonts w:cs="Arial"/>
        </w:rPr>
        <w:t>n inline style and message</w:t>
      </w:r>
    </w:p>
    <w:p w14:paraId="5A969EDE" w14:textId="25188340" w:rsidR="00025327" w:rsidRPr="00025327" w:rsidRDefault="00025327" w:rsidP="00025327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>
        <w:rPr>
          <w:rFonts w:cs="Arial"/>
        </w:rPr>
        <w:t>You can create your own content for each promotion based on your concept</w:t>
      </w:r>
    </w:p>
    <w:p w14:paraId="50BE2BFA" w14:textId="1B60BAA8" w:rsidR="00B65927" w:rsidRDefault="00B65927" w:rsidP="00B65927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>
        <w:rPr>
          <w:rFonts w:cs="Arial"/>
        </w:rPr>
        <w:t>All of this content must be fit in one page that describe in Task 1</w:t>
      </w:r>
      <w:r w:rsidR="00025327">
        <w:rPr>
          <w:rFonts w:cs="Arial"/>
        </w:rPr>
        <w:t>, you can scale down all 3 promotion to fit on the paper, keep up with the scaling.</w:t>
      </w:r>
    </w:p>
    <w:p w14:paraId="68E583E3" w14:textId="7F56F6D8" w:rsidR="00025327" w:rsidRPr="000D53A7" w:rsidRDefault="00025327" w:rsidP="00B65927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>
        <w:rPr>
          <w:rFonts w:cs="Arial"/>
        </w:rPr>
        <w:t xml:space="preserve">You can add the mock-up design as well to make it more believe-able promotion like in real project  </w:t>
      </w:r>
    </w:p>
    <w:p w14:paraId="7B020C6F" w14:textId="0E823243" w:rsidR="00B65927" w:rsidRDefault="00B65927" w:rsidP="009738BF">
      <w:pPr>
        <w:rPr>
          <w:rFonts w:cs="Arial"/>
        </w:rPr>
      </w:pPr>
    </w:p>
    <w:p w14:paraId="33CEFB39" w14:textId="26888D1B" w:rsidR="007B3FF6" w:rsidRDefault="007B3FF6" w:rsidP="009738BF">
      <w:pPr>
        <w:rPr>
          <w:rFonts w:cs="Arial"/>
        </w:rPr>
      </w:pPr>
    </w:p>
    <w:p w14:paraId="168C67C5" w14:textId="36F09751" w:rsidR="009C03A9" w:rsidRPr="000D53A7" w:rsidRDefault="009C03A9" w:rsidP="009C03A9">
      <w:pPr>
        <w:tabs>
          <w:tab w:val="left" w:pos="1863"/>
        </w:tabs>
        <w:rPr>
          <w:rFonts w:cs="Arial"/>
          <w:b/>
        </w:rPr>
      </w:pPr>
      <w:r w:rsidRPr="000D53A7">
        <w:rPr>
          <w:rFonts w:cs="Arial"/>
          <w:b/>
        </w:rPr>
        <w:t xml:space="preserve">TASK </w:t>
      </w:r>
      <w:r w:rsidR="007B3FF6">
        <w:rPr>
          <w:rFonts w:cs="Arial"/>
          <w:b/>
        </w:rPr>
        <w:t>4</w:t>
      </w:r>
      <w:r w:rsidRPr="000D53A7">
        <w:rPr>
          <w:rFonts w:cs="Arial"/>
          <w:b/>
        </w:rPr>
        <w:t>: REDESIGN PACKAGING UKM</w:t>
      </w:r>
    </w:p>
    <w:p w14:paraId="2375B80D" w14:textId="718FE402" w:rsidR="009C03A9" w:rsidRPr="000D53A7" w:rsidRDefault="007B3FF6" w:rsidP="009C03A9">
      <w:pPr>
        <w:spacing w:line="360" w:lineRule="auto"/>
        <w:rPr>
          <w:rFonts w:cs="Arial"/>
        </w:rPr>
      </w:pPr>
      <w:r>
        <w:rPr>
          <w:rFonts w:cs="Arial"/>
        </w:rPr>
        <w:t>From your chosen brand in Task 2, you have to redesign their product packaging</w:t>
      </w:r>
      <w:r w:rsidR="009C03A9" w:rsidRPr="000D53A7">
        <w:rPr>
          <w:rFonts w:cs="Arial"/>
        </w:rPr>
        <w:t>. The packaging must be:</w:t>
      </w:r>
    </w:p>
    <w:p w14:paraId="76228923" w14:textId="099FFE57" w:rsidR="009C03A9" w:rsidRPr="000D53A7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 w:rsidRPr="000D53A7">
        <w:rPr>
          <w:rFonts w:cs="Arial"/>
        </w:rPr>
        <w:t>A local product</w:t>
      </w:r>
      <w:r w:rsidR="007B3FF6">
        <w:rPr>
          <w:rFonts w:cs="Arial"/>
        </w:rPr>
        <w:t xml:space="preserve"> from your chosen brand in Task 2</w:t>
      </w:r>
    </w:p>
    <w:p w14:paraId="194AADF5" w14:textId="2A0E4D1E" w:rsidR="009C03A9" w:rsidRPr="007B3FF6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 w:rsidRPr="000D53A7">
        <w:rPr>
          <w:rFonts w:cs="Arial"/>
        </w:rPr>
        <w:t>The packaging design must have a not good visual and still have a lot room for improvement</w:t>
      </w:r>
    </w:p>
    <w:p w14:paraId="61004833" w14:textId="77777777" w:rsidR="009C03A9" w:rsidRPr="000D53A7" w:rsidRDefault="009C03A9" w:rsidP="009C03A9">
      <w:pPr>
        <w:pStyle w:val="Heading5"/>
        <w:rPr>
          <w:rFonts w:cs="Arial"/>
        </w:rPr>
      </w:pPr>
      <w:r w:rsidRPr="000D53A7">
        <w:rPr>
          <w:rFonts w:cs="Arial"/>
        </w:rPr>
        <w:t>Requirements for this page:</w:t>
      </w:r>
    </w:p>
    <w:p w14:paraId="62DEAF35" w14:textId="52629FF9" w:rsidR="009C03A9" w:rsidRPr="000D53A7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 w:rsidRPr="000D53A7">
        <w:rPr>
          <w:rFonts w:cs="Arial"/>
        </w:rPr>
        <w:t xml:space="preserve">Include the product story (photos of the </w:t>
      </w:r>
      <w:r w:rsidR="00690AF6">
        <w:rPr>
          <w:rFonts w:cs="Arial"/>
        </w:rPr>
        <w:t>previous packaging</w:t>
      </w:r>
      <w:r w:rsidRPr="000D53A7">
        <w:rPr>
          <w:rFonts w:cs="Arial"/>
        </w:rPr>
        <w:t xml:space="preserve">) from the </w:t>
      </w:r>
      <w:r w:rsidR="007B3FF6">
        <w:rPr>
          <w:rFonts w:cs="Arial"/>
        </w:rPr>
        <w:t>brand</w:t>
      </w:r>
      <w:r w:rsidRPr="000D53A7">
        <w:rPr>
          <w:rFonts w:cs="Arial"/>
        </w:rPr>
        <w:t xml:space="preserve"> that you choose</w:t>
      </w:r>
    </w:p>
    <w:p w14:paraId="13F46690" w14:textId="77777777" w:rsidR="009C03A9" w:rsidRPr="000D53A7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 w:rsidRPr="000D53A7">
        <w:rPr>
          <w:rFonts w:cs="Arial"/>
        </w:rPr>
        <w:t>Include your packaging redesign image (in 3D presentation)</w:t>
      </w:r>
    </w:p>
    <w:p w14:paraId="220F61C7" w14:textId="77777777" w:rsidR="009C03A9" w:rsidRDefault="009C03A9" w:rsidP="009C03A9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 w:rsidRPr="000D53A7">
        <w:rPr>
          <w:rFonts w:cs="Arial"/>
        </w:rPr>
        <w:t xml:space="preserve">Include </w:t>
      </w:r>
      <w:r>
        <w:rPr>
          <w:rFonts w:cs="Arial"/>
        </w:rPr>
        <w:t>the</w:t>
      </w:r>
      <w:r w:rsidRPr="000D53A7">
        <w:rPr>
          <w:rFonts w:cs="Arial"/>
        </w:rPr>
        <w:t xml:space="preserve"> concept </w:t>
      </w:r>
      <w:r>
        <w:rPr>
          <w:rFonts w:cs="Arial"/>
        </w:rPr>
        <w:t>of your redesign (creative concept, what get better than the previous design)</w:t>
      </w:r>
    </w:p>
    <w:p w14:paraId="5A2D4A00" w14:textId="34AF73F7" w:rsidR="00C705C4" w:rsidRPr="00E66445" w:rsidRDefault="009C03A9" w:rsidP="004176CB">
      <w:pPr>
        <w:pStyle w:val="ListParagraph"/>
        <w:numPr>
          <w:ilvl w:val="0"/>
          <w:numId w:val="32"/>
        </w:numPr>
        <w:spacing w:line="360" w:lineRule="auto"/>
        <w:rPr>
          <w:rFonts w:cs="Arial"/>
        </w:rPr>
      </w:pPr>
      <w:r>
        <w:rPr>
          <w:rFonts w:cs="Arial"/>
        </w:rPr>
        <w:t xml:space="preserve">All of this content must be fit in one page that describe in Task 1 </w:t>
      </w:r>
      <w:r w:rsidRPr="000D53A7">
        <w:rPr>
          <w:rFonts w:cs="Arial"/>
        </w:rPr>
        <w:t xml:space="preserve"> </w:t>
      </w:r>
    </w:p>
    <w:p w14:paraId="5C50D1F1" w14:textId="2989265E" w:rsidR="00C705C4" w:rsidRDefault="00C705C4" w:rsidP="004176CB">
      <w:pPr>
        <w:rPr>
          <w:rFonts w:eastAsia="Times New Roman" w:cs="Times New Roman"/>
          <w:b/>
          <w:color w:val="FF0000"/>
          <w:sz w:val="24"/>
          <w:szCs w:val="24"/>
        </w:rPr>
      </w:pPr>
      <w:r w:rsidRPr="00C705C4">
        <w:rPr>
          <w:rFonts w:eastAsia="Times New Roman" w:cs="Times New Roman"/>
          <w:b/>
          <w:color w:val="FF0000"/>
          <w:sz w:val="24"/>
          <w:szCs w:val="24"/>
        </w:rPr>
        <w:lastRenderedPageBreak/>
        <w:t>LKS2019_GD</w:t>
      </w:r>
      <w:r w:rsidR="00984415">
        <w:rPr>
          <w:rFonts w:eastAsia="Times New Roman" w:cs="Times New Roman"/>
          <w:b/>
          <w:color w:val="FF0000"/>
          <w:sz w:val="24"/>
          <w:szCs w:val="24"/>
        </w:rPr>
        <w:t>T_Home Assignment _APPENDIX01</w:t>
      </w:r>
    </w:p>
    <w:p w14:paraId="4F34C005" w14:textId="1E714299" w:rsidR="004176CB" w:rsidRPr="004176CB" w:rsidRDefault="004176CB" w:rsidP="004176CB">
      <w:pPr>
        <w:rPr>
          <w:color w:val="FF0000"/>
        </w:rPr>
      </w:pPr>
      <w:r w:rsidRPr="004176CB">
        <w:rPr>
          <w:color w:val="FF0000"/>
        </w:rPr>
        <w:t xml:space="preserve">Text for </w:t>
      </w:r>
      <w:r w:rsidR="00955C50">
        <w:rPr>
          <w:color w:val="FF0000"/>
        </w:rPr>
        <w:t>Cover &amp; Back Cover</w:t>
      </w:r>
    </w:p>
    <w:p w14:paraId="087F4BD2" w14:textId="167CCE0D" w:rsidR="009C03A9" w:rsidRDefault="009C03A9" w:rsidP="009738BF">
      <w:pPr>
        <w:rPr>
          <w:rFonts w:cs="Arial"/>
        </w:rPr>
      </w:pPr>
    </w:p>
    <w:p w14:paraId="4A390983" w14:textId="77777777" w:rsidR="00955C50" w:rsidRDefault="00955C50" w:rsidP="00955C50">
      <w:pPr>
        <w:pStyle w:val="Heading5"/>
        <w:rPr>
          <w:lang w:val="en-US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4CF9795A" w14:textId="63D23406" w:rsidR="00C705C4" w:rsidRDefault="00C705C4" w:rsidP="009738BF">
      <w:pPr>
        <w:rPr>
          <w:rFonts w:cs="Arial"/>
        </w:rPr>
      </w:pPr>
    </w:p>
    <w:p w14:paraId="1222BF98" w14:textId="36DB0D44" w:rsidR="00955C50" w:rsidRDefault="00955C50" w:rsidP="009738BF">
      <w:pPr>
        <w:rPr>
          <w:rFonts w:cs="Arial"/>
          <w:b/>
          <w:color w:val="FF0000"/>
        </w:rPr>
      </w:pPr>
      <w:r w:rsidRPr="00955C50">
        <w:rPr>
          <w:rFonts w:cs="Arial"/>
          <w:b/>
          <w:color w:val="FF0000"/>
        </w:rPr>
        <w:t>FRONT COVER</w:t>
      </w:r>
    </w:p>
    <w:p w14:paraId="0C98ACD8" w14:textId="0D229F96" w:rsidR="00955C50" w:rsidRDefault="00955C50" w:rsidP="009738BF">
      <w:pPr>
        <w:rPr>
          <w:rFonts w:cs="Arial"/>
          <w:color w:val="FF0000"/>
        </w:rPr>
      </w:pPr>
      <w:r w:rsidRPr="00955C50">
        <w:rPr>
          <w:rFonts w:cs="Arial"/>
          <w:color w:val="FF0000"/>
        </w:rPr>
        <w:t xml:space="preserve">Include </w:t>
      </w:r>
      <w:r>
        <w:rPr>
          <w:rFonts w:cs="Arial"/>
          <w:color w:val="FF0000"/>
        </w:rPr>
        <w:t>your name</w:t>
      </w:r>
    </w:p>
    <w:p w14:paraId="0450F205" w14:textId="54EF9AAB" w:rsidR="00955C50" w:rsidRDefault="00955C50" w:rsidP="009738BF">
      <w:pPr>
        <w:rPr>
          <w:rFonts w:cs="Arial"/>
          <w:color w:val="FF0000"/>
        </w:rPr>
      </w:pPr>
      <w:r>
        <w:rPr>
          <w:rFonts w:cs="Arial"/>
          <w:color w:val="FF0000"/>
        </w:rPr>
        <w:t>Include your province</w:t>
      </w:r>
    </w:p>
    <w:p w14:paraId="070D637F" w14:textId="27AEBCA8" w:rsidR="00955C50" w:rsidRDefault="00955C50" w:rsidP="009738BF">
      <w:pPr>
        <w:rPr>
          <w:rFonts w:cs="Arial"/>
          <w:color w:val="FF0000"/>
        </w:rPr>
      </w:pPr>
    </w:p>
    <w:p w14:paraId="04DB207F" w14:textId="1DA39513" w:rsidR="00955C50" w:rsidRDefault="00955C50" w:rsidP="00955C50">
      <w:pPr>
        <w:rPr>
          <w:rFonts w:cs="Arial"/>
          <w:b/>
          <w:color w:val="FF0000"/>
        </w:rPr>
      </w:pPr>
      <w:r>
        <w:rPr>
          <w:rFonts w:cs="Arial"/>
          <w:b/>
          <w:color w:val="FF0000"/>
        </w:rPr>
        <w:t>BACK</w:t>
      </w:r>
      <w:r w:rsidRPr="00955C50">
        <w:rPr>
          <w:rFonts w:cs="Arial"/>
          <w:b/>
          <w:color w:val="FF0000"/>
        </w:rPr>
        <w:t xml:space="preserve"> COVER</w:t>
      </w:r>
    </w:p>
    <w:p w14:paraId="657A5BE9" w14:textId="0D020162" w:rsidR="00955C50" w:rsidRDefault="00955C50" w:rsidP="00955C50">
      <w:pPr>
        <w:rPr>
          <w:rFonts w:cs="Arial"/>
          <w:color w:val="FF0000"/>
        </w:rPr>
      </w:pPr>
      <w:r w:rsidRPr="00955C50">
        <w:rPr>
          <w:rFonts w:cs="Arial"/>
          <w:color w:val="FF0000"/>
        </w:rPr>
        <w:t xml:space="preserve">Include </w:t>
      </w:r>
      <w:r>
        <w:rPr>
          <w:rFonts w:cs="Arial"/>
          <w:color w:val="FF0000"/>
        </w:rPr>
        <w:t>your contact info</w:t>
      </w:r>
    </w:p>
    <w:p w14:paraId="2224E731" w14:textId="171CE888" w:rsidR="00955C50" w:rsidRPr="00955C50" w:rsidRDefault="00955C50" w:rsidP="00955C50">
      <w:pPr>
        <w:rPr>
          <w:rFonts w:cs="Arial"/>
          <w:color w:val="FF0000"/>
        </w:rPr>
      </w:pPr>
      <w:r>
        <w:rPr>
          <w:rFonts w:cs="Arial"/>
          <w:color w:val="FF0000"/>
        </w:rPr>
        <w:t>Include your social media</w:t>
      </w:r>
    </w:p>
    <w:p w14:paraId="6E844735" w14:textId="77777777" w:rsidR="00955C50" w:rsidRDefault="00955C50" w:rsidP="009738BF">
      <w:pPr>
        <w:rPr>
          <w:rFonts w:cs="Arial"/>
          <w:color w:val="FF0000"/>
        </w:rPr>
      </w:pPr>
    </w:p>
    <w:p w14:paraId="26286AB8" w14:textId="0D91BF0A" w:rsidR="00955C50" w:rsidRDefault="00955C50" w:rsidP="00955C50">
      <w:pPr>
        <w:rPr>
          <w:rFonts w:eastAsia="Times New Roman" w:cs="Times New Roman"/>
          <w:b/>
          <w:color w:val="FF0000"/>
          <w:sz w:val="24"/>
          <w:szCs w:val="24"/>
        </w:rPr>
      </w:pPr>
      <w:r w:rsidRPr="00C705C4">
        <w:rPr>
          <w:rFonts w:eastAsia="Times New Roman" w:cs="Times New Roman"/>
          <w:b/>
          <w:color w:val="FF0000"/>
          <w:sz w:val="24"/>
          <w:szCs w:val="24"/>
        </w:rPr>
        <w:t>LKS2019_GDT_Home Assignment _APPENDIX0</w:t>
      </w:r>
      <w:r>
        <w:rPr>
          <w:rFonts w:eastAsia="Times New Roman" w:cs="Times New Roman"/>
          <w:b/>
          <w:color w:val="FF0000"/>
          <w:sz w:val="24"/>
          <w:szCs w:val="24"/>
        </w:rPr>
        <w:t>2</w:t>
      </w:r>
    </w:p>
    <w:p w14:paraId="7792D2F5" w14:textId="12DD50B0" w:rsidR="00955C50" w:rsidRPr="004176CB" w:rsidRDefault="00955C50" w:rsidP="00955C50">
      <w:pPr>
        <w:rPr>
          <w:color w:val="FF0000"/>
        </w:rPr>
      </w:pPr>
      <w:r w:rsidRPr="004176CB">
        <w:rPr>
          <w:color w:val="FF0000"/>
        </w:rPr>
        <w:t xml:space="preserve">Text for </w:t>
      </w:r>
      <w:r>
        <w:rPr>
          <w:color w:val="FF0000"/>
        </w:rPr>
        <w:t>Motto &amp; CV</w:t>
      </w:r>
    </w:p>
    <w:p w14:paraId="56B3F118" w14:textId="77777777" w:rsidR="00955C50" w:rsidRDefault="00955C50" w:rsidP="00955C50">
      <w:pPr>
        <w:rPr>
          <w:rFonts w:cs="Arial"/>
        </w:rPr>
      </w:pPr>
    </w:p>
    <w:p w14:paraId="50351BBB" w14:textId="77777777" w:rsidR="00955C50" w:rsidRDefault="00955C50" w:rsidP="00955C50">
      <w:pPr>
        <w:pStyle w:val="Heading5"/>
        <w:rPr>
          <w:lang w:val="en-US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5C7240AF" w14:textId="4F6D23B6" w:rsidR="00955C50" w:rsidRDefault="00955C50" w:rsidP="009738BF">
      <w:pPr>
        <w:rPr>
          <w:rFonts w:cs="Arial"/>
          <w:color w:val="FF0000"/>
        </w:rPr>
      </w:pPr>
    </w:p>
    <w:p w14:paraId="28FFEAAA" w14:textId="342ABAA3" w:rsidR="00955C50" w:rsidRDefault="00955C50" w:rsidP="009738BF">
      <w:pPr>
        <w:rPr>
          <w:rFonts w:cs="Arial"/>
          <w:color w:val="FF0000"/>
        </w:rPr>
      </w:pPr>
      <w:r>
        <w:rPr>
          <w:rFonts w:cs="Arial"/>
          <w:color w:val="FF0000"/>
        </w:rPr>
        <w:t>Fill out the information</w:t>
      </w:r>
    </w:p>
    <w:p w14:paraId="6646DA8D" w14:textId="473B3D2C" w:rsidR="00955C50" w:rsidRPr="00955C50" w:rsidRDefault="00955C50" w:rsidP="009738BF">
      <w:pPr>
        <w:rPr>
          <w:rFonts w:cs="Arial"/>
          <w:color w:val="000000" w:themeColor="text1"/>
        </w:rPr>
      </w:pPr>
    </w:p>
    <w:p w14:paraId="46A694AE" w14:textId="17B6548F" w:rsidR="00955C50" w:rsidRDefault="00955C50" w:rsidP="009738BF">
      <w:pPr>
        <w:rPr>
          <w:rFonts w:cs="Arial"/>
          <w:color w:val="000000" w:themeColor="text1"/>
        </w:rPr>
      </w:pPr>
      <w:r w:rsidRPr="00955C50">
        <w:rPr>
          <w:rFonts w:cs="Arial"/>
          <w:color w:val="000000" w:themeColor="text1"/>
        </w:rPr>
        <w:t>My Motto:</w:t>
      </w:r>
    </w:p>
    <w:p w14:paraId="48D6A4C0" w14:textId="6D7B396E" w:rsidR="00955C50" w:rsidRDefault="00955C50" w:rsidP="009738BF">
      <w:pPr>
        <w:rPr>
          <w:rFonts w:cs="Arial"/>
          <w:color w:val="000000" w:themeColor="text1"/>
        </w:rPr>
      </w:pPr>
    </w:p>
    <w:p w14:paraId="2B572F71" w14:textId="176A33AD" w:rsidR="00955C50" w:rsidRDefault="00955C50" w:rsidP="009738BF">
      <w:pPr>
        <w:rPr>
          <w:rFonts w:cs="Arial"/>
          <w:b/>
          <w:color w:val="000000" w:themeColor="text1"/>
        </w:rPr>
      </w:pPr>
      <w:r w:rsidRPr="00955C50">
        <w:rPr>
          <w:rFonts w:cs="Arial"/>
          <w:b/>
          <w:color w:val="000000" w:themeColor="text1"/>
        </w:rPr>
        <w:t>CURRICULUM VITAE</w:t>
      </w:r>
    </w:p>
    <w:p w14:paraId="0F01FF9B" w14:textId="7383816C" w:rsidR="00955C50" w:rsidRDefault="00955C50" w:rsidP="009738BF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First Name:</w:t>
      </w:r>
    </w:p>
    <w:p w14:paraId="170907A5" w14:textId="4F4A3E06" w:rsidR="00955C50" w:rsidRDefault="00955C50" w:rsidP="009738BF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Last Name:</w:t>
      </w:r>
    </w:p>
    <w:p w14:paraId="6E3A5DB2" w14:textId="6A057EC0" w:rsidR="00955C50" w:rsidRDefault="00955C50" w:rsidP="009738BF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Place &amp; Date of birth:</w:t>
      </w:r>
    </w:p>
    <w:p w14:paraId="0BACD38C" w14:textId="468931BC" w:rsidR="00955C50" w:rsidRDefault="00955C50" w:rsidP="009738BF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Address:</w:t>
      </w:r>
    </w:p>
    <w:p w14:paraId="1845CDAB" w14:textId="49A539B6" w:rsidR="00955C50" w:rsidRDefault="00955C50" w:rsidP="009738BF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Mobile Phone:</w:t>
      </w:r>
    </w:p>
    <w:p w14:paraId="62A3D15C" w14:textId="7F7515B2" w:rsidR="00955C50" w:rsidRDefault="00955C50" w:rsidP="009738BF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E-mail:</w:t>
      </w:r>
    </w:p>
    <w:p w14:paraId="6D327B9C" w14:textId="6A55A1CE" w:rsidR="00955C50" w:rsidRDefault="00955C50" w:rsidP="00955C50">
      <w:pPr>
        <w:rPr>
          <w:rFonts w:cs="Arial"/>
          <w:color w:val="FF0000"/>
        </w:rPr>
      </w:pPr>
      <w:r>
        <w:rPr>
          <w:rFonts w:cs="Arial"/>
          <w:color w:val="000000" w:themeColor="text1"/>
        </w:rPr>
        <w:t xml:space="preserve">Portfolio link: </w:t>
      </w:r>
      <w:r>
        <w:rPr>
          <w:rFonts w:cs="Arial"/>
          <w:color w:val="FF0000"/>
        </w:rPr>
        <w:t>Fill out if you have any (website, behance, pinterest, dribble, etc)</w:t>
      </w:r>
    </w:p>
    <w:p w14:paraId="722D518C" w14:textId="4F9E4F69" w:rsidR="00955C50" w:rsidRDefault="00955C50" w:rsidP="00955C50">
      <w:pPr>
        <w:rPr>
          <w:rFonts w:cs="Arial"/>
          <w:color w:val="FF0000"/>
        </w:rPr>
      </w:pPr>
    </w:p>
    <w:p w14:paraId="07594A30" w14:textId="106FEFD9" w:rsidR="00955C50" w:rsidRDefault="00955C50" w:rsidP="00955C50">
      <w:pPr>
        <w:rPr>
          <w:rFonts w:cs="Arial"/>
          <w:color w:val="FF0000"/>
        </w:rPr>
      </w:pPr>
      <w:r w:rsidRPr="00955C50">
        <w:rPr>
          <w:rFonts w:cs="Arial"/>
          <w:color w:val="000000" w:themeColor="text1"/>
        </w:rPr>
        <w:t>Skills</w:t>
      </w:r>
      <w:r>
        <w:rPr>
          <w:rFonts w:cs="Arial"/>
          <w:color w:val="000000" w:themeColor="text1"/>
        </w:rPr>
        <w:t xml:space="preserve">: </w:t>
      </w:r>
      <w:r>
        <w:rPr>
          <w:rFonts w:cs="Arial"/>
          <w:color w:val="FF0000"/>
        </w:rPr>
        <w:t>Fill with any skills that you confident with (can be outside multimedia skills)</w:t>
      </w:r>
    </w:p>
    <w:p w14:paraId="3150FF9F" w14:textId="0B6B3B8D" w:rsidR="00955C50" w:rsidRDefault="00955C50" w:rsidP="00955C50">
      <w:pPr>
        <w:rPr>
          <w:rFonts w:cs="Arial"/>
          <w:color w:val="FF0000"/>
        </w:rPr>
      </w:pPr>
    </w:p>
    <w:p w14:paraId="2BD839F6" w14:textId="63ACA035" w:rsidR="00955C50" w:rsidRDefault="00955C50" w:rsidP="00955C50">
      <w:pPr>
        <w:rPr>
          <w:rFonts w:cs="Arial"/>
          <w:color w:val="FF0000"/>
        </w:rPr>
      </w:pPr>
      <w:r w:rsidRPr="00955C50">
        <w:rPr>
          <w:rFonts w:cs="Arial"/>
          <w:color w:val="000000" w:themeColor="text1"/>
        </w:rPr>
        <w:t xml:space="preserve">Experience: </w:t>
      </w:r>
      <w:r>
        <w:rPr>
          <w:rFonts w:cs="Arial"/>
          <w:color w:val="FF0000"/>
        </w:rPr>
        <w:t>Fill with any experience in workplace or organization that you already involve in</w:t>
      </w:r>
    </w:p>
    <w:p w14:paraId="708AF714" w14:textId="1E35B4B3" w:rsidR="00955C50" w:rsidRDefault="00955C50" w:rsidP="00955C50">
      <w:pPr>
        <w:rPr>
          <w:rFonts w:cs="Arial"/>
          <w:color w:val="FF0000"/>
        </w:rPr>
      </w:pPr>
    </w:p>
    <w:p w14:paraId="050E7342" w14:textId="534DB830" w:rsidR="00955C50" w:rsidRDefault="00955C50" w:rsidP="00955C50">
      <w:pPr>
        <w:rPr>
          <w:rFonts w:cs="Arial"/>
          <w:color w:val="FF0000"/>
        </w:rPr>
      </w:pPr>
      <w:r w:rsidRPr="00955C50">
        <w:rPr>
          <w:rFonts w:cs="Arial"/>
          <w:color w:val="000000" w:themeColor="text1"/>
        </w:rPr>
        <w:t>E</w:t>
      </w:r>
      <w:r>
        <w:rPr>
          <w:rFonts w:cs="Arial"/>
          <w:color w:val="000000" w:themeColor="text1"/>
        </w:rPr>
        <w:t>ducation</w:t>
      </w:r>
      <w:r w:rsidRPr="00955C50">
        <w:rPr>
          <w:rFonts w:cs="Arial"/>
          <w:color w:val="000000" w:themeColor="text1"/>
        </w:rPr>
        <w:t xml:space="preserve">: </w:t>
      </w:r>
      <w:r>
        <w:rPr>
          <w:rFonts w:cs="Arial"/>
          <w:color w:val="FF0000"/>
        </w:rPr>
        <w:t>Fill with any your education history</w:t>
      </w:r>
    </w:p>
    <w:p w14:paraId="0D620960" w14:textId="77777777" w:rsidR="00955C50" w:rsidRDefault="00955C50" w:rsidP="00955C50">
      <w:pPr>
        <w:rPr>
          <w:rFonts w:cs="Arial"/>
          <w:color w:val="FF0000"/>
        </w:rPr>
      </w:pPr>
    </w:p>
    <w:p w14:paraId="49CE4792" w14:textId="292D70B9" w:rsidR="00955C50" w:rsidRPr="00955C50" w:rsidRDefault="00955C50" w:rsidP="009738BF">
      <w:pPr>
        <w:rPr>
          <w:rFonts w:cs="Arial"/>
          <w:color w:val="FF0000"/>
        </w:rPr>
      </w:pPr>
      <w:r>
        <w:rPr>
          <w:rFonts w:cs="Arial"/>
          <w:color w:val="000000" w:themeColor="text1"/>
        </w:rPr>
        <w:t>Certifications</w:t>
      </w:r>
      <w:r w:rsidRPr="00955C50">
        <w:rPr>
          <w:rFonts w:cs="Arial"/>
          <w:color w:val="000000" w:themeColor="text1"/>
        </w:rPr>
        <w:t xml:space="preserve">: </w:t>
      </w:r>
      <w:r>
        <w:rPr>
          <w:rFonts w:cs="Arial"/>
          <w:color w:val="FF0000"/>
        </w:rPr>
        <w:t>Fill with any certification that you get awarded to</w:t>
      </w:r>
    </w:p>
    <w:sectPr w:rsidR="00955C50" w:rsidRPr="00955C50" w:rsidSect="00300343">
      <w:headerReference w:type="default" r:id="rId11"/>
      <w:footerReference w:type="first" r:id="rId12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3E6F36" w14:textId="77777777" w:rsidR="00944470" w:rsidRDefault="00944470" w:rsidP="00313492">
      <w:r>
        <w:separator/>
      </w:r>
    </w:p>
    <w:p w14:paraId="7E3D3CBC" w14:textId="77777777" w:rsidR="00944470" w:rsidRDefault="00944470" w:rsidP="00313492"/>
    <w:p w14:paraId="0E4FFB80" w14:textId="77777777" w:rsidR="00944470" w:rsidRDefault="00944470"/>
  </w:endnote>
  <w:endnote w:type="continuationSeparator" w:id="0">
    <w:p w14:paraId="3F9894DF" w14:textId="77777777" w:rsidR="00944470" w:rsidRDefault="00944470" w:rsidP="00313492">
      <w:r>
        <w:continuationSeparator/>
      </w:r>
    </w:p>
    <w:p w14:paraId="5B94081A" w14:textId="77777777" w:rsidR="00944470" w:rsidRDefault="00944470" w:rsidP="00313492"/>
    <w:p w14:paraId="5907A629" w14:textId="77777777" w:rsidR="00944470" w:rsidRDefault="009444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Frutiger LT Com 45 Light">
    <w:altName w:val="Frutiger-Light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917924" w:rsidRPr="00893901" w14:paraId="25F19371" w14:textId="77777777" w:rsidTr="00045D21">
      <w:tc>
        <w:tcPr>
          <w:tcW w:w="4073" w:type="dxa"/>
          <w:vAlign w:val="center"/>
          <w:hideMark/>
        </w:tcPr>
        <w:p w14:paraId="03D29260" w14:textId="6E8157D4" w:rsidR="008350A2" w:rsidRPr="00893901" w:rsidRDefault="00D443A3" w:rsidP="00B74F2D">
          <w:pPr>
            <w:pStyle w:val="Footer"/>
          </w:pPr>
          <w:r>
            <w:t>L</w:t>
          </w:r>
          <w:r w:rsidR="00F07376">
            <w:t>KS2019</w:t>
          </w:r>
          <w:r>
            <w:t>_GDT</w:t>
          </w:r>
          <w:r w:rsidR="00375E2C">
            <w:t>_</w:t>
          </w:r>
          <w:r w:rsidR="008350A2">
            <w:t>Home Assignment</w:t>
          </w:r>
        </w:p>
      </w:tc>
      <w:tc>
        <w:tcPr>
          <w:tcW w:w="1492" w:type="dxa"/>
          <w:vAlign w:val="center"/>
          <w:hideMark/>
        </w:tcPr>
        <w:p w14:paraId="40462299" w14:textId="7352DBEA" w:rsidR="00917924" w:rsidRPr="00893901" w:rsidRDefault="00917924" w:rsidP="00300343">
          <w:pPr>
            <w:pStyle w:val="Footer"/>
            <w:jc w:val="center"/>
          </w:pPr>
          <w:r w:rsidRPr="00893901">
            <w:t xml:space="preserve">Version: </w:t>
          </w:r>
          <w:r w:rsidR="00D443A3">
            <w:t>1</w:t>
          </w:r>
          <w:r>
            <w:t>.0</w:t>
          </w:r>
        </w:p>
        <w:p w14:paraId="5DAA2A7C" w14:textId="3223D823" w:rsidR="00917924" w:rsidRPr="00893901" w:rsidRDefault="00917924" w:rsidP="00B74F2D">
          <w:pPr>
            <w:pStyle w:val="Footer"/>
            <w:jc w:val="center"/>
          </w:pPr>
          <w:r>
            <w:t xml:space="preserve">Date: </w:t>
          </w:r>
          <w:r w:rsidR="00D72823">
            <w:t>1</w:t>
          </w:r>
          <w:r w:rsidR="00892E62">
            <w:t>1</w:t>
          </w:r>
          <w:r w:rsidR="00D443A3">
            <w:t>.</w:t>
          </w:r>
          <w:r w:rsidR="00D72823">
            <w:t>1</w:t>
          </w:r>
          <w:r w:rsidR="00892E62">
            <w:t>2</w:t>
          </w:r>
          <w:r w:rsidR="00D443A3">
            <w:t>.18</w:t>
          </w:r>
        </w:p>
      </w:tc>
      <w:tc>
        <w:tcPr>
          <w:tcW w:w="4074" w:type="dxa"/>
          <w:vAlign w:val="center"/>
          <w:hideMark/>
        </w:tcPr>
        <w:p w14:paraId="642CCE42" w14:textId="77777777" w:rsidR="00917924" w:rsidRPr="00893901" w:rsidRDefault="00917924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9A2979">
            <w:rPr>
              <w:noProof/>
            </w:rPr>
            <w:t>2</w:t>
          </w:r>
          <w:r w:rsidRPr="00893901">
            <w:fldChar w:fldCharType="end"/>
          </w:r>
          <w:r w:rsidRPr="00893901">
            <w:t xml:space="preserve"> of </w:t>
          </w:r>
          <w:r w:rsidR="00944470">
            <w:fldChar w:fldCharType="begin"/>
          </w:r>
          <w:r w:rsidR="00944470">
            <w:instrText xml:space="preserve"> NUMPAGES   \* MERGEFORMAT </w:instrText>
          </w:r>
          <w:r w:rsidR="00944470">
            <w:fldChar w:fldCharType="separate"/>
          </w:r>
          <w:r w:rsidR="009A2979">
            <w:rPr>
              <w:noProof/>
            </w:rPr>
            <w:t>5</w:t>
          </w:r>
          <w:r w:rsidR="00944470">
            <w:rPr>
              <w:noProof/>
            </w:rPr>
            <w:fldChar w:fldCharType="end"/>
          </w:r>
        </w:p>
      </w:tc>
    </w:tr>
  </w:tbl>
  <w:p w14:paraId="3FB22B3F" w14:textId="77777777" w:rsidR="00917924" w:rsidRDefault="00917924" w:rsidP="0030034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9DFAF7" w14:textId="7F1BA445" w:rsidR="00917924" w:rsidRPr="00D72823" w:rsidRDefault="00D443A3" w:rsidP="00D72823">
    <w:pPr>
      <w:pStyle w:val="Footer"/>
      <w:jc w:val="right"/>
      <w:rPr>
        <w:color w:val="FFFFFF" w:themeColor="background1"/>
        <w:sz w:val="16"/>
        <w:szCs w:val="16"/>
      </w:rPr>
    </w:pPr>
    <w:r w:rsidRPr="00D72823">
      <w:rPr>
        <w:color w:val="FFFFFF" w:themeColor="background1"/>
        <w:sz w:val="16"/>
        <w:szCs w:val="16"/>
      </w:rPr>
      <w:t>LKS</w:t>
    </w:r>
    <w:r w:rsidR="0049074C" w:rsidRPr="00D72823">
      <w:rPr>
        <w:color w:val="FFFFFF" w:themeColor="background1"/>
        <w:sz w:val="16"/>
        <w:szCs w:val="16"/>
      </w:rPr>
      <w:t>201</w:t>
    </w:r>
    <w:r w:rsidR="00D72823">
      <w:rPr>
        <w:color w:val="FFFFFF" w:themeColor="background1"/>
        <w:sz w:val="16"/>
        <w:szCs w:val="16"/>
      </w:rPr>
      <w:t>9</w:t>
    </w:r>
    <w:r w:rsidR="001B323F" w:rsidRPr="00D72823">
      <w:rPr>
        <w:color w:val="FFFFFF" w:themeColor="background1"/>
        <w:sz w:val="16"/>
        <w:szCs w:val="16"/>
      </w:rPr>
      <w:t>_</w:t>
    </w:r>
    <w:r w:rsidR="0049074C" w:rsidRPr="00D72823">
      <w:rPr>
        <w:color w:val="FFFFFF" w:themeColor="background1"/>
        <w:sz w:val="16"/>
        <w:szCs w:val="16"/>
      </w:rPr>
      <w:t>GDT</w:t>
    </w:r>
    <w:r w:rsidR="001B323F" w:rsidRPr="00D72823">
      <w:rPr>
        <w:color w:val="FFFFFF" w:themeColor="background1"/>
        <w:sz w:val="16"/>
        <w:szCs w:val="16"/>
      </w:rPr>
      <w:t>_</w:t>
    </w:r>
    <w:r w:rsidR="00D72823">
      <w:rPr>
        <w:color w:val="FFFFFF" w:themeColor="background1"/>
        <w:sz w:val="16"/>
        <w:szCs w:val="16"/>
      </w:rPr>
      <w:t>Home Assignment</w:t>
    </w:r>
    <w:r w:rsidR="00917924" w:rsidRPr="00D72823">
      <w:rPr>
        <w:color w:val="FFFFFF" w:themeColor="background1"/>
        <w:sz w:val="16"/>
        <w:szCs w:val="16"/>
      </w:rPr>
      <w:t xml:space="preserve"> _EN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479B80" w14:textId="77777777" w:rsidR="00917924" w:rsidRDefault="00917924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2C0707" w14:textId="77777777" w:rsidR="00944470" w:rsidRDefault="00944470">
      <w:r>
        <w:separator/>
      </w:r>
    </w:p>
  </w:footnote>
  <w:footnote w:type="continuationSeparator" w:id="0">
    <w:p w14:paraId="77785235" w14:textId="77777777" w:rsidR="00944470" w:rsidRDefault="00944470" w:rsidP="00313492">
      <w:r>
        <w:continuationSeparator/>
      </w:r>
    </w:p>
    <w:p w14:paraId="5DF6AF17" w14:textId="77777777" w:rsidR="00944470" w:rsidRDefault="00944470" w:rsidP="00313492"/>
    <w:p w14:paraId="5BA7FEAA" w14:textId="77777777" w:rsidR="00944470" w:rsidRDefault="00944470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25D5AB" w14:textId="1BF1F1C1" w:rsidR="00917924" w:rsidRDefault="00D72823" w:rsidP="00313492">
    <w:pPr>
      <w:pStyle w:val="Header"/>
    </w:pPr>
    <w:r>
      <w:rPr>
        <w:noProof/>
        <w:lang w:val="en-US"/>
      </w:rPr>
      <w:drawing>
        <wp:anchor distT="0" distB="0" distL="114300" distR="114300" simplePos="0" relativeHeight="251684864" behindDoc="1" locked="0" layoutInCell="1" allowOverlap="1" wp14:anchorId="2BD4343C" wp14:editId="25D48A7C">
          <wp:simplePos x="0" y="0"/>
          <wp:positionH relativeFrom="column">
            <wp:posOffset>-723900</wp:posOffset>
          </wp:positionH>
          <wp:positionV relativeFrom="paragraph">
            <wp:posOffset>-355600</wp:posOffset>
          </wp:positionV>
          <wp:extent cx="7556585" cy="1068070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85" cy="1068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906BEF" w14:textId="6E391BE3" w:rsidR="00917924" w:rsidRDefault="00D72823" w:rsidP="00313492">
    <w:pPr>
      <w:pStyle w:val="Header"/>
    </w:pPr>
    <w:r>
      <w:rPr>
        <w:noProof/>
        <w:lang w:val="en-US"/>
      </w:rPr>
      <w:drawing>
        <wp:anchor distT="0" distB="0" distL="114300" distR="114300" simplePos="0" relativeHeight="251686912" behindDoc="0" locked="0" layoutInCell="1" allowOverlap="1" wp14:anchorId="5081E79D" wp14:editId="3EAF1E58">
          <wp:simplePos x="0" y="0"/>
          <wp:positionH relativeFrom="column">
            <wp:posOffset>5422900</wp:posOffset>
          </wp:positionH>
          <wp:positionV relativeFrom="paragraph">
            <wp:posOffset>-96520</wp:posOffset>
          </wp:positionV>
          <wp:extent cx="784225" cy="685800"/>
          <wp:effectExtent l="0" t="0" r="0" b="0"/>
          <wp:wrapThrough wrapText="bothSides">
            <wp:wrapPolygon edited="0">
              <wp:start x="9095" y="800"/>
              <wp:lineTo x="6996" y="8000"/>
              <wp:lineTo x="3498" y="10800"/>
              <wp:lineTo x="0" y="14400"/>
              <wp:lineTo x="0" y="18000"/>
              <wp:lineTo x="5247" y="19600"/>
              <wp:lineTo x="16091" y="20400"/>
              <wp:lineTo x="18889" y="20400"/>
              <wp:lineTo x="19239" y="14400"/>
              <wp:lineTo x="20638" y="14000"/>
              <wp:lineTo x="20288" y="12000"/>
              <wp:lineTo x="17140" y="8000"/>
              <wp:lineTo x="17490" y="5600"/>
              <wp:lineTo x="13992" y="2000"/>
              <wp:lineTo x="10844" y="800"/>
              <wp:lineTo x="9095" y="800"/>
            </wp:wrapPolygon>
          </wp:wrapThrough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 LKS 2019 (Original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22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09E3AEC"/>
    <w:multiLevelType w:val="hybridMultilevel"/>
    <w:tmpl w:val="438CC4F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85942B2"/>
    <w:multiLevelType w:val="hybridMultilevel"/>
    <w:tmpl w:val="1DB28532"/>
    <w:lvl w:ilvl="0" w:tplc="213C79B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>
    <w:nsid w:val="23326442"/>
    <w:multiLevelType w:val="hybridMultilevel"/>
    <w:tmpl w:val="F4D412DE"/>
    <w:lvl w:ilvl="0" w:tplc="213C79B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975339A"/>
    <w:multiLevelType w:val="hybridMultilevel"/>
    <w:tmpl w:val="D5BAE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313459"/>
    <w:multiLevelType w:val="hybridMultilevel"/>
    <w:tmpl w:val="055E5A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197681"/>
    <w:multiLevelType w:val="hybridMultilevel"/>
    <w:tmpl w:val="E2F6AB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41761BC9"/>
    <w:multiLevelType w:val="hybridMultilevel"/>
    <w:tmpl w:val="60529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DC401C"/>
    <w:multiLevelType w:val="hybridMultilevel"/>
    <w:tmpl w:val="76087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2D254A"/>
    <w:multiLevelType w:val="hybridMultilevel"/>
    <w:tmpl w:val="1A92B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6D4D16"/>
    <w:multiLevelType w:val="hybridMultilevel"/>
    <w:tmpl w:val="4F12C07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7421235"/>
    <w:multiLevelType w:val="hybridMultilevel"/>
    <w:tmpl w:val="4F12C07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D06594D"/>
    <w:multiLevelType w:val="hybridMultilevel"/>
    <w:tmpl w:val="E2F6AB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5A6C27"/>
    <w:multiLevelType w:val="hybridMultilevel"/>
    <w:tmpl w:val="45B2200E"/>
    <w:lvl w:ilvl="0" w:tplc="FD1CA0E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>
    <w:nsid w:val="75760A75"/>
    <w:multiLevelType w:val="hybridMultilevel"/>
    <w:tmpl w:val="055E5A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7E599B"/>
    <w:multiLevelType w:val="hybridMultilevel"/>
    <w:tmpl w:val="F1784B6A"/>
    <w:lvl w:ilvl="0" w:tplc="29A0328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4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30"/>
  </w:num>
  <w:num w:numId="19">
    <w:abstractNumId w:val="15"/>
  </w:num>
  <w:num w:numId="20">
    <w:abstractNumId w:val="27"/>
  </w:num>
  <w:num w:numId="21">
    <w:abstractNumId w:val="26"/>
  </w:num>
  <w:num w:numId="22">
    <w:abstractNumId w:val="20"/>
  </w:num>
  <w:num w:numId="23">
    <w:abstractNumId w:val="28"/>
  </w:num>
  <w:num w:numId="24">
    <w:abstractNumId w:val="12"/>
  </w:num>
  <w:num w:numId="25">
    <w:abstractNumId w:val="25"/>
  </w:num>
  <w:num w:numId="26">
    <w:abstractNumId w:val="19"/>
  </w:num>
  <w:num w:numId="27">
    <w:abstractNumId w:val="31"/>
  </w:num>
  <w:num w:numId="28">
    <w:abstractNumId w:val="22"/>
  </w:num>
  <w:num w:numId="29">
    <w:abstractNumId w:val="18"/>
  </w:num>
  <w:num w:numId="30">
    <w:abstractNumId w:val="13"/>
  </w:num>
  <w:num w:numId="31">
    <w:abstractNumId w:val="23"/>
  </w:num>
  <w:num w:numId="32">
    <w:abstractNumId w:val="29"/>
  </w:num>
  <w:num w:numId="33">
    <w:abstractNumId w:val="32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08C7"/>
    <w:rsid w:val="00011650"/>
    <w:rsid w:val="00017C04"/>
    <w:rsid w:val="000200A1"/>
    <w:rsid w:val="00025327"/>
    <w:rsid w:val="000308FC"/>
    <w:rsid w:val="00031544"/>
    <w:rsid w:val="0003526B"/>
    <w:rsid w:val="0004272B"/>
    <w:rsid w:val="00043621"/>
    <w:rsid w:val="00045D21"/>
    <w:rsid w:val="00050DCE"/>
    <w:rsid w:val="00052F6D"/>
    <w:rsid w:val="00056FCC"/>
    <w:rsid w:val="00062EC4"/>
    <w:rsid w:val="00063B9F"/>
    <w:rsid w:val="000655D3"/>
    <w:rsid w:val="00066641"/>
    <w:rsid w:val="00067977"/>
    <w:rsid w:val="000743BA"/>
    <w:rsid w:val="0007694A"/>
    <w:rsid w:val="00077DDA"/>
    <w:rsid w:val="000900AF"/>
    <w:rsid w:val="000A0A99"/>
    <w:rsid w:val="000A344D"/>
    <w:rsid w:val="000D1B42"/>
    <w:rsid w:val="000D264B"/>
    <w:rsid w:val="000D3D9D"/>
    <w:rsid w:val="000D53A7"/>
    <w:rsid w:val="000E219D"/>
    <w:rsid w:val="000F4A5C"/>
    <w:rsid w:val="00116799"/>
    <w:rsid w:val="001172EF"/>
    <w:rsid w:val="0012225C"/>
    <w:rsid w:val="0012553C"/>
    <w:rsid w:val="00134547"/>
    <w:rsid w:val="001470DE"/>
    <w:rsid w:val="0015371E"/>
    <w:rsid w:val="001638BD"/>
    <w:rsid w:val="00171BDF"/>
    <w:rsid w:val="001846F3"/>
    <w:rsid w:val="00191C0E"/>
    <w:rsid w:val="00192D2B"/>
    <w:rsid w:val="001A2D43"/>
    <w:rsid w:val="001A3C4A"/>
    <w:rsid w:val="001A554B"/>
    <w:rsid w:val="001B323F"/>
    <w:rsid w:val="001B32DF"/>
    <w:rsid w:val="001B65ED"/>
    <w:rsid w:val="001C2B30"/>
    <w:rsid w:val="001C5F88"/>
    <w:rsid w:val="001C7F13"/>
    <w:rsid w:val="001E4FDC"/>
    <w:rsid w:val="001E5A60"/>
    <w:rsid w:val="001F1746"/>
    <w:rsid w:val="001F5D8D"/>
    <w:rsid w:val="00210EF3"/>
    <w:rsid w:val="0022227C"/>
    <w:rsid w:val="00226B15"/>
    <w:rsid w:val="002501CD"/>
    <w:rsid w:val="00264847"/>
    <w:rsid w:val="00272470"/>
    <w:rsid w:val="00286354"/>
    <w:rsid w:val="00286483"/>
    <w:rsid w:val="00295D01"/>
    <w:rsid w:val="002A3FD1"/>
    <w:rsid w:val="002B0758"/>
    <w:rsid w:val="002B1320"/>
    <w:rsid w:val="002B1A04"/>
    <w:rsid w:val="002D0746"/>
    <w:rsid w:val="002D1026"/>
    <w:rsid w:val="002D2E0E"/>
    <w:rsid w:val="002D3550"/>
    <w:rsid w:val="002D5A5D"/>
    <w:rsid w:val="002D61C0"/>
    <w:rsid w:val="002E1D98"/>
    <w:rsid w:val="002E2F29"/>
    <w:rsid w:val="002F379B"/>
    <w:rsid w:val="002F44EB"/>
    <w:rsid w:val="00300343"/>
    <w:rsid w:val="00302906"/>
    <w:rsid w:val="00305BA1"/>
    <w:rsid w:val="00306827"/>
    <w:rsid w:val="003133A3"/>
    <w:rsid w:val="00313492"/>
    <w:rsid w:val="0031459F"/>
    <w:rsid w:val="003147E8"/>
    <w:rsid w:val="0032135D"/>
    <w:rsid w:val="00323E4C"/>
    <w:rsid w:val="0032578F"/>
    <w:rsid w:val="00333E59"/>
    <w:rsid w:val="00336548"/>
    <w:rsid w:val="00340A36"/>
    <w:rsid w:val="0034723A"/>
    <w:rsid w:val="00360F87"/>
    <w:rsid w:val="0036183B"/>
    <w:rsid w:val="00362202"/>
    <w:rsid w:val="00363918"/>
    <w:rsid w:val="00366A2E"/>
    <w:rsid w:val="00373C82"/>
    <w:rsid w:val="00375E2C"/>
    <w:rsid w:val="0038099A"/>
    <w:rsid w:val="003860B2"/>
    <w:rsid w:val="003A133F"/>
    <w:rsid w:val="003A3137"/>
    <w:rsid w:val="003A3D0F"/>
    <w:rsid w:val="003A4573"/>
    <w:rsid w:val="003E7D0B"/>
    <w:rsid w:val="003F0247"/>
    <w:rsid w:val="003F39F8"/>
    <w:rsid w:val="003F5F51"/>
    <w:rsid w:val="0040165F"/>
    <w:rsid w:val="00403200"/>
    <w:rsid w:val="00413188"/>
    <w:rsid w:val="004176CB"/>
    <w:rsid w:val="00431871"/>
    <w:rsid w:val="00437A9B"/>
    <w:rsid w:val="004605D7"/>
    <w:rsid w:val="004628FD"/>
    <w:rsid w:val="00462CB3"/>
    <w:rsid w:val="0047374C"/>
    <w:rsid w:val="0047485E"/>
    <w:rsid w:val="0047623B"/>
    <w:rsid w:val="00483ECB"/>
    <w:rsid w:val="00484EC3"/>
    <w:rsid w:val="0049074C"/>
    <w:rsid w:val="00490FBC"/>
    <w:rsid w:val="004A2F67"/>
    <w:rsid w:val="004B001F"/>
    <w:rsid w:val="004B6102"/>
    <w:rsid w:val="004B6219"/>
    <w:rsid w:val="004C7269"/>
    <w:rsid w:val="004C7495"/>
    <w:rsid w:val="004C77A7"/>
    <w:rsid w:val="004D3337"/>
    <w:rsid w:val="004E7162"/>
    <w:rsid w:val="00503BDD"/>
    <w:rsid w:val="0051114D"/>
    <w:rsid w:val="0051761D"/>
    <w:rsid w:val="00527FE8"/>
    <w:rsid w:val="00537945"/>
    <w:rsid w:val="00540BDA"/>
    <w:rsid w:val="005415B5"/>
    <w:rsid w:val="005442A8"/>
    <w:rsid w:val="005452FE"/>
    <w:rsid w:val="00547437"/>
    <w:rsid w:val="005514CA"/>
    <w:rsid w:val="00566EAE"/>
    <w:rsid w:val="00573567"/>
    <w:rsid w:val="00573616"/>
    <w:rsid w:val="00581C96"/>
    <w:rsid w:val="00591EB2"/>
    <w:rsid w:val="00592E62"/>
    <w:rsid w:val="005B7ECF"/>
    <w:rsid w:val="005C08BB"/>
    <w:rsid w:val="005C1F3D"/>
    <w:rsid w:val="005C2B49"/>
    <w:rsid w:val="005D212C"/>
    <w:rsid w:val="005E059D"/>
    <w:rsid w:val="005E5EA2"/>
    <w:rsid w:val="005F01CC"/>
    <w:rsid w:val="006023B5"/>
    <w:rsid w:val="0060300A"/>
    <w:rsid w:val="00605315"/>
    <w:rsid w:val="00615835"/>
    <w:rsid w:val="00617EE1"/>
    <w:rsid w:val="006222C0"/>
    <w:rsid w:val="00627550"/>
    <w:rsid w:val="006306A4"/>
    <w:rsid w:val="00630EB3"/>
    <w:rsid w:val="006427E6"/>
    <w:rsid w:val="0064684D"/>
    <w:rsid w:val="006511C6"/>
    <w:rsid w:val="006737B8"/>
    <w:rsid w:val="00673AA4"/>
    <w:rsid w:val="0067623E"/>
    <w:rsid w:val="006771EA"/>
    <w:rsid w:val="0068739B"/>
    <w:rsid w:val="00690AF6"/>
    <w:rsid w:val="00692D20"/>
    <w:rsid w:val="006A1559"/>
    <w:rsid w:val="006B0AED"/>
    <w:rsid w:val="006B2F9E"/>
    <w:rsid w:val="006B554E"/>
    <w:rsid w:val="006C0AC2"/>
    <w:rsid w:val="006C3A1F"/>
    <w:rsid w:val="006C59B1"/>
    <w:rsid w:val="006E0575"/>
    <w:rsid w:val="006E26EF"/>
    <w:rsid w:val="006E61C6"/>
    <w:rsid w:val="006E6918"/>
    <w:rsid w:val="006F4923"/>
    <w:rsid w:val="00712FF1"/>
    <w:rsid w:val="0071354A"/>
    <w:rsid w:val="00716397"/>
    <w:rsid w:val="007306E8"/>
    <w:rsid w:val="007446F1"/>
    <w:rsid w:val="0074760A"/>
    <w:rsid w:val="00754408"/>
    <w:rsid w:val="0076234C"/>
    <w:rsid w:val="007859C6"/>
    <w:rsid w:val="00785AE3"/>
    <w:rsid w:val="007A4495"/>
    <w:rsid w:val="007A4C1D"/>
    <w:rsid w:val="007B0AE4"/>
    <w:rsid w:val="007B35F8"/>
    <w:rsid w:val="007B3FF6"/>
    <w:rsid w:val="007B5A5F"/>
    <w:rsid w:val="007C2D73"/>
    <w:rsid w:val="007C4741"/>
    <w:rsid w:val="007C4BB2"/>
    <w:rsid w:val="007C4CC7"/>
    <w:rsid w:val="007D596F"/>
    <w:rsid w:val="007F0545"/>
    <w:rsid w:val="007F212B"/>
    <w:rsid w:val="007F4D5C"/>
    <w:rsid w:val="008016E3"/>
    <w:rsid w:val="00813F4E"/>
    <w:rsid w:val="008257F4"/>
    <w:rsid w:val="008303B5"/>
    <w:rsid w:val="008350A2"/>
    <w:rsid w:val="008362E2"/>
    <w:rsid w:val="00840166"/>
    <w:rsid w:val="008429C5"/>
    <w:rsid w:val="00853DE3"/>
    <w:rsid w:val="00854B6A"/>
    <w:rsid w:val="00856848"/>
    <w:rsid w:val="00863344"/>
    <w:rsid w:val="00863480"/>
    <w:rsid w:val="00877BA2"/>
    <w:rsid w:val="00877D48"/>
    <w:rsid w:val="008827AA"/>
    <w:rsid w:val="00887D98"/>
    <w:rsid w:val="00890AA8"/>
    <w:rsid w:val="00892E62"/>
    <w:rsid w:val="00897B5D"/>
    <w:rsid w:val="008A007D"/>
    <w:rsid w:val="008A3942"/>
    <w:rsid w:val="008B00EA"/>
    <w:rsid w:val="008C10BA"/>
    <w:rsid w:val="008C7F7B"/>
    <w:rsid w:val="008D0279"/>
    <w:rsid w:val="008D4BB3"/>
    <w:rsid w:val="008E03E7"/>
    <w:rsid w:val="008F427B"/>
    <w:rsid w:val="008F5CF8"/>
    <w:rsid w:val="009039C8"/>
    <w:rsid w:val="009131AC"/>
    <w:rsid w:val="00917924"/>
    <w:rsid w:val="0092112F"/>
    <w:rsid w:val="00921BFF"/>
    <w:rsid w:val="00924279"/>
    <w:rsid w:val="009261DF"/>
    <w:rsid w:val="00926709"/>
    <w:rsid w:val="00944470"/>
    <w:rsid w:val="00945326"/>
    <w:rsid w:val="00951146"/>
    <w:rsid w:val="0095428E"/>
    <w:rsid w:val="00955C50"/>
    <w:rsid w:val="00962C74"/>
    <w:rsid w:val="0097172A"/>
    <w:rsid w:val="009738BF"/>
    <w:rsid w:val="009742D9"/>
    <w:rsid w:val="009813FC"/>
    <w:rsid w:val="0098297B"/>
    <w:rsid w:val="0098337B"/>
    <w:rsid w:val="00984415"/>
    <w:rsid w:val="00987A9F"/>
    <w:rsid w:val="009954B4"/>
    <w:rsid w:val="009A06D2"/>
    <w:rsid w:val="009A2979"/>
    <w:rsid w:val="009C03A9"/>
    <w:rsid w:val="009D2BDF"/>
    <w:rsid w:val="009F3035"/>
    <w:rsid w:val="00A00FD4"/>
    <w:rsid w:val="00A07624"/>
    <w:rsid w:val="00A1592D"/>
    <w:rsid w:val="00A177F2"/>
    <w:rsid w:val="00A20170"/>
    <w:rsid w:val="00A2161B"/>
    <w:rsid w:val="00A2614F"/>
    <w:rsid w:val="00A30768"/>
    <w:rsid w:val="00A3115B"/>
    <w:rsid w:val="00A4037E"/>
    <w:rsid w:val="00A41401"/>
    <w:rsid w:val="00A43E3B"/>
    <w:rsid w:val="00A45D95"/>
    <w:rsid w:val="00A630AD"/>
    <w:rsid w:val="00A77E62"/>
    <w:rsid w:val="00A9335E"/>
    <w:rsid w:val="00A95486"/>
    <w:rsid w:val="00A96AFC"/>
    <w:rsid w:val="00A97ACF"/>
    <w:rsid w:val="00AA568D"/>
    <w:rsid w:val="00AC0250"/>
    <w:rsid w:val="00AC773C"/>
    <w:rsid w:val="00AF3ABD"/>
    <w:rsid w:val="00B019EC"/>
    <w:rsid w:val="00B03542"/>
    <w:rsid w:val="00B11358"/>
    <w:rsid w:val="00B12D8A"/>
    <w:rsid w:val="00B1346D"/>
    <w:rsid w:val="00B2581E"/>
    <w:rsid w:val="00B339B3"/>
    <w:rsid w:val="00B35D64"/>
    <w:rsid w:val="00B40AE0"/>
    <w:rsid w:val="00B42E74"/>
    <w:rsid w:val="00B4527A"/>
    <w:rsid w:val="00B65927"/>
    <w:rsid w:val="00B670C8"/>
    <w:rsid w:val="00B71A06"/>
    <w:rsid w:val="00B74F2D"/>
    <w:rsid w:val="00B96B49"/>
    <w:rsid w:val="00BA3551"/>
    <w:rsid w:val="00BB1D79"/>
    <w:rsid w:val="00BC25BC"/>
    <w:rsid w:val="00BC6110"/>
    <w:rsid w:val="00BD124E"/>
    <w:rsid w:val="00BD6302"/>
    <w:rsid w:val="00BE3BAD"/>
    <w:rsid w:val="00BE57EF"/>
    <w:rsid w:val="00BE71AE"/>
    <w:rsid w:val="00BF160F"/>
    <w:rsid w:val="00BF1DB3"/>
    <w:rsid w:val="00BF58D6"/>
    <w:rsid w:val="00C00BC2"/>
    <w:rsid w:val="00C01E20"/>
    <w:rsid w:val="00C071C5"/>
    <w:rsid w:val="00C1127B"/>
    <w:rsid w:val="00C205B4"/>
    <w:rsid w:val="00C2170C"/>
    <w:rsid w:val="00C325ED"/>
    <w:rsid w:val="00C41620"/>
    <w:rsid w:val="00C41F0B"/>
    <w:rsid w:val="00C47C3D"/>
    <w:rsid w:val="00C559CF"/>
    <w:rsid w:val="00C5739D"/>
    <w:rsid w:val="00C61FF3"/>
    <w:rsid w:val="00C705C4"/>
    <w:rsid w:val="00C73549"/>
    <w:rsid w:val="00C77D08"/>
    <w:rsid w:val="00C83155"/>
    <w:rsid w:val="00C85BF6"/>
    <w:rsid w:val="00C87D3C"/>
    <w:rsid w:val="00C904C2"/>
    <w:rsid w:val="00C958BF"/>
    <w:rsid w:val="00CA1AA0"/>
    <w:rsid w:val="00CA69A1"/>
    <w:rsid w:val="00CB2DD8"/>
    <w:rsid w:val="00CC4D77"/>
    <w:rsid w:val="00CC7524"/>
    <w:rsid w:val="00CC79F3"/>
    <w:rsid w:val="00CD1197"/>
    <w:rsid w:val="00CD2868"/>
    <w:rsid w:val="00CD3200"/>
    <w:rsid w:val="00CF41F9"/>
    <w:rsid w:val="00CF6C73"/>
    <w:rsid w:val="00D02628"/>
    <w:rsid w:val="00D04318"/>
    <w:rsid w:val="00D04BE0"/>
    <w:rsid w:val="00D10806"/>
    <w:rsid w:val="00D22F0A"/>
    <w:rsid w:val="00D26B79"/>
    <w:rsid w:val="00D333DE"/>
    <w:rsid w:val="00D43A54"/>
    <w:rsid w:val="00D443A3"/>
    <w:rsid w:val="00D51BB9"/>
    <w:rsid w:val="00D55BCA"/>
    <w:rsid w:val="00D629AE"/>
    <w:rsid w:val="00D63CA2"/>
    <w:rsid w:val="00D72823"/>
    <w:rsid w:val="00D73FA7"/>
    <w:rsid w:val="00D84B6F"/>
    <w:rsid w:val="00D9147D"/>
    <w:rsid w:val="00D91D44"/>
    <w:rsid w:val="00D969F8"/>
    <w:rsid w:val="00D96C6A"/>
    <w:rsid w:val="00DA3F51"/>
    <w:rsid w:val="00DA64AD"/>
    <w:rsid w:val="00DA68E9"/>
    <w:rsid w:val="00DB4EA5"/>
    <w:rsid w:val="00DC0ACF"/>
    <w:rsid w:val="00DC325A"/>
    <w:rsid w:val="00DD33FC"/>
    <w:rsid w:val="00DD755D"/>
    <w:rsid w:val="00DE0020"/>
    <w:rsid w:val="00DF0335"/>
    <w:rsid w:val="00DF0785"/>
    <w:rsid w:val="00DF186D"/>
    <w:rsid w:val="00DF25B9"/>
    <w:rsid w:val="00DF34D6"/>
    <w:rsid w:val="00DF383C"/>
    <w:rsid w:val="00DF5A02"/>
    <w:rsid w:val="00E02E46"/>
    <w:rsid w:val="00E25B07"/>
    <w:rsid w:val="00E27665"/>
    <w:rsid w:val="00E34060"/>
    <w:rsid w:val="00E355A4"/>
    <w:rsid w:val="00E35CF7"/>
    <w:rsid w:val="00E5466F"/>
    <w:rsid w:val="00E66445"/>
    <w:rsid w:val="00E709F5"/>
    <w:rsid w:val="00E81A81"/>
    <w:rsid w:val="00E81DE5"/>
    <w:rsid w:val="00EA17CF"/>
    <w:rsid w:val="00EB1E23"/>
    <w:rsid w:val="00EB30F0"/>
    <w:rsid w:val="00EC3BE8"/>
    <w:rsid w:val="00EC6E04"/>
    <w:rsid w:val="00EE0023"/>
    <w:rsid w:val="00EE54D7"/>
    <w:rsid w:val="00EE5BFA"/>
    <w:rsid w:val="00EF15B6"/>
    <w:rsid w:val="00EF6E85"/>
    <w:rsid w:val="00F0109D"/>
    <w:rsid w:val="00F01344"/>
    <w:rsid w:val="00F07376"/>
    <w:rsid w:val="00F07EF1"/>
    <w:rsid w:val="00F321F5"/>
    <w:rsid w:val="00F377A6"/>
    <w:rsid w:val="00F4223B"/>
    <w:rsid w:val="00F4251E"/>
    <w:rsid w:val="00F433B3"/>
    <w:rsid w:val="00F57648"/>
    <w:rsid w:val="00F6564C"/>
    <w:rsid w:val="00F70023"/>
    <w:rsid w:val="00F729AF"/>
    <w:rsid w:val="00F8065F"/>
    <w:rsid w:val="00F953F5"/>
    <w:rsid w:val="00FA0688"/>
    <w:rsid w:val="00FB1207"/>
    <w:rsid w:val="00FB49E7"/>
    <w:rsid w:val="00FC010B"/>
    <w:rsid w:val="00FC2ACE"/>
    <w:rsid w:val="00FC6E8E"/>
    <w:rsid w:val="00FC7E55"/>
    <w:rsid w:val="00FD36FB"/>
    <w:rsid w:val="00FD734E"/>
    <w:rsid w:val="00FE2AF9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55EEDF4A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B1D79"/>
    <w:pPr>
      <w:outlineLvl w:val="4"/>
    </w:pPr>
    <w:rPr>
      <w:caps w:val="0"/>
      <w:color w:val="FF000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B1D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B1D7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B1D79"/>
    <w:rPr>
      <w:rFonts w:ascii="Arial" w:eastAsiaTheme="majorEastAsia" w:hAnsi="Arial" w:cstheme="majorBidi"/>
      <w:b/>
      <w:color w:val="FF000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B1D79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BB1D79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paragraph" w:customStyle="1" w:styleId="p1">
    <w:name w:val="p1"/>
    <w:basedOn w:val="Normal"/>
    <w:rsid w:val="00CA1AA0"/>
    <w:pPr>
      <w:spacing w:after="0" w:line="240" w:lineRule="auto"/>
    </w:pPr>
    <w:rPr>
      <w:rFonts w:ascii="Helvetica" w:hAnsi="Helvetica" w:cs="Times New Roman"/>
      <w:sz w:val="21"/>
      <w:szCs w:val="21"/>
      <w:lang w:eastAsia="en-GB"/>
    </w:rPr>
  </w:style>
  <w:style w:type="paragraph" w:customStyle="1" w:styleId="Heading12ptRed">
    <w:name w:val="Heading 12pt Red"/>
    <w:basedOn w:val="Heading5"/>
    <w:qFormat/>
    <w:rsid w:val="00375E2C"/>
    <w:rPr>
      <w:rFonts w:eastAsia="Times New Roman" w:cs="Times New Roman"/>
      <w:sz w:val="24"/>
      <w:szCs w:val="24"/>
    </w:rPr>
  </w:style>
  <w:style w:type="paragraph" w:customStyle="1" w:styleId="13Headerspacebefore">
    <w:name w:val="13 Header space before"/>
    <w:basedOn w:val="Normal"/>
    <w:qFormat/>
    <w:rsid w:val="00375E2C"/>
    <w:pPr>
      <w:spacing w:before="200"/>
    </w:pPr>
    <w:rPr>
      <w:rFonts w:eastAsia="Calibri" w:cs="Times New Roman"/>
      <w:sz w:val="26"/>
      <w:szCs w:val="26"/>
    </w:rPr>
  </w:style>
  <w:style w:type="paragraph" w:customStyle="1" w:styleId="11pt4ptspacebefore">
    <w:name w:val="11pt 4pt space before"/>
    <w:basedOn w:val="13Headerspacebefore"/>
    <w:qFormat/>
    <w:rsid w:val="00375E2C"/>
    <w:pPr>
      <w:spacing w:before="280"/>
    </w:pPr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DF3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/Users/Luise/Dropbox%20(WS%20Secretariat)/WS/Templates/Focus%20on%20Competitions%20and%20Projects/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45E14-A53F-E24E-BDE8-7319D9A16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CAP_doc_cover_v2.0.dotx</Template>
  <TotalTime>1</TotalTime>
  <Pages>5</Pages>
  <Words>862</Words>
  <Characters>4915</Characters>
  <Application>Microsoft Macintosh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ganjarsatrio@gmail.com</cp:lastModifiedBy>
  <cp:revision>2</cp:revision>
  <cp:lastPrinted>2018-05-07T22:25:00Z</cp:lastPrinted>
  <dcterms:created xsi:type="dcterms:W3CDTF">2018-12-11T07:21:00Z</dcterms:created>
  <dcterms:modified xsi:type="dcterms:W3CDTF">2018-12-11T07:21:00Z</dcterms:modified>
</cp:coreProperties>
</file>