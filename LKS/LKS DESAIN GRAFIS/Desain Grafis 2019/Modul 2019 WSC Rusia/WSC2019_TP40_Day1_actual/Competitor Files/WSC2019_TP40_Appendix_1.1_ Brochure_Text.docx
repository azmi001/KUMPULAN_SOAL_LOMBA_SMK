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DDE99" w14:textId="0B261CDA" w:rsidR="006B5384" w:rsidRPr="00AB137A" w:rsidRDefault="006B5384" w:rsidP="006B5384">
      <w:pPr>
        <w:pStyle w:val="Heading1"/>
      </w:pPr>
      <w:bookmarkStart w:id="0" w:name="_Toc386117270"/>
      <w:bookmarkStart w:id="1" w:name="_Toc386117477"/>
      <w:r w:rsidRPr="00AB137A">
        <w:t>Appendix 1.1</w:t>
      </w:r>
      <w:bookmarkStart w:id="2" w:name="_Toc386117271"/>
      <w:bookmarkStart w:id="3" w:name="_Toc386117478"/>
      <w:r w:rsidR="00511070" w:rsidRPr="00AB137A">
        <w:t xml:space="preserve"> — Brochure Text</w:t>
      </w:r>
    </w:p>
    <w:bookmarkEnd w:id="0"/>
    <w:bookmarkEnd w:id="1"/>
    <w:bookmarkEnd w:id="2"/>
    <w:bookmarkEnd w:id="3"/>
    <w:p w14:paraId="54A9F110" w14:textId="7489FBA3" w:rsidR="00026DB1" w:rsidRPr="00AB137A" w:rsidRDefault="006B5384" w:rsidP="006B5384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</w:rPr>
        <w:t xml:space="preserve">Note: </w:t>
      </w:r>
      <w:r w:rsidR="00026DB1" w:rsidRPr="00AB137A">
        <w:rPr>
          <w:rFonts w:ascii="Frutiger LT Com 45 Light" w:hAnsi="Frutiger LT Com 45 Light"/>
        </w:rPr>
        <w:tab/>
      </w:r>
      <w:r w:rsidRPr="00AB137A">
        <w:rPr>
          <w:rFonts w:ascii="Frutiger LT Com 45 Light" w:hAnsi="Frutiger LT Com 45 Light"/>
          <w:b w:val="0"/>
        </w:rPr>
        <w:t>Text to be included in brochure is</w:t>
      </w:r>
      <w:r w:rsidRPr="00AB137A">
        <w:rPr>
          <w:rFonts w:ascii="Frutiger LT Com 45 Light" w:hAnsi="Frutiger LT Com 45 Light"/>
        </w:rPr>
        <w:t xml:space="preserve"> </w:t>
      </w:r>
      <w:r w:rsidRPr="00AB137A">
        <w:rPr>
          <w:rFonts w:ascii="Frutiger LT Com 45 Light" w:hAnsi="Frutiger LT Com 45 Light"/>
          <w:color w:val="5B9BD5" w:themeColor="accent1"/>
        </w:rPr>
        <w:t>Blue in colour</w:t>
      </w:r>
    </w:p>
    <w:p w14:paraId="6C87881C" w14:textId="165BF9E6" w:rsidR="00026DB1" w:rsidRPr="00AB137A" w:rsidRDefault="00026DB1" w:rsidP="00026DB1">
      <w:pPr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ab/>
        <w:t>The black text is not to be included (they are instructions)</w:t>
      </w:r>
    </w:p>
    <w:p w14:paraId="644EB776" w14:textId="3485C57D" w:rsidR="006B5384" w:rsidRPr="00AB137A" w:rsidRDefault="006B5384" w:rsidP="006B5384">
      <w:pPr>
        <w:pStyle w:val="SubHeadersBodyBold12ptbefore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>Page 1</w:t>
      </w:r>
    </w:p>
    <w:p w14:paraId="01DE662B" w14:textId="4F7FD533" w:rsidR="00DD66F9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Letterpress </w:t>
      </w:r>
      <w:r w:rsidR="00AB137A">
        <w:rPr>
          <w:rFonts w:ascii="Frutiger LT Com 45 Light" w:hAnsi="Frutiger LT Com 45 Light"/>
          <w:color w:val="5B9BD5" w:themeColor="accent1"/>
        </w:rPr>
        <w:t>and</w:t>
      </w:r>
      <w:r w:rsidRPr="00AB137A">
        <w:rPr>
          <w:rFonts w:ascii="Frutiger LT Com 45 Light" w:hAnsi="Frutiger LT Com 45 Light"/>
          <w:color w:val="5B9BD5" w:themeColor="accent1"/>
        </w:rPr>
        <w:t xml:space="preserve"> Paper</w:t>
      </w:r>
    </w:p>
    <w:p w14:paraId="7E2CB368" w14:textId="0D293B8E" w:rsidR="00DD66F9" w:rsidRPr="00AB137A" w:rsidRDefault="00DD66F9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Frutiger LT Com 45 Light" w:hAnsi="Frutiger LT Com 45 Light"/>
          <w:color w:val="5B9BD5" w:themeColor="accent1"/>
        </w:rPr>
        <w:t>B</w:t>
      </w:r>
      <w:r w:rsidRPr="00AB137A">
        <w:rPr>
          <w:rFonts w:ascii="Calibri" w:hAnsi="Calibri" w:cs="Calibri"/>
          <w:color w:val="5B9BD5" w:themeColor="accent1"/>
        </w:rPr>
        <w:t>ысокая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Бумага</w:t>
      </w:r>
      <w:proofErr w:type="spellEnd"/>
    </w:p>
    <w:p w14:paraId="0502C45A" w14:textId="77777777" w:rsidR="006B5384" w:rsidRPr="00AB137A" w:rsidRDefault="006B5384" w:rsidP="006B5384">
      <w:pPr>
        <w:pStyle w:val="SubHeadersBodyBold12ptbefore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>Master Pages</w:t>
      </w:r>
    </w:p>
    <w:p w14:paraId="56337627" w14:textId="77777777" w:rsidR="006B5384" w:rsidRPr="00AB137A" w:rsidRDefault="006B5384" w:rsidP="00AB137A">
      <w:pPr>
        <w:pStyle w:val="ListBullet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 xml:space="preserve">page numbers </w:t>
      </w:r>
    </w:p>
    <w:p w14:paraId="0F489E9F" w14:textId="77777777" w:rsidR="006B5384" w:rsidRPr="00AB137A" w:rsidRDefault="006B5384" w:rsidP="00AB137A">
      <w:pPr>
        <w:pStyle w:val="ListBullet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 xml:space="preserve">footer: </w:t>
      </w:r>
    </w:p>
    <w:p w14:paraId="6FF9F52D" w14:textId="35ABAA9E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Art House Letterpress </w:t>
      </w:r>
      <w:r w:rsidR="00AB137A">
        <w:rPr>
          <w:rFonts w:ascii="Frutiger LT Com 45 Light" w:hAnsi="Frutiger LT Com 45 Light"/>
          <w:color w:val="5B9BD5" w:themeColor="accent1"/>
        </w:rPr>
        <w:t>and</w:t>
      </w:r>
      <w:r w:rsidRPr="00AB137A">
        <w:rPr>
          <w:rFonts w:ascii="Frutiger LT Com 45 Light" w:hAnsi="Frutiger LT Com 45 Light"/>
          <w:color w:val="5B9BD5" w:themeColor="accent1"/>
        </w:rPr>
        <w:t xml:space="preserve"> Paper</w:t>
      </w:r>
    </w:p>
    <w:p w14:paraId="0D662121" w14:textId="35F41AC0" w:rsidR="00DD66F9" w:rsidRPr="00AB137A" w:rsidRDefault="00DD66F9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Дом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Искусства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Frutiger LT Com 45 Light" w:hAnsi="Frutiger LT Com 45 Light"/>
          <w:color w:val="5B9BD5" w:themeColor="accent1"/>
        </w:rPr>
        <w:t>B</w:t>
      </w:r>
      <w:r w:rsidRPr="00AB137A">
        <w:rPr>
          <w:rFonts w:ascii="Calibri" w:hAnsi="Calibri" w:cs="Calibri"/>
          <w:color w:val="5B9BD5" w:themeColor="accent1"/>
        </w:rPr>
        <w:t>ысокая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Бумага</w:t>
      </w:r>
      <w:proofErr w:type="spellEnd"/>
    </w:p>
    <w:p w14:paraId="1FE0B32E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Page 3</w:t>
      </w:r>
    </w:p>
    <w:p w14:paraId="0A46BB4A" w14:textId="1B13EACC" w:rsidR="006B5384" w:rsidRPr="00AB137A" w:rsidRDefault="006A774C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Art House Letterpress </w:t>
      </w:r>
      <w:r w:rsidR="00AB137A">
        <w:rPr>
          <w:rFonts w:ascii="Frutiger LT Com 45 Light" w:hAnsi="Frutiger LT Com 45 Light"/>
          <w:color w:val="5B9BD5" w:themeColor="accent1"/>
        </w:rPr>
        <w:t>and</w:t>
      </w:r>
      <w:r w:rsidRPr="00AB137A">
        <w:rPr>
          <w:rFonts w:ascii="Frutiger LT Com 45 Light" w:hAnsi="Frutiger LT Com 45 Light"/>
          <w:color w:val="5B9BD5" w:themeColor="accent1"/>
        </w:rPr>
        <w:t xml:space="preserve"> Paper </w:t>
      </w:r>
      <w:r w:rsidR="006B5384" w:rsidRPr="00AB137A">
        <w:rPr>
          <w:rFonts w:ascii="Frutiger LT Com 45 Light" w:hAnsi="Frutiger LT Com 45 Light"/>
          <w:color w:val="5B9BD5" w:themeColor="accent1"/>
        </w:rPr>
        <w:t>is a project that has transformed from a small workshop in a few years into one of the leading printing houses in Russia, specializing in letterpress, foil stamping, hand-made paper and exclusive accessories.</w:t>
      </w:r>
    </w:p>
    <w:p w14:paraId="5CD9E85C" w14:textId="77777777" w:rsidR="00DD66F9" w:rsidRPr="00AB137A" w:rsidRDefault="006B5384" w:rsidP="00AB137A">
      <w:pPr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We print in the old-fashioned way using unique letterpress technology using vintage printing presses on thick French paper made of 100% cotton, manually putting our craftsmanship and love into each print, making each work a small work of art. </w:t>
      </w:r>
    </w:p>
    <w:p w14:paraId="48C3168F" w14:textId="49496482" w:rsidR="006B5384" w:rsidRPr="00AB137A" w:rsidRDefault="00DD66F9" w:rsidP="00AB137A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Дом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Искусства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Frutiger LT Com 45 Light" w:hAnsi="Frutiger LT Com 45 Light"/>
          <w:color w:val="5B9BD5" w:themeColor="accent1"/>
        </w:rPr>
        <w:t>B</w:t>
      </w:r>
      <w:r w:rsidRPr="00AB137A">
        <w:rPr>
          <w:rFonts w:ascii="Calibri" w:hAnsi="Calibri" w:cs="Calibri"/>
          <w:color w:val="5B9BD5" w:themeColor="accent1"/>
        </w:rPr>
        <w:t>ысокая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Бумага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="006B5384" w:rsidRPr="00AB137A">
        <w:rPr>
          <w:rFonts w:ascii="Frutiger LT Com 45 Light" w:hAnsi="Frutiger LT Com 45 Light"/>
          <w:color w:val="5B9BD5" w:themeColor="accent1"/>
        </w:rPr>
        <w:t xml:space="preserve">-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это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проект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который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из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небольшой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мастерской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за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считанные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годы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превратился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="006B5384" w:rsidRPr="00AB137A">
        <w:rPr>
          <w:rFonts w:ascii="Calibri" w:hAnsi="Calibri" w:cs="Calibri"/>
          <w:color w:val="5B9BD5" w:themeColor="accent1"/>
        </w:rPr>
        <w:t>в</w:t>
      </w:r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один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из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ведущих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печатных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домов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="006B5384" w:rsidRPr="00AB137A">
        <w:rPr>
          <w:rFonts w:ascii="Calibri" w:hAnsi="Calibri" w:cs="Calibri"/>
          <w:color w:val="5B9BD5" w:themeColor="accent1"/>
        </w:rPr>
        <w:t>в</w:t>
      </w:r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России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специализирующийся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на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высокой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печати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тиснении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фольгой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изготовлении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бумаги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ручного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отлива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="006B5384" w:rsidRPr="00AB137A">
        <w:rPr>
          <w:rFonts w:ascii="Calibri" w:hAnsi="Calibri" w:cs="Calibri"/>
          <w:color w:val="5B9BD5" w:themeColor="accent1"/>
        </w:rPr>
        <w:t>и</w:t>
      </w:r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эксклюзивных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6B5384" w:rsidRPr="00AB137A">
        <w:rPr>
          <w:rFonts w:ascii="Calibri" w:hAnsi="Calibri" w:cs="Calibri"/>
          <w:color w:val="5B9BD5" w:themeColor="accent1"/>
        </w:rPr>
        <w:t>аксессуаров</w:t>
      </w:r>
      <w:proofErr w:type="spellEnd"/>
      <w:r w:rsidR="006B5384" w:rsidRPr="00AB137A">
        <w:rPr>
          <w:rFonts w:ascii="Frutiger LT Com 45 Light" w:hAnsi="Frutiger LT Com 45 Light"/>
          <w:color w:val="5B9BD5" w:themeColor="accent1"/>
        </w:rPr>
        <w:t>.</w:t>
      </w:r>
    </w:p>
    <w:p w14:paraId="7F455392" w14:textId="77777777" w:rsidR="006B5384" w:rsidRPr="00AB137A" w:rsidRDefault="006B5384" w:rsidP="00AB137A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печатаем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старомодным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способом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уникальной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технологии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letterpress </w:t>
      </w:r>
      <w:proofErr w:type="spellStart"/>
      <w:r w:rsidRPr="00AB137A">
        <w:rPr>
          <w:rFonts w:ascii="Calibri" w:hAnsi="Calibri" w:cs="Calibri"/>
          <w:color w:val="5B9BD5" w:themeColor="accent1"/>
        </w:rPr>
        <w:t>используя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старинные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прессы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на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толстой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французской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бумаге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из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100% </w:t>
      </w:r>
      <w:proofErr w:type="spellStart"/>
      <w:r w:rsidRPr="00AB137A">
        <w:rPr>
          <w:rFonts w:ascii="Calibri" w:hAnsi="Calibri" w:cs="Calibri"/>
          <w:color w:val="5B9BD5" w:themeColor="accent1"/>
        </w:rPr>
        <w:t>хлопка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вручную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вкладывая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каждый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оттиск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своё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мастерство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любовь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делая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каждую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работу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маленьким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произведением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искусства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>.</w:t>
      </w:r>
    </w:p>
    <w:p w14:paraId="21A41043" w14:textId="76552AEE" w:rsidR="006B5384" w:rsidRPr="00AB137A" w:rsidRDefault="006B5384" w:rsidP="006B5384">
      <w:pPr>
        <w:pStyle w:val="SubHeadersBodyBold12ptbefore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 xml:space="preserve">Pages 4 </w:t>
      </w:r>
      <w:r w:rsidR="00AB137A">
        <w:rPr>
          <w:rFonts w:ascii="Frutiger LT Com 45 Light" w:hAnsi="Frutiger LT Com 45 Light"/>
        </w:rPr>
        <w:t>and</w:t>
      </w:r>
      <w:r w:rsidRPr="00AB137A">
        <w:rPr>
          <w:rFonts w:ascii="Frutiger LT Com 45 Light" w:hAnsi="Frutiger LT Com 45 Light"/>
        </w:rPr>
        <w:t xml:space="preserve"> 5</w:t>
      </w:r>
    </w:p>
    <w:p w14:paraId="2E109682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When creating our work, we are very serious about design, the little things and our own style of work. It is this powerful combination — design and letterpress that make our products sophisticated, refined and inspired. </w:t>
      </w:r>
    </w:p>
    <w:p w14:paraId="4D6ACD98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Our range includes postcards, invitations, gift tags, designer envelopes, hand-made paper, books of love and fidelity, wax stamps and accessories for them.</w:t>
      </w:r>
    </w:p>
    <w:p w14:paraId="155E2E4B" w14:textId="0718A0B1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In addition to ready-made solutions, we are developing an exclusive design for invitations, cards and tags, both for companies and for people who appreciate the aesthetic beauty, style and luxury of letterpress.</w:t>
      </w:r>
      <w:bookmarkStart w:id="4" w:name="_GoBack"/>
      <w:bookmarkEnd w:id="4"/>
    </w:p>
    <w:p w14:paraId="5922A034" w14:textId="4F1F8405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Today we work not only in Russia, we were highly appreciated by wedding agencies and designers from Italy, Georgia, Holland, England and Switzerland.</w:t>
      </w:r>
      <w:r w:rsid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Frutiger LT Com 45 Light" w:hAnsi="Frutiger LT Com 45 Light"/>
          <w:color w:val="5B9BD5" w:themeColor="accent1"/>
        </w:rPr>
        <w:t>We are sure that the list of countries will only expand, and our professionalism will grow.</w:t>
      </w:r>
    </w:p>
    <w:p w14:paraId="2068C422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При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создании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наших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работ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очень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серьезно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подходим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к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дизайну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r w:rsidRPr="00AB137A">
        <w:rPr>
          <w:rFonts w:ascii="Calibri" w:hAnsi="Calibri" w:cs="Calibri"/>
          <w:color w:val="5B9BD5" w:themeColor="accent1"/>
        </w:rPr>
        <w:t>к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мелочам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собственному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стилю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работе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Pr="00AB137A">
        <w:rPr>
          <w:rFonts w:ascii="Calibri" w:hAnsi="Calibri" w:cs="Calibri"/>
          <w:color w:val="5B9BD5" w:themeColor="accent1"/>
        </w:rPr>
        <w:t>Именно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эта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мощная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комбинация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- </w:t>
      </w:r>
      <w:proofErr w:type="spellStart"/>
      <w:r w:rsidRPr="00AB137A">
        <w:rPr>
          <w:rFonts w:ascii="Calibri" w:hAnsi="Calibri" w:cs="Calibri"/>
          <w:color w:val="5B9BD5" w:themeColor="accent1"/>
        </w:rPr>
        <w:t>дизайн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высокая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делают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наши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продукты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изысканными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утонченными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наполненными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вдохновением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</w:p>
    <w:p w14:paraId="6E390CA3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Наш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ассортимент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включает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себя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открытки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пригласительные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подарочные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бирки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дизайнерские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конверты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бумагу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ручного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отлива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книги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любви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верности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сургучные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штампы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аксессуары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к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ним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>.</w:t>
      </w:r>
    </w:p>
    <w:p w14:paraId="1DA6C393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Помимо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готовых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решений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разрабатываем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эксклюзивный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дизайн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пригласительных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открыток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бирок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как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для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компаний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так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для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людей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которые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ценят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эстетическую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красоту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стиль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роскошь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высокой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</w:p>
    <w:p w14:paraId="21A9A9B5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Сегодня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работаем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только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России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нас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высоко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оценили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свадебные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агенства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дизайнеры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из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Италии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Грузии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Голландии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Англии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Швейцарии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Pr="00AB137A">
        <w:rPr>
          <w:rFonts w:ascii="Calibri" w:hAnsi="Calibri" w:cs="Calibri"/>
          <w:color w:val="5B9BD5" w:themeColor="accent1"/>
        </w:rPr>
        <w:t>Уверены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что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список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стран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будет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только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расширяться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r w:rsidRPr="00AB137A">
        <w:rPr>
          <w:rFonts w:ascii="Calibri" w:hAnsi="Calibri" w:cs="Calibri"/>
          <w:color w:val="5B9BD5" w:themeColor="accent1"/>
        </w:rPr>
        <w:t>а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наш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профессионализм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расти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>.</w:t>
      </w:r>
    </w:p>
    <w:p w14:paraId="04E04D4A" w14:textId="555FF6F3" w:rsidR="006B5384" w:rsidRPr="00AB137A" w:rsidRDefault="006B5384" w:rsidP="006B5384">
      <w:pPr>
        <w:pStyle w:val="SubHeadersBodyBold12ptbefore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lastRenderedPageBreak/>
        <w:t xml:space="preserve">Pages 6 </w:t>
      </w:r>
      <w:r w:rsidR="00AB137A">
        <w:rPr>
          <w:rFonts w:ascii="Frutiger LT Com 45 Light" w:hAnsi="Frutiger LT Com 45 Light"/>
        </w:rPr>
        <w:t>and</w:t>
      </w:r>
      <w:r w:rsidRPr="00AB137A">
        <w:rPr>
          <w:rFonts w:ascii="Frutiger LT Com 45 Light" w:hAnsi="Frutiger LT Com 45 Light"/>
        </w:rPr>
        <w:t xml:space="preserve"> 7</w:t>
      </w:r>
    </w:p>
    <w:p w14:paraId="2C01BCC4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Letterpress, or as it is customary to say, high print in Russia, is one of the most beautiful, highly artistic types of printing with a centuries-old history, which is a timeless classic and leads to delight, both visual and tactile.</w:t>
      </w:r>
    </w:p>
    <w:p w14:paraId="59B37D79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Letterpress is the earliest form of printed language with a thousand-year history, which was used by the discoverer of book printing Gutenberg, which influenced the further development of the craft. </w:t>
      </w:r>
    </w:p>
    <w:p w14:paraId="55E175BB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Unfortunately, with the advent of modern automated printing machines, this type of unique printing began to disappear.</w:t>
      </w:r>
    </w:p>
    <w:p w14:paraId="456E5A8E" w14:textId="396F2EC4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At Art House Letterpress </w:t>
      </w:r>
      <w:r w:rsidR="00AB137A">
        <w:rPr>
          <w:rFonts w:ascii="Frutiger LT Com 45 Light" w:hAnsi="Frutiger LT Com 45 Light"/>
          <w:color w:val="5B9BD5" w:themeColor="accent1"/>
        </w:rPr>
        <w:t>and</w:t>
      </w:r>
      <w:r w:rsidRPr="00AB137A">
        <w:rPr>
          <w:rFonts w:ascii="Frutiger LT Com 45 Light" w:hAnsi="Frutiger LT Com 45 Light"/>
          <w:color w:val="5B9BD5" w:themeColor="accent1"/>
        </w:rPr>
        <w:t xml:space="preserve"> Paper, we are the custodians of the knowledge of this craft, the knowledge that we bit by bit restored and gathered around the world to master this skill. </w:t>
      </w:r>
    </w:p>
    <w:p w14:paraId="3594C856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Heavy print presses are not just machines for us - they are our helpers, colleagues and friends. So, for example, the oldest printed press, which we brought from Germany and carefully restored, turned 120 years old in 2018.</w:t>
      </w:r>
    </w:p>
    <w:p w14:paraId="27D66169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Типографская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или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как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принято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говорить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у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нас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России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высокая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- </w:t>
      </w:r>
      <w:proofErr w:type="spellStart"/>
      <w:r w:rsidRPr="00AB137A">
        <w:rPr>
          <w:rFonts w:ascii="Calibri" w:hAnsi="Calibri" w:cs="Calibri"/>
          <w:color w:val="5B9BD5" w:themeColor="accent1"/>
        </w:rPr>
        <w:t>это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один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из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самых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прекрасных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высокохудожественных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видов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с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многовековой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историей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которая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является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вневременной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классикой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приводит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к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восторгу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как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визуальному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так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к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тактильному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>.</w:t>
      </w:r>
    </w:p>
    <w:p w14:paraId="7510136C" w14:textId="77777777" w:rsidR="008926D2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Высокая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- </w:t>
      </w:r>
      <w:proofErr w:type="spellStart"/>
      <w:r w:rsidRPr="00AB137A">
        <w:rPr>
          <w:rFonts w:ascii="Calibri" w:hAnsi="Calibri" w:cs="Calibri"/>
          <w:color w:val="5B9BD5" w:themeColor="accent1"/>
        </w:rPr>
        <w:t>самая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ранняя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форма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печатного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языка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с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тысячелетней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историей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которую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использовал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первооткрыватель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книжной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Гутенберг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что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повлияло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дальнейшее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развитие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ремесла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  <w:r w:rsidRPr="00AB137A">
        <w:rPr>
          <w:rFonts w:ascii="Calibri" w:hAnsi="Calibri" w:cs="Calibri"/>
          <w:color w:val="5B9BD5" w:themeColor="accent1"/>
        </w:rPr>
        <w:t>К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сожалению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с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появлением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современных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автоматизированных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полиграфических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машин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данный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вид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уникальной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стал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исчезать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>.</w:t>
      </w:r>
    </w:p>
    <w:p w14:paraId="1DFB26B9" w14:textId="3577F0E5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8926D2" w:rsidRPr="00AB137A">
        <w:rPr>
          <w:rFonts w:ascii="Calibri" w:hAnsi="Calibri" w:cs="Calibri"/>
          <w:color w:val="5B9BD5" w:themeColor="accent1"/>
        </w:rPr>
        <w:t>Дом</w:t>
      </w:r>
      <w:r w:rsidR="008926D2" w:rsidRPr="00AB137A">
        <w:rPr>
          <w:rFonts w:ascii="Frutiger LT Com 45 Light" w:hAnsi="Frutiger LT Com 45 Light"/>
          <w:color w:val="5B9BD5" w:themeColor="accent1"/>
        </w:rPr>
        <w:t>e</w:t>
      </w:r>
      <w:proofErr w:type="spellEnd"/>
      <w:r w:rsidR="008926D2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8926D2" w:rsidRPr="00AB137A">
        <w:rPr>
          <w:rFonts w:ascii="Calibri" w:hAnsi="Calibri" w:cs="Calibri"/>
          <w:color w:val="5B9BD5" w:themeColor="accent1"/>
        </w:rPr>
        <w:t>Искусства</w:t>
      </w:r>
      <w:proofErr w:type="spellEnd"/>
      <w:r w:rsidR="008926D2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8926D2" w:rsidRPr="00AB137A">
        <w:rPr>
          <w:rFonts w:ascii="Frutiger LT Com 45 Light" w:hAnsi="Frutiger LT Com 45 Light"/>
          <w:color w:val="5B9BD5" w:themeColor="accent1"/>
        </w:rPr>
        <w:t>B</w:t>
      </w:r>
      <w:r w:rsidR="008926D2" w:rsidRPr="00AB137A">
        <w:rPr>
          <w:rFonts w:ascii="Calibri" w:hAnsi="Calibri" w:cs="Calibri"/>
          <w:color w:val="5B9BD5" w:themeColor="accent1"/>
        </w:rPr>
        <w:t>ысокая</w:t>
      </w:r>
      <w:proofErr w:type="spellEnd"/>
      <w:r w:rsidR="008926D2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8926D2" w:rsidRPr="00AB137A">
        <w:rPr>
          <w:rFonts w:ascii="Calibri" w:hAnsi="Calibri" w:cs="Calibri"/>
          <w:color w:val="5B9BD5" w:themeColor="accent1"/>
        </w:rPr>
        <w:t>печать</w:t>
      </w:r>
      <w:proofErr w:type="spellEnd"/>
      <w:r w:rsidR="008926D2"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="008926D2" w:rsidRPr="00AB137A">
        <w:rPr>
          <w:rFonts w:ascii="Calibri" w:hAnsi="Calibri" w:cs="Calibri"/>
          <w:color w:val="5B9BD5" w:themeColor="accent1"/>
        </w:rPr>
        <w:t>и</w:t>
      </w:r>
      <w:r w:rsidR="008926D2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8926D2" w:rsidRPr="00AB137A">
        <w:rPr>
          <w:rFonts w:ascii="Calibri" w:hAnsi="Calibri" w:cs="Calibri"/>
          <w:color w:val="5B9BD5" w:themeColor="accent1"/>
        </w:rPr>
        <w:t>Бумага</w:t>
      </w:r>
      <w:proofErr w:type="spellEnd"/>
      <w:r w:rsidR="008926D2"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являемся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хранителями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знаний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данного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ремесла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знаний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которые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крупицам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восстанавливали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собирали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всему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миру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что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овладеть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данным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мастерством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</w:p>
    <w:p w14:paraId="47094313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Тяжелые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печатные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прессы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для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нас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просто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машины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- </w:t>
      </w:r>
      <w:proofErr w:type="spellStart"/>
      <w:r w:rsidRPr="00AB137A">
        <w:rPr>
          <w:rFonts w:ascii="Calibri" w:hAnsi="Calibri" w:cs="Calibri"/>
          <w:color w:val="5B9BD5" w:themeColor="accent1"/>
        </w:rPr>
        <w:t>это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наши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помощники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коллеги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друзья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Pr="00AB137A">
        <w:rPr>
          <w:rFonts w:ascii="Calibri" w:hAnsi="Calibri" w:cs="Calibri"/>
          <w:color w:val="5B9BD5" w:themeColor="accent1"/>
        </w:rPr>
        <w:t>Так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например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самому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взрослому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печатному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прессу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который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привезли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из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Германии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бережно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восстановили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2018 </w:t>
      </w:r>
      <w:proofErr w:type="spellStart"/>
      <w:r w:rsidRPr="00AB137A">
        <w:rPr>
          <w:rFonts w:ascii="Calibri" w:hAnsi="Calibri" w:cs="Calibri"/>
          <w:color w:val="5B9BD5" w:themeColor="accent1"/>
        </w:rPr>
        <w:t>году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исполнилось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120 </w:t>
      </w:r>
      <w:proofErr w:type="spellStart"/>
      <w:r w:rsidRPr="00AB137A">
        <w:rPr>
          <w:rFonts w:ascii="Calibri" w:hAnsi="Calibri" w:cs="Calibri"/>
          <w:color w:val="5B9BD5" w:themeColor="accent1"/>
        </w:rPr>
        <w:t>лет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>.</w:t>
      </w:r>
    </w:p>
    <w:p w14:paraId="495F0EC3" w14:textId="77777777" w:rsidR="006B5384" w:rsidRPr="00AB137A" w:rsidRDefault="006B5384" w:rsidP="006B5384">
      <w:pPr>
        <w:pStyle w:val="SubHeadersBodyBold12ptbefore"/>
        <w:rPr>
          <w:rFonts w:ascii="Frutiger LT Com 45 Light" w:hAnsi="Frutiger LT Com 45 Light"/>
        </w:rPr>
      </w:pPr>
      <w:r w:rsidRPr="00AB137A">
        <w:rPr>
          <w:rFonts w:ascii="Frutiger LT Com 45 Light" w:hAnsi="Frutiger LT Com 45 Light"/>
        </w:rPr>
        <w:t>Page 8</w:t>
      </w:r>
    </w:p>
    <w:p w14:paraId="5EC62707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arthouse-letterpress.ru</w:t>
      </w:r>
    </w:p>
    <w:p w14:paraId="72D42FBA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arthouse-</w:t>
      </w:r>
      <w:proofErr w:type="spellStart"/>
      <w:r w:rsidRPr="00AB137A">
        <w:rPr>
          <w:rFonts w:ascii="Frutiger LT Com 45 Light" w:hAnsi="Frutiger LT Com 45 Light"/>
          <w:color w:val="5B9BD5" w:themeColor="accent1"/>
        </w:rPr>
        <w:t>letterpress.en</w:t>
      </w:r>
      <w:proofErr w:type="spellEnd"/>
    </w:p>
    <w:p w14:paraId="66AF129C" w14:textId="77777777" w:rsidR="006B5384" w:rsidRPr="00AB137A" w:rsidRDefault="00CA43BC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hyperlink r:id="rId8" w:history="1">
        <w:r w:rsidR="006B5384" w:rsidRPr="00AB137A">
          <w:rPr>
            <w:rFonts w:ascii="Frutiger LT Com 45 Light" w:hAnsi="Frutiger LT Com 45 Light"/>
            <w:color w:val="5B9BD5" w:themeColor="accent1"/>
          </w:rPr>
          <w:t>letterpressarthouse@gmail.com</w:t>
        </w:r>
      </w:hyperlink>
    </w:p>
    <w:p w14:paraId="2A70100B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>+7 987 290 48 90</w:t>
      </w:r>
    </w:p>
    <w:p w14:paraId="616FAD2C" w14:textId="77777777" w:rsidR="008926D2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Frutiger LT Com 45 Light" w:hAnsi="Frutiger LT Com 45 Light"/>
          <w:color w:val="5B9BD5" w:themeColor="accent1"/>
        </w:rPr>
        <w:t>Devyataeva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Street, 15. Kazan, Republic of Tatarstan. Russian Federation. 420108</w:t>
      </w:r>
    </w:p>
    <w:p w14:paraId="6A54C837" w14:textId="31C4AEB9" w:rsidR="008926D2" w:rsidRPr="00AB137A" w:rsidRDefault="008926D2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420108 </w:t>
      </w:r>
      <w:proofErr w:type="spellStart"/>
      <w:r w:rsidRPr="00AB137A">
        <w:rPr>
          <w:rFonts w:ascii="Calibri" w:hAnsi="Calibri" w:cs="Calibri"/>
          <w:color w:val="5B9BD5" w:themeColor="accent1"/>
        </w:rPr>
        <w:t>Россия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Frutiger LT Com 45 Light" w:hAnsi="Frutiger LT Com 45 Light"/>
          <w:color w:val="5B9BD5" w:themeColor="accent1"/>
        </w:rPr>
        <w:t>P</w:t>
      </w:r>
      <w:r w:rsidRPr="00AB137A">
        <w:rPr>
          <w:rFonts w:ascii="Calibri" w:hAnsi="Calibri" w:cs="Calibri"/>
          <w:color w:val="5B9BD5" w:themeColor="accent1"/>
        </w:rPr>
        <w:t>еспублика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Frutiger LT Com 45 Light" w:hAnsi="Frutiger LT Com 45 Light"/>
          <w:color w:val="5B9BD5" w:themeColor="accent1"/>
        </w:rPr>
        <w:t>T</w:t>
      </w:r>
      <w:r w:rsidRPr="00AB137A">
        <w:rPr>
          <w:rFonts w:ascii="Calibri" w:hAnsi="Calibri" w:cs="Calibri"/>
          <w:color w:val="5B9BD5" w:themeColor="accent1"/>
        </w:rPr>
        <w:t>атарстан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r w:rsidRPr="00AB137A">
        <w:rPr>
          <w:rFonts w:ascii="Calibri" w:hAnsi="Calibri" w:cs="Calibri"/>
          <w:color w:val="5B9BD5" w:themeColor="accent1"/>
        </w:rPr>
        <w:t>г</w:t>
      </w:r>
      <w:r w:rsidRPr="00AB137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Pr="00AB137A">
        <w:rPr>
          <w:rFonts w:ascii="Calibri" w:hAnsi="Calibri" w:cs="Calibri"/>
          <w:color w:val="5B9BD5" w:themeColor="accent1"/>
        </w:rPr>
        <w:t>Казань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ул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  <w:proofErr w:type="spellStart"/>
      <w:r w:rsidRPr="00AB137A">
        <w:rPr>
          <w:rFonts w:ascii="Calibri" w:hAnsi="Calibri" w:cs="Calibri"/>
          <w:color w:val="5B9BD5" w:themeColor="accent1"/>
        </w:rPr>
        <w:t>Девятаева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15, 3 </w:t>
      </w:r>
      <w:proofErr w:type="spellStart"/>
      <w:r w:rsidRPr="00AB137A">
        <w:rPr>
          <w:rFonts w:ascii="Calibri" w:hAnsi="Calibri" w:cs="Calibri"/>
          <w:color w:val="5B9BD5" w:themeColor="accent1"/>
        </w:rPr>
        <w:t>этаж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. </w:t>
      </w:r>
    </w:p>
    <w:p w14:paraId="4A7D2AFE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Follow Us — </w:t>
      </w:r>
      <w:proofErr w:type="spellStart"/>
      <w:r w:rsidRPr="00AB137A">
        <w:rPr>
          <w:rFonts w:ascii="Calibri" w:hAnsi="Calibri" w:cs="Calibri"/>
          <w:color w:val="5B9BD5" w:themeColor="accent1"/>
        </w:rPr>
        <w:t>СЛЕДИТЕ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ЗА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НАМИ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: </w:t>
      </w:r>
      <w:proofErr w:type="spellStart"/>
      <w:r w:rsidRPr="00AB137A">
        <w:rPr>
          <w:rFonts w:ascii="Frutiger LT Com 45 Light" w:hAnsi="Frutiger LT Com 45 Light"/>
          <w:color w:val="5B9BD5" w:themeColor="accent1"/>
        </w:rPr>
        <w:t>arthouse_letterpress</w:t>
      </w:r>
      <w:proofErr w:type="spellEnd"/>
    </w:p>
    <w:p w14:paraId="3EE72752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r w:rsidRPr="00AB137A">
        <w:rPr>
          <w:rFonts w:ascii="Frutiger LT Com 45 Light" w:hAnsi="Frutiger LT Com 45 Light"/>
          <w:color w:val="5B9BD5" w:themeColor="accent1"/>
        </w:rPr>
        <w:t xml:space="preserve">Aesthetics and simplicity are very important for us, we continue our philosophy in our Instagram account. </w:t>
      </w:r>
    </w:p>
    <w:p w14:paraId="44DC457D" w14:textId="77777777" w:rsidR="006B5384" w:rsidRPr="00AB137A" w:rsidRDefault="006B5384" w:rsidP="00AB137A">
      <w:pPr>
        <w:pStyle w:val="ListParagraph"/>
        <w:ind w:left="0"/>
        <w:rPr>
          <w:rFonts w:ascii="Frutiger LT Com 45 Light" w:hAnsi="Frutiger LT Com 45 Light"/>
          <w:color w:val="5B9BD5" w:themeColor="accent1"/>
        </w:rPr>
      </w:pPr>
      <w:proofErr w:type="spellStart"/>
      <w:r w:rsidRPr="00AB137A">
        <w:rPr>
          <w:rFonts w:ascii="Calibri" w:hAnsi="Calibri" w:cs="Calibri"/>
          <w:color w:val="5B9BD5" w:themeColor="accent1"/>
        </w:rPr>
        <w:t>Для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нас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очень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важна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эстетика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и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простота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, </w:t>
      </w:r>
      <w:proofErr w:type="spellStart"/>
      <w:r w:rsidRPr="00AB137A">
        <w:rPr>
          <w:rFonts w:ascii="Calibri" w:hAnsi="Calibri" w:cs="Calibri"/>
          <w:color w:val="5B9BD5" w:themeColor="accent1"/>
        </w:rPr>
        <w:t>свою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философию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мы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продолжаем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нашем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Pr="00AB137A">
        <w:rPr>
          <w:rFonts w:ascii="Calibri" w:hAnsi="Calibri" w:cs="Calibri"/>
          <w:color w:val="5B9BD5" w:themeColor="accent1"/>
        </w:rPr>
        <w:t>аккаунте</w:t>
      </w:r>
      <w:proofErr w:type="spellEnd"/>
      <w:r w:rsidRPr="00AB137A">
        <w:rPr>
          <w:rFonts w:ascii="Frutiger LT Com 45 Light" w:hAnsi="Frutiger LT Com 45 Light"/>
          <w:color w:val="5B9BD5" w:themeColor="accent1"/>
        </w:rPr>
        <w:t xml:space="preserve"> </w:t>
      </w:r>
      <w:r w:rsidRPr="00AB137A">
        <w:rPr>
          <w:rFonts w:ascii="Calibri" w:hAnsi="Calibri" w:cs="Calibri"/>
          <w:color w:val="5B9BD5" w:themeColor="accent1"/>
        </w:rPr>
        <w:t>в</w:t>
      </w:r>
      <w:r w:rsidRPr="00AB137A">
        <w:rPr>
          <w:rFonts w:ascii="Frutiger LT Com 45 Light" w:hAnsi="Frutiger LT Com 45 Light"/>
          <w:color w:val="5B9BD5" w:themeColor="accent1"/>
        </w:rPr>
        <w:t xml:space="preserve"> Instagram. </w:t>
      </w:r>
    </w:p>
    <w:p w14:paraId="6384E7AB" w14:textId="77777777" w:rsidR="006B5384" w:rsidRPr="00AB137A" w:rsidRDefault="006B5384" w:rsidP="006B5384">
      <w:pPr>
        <w:rPr>
          <w:rFonts w:ascii="Frutiger LT Com 45 Light" w:hAnsi="Frutiger LT Com 45 Light"/>
        </w:rPr>
      </w:pPr>
    </w:p>
    <w:sectPr w:rsidR="006B5384" w:rsidRPr="00AB137A" w:rsidSect="00D2122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BB6CC" w14:textId="77777777" w:rsidR="00CA43BC" w:rsidRDefault="00CA43BC" w:rsidP="0016367F">
      <w:r>
        <w:separator/>
      </w:r>
    </w:p>
    <w:p w14:paraId="5B307A96" w14:textId="77777777" w:rsidR="00CA43BC" w:rsidRDefault="00CA43BC" w:rsidP="0016367F"/>
    <w:p w14:paraId="6DDBBB75" w14:textId="77777777" w:rsidR="00CA43BC" w:rsidRDefault="00CA43BC" w:rsidP="0016367F"/>
    <w:p w14:paraId="21B37815" w14:textId="77777777" w:rsidR="00CA43BC" w:rsidRDefault="00CA43BC" w:rsidP="0016367F"/>
    <w:p w14:paraId="7D128BC7" w14:textId="77777777" w:rsidR="00CA43BC" w:rsidRDefault="00CA43BC" w:rsidP="0016367F"/>
    <w:p w14:paraId="4B893C71" w14:textId="77777777" w:rsidR="00CA43BC" w:rsidRDefault="00CA43BC" w:rsidP="0016367F"/>
    <w:p w14:paraId="6AE08B4C" w14:textId="77777777" w:rsidR="00CA43BC" w:rsidRDefault="00CA43BC" w:rsidP="0016367F"/>
    <w:p w14:paraId="434CD10E" w14:textId="77777777" w:rsidR="00CA43BC" w:rsidRDefault="00CA43BC" w:rsidP="00280421"/>
  </w:endnote>
  <w:endnote w:type="continuationSeparator" w:id="0">
    <w:p w14:paraId="22ABE9D8" w14:textId="77777777" w:rsidR="00CA43BC" w:rsidRDefault="00CA43BC" w:rsidP="0016367F">
      <w:r>
        <w:continuationSeparator/>
      </w:r>
    </w:p>
    <w:p w14:paraId="3836BD8A" w14:textId="77777777" w:rsidR="00CA43BC" w:rsidRDefault="00CA43BC" w:rsidP="0016367F"/>
    <w:p w14:paraId="27122835" w14:textId="77777777" w:rsidR="00CA43BC" w:rsidRDefault="00CA43BC" w:rsidP="0016367F"/>
    <w:p w14:paraId="7E9D4142" w14:textId="77777777" w:rsidR="00CA43BC" w:rsidRDefault="00CA43BC" w:rsidP="0016367F"/>
    <w:p w14:paraId="71DD702B" w14:textId="77777777" w:rsidR="00CA43BC" w:rsidRDefault="00CA43BC" w:rsidP="0016367F"/>
    <w:p w14:paraId="572510BD" w14:textId="77777777" w:rsidR="00CA43BC" w:rsidRDefault="00CA43BC" w:rsidP="0016367F"/>
    <w:p w14:paraId="44000AE3" w14:textId="77777777" w:rsidR="00CA43BC" w:rsidRDefault="00CA43BC" w:rsidP="0016367F"/>
    <w:p w14:paraId="50AE7357" w14:textId="77777777" w:rsidR="00CA43BC" w:rsidRDefault="00CA43BC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AB137A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1859671" w:rsidR="00CB3E97" w:rsidRPr="00AB137A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AB137A">
            <w:rPr>
              <w:rFonts w:ascii="Frutiger LT Com 45 Light" w:hAnsi="Frutiger LT Com 45 Light"/>
              <w:sz w:val="16"/>
              <w:szCs w:val="16"/>
            </w:rPr>
            <w:t xml:space="preserve">Date: </w:t>
          </w:r>
          <w:r w:rsidR="006A774C" w:rsidRPr="00AB137A">
            <w:rPr>
              <w:rFonts w:ascii="Frutiger LT Com 45 Light" w:hAnsi="Frutiger LT Com 45 Light"/>
              <w:sz w:val="16"/>
              <w:szCs w:val="16"/>
            </w:rPr>
            <w:t>22</w:t>
          </w:r>
          <w:r w:rsidRPr="00AB137A">
            <w:rPr>
              <w:rFonts w:ascii="Frutiger LT Com 45 Light" w:hAnsi="Frutiger LT Com 45 Light"/>
              <w:sz w:val="16"/>
              <w:szCs w:val="16"/>
            </w:rPr>
            <w:t>.0</w:t>
          </w:r>
          <w:r w:rsidR="006A774C" w:rsidRPr="00AB137A">
            <w:rPr>
              <w:rFonts w:ascii="Frutiger LT Com 45 Light" w:hAnsi="Frutiger LT Com 45 Light"/>
              <w:sz w:val="16"/>
              <w:szCs w:val="16"/>
            </w:rPr>
            <w:t>8</w:t>
          </w:r>
          <w:r w:rsidRPr="00AB137A">
            <w:rPr>
              <w:rFonts w:ascii="Frutiger LT Com 45 Light" w:hAnsi="Frutiger LT Com 45 Light"/>
              <w:sz w:val="16"/>
              <w:szCs w:val="16"/>
            </w:rPr>
            <w:t>.19</w:t>
          </w:r>
        </w:p>
        <w:p w14:paraId="53812AFB" w14:textId="432AF1D2" w:rsidR="00CB3E97" w:rsidRPr="00AB137A" w:rsidRDefault="00AB137A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AB137A">
            <w:rPr>
              <w:rFonts w:ascii="Frutiger LT Com 45 Light" w:hAnsi="Frutiger LT Com 45 Light"/>
              <w:sz w:val="16"/>
              <w:szCs w:val="16"/>
            </w:rPr>
            <w:t>WSC2019_TP40_</w:t>
          </w:r>
          <w:r w:rsidR="006B5384" w:rsidRPr="00AB137A">
            <w:rPr>
              <w:rFonts w:ascii="Frutiger LT Com 45 Light" w:hAnsi="Frutiger LT Com 45 Light"/>
              <w:sz w:val="16"/>
              <w:szCs w:val="16"/>
            </w:rPr>
            <w:t>Appendix</w:t>
          </w:r>
          <w:r w:rsidRPr="00AB137A">
            <w:rPr>
              <w:rFonts w:ascii="Frutiger LT Com 45 Light" w:hAnsi="Frutiger LT Com 45 Light"/>
              <w:sz w:val="16"/>
              <w:szCs w:val="16"/>
            </w:rPr>
            <w:t>_</w:t>
          </w:r>
          <w:r w:rsidR="006B5384" w:rsidRPr="00AB137A">
            <w:rPr>
              <w:rFonts w:ascii="Frutiger LT Com 45 Light" w:hAnsi="Frutiger LT Com 45 Light"/>
              <w:sz w:val="16"/>
              <w:szCs w:val="16"/>
            </w:rPr>
            <w:t>1.1</w:t>
          </w:r>
          <w:r w:rsidRPr="00AB137A">
            <w:rPr>
              <w:rFonts w:ascii="Frutiger LT Com 45 Light" w:hAnsi="Frutiger LT Com 45 Light"/>
              <w:sz w:val="16"/>
              <w:szCs w:val="16"/>
            </w:rPr>
            <w:t>_</w:t>
          </w:r>
          <w:r w:rsidR="006B5384" w:rsidRPr="00AB137A">
            <w:rPr>
              <w:rFonts w:ascii="Frutiger LT Com 45 Light" w:hAnsi="Frutiger LT Com 45 Light"/>
              <w:sz w:val="16"/>
              <w:szCs w:val="16"/>
            </w:rPr>
            <w:t xml:space="preserve"> </w:t>
          </w:r>
          <w:proofErr w:type="spellStart"/>
          <w:r w:rsidR="006B5384" w:rsidRPr="00AB137A">
            <w:rPr>
              <w:rFonts w:ascii="Frutiger LT Com 45 Light" w:hAnsi="Frutiger LT Com 45 Light"/>
              <w:sz w:val="16"/>
              <w:szCs w:val="16"/>
            </w:rPr>
            <w:t>Brochure</w:t>
          </w:r>
          <w:r w:rsidRPr="00AB137A">
            <w:rPr>
              <w:rFonts w:ascii="Frutiger LT Com 45 Light" w:hAnsi="Frutiger LT Com 45 Light"/>
              <w:sz w:val="16"/>
              <w:szCs w:val="16"/>
            </w:rPr>
            <w:t>_</w:t>
          </w:r>
          <w:r w:rsidR="006B5384" w:rsidRPr="00AB137A">
            <w:rPr>
              <w:rFonts w:ascii="Frutiger LT Com 45 Light" w:hAnsi="Frutiger LT Com 45 Light"/>
              <w:sz w:val="16"/>
              <w:szCs w:val="16"/>
            </w:rPr>
            <w:t>Text</w:t>
          </w:r>
          <w:proofErr w:type="spellEnd"/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0F0B90D8" w:rsidR="00CB3E97" w:rsidRPr="00AB137A" w:rsidRDefault="00CB3E97" w:rsidP="00AB137A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AB137A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AB137A" w:rsidRPr="00AB137A">
            <w:rPr>
              <w:rFonts w:ascii="Frutiger LT Com 45 Light" w:hAnsi="Frutiger LT Com 45 Light"/>
              <w:sz w:val="16"/>
              <w:szCs w:val="16"/>
            </w:rPr>
            <w:t>1.1</w:t>
          </w:r>
        </w:p>
        <w:p w14:paraId="3C424F4F" w14:textId="64C24484" w:rsidR="00CB3E97" w:rsidRPr="00AB137A" w:rsidRDefault="00CB3E97" w:rsidP="00AB137A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AB137A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AB137A" w:rsidRDefault="00CB3E97" w:rsidP="00AB137A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AB137A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AB137A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AB137A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AB137A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AB137A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AB137A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="00CA43BC" w:rsidRPr="00AB137A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="00CA43BC" w:rsidRPr="00AB137A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="00CA43BC" w:rsidRPr="00AB137A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AB137A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="00CA43BC" w:rsidRPr="00AB137A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6A388C" w:rsidRDefault="00CB3E97" w:rsidP="00163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53E520AC" w:rsidR="00CB3E97" w:rsidRPr="00453B91" w:rsidRDefault="00CB3E97" w:rsidP="0016367F">
    <w:pPr>
      <w:pStyle w:val="Footer"/>
    </w:pPr>
    <w:r>
      <w:t>WSC2019_TP40_Day1_EN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D0D710" w14:textId="77777777" w:rsidR="00CA43BC" w:rsidRDefault="00CA43BC" w:rsidP="0016367F">
      <w:r>
        <w:separator/>
      </w:r>
    </w:p>
    <w:p w14:paraId="6CD74A77" w14:textId="77777777" w:rsidR="00CA43BC" w:rsidRDefault="00CA43BC" w:rsidP="0016367F"/>
    <w:p w14:paraId="1A50A647" w14:textId="77777777" w:rsidR="00CA43BC" w:rsidRDefault="00CA43BC" w:rsidP="0016367F"/>
    <w:p w14:paraId="2307ACC3" w14:textId="77777777" w:rsidR="00CA43BC" w:rsidRDefault="00CA43BC" w:rsidP="0016367F"/>
    <w:p w14:paraId="787B8CCD" w14:textId="77777777" w:rsidR="00CA43BC" w:rsidRDefault="00CA43BC" w:rsidP="0016367F"/>
    <w:p w14:paraId="36D59E1E" w14:textId="77777777" w:rsidR="00CA43BC" w:rsidRDefault="00CA43BC" w:rsidP="00280421"/>
  </w:footnote>
  <w:footnote w:type="continuationSeparator" w:id="0">
    <w:p w14:paraId="2707FFCD" w14:textId="77777777" w:rsidR="00CA43BC" w:rsidRDefault="00CA43BC" w:rsidP="0016367F">
      <w:r>
        <w:continuationSeparator/>
      </w:r>
    </w:p>
    <w:p w14:paraId="78ED2E6A" w14:textId="77777777" w:rsidR="00CA43BC" w:rsidRDefault="00CA43BC" w:rsidP="0016367F"/>
    <w:p w14:paraId="3E1A9BA2" w14:textId="77777777" w:rsidR="00CA43BC" w:rsidRDefault="00CA43BC" w:rsidP="0016367F"/>
    <w:p w14:paraId="1DD16AE6" w14:textId="77777777" w:rsidR="00CA43BC" w:rsidRDefault="00CA43BC" w:rsidP="0016367F"/>
    <w:p w14:paraId="05FEB341" w14:textId="77777777" w:rsidR="00CA43BC" w:rsidRDefault="00CA43BC" w:rsidP="0016367F"/>
    <w:p w14:paraId="172F72D9" w14:textId="77777777" w:rsidR="00CA43BC" w:rsidRDefault="00CA43BC" w:rsidP="0016367F"/>
    <w:p w14:paraId="1255A515" w14:textId="77777777" w:rsidR="00CA43BC" w:rsidRDefault="00CA43BC" w:rsidP="0016367F"/>
    <w:p w14:paraId="7AAADD95" w14:textId="77777777" w:rsidR="00CA43BC" w:rsidRDefault="00CA43BC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6DB1"/>
    <w:rsid w:val="00027C67"/>
    <w:rsid w:val="0003398B"/>
    <w:rsid w:val="0003526B"/>
    <w:rsid w:val="00036A02"/>
    <w:rsid w:val="00050DCE"/>
    <w:rsid w:val="00051974"/>
    <w:rsid w:val="00052F6D"/>
    <w:rsid w:val="00057B12"/>
    <w:rsid w:val="000640A4"/>
    <w:rsid w:val="00071AA7"/>
    <w:rsid w:val="00082FB6"/>
    <w:rsid w:val="000A211A"/>
    <w:rsid w:val="000D576D"/>
    <w:rsid w:val="000E219D"/>
    <w:rsid w:val="000E5A11"/>
    <w:rsid w:val="000F4A5C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501E8"/>
    <w:rsid w:val="00260DD2"/>
    <w:rsid w:val="00261C11"/>
    <w:rsid w:val="00264847"/>
    <w:rsid w:val="00267A4B"/>
    <w:rsid w:val="00271388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107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F01CC"/>
    <w:rsid w:val="005F4CBB"/>
    <w:rsid w:val="00607105"/>
    <w:rsid w:val="00610D35"/>
    <w:rsid w:val="00611E8B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2D20"/>
    <w:rsid w:val="00695335"/>
    <w:rsid w:val="006A078C"/>
    <w:rsid w:val="006A388C"/>
    <w:rsid w:val="006A774C"/>
    <w:rsid w:val="006B2382"/>
    <w:rsid w:val="006B5384"/>
    <w:rsid w:val="006C4040"/>
    <w:rsid w:val="006E1EA4"/>
    <w:rsid w:val="006E26EF"/>
    <w:rsid w:val="006E6145"/>
    <w:rsid w:val="006E7810"/>
    <w:rsid w:val="006F60B3"/>
    <w:rsid w:val="007004AE"/>
    <w:rsid w:val="007022AD"/>
    <w:rsid w:val="007575B9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62E2"/>
    <w:rsid w:val="00840836"/>
    <w:rsid w:val="008429C5"/>
    <w:rsid w:val="00854AD0"/>
    <w:rsid w:val="00855E97"/>
    <w:rsid w:val="00860C67"/>
    <w:rsid w:val="00861273"/>
    <w:rsid w:val="0086762F"/>
    <w:rsid w:val="008766D2"/>
    <w:rsid w:val="00885489"/>
    <w:rsid w:val="00887C3D"/>
    <w:rsid w:val="008926D2"/>
    <w:rsid w:val="00895C7B"/>
    <w:rsid w:val="00897C0B"/>
    <w:rsid w:val="008A2F66"/>
    <w:rsid w:val="008A3942"/>
    <w:rsid w:val="008B249E"/>
    <w:rsid w:val="008B6BA4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E395D"/>
    <w:rsid w:val="009E6B34"/>
    <w:rsid w:val="00A03454"/>
    <w:rsid w:val="00A05685"/>
    <w:rsid w:val="00A07901"/>
    <w:rsid w:val="00A35801"/>
    <w:rsid w:val="00A537FA"/>
    <w:rsid w:val="00A63788"/>
    <w:rsid w:val="00A7471B"/>
    <w:rsid w:val="00A77E62"/>
    <w:rsid w:val="00A93E05"/>
    <w:rsid w:val="00A96AFC"/>
    <w:rsid w:val="00AB137A"/>
    <w:rsid w:val="00AC3721"/>
    <w:rsid w:val="00AC6513"/>
    <w:rsid w:val="00AE25EA"/>
    <w:rsid w:val="00AE528B"/>
    <w:rsid w:val="00AE5E57"/>
    <w:rsid w:val="00B019EC"/>
    <w:rsid w:val="00B11358"/>
    <w:rsid w:val="00B2122B"/>
    <w:rsid w:val="00B24158"/>
    <w:rsid w:val="00B40AE0"/>
    <w:rsid w:val="00B70A81"/>
    <w:rsid w:val="00B72EB4"/>
    <w:rsid w:val="00B86932"/>
    <w:rsid w:val="00BA796A"/>
    <w:rsid w:val="00BD14CD"/>
    <w:rsid w:val="00BE3BAD"/>
    <w:rsid w:val="00BF7766"/>
    <w:rsid w:val="00C35B56"/>
    <w:rsid w:val="00C420AB"/>
    <w:rsid w:val="00C75D7A"/>
    <w:rsid w:val="00C77D08"/>
    <w:rsid w:val="00C963FD"/>
    <w:rsid w:val="00CA43BC"/>
    <w:rsid w:val="00CA6044"/>
    <w:rsid w:val="00CB1799"/>
    <w:rsid w:val="00CB3E97"/>
    <w:rsid w:val="00CD3200"/>
    <w:rsid w:val="00CE4FC3"/>
    <w:rsid w:val="00CF503E"/>
    <w:rsid w:val="00CF5E0C"/>
    <w:rsid w:val="00D0361C"/>
    <w:rsid w:val="00D04318"/>
    <w:rsid w:val="00D04BE0"/>
    <w:rsid w:val="00D103CB"/>
    <w:rsid w:val="00D14322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D1385"/>
    <w:rsid w:val="00DD66F9"/>
    <w:rsid w:val="00DE1B5A"/>
    <w:rsid w:val="00DF25B9"/>
    <w:rsid w:val="00E2688A"/>
    <w:rsid w:val="00E355A4"/>
    <w:rsid w:val="00E411A7"/>
    <w:rsid w:val="00E4251A"/>
    <w:rsid w:val="00E63A08"/>
    <w:rsid w:val="00E64155"/>
    <w:rsid w:val="00E65A56"/>
    <w:rsid w:val="00E85147"/>
    <w:rsid w:val="00E91712"/>
    <w:rsid w:val="00E962EC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F6E85"/>
    <w:rsid w:val="00EF7E23"/>
    <w:rsid w:val="00F0109D"/>
    <w:rsid w:val="00F2267A"/>
    <w:rsid w:val="00F34D3B"/>
    <w:rsid w:val="00F4251E"/>
    <w:rsid w:val="00F433BE"/>
    <w:rsid w:val="00F52D28"/>
    <w:rsid w:val="00F66D9F"/>
    <w:rsid w:val="00F70023"/>
    <w:rsid w:val="00F729AF"/>
    <w:rsid w:val="00FA0688"/>
    <w:rsid w:val="00FC010B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C3D"/>
    <w:pPr>
      <w:keepNext/>
      <w:keepLines/>
      <w:spacing w:before="40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tterpressarthouse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9D1A9-A9F0-41E4-806C-88615AEBA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2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4</cp:revision>
  <cp:lastPrinted>2018-11-29T12:08:00Z</cp:lastPrinted>
  <dcterms:created xsi:type="dcterms:W3CDTF">2019-08-23T03:52:00Z</dcterms:created>
  <dcterms:modified xsi:type="dcterms:W3CDTF">2019-09-29T12:25:00Z</dcterms:modified>
</cp:coreProperties>
</file>