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31317C31" w:rsidR="00453B91" w:rsidRPr="00227C05" w:rsidRDefault="0055566F" w:rsidP="0016367F">
      <w:pPr>
        <w:pStyle w:val="Subtitle"/>
        <w:rPr>
          <w:rFonts w:hint="eastAsia"/>
          <w:lang w:val="en-US"/>
        </w:rPr>
      </w:pPr>
      <w:r w:rsidRPr="000141D4">
        <w:t>Graphic Design Technology</w:t>
      </w:r>
      <w:r w:rsidRPr="000141D4">
        <w:br/>
      </w:r>
      <w:r w:rsidR="004A6ABE">
        <w:rPr>
          <w:sz w:val="42"/>
          <w:szCs w:val="42"/>
        </w:rPr>
        <w:t>J</w:t>
      </w:r>
      <w:r w:rsidR="00227C05">
        <w:rPr>
          <w:sz w:val="42"/>
          <w:szCs w:val="42"/>
          <w:lang w:eastAsia="ja-JP"/>
        </w:rPr>
        <w:t>P</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030EDA8B" w:rsidR="00887C3D" w:rsidRPr="00ED2B92" w:rsidRDefault="00453B91" w:rsidP="00ED2B92">
      <w:pPr>
        <w:pStyle w:val="Heading1"/>
        <w:rPr>
          <w:rFonts w:hint="eastAsia"/>
          <w:lang w:eastAsia="ja-JP"/>
        </w:rPr>
      </w:pPr>
      <w:r>
        <w:lastRenderedPageBreak/>
        <w:t>Introduction to Test Project</w:t>
      </w:r>
      <w:r w:rsidR="004A6ABE">
        <w:rPr>
          <w:rFonts w:hint="eastAsia"/>
          <w:lang w:eastAsia="ja-JP"/>
        </w:rPr>
        <w:t xml:space="preserve"> </w:t>
      </w:r>
    </w:p>
    <w:p w14:paraId="7C03CA4A" w14:textId="6B8131E0" w:rsidR="00ED2B92" w:rsidRDefault="00ED2B92" w:rsidP="00ED2B92">
      <w:pPr>
        <w:pStyle w:val="Heading1"/>
      </w:pPr>
      <w:bookmarkStart w:id="2" w:name="_Toc386117271"/>
      <w:bookmarkStart w:id="3"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4B5795" w:rsidR="00280421" w:rsidRPr="004A6ABE"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3439541A" w14:textId="77777777" w:rsidR="00227C05" w:rsidRDefault="00227C05" w:rsidP="004A6ABE">
      <w:pPr>
        <w:pStyle w:val="Heading1"/>
        <w:rPr>
          <w:color w:val="538135" w:themeColor="accent6" w:themeShade="BF"/>
          <w:lang w:eastAsia="ja-JP"/>
        </w:rPr>
      </w:pPr>
    </w:p>
    <w:p w14:paraId="1D8C970B" w14:textId="11DF07C2" w:rsidR="004A6ABE" w:rsidRPr="00830A6D" w:rsidRDefault="004A6ABE" w:rsidP="004A6ABE">
      <w:pPr>
        <w:pStyle w:val="Heading1"/>
        <w:rPr>
          <w:rFonts w:hint="eastAsia"/>
          <w:color w:val="538135" w:themeColor="accent6" w:themeShade="BF"/>
          <w:lang w:eastAsia="ja-JP"/>
        </w:rPr>
      </w:pPr>
      <w:r w:rsidRPr="00830A6D">
        <w:rPr>
          <w:rFonts w:hint="eastAsia"/>
          <w:color w:val="538135" w:themeColor="accent6" w:themeShade="BF"/>
          <w:lang w:eastAsia="ja-JP"/>
        </w:rPr>
        <w:t>競技課題の紹介</w:t>
      </w:r>
    </w:p>
    <w:p w14:paraId="358B3260" w14:textId="7AA1D70C" w:rsidR="004A6ABE" w:rsidRPr="00830A6D" w:rsidRDefault="004A6ABE" w:rsidP="004A6ABE">
      <w:pPr>
        <w:pStyle w:val="Heading1"/>
        <w:rPr>
          <w:color w:val="538135" w:themeColor="accent6" w:themeShade="BF"/>
        </w:rPr>
      </w:pPr>
      <w:r w:rsidRPr="00830A6D">
        <w:rPr>
          <w:rFonts w:hint="eastAsia"/>
          <w:color w:val="538135" w:themeColor="accent6" w:themeShade="BF"/>
          <w:lang w:eastAsia="ja-JP"/>
        </w:rPr>
        <w:t>内容</w:t>
      </w:r>
    </w:p>
    <w:p w14:paraId="38185B40" w14:textId="4ECA6315" w:rsidR="004A6ABE" w:rsidRPr="00830A6D" w:rsidRDefault="004A6ABE" w:rsidP="004A6ABE">
      <w:pPr>
        <w:pStyle w:val="ListParagraph"/>
        <w:numPr>
          <w:ilvl w:val="0"/>
          <w:numId w:val="29"/>
        </w:numPr>
        <w:rPr>
          <w:color w:val="538135" w:themeColor="accent6" w:themeShade="BF"/>
        </w:rPr>
      </w:pPr>
      <w:r w:rsidRPr="00830A6D">
        <w:rPr>
          <w:color w:val="538135" w:themeColor="accent6" w:themeShade="BF"/>
        </w:rPr>
        <w:t>WSC2019_TP40_Day1.docx (</w:t>
      </w:r>
      <w:r w:rsidRPr="00830A6D">
        <w:rPr>
          <w:rFonts w:ascii="MS Mincho" w:eastAsia="MS Mincho" w:hAnsi="MS Mincho" w:cs="MS Mincho" w:hint="eastAsia"/>
          <w:color w:val="538135" w:themeColor="accent6" w:themeShade="BF"/>
          <w:lang w:eastAsia="ja-JP"/>
        </w:rPr>
        <w:t>この</w:t>
      </w:r>
      <w:r w:rsidR="00227C05">
        <w:rPr>
          <w:rFonts w:ascii="MS Mincho" w:eastAsia="MS Mincho" w:hAnsi="MS Mincho" w:cs="MS Mincho" w:hint="eastAsia"/>
          <w:color w:val="538135" w:themeColor="accent6" w:themeShade="BF"/>
          <w:lang w:eastAsia="ja-JP"/>
        </w:rPr>
        <w:t>ドキュメント</w:t>
      </w:r>
      <w:r w:rsidRPr="00830A6D">
        <w:rPr>
          <w:color w:val="538135" w:themeColor="accent6" w:themeShade="BF"/>
        </w:rPr>
        <w:t>)</w:t>
      </w:r>
    </w:p>
    <w:p w14:paraId="19717FF1" w14:textId="41E1C0C8" w:rsidR="004A6ABE" w:rsidRPr="00830A6D" w:rsidRDefault="004A6ABE" w:rsidP="004A6ABE">
      <w:pPr>
        <w:pStyle w:val="ListParagraph"/>
        <w:numPr>
          <w:ilvl w:val="0"/>
          <w:numId w:val="29"/>
        </w:numPr>
        <w:rPr>
          <w:rFonts w:hint="eastAsia"/>
          <w:color w:val="538135" w:themeColor="accent6" w:themeShade="BF"/>
          <w:lang w:eastAsia="ja-JP"/>
        </w:rPr>
      </w:pPr>
      <w:r w:rsidRPr="00830A6D">
        <w:rPr>
          <w:color w:val="538135" w:themeColor="accent6" w:themeShade="BF"/>
        </w:rPr>
        <w:t>Appendix 1.0 (</w:t>
      </w:r>
      <w:r w:rsidRPr="00830A6D">
        <w:rPr>
          <w:rFonts w:ascii="MS Mincho" w:eastAsia="MS Mincho" w:hAnsi="MS Mincho" w:cs="MS Mincho" w:hint="eastAsia"/>
          <w:color w:val="538135" w:themeColor="accent6" w:themeShade="BF"/>
          <w:lang w:eastAsia="ja-JP"/>
        </w:rPr>
        <w:t>フォルダー</w:t>
      </w:r>
      <w:r w:rsidRPr="00830A6D">
        <w:rPr>
          <w:color w:val="538135" w:themeColor="accent6" w:themeShade="BF"/>
        </w:rPr>
        <w:t xml:space="preserve">) - </w:t>
      </w:r>
      <w:r w:rsidRPr="00830A6D">
        <w:rPr>
          <w:rFonts w:ascii="MS Mincho" w:eastAsia="MS Mincho" w:hAnsi="MS Mincho" w:cs="MS Mincho" w:hint="eastAsia"/>
          <w:color w:val="538135" w:themeColor="accent6" w:themeShade="BF"/>
          <w:lang w:eastAsia="ja-JP"/>
        </w:rPr>
        <w:t>参照画像</w:t>
      </w:r>
      <w:r w:rsidRPr="00830A6D">
        <w:rPr>
          <w:color w:val="538135" w:themeColor="accent6" w:themeShade="BF"/>
        </w:rPr>
        <w:br/>
      </w:r>
      <w:r w:rsidR="00830A6D" w:rsidRPr="00830A6D">
        <w:rPr>
          <w:rFonts w:ascii="MS Mincho" w:eastAsia="MS Mincho" w:hAnsi="MS Mincho" w:cs="MS Mincho" w:hint="eastAsia"/>
          <w:i/>
          <w:color w:val="538135" w:themeColor="accent6" w:themeShade="BF"/>
          <w:lang w:eastAsia="ja-JP"/>
        </w:rPr>
        <w:t>デスクトップに</w:t>
      </w:r>
      <w:r w:rsidRPr="00830A6D">
        <w:rPr>
          <w:rFonts w:hint="eastAsia"/>
          <w:i/>
          <w:color w:val="538135" w:themeColor="accent6" w:themeShade="BF"/>
          <w:lang w:eastAsia="ja-JP"/>
        </w:rPr>
        <w:t>:</w:t>
      </w:r>
      <w:r w:rsidRPr="00830A6D">
        <w:rPr>
          <w:i/>
          <w:color w:val="538135" w:themeColor="accent6" w:themeShade="BF"/>
        </w:rPr>
        <w:t xml:space="preserve"> WSC2019_TP40_Day1_CompetitorFiles</w:t>
      </w:r>
      <w:r w:rsidR="00830A6D" w:rsidRPr="00830A6D">
        <w:rPr>
          <w:rFonts w:ascii="MS Mincho" w:eastAsia="MS Mincho" w:hAnsi="MS Mincho" w:cs="MS Mincho" w:hint="eastAsia"/>
          <w:i/>
          <w:color w:val="538135" w:themeColor="accent6" w:themeShade="BF"/>
          <w:lang w:eastAsia="ja-JP"/>
        </w:rPr>
        <w:t>という名前のフォルダーで提供される。</w:t>
      </w:r>
    </w:p>
    <w:p w14:paraId="1F2A9AE3" w14:textId="77777777" w:rsidR="00830A6D" w:rsidRPr="00830A6D" w:rsidRDefault="004A6ABE" w:rsidP="004A6ABE">
      <w:pPr>
        <w:pStyle w:val="ListParagraph"/>
        <w:numPr>
          <w:ilvl w:val="0"/>
          <w:numId w:val="29"/>
        </w:numPr>
        <w:rPr>
          <w:color w:val="538135" w:themeColor="accent6" w:themeShade="BF"/>
        </w:rPr>
      </w:pPr>
      <w:r w:rsidRPr="00830A6D">
        <w:rPr>
          <w:color w:val="538135" w:themeColor="accent6" w:themeShade="BF"/>
        </w:rPr>
        <w:t xml:space="preserve">Appendix 1.0a – </w:t>
      </w:r>
      <w:r w:rsidR="00830A6D" w:rsidRPr="00830A6D">
        <w:rPr>
          <w:rFonts w:ascii="MS Mincho" w:eastAsia="MS Mincho" w:hAnsi="MS Mincho" w:cs="MS Mincho" w:hint="eastAsia"/>
          <w:i/>
          <w:color w:val="538135" w:themeColor="accent6" w:themeShade="BF"/>
          <w:lang w:eastAsia="ja-JP"/>
        </w:rPr>
        <w:t>ロゴテキスト</w:t>
      </w:r>
    </w:p>
    <w:p w14:paraId="5908C660" w14:textId="77777777" w:rsidR="00830A6D" w:rsidRPr="00830A6D" w:rsidRDefault="00830A6D" w:rsidP="00830A6D">
      <w:pPr>
        <w:pStyle w:val="ListParagraph"/>
        <w:rPr>
          <w:rFonts w:ascii="MS Mincho" w:eastAsia="MS Mincho" w:hAnsi="MS Mincho" w:cs="MS Mincho"/>
          <w:i/>
          <w:color w:val="538135" w:themeColor="accent6" w:themeShade="BF"/>
          <w:lang w:eastAsia="ja-JP"/>
        </w:rPr>
      </w:pPr>
      <w:r w:rsidRPr="00830A6D">
        <w:rPr>
          <w:rFonts w:ascii="MS Mincho" w:eastAsia="MS Mincho" w:hAnsi="MS Mincho" w:cs="MS Mincho" w:hint="eastAsia"/>
          <w:i/>
          <w:color w:val="538135" w:themeColor="accent6" w:themeShade="BF"/>
          <w:lang w:eastAsia="ja-JP"/>
        </w:rPr>
        <w:t>デスクトップに</w:t>
      </w:r>
      <w:r w:rsidR="004A6ABE" w:rsidRPr="00830A6D">
        <w:rPr>
          <w:i/>
          <w:color w:val="538135" w:themeColor="accent6" w:themeShade="BF"/>
        </w:rPr>
        <w:t>WSC2019_TP40_Day1_CompetitorFiles</w:t>
      </w:r>
      <w:r w:rsidRPr="00830A6D">
        <w:rPr>
          <w:rFonts w:ascii="MS Mincho" w:eastAsia="MS Mincho" w:hAnsi="MS Mincho" w:cs="MS Mincho" w:hint="eastAsia"/>
          <w:i/>
          <w:color w:val="538135" w:themeColor="accent6" w:themeShade="BF"/>
          <w:lang w:eastAsia="ja-JP"/>
        </w:rPr>
        <w:t>という名前のフォルダーで提供される。</w:t>
      </w:r>
    </w:p>
    <w:p w14:paraId="431F4627" w14:textId="40AF470A" w:rsidR="004A6ABE" w:rsidRPr="00830A6D" w:rsidRDefault="004A6ABE" w:rsidP="00830A6D">
      <w:pPr>
        <w:pStyle w:val="ListParagraph"/>
        <w:numPr>
          <w:ilvl w:val="0"/>
          <w:numId w:val="30"/>
        </w:numPr>
        <w:rPr>
          <w:color w:val="538135" w:themeColor="accent6" w:themeShade="BF"/>
        </w:rPr>
      </w:pPr>
      <w:r w:rsidRPr="00830A6D">
        <w:rPr>
          <w:color w:val="538135" w:themeColor="accent6" w:themeShade="BF"/>
        </w:rPr>
        <w:t>Appendix 1.0b –</w:t>
      </w:r>
      <w:r w:rsidR="00830A6D" w:rsidRPr="00830A6D">
        <w:rPr>
          <w:rFonts w:ascii="MS Mincho" w:eastAsia="MS Mincho" w:hAnsi="MS Mincho" w:cs="MS Mincho" w:hint="eastAsia"/>
          <w:i/>
          <w:color w:val="538135" w:themeColor="accent6" w:themeShade="BF"/>
          <w:lang w:eastAsia="ja-JP"/>
        </w:rPr>
        <w:t>名刺のテキスト</w:t>
      </w:r>
      <w:r w:rsidRPr="00830A6D">
        <w:rPr>
          <w:rFonts w:hint="eastAsia"/>
          <w:i/>
          <w:color w:val="538135" w:themeColor="accent6" w:themeShade="BF"/>
          <w:lang w:eastAsia="ja-JP"/>
        </w:rPr>
        <w:br/>
      </w:r>
      <w:r w:rsidR="00830A6D" w:rsidRPr="00830A6D">
        <w:rPr>
          <w:rFonts w:ascii="MS Mincho" w:eastAsia="MS Mincho" w:hAnsi="MS Mincho" w:cs="MS Mincho" w:hint="eastAsia"/>
          <w:i/>
          <w:color w:val="538135" w:themeColor="accent6" w:themeShade="BF"/>
          <w:lang w:eastAsia="ja-JP"/>
        </w:rPr>
        <w:t>デスクトップに</w:t>
      </w:r>
      <w:r w:rsidRPr="00830A6D">
        <w:rPr>
          <w:i/>
          <w:color w:val="538135" w:themeColor="accent6" w:themeShade="BF"/>
        </w:rPr>
        <w:t>WSC2019_TP40_Day1_CompetitorFiles</w:t>
      </w:r>
      <w:r w:rsidR="00830A6D" w:rsidRPr="00830A6D">
        <w:rPr>
          <w:rFonts w:ascii="MS Mincho" w:eastAsia="MS Mincho" w:hAnsi="MS Mincho" w:cs="MS Mincho" w:hint="eastAsia"/>
          <w:i/>
          <w:color w:val="538135" w:themeColor="accent6" w:themeShade="BF"/>
          <w:lang w:eastAsia="ja-JP"/>
        </w:rPr>
        <w:t>という名前のフォルダーで提供される。</w:t>
      </w:r>
    </w:p>
    <w:p w14:paraId="2A3787DB" w14:textId="77777777" w:rsidR="00830A6D" w:rsidRPr="00830A6D" w:rsidRDefault="004A6ABE" w:rsidP="004A6ABE">
      <w:pPr>
        <w:pStyle w:val="ListParagraph"/>
        <w:numPr>
          <w:ilvl w:val="0"/>
          <w:numId w:val="29"/>
        </w:numPr>
        <w:rPr>
          <w:color w:val="538135" w:themeColor="accent6" w:themeShade="BF"/>
        </w:rPr>
      </w:pPr>
      <w:r w:rsidRPr="00830A6D">
        <w:rPr>
          <w:color w:val="538135" w:themeColor="accent6" w:themeShade="BF"/>
        </w:rPr>
        <w:t xml:space="preserve">Appendix 1.1 - </w:t>
      </w:r>
      <w:r w:rsidR="00830A6D" w:rsidRPr="00830A6D">
        <w:rPr>
          <w:rFonts w:ascii="MS Mincho" w:eastAsia="MS Mincho" w:hAnsi="MS Mincho" w:cs="MS Mincho" w:hint="eastAsia"/>
          <w:i/>
          <w:color w:val="538135" w:themeColor="accent6" w:themeShade="BF"/>
          <w:lang w:eastAsia="ja-JP"/>
        </w:rPr>
        <w:t>パンフレットのテキスト</w:t>
      </w:r>
    </w:p>
    <w:p w14:paraId="21D313A5" w14:textId="673D000B" w:rsidR="004A6ABE" w:rsidRPr="00830A6D" w:rsidRDefault="00830A6D" w:rsidP="00830A6D">
      <w:pPr>
        <w:pStyle w:val="ListParagraph"/>
        <w:rPr>
          <w:color w:val="538135" w:themeColor="accent6" w:themeShade="BF"/>
        </w:rPr>
      </w:pPr>
      <w:r w:rsidRPr="00830A6D">
        <w:rPr>
          <w:rFonts w:ascii="MS Mincho" w:eastAsia="MS Mincho" w:hAnsi="MS Mincho" w:cs="MS Mincho" w:hint="eastAsia"/>
          <w:i/>
          <w:color w:val="538135" w:themeColor="accent6" w:themeShade="BF"/>
          <w:lang w:eastAsia="ja-JP"/>
        </w:rPr>
        <w:t>デスクトップに</w:t>
      </w:r>
      <w:r w:rsidR="004A6ABE" w:rsidRPr="00830A6D">
        <w:rPr>
          <w:i/>
          <w:color w:val="538135" w:themeColor="accent6" w:themeShade="BF"/>
        </w:rPr>
        <w:t>WSC2019_TP40_Day1_CompetitorFiles</w:t>
      </w:r>
      <w:r w:rsidRPr="00830A6D">
        <w:rPr>
          <w:rFonts w:ascii="MS Mincho" w:eastAsia="MS Mincho" w:hAnsi="MS Mincho" w:cs="MS Mincho" w:hint="eastAsia"/>
          <w:i/>
          <w:color w:val="538135" w:themeColor="accent6" w:themeShade="BF"/>
          <w:lang w:eastAsia="ja-JP"/>
        </w:rPr>
        <w:t>という名前のフォルダーで提供される。</w:t>
      </w:r>
    </w:p>
    <w:p w14:paraId="39A573BD" w14:textId="76A0E965" w:rsidR="004A6ABE" w:rsidRPr="00830A6D" w:rsidRDefault="004A6ABE" w:rsidP="004A6ABE">
      <w:pPr>
        <w:pStyle w:val="ListParagraph"/>
        <w:numPr>
          <w:ilvl w:val="0"/>
          <w:numId w:val="29"/>
        </w:numPr>
        <w:rPr>
          <w:color w:val="538135" w:themeColor="accent6" w:themeShade="BF"/>
        </w:rPr>
      </w:pPr>
      <w:r w:rsidRPr="00830A6D">
        <w:rPr>
          <w:color w:val="538135" w:themeColor="accent6" w:themeShade="BF"/>
        </w:rPr>
        <w:t xml:space="preserve">Appendix 3.0 – </w:t>
      </w:r>
      <w:r w:rsidR="00830A6D" w:rsidRPr="00830A6D">
        <w:rPr>
          <w:rFonts w:ascii="MS Mincho" w:eastAsia="MS Mincho" w:hAnsi="MS Mincho" w:cs="MS Mincho" w:hint="eastAsia"/>
          <w:color w:val="538135" w:themeColor="accent6" w:themeShade="BF"/>
          <w:lang w:eastAsia="ja-JP"/>
        </w:rPr>
        <w:t>ビデオ</w:t>
      </w:r>
      <w:r w:rsidR="00830A6D" w:rsidRPr="00830A6D">
        <w:rPr>
          <w:rFonts w:ascii="MS Mincho" w:eastAsia="MS Mincho" w:hAnsi="MS Mincho" w:cs="MS Mincho" w:hint="eastAsia"/>
          <w:i/>
          <w:color w:val="538135" w:themeColor="accent6" w:themeShade="BF"/>
          <w:lang w:eastAsia="ja-JP"/>
        </w:rPr>
        <w:t>デスクトップに</w:t>
      </w:r>
      <w:r w:rsidRPr="00830A6D">
        <w:rPr>
          <w:i/>
          <w:color w:val="538135" w:themeColor="accent6" w:themeShade="BF"/>
        </w:rPr>
        <w:t>WSC2019_TP40_Day1_CompetitorFiles</w:t>
      </w:r>
      <w:r w:rsidR="00830A6D" w:rsidRPr="00830A6D">
        <w:rPr>
          <w:rFonts w:ascii="MS Mincho" w:eastAsia="MS Mincho" w:hAnsi="MS Mincho" w:cs="MS Mincho" w:hint="eastAsia"/>
          <w:i/>
          <w:color w:val="538135" w:themeColor="accent6" w:themeShade="BF"/>
          <w:lang w:eastAsia="ja-JP"/>
        </w:rPr>
        <w:t>という名前のフォルダーで提供される。</w:t>
      </w:r>
    </w:p>
    <w:p w14:paraId="56FDBDDD" w14:textId="7326F1FB" w:rsidR="00453B91" w:rsidRPr="00453B91" w:rsidRDefault="00227C05" w:rsidP="00227C05">
      <w:pPr>
        <w:pStyle w:val="Heading1"/>
        <w:rPr>
          <w:lang w:eastAsia="ja-JP"/>
        </w:rPr>
      </w:pPr>
      <w:r w:rsidRPr="00114006">
        <w:rPr>
          <w:sz w:val="2"/>
          <w:szCs w:val="2"/>
        </w:rPr>
        <w:lastRenderedPageBreak/>
        <w:br/>
      </w:r>
      <w:r w:rsidRPr="00114006">
        <w:rPr>
          <w:sz w:val="2"/>
          <w:szCs w:val="2"/>
        </w:rPr>
        <w:br/>
      </w:r>
      <w:r w:rsidR="00114006" w:rsidRP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114006">
        <w:rPr>
          <w:sz w:val="2"/>
          <w:szCs w:val="2"/>
        </w:rPr>
        <w:br/>
      </w:r>
      <w:r w:rsidR="00453B91" w:rsidRPr="00453B91">
        <w:rPr>
          <w:rFonts w:hint="eastAsia"/>
          <w:lang w:eastAsia="ja-JP"/>
        </w:rPr>
        <w:t>I</w:t>
      </w:r>
      <w:r w:rsidR="00453B91" w:rsidRPr="00453B91">
        <w:t xml:space="preserve">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2BC18F7C" w:rsidR="00013487"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3BAA41F8" w14:textId="77777777" w:rsidR="00830A6D" w:rsidRDefault="00830A6D" w:rsidP="0016367F"/>
    <w:p w14:paraId="24B49CED" w14:textId="3FF4E991" w:rsidR="00830A6D" w:rsidRDefault="00830A6D" w:rsidP="0016367F"/>
    <w:p w14:paraId="509C9F96" w14:textId="67C6CC43" w:rsidR="00830A6D" w:rsidRPr="00453B91" w:rsidRDefault="00830A6D" w:rsidP="00830A6D">
      <w:pPr>
        <w:pStyle w:val="Heading1"/>
      </w:pPr>
      <w:proofErr w:type="spellStart"/>
      <w:r>
        <w:rPr>
          <w:rFonts w:ascii="MS Gothic" w:eastAsia="MS Gothic" w:hAnsi="MS Gothic" w:cs="MS Gothic" w:hint="eastAsia"/>
        </w:rPr>
        <w:t>前書き</w:t>
      </w:r>
      <w:proofErr w:type="spellEnd"/>
    </w:p>
    <w:p w14:paraId="5FC86DB7" w14:textId="77777777" w:rsidR="00830A6D" w:rsidRDefault="00830A6D" w:rsidP="00830A6D"/>
    <w:p w14:paraId="2725FB7F" w14:textId="77777777" w:rsidR="00830A6D" w:rsidRPr="00114006" w:rsidRDefault="00830A6D" w:rsidP="00830A6D">
      <w:pPr>
        <w:rPr>
          <w:rFonts w:ascii="Hiragino Kaku Gothic Pro W3" w:eastAsia="Hiragino Kaku Gothic Pro W3" w:hAnsi="Hiragino Kaku Gothic Pro W3"/>
          <w:color w:val="538135" w:themeColor="accent6" w:themeShade="BF"/>
        </w:rPr>
      </w:pPr>
      <w:r w:rsidRPr="00114006">
        <w:rPr>
          <w:rFonts w:ascii="Hiragino Kaku Gothic Pro W3" w:eastAsia="Hiragino Kaku Gothic Pro W3" w:hAnsi="Hiragino Kaku Gothic Pro W3"/>
          <w:color w:val="538135" w:themeColor="accent6" w:themeShade="BF"/>
        </w:rPr>
        <w:t>Art House Letterpress</w:t>
      </w:r>
      <w:r w:rsidRPr="00114006">
        <w:rPr>
          <w:rFonts w:ascii="Hiragino Kaku Gothic Pro W3" w:eastAsia="Hiragino Kaku Gothic Pro W3" w:hAnsi="Hiragino Kaku Gothic Pro W3" w:cs="MS Gothic" w:hint="eastAsia"/>
          <w:color w:val="538135" w:themeColor="accent6" w:themeShade="BF"/>
        </w:rPr>
        <w:t>＆</w:t>
      </w:r>
      <w:r w:rsidRPr="00114006">
        <w:rPr>
          <w:rFonts w:ascii="Hiragino Kaku Gothic Pro W3" w:eastAsia="Hiragino Kaku Gothic Pro W3" w:hAnsi="Hiragino Kaku Gothic Pro W3"/>
          <w:color w:val="538135" w:themeColor="accent6" w:themeShade="BF"/>
        </w:rPr>
        <w:t>Paper</w:t>
      </w:r>
      <w:proofErr w:type="spellStart"/>
      <w:r w:rsidRPr="00114006">
        <w:rPr>
          <w:rFonts w:ascii="Hiragino Kaku Gothic Pro W3" w:eastAsia="Hiragino Kaku Gothic Pro W3" w:hAnsi="Hiragino Kaku Gothic Pro W3" w:cs="MS Gothic" w:hint="eastAsia"/>
          <w:color w:val="538135" w:themeColor="accent6" w:themeShade="BF"/>
        </w:rPr>
        <w:t>は、ロシアのタタールスタン州カザンにある活版印刷会社です</w:t>
      </w:r>
      <w:proofErr w:type="spellEnd"/>
      <w:r w:rsidRPr="00114006">
        <w:rPr>
          <w:rFonts w:ascii="Hiragino Kaku Gothic Pro W3" w:eastAsia="Hiragino Kaku Gothic Pro W3" w:hAnsi="Hiragino Kaku Gothic Pro W3" w:cs="MS Gothic" w:hint="eastAsia"/>
          <w:color w:val="538135" w:themeColor="accent6" w:themeShade="BF"/>
        </w:rPr>
        <w:t>。</w:t>
      </w:r>
    </w:p>
    <w:p w14:paraId="772DEDD5" w14:textId="77777777" w:rsidR="00830A6D" w:rsidRPr="00114006" w:rsidRDefault="00830A6D" w:rsidP="00830A6D">
      <w:pPr>
        <w:rPr>
          <w:rFonts w:ascii="Hiragino Kaku Gothic Pro W3" w:eastAsia="Hiragino Kaku Gothic Pro W3" w:hAnsi="Hiragino Kaku Gothic Pro W3"/>
          <w:color w:val="538135" w:themeColor="accent6" w:themeShade="BF"/>
        </w:rPr>
      </w:pPr>
      <w:proofErr w:type="spellStart"/>
      <w:r w:rsidRPr="00114006">
        <w:rPr>
          <w:rFonts w:ascii="Hiragino Kaku Gothic Pro W3" w:eastAsia="Hiragino Kaku Gothic Pro W3" w:hAnsi="Hiragino Kaku Gothic Pro W3" w:cs="MS Gothic" w:hint="eastAsia"/>
          <w:color w:val="538135" w:themeColor="accent6" w:themeShade="BF"/>
        </w:rPr>
        <w:t>彼らはほんの数年前に小さな会社として始まり、すぐにロシアの主要なプリンターになりました</w:t>
      </w:r>
      <w:proofErr w:type="spellEnd"/>
      <w:r w:rsidRPr="00114006">
        <w:rPr>
          <w:rFonts w:ascii="Hiragino Kaku Gothic Pro W3" w:eastAsia="Hiragino Kaku Gothic Pro W3" w:hAnsi="Hiragino Kaku Gothic Pro W3" w:cs="MS Gothic" w:hint="eastAsia"/>
          <w:color w:val="538135" w:themeColor="accent6" w:themeShade="BF"/>
        </w:rPr>
        <w:t>。</w:t>
      </w:r>
      <w:r w:rsidRPr="00114006">
        <w:rPr>
          <w:rFonts w:ascii="Hiragino Kaku Gothic Pro W3" w:eastAsia="Hiragino Kaku Gothic Pro W3" w:hAnsi="Hiragino Kaku Gothic Pro W3"/>
          <w:color w:val="538135" w:themeColor="accent6" w:themeShade="BF"/>
        </w:rPr>
        <w:t xml:space="preserve"> </w:t>
      </w:r>
      <w:proofErr w:type="spellStart"/>
      <w:r w:rsidRPr="00114006">
        <w:rPr>
          <w:rFonts w:ascii="Hiragino Kaku Gothic Pro W3" w:eastAsia="Hiragino Kaku Gothic Pro W3" w:hAnsi="Hiragino Kaku Gothic Pro W3" w:cs="MS Gothic" w:hint="eastAsia"/>
          <w:color w:val="538135" w:themeColor="accent6" w:themeShade="BF"/>
        </w:rPr>
        <w:t>彼らは、活版印刷、箔押し、手作りの紙、紙のアクセサリーを専門としています</w:t>
      </w:r>
      <w:proofErr w:type="spellEnd"/>
      <w:r w:rsidRPr="00114006">
        <w:rPr>
          <w:rFonts w:ascii="Hiragino Kaku Gothic Pro W3" w:eastAsia="Hiragino Kaku Gothic Pro W3" w:hAnsi="Hiragino Kaku Gothic Pro W3" w:cs="MS Gothic" w:hint="eastAsia"/>
          <w:color w:val="538135" w:themeColor="accent6" w:themeShade="BF"/>
        </w:rPr>
        <w:t>。</w:t>
      </w:r>
    </w:p>
    <w:p w14:paraId="3809F526" w14:textId="77777777" w:rsidR="00830A6D" w:rsidRPr="00114006" w:rsidRDefault="00830A6D" w:rsidP="00830A6D">
      <w:pPr>
        <w:rPr>
          <w:rFonts w:ascii="Hiragino Kaku Gothic Pro W3" w:eastAsia="Hiragino Kaku Gothic Pro W3" w:hAnsi="Hiragino Kaku Gothic Pro W3"/>
          <w:color w:val="538135" w:themeColor="accent6" w:themeShade="BF"/>
        </w:rPr>
      </w:pPr>
      <w:proofErr w:type="spellStart"/>
      <w:r w:rsidRPr="00114006">
        <w:rPr>
          <w:rFonts w:ascii="Hiragino Kaku Gothic Pro W3" w:eastAsia="Hiragino Kaku Gothic Pro W3" w:hAnsi="Hiragino Kaku Gothic Pro W3" w:cs="MS Gothic" w:hint="eastAsia"/>
          <w:color w:val="538135" w:themeColor="accent6" w:themeShade="BF"/>
        </w:rPr>
        <w:t>オリジナルの活版印刷機を使用して手動で印刷し、職人の技と愛情を各印刷に入れて、各作品を小さな芸術作品にします</w:t>
      </w:r>
      <w:proofErr w:type="spellEnd"/>
      <w:r w:rsidRPr="00114006">
        <w:rPr>
          <w:rFonts w:ascii="Hiragino Kaku Gothic Pro W3" w:eastAsia="Hiragino Kaku Gothic Pro W3" w:hAnsi="Hiragino Kaku Gothic Pro W3" w:cs="MS Gothic" w:hint="eastAsia"/>
          <w:color w:val="538135" w:themeColor="accent6" w:themeShade="BF"/>
        </w:rPr>
        <w:t>。</w:t>
      </w:r>
    </w:p>
    <w:p w14:paraId="710E7484" w14:textId="69D9A57B" w:rsidR="00830A6D" w:rsidRPr="00114006" w:rsidRDefault="00830A6D" w:rsidP="00830A6D">
      <w:pPr>
        <w:rPr>
          <w:rFonts w:ascii="Hiragino Kaku Gothic Pro W3" w:eastAsia="Hiragino Kaku Gothic Pro W3" w:hAnsi="Hiragino Kaku Gothic Pro W3"/>
          <w:color w:val="538135" w:themeColor="accent6" w:themeShade="BF"/>
        </w:rPr>
      </w:pPr>
      <w:proofErr w:type="spellStart"/>
      <w:r w:rsidRPr="00114006">
        <w:rPr>
          <w:rFonts w:ascii="Hiragino Kaku Gothic Pro W3" w:eastAsia="Hiragino Kaku Gothic Pro W3" w:hAnsi="Hiragino Kaku Gothic Pro W3" w:cs="MS Gothic" w:hint="eastAsia"/>
          <w:color w:val="538135" w:themeColor="accent6" w:themeShade="BF"/>
        </w:rPr>
        <w:t>彼らはデザインに非常に真剣であり、独自のスタイルを持っています</w:t>
      </w:r>
      <w:proofErr w:type="spellEnd"/>
      <w:r w:rsidRPr="00114006">
        <w:rPr>
          <w:rFonts w:ascii="Hiragino Kaku Gothic Pro W3" w:eastAsia="Hiragino Kaku Gothic Pro W3" w:hAnsi="Hiragino Kaku Gothic Pro W3" w:cs="MS Gothic" w:hint="eastAsia"/>
          <w:color w:val="538135" w:themeColor="accent6" w:themeShade="BF"/>
        </w:rPr>
        <w:t>。</w:t>
      </w:r>
      <w:r w:rsidRPr="00114006">
        <w:rPr>
          <w:rFonts w:ascii="Hiragino Kaku Gothic Pro W3" w:eastAsia="Hiragino Kaku Gothic Pro W3" w:hAnsi="Hiragino Kaku Gothic Pro W3"/>
          <w:color w:val="538135" w:themeColor="accent6" w:themeShade="BF"/>
        </w:rPr>
        <w:t xml:space="preserve"> </w:t>
      </w:r>
      <w:proofErr w:type="spellStart"/>
      <w:r w:rsidRPr="00114006">
        <w:rPr>
          <w:rFonts w:ascii="Hiragino Kaku Gothic Pro W3" w:eastAsia="Hiragino Kaku Gothic Pro W3" w:hAnsi="Hiragino Kaku Gothic Pro W3" w:cs="MS Gothic" w:hint="eastAsia"/>
          <w:color w:val="538135" w:themeColor="accent6" w:themeShade="BF"/>
        </w:rPr>
        <w:t>これにより、製品は洗練され、インスピレーションを得ています</w:t>
      </w:r>
      <w:proofErr w:type="spellEnd"/>
      <w:r w:rsidRPr="00114006">
        <w:rPr>
          <w:rFonts w:ascii="Hiragino Kaku Gothic Pro W3" w:eastAsia="Hiragino Kaku Gothic Pro W3" w:hAnsi="Hiragino Kaku Gothic Pro W3" w:cs="MS Gothic" w:hint="eastAsia"/>
          <w:color w:val="538135" w:themeColor="accent6" w:themeShade="BF"/>
        </w:rPr>
        <w:t>。</w:t>
      </w:r>
    </w:p>
    <w:p w14:paraId="4C81400C" w14:textId="5298D141" w:rsidR="00830A6D" w:rsidRPr="00114006" w:rsidRDefault="00830A6D" w:rsidP="00830A6D">
      <w:pPr>
        <w:rPr>
          <w:rFonts w:ascii="Hiragino Kaku Gothic Pro W3" w:eastAsia="Hiragino Kaku Gothic Pro W3" w:hAnsi="Hiragino Kaku Gothic Pro W3"/>
          <w:color w:val="538135" w:themeColor="accent6" w:themeShade="BF"/>
        </w:rPr>
      </w:pPr>
      <w:r w:rsidRPr="00114006">
        <w:rPr>
          <w:rFonts w:ascii="Hiragino Kaku Gothic Pro W3" w:eastAsia="Hiragino Kaku Gothic Pro W3" w:hAnsi="Hiragino Kaku Gothic Pro W3" w:cs="MS Gothic" w:hint="eastAsia"/>
          <w:color w:val="538135" w:themeColor="accent6" w:themeShade="BF"/>
        </w:rPr>
        <w:t>ロシアに多数のクライアントを抱えているだけでなく、イタリア、ジョージア、オランダ、イギリス、スイスの結婚式の代理店やデザイナーにもよく知られています。</w:t>
      </w:r>
    </w:p>
    <w:p w14:paraId="31B145BB" w14:textId="77777777" w:rsidR="00830A6D" w:rsidRPr="00114006" w:rsidRDefault="00830A6D" w:rsidP="0016367F">
      <w:pPr>
        <w:rPr>
          <w:sz w:val="2"/>
          <w:szCs w:val="2"/>
        </w:rPr>
      </w:pPr>
    </w:p>
    <w:p w14:paraId="3BE5C4AB" w14:textId="77777777" w:rsidR="00227C05" w:rsidRPr="00114006" w:rsidRDefault="00227C05" w:rsidP="0016367F">
      <w:pPr>
        <w:pStyle w:val="Heading1"/>
        <w:rPr>
          <w:sz w:val="2"/>
          <w:szCs w:val="2"/>
        </w:rPr>
      </w:pPr>
    </w:p>
    <w:p w14:paraId="3E3A620A" w14:textId="40CE71E0" w:rsidR="00227C05" w:rsidRDefault="00114006" w:rsidP="0016367F">
      <w:pPr>
        <w:pStyle w:val="Heading1"/>
        <w:rPr>
          <w:sz w:val="2"/>
          <w:szCs w:val="2"/>
        </w:rPr>
      </w:pPr>
      <w:r w:rsidRPr="00114006">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p>
    <w:p w14:paraId="4AF38780" w14:textId="77777777" w:rsidR="00114006" w:rsidRPr="00114006" w:rsidRDefault="00114006" w:rsidP="00114006"/>
    <w:p w14:paraId="539A05DB" w14:textId="60841148" w:rsidR="00453B91" w:rsidRPr="00453B91" w:rsidRDefault="00453B91" w:rsidP="0016367F">
      <w:pPr>
        <w:pStyle w:val="Heading1"/>
      </w:pPr>
      <w:r w:rsidRPr="00453B91">
        <w:rPr>
          <w:rFonts w:hint="eastAsia"/>
          <w:lang w:eastAsia="ja-JP"/>
        </w:rPr>
        <w:lastRenderedPageBreak/>
        <w:t>D</w:t>
      </w:r>
      <w:r w:rsidRPr="00453B91">
        <w:t>escription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6ED7A5CB"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0B7594A3" w14:textId="289A07EA" w:rsidR="00830A6D" w:rsidRDefault="00830A6D" w:rsidP="00830A6D"/>
    <w:p w14:paraId="652D4863" w14:textId="60CFFFAF" w:rsidR="00830A6D" w:rsidRPr="005D11BD" w:rsidRDefault="00830A6D" w:rsidP="00830A6D">
      <w:pPr>
        <w:pStyle w:val="Heading1"/>
        <w:rPr>
          <w:rFonts w:hint="eastAsia"/>
          <w:color w:val="538135" w:themeColor="accent6" w:themeShade="BF"/>
          <w:lang w:eastAsia="ja-JP"/>
        </w:rPr>
      </w:pPr>
      <w:r w:rsidRPr="005D11BD">
        <w:rPr>
          <w:rFonts w:hint="eastAsia"/>
          <w:color w:val="538135" w:themeColor="accent6" w:themeShade="BF"/>
          <w:lang w:eastAsia="ja-JP"/>
        </w:rPr>
        <w:t>競技課題と</w:t>
      </w:r>
      <w:r w:rsidR="005D11BD" w:rsidRPr="005D11BD">
        <w:rPr>
          <w:rFonts w:hint="eastAsia"/>
          <w:color w:val="538135" w:themeColor="accent6" w:themeShade="BF"/>
          <w:lang w:eastAsia="ja-JP"/>
        </w:rPr>
        <w:t>タスクの説明</w:t>
      </w:r>
    </w:p>
    <w:p w14:paraId="382E5986" w14:textId="77777777" w:rsidR="00830A6D" w:rsidRPr="005D11BD" w:rsidRDefault="00830A6D" w:rsidP="00830A6D">
      <w:pPr>
        <w:rPr>
          <w:color w:val="538135" w:themeColor="accent6" w:themeShade="BF"/>
        </w:rPr>
      </w:pPr>
    </w:p>
    <w:p w14:paraId="13A310E2" w14:textId="77777777" w:rsidR="00830A6D" w:rsidRPr="005D11BD" w:rsidRDefault="00830A6D" w:rsidP="00830A6D">
      <w:pPr>
        <w:rPr>
          <w:rFonts w:ascii="Hiragino Kaku Gothic Pro W3" w:eastAsia="Hiragino Kaku Gothic Pro W3" w:hAnsi="Hiragino Kaku Gothic Pro W3"/>
          <w:color w:val="538135" w:themeColor="accent6" w:themeShade="BF"/>
        </w:rPr>
      </w:pPr>
      <w:r w:rsidRPr="00227C05">
        <w:rPr>
          <w:rFonts w:ascii="Hiragino Kaku Gothic Pro W6" w:eastAsia="Hiragino Kaku Gothic Pro W6" w:hAnsi="Hiragino Kaku Gothic Pro W6"/>
          <w:b/>
          <w:bCs/>
          <w:color w:val="538135" w:themeColor="accent6" w:themeShade="BF"/>
        </w:rPr>
        <w:t>Art House Letterpress</w:t>
      </w:r>
      <w:r w:rsidRPr="00227C05">
        <w:rPr>
          <w:rFonts w:ascii="Hiragino Kaku Gothic Pro W6" w:eastAsia="Hiragino Kaku Gothic Pro W6" w:hAnsi="Hiragino Kaku Gothic Pro W6" w:cs="MS Gothic" w:hint="eastAsia"/>
          <w:b/>
          <w:bCs/>
          <w:color w:val="538135" w:themeColor="accent6" w:themeShade="BF"/>
        </w:rPr>
        <w:t>＆</w:t>
      </w:r>
      <w:r w:rsidRPr="00227C05">
        <w:rPr>
          <w:rFonts w:ascii="Hiragino Kaku Gothic Pro W6" w:eastAsia="Hiragino Kaku Gothic Pro W6" w:hAnsi="Hiragino Kaku Gothic Pro W6"/>
          <w:b/>
          <w:bCs/>
          <w:color w:val="538135" w:themeColor="accent6" w:themeShade="BF"/>
        </w:rPr>
        <w:t>Paper</w:t>
      </w:r>
      <w:proofErr w:type="spellStart"/>
      <w:r w:rsidRPr="005D11BD">
        <w:rPr>
          <w:rFonts w:ascii="Hiragino Kaku Gothic Pro W3" w:eastAsia="Hiragino Kaku Gothic Pro W3" w:hAnsi="Hiragino Kaku Gothic Pro W3" w:cs="MS Gothic" w:hint="eastAsia"/>
          <w:color w:val="538135" w:themeColor="accent6" w:themeShade="BF"/>
        </w:rPr>
        <w:t>はビジネスの成長を続けているため、彼らの伝統を反映するために企業アイデンティティを再設計したいと考えています</w:t>
      </w:r>
      <w:proofErr w:type="spellEnd"/>
      <w:r w:rsidRPr="005D11BD">
        <w:rPr>
          <w:rFonts w:ascii="Hiragino Kaku Gothic Pro W3" w:eastAsia="Hiragino Kaku Gothic Pro W3" w:hAnsi="Hiragino Kaku Gothic Pro W3" w:cs="MS Gothic" w:hint="eastAsia"/>
          <w:color w:val="538135" w:themeColor="accent6" w:themeShade="BF"/>
        </w:rPr>
        <w:t>。</w:t>
      </w:r>
    </w:p>
    <w:p w14:paraId="71CB585C" w14:textId="58998F86" w:rsidR="00830A6D" w:rsidRPr="005D11BD" w:rsidRDefault="005D11BD" w:rsidP="00830A6D">
      <w:pPr>
        <w:rPr>
          <w:rFonts w:ascii="Hiragino Kaku Gothic Pro W3" w:eastAsia="Hiragino Kaku Gothic Pro W3" w:hAnsi="Hiragino Kaku Gothic Pro W3"/>
          <w:color w:val="538135" w:themeColor="accent6" w:themeShade="BF"/>
        </w:rPr>
      </w:pPr>
      <w:proofErr w:type="spellStart"/>
      <w:r w:rsidRPr="00227C05">
        <w:rPr>
          <w:rFonts w:ascii="Hiragino Kaku Gothic Pro W6" w:eastAsia="Hiragino Kaku Gothic Pro W6" w:hAnsi="Hiragino Kaku Gothic Pro W6"/>
          <w:b/>
          <w:bCs/>
          <w:i/>
          <w:iCs/>
          <w:color w:val="538135" w:themeColor="accent6" w:themeShade="BF"/>
        </w:rPr>
        <w:t>Zilant</w:t>
      </w:r>
      <w:r w:rsidR="00830A6D" w:rsidRPr="005D11BD">
        <w:rPr>
          <w:rFonts w:ascii="Hiragino Kaku Gothic Pro W3" w:eastAsia="Hiragino Kaku Gothic Pro W3" w:hAnsi="Hiragino Kaku Gothic Pro W3" w:cs="MS Gothic" w:hint="eastAsia"/>
          <w:color w:val="538135" w:themeColor="accent6" w:themeShade="BF"/>
        </w:rPr>
        <w:t>はカザンの公式シンボルです。ドラゴンの頭、鳥の体、鶏の足、ヘビの尾、犬の耳、赤い翼、鋭い歯、暗い灰色の羽、うろこ状の暗黒</w:t>
      </w:r>
      <w:proofErr w:type="spellEnd"/>
      <w:r w:rsidRPr="005D11BD">
        <w:rPr>
          <w:rFonts w:ascii="Hiragino Kaku Gothic Pro W3" w:eastAsia="Hiragino Kaku Gothic Pro W3" w:hAnsi="Hiragino Kaku Gothic Pro W3" w:cs="MS Gothic" w:hint="eastAsia"/>
          <w:color w:val="538135" w:themeColor="accent6" w:themeShade="BF"/>
          <w:lang w:eastAsia="ja-JP"/>
        </w:rPr>
        <w:t>、灰色の肌</w:t>
      </w:r>
      <w:proofErr w:type="spellStart"/>
      <w:r w:rsidR="00830A6D" w:rsidRPr="005D11BD">
        <w:rPr>
          <w:rFonts w:ascii="Hiragino Kaku Gothic Pro W3" w:eastAsia="Hiragino Kaku Gothic Pro W3" w:hAnsi="Hiragino Kaku Gothic Pro W3" w:cs="MS Gothic" w:hint="eastAsia"/>
          <w:color w:val="538135" w:themeColor="accent6" w:themeShade="BF"/>
        </w:rPr>
        <w:t>を持つ伝説の生き物です</w:t>
      </w:r>
      <w:proofErr w:type="spellEnd"/>
      <w:r w:rsidR="00830A6D" w:rsidRPr="005D11BD">
        <w:rPr>
          <w:rFonts w:ascii="Hiragino Kaku Gothic Pro W3" w:eastAsia="Hiragino Kaku Gothic Pro W3" w:hAnsi="Hiragino Kaku Gothic Pro W3" w:cs="MS Gothic" w:hint="eastAsia"/>
          <w:color w:val="538135" w:themeColor="accent6" w:themeShade="BF"/>
        </w:rPr>
        <w:t>。</w:t>
      </w:r>
      <w:r w:rsidR="00830A6D" w:rsidRPr="005D11BD">
        <w:rPr>
          <w:rFonts w:ascii="Hiragino Kaku Gothic Pro W3" w:eastAsia="Hiragino Kaku Gothic Pro W3" w:hAnsi="Hiragino Kaku Gothic Pro W3"/>
          <w:color w:val="538135" w:themeColor="accent6" w:themeShade="BF"/>
        </w:rPr>
        <w:t xml:space="preserve"> </w:t>
      </w:r>
    </w:p>
    <w:p w14:paraId="2109AC59" w14:textId="1118E4A2" w:rsidR="00830A6D" w:rsidRPr="005D11BD" w:rsidRDefault="00830A6D" w:rsidP="00830A6D">
      <w:pPr>
        <w:rPr>
          <w:rFonts w:ascii="Hiragino Kaku Gothic Pro W3" w:eastAsia="Hiragino Kaku Gothic Pro W3" w:hAnsi="Hiragino Kaku Gothic Pro W3"/>
          <w:color w:val="538135" w:themeColor="accent6" w:themeShade="BF"/>
        </w:rPr>
      </w:pPr>
      <w:proofErr w:type="spellStart"/>
      <w:r w:rsidRPr="005D11BD">
        <w:rPr>
          <w:rFonts w:ascii="Hiragino Kaku Gothic Pro W3" w:eastAsia="Hiragino Kaku Gothic Pro W3" w:hAnsi="Hiragino Kaku Gothic Pro W3" w:cs="MS Gothic" w:hint="eastAsia"/>
          <w:color w:val="538135" w:themeColor="accent6" w:themeShade="BF"/>
        </w:rPr>
        <w:t>新しいブランドには、最新バージョンの</w:t>
      </w:r>
      <w:r w:rsidR="00227C05" w:rsidRPr="00227C05">
        <w:rPr>
          <w:rFonts w:ascii="Hiragino Kaku Gothic Pro W6" w:eastAsia="Hiragino Kaku Gothic Pro W6" w:hAnsi="Hiragino Kaku Gothic Pro W6"/>
          <w:b/>
          <w:bCs/>
          <w:i/>
          <w:iCs/>
          <w:color w:val="538135" w:themeColor="accent6" w:themeShade="BF"/>
        </w:rPr>
        <w:t>Zilant</w:t>
      </w:r>
      <w:r w:rsidRPr="005D11BD">
        <w:rPr>
          <w:rFonts w:ascii="Hiragino Kaku Gothic Pro W3" w:eastAsia="Hiragino Kaku Gothic Pro W3" w:hAnsi="Hiragino Kaku Gothic Pro W3" w:cs="MS Gothic" w:hint="eastAsia"/>
          <w:color w:val="538135" w:themeColor="accent6" w:themeShade="BF"/>
        </w:rPr>
        <w:t>を組み込み、</w:t>
      </w:r>
      <w:r w:rsidRPr="00227C05">
        <w:rPr>
          <w:rFonts w:ascii="Hiragino Kaku Gothic Pro W6" w:eastAsia="Hiragino Kaku Gothic Pro W6" w:hAnsi="Hiragino Kaku Gothic Pro W6" w:cs="MS Gothic" w:hint="eastAsia"/>
          <w:b/>
          <w:bCs/>
          <w:color w:val="538135" w:themeColor="accent6" w:themeShade="BF"/>
        </w:rPr>
        <w:t>構成主義</w:t>
      </w:r>
      <w:r w:rsidRPr="005D11BD">
        <w:rPr>
          <w:rFonts w:ascii="Hiragino Kaku Gothic Pro W3" w:eastAsia="Hiragino Kaku Gothic Pro W3" w:hAnsi="Hiragino Kaku Gothic Pro W3" w:cs="MS Gothic" w:hint="eastAsia"/>
          <w:color w:val="538135" w:themeColor="accent6" w:themeShade="BF"/>
        </w:rPr>
        <w:t>デザインスタイルを表現する必要があります。デザインには英語とロシア語のテキストが含まれます</w:t>
      </w:r>
      <w:proofErr w:type="spellEnd"/>
      <w:r w:rsidRPr="005D11BD">
        <w:rPr>
          <w:rFonts w:ascii="Hiragino Kaku Gothic Pro W3" w:eastAsia="Hiragino Kaku Gothic Pro W3" w:hAnsi="Hiragino Kaku Gothic Pro W3" w:cs="MS Gothic" w:hint="eastAsia"/>
          <w:color w:val="538135" w:themeColor="accent6" w:themeShade="BF"/>
        </w:rPr>
        <w:t>。</w:t>
      </w:r>
    </w:p>
    <w:p w14:paraId="0B258D9B" w14:textId="77777777" w:rsidR="00830A6D" w:rsidRPr="005D11BD" w:rsidRDefault="00830A6D" w:rsidP="00830A6D">
      <w:pPr>
        <w:rPr>
          <w:rFonts w:ascii="Hiragino Kaku Gothic Pro W3" w:eastAsia="Hiragino Kaku Gothic Pro W3" w:hAnsi="Hiragino Kaku Gothic Pro W3"/>
          <w:color w:val="538135" w:themeColor="accent6" w:themeShade="BF"/>
        </w:rPr>
      </w:pPr>
      <w:proofErr w:type="spellStart"/>
      <w:r w:rsidRPr="005D11BD">
        <w:rPr>
          <w:rFonts w:ascii="Hiragino Kaku Gothic Pro W3" w:eastAsia="Hiragino Kaku Gothic Pro W3" w:hAnsi="Hiragino Kaku Gothic Pro W3" w:cs="MS Gothic" w:hint="eastAsia"/>
          <w:color w:val="538135" w:themeColor="accent6" w:themeShade="BF"/>
        </w:rPr>
        <w:t>デザインは活版印刷で印刷できる必要があります。ラスター要素は使用されません（ベクターとフォントのみ</w:t>
      </w:r>
      <w:proofErr w:type="spellEnd"/>
      <w:r w:rsidRPr="005D11BD">
        <w:rPr>
          <w:rFonts w:ascii="Hiragino Kaku Gothic Pro W3" w:eastAsia="Hiragino Kaku Gothic Pro W3" w:hAnsi="Hiragino Kaku Gothic Pro W3" w:cs="MS Gothic" w:hint="eastAsia"/>
          <w:color w:val="538135" w:themeColor="accent6" w:themeShade="BF"/>
        </w:rPr>
        <w:t>）。</w:t>
      </w:r>
    </w:p>
    <w:p w14:paraId="3AB61A6C" w14:textId="77777777" w:rsidR="00830A6D" w:rsidRPr="00227C05" w:rsidRDefault="00830A6D" w:rsidP="00830A6D">
      <w:pPr>
        <w:rPr>
          <w:rFonts w:ascii="Hiragino Kaku Gothic Pro W6" w:eastAsia="Hiragino Kaku Gothic Pro W6" w:hAnsi="Hiragino Kaku Gothic Pro W6"/>
          <w:b/>
          <w:bCs/>
          <w:color w:val="538135" w:themeColor="accent6" w:themeShade="BF"/>
        </w:rPr>
      </w:pPr>
      <w:proofErr w:type="spellStart"/>
      <w:r w:rsidRPr="00227C05">
        <w:rPr>
          <w:rFonts w:ascii="Hiragino Kaku Gothic Pro W6" w:eastAsia="Hiragino Kaku Gothic Pro W6" w:hAnsi="Hiragino Kaku Gothic Pro W6" w:cs="MS Gothic" w:hint="eastAsia"/>
          <w:b/>
          <w:bCs/>
          <w:color w:val="538135" w:themeColor="accent6" w:themeShade="BF"/>
        </w:rPr>
        <w:t>追加の背景情報</w:t>
      </w:r>
      <w:proofErr w:type="spellEnd"/>
      <w:r w:rsidRPr="00227C05">
        <w:rPr>
          <w:rFonts w:ascii="Hiragino Kaku Gothic Pro W6" w:eastAsia="Hiragino Kaku Gothic Pro W6" w:hAnsi="Hiragino Kaku Gothic Pro W6" w:cs="MS Gothic" w:hint="eastAsia"/>
          <w:b/>
          <w:bCs/>
          <w:color w:val="538135" w:themeColor="accent6" w:themeShade="BF"/>
        </w:rPr>
        <w:t>：</w:t>
      </w:r>
    </w:p>
    <w:p w14:paraId="36FB8950" w14:textId="4EC5AC77" w:rsidR="00830A6D" w:rsidRPr="005D11BD" w:rsidRDefault="00830A6D" w:rsidP="00830A6D">
      <w:pPr>
        <w:rPr>
          <w:rFonts w:ascii="Hiragino Kaku Gothic Pro W3" w:eastAsia="Hiragino Kaku Gothic Pro W3" w:hAnsi="Hiragino Kaku Gothic Pro W3"/>
          <w:color w:val="538135" w:themeColor="accent6" w:themeShade="BF"/>
        </w:rPr>
      </w:pPr>
      <w:proofErr w:type="spellStart"/>
      <w:r w:rsidRPr="005D11BD">
        <w:rPr>
          <w:rFonts w:ascii="Hiragino Kaku Gothic Pro W3" w:eastAsia="Hiragino Kaku Gothic Pro W3" w:hAnsi="Hiragino Kaku Gothic Pro W3" w:cs="MS Gothic" w:hint="eastAsia"/>
          <w:color w:val="538135" w:themeColor="accent6" w:themeShade="BF"/>
        </w:rPr>
        <w:t>タタールスタンの国花はシュレンクのチューリップ</w:t>
      </w:r>
      <w:proofErr w:type="spellEnd"/>
      <w:r w:rsidRPr="005D11BD">
        <w:rPr>
          <w:rFonts w:ascii="Hiragino Kaku Gothic Pro W3" w:eastAsia="Hiragino Kaku Gothic Pro W3" w:hAnsi="Hiragino Kaku Gothic Pro W3" w:cs="MS Gothic" w:hint="eastAsia"/>
          <w:color w:val="538135" w:themeColor="accent6" w:themeShade="BF"/>
        </w:rPr>
        <w:t>（</w:t>
      </w:r>
      <w:proofErr w:type="spellStart"/>
      <w:r w:rsidRPr="005D11BD">
        <w:rPr>
          <w:rFonts w:ascii="Hiragino Kaku Gothic Pro W3" w:eastAsia="Hiragino Kaku Gothic Pro W3" w:hAnsi="Hiragino Kaku Gothic Pro W3"/>
          <w:color w:val="538135" w:themeColor="accent6" w:themeShade="BF"/>
        </w:rPr>
        <w:t>Tulipa</w:t>
      </w:r>
      <w:proofErr w:type="spellEnd"/>
      <w:r w:rsidRPr="005D11BD">
        <w:rPr>
          <w:rFonts w:ascii="Hiragino Kaku Gothic Pro W3" w:eastAsia="Hiragino Kaku Gothic Pro W3" w:hAnsi="Hiragino Kaku Gothic Pro W3"/>
          <w:color w:val="538135" w:themeColor="accent6" w:themeShade="BF"/>
        </w:rPr>
        <w:t xml:space="preserve"> </w:t>
      </w:r>
      <w:proofErr w:type="spellStart"/>
      <w:r w:rsidRPr="005D11BD">
        <w:rPr>
          <w:rFonts w:ascii="Hiragino Kaku Gothic Pro W3" w:eastAsia="Hiragino Kaku Gothic Pro W3" w:hAnsi="Hiragino Kaku Gothic Pro W3"/>
          <w:color w:val="538135" w:themeColor="accent6" w:themeShade="BF"/>
        </w:rPr>
        <w:t>suaveolens</w:t>
      </w:r>
      <w:proofErr w:type="spellEnd"/>
      <w:r w:rsidRPr="005D11BD">
        <w:rPr>
          <w:rFonts w:ascii="Hiragino Kaku Gothic Pro W3" w:eastAsia="Hiragino Kaku Gothic Pro W3" w:hAnsi="Hiragino Kaku Gothic Pro W3" w:cs="MS Gothic" w:hint="eastAsia"/>
          <w:color w:val="538135" w:themeColor="accent6" w:themeShade="BF"/>
        </w:rPr>
        <w:t>）、</w:t>
      </w:r>
      <w:proofErr w:type="spellStart"/>
      <w:r w:rsidRPr="005D11BD">
        <w:rPr>
          <w:rFonts w:ascii="Hiragino Kaku Gothic Pro W3" w:eastAsia="Hiragino Kaku Gothic Pro W3" w:hAnsi="Hiragino Kaku Gothic Pro W3" w:cs="MS Gothic" w:hint="eastAsia"/>
          <w:color w:val="538135" w:themeColor="accent6" w:themeShade="BF"/>
        </w:rPr>
        <w:t>国の木はタタリアンメープル</w:t>
      </w:r>
      <w:proofErr w:type="spellEnd"/>
      <w:r w:rsidRPr="005D11BD">
        <w:rPr>
          <w:rFonts w:ascii="Hiragino Kaku Gothic Pro W3" w:eastAsia="Hiragino Kaku Gothic Pro W3" w:hAnsi="Hiragino Kaku Gothic Pro W3" w:cs="MS Gothic" w:hint="eastAsia"/>
          <w:color w:val="538135" w:themeColor="accent6" w:themeShade="BF"/>
        </w:rPr>
        <w:t>（</w:t>
      </w:r>
      <w:r w:rsidRPr="005D11BD">
        <w:rPr>
          <w:rFonts w:ascii="Hiragino Kaku Gothic Pro W3" w:eastAsia="Hiragino Kaku Gothic Pro W3" w:hAnsi="Hiragino Kaku Gothic Pro W3"/>
          <w:color w:val="538135" w:themeColor="accent6" w:themeShade="BF"/>
        </w:rPr>
        <w:t xml:space="preserve">Acer </w:t>
      </w:r>
      <w:proofErr w:type="spellStart"/>
      <w:r w:rsidRPr="005D11BD">
        <w:rPr>
          <w:rFonts w:ascii="Hiragino Kaku Gothic Pro W3" w:eastAsia="Hiragino Kaku Gothic Pro W3" w:hAnsi="Hiragino Kaku Gothic Pro W3"/>
          <w:color w:val="538135" w:themeColor="accent6" w:themeShade="BF"/>
        </w:rPr>
        <w:t>tataricum</w:t>
      </w:r>
      <w:proofErr w:type="spellEnd"/>
      <w:r w:rsidRPr="005D11BD">
        <w:rPr>
          <w:rFonts w:ascii="Hiragino Kaku Gothic Pro W3" w:eastAsia="Hiragino Kaku Gothic Pro W3" w:hAnsi="Hiragino Kaku Gothic Pro W3" w:cs="MS Gothic" w:hint="eastAsia"/>
          <w:color w:val="538135" w:themeColor="accent6" w:themeShade="BF"/>
        </w:rPr>
        <w:t>）</w:t>
      </w:r>
      <w:proofErr w:type="spellStart"/>
      <w:r w:rsidRPr="005D11BD">
        <w:rPr>
          <w:rFonts w:ascii="Hiragino Kaku Gothic Pro W3" w:eastAsia="Hiragino Kaku Gothic Pro W3" w:hAnsi="Hiragino Kaku Gothic Pro W3" w:cs="MS Gothic" w:hint="eastAsia"/>
          <w:color w:val="538135" w:themeColor="accent6" w:themeShade="BF"/>
        </w:rPr>
        <w:t>です</w:t>
      </w:r>
      <w:proofErr w:type="spellEnd"/>
      <w:r w:rsidRPr="005D11BD">
        <w:rPr>
          <w:rFonts w:ascii="Hiragino Kaku Gothic Pro W3" w:eastAsia="Hiragino Kaku Gothic Pro W3" w:hAnsi="Hiragino Kaku Gothic Pro W3" w:cs="MS Gothic" w:hint="eastAsia"/>
          <w:color w:val="538135" w:themeColor="accent6" w:themeShade="BF"/>
        </w:rPr>
        <w:t>。</w:t>
      </w:r>
      <w:r w:rsidR="00227C05">
        <w:rPr>
          <w:rFonts w:ascii="Hiragino Kaku Gothic Pro W3" w:eastAsia="Hiragino Kaku Gothic Pro W3" w:hAnsi="Hiragino Kaku Gothic Pro W3" w:cs="MS Gothic"/>
          <w:color w:val="538135" w:themeColor="accent6" w:themeShade="BF"/>
          <w:lang w:val="en-US" w:eastAsia="ja-JP"/>
        </w:rPr>
        <w:t>Kazan</w:t>
      </w:r>
      <w:r w:rsidRPr="005D11BD">
        <w:rPr>
          <w:rFonts w:ascii="Hiragino Kaku Gothic Pro W3" w:eastAsia="Hiragino Kaku Gothic Pro W3" w:hAnsi="Hiragino Kaku Gothic Pro W3" w:cs="MS Gothic" w:hint="eastAsia"/>
          <w:color w:val="538135" w:themeColor="accent6" w:themeShade="BF"/>
          <w:lang w:eastAsia="ja-JP"/>
        </w:rPr>
        <w:t>と</w:t>
      </w:r>
      <w:proofErr w:type="spellStart"/>
      <w:r w:rsidRPr="005D11BD">
        <w:rPr>
          <w:rFonts w:ascii="Hiragino Kaku Gothic Pro W3" w:eastAsia="Hiragino Kaku Gothic Pro W3" w:hAnsi="Hiragino Kaku Gothic Pro W3" w:cs="MS Gothic" w:hint="eastAsia"/>
          <w:color w:val="538135" w:themeColor="accent6" w:themeShade="BF"/>
        </w:rPr>
        <w:t>いう名前は、</w:t>
      </w:r>
      <w:r w:rsidRPr="00227C05">
        <w:rPr>
          <w:rFonts w:ascii="Hiragino Kaku Gothic Pro W3" w:eastAsia="Hiragino Kaku Gothic Pro W3" w:hAnsi="Hiragino Kaku Gothic Pro W3" w:cs="MS Gothic" w:hint="eastAsia"/>
          <w:color w:val="538135" w:themeColor="accent6" w:themeShade="BF"/>
        </w:rPr>
        <w:t>大釜</w:t>
      </w:r>
      <w:r w:rsidRPr="005D11BD">
        <w:rPr>
          <w:rFonts w:ascii="Hiragino Kaku Gothic Pro W3" w:eastAsia="Hiragino Kaku Gothic Pro W3" w:hAnsi="Hiragino Kaku Gothic Pro W3" w:cs="MS Gothic" w:hint="eastAsia"/>
          <w:color w:val="538135" w:themeColor="accent6" w:themeShade="BF"/>
        </w:rPr>
        <w:t>（またはボイラ</w:t>
      </w:r>
      <w:proofErr w:type="spellEnd"/>
      <w:r w:rsidRPr="005D11BD">
        <w:rPr>
          <w:rFonts w:ascii="Hiragino Kaku Gothic Pro W3" w:eastAsia="Hiragino Kaku Gothic Pro W3" w:hAnsi="Hiragino Kaku Gothic Pro W3" w:cs="MS Gothic" w:hint="eastAsia"/>
          <w:color w:val="538135" w:themeColor="accent6" w:themeShade="BF"/>
        </w:rPr>
        <w:t>ー）</w:t>
      </w:r>
      <w:proofErr w:type="spellStart"/>
      <w:r w:rsidRPr="005D11BD">
        <w:rPr>
          <w:rFonts w:ascii="Hiragino Kaku Gothic Pro W3" w:eastAsia="Hiragino Kaku Gothic Pro W3" w:hAnsi="Hiragino Kaku Gothic Pro W3" w:cs="MS Gothic" w:hint="eastAsia"/>
          <w:color w:val="538135" w:themeColor="accent6" w:themeShade="BF"/>
        </w:rPr>
        <w:t>を意味する</w:t>
      </w:r>
      <w:r w:rsidR="00227C05" w:rsidRPr="00227C05">
        <w:rPr>
          <w:rFonts w:ascii="Hiragino Kaku Gothic Pro W3" w:eastAsia="Hiragino Kaku Gothic Pro W3" w:hAnsi="Hiragino Kaku Gothic Pro W3" w:cs="MS Gothic" w:hint="eastAsia"/>
          <w:i/>
          <w:iCs/>
          <w:color w:val="538135" w:themeColor="accent6" w:themeShade="BF"/>
        </w:rPr>
        <w:t>q</w:t>
      </w:r>
      <w:r w:rsidR="00227C05" w:rsidRPr="00227C05">
        <w:rPr>
          <w:rFonts w:ascii="Hiragino Kaku Gothic Pro W3" w:eastAsia="Hiragino Kaku Gothic Pro W3" w:hAnsi="Hiragino Kaku Gothic Pro W3" w:cs="MS Gothic"/>
          <w:i/>
          <w:iCs/>
          <w:color w:val="538135" w:themeColor="accent6" w:themeShade="BF"/>
        </w:rPr>
        <w:t>azan</w:t>
      </w:r>
      <w:r w:rsidRPr="005D11BD">
        <w:rPr>
          <w:rFonts w:ascii="Hiragino Kaku Gothic Pro W3" w:eastAsia="Hiragino Kaku Gothic Pro W3" w:hAnsi="Hiragino Kaku Gothic Pro W3" w:cs="MS Gothic" w:hint="eastAsia"/>
          <w:color w:val="538135" w:themeColor="accent6" w:themeShade="BF"/>
        </w:rPr>
        <w:t>という言葉に由来すると考えられています。大釜に関連する名前の起源について多くの物語があります</w:t>
      </w:r>
      <w:proofErr w:type="spellEnd"/>
      <w:r w:rsidRPr="005D11BD">
        <w:rPr>
          <w:rFonts w:ascii="Hiragino Kaku Gothic Pro W3" w:eastAsia="Hiragino Kaku Gothic Pro W3" w:hAnsi="Hiragino Kaku Gothic Pro W3" w:cs="MS Gothic" w:hint="eastAsia"/>
          <w:color w:val="538135" w:themeColor="accent6" w:themeShade="BF"/>
        </w:rPr>
        <w:t>。</w:t>
      </w:r>
    </w:p>
    <w:p w14:paraId="620056E1" w14:textId="4211D293" w:rsidR="00830A6D" w:rsidRDefault="00830A6D" w:rsidP="0016367F"/>
    <w:p w14:paraId="40C82D44" w14:textId="6B906315" w:rsidR="00830A6D" w:rsidRDefault="00114006" w:rsidP="0016367F">
      <w:r>
        <w:br/>
      </w:r>
      <w:r>
        <w:br/>
      </w:r>
      <w:r>
        <w:br/>
      </w:r>
      <w:r>
        <w:br/>
      </w:r>
      <w:r>
        <w:br/>
      </w:r>
      <w:r>
        <w:br/>
      </w:r>
      <w:r>
        <w:br/>
      </w:r>
      <w:r>
        <w:br/>
      </w:r>
      <w:r>
        <w:br/>
      </w:r>
      <w:r>
        <w:br/>
      </w:r>
    </w:p>
    <w:p w14:paraId="1052C250" w14:textId="74A6B698" w:rsidR="00F2267A" w:rsidRPr="00866978" w:rsidRDefault="00F34D3B" w:rsidP="00866978">
      <w:pPr>
        <w:pStyle w:val="BodySubHeaderSpacebefore"/>
        <w:rPr>
          <w:b/>
          <w:color w:val="FF0000"/>
        </w:rPr>
      </w:pPr>
      <w:r>
        <w:lastRenderedPageBreak/>
        <w:t>Demographics</w:t>
      </w:r>
      <w:r w:rsidR="00F2267A" w:rsidRPr="00F34D3B">
        <w:t xml:space="preserve">: </w:t>
      </w:r>
    </w:p>
    <w:p w14:paraId="7A639E40" w14:textId="3C022678" w:rsidR="00F34D3B" w:rsidRDefault="00F34D3B" w:rsidP="0016367F">
      <w:pPr>
        <w:pStyle w:val="ListParagraph"/>
        <w:numPr>
          <w:ilvl w:val="0"/>
          <w:numId w:val="20"/>
        </w:numPr>
      </w:pPr>
      <w:r>
        <w:t>Gender: Male (30%) and Female (70%)</w:t>
      </w:r>
    </w:p>
    <w:p w14:paraId="208E5CF7" w14:textId="56F93982" w:rsidR="00F34D3B" w:rsidRPr="00F34D3B" w:rsidRDefault="00F34D3B" w:rsidP="0016367F">
      <w:pPr>
        <w:pStyle w:val="ListParagraph"/>
        <w:numPr>
          <w:ilvl w:val="0"/>
          <w:numId w:val="20"/>
        </w:numPr>
      </w:pPr>
      <w:r>
        <w:t>Age: 20-30 years old</w:t>
      </w:r>
    </w:p>
    <w:p w14:paraId="159318CB" w14:textId="45312450" w:rsidR="00F34D3B" w:rsidRDefault="00F34D3B" w:rsidP="0016367F">
      <w:pPr>
        <w:pStyle w:val="ListParagraph"/>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6AF2B39E" w:rsidR="00F34D3B" w:rsidRDefault="002501E8" w:rsidP="0016367F">
      <w:pPr>
        <w:pStyle w:val="ListParagraph"/>
        <w:numPr>
          <w:ilvl w:val="0"/>
          <w:numId w:val="20"/>
        </w:numPr>
      </w:pPr>
      <w:r>
        <w:t xml:space="preserve">Other: They appreciate </w:t>
      </w:r>
      <w:r w:rsidR="00EB4518">
        <w:t xml:space="preserve">design, art, vintage style and hand-made items. </w:t>
      </w:r>
    </w:p>
    <w:p w14:paraId="7BE1B0C7" w14:textId="351B6651" w:rsidR="00227C05" w:rsidRDefault="00227C05" w:rsidP="00227C05"/>
    <w:p w14:paraId="01FB252F" w14:textId="77777777" w:rsidR="00227C05" w:rsidRDefault="00227C05" w:rsidP="00227C05">
      <w:pPr>
        <w:pStyle w:val="BodySubHeaderSpacebefore"/>
      </w:pPr>
      <w:r>
        <w:t>Tasks</w:t>
      </w:r>
      <w:r>
        <w:rPr>
          <w:rFonts w:hint="eastAsia"/>
          <w:lang w:eastAsia="ja-JP"/>
        </w:rPr>
        <w:t>:</w:t>
      </w:r>
      <w:r>
        <w:t xml:space="preserve"> </w:t>
      </w:r>
    </w:p>
    <w:p w14:paraId="1ACE3E63" w14:textId="77777777" w:rsidR="00227C05" w:rsidRPr="00CA6044" w:rsidRDefault="00227C05" w:rsidP="00227C05">
      <w:pPr>
        <w:pStyle w:val="ListParagraph"/>
        <w:numPr>
          <w:ilvl w:val="0"/>
          <w:numId w:val="21"/>
        </w:numPr>
      </w:pPr>
      <w:r w:rsidRPr="00CA6044">
        <w:t>Logo</w:t>
      </w:r>
    </w:p>
    <w:p w14:paraId="753C2C4A" w14:textId="77777777" w:rsidR="00227C05" w:rsidRPr="00CA6044" w:rsidRDefault="00227C05" w:rsidP="00227C05">
      <w:pPr>
        <w:pStyle w:val="ListParagraph"/>
        <w:numPr>
          <w:ilvl w:val="0"/>
          <w:numId w:val="21"/>
        </w:numPr>
      </w:pPr>
      <w:r w:rsidRPr="00CA6044">
        <w:t>Business Card</w:t>
      </w:r>
    </w:p>
    <w:p w14:paraId="293DDFB1" w14:textId="3DA7A0A6" w:rsidR="008C2CF0" w:rsidRDefault="00227C05" w:rsidP="008C2CF0">
      <w:pPr>
        <w:pStyle w:val="ListParagraph"/>
        <w:numPr>
          <w:ilvl w:val="0"/>
          <w:numId w:val="21"/>
        </w:numPr>
      </w:pPr>
      <w:r w:rsidRPr="00CA6044">
        <w:t>Brochure</w:t>
      </w:r>
      <w:r>
        <w:t>: Part A (</w:t>
      </w:r>
      <w:r w:rsidRPr="00CA6044">
        <w:t>Print</w:t>
      </w:r>
      <w:r>
        <w:t>)</w:t>
      </w:r>
      <w:r w:rsidRPr="00CA6044">
        <w:t xml:space="preserve"> and </w:t>
      </w:r>
      <w:r>
        <w:t>Part B (</w:t>
      </w:r>
      <w:r w:rsidRPr="00CA6044">
        <w:t>Interactive</w:t>
      </w:r>
      <w:r>
        <w:t>)</w:t>
      </w:r>
    </w:p>
    <w:p w14:paraId="3B83D7D9" w14:textId="1D360EE6" w:rsidR="0016367F" w:rsidRDefault="00114006" w:rsidP="0016367F">
      <w:pPr>
        <w:pStyle w:val="Heading1"/>
      </w:pPr>
      <w:r>
        <w:br/>
      </w:r>
      <w:r w:rsidR="00453B91"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359B888" w14:textId="77777777" w:rsidR="00227C05" w:rsidRDefault="00227C05" w:rsidP="00227C05">
      <w:pPr>
        <w:pStyle w:val="BodySubHeaderSpacebefore"/>
      </w:pPr>
    </w:p>
    <w:p w14:paraId="25D34782" w14:textId="77777777" w:rsidR="00227C05" w:rsidRDefault="00227C05" w:rsidP="00227C05">
      <w:pPr>
        <w:pStyle w:val="BodySubHeaderSpacebefore"/>
      </w:pPr>
    </w:p>
    <w:p w14:paraId="6686C2B4" w14:textId="77777777" w:rsidR="00227C05" w:rsidRDefault="00227C05" w:rsidP="00227C05">
      <w:pPr>
        <w:pStyle w:val="BodySubHeaderSpacebefore"/>
      </w:pPr>
    </w:p>
    <w:p w14:paraId="205FDA25" w14:textId="77777777" w:rsidR="00227C05" w:rsidRDefault="00227C05" w:rsidP="00227C05">
      <w:pPr>
        <w:pStyle w:val="BodySubHeaderSpacebefore"/>
      </w:pPr>
    </w:p>
    <w:p w14:paraId="7FCAA467" w14:textId="77777777" w:rsidR="00227C05" w:rsidRDefault="00227C05" w:rsidP="00227C05">
      <w:pPr>
        <w:pStyle w:val="BodySubHeaderSpacebefore"/>
      </w:pPr>
    </w:p>
    <w:p w14:paraId="7BAB8AB6" w14:textId="77777777" w:rsidR="00227C05" w:rsidRDefault="00227C05" w:rsidP="00227C05">
      <w:pPr>
        <w:pStyle w:val="BodySubHeaderSpacebefore"/>
      </w:pPr>
    </w:p>
    <w:p w14:paraId="293F71A3" w14:textId="77777777" w:rsidR="00227C05" w:rsidRDefault="00227C05" w:rsidP="00227C05">
      <w:pPr>
        <w:pStyle w:val="BodySubHeaderSpacebefore"/>
      </w:pPr>
    </w:p>
    <w:p w14:paraId="050D950B" w14:textId="77777777" w:rsidR="00227C05" w:rsidRDefault="00227C05" w:rsidP="00227C05">
      <w:pPr>
        <w:pStyle w:val="BodySubHeaderSpacebefore"/>
      </w:pPr>
    </w:p>
    <w:p w14:paraId="38FA2AD9" w14:textId="77777777" w:rsidR="00227C05" w:rsidRPr="00114006" w:rsidRDefault="00227C05" w:rsidP="00227C05">
      <w:pPr>
        <w:pStyle w:val="BodySubHeaderSpacebefore"/>
        <w:rPr>
          <w:sz w:val="2"/>
          <w:szCs w:val="2"/>
        </w:rPr>
      </w:pPr>
    </w:p>
    <w:p w14:paraId="44294ECD" w14:textId="704AA743" w:rsidR="00227C05" w:rsidRPr="00227C05" w:rsidRDefault="00227C05" w:rsidP="00227C05">
      <w:pPr>
        <w:pStyle w:val="BodySubHeaderSpacebefore"/>
        <w:rPr>
          <w:rFonts w:ascii="Hiragino Kaku Gothic Pro W3" w:eastAsia="Hiragino Kaku Gothic Pro W3" w:hAnsi="Hiragino Kaku Gothic Pro W3"/>
          <w:color w:val="FF0000"/>
        </w:rPr>
      </w:pPr>
      <w:r w:rsidRPr="00227C05">
        <w:rPr>
          <w:rFonts w:ascii="Hiragino Kaku Gothic Pro W3" w:eastAsia="Hiragino Kaku Gothic Pro W3" w:hAnsi="Hiragino Kaku Gothic Pro W3" w:hint="eastAsia"/>
          <w:lang w:eastAsia="ja-JP"/>
        </w:rPr>
        <w:lastRenderedPageBreak/>
        <w:t>ターゲット層</w:t>
      </w:r>
      <w:r w:rsidRPr="00227C05">
        <w:rPr>
          <w:rFonts w:ascii="Hiragino Kaku Gothic Pro W3" w:eastAsia="Hiragino Kaku Gothic Pro W3" w:hAnsi="Hiragino Kaku Gothic Pro W3"/>
        </w:rPr>
        <w:t xml:space="preserve">: </w:t>
      </w:r>
    </w:p>
    <w:p w14:paraId="7FC0F1AD" w14:textId="7865B8AB" w:rsidR="00227C05" w:rsidRPr="00227C05" w:rsidRDefault="00227C05" w:rsidP="00227C05">
      <w:pPr>
        <w:pStyle w:val="ListParagraph"/>
        <w:numPr>
          <w:ilvl w:val="0"/>
          <w:numId w:val="20"/>
        </w:numPr>
        <w:rPr>
          <w:rFonts w:ascii="Hiragino Kaku Gothic Pro W3" w:eastAsia="Hiragino Kaku Gothic Pro W3" w:hAnsi="Hiragino Kaku Gothic Pro W3"/>
          <w:color w:val="538135" w:themeColor="accent6" w:themeShade="BF"/>
        </w:rPr>
      </w:pPr>
      <w:r w:rsidRPr="00227C05">
        <w:rPr>
          <w:rFonts w:ascii="Hiragino Kaku Gothic Pro W3" w:eastAsia="Hiragino Kaku Gothic Pro W3" w:hAnsi="Hiragino Kaku Gothic Pro W3" w:cs="MS Mincho" w:hint="eastAsia"/>
          <w:color w:val="538135" w:themeColor="accent6" w:themeShade="BF"/>
          <w:lang w:eastAsia="ja-JP"/>
        </w:rPr>
        <w:t>性別</w:t>
      </w:r>
      <w:r w:rsidRPr="00227C05">
        <w:rPr>
          <w:rFonts w:ascii="Hiragino Kaku Gothic Pro W3" w:eastAsia="Hiragino Kaku Gothic Pro W3" w:hAnsi="Hiragino Kaku Gothic Pro W3"/>
          <w:color w:val="538135" w:themeColor="accent6" w:themeShade="BF"/>
        </w:rPr>
        <w:t>: Male</w:t>
      </w:r>
      <w:r w:rsidRPr="00227C05">
        <w:rPr>
          <w:rFonts w:ascii="Hiragino Kaku Gothic Pro W3" w:eastAsia="Hiragino Kaku Gothic Pro W3" w:hAnsi="Hiragino Kaku Gothic Pro W3" w:cs="MS Mincho" w:hint="eastAsia"/>
          <w:color w:val="538135" w:themeColor="accent6" w:themeShade="BF"/>
          <w:lang w:eastAsia="ja-JP"/>
        </w:rPr>
        <w:t>男性</w:t>
      </w:r>
      <w:r w:rsidRPr="00227C05">
        <w:rPr>
          <w:rFonts w:ascii="Hiragino Kaku Gothic Pro W3" w:eastAsia="Hiragino Kaku Gothic Pro W3" w:hAnsi="Hiragino Kaku Gothic Pro W3"/>
          <w:color w:val="538135" w:themeColor="accent6" w:themeShade="BF"/>
        </w:rPr>
        <w:t xml:space="preserve"> (30%)</w:t>
      </w:r>
      <w:r w:rsidRPr="00227C05">
        <w:rPr>
          <w:rFonts w:ascii="Hiragino Kaku Gothic Pro W3" w:eastAsia="Hiragino Kaku Gothic Pro W3" w:hAnsi="Hiragino Kaku Gothic Pro W3" w:cs="MS Mincho" w:hint="eastAsia"/>
          <w:color w:val="538135" w:themeColor="accent6" w:themeShade="BF"/>
          <w:lang w:eastAsia="ja-JP"/>
        </w:rPr>
        <w:t>と女性</w:t>
      </w:r>
      <w:r w:rsidRPr="00227C05">
        <w:rPr>
          <w:rFonts w:ascii="Hiragino Kaku Gothic Pro W3" w:eastAsia="Hiragino Kaku Gothic Pro W3" w:hAnsi="Hiragino Kaku Gothic Pro W3"/>
          <w:color w:val="538135" w:themeColor="accent6" w:themeShade="BF"/>
        </w:rPr>
        <w:t xml:space="preserve"> (70%)</w:t>
      </w:r>
    </w:p>
    <w:p w14:paraId="28046692" w14:textId="1DAACD7C" w:rsidR="00227C05" w:rsidRPr="00227C05" w:rsidRDefault="00227C05" w:rsidP="00227C05">
      <w:pPr>
        <w:pStyle w:val="ListParagraph"/>
        <w:numPr>
          <w:ilvl w:val="0"/>
          <w:numId w:val="20"/>
        </w:numPr>
        <w:rPr>
          <w:rFonts w:ascii="Hiragino Kaku Gothic Pro W3" w:eastAsia="Hiragino Kaku Gothic Pro W3" w:hAnsi="Hiragino Kaku Gothic Pro W3"/>
          <w:color w:val="538135" w:themeColor="accent6" w:themeShade="BF"/>
        </w:rPr>
      </w:pPr>
      <w:r w:rsidRPr="00227C05">
        <w:rPr>
          <w:rFonts w:ascii="Hiragino Kaku Gothic Pro W3" w:eastAsia="Hiragino Kaku Gothic Pro W3" w:hAnsi="Hiragino Kaku Gothic Pro W3" w:cs="MS Mincho" w:hint="eastAsia"/>
          <w:color w:val="538135" w:themeColor="accent6" w:themeShade="BF"/>
          <w:lang w:eastAsia="ja-JP"/>
        </w:rPr>
        <w:t>年齢</w:t>
      </w:r>
      <w:r w:rsidRPr="00227C05">
        <w:rPr>
          <w:rFonts w:ascii="Hiragino Kaku Gothic Pro W3" w:eastAsia="Hiragino Kaku Gothic Pro W3" w:hAnsi="Hiragino Kaku Gothic Pro W3"/>
          <w:color w:val="538135" w:themeColor="accent6" w:themeShade="BF"/>
        </w:rPr>
        <w:t>: 20-30</w:t>
      </w:r>
      <w:r w:rsidRPr="00227C05">
        <w:rPr>
          <w:rFonts w:ascii="Hiragino Kaku Gothic Pro W3" w:eastAsia="Hiragino Kaku Gothic Pro W3" w:hAnsi="Hiragino Kaku Gothic Pro W3" w:cs="MS Mincho" w:hint="eastAsia"/>
          <w:color w:val="538135" w:themeColor="accent6" w:themeShade="BF"/>
          <w:lang w:eastAsia="ja-JP"/>
        </w:rPr>
        <w:t>歳</w:t>
      </w:r>
    </w:p>
    <w:p w14:paraId="4BDFB818" w14:textId="7692CA72" w:rsidR="00227C05" w:rsidRPr="00227C05" w:rsidRDefault="00227C05" w:rsidP="00227C05">
      <w:pPr>
        <w:pStyle w:val="ListParagraph"/>
        <w:numPr>
          <w:ilvl w:val="0"/>
          <w:numId w:val="20"/>
        </w:numPr>
        <w:rPr>
          <w:rFonts w:ascii="Hiragino Kaku Gothic Pro W3" w:eastAsia="Hiragino Kaku Gothic Pro W3" w:hAnsi="Hiragino Kaku Gothic Pro W3"/>
          <w:color w:val="538135" w:themeColor="accent6" w:themeShade="BF"/>
        </w:rPr>
      </w:pPr>
      <w:r w:rsidRPr="00227C05">
        <w:rPr>
          <w:rFonts w:ascii="Hiragino Kaku Gothic Pro W3" w:eastAsia="Hiragino Kaku Gothic Pro W3" w:hAnsi="Hiragino Kaku Gothic Pro W3" w:cs="MS Mincho" w:hint="eastAsia"/>
          <w:color w:val="538135" w:themeColor="accent6" w:themeShade="BF"/>
          <w:lang w:eastAsia="ja-JP"/>
        </w:rPr>
        <w:t>地域</w:t>
      </w:r>
      <w:r w:rsidRPr="00227C05">
        <w:rPr>
          <w:rFonts w:ascii="Hiragino Kaku Gothic Pro W3" w:eastAsia="Hiragino Kaku Gothic Pro W3" w:hAnsi="Hiragino Kaku Gothic Pro W3"/>
          <w:color w:val="538135" w:themeColor="accent6" w:themeShade="BF"/>
        </w:rPr>
        <w:t>:</w:t>
      </w:r>
      <w:r w:rsidRPr="00227C05">
        <w:rPr>
          <w:rFonts w:ascii="Hiragino Kaku Gothic Pro W3" w:eastAsia="Hiragino Kaku Gothic Pro W3" w:hAnsi="Hiragino Kaku Gothic Pro W3" w:cs="MS Mincho" w:hint="eastAsia"/>
          <w:color w:val="538135" w:themeColor="accent6" w:themeShade="BF"/>
          <w:lang w:eastAsia="ja-JP"/>
        </w:rPr>
        <w:t>ヨーロッパ（西ヨーロッパを強調）</w:t>
      </w:r>
    </w:p>
    <w:p w14:paraId="60A64E61" w14:textId="786D6CF9" w:rsidR="00227C05" w:rsidRPr="00227C05" w:rsidRDefault="00227C05" w:rsidP="00227C05">
      <w:pPr>
        <w:pStyle w:val="ListParagraph"/>
        <w:numPr>
          <w:ilvl w:val="0"/>
          <w:numId w:val="20"/>
        </w:numPr>
        <w:rPr>
          <w:rFonts w:ascii="Hiragino Kaku Gothic Pro W3" w:eastAsia="Hiragino Kaku Gothic Pro W3" w:hAnsi="Hiragino Kaku Gothic Pro W3"/>
          <w:color w:val="538135" w:themeColor="accent6" w:themeShade="BF"/>
        </w:rPr>
      </w:pPr>
      <w:bookmarkStart w:id="4" w:name="_GoBack"/>
      <w:bookmarkEnd w:id="4"/>
      <w:r w:rsidRPr="00227C05">
        <w:rPr>
          <w:rFonts w:ascii="Hiragino Kaku Gothic Pro W3" w:eastAsia="Hiragino Kaku Gothic Pro W3" w:hAnsi="Hiragino Kaku Gothic Pro W3" w:cs="MS Mincho" w:hint="eastAsia"/>
          <w:color w:val="538135" w:themeColor="accent6" w:themeShade="BF"/>
          <w:lang w:eastAsia="ja-JP"/>
        </w:rPr>
        <w:t>所得</w:t>
      </w:r>
      <w:r w:rsidRPr="00227C05">
        <w:rPr>
          <w:rFonts w:ascii="Hiragino Kaku Gothic Pro W3" w:eastAsia="Hiragino Kaku Gothic Pro W3" w:hAnsi="Hiragino Kaku Gothic Pro W3" w:hint="eastAsia"/>
          <w:color w:val="538135" w:themeColor="accent6" w:themeShade="BF"/>
          <w:lang w:eastAsia="ja-JP"/>
        </w:rPr>
        <w:t>:</w:t>
      </w:r>
      <w:r w:rsidRPr="00227C05">
        <w:rPr>
          <w:rFonts w:ascii="Hiragino Kaku Gothic Pro W3" w:eastAsia="Hiragino Kaku Gothic Pro W3" w:hAnsi="Hiragino Kaku Gothic Pro W3"/>
          <w:color w:val="538135" w:themeColor="accent6" w:themeShade="BF"/>
        </w:rPr>
        <w:t xml:space="preserve"> Middle </w:t>
      </w:r>
      <w:r w:rsidRPr="00227C05">
        <w:rPr>
          <w:rFonts w:ascii="Hiragino Kaku Gothic Pro W3" w:eastAsia="Hiragino Kaku Gothic Pro W3" w:hAnsi="Hiragino Kaku Gothic Pro W3" w:cs="MS Mincho" w:hint="eastAsia"/>
          <w:color w:val="538135" w:themeColor="accent6" w:themeShade="BF"/>
          <w:lang w:eastAsia="ja-JP"/>
        </w:rPr>
        <w:t>中所得</w:t>
      </w:r>
      <w:r w:rsidRPr="00227C05">
        <w:rPr>
          <w:rFonts w:ascii="Hiragino Kaku Gothic Pro W3" w:eastAsia="Hiragino Kaku Gothic Pro W3" w:hAnsi="Hiragino Kaku Gothic Pro W3"/>
          <w:color w:val="538135" w:themeColor="accent6" w:themeShade="BF"/>
        </w:rPr>
        <w:t xml:space="preserve">(20%) </w:t>
      </w:r>
      <w:r w:rsidRPr="00227C05">
        <w:rPr>
          <w:rFonts w:ascii="Hiragino Kaku Gothic Pro W3" w:eastAsia="Hiragino Kaku Gothic Pro W3" w:hAnsi="Hiragino Kaku Gothic Pro W3" w:cs="MS Mincho" w:hint="eastAsia"/>
          <w:color w:val="538135" w:themeColor="accent6" w:themeShade="BF"/>
          <w:lang w:eastAsia="ja-JP"/>
        </w:rPr>
        <w:t>から高所得</w:t>
      </w:r>
      <w:r w:rsidRPr="00227C05">
        <w:rPr>
          <w:rFonts w:ascii="Hiragino Kaku Gothic Pro W3" w:eastAsia="Hiragino Kaku Gothic Pro W3" w:hAnsi="Hiragino Kaku Gothic Pro W3"/>
          <w:color w:val="538135" w:themeColor="accent6" w:themeShade="BF"/>
        </w:rPr>
        <w:t>(80%)</w:t>
      </w:r>
    </w:p>
    <w:p w14:paraId="6719BB06" w14:textId="77777777" w:rsidR="00227C05" w:rsidRPr="00227C05" w:rsidRDefault="00227C05" w:rsidP="00227C05">
      <w:pPr>
        <w:pStyle w:val="ListParagraph"/>
        <w:numPr>
          <w:ilvl w:val="0"/>
          <w:numId w:val="20"/>
        </w:numPr>
        <w:rPr>
          <w:rFonts w:ascii="Hiragino Kaku Gothic Pro W3" w:eastAsia="Hiragino Kaku Gothic Pro W3" w:hAnsi="Hiragino Kaku Gothic Pro W3"/>
          <w:color w:val="538135" w:themeColor="accent6" w:themeShade="BF"/>
          <w:lang w:eastAsia="ja-JP"/>
        </w:rPr>
      </w:pPr>
      <w:r w:rsidRPr="00227C05">
        <w:rPr>
          <w:rFonts w:ascii="Hiragino Kaku Gothic Pro W3" w:eastAsia="Hiragino Kaku Gothic Pro W3" w:hAnsi="Hiragino Kaku Gothic Pro W3"/>
          <w:color w:val="538135" w:themeColor="accent6" w:themeShade="BF"/>
        </w:rPr>
        <w:t>Other</w:t>
      </w:r>
      <w:r w:rsidRPr="00227C05">
        <w:rPr>
          <w:rFonts w:ascii="Hiragino Kaku Gothic Pro W3" w:eastAsia="Hiragino Kaku Gothic Pro W3" w:hAnsi="Hiragino Kaku Gothic Pro W3" w:cs="MS Mincho" w:hint="eastAsia"/>
          <w:color w:val="538135" w:themeColor="accent6" w:themeShade="BF"/>
          <w:lang w:eastAsia="ja-JP"/>
        </w:rPr>
        <w:t>その他</w:t>
      </w:r>
      <w:r w:rsidRPr="00227C05">
        <w:rPr>
          <w:rFonts w:ascii="Hiragino Kaku Gothic Pro W3" w:eastAsia="Hiragino Kaku Gothic Pro W3" w:hAnsi="Hiragino Kaku Gothic Pro W3"/>
          <w:color w:val="538135" w:themeColor="accent6" w:themeShade="BF"/>
        </w:rPr>
        <w:t xml:space="preserve">: They appreciate design, art, vintage style and hand-made items. </w:t>
      </w:r>
      <w:r w:rsidRPr="00227C05">
        <w:rPr>
          <w:rFonts w:ascii="Hiragino Kaku Gothic Pro W3" w:eastAsia="Hiragino Kaku Gothic Pro W3" w:hAnsi="Hiragino Kaku Gothic Pro W3" w:cs="MS Mincho" w:hint="eastAsia"/>
          <w:color w:val="538135" w:themeColor="accent6" w:themeShade="BF"/>
          <w:lang w:eastAsia="ja-JP"/>
        </w:rPr>
        <w:t>デザイン、アート、ビンテージスタイル、手作りのアイテムを好む。</w:t>
      </w:r>
    </w:p>
    <w:p w14:paraId="6128C293" w14:textId="77777777" w:rsidR="00227C05" w:rsidRDefault="00227C05" w:rsidP="00227C05"/>
    <w:p w14:paraId="73BD62BB" w14:textId="77777777" w:rsidR="00227C05" w:rsidRPr="00227C05" w:rsidRDefault="00227C05" w:rsidP="00227C05">
      <w:pPr>
        <w:pStyle w:val="BodySubHeaderSpacebefore"/>
        <w:rPr>
          <w:rFonts w:ascii="Hiragino Kaku Gothic Pro W3" w:eastAsia="Hiragino Kaku Gothic Pro W3" w:hAnsi="Hiragino Kaku Gothic Pro W3"/>
        </w:rPr>
      </w:pPr>
      <w:r w:rsidRPr="00227C05">
        <w:rPr>
          <w:rFonts w:ascii="Hiragino Kaku Gothic Pro W3" w:eastAsia="Hiragino Kaku Gothic Pro W3" w:hAnsi="Hiragino Kaku Gothic Pro W3"/>
        </w:rPr>
        <w:t>Tasks</w:t>
      </w:r>
      <w:r w:rsidRPr="00227C05">
        <w:rPr>
          <w:rFonts w:ascii="Hiragino Kaku Gothic Pro W3" w:eastAsia="Hiragino Kaku Gothic Pro W3" w:hAnsi="Hiragino Kaku Gothic Pro W3" w:hint="eastAsia"/>
          <w:lang w:eastAsia="ja-JP"/>
        </w:rPr>
        <w:t>タスク:</w:t>
      </w:r>
      <w:r w:rsidRPr="00227C05">
        <w:rPr>
          <w:rFonts w:ascii="Hiragino Kaku Gothic Pro W3" w:eastAsia="Hiragino Kaku Gothic Pro W3" w:hAnsi="Hiragino Kaku Gothic Pro W3"/>
        </w:rPr>
        <w:t xml:space="preserve"> </w:t>
      </w:r>
    </w:p>
    <w:p w14:paraId="43819E43" w14:textId="77777777" w:rsidR="00227C05" w:rsidRPr="00227C05" w:rsidRDefault="00227C05" w:rsidP="00227C05">
      <w:pPr>
        <w:pStyle w:val="ListParagraph"/>
        <w:numPr>
          <w:ilvl w:val="0"/>
          <w:numId w:val="21"/>
        </w:numPr>
        <w:rPr>
          <w:rFonts w:ascii="Hiragino Kaku Gothic Pro W3" w:eastAsia="Hiragino Kaku Gothic Pro W3" w:hAnsi="Hiragino Kaku Gothic Pro W3"/>
          <w:color w:val="538135" w:themeColor="accent6" w:themeShade="BF"/>
        </w:rPr>
      </w:pPr>
      <w:r w:rsidRPr="00227C05">
        <w:rPr>
          <w:rFonts w:ascii="Hiragino Kaku Gothic Pro W3" w:eastAsia="Hiragino Kaku Gothic Pro W3" w:hAnsi="Hiragino Kaku Gothic Pro W3"/>
          <w:color w:val="538135" w:themeColor="accent6" w:themeShade="BF"/>
        </w:rPr>
        <w:t>Logo</w:t>
      </w:r>
      <w:r w:rsidRPr="00227C05">
        <w:rPr>
          <w:rFonts w:ascii="Hiragino Kaku Gothic Pro W3" w:eastAsia="Hiragino Kaku Gothic Pro W3" w:hAnsi="Hiragino Kaku Gothic Pro W3" w:cs="MS Mincho" w:hint="eastAsia"/>
          <w:color w:val="538135" w:themeColor="accent6" w:themeShade="BF"/>
          <w:lang w:eastAsia="ja-JP"/>
        </w:rPr>
        <w:t>ロゴ</w:t>
      </w:r>
    </w:p>
    <w:p w14:paraId="5EA153C5" w14:textId="77777777" w:rsidR="00227C05" w:rsidRPr="00227C05" w:rsidRDefault="00227C05" w:rsidP="00227C05">
      <w:pPr>
        <w:pStyle w:val="ListParagraph"/>
        <w:numPr>
          <w:ilvl w:val="0"/>
          <w:numId w:val="21"/>
        </w:numPr>
        <w:rPr>
          <w:rFonts w:ascii="Hiragino Kaku Gothic Pro W3" w:eastAsia="Hiragino Kaku Gothic Pro W3" w:hAnsi="Hiragino Kaku Gothic Pro W3"/>
          <w:color w:val="538135" w:themeColor="accent6" w:themeShade="BF"/>
        </w:rPr>
      </w:pPr>
      <w:r w:rsidRPr="00227C05">
        <w:rPr>
          <w:rFonts w:ascii="Hiragino Kaku Gothic Pro W3" w:eastAsia="Hiragino Kaku Gothic Pro W3" w:hAnsi="Hiragino Kaku Gothic Pro W3"/>
          <w:color w:val="538135" w:themeColor="accent6" w:themeShade="BF"/>
        </w:rPr>
        <w:t>Business Card</w:t>
      </w:r>
      <w:r w:rsidRPr="00227C05">
        <w:rPr>
          <w:rFonts w:ascii="Hiragino Kaku Gothic Pro W3" w:eastAsia="Hiragino Kaku Gothic Pro W3" w:hAnsi="Hiragino Kaku Gothic Pro W3" w:cs="MS Mincho" w:hint="eastAsia"/>
          <w:color w:val="538135" w:themeColor="accent6" w:themeShade="BF"/>
          <w:lang w:eastAsia="ja-JP"/>
        </w:rPr>
        <w:t>名刺</w:t>
      </w:r>
    </w:p>
    <w:p w14:paraId="6E1787D4" w14:textId="77777777" w:rsidR="00227C05" w:rsidRPr="00227C05" w:rsidRDefault="00227C05" w:rsidP="00227C05">
      <w:pPr>
        <w:pStyle w:val="ListParagraph"/>
        <w:numPr>
          <w:ilvl w:val="0"/>
          <w:numId w:val="21"/>
        </w:numPr>
        <w:rPr>
          <w:rFonts w:ascii="Hiragino Kaku Gothic Pro W3" w:eastAsia="Hiragino Kaku Gothic Pro W3" w:hAnsi="Hiragino Kaku Gothic Pro W3"/>
          <w:color w:val="538135" w:themeColor="accent6" w:themeShade="BF"/>
        </w:rPr>
      </w:pPr>
      <w:r w:rsidRPr="00227C05">
        <w:rPr>
          <w:rFonts w:ascii="Hiragino Kaku Gothic Pro W3" w:eastAsia="Hiragino Kaku Gothic Pro W3" w:hAnsi="Hiragino Kaku Gothic Pro W3"/>
          <w:color w:val="538135" w:themeColor="accent6" w:themeShade="BF"/>
        </w:rPr>
        <w:t>Brochure</w:t>
      </w:r>
      <w:r w:rsidRPr="00227C05">
        <w:rPr>
          <w:rFonts w:ascii="Hiragino Kaku Gothic Pro W3" w:eastAsia="Hiragino Kaku Gothic Pro W3" w:hAnsi="Hiragino Kaku Gothic Pro W3" w:cs="MS Mincho" w:hint="eastAsia"/>
          <w:color w:val="538135" w:themeColor="accent6" w:themeShade="BF"/>
          <w:lang w:eastAsia="ja-JP"/>
        </w:rPr>
        <w:t>パンフレット</w:t>
      </w:r>
      <w:r w:rsidRPr="00227C05">
        <w:rPr>
          <w:rFonts w:ascii="Hiragino Kaku Gothic Pro W3" w:eastAsia="Hiragino Kaku Gothic Pro W3" w:hAnsi="Hiragino Kaku Gothic Pro W3"/>
          <w:color w:val="538135" w:themeColor="accent6" w:themeShade="BF"/>
        </w:rPr>
        <w:t>: Part A (</w:t>
      </w:r>
      <w:r w:rsidRPr="00227C05">
        <w:rPr>
          <w:rFonts w:ascii="Hiragino Kaku Gothic Pro W3" w:eastAsia="Hiragino Kaku Gothic Pro W3" w:hAnsi="Hiragino Kaku Gothic Pro W3" w:cs="MS Mincho" w:hint="eastAsia"/>
          <w:color w:val="538135" w:themeColor="accent6" w:themeShade="BF"/>
          <w:lang w:eastAsia="ja-JP"/>
        </w:rPr>
        <w:t>印刷用</w:t>
      </w:r>
      <w:r w:rsidRPr="00227C05">
        <w:rPr>
          <w:rFonts w:ascii="Hiragino Kaku Gothic Pro W3" w:eastAsia="Hiragino Kaku Gothic Pro W3" w:hAnsi="Hiragino Kaku Gothic Pro W3"/>
          <w:color w:val="538135" w:themeColor="accent6" w:themeShade="BF"/>
        </w:rPr>
        <w:t>) and Part B (Interactive</w:t>
      </w:r>
      <w:r w:rsidRPr="00227C05">
        <w:rPr>
          <w:rFonts w:ascii="Hiragino Kaku Gothic Pro W3" w:eastAsia="Hiragino Kaku Gothic Pro W3" w:hAnsi="Hiragino Kaku Gothic Pro W3" w:cs="MS Mincho" w:hint="eastAsia"/>
          <w:color w:val="538135" w:themeColor="accent6" w:themeShade="BF"/>
          <w:lang w:eastAsia="ja-JP"/>
        </w:rPr>
        <w:t>インタラクティブ用</w:t>
      </w:r>
      <w:r w:rsidRPr="00227C05">
        <w:rPr>
          <w:rFonts w:ascii="Hiragino Kaku Gothic Pro W3" w:eastAsia="Hiragino Kaku Gothic Pro W3" w:hAnsi="Hiragino Kaku Gothic Pro W3" w:hint="eastAsia"/>
          <w:color w:val="538135" w:themeColor="accent6" w:themeShade="BF"/>
          <w:lang w:eastAsia="ja-JP"/>
        </w:rPr>
        <w:t>)</w:t>
      </w:r>
    </w:p>
    <w:p w14:paraId="72BE3D5E" w14:textId="3DE6412E" w:rsidR="008C2CF0" w:rsidRDefault="00114006" w:rsidP="008C2CF0">
      <w:pPr>
        <w:pStyle w:val="Heading1"/>
      </w:pPr>
      <w:r>
        <w:rPr>
          <w:lang w:eastAsia="ja-JP"/>
        </w:rPr>
        <w:br/>
      </w:r>
      <w:r w:rsidR="008C2CF0">
        <w:rPr>
          <w:rFonts w:hint="eastAsia"/>
          <w:lang w:eastAsia="ja-JP"/>
        </w:rPr>
        <w:t>選手への指示</w:t>
      </w:r>
    </w:p>
    <w:p w14:paraId="2AD52AAD" w14:textId="77777777" w:rsidR="008C2CF0" w:rsidRPr="00227C05" w:rsidRDefault="008C2CF0" w:rsidP="008C2CF0">
      <w:pPr>
        <w:rPr>
          <w:rFonts w:ascii="Hiragino Kaku Gothic Pro W3" w:eastAsia="Hiragino Kaku Gothic Pro W3" w:hAnsi="Hiragino Kaku Gothic Pro W3"/>
          <w:color w:val="538135" w:themeColor="accent6" w:themeShade="BF"/>
        </w:rPr>
      </w:pPr>
      <w:proofErr w:type="spellStart"/>
      <w:r w:rsidRPr="00227C05">
        <w:rPr>
          <w:rFonts w:ascii="Hiragino Kaku Gothic Pro W3" w:eastAsia="Hiragino Kaku Gothic Pro W3" w:hAnsi="Hiragino Kaku Gothic Pro W3" w:cs="MS Gothic" w:hint="eastAsia"/>
          <w:color w:val="538135" w:themeColor="accent6" w:themeShade="BF"/>
        </w:rPr>
        <w:t>デスクトップに</w:t>
      </w:r>
      <w:proofErr w:type="spellEnd"/>
      <w:r w:rsidRPr="00227C05">
        <w:rPr>
          <w:rFonts w:ascii="Hiragino Kaku Gothic Pro W3" w:eastAsia="Hiragino Kaku Gothic Pro W3" w:hAnsi="Hiragino Kaku Gothic Pro W3"/>
          <w:color w:val="538135" w:themeColor="accent6" w:themeShade="BF"/>
        </w:rPr>
        <w:t>YY_TESTPROJECT_DAY1</w:t>
      </w:r>
      <w:proofErr w:type="spellStart"/>
      <w:r w:rsidRPr="00227C05">
        <w:rPr>
          <w:rFonts w:ascii="Hiragino Kaku Gothic Pro W3" w:eastAsia="Hiragino Kaku Gothic Pro W3" w:hAnsi="Hiragino Kaku Gothic Pro W3" w:cs="MS Gothic" w:hint="eastAsia"/>
          <w:color w:val="538135" w:themeColor="accent6" w:themeShade="BF"/>
        </w:rPr>
        <w:t>という名前のフォルダーを作成します</w:t>
      </w:r>
      <w:proofErr w:type="spellEnd"/>
      <w:r w:rsidRPr="00227C05">
        <w:rPr>
          <w:rFonts w:ascii="Hiragino Kaku Gothic Pro W3" w:eastAsia="Hiragino Kaku Gothic Pro W3" w:hAnsi="Hiragino Kaku Gothic Pro W3" w:cs="MS Gothic" w:hint="eastAsia"/>
          <w:color w:val="538135" w:themeColor="accent6" w:themeShade="BF"/>
        </w:rPr>
        <w:t>（</w:t>
      </w:r>
      <w:r w:rsidRPr="00227C05">
        <w:rPr>
          <w:rFonts w:ascii="Hiragino Kaku Gothic Pro W3" w:eastAsia="Hiragino Kaku Gothic Pro W3" w:hAnsi="Hiragino Kaku Gothic Pro W3"/>
          <w:color w:val="538135" w:themeColor="accent6" w:themeShade="BF"/>
        </w:rPr>
        <w:t>YY</w:t>
      </w:r>
      <w:proofErr w:type="spellStart"/>
      <w:r w:rsidRPr="00227C05">
        <w:rPr>
          <w:rFonts w:ascii="Hiragino Kaku Gothic Pro W3" w:eastAsia="Hiragino Kaku Gothic Pro W3" w:hAnsi="Hiragino Kaku Gothic Pro W3" w:cs="MS Gothic" w:hint="eastAsia"/>
          <w:color w:val="538135" w:themeColor="accent6" w:themeShade="BF"/>
        </w:rPr>
        <w:t>はワークステーションの番号を表します</w:t>
      </w:r>
      <w:proofErr w:type="spellEnd"/>
      <w:r w:rsidRPr="00227C05">
        <w:rPr>
          <w:rFonts w:ascii="Hiragino Kaku Gothic Pro W3" w:eastAsia="Hiragino Kaku Gothic Pro W3" w:hAnsi="Hiragino Kaku Gothic Pro W3" w:cs="MS Gothic" w:hint="eastAsia"/>
          <w:color w:val="538135" w:themeColor="accent6" w:themeShade="BF"/>
        </w:rPr>
        <w:t>）。</w:t>
      </w:r>
      <w:r w:rsidRPr="00227C05">
        <w:rPr>
          <w:rFonts w:ascii="Hiragino Kaku Gothic Pro W3" w:eastAsia="Hiragino Kaku Gothic Pro W3" w:hAnsi="Hiragino Kaku Gothic Pro W3"/>
          <w:color w:val="538135" w:themeColor="accent6" w:themeShade="BF"/>
        </w:rPr>
        <w:t xml:space="preserve"> </w:t>
      </w:r>
      <w:proofErr w:type="spellStart"/>
      <w:r w:rsidRPr="00227C05">
        <w:rPr>
          <w:rFonts w:ascii="Hiragino Kaku Gothic Pro W3" w:eastAsia="Hiragino Kaku Gothic Pro W3" w:hAnsi="Hiragino Kaku Gothic Pro W3" w:cs="MS Gothic" w:hint="eastAsia"/>
          <w:color w:val="538135" w:themeColor="accent6" w:themeShade="BF"/>
        </w:rPr>
        <w:t>すべての最終ファイルと作業ファイルをこのフォルダーに含める必要があります</w:t>
      </w:r>
      <w:proofErr w:type="spellEnd"/>
      <w:r w:rsidRPr="00227C05">
        <w:rPr>
          <w:rFonts w:ascii="Hiragino Kaku Gothic Pro W3" w:eastAsia="Hiragino Kaku Gothic Pro W3" w:hAnsi="Hiragino Kaku Gothic Pro W3" w:cs="MS Gothic" w:hint="eastAsia"/>
          <w:color w:val="538135" w:themeColor="accent6" w:themeShade="BF"/>
        </w:rPr>
        <w:t>。</w:t>
      </w:r>
    </w:p>
    <w:p w14:paraId="4ED2EA0A" w14:textId="5001EE70" w:rsidR="008C2CF0" w:rsidRPr="00227C05" w:rsidRDefault="008C2CF0" w:rsidP="008C2CF0">
      <w:pPr>
        <w:rPr>
          <w:rFonts w:ascii="Hiragino Kaku Gothic Pro W3" w:eastAsia="Hiragino Kaku Gothic Pro W3" w:hAnsi="Hiragino Kaku Gothic Pro W3"/>
          <w:color w:val="538135" w:themeColor="accent6" w:themeShade="BF"/>
        </w:rPr>
      </w:pPr>
      <w:r w:rsidRPr="00227C05">
        <w:rPr>
          <w:rFonts w:ascii="Hiragino Kaku Gothic Pro W3" w:eastAsia="Hiragino Kaku Gothic Pro W3" w:hAnsi="Hiragino Kaku Gothic Pro W3" w:cs="MS Gothic" w:hint="eastAsia"/>
          <w:color w:val="538135" w:themeColor="accent6" w:themeShade="BF"/>
          <w:lang w:eastAsia="ja-JP"/>
        </w:rPr>
        <w:t>採点用と印刷したものをワークステーションに持ってきてもらう為に、</w:t>
      </w:r>
      <w:r w:rsidRPr="00227C05">
        <w:rPr>
          <w:rFonts w:ascii="Hiragino Kaku Gothic Pro W3" w:eastAsia="Hiragino Kaku Gothic Pro W3" w:hAnsi="Hiragino Kaku Gothic Pro W3" w:cs="MS Gothic" w:hint="eastAsia"/>
          <w:color w:val="538135" w:themeColor="accent6" w:themeShade="BF"/>
        </w:rPr>
        <w:t>プレゼンテーションボードにワークステーション番号を記入し、プリントアウトする必要があります（番号はアートワークの外部に含める必要があります）。</w:t>
      </w:r>
    </w:p>
    <w:p w14:paraId="7309AD38" w14:textId="0C696E82" w:rsidR="008C2CF0" w:rsidRPr="00227C05" w:rsidRDefault="008C2CF0" w:rsidP="008C2CF0">
      <w:pPr>
        <w:rPr>
          <w:rFonts w:ascii="Hiragino Kaku Gothic Pro W3" w:eastAsia="Hiragino Kaku Gothic Pro W3" w:hAnsi="Hiragino Kaku Gothic Pro W3"/>
          <w:color w:val="538135" w:themeColor="accent6" w:themeShade="BF"/>
        </w:rPr>
      </w:pPr>
      <w:proofErr w:type="spellStart"/>
      <w:r w:rsidRPr="00227C05">
        <w:rPr>
          <w:rFonts w:ascii="Hiragino Kaku Gothic Pro W3" w:eastAsia="Hiragino Kaku Gothic Pro W3" w:hAnsi="Hiragino Kaku Gothic Pro W3" w:cs="MS Gothic" w:hint="eastAsia"/>
          <w:color w:val="538135" w:themeColor="accent6" w:themeShade="BF"/>
        </w:rPr>
        <w:t>このフォルダ構造は次のとおりです</w:t>
      </w:r>
      <w:proofErr w:type="spellEnd"/>
      <w:r w:rsidRPr="00227C05">
        <w:rPr>
          <w:rFonts w:ascii="Hiragino Kaku Gothic Pro W3" w:eastAsia="Hiragino Kaku Gothic Pro W3" w:hAnsi="Hiragino Kaku Gothic Pro W3" w:cs="MS Gothic" w:hint="eastAsia"/>
          <w:color w:val="538135" w:themeColor="accent6" w:themeShade="BF"/>
        </w:rPr>
        <w:t>。</w:t>
      </w:r>
    </w:p>
    <w:p w14:paraId="0C07EC8A" w14:textId="7330F9B1" w:rsidR="008C2CF0" w:rsidRDefault="00114006" w:rsidP="008C2CF0">
      <w:r>
        <w:rPr>
          <w:noProof/>
        </w:rPr>
        <mc:AlternateContent>
          <mc:Choice Requires="wps">
            <w:drawing>
              <wp:anchor distT="0" distB="0" distL="114300" distR="114300" simplePos="0" relativeHeight="251659264" behindDoc="0" locked="0" layoutInCell="1" allowOverlap="1" wp14:anchorId="752E109E" wp14:editId="2B4A4500">
                <wp:simplePos x="0" y="0"/>
                <wp:positionH relativeFrom="column">
                  <wp:posOffset>2790825</wp:posOffset>
                </wp:positionH>
                <wp:positionV relativeFrom="paragraph">
                  <wp:posOffset>550545</wp:posOffset>
                </wp:positionV>
                <wp:extent cx="883920" cy="179705"/>
                <wp:effectExtent l="0" t="0" r="17780" b="10795"/>
                <wp:wrapNone/>
                <wp:docPr id="2" name="Text Box 2"/>
                <wp:cNvGraphicFramePr/>
                <a:graphic xmlns:a="http://schemas.openxmlformats.org/drawingml/2006/main">
                  <a:graphicData uri="http://schemas.microsoft.com/office/word/2010/wordprocessingShape">
                    <wps:wsp>
                      <wps:cNvSpPr txBox="1"/>
                      <wps:spPr>
                        <a:xfrm>
                          <a:off x="0" y="0"/>
                          <a:ext cx="883920" cy="179705"/>
                        </a:xfrm>
                        <a:prstGeom prst="rect">
                          <a:avLst/>
                        </a:prstGeom>
                        <a:solidFill>
                          <a:schemeClr val="lt1"/>
                        </a:solidFill>
                        <a:ln w="6350">
                          <a:solidFill>
                            <a:prstClr val="black"/>
                          </a:solidFill>
                        </a:ln>
                      </wps:spPr>
                      <wps:txbx>
                        <w:txbxContent>
                          <w:p w14:paraId="3B0228B7" w14:textId="266D3B79" w:rsidR="00114006" w:rsidRPr="00114006" w:rsidRDefault="00114006">
                            <w:pPr>
                              <w:rPr>
                                <w:rFonts w:ascii="Hiragino Kaku Gothic Pro W3" w:eastAsia="Hiragino Kaku Gothic Pro W3" w:hAnsi="Hiragino Kaku Gothic Pro W3"/>
                                <w:color w:val="538135" w:themeColor="accent6" w:themeShade="BF"/>
                                <w:sz w:val="11"/>
                                <w:szCs w:val="11"/>
                                <w:lang w:val="en-US" w:eastAsia="ja-JP"/>
                              </w:rPr>
                            </w:pPr>
                            <w:r w:rsidRPr="00114006">
                              <w:rPr>
                                <w:rFonts w:ascii="Hiragino Kaku Gothic Pro W3" w:eastAsia="Hiragino Kaku Gothic Pro W3" w:hAnsi="Hiragino Kaku Gothic Pro W3" w:cs="MS Mincho" w:hint="eastAsia"/>
                                <w:color w:val="538135" w:themeColor="accent6" w:themeShade="BF"/>
                                <w:sz w:val="11"/>
                                <w:szCs w:val="11"/>
                                <w:lang w:val="en-US" w:eastAsia="ja-JP"/>
                              </w:rPr>
                              <w:t>パンフレット</w:t>
                            </w:r>
                            <w:r w:rsidRPr="00114006">
                              <w:rPr>
                                <w:rFonts w:ascii="Hiragino Kaku Gothic Pro W3" w:eastAsia="Hiragino Kaku Gothic Pro W3" w:hAnsi="Hiragino Kaku Gothic Pro W3" w:cs="MS Mincho"/>
                                <w:color w:val="538135" w:themeColor="accent6" w:themeShade="BF"/>
                                <w:sz w:val="11"/>
                                <w:szCs w:val="11"/>
                                <w:lang w:val="en-US" w:eastAsia="ja-JP"/>
                              </w:rPr>
                              <w:t>Part</w:t>
                            </w:r>
                            <w:r>
                              <w:rPr>
                                <w:rFonts w:ascii="Hiragino Kaku Gothic Pro W3" w:eastAsia="Hiragino Kaku Gothic Pro W3" w:hAnsi="Hiragino Kaku Gothic Pro W3" w:cs="MS Mincho"/>
                                <w:color w:val="538135" w:themeColor="accent6" w:themeShade="BF"/>
                                <w:sz w:val="11"/>
                                <w:szCs w:val="11"/>
                                <w:lang w:val="en-US" w:eastAsia="ja-JP"/>
                              </w:rPr>
                              <w:t xml:space="preserve"> </w:t>
                            </w:r>
                            <w:r w:rsidRPr="00114006">
                              <w:rPr>
                                <w:rFonts w:ascii="Hiragino Kaku Gothic Pro W3" w:eastAsia="Hiragino Kaku Gothic Pro W3" w:hAnsi="Hiragino Kaku Gothic Pro W3" w:cs="MS Mincho"/>
                                <w:color w:val="538135" w:themeColor="accent6" w:themeShade="BF"/>
                                <w:sz w:val="11"/>
                                <w:szCs w:val="11"/>
                                <w:lang w:val="en-US" w:eastAsia="ja-JP"/>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2E109E" id="_x0000_t202" coordsize="21600,21600" o:spt="202" path="m,l,21600r21600,l21600,xe">
                <v:stroke joinstyle="miter"/>
                <v:path gradientshapeok="t" o:connecttype="rect"/>
              </v:shapetype>
              <v:shape id="Text Box 2" o:spid="_x0000_s1026" type="#_x0000_t202" style="position:absolute;margin-left:219.75pt;margin-top:43.35pt;width:69.6pt;height:1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" fillcolor="white [3201]" strokeweight=".5pt">
                <v:textbox>
                  <w:txbxContent>
                    <w:p w14:paraId="3B0228B7" w14:textId="266D3B79" w:rsidR="00114006" w:rsidRPr="00114006" w:rsidRDefault="00114006">
                      <w:pPr>
                        <w:rPr>
                          <w:rFonts w:ascii="Hiragino Kaku Gothic Pro W3" w:eastAsia="Hiragino Kaku Gothic Pro W3" w:hAnsi="Hiragino Kaku Gothic Pro W3"/>
                          <w:color w:val="538135" w:themeColor="accent6" w:themeShade="BF"/>
                          <w:sz w:val="11"/>
                          <w:szCs w:val="11"/>
                          <w:lang w:val="en-US" w:eastAsia="ja-JP"/>
                        </w:rPr>
                      </w:pPr>
                      <w:r w:rsidRPr="00114006">
                        <w:rPr>
                          <w:rFonts w:ascii="Hiragino Kaku Gothic Pro W3" w:eastAsia="Hiragino Kaku Gothic Pro W3" w:hAnsi="Hiragino Kaku Gothic Pro W3" w:cs="MS Mincho" w:hint="eastAsia"/>
                          <w:color w:val="538135" w:themeColor="accent6" w:themeShade="BF"/>
                          <w:sz w:val="11"/>
                          <w:szCs w:val="11"/>
                          <w:lang w:val="en-US" w:eastAsia="ja-JP"/>
                        </w:rPr>
                        <w:t>パンフレット</w:t>
                      </w:r>
                      <w:r w:rsidRPr="00114006">
                        <w:rPr>
                          <w:rFonts w:ascii="Hiragino Kaku Gothic Pro W3" w:eastAsia="Hiragino Kaku Gothic Pro W3" w:hAnsi="Hiragino Kaku Gothic Pro W3" w:cs="MS Mincho"/>
                          <w:color w:val="538135" w:themeColor="accent6" w:themeShade="BF"/>
                          <w:sz w:val="11"/>
                          <w:szCs w:val="11"/>
                          <w:lang w:val="en-US" w:eastAsia="ja-JP"/>
                        </w:rPr>
                        <w:t>Part</w:t>
                      </w:r>
                      <w:r>
                        <w:rPr>
                          <w:rFonts w:ascii="Hiragino Kaku Gothic Pro W3" w:eastAsia="Hiragino Kaku Gothic Pro W3" w:hAnsi="Hiragino Kaku Gothic Pro W3" w:cs="MS Mincho"/>
                          <w:color w:val="538135" w:themeColor="accent6" w:themeShade="BF"/>
                          <w:sz w:val="11"/>
                          <w:szCs w:val="11"/>
                          <w:lang w:val="en-US" w:eastAsia="ja-JP"/>
                        </w:rPr>
                        <w:t xml:space="preserve"> </w:t>
                      </w:r>
                      <w:r w:rsidRPr="00114006">
                        <w:rPr>
                          <w:rFonts w:ascii="Hiragino Kaku Gothic Pro W3" w:eastAsia="Hiragino Kaku Gothic Pro W3" w:hAnsi="Hiragino Kaku Gothic Pro W3" w:cs="MS Mincho"/>
                          <w:color w:val="538135" w:themeColor="accent6" w:themeShade="BF"/>
                          <w:sz w:val="11"/>
                          <w:szCs w:val="11"/>
                          <w:lang w:val="en-US" w:eastAsia="ja-JP"/>
                        </w:rPr>
                        <w:t>A</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6F4E606" wp14:editId="3613A914">
                <wp:simplePos x="0" y="0"/>
                <wp:positionH relativeFrom="column">
                  <wp:posOffset>2787650</wp:posOffset>
                </wp:positionH>
                <wp:positionV relativeFrom="paragraph">
                  <wp:posOffset>732155</wp:posOffset>
                </wp:positionV>
                <wp:extent cx="883920" cy="179705"/>
                <wp:effectExtent l="0" t="0" r="17780" b="10795"/>
                <wp:wrapNone/>
                <wp:docPr id="3" name="Text Box 3"/>
                <wp:cNvGraphicFramePr/>
                <a:graphic xmlns:a="http://schemas.openxmlformats.org/drawingml/2006/main">
                  <a:graphicData uri="http://schemas.microsoft.com/office/word/2010/wordprocessingShape">
                    <wps:wsp>
                      <wps:cNvSpPr txBox="1"/>
                      <wps:spPr>
                        <a:xfrm>
                          <a:off x="0" y="0"/>
                          <a:ext cx="883920" cy="179705"/>
                        </a:xfrm>
                        <a:prstGeom prst="rect">
                          <a:avLst/>
                        </a:prstGeom>
                        <a:solidFill>
                          <a:schemeClr val="lt1"/>
                        </a:solidFill>
                        <a:ln w="6350">
                          <a:solidFill>
                            <a:prstClr val="black"/>
                          </a:solidFill>
                        </a:ln>
                      </wps:spPr>
                      <wps:txbx>
                        <w:txbxContent>
                          <w:p w14:paraId="7C1A61E0" w14:textId="657F69E0" w:rsidR="00114006" w:rsidRPr="00114006" w:rsidRDefault="00114006">
                            <w:pPr>
                              <w:rPr>
                                <w:rFonts w:ascii="Hiragino Kaku Gothic Pro W3" w:eastAsia="Hiragino Kaku Gothic Pro W3" w:hAnsi="Hiragino Kaku Gothic Pro W3"/>
                                <w:color w:val="538135" w:themeColor="accent6" w:themeShade="BF"/>
                                <w:sz w:val="11"/>
                                <w:szCs w:val="11"/>
                                <w:lang w:val="en-US" w:eastAsia="ja-JP"/>
                              </w:rPr>
                            </w:pPr>
                            <w:r w:rsidRPr="00114006">
                              <w:rPr>
                                <w:rFonts w:ascii="Hiragino Kaku Gothic Pro W3" w:eastAsia="Hiragino Kaku Gothic Pro W3" w:hAnsi="Hiragino Kaku Gothic Pro W3" w:cs="MS Mincho" w:hint="eastAsia"/>
                                <w:color w:val="538135" w:themeColor="accent6" w:themeShade="BF"/>
                                <w:sz w:val="11"/>
                                <w:szCs w:val="11"/>
                                <w:lang w:val="en-US" w:eastAsia="ja-JP"/>
                              </w:rPr>
                              <w:t>パンフレット</w:t>
                            </w:r>
                            <w:r w:rsidRPr="00114006">
                              <w:rPr>
                                <w:rFonts w:ascii="Hiragino Kaku Gothic Pro W3" w:eastAsia="Hiragino Kaku Gothic Pro W3" w:hAnsi="Hiragino Kaku Gothic Pro W3" w:cs="MS Mincho"/>
                                <w:color w:val="538135" w:themeColor="accent6" w:themeShade="BF"/>
                                <w:sz w:val="11"/>
                                <w:szCs w:val="11"/>
                                <w:lang w:val="en-US" w:eastAsia="ja-JP"/>
                              </w:rPr>
                              <w:t>Part</w:t>
                            </w:r>
                            <w:r>
                              <w:rPr>
                                <w:rFonts w:ascii="Hiragino Kaku Gothic Pro W3" w:eastAsia="Hiragino Kaku Gothic Pro W3" w:hAnsi="Hiragino Kaku Gothic Pro W3" w:cs="MS Mincho"/>
                                <w:color w:val="538135" w:themeColor="accent6" w:themeShade="BF"/>
                                <w:sz w:val="11"/>
                                <w:szCs w:val="11"/>
                                <w:lang w:val="en-US" w:eastAsia="ja-JP"/>
                              </w:rP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4E606" id="Text Box 3" o:spid="_x0000_s1027" type="#_x0000_t202" style="position:absolute;margin-left:219.5pt;margin-top:57.65pt;width:69.6pt;height:1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" fillcolor="white [3201]" strokeweight=".5pt">
                <v:textbox>
                  <w:txbxContent>
                    <w:p w14:paraId="7C1A61E0" w14:textId="657F69E0" w:rsidR="00114006" w:rsidRPr="00114006" w:rsidRDefault="00114006">
                      <w:pPr>
                        <w:rPr>
                          <w:rFonts w:ascii="Hiragino Kaku Gothic Pro W3" w:eastAsia="Hiragino Kaku Gothic Pro W3" w:hAnsi="Hiragino Kaku Gothic Pro W3"/>
                          <w:color w:val="538135" w:themeColor="accent6" w:themeShade="BF"/>
                          <w:sz w:val="11"/>
                          <w:szCs w:val="11"/>
                          <w:lang w:val="en-US" w:eastAsia="ja-JP"/>
                        </w:rPr>
                      </w:pPr>
                      <w:r w:rsidRPr="00114006">
                        <w:rPr>
                          <w:rFonts w:ascii="Hiragino Kaku Gothic Pro W3" w:eastAsia="Hiragino Kaku Gothic Pro W3" w:hAnsi="Hiragino Kaku Gothic Pro W3" w:cs="MS Mincho" w:hint="eastAsia"/>
                          <w:color w:val="538135" w:themeColor="accent6" w:themeShade="BF"/>
                          <w:sz w:val="11"/>
                          <w:szCs w:val="11"/>
                          <w:lang w:val="en-US" w:eastAsia="ja-JP"/>
                        </w:rPr>
                        <w:t>パンフレット</w:t>
                      </w:r>
                      <w:r w:rsidRPr="00114006">
                        <w:rPr>
                          <w:rFonts w:ascii="Hiragino Kaku Gothic Pro W3" w:eastAsia="Hiragino Kaku Gothic Pro W3" w:hAnsi="Hiragino Kaku Gothic Pro W3" w:cs="MS Mincho"/>
                          <w:color w:val="538135" w:themeColor="accent6" w:themeShade="BF"/>
                          <w:sz w:val="11"/>
                          <w:szCs w:val="11"/>
                          <w:lang w:val="en-US" w:eastAsia="ja-JP"/>
                        </w:rPr>
                        <w:t>Part</w:t>
                      </w:r>
                      <w:r>
                        <w:rPr>
                          <w:rFonts w:ascii="Hiragino Kaku Gothic Pro W3" w:eastAsia="Hiragino Kaku Gothic Pro W3" w:hAnsi="Hiragino Kaku Gothic Pro W3" w:cs="MS Mincho"/>
                          <w:color w:val="538135" w:themeColor="accent6" w:themeShade="BF"/>
                          <w:sz w:val="11"/>
                          <w:szCs w:val="11"/>
                          <w:lang w:val="en-US" w:eastAsia="ja-JP"/>
                        </w:rPr>
                        <w:t xml:space="preserve"> B</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9DA4D83" wp14:editId="7FA34825">
                <wp:simplePos x="0" y="0"/>
                <wp:positionH relativeFrom="column">
                  <wp:posOffset>2791460</wp:posOffset>
                </wp:positionH>
                <wp:positionV relativeFrom="paragraph">
                  <wp:posOffset>1091565</wp:posOffset>
                </wp:positionV>
                <wp:extent cx="883920" cy="179705"/>
                <wp:effectExtent l="0" t="0" r="17780" b="10795"/>
                <wp:wrapNone/>
                <wp:docPr id="5" name="Text Box 5"/>
                <wp:cNvGraphicFramePr/>
                <a:graphic xmlns:a="http://schemas.openxmlformats.org/drawingml/2006/main">
                  <a:graphicData uri="http://schemas.microsoft.com/office/word/2010/wordprocessingShape">
                    <wps:wsp>
                      <wps:cNvSpPr txBox="1"/>
                      <wps:spPr>
                        <a:xfrm>
                          <a:off x="0" y="0"/>
                          <a:ext cx="883920" cy="179705"/>
                        </a:xfrm>
                        <a:prstGeom prst="rect">
                          <a:avLst/>
                        </a:prstGeom>
                        <a:solidFill>
                          <a:schemeClr val="lt1"/>
                        </a:solidFill>
                        <a:ln w="6350">
                          <a:solidFill>
                            <a:prstClr val="black"/>
                          </a:solidFill>
                        </a:ln>
                      </wps:spPr>
                      <wps:txbx>
                        <w:txbxContent>
                          <w:p w14:paraId="58090345" w14:textId="6175AC1B" w:rsidR="00114006" w:rsidRPr="00114006" w:rsidRDefault="00114006">
                            <w:pPr>
                              <w:rPr>
                                <w:rFonts w:ascii="Hiragino Kaku Gothic Pro W3" w:eastAsia="Hiragino Kaku Gothic Pro W3" w:hAnsi="Hiragino Kaku Gothic Pro W3"/>
                                <w:color w:val="538135" w:themeColor="accent6" w:themeShade="BF"/>
                                <w:sz w:val="11"/>
                                <w:szCs w:val="11"/>
                                <w:lang w:val="en-US" w:eastAsia="ja-JP"/>
                              </w:rPr>
                            </w:pPr>
                            <w:r>
                              <w:rPr>
                                <w:rFonts w:ascii="Hiragino Kaku Gothic Pro W3" w:eastAsia="Hiragino Kaku Gothic Pro W3" w:hAnsi="Hiragino Kaku Gothic Pro W3" w:hint="eastAsia"/>
                                <w:color w:val="538135" w:themeColor="accent6" w:themeShade="BF"/>
                                <w:sz w:val="11"/>
                                <w:szCs w:val="11"/>
                                <w:lang w:val="en-US" w:eastAsia="ja-JP"/>
                              </w:rPr>
                              <w:t>ロゴ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A4D83" id="Text Box 5" o:spid="_x0000_s1028" type="#_x0000_t202" style="position:absolute;margin-left:219.8pt;margin-top:85.95pt;width:69.6pt;height:14.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" fillcolor="white [3201]" strokeweight=".5pt">
                <v:textbox>
                  <w:txbxContent>
                    <w:p w14:paraId="58090345" w14:textId="6175AC1B" w:rsidR="00114006" w:rsidRPr="00114006" w:rsidRDefault="00114006">
                      <w:pPr>
                        <w:rPr>
                          <w:rFonts w:ascii="Hiragino Kaku Gothic Pro W3" w:eastAsia="Hiragino Kaku Gothic Pro W3" w:hAnsi="Hiragino Kaku Gothic Pro W3"/>
                          <w:color w:val="538135" w:themeColor="accent6" w:themeShade="BF"/>
                          <w:sz w:val="11"/>
                          <w:szCs w:val="11"/>
                          <w:lang w:val="en-US" w:eastAsia="ja-JP"/>
                        </w:rPr>
                      </w:pPr>
                      <w:r>
                        <w:rPr>
                          <w:rFonts w:ascii="Hiragino Kaku Gothic Pro W3" w:eastAsia="Hiragino Kaku Gothic Pro W3" w:hAnsi="Hiragino Kaku Gothic Pro W3" w:hint="eastAsia"/>
                          <w:color w:val="538135" w:themeColor="accent6" w:themeShade="BF"/>
                          <w:sz w:val="11"/>
                          <w:szCs w:val="11"/>
                          <w:lang w:val="en-US" w:eastAsia="ja-JP"/>
                        </w:rPr>
                        <w:t>ロゴ</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AAC9B25" wp14:editId="78BED79D">
                <wp:simplePos x="0" y="0"/>
                <wp:positionH relativeFrom="column">
                  <wp:posOffset>2791460</wp:posOffset>
                </wp:positionH>
                <wp:positionV relativeFrom="paragraph">
                  <wp:posOffset>911985</wp:posOffset>
                </wp:positionV>
                <wp:extent cx="883920" cy="179705"/>
                <wp:effectExtent l="0" t="0" r="17780" b="10795"/>
                <wp:wrapNone/>
                <wp:docPr id="4" name="Text Box 4"/>
                <wp:cNvGraphicFramePr/>
                <a:graphic xmlns:a="http://schemas.openxmlformats.org/drawingml/2006/main">
                  <a:graphicData uri="http://schemas.microsoft.com/office/word/2010/wordprocessingShape">
                    <wps:wsp>
                      <wps:cNvSpPr txBox="1"/>
                      <wps:spPr>
                        <a:xfrm>
                          <a:off x="0" y="0"/>
                          <a:ext cx="883920" cy="179705"/>
                        </a:xfrm>
                        <a:prstGeom prst="rect">
                          <a:avLst/>
                        </a:prstGeom>
                        <a:solidFill>
                          <a:schemeClr val="lt1"/>
                        </a:solidFill>
                        <a:ln w="6350">
                          <a:solidFill>
                            <a:prstClr val="black"/>
                          </a:solidFill>
                        </a:ln>
                      </wps:spPr>
                      <wps:txbx>
                        <w:txbxContent>
                          <w:p w14:paraId="2A7545BD" w14:textId="54AE1096" w:rsidR="00114006" w:rsidRPr="00114006" w:rsidRDefault="00114006">
                            <w:pPr>
                              <w:rPr>
                                <w:rFonts w:ascii="Hiragino Kaku Gothic Pro W3" w:eastAsia="Hiragino Kaku Gothic Pro W3" w:hAnsi="Hiragino Kaku Gothic Pro W3"/>
                                <w:color w:val="538135" w:themeColor="accent6" w:themeShade="BF"/>
                                <w:sz w:val="11"/>
                                <w:szCs w:val="11"/>
                                <w:lang w:val="en-US" w:eastAsia="ja-JP"/>
                              </w:rPr>
                            </w:pPr>
                            <w:r>
                              <w:rPr>
                                <w:rFonts w:ascii="Hiragino Kaku Gothic Pro W3" w:eastAsia="Hiragino Kaku Gothic Pro W3" w:hAnsi="Hiragino Kaku Gothic Pro W3" w:hint="eastAsia"/>
                                <w:color w:val="538135" w:themeColor="accent6" w:themeShade="BF"/>
                                <w:sz w:val="11"/>
                                <w:szCs w:val="11"/>
                                <w:lang w:val="en-US" w:eastAsia="ja-JP"/>
                              </w:rPr>
                              <w:t>名刺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C9B25" id="Text Box 4" o:spid="_x0000_s1029" type="#_x0000_t202" style="position:absolute;margin-left:219.8pt;margin-top:71.8pt;width:69.6pt;height:1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" fillcolor="white [3201]" strokeweight=".5pt">
                <v:textbox>
                  <w:txbxContent>
                    <w:p w14:paraId="2A7545BD" w14:textId="54AE1096" w:rsidR="00114006" w:rsidRPr="00114006" w:rsidRDefault="00114006">
                      <w:pPr>
                        <w:rPr>
                          <w:rFonts w:ascii="Hiragino Kaku Gothic Pro W3" w:eastAsia="Hiragino Kaku Gothic Pro W3" w:hAnsi="Hiragino Kaku Gothic Pro W3"/>
                          <w:color w:val="538135" w:themeColor="accent6" w:themeShade="BF"/>
                          <w:sz w:val="11"/>
                          <w:szCs w:val="11"/>
                          <w:lang w:val="en-US" w:eastAsia="ja-JP"/>
                        </w:rPr>
                      </w:pPr>
                      <w:r>
                        <w:rPr>
                          <w:rFonts w:ascii="Hiragino Kaku Gothic Pro W3" w:eastAsia="Hiragino Kaku Gothic Pro W3" w:hAnsi="Hiragino Kaku Gothic Pro W3" w:hint="eastAsia"/>
                          <w:color w:val="538135" w:themeColor="accent6" w:themeShade="BF"/>
                          <w:sz w:val="11"/>
                          <w:szCs w:val="11"/>
                          <w:lang w:val="en-US" w:eastAsia="ja-JP"/>
                        </w:rPr>
                        <w:t>名刺</w:t>
                      </w:r>
                    </w:p>
                  </w:txbxContent>
                </v:textbox>
              </v:shape>
            </w:pict>
          </mc:Fallback>
        </mc:AlternateContent>
      </w:r>
      <w:r w:rsidR="008C2CF0">
        <w:rPr>
          <w:noProof/>
        </w:rPr>
        <w:drawing>
          <wp:inline distT="0" distB="0" distL="0" distR="0" wp14:anchorId="270A12BF" wp14:editId="487DEE19">
            <wp:extent cx="2792186" cy="128774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01FFBA79" w14:textId="01BA13BE" w:rsidR="008C2CF0" w:rsidRDefault="00114006" w:rsidP="0016367F">
      <w:pPr>
        <w:pStyle w:val="Heading1"/>
        <w:rPr>
          <w:sz w:val="2"/>
          <w:szCs w:val="2"/>
        </w:rPr>
      </w:pP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r>
        <w:rPr>
          <w:sz w:val="2"/>
          <w:szCs w:val="2"/>
        </w:rPr>
        <w:br/>
      </w:r>
    </w:p>
    <w:p w14:paraId="5A941CCA" w14:textId="77777777" w:rsidR="00114006" w:rsidRPr="00114006" w:rsidRDefault="00114006" w:rsidP="00114006"/>
    <w:p w14:paraId="2AA6C8B8" w14:textId="52D35CC8" w:rsidR="0016367F" w:rsidRDefault="00114006" w:rsidP="0016367F">
      <w:pPr>
        <w:pStyle w:val="Heading1"/>
      </w:pPr>
      <w:r w:rsidRPr="00114006">
        <w:rPr>
          <w:sz w:val="2"/>
          <w:szCs w:val="2"/>
        </w:rPr>
        <w:lastRenderedPageBreak/>
        <w:br/>
      </w:r>
      <w:r w:rsidR="0016367F">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5BA7869D" w14:textId="5D837761"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37EB84A9" w14:textId="77777777" w:rsidR="00D95D4F" w:rsidRDefault="00D95D4F" w:rsidP="00E91712"/>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AD0F982" w:rsidR="00E91712" w:rsidRDefault="00E91712" w:rsidP="00233084">
      <w:pPr>
        <w:pStyle w:val="ListParagraph"/>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2FBF1AA2" w14:textId="7AD4D219" w:rsidR="00E91712" w:rsidRDefault="00E91712" w:rsidP="00233084">
      <w:pPr>
        <w:pStyle w:val="ListParagraph"/>
        <w:numPr>
          <w:ilvl w:val="0"/>
          <w:numId w:val="22"/>
        </w:numPr>
      </w:pPr>
      <w:r>
        <w:t xml:space="preserve">It </w:t>
      </w:r>
      <w:r w:rsidR="00233084">
        <w:t>must</w:t>
      </w:r>
      <w:r>
        <w:t xml:space="preserve"> include vector elements</w:t>
      </w:r>
      <w:r w:rsidR="00233084">
        <w:t>.</w:t>
      </w:r>
    </w:p>
    <w:p w14:paraId="435A52AD" w14:textId="6084F4C4" w:rsidR="00854AD0" w:rsidRPr="00233084" w:rsidRDefault="00854AD0" w:rsidP="00854AD0">
      <w:pPr>
        <w:spacing w:before="240"/>
        <w:rPr>
          <w:b/>
        </w:rPr>
      </w:pPr>
      <w:r>
        <w:rPr>
          <w:b/>
        </w:rPr>
        <w:t>Size</w:t>
      </w:r>
    </w:p>
    <w:p w14:paraId="518D0397" w14:textId="34F3EBDC" w:rsidR="00854AD0" w:rsidRDefault="006B2382" w:rsidP="00854AD0">
      <w:pPr>
        <w:pStyle w:val="ListParagraph"/>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E131E4">
      <w:pPr>
        <w:pStyle w:val="ListParagraph"/>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942157D" w14:textId="28D42B14" w:rsidR="006B2382" w:rsidRDefault="00383206" w:rsidP="00383206">
      <w:pPr>
        <w:pStyle w:val="ListParagraph"/>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7D070B81" w14:textId="44E1196E" w:rsidR="00595D70" w:rsidRDefault="00114006" w:rsidP="00595D70">
      <w:pPr>
        <w:pStyle w:val="SubHeadersBodyBold12ptbefore"/>
      </w:pPr>
      <w:r>
        <w:br/>
      </w:r>
      <w:r>
        <w:br/>
      </w:r>
      <w:r>
        <w:br/>
      </w:r>
      <w:r>
        <w:br/>
      </w:r>
      <w:r>
        <w:br/>
      </w:r>
      <w:r>
        <w:br/>
      </w:r>
      <w:r>
        <w:lastRenderedPageBreak/>
        <w:br/>
      </w:r>
      <w:r w:rsidR="00595D70">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1F90C492"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1821A129" w:rsidR="00854AD0" w:rsidRDefault="00854AD0" w:rsidP="00595D70"/>
    <w:p w14:paraId="3A9CACC5" w14:textId="77777777" w:rsidR="00114006" w:rsidRPr="00114006" w:rsidRDefault="00114006" w:rsidP="00114006">
      <w:pPr>
        <w:pStyle w:val="Heading1"/>
        <w:rPr>
          <w:sz w:val="2"/>
          <w:szCs w:val="2"/>
          <w:lang w:eastAsia="ja-JP"/>
        </w:rPr>
      </w:pPr>
    </w:p>
    <w:p w14:paraId="4532D221" w14:textId="77777777" w:rsidR="00114006" w:rsidRPr="00114006" w:rsidRDefault="00114006" w:rsidP="00114006">
      <w:pPr>
        <w:pStyle w:val="Heading1"/>
        <w:rPr>
          <w:sz w:val="2"/>
          <w:szCs w:val="2"/>
          <w:lang w:eastAsia="ja-JP"/>
        </w:rPr>
      </w:pPr>
    </w:p>
    <w:p w14:paraId="1C93B93E" w14:textId="77777777" w:rsidR="00114006" w:rsidRPr="00114006" w:rsidRDefault="00114006" w:rsidP="00114006">
      <w:pPr>
        <w:pStyle w:val="Heading1"/>
        <w:rPr>
          <w:sz w:val="2"/>
          <w:szCs w:val="2"/>
          <w:lang w:eastAsia="ja-JP"/>
        </w:rPr>
      </w:pPr>
    </w:p>
    <w:p w14:paraId="3DE7864F" w14:textId="2EE95CBB" w:rsidR="00114006" w:rsidRDefault="00114006" w:rsidP="00114006">
      <w:pPr>
        <w:pStyle w:val="Heading1"/>
        <w:rPr>
          <w:sz w:val="2"/>
          <w:szCs w:val="2"/>
          <w:lang w:eastAsia="ja-JP"/>
        </w:rPr>
      </w:pPr>
    </w:p>
    <w:p w14:paraId="49973FB5" w14:textId="4A73F16C" w:rsidR="00114006" w:rsidRDefault="00114006" w:rsidP="00114006">
      <w:pPr>
        <w:rPr>
          <w:lang w:eastAsia="ja-JP"/>
        </w:rPr>
      </w:pPr>
    </w:p>
    <w:p w14:paraId="5D01A0F0" w14:textId="2287F5D3" w:rsidR="00114006" w:rsidRDefault="00114006" w:rsidP="00114006">
      <w:pPr>
        <w:rPr>
          <w:lang w:eastAsia="ja-JP"/>
        </w:rPr>
      </w:pPr>
    </w:p>
    <w:p w14:paraId="54EE62F0" w14:textId="58566F5F" w:rsidR="00114006" w:rsidRDefault="00114006" w:rsidP="00114006">
      <w:pPr>
        <w:rPr>
          <w:lang w:eastAsia="ja-JP"/>
        </w:rPr>
      </w:pPr>
    </w:p>
    <w:p w14:paraId="06FB75B8" w14:textId="77DFBE06" w:rsidR="00114006" w:rsidRDefault="00114006" w:rsidP="00114006">
      <w:pPr>
        <w:rPr>
          <w:lang w:eastAsia="ja-JP"/>
        </w:rPr>
      </w:pPr>
    </w:p>
    <w:p w14:paraId="5D89F67F" w14:textId="10C24BF8" w:rsidR="00114006" w:rsidRDefault="00114006" w:rsidP="00114006">
      <w:pPr>
        <w:rPr>
          <w:lang w:eastAsia="ja-JP"/>
        </w:rPr>
      </w:pPr>
    </w:p>
    <w:p w14:paraId="08E916CE" w14:textId="711C88AB" w:rsidR="00114006" w:rsidRDefault="00114006" w:rsidP="00114006">
      <w:pPr>
        <w:rPr>
          <w:lang w:eastAsia="ja-JP"/>
        </w:rPr>
      </w:pPr>
    </w:p>
    <w:p w14:paraId="6EB3EBEC" w14:textId="076EBAD8" w:rsidR="00114006" w:rsidRDefault="00114006" w:rsidP="00114006">
      <w:pPr>
        <w:rPr>
          <w:lang w:eastAsia="ja-JP"/>
        </w:rPr>
      </w:pPr>
    </w:p>
    <w:p w14:paraId="3E02988E" w14:textId="04A3603F" w:rsidR="00114006" w:rsidRDefault="00114006" w:rsidP="00114006">
      <w:pPr>
        <w:rPr>
          <w:lang w:eastAsia="ja-JP"/>
        </w:rPr>
      </w:pPr>
    </w:p>
    <w:p w14:paraId="0AB01081" w14:textId="1F75E082" w:rsidR="00114006" w:rsidRDefault="00114006" w:rsidP="00114006">
      <w:pPr>
        <w:rPr>
          <w:lang w:eastAsia="ja-JP"/>
        </w:rPr>
      </w:pPr>
    </w:p>
    <w:p w14:paraId="0832A52F" w14:textId="19F7BA44" w:rsidR="00114006" w:rsidRDefault="00114006" w:rsidP="00114006">
      <w:pPr>
        <w:rPr>
          <w:lang w:eastAsia="ja-JP"/>
        </w:rPr>
      </w:pPr>
    </w:p>
    <w:p w14:paraId="4FB19366" w14:textId="77777777" w:rsidR="00114006" w:rsidRPr="00114006" w:rsidRDefault="00114006" w:rsidP="00114006">
      <w:pPr>
        <w:rPr>
          <w:lang w:eastAsia="ja-JP"/>
        </w:rPr>
      </w:pPr>
    </w:p>
    <w:p w14:paraId="6E32E0CE" w14:textId="30E727A9" w:rsidR="00114006" w:rsidRPr="00114006" w:rsidRDefault="00114006" w:rsidP="00114006">
      <w:pPr>
        <w:pStyle w:val="Heading1"/>
        <w:rPr>
          <w:sz w:val="2"/>
          <w:szCs w:val="2"/>
          <w:lang w:eastAsia="ja-JP"/>
        </w:rPr>
      </w:pPr>
      <w:r>
        <w:rPr>
          <w:sz w:val="2"/>
          <w:szCs w:val="2"/>
          <w:lang w:eastAsia="ja-JP"/>
        </w:rPr>
        <w:lastRenderedPageBreak/>
        <w:br/>
      </w:r>
    </w:p>
    <w:p w14:paraId="1BD35BEA" w14:textId="6AF500D8" w:rsidR="00114006" w:rsidRDefault="00114006" w:rsidP="00114006">
      <w:pPr>
        <w:pStyle w:val="Heading1"/>
        <w:rPr>
          <w:rFonts w:hint="eastAsia"/>
          <w:lang w:eastAsia="ja-JP"/>
        </w:rPr>
      </w:pPr>
      <w:r w:rsidRPr="00114006">
        <w:rPr>
          <w:sz w:val="2"/>
          <w:szCs w:val="2"/>
          <w:lang w:eastAsia="ja-JP"/>
        </w:rPr>
        <w:br/>
      </w:r>
      <w:r w:rsidRPr="00114006">
        <w:rPr>
          <w:sz w:val="2"/>
          <w:szCs w:val="2"/>
          <w:lang w:eastAsia="ja-JP"/>
        </w:rPr>
        <w:br/>
      </w:r>
      <w:r>
        <w:rPr>
          <w:rFonts w:hint="eastAsia"/>
          <w:lang w:eastAsia="ja-JP"/>
        </w:rPr>
        <w:t>タスク</w:t>
      </w:r>
      <w:r>
        <w:t xml:space="preserve"> 1:</w:t>
      </w:r>
      <w:r>
        <w:rPr>
          <w:rFonts w:hint="eastAsia"/>
          <w:lang w:eastAsia="ja-JP"/>
        </w:rPr>
        <w:t>ロゴ</w:t>
      </w:r>
    </w:p>
    <w:p w14:paraId="1679E000" w14:textId="77777777" w:rsidR="00114006" w:rsidRPr="00114006" w:rsidRDefault="00114006" w:rsidP="00114006">
      <w:pPr>
        <w:pStyle w:val="BodySubHeaderSpacebefore"/>
        <w:rPr>
          <w:rFonts w:ascii="Hiragino Kaku Gothic Pro W6" w:eastAsia="Hiragino Kaku Gothic Pro W6" w:hAnsi="Hiragino Kaku Gothic Pro W6"/>
          <w:b/>
          <w:bCs/>
          <w:lang w:eastAsia="ja-JP"/>
        </w:rPr>
      </w:pPr>
      <w:r w:rsidRPr="00114006">
        <w:rPr>
          <w:rFonts w:ascii="Hiragino Kaku Gothic Pro W6" w:eastAsia="Hiragino Kaku Gothic Pro W6" w:hAnsi="Hiragino Kaku Gothic Pro W6" w:hint="eastAsia"/>
          <w:b/>
          <w:bCs/>
          <w:lang w:eastAsia="ja-JP"/>
        </w:rPr>
        <w:t>コンセプト</w:t>
      </w:r>
    </w:p>
    <w:p w14:paraId="5C93181F" w14:textId="77777777" w:rsidR="00114006" w:rsidRPr="00114006" w:rsidRDefault="00114006" w:rsidP="00114006">
      <w:pPr>
        <w:rPr>
          <w:rFonts w:ascii="Hiragino Kaku Gothic Pro W3" w:eastAsia="Hiragino Kaku Gothic Pro W3" w:hAnsi="Hiragino Kaku Gothic Pro W3"/>
          <w:color w:val="538135" w:themeColor="accent6" w:themeShade="BF"/>
          <w:lang w:eastAsia="ja-JP"/>
        </w:rPr>
      </w:pPr>
      <w:r w:rsidRPr="00114006">
        <w:rPr>
          <w:rFonts w:ascii="Hiragino Kaku Gothic Pro W3" w:eastAsia="Hiragino Kaku Gothic Pro W3" w:hAnsi="Hiragino Kaku Gothic Pro W3" w:cs="MS Gothic" w:hint="eastAsia"/>
          <w:color w:val="538135" w:themeColor="accent6" w:themeShade="BF"/>
          <w:lang w:eastAsia="ja-JP"/>
        </w:rPr>
        <w:t>ロゴには、</w:t>
      </w:r>
      <w:proofErr w:type="spellStart"/>
      <w:r w:rsidRPr="00114006">
        <w:rPr>
          <w:rFonts w:ascii="Hiragino Kaku Gothic Pro W3" w:eastAsia="Hiragino Kaku Gothic Pro W3" w:hAnsi="Hiragino Kaku Gothic Pro W3"/>
          <w:color w:val="538135" w:themeColor="accent6" w:themeShade="BF"/>
          <w:lang w:eastAsia="ja-JP"/>
        </w:rPr>
        <w:t>Zilant</w:t>
      </w:r>
      <w:proofErr w:type="spellEnd"/>
      <w:r w:rsidRPr="00114006">
        <w:rPr>
          <w:rFonts w:ascii="Hiragino Kaku Gothic Pro W3" w:eastAsia="Hiragino Kaku Gothic Pro W3" w:hAnsi="Hiragino Kaku Gothic Pro W3" w:cs="MS Gothic" w:hint="eastAsia"/>
          <w:color w:val="538135" w:themeColor="accent6" w:themeShade="BF"/>
          <w:lang w:eastAsia="ja-JP"/>
        </w:rPr>
        <w:t>のモダンバージョンを組み込む必要があり、構成主義のデザインスタイルを表す必要があります。</w:t>
      </w:r>
    </w:p>
    <w:p w14:paraId="121138FA" w14:textId="77777777" w:rsidR="00114006" w:rsidRPr="00114006" w:rsidRDefault="00114006" w:rsidP="00114006">
      <w:pPr>
        <w:rPr>
          <w:rFonts w:ascii="Hiragino Kaku Gothic Pro W3" w:eastAsia="Hiragino Kaku Gothic Pro W3" w:hAnsi="Hiragino Kaku Gothic Pro W3"/>
          <w:color w:val="538135" w:themeColor="accent6" w:themeShade="BF"/>
        </w:rPr>
      </w:pPr>
      <w:r w:rsidRPr="00114006">
        <w:rPr>
          <w:rFonts w:ascii="Hiragino Kaku Gothic Pro W3" w:eastAsia="Hiragino Kaku Gothic Pro W3" w:hAnsi="Hiragino Kaku Gothic Pro W3"/>
          <w:color w:val="538135" w:themeColor="accent6" w:themeShade="BF"/>
        </w:rPr>
        <w:t>1</w:t>
      </w:r>
      <w:proofErr w:type="spellStart"/>
      <w:r w:rsidRPr="00114006">
        <w:rPr>
          <w:rFonts w:ascii="Hiragino Kaku Gothic Pro W3" w:eastAsia="Hiragino Kaku Gothic Pro W3" w:hAnsi="Hiragino Kaku Gothic Pro W3" w:cs="MS Gothic" w:hint="eastAsia"/>
          <w:color w:val="538135" w:themeColor="accent6" w:themeShade="BF"/>
        </w:rPr>
        <w:t>つのバージョンを英語で作成し</w:t>
      </w:r>
      <w:proofErr w:type="spellEnd"/>
      <w:r w:rsidRPr="00114006">
        <w:rPr>
          <w:rFonts w:ascii="Hiragino Kaku Gothic Pro W3" w:eastAsia="Hiragino Kaku Gothic Pro W3" w:hAnsi="Hiragino Kaku Gothic Pro W3" w:cs="MS Gothic" w:hint="eastAsia"/>
          <w:color w:val="538135" w:themeColor="accent6" w:themeShade="BF"/>
        </w:rPr>
        <w:t>、</w:t>
      </w:r>
      <w:r w:rsidRPr="00114006">
        <w:rPr>
          <w:rFonts w:ascii="Hiragino Kaku Gothic Pro W3" w:eastAsia="Hiragino Kaku Gothic Pro W3" w:hAnsi="Hiragino Kaku Gothic Pro W3"/>
          <w:color w:val="538135" w:themeColor="accent6" w:themeShade="BF"/>
        </w:rPr>
        <w:t>1</w:t>
      </w:r>
      <w:proofErr w:type="spellStart"/>
      <w:r w:rsidRPr="00114006">
        <w:rPr>
          <w:rFonts w:ascii="Hiragino Kaku Gothic Pro W3" w:eastAsia="Hiragino Kaku Gothic Pro W3" w:hAnsi="Hiragino Kaku Gothic Pro W3" w:cs="MS Gothic" w:hint="eastAsia"/>
          <w:color w:val="538135" w:themeColor="accent6" w:themeShade="BF"/>
        </w:rPr>
        <w:t>つのバージョンをロシア語で作成します</w:t>
      </w:r>
      <w:proofErr w:type="spellEnd"/>
      <w:r w:rsidRPr="00114006">
        <w:rPr>
          <w:rFonts w:ascii="Hiragino Kaku Gothic Pro W3" w:eastAsia="Hiragino Kaku Gothic Pro W3" w:hAnsi="Hiragino Kaku Gothic Pro W3" w:cs="MS Gothic" w:hint="eastAsia"/>
          <w:color w:val="538135" w:themeColor="accent6" w:themeShade="BF"/>
        </w:rPr>
        <w:t>。</w:t>
      </w:r>
      <w:r w:rsidRPr="00114006">
        <w:rPr>
          <w:rFonts w:ascii="Hiragino Kaku Gothic Pro W3" w:eastAsia="Hiragino Kaku Gothic Pro W3" w:hAnsi="Hiragino Kaku Gothic Pro W3"/>
          <w:color w:val="538135" w:themeColor="accent6" w:themeShade="BF"/>
        </w:rPr>
        <w:t xml:space="preserve"> </w:t>
      </w:r>
      <w:proofErr w:type="spellStart"/>
      <w:r w:rsidRPr="00114006">
        <w:rPr>
          <w:rFonts w:ascii="Hiragino Kaku Gothic Pro W3" w:eastAsia="Hiragino Kaku Gothic Pro W3" w:hAnsi="Hiragino Kaku Gothic Pro W3" w:cs="MS Gothic" w:hint="eastAsia"/>
          <w:color w:val="538135" w:themeColor="accent6" w:themeShade="BF"/>
        </w:rPr>
        <w:t>各ロゴには同じベクトル要素が含まれており、可能な限り類似（一致）している必要があります</w:t>
      </w:r>
      <w:proofErr w:type="spellEnd"/>
      <w:r w:rsidRPr="00114006">
        <w:rPr>
          <w:rFonts w:ascii="Hiragino Kaku Gothic Pro W3" w:eastAsia="Hiragino Kaku Gothic Pro W3" w:hAnsi="Hiragino Kaku Gothic Pro W3" w:cs="MS Gothic" w:hint="eastAsia"/>
          <w:color w:val="538135" w:themeColor="accent6" w:themeShade="BF"/>
        </w:rPr>
        <w:t>。</w:t>
      </w:r>
    </w:p>
    <w:p w14:paraId="72C51A63" w14:textId="77777777" w:rsidR="00471C6B" w:rsidRDefault="00471C6B" w:rsidP="00471C6B">
      <w:pPr>
        <w:pStyle w:val="BodySubHeaderSpacebefore"/>
      </w:pPr>
    </w:p>
    <w:p w14:paraId="2669BF98" w14:textId="7E019E59" w:rsidR="00471C6B" w:rsidRPr="00114006" w:rsidRDefault="00471C6B" w:rsidP="00471C6B">
      <w:pPr>
        <w:pStyle w:val="BodySubHeaderSpacebefore"/>
        <w:rPr>
          <w:rFonts w:ascii="Hiragino Kaku Gothic Pro W6" w:eastAsia="Hiragino Kaku Gothic Pro W6" w:hAnsi="Hiragino Kaku Gothic Pro W6"/>
          <w:b/>
          <w:bCs/>
        </w:rPr>
      </w:pPr>
      <w:r w:rsidRPr="00114006">
        <w:rPr>
          <w:rFonts w:ascii="Hiragino Kaku Gothic Pro W6" w:eastAsia="Hiragino Kaku Gothic Pro W6" w:hAnsi="Hiragino Kaku Gothic Pro W6" w:hint="eastAsia"/>
          <w:b/>
          <w:bCs/>
          <w:lang w:eastAsia="ja-JP"/>
        </w:rPr>
        <w:t>仕様</w:t>
      </w:r>
    </w:p>
    <w:p w14:paraId="41E7EF3A" w14:textId="05A44396" w:rsidR="00471C6B" w:rsidRPr="003C7C70" w:rsidRDefault="003C7C70" w:rsidP="00471C6B">
      <w:pPr>
        <w:pStyle w:val="SubHeadersBodyBold12ptbefore"/>
        <w:rPr>
          <w:rFonts w:ascii="Hiragino Kaku Gothic Pro W6" w:eastAsia="Hiragino Kaku Gothic Pro W6" w:hAnsi="Hiragino Kaku Gothic Pro W6"/>
          <w:bCs/>
          <w:color w:val="538135" w:themeColor="accent6" w:themeShade="BF"/>
        </w:rPr>
      </w:pPr>
      <w:r w:rsidRPr="003C7C70">
        <w:rPr>
          <w:rFonts w:ascii="Hiragino Kaku Gothic Pro W6" w:eastAsia="Hiragino Kaku Gothic Pro W6" w:hAnsi="Hiragino Kaku Gothic Pro W6" w:cs="MS Mincho" w:hint="eastAsia"/>
          <w:bCs/>
          <w:color w:val="538135" w:themeColor="accent6" w:themeShade="BF"/>
          <w:lang w:eastAsia="ja-JP"/>
        </w:rPr>
        <w:t>文字</w:t>
      </w:r>
      <w:r w:rsidR="00471C6B" w:rsidRPr="003C7C70">
        <w:rPr>
          <w:rFonts w:ascii="Hiragino Kaku Gothic Pro W6" w:eastAsia="Hiragino Kaku Gothic Pro W6" w:hAnsi="Hiragino Kaku Gothic Pro W6" w:cs="MS Mincho" w:hint="eastAsia"/>
          <w:bCs/>
          <w:color w:val="538135" w:themeColor="accent6" w:themeShade="BF"/>
          <w:lang w:eastAsia="ja-JP"/>
        </w:rPr>
        <w:t>と画像</w:t>
      </w:r>
    </w:p>
    <w:p w14:paraId="79D16912" w14:textId="09C19442" w:rsidR="00471C6B" w:rsidRPr="003C7C70" w:rsidRDefault="00471C6B" w:rsidP="00471C6B">
      <w:pPr>
        <w:pStyle w:val="ListParagraph"/>
        <w:numPr>
          <w:ilvl w:val="0"/>
          <w:numId w:val="24"/>
        </w:numPr>
        <w:ind w:left="360"/>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ロゴには</w:t>
      </w:r>
      <w:r w:rsidRPr="003C7C70">
        <w:rPr>
          <w:rFonts w:ascii="Hiragino Kaku Gothic Pro W3" w:eastAsia="Hiragino Kaku Gothic Pro W3" w:hAnsi="Hiragino Kaku Gothic Pro W3"/>
          <w:color w:val="538135" w:themeColor="accent6" w:themeShade="BF"/>
        </w:rPr>
        <w:t xml:space="preserve">Appendix 1.0a </w:t>
      </w:r>
      <w:r w:rsidRPr="003C7C70">
        <w:rPr>
          <w:rFonts w:ascii="Hiragino Kaku Gothic Pro W3" w:eastAsia="Hiragino Kaku Gothic Pro W3" w:hAnsi="Hiragino Kaku Gothic Pro W3" w:cs="MS Mincho" w:hint="eastAsia"/>
          <w:color w:val="538135" w:themeColor="accent6" w:themeShade="BF"/>
          <w:lang w:eastAsia="ja-JP"/>
        </w:rPr>
        <w:t>にある以下の用語（英語バージョン）を含めること。</w:t>
      </w:r>
      <w:r w:rsidRPr="003C7C70">
        <w:rPr>
          <w:rFonts w:ascii="Hiragino Kaku Gothic Pro W3" w:eastAsia="Hiragino Kaku Gothic Pro W3" w:hAnsi="Hiragino Kaku Gothic Pro W3" w:hint="eastAsia"/>
          <w:color w:val="538135" w:themeColor="accent6" w:themeShade="BF"/>
          <w:lang w:eastAsia="ja-JP"/>
        </w:rPr>
        <w:t>–</w:t>
      </w:r>
      <w:r w:rsidRPr="003C7C70">
        <w:rPr>
          <w:rFonts w:ascii="Hiragino Kaku Gothic Pro W3" w:eastAsia="Hiragino Kaku Gothic Pro W3" w:hAnsi="Hiragino Kaku Gothic Pro W3"/>
          <w:color w:val="538135" w:themeColor="accent6" w:themeShade="BF"/>
        </w:rPr>
        <w:t xml:space="preserve"> Logo Text</w:t>
      </w:r>
      <w:r w:rsidRPr="003C7C70">
        <w:rPr>
          <w:rFonts w:ascii="Hiragino Kaku Gothic Pro W3" w:eastAsia="Hiragino Kaku Gothic Pro W3" w:hAnsi="Hiragino Kaku Gothic Pro W3" w:cs="MS Mincho" w:hint="eastAsia"/>
          <w:color w:val="538135" w:themeColor="accent6" w:themeShade="BF"/>
          <w:lang w:eastAsia="ja-JP"/>
        </w:rPr>
        <w:t>ロゴテキスト</w:t>
      </w:r>
      <w:r w:rsidRPr="003C7C70">
        <w:rPr>
          <w:rFonts w:ascii="Hiragino Kaku Gothic Pro W3" w:eastAsia="Hiragino Kaku Gothic Pro W3" w:hAnsi="Hiragino Kaku Gothic Pro W3"/>
          <w:color w:val="538135" w:themeColor="accent6" w:themeShade="BF"/>
        </w:rPr>
        <w:t xml:space="preserve">: </w:t>
      </w:r>
    </w:p>
    <w:p w14:paraId="71B8D20B" w14:textId="131099A9" w:rsidR="00471C6B" w:rsidRPr="003C7C70" w:rsidRDefault="00471C6B" w:rsidP="00471C6B">
      <w:pPr>
        <w:pStyle w:val="ListParagraph"/>
        <w:rPr>
          <w:rFonts w:ascii="Hiragino Kaku Gothic Pro W6" w:eastAsia="Hiragino Kaku Gothic Pro W6" w:hAnsi="Hiragino Kaku Gothic Pro W6"/>
          <w:b/>
          <w:bCs/>
          <w:color w:val="5B9BD5" w:themeColor="accent1"/>
        </w:rPr>
      </w:pPr>
      <w:r w:rsidRPr="003C7C70">
        <w:rPr>
          <w:rFonts w:ascii="Hiragino Kaku Gothic Pro W6" w:eastAsia="Hiragino Kaku Gothic Pro W6" w:hAnsi="Hiragino Kaku Gothic Pro W6"/>
          <w:b/>
          <w:bCs/>
          <w:color w:val="5B9BD5" w:themeColor="accent1"/>
        </w:rPr>
        <w:t xml:space="preserve">Art House </w:t>
      </w:r>
      <w:r w:rsidRPr="003C7C70">
        <w:rPr>
          <w:rFonts w:ascii="Hiragino Kaku Gothic Pro W6" w:eastAsia="Hiragino Kaku Gothic Pro W6" w:hAnsi="Hiragino Kaku Gothic Pro W6" w:cs="MS Mincho" w:hint="eastAsia"/>
          <w:b/>
          <w:bCs/>
          <w:color w:val="5B9BD5" w:themeColor="accent1"/>
          <w:lang w:eastAsia="ja-JP"/>
        </w:rPr>
        <w:t>（芸術の家）</w:t>
      </w:r>
    </w:p>
    <w:p w14:paraId="5A5EEF99" w14:textId="737AFEA8" w:rsidR="00471C6B" w:rsidRPr="003C7C70" w:rsidRDefault="00471C6B" w:rsidP="00471C6B">
      <w:pPr>
        <w:pStyle w:val="ListParagraph"/>
        <w:rPr>
          <w:rFonts w:ascii="Hiragino Kaku Gothic Pro W6" w:eastAsia="Hiragino Kaku Gothic Pro W6" w:hAnsi="Hiragino Kaku Gothic Pro W6"/>
          <w:b/>
          <w:bCs/>
          <w:color w:val="5B9BD5" w:themeColor="accent1"/>
        </w:rPr>
      </w:pPr>
      <w:r w:rsidRPr="003C7C70">
        <w:rPr>
          <w:rFonts w:ascii="Hiragino Kaku Gothic Pro W6" w:eastAsia="Hiragino Kaku Gothic Pro W6" w:hAnsi="Hiragino Kaku Gothic Pro W6"/>
          <w:b/>
          <w:bCs/>
          <w:color w:val="5B9BD5" w:themeColor="accent1"/>
        </w:rPr>
        <w:t>Letterpress &amp; Paper</w:t>
      </w:r>
      <w:r w:rsidRPr="003C7C70">
        <w:rPr>
          <w:rFonts w:ascii="Hiragino Kaku Gothic Pro W6" w:eastAsia="Hiragino Kaku Gothic Pro W6" w:hAnsi="Hiragino Kaku Gothic Pro W6" w:cs="MS Mincho" w:hint="eastAsia"/>
          <w:b/>
          <w:bCs/>
          <w:color w:val="5B9BD5" w:themeColor="accent1"/>
          <w:lang w:eastAsia="ja-JP"/>
        </w:rPr>
        <w:t>（活版印刷＆紙）</w:t>
      </w:r>
    </w:p>
    <w:p w14:paraId="071AA750" w14:textId="6B481AD0" w:rsidR="00471C6B" w:rsidRPr="003C7C70" w:rsidRDefault="00471C6B" w:rsidP="00471C6B">
      <w:pPr>
        <w:pStyle w:val="ListParagraph"/>
        <w:numPr>
          <w:ilvl w:val="0"/>
          <w:numId w:val="22"/>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ロゴには</w:t>
      </w:r>
      <w:r w:rsidRPr="003C7C70">
        <w:rPr>
          <w:rFonts w:ascii="Hiragino Kaku Gothic Pro W3" w:eastAsia="Hiragino Kaku Gothic Pro W3" w:hAnsi="Hiragino Kaku Gothic Pro W3"/>
          <w:color w:val="538135" w:themeColor="accent6" w:themeShade="BF"/>
        </w:rPr>
        <w:t xml:space="preserve">Appendix 1.0a </w:t>
      </w:r>
      <w:r w:rsidRPr="003C7C70">
        <w:rPr>
          <w:rFonts w:ascii="Hiragino Kaku Gothic Pro W3" w:eastAsia="Hiragino Kaku Gothic Pro W3" w:hAnsi="Hiragino Kaku Gothic Pro W3" w:cs="MS Mincho" w:hint="eastAsia"/>
          <w:color w:val="538135" w:themeColor="accent6" w:themeShade="BF"/>
          <w:lang w:eastAsia="ja-JP"/>
        </w:rPr>
        <w:t>にある以下の用語（ロシア語バージョン）を含めること。</w:t>
      </w:r>
      <w:r w:rsidRPr="003C7C70">
        <w:rPr>
          <w:rFonts w:ascii="Hiragino Kaku Gothic Pro W3" w:eastAsia="Hiragino Kaku Gothic Pro W3" w:hAnsi="Hiragino Kaku Gothic Pro W3" w:hint="eastAsia"/>
          <w:color w:val="538135" w:themeColor="accent6" w:themeShade="BF"/>
          <w:lang w:eastAsia="ja-JP"/>
        </w:rPr>
        <w:t>–</w:t>
      </w:r>
      <w:r w:rsidRPr="003C7C70">
        <w:rPr>
          <w:rFonts w:ascii="Hiragino Kaku Gothic Pro W3" w:eastAsia="Hiragino Kaku Gothic Pro W3" w:hAnsi="Hiragino Kaku Gothic Pro W3"/>
          <w:color w:val="538135" w:themeColor="accent6" w:themeShade="BF"/>
        </w:rPr>
        <w:t xml:space="preserve"> Logo Text</w:t>
      </w:r>
      <w:r w:rsidRPr="003C7C70">
        <w:rPr>
          <w:rFonts w:ascii="Hiragino Kaku Gothic Pro W3" w:eastAsia="Hiragino Kaku Gothic Pro W3" w:hAnsi="Hiragino Kaku Gothic Pro W3" w:cs="MS Mincho" w:hint="eastAsia"/>
          <w:color w:val="538135" w:themeColor="accent6" w:themeShade="BF"/>
          <w:lang w:eastAsia="ja-JP"/>
        </w:rPr>
        <w:t>ロゴテキスト</w:t>
      </w:r>
      <w:r w:rsidRPr="003C7C70">
        <w:rPr>
          <w:rFonts w:ascii="Hiragino Kaku Gothic Pro W3" w:eastAsia="Hiragino Kaku Gothic Pro W3" w:hAnsi="Hiragino Kaku Gothic Pro W3"/>
          <w:color w:val="538135" w:themeColor="accent6" w:themeShade="BF"/>
        </w:rPr>
        <w:t xml:space="preserve">: </w:t>
      </w:r>
    </w:p>
    <w:p w14:paraId="24915CAA" w14:textId="548F09CB" w:rsidR="00471C6B" w:rsidRPr="003C7C70" w:rsidRDefault="00471C6B" w:rsidP="00471C6B">
      <w:pPr>
        <w:pStyle w:val="ListParagraph"/>
        <w:rPr>
          <w:rFonts w:ascii="Hiragino Kaku Gothic Pro W6" w:eastAsia="Hiragino Kaku Gothic Pro W6" w:hAnsi="Hiragino Kaku Gothic Pro W6"/>
          <w:b/>
          <w:bCs/>
          <w:color w:val="5B9BD5" w:themeColor="accent1"/>
          <w:lang w:val="ru-RU"/>
        </w:rPr>
      </w:pPr>
      <w:r w:rsidRPr="003C7C70">
        <w:rPr>
          <w:rFonts w:ascii="Hiragino Kaku Gothic Pro W6" w:eastAsia="Hiragino Kaku Gothic Pro W6" w:hAnsi="Hiragino Kaku Gothic Pro W6"/>
          <w:b/>
          <w:bCs/>
          <w:color w:val="5B9BD5" w:themeColor="accent1"/>
          <w:lang w:val="ru-RU"/>
        </w:rPr>
        <w:t>дом искусства</w:t>
      </w:r>
      <w:r w:rsidRPr="003C7C70">
        <w:rPr>
          <w:rFonts w:ascii="Hiragino Kaku Gothic Pro W6" w:eastAsia="Hiragino Kaku Gothic Pro W6" w:hAnsi="Hiragino Kaku Gothic Pro W6" w:cs="MS Mincho" w:hint="eastAsia"/>
          <w:b/>
          <w:bCs/>
          <w:color w:val="5B9BD5" w:themeColor="accent1"/>
          <w:lang w:val="ru-RU" w:eastAsia="ja-JP"/>
        </w:rPr>
        <w:t>（</w:t>
      </w:r>
      <w:r w:rsidRPr="003C7C70">
        <w:rPr>
          <w:rFonts w:ascii="Hiragino Kaku Gothic Pro W6" w:eastAsia="Hiragino Kaku Gothic Pro W6" w:hAnsi="Hiragino Kaku Gothic Pro W6" w:cs="MS Mincho" w:hint="eastAsia"/>
          <w:b/>
          <w:bCs/>
          <w:color w:val="5B9BD5" w:themeColor="accent1"/>
          <w:lang w:eastAsia="ja-JP"/>
        </w:rPr>
        <w:t>芸術の家</w:t>
      </w:r>
      <w:r w:rsidRPr="003C7C70">
        <w:rPr>
          <w:rFonts w:ascii="Hiragino Kaku Gothic Pro W6" w:eastAsia="Hiragino Kaku Gothic Pro W6" w:hAnsi="Hiragino Kaku Gothic Pro W6" w:cs="MS Mincho" w:hint="eastAsia"/>
          <w:b/>
          <w:bCs/>
          <w:color w:val="5B9BD5" w:themeColor="accent1"/>
          <w:lang w:val="ru-RU" w:eastAsia="ja-JP"/>
        </w:rPr>
        <w:t>）</w:t>
      </w:r>
    </w:p>
    <w:p w14:paraId="779CACDD" w14:textId="47FCB1C6" w:rsidR="00471C6B" w:rsidRPr="003C7C70" w:rsidRDefault="00471C6B" w:rsidP="00471C6B">
      <w:pPr>
        <w:pStyle w:val="ListParagraph"/>
        <w:rPr>
          <w:rFonts w:ascii="Hiragino Kaku Gothic Pro W6" w:eastAsia="Hiragino Kaku Gothic Pro W6" w:hAnsi="Hiragino Kaku Gothic Pro W6"/>
          <w:b/>
          <w:bCs/>
          <w:color w:val="5B9BD5" w:themeColor="accent1"/>
          <w:lang w:val="ru-RU"/>
        </w:rPr>
      </w:pPr>
      <w:r w:rsidRPr="003C7C70">
        <w:rPr>
          <w:rFonts w:ascii="Hiragino Kaku Gothic Pro W6" w:eastAsia="Hiragino Kaku Gothic Pro W6" w:hAnsi="Hiragino Kaku Gothic Pro W6"/>
          <w:b/>
          <w:bCs/>
          <w:color w:val="5B9BD5" w:themeColor="accent1"/>
          <w:lang w:val="ru-RU"/>
        </w:rPr>
        <w:t>Типографская &amp; бумага</w:t>
      </w:r>
      <w:r w:rsidRPr="003C7C70">
        <w:rPr>
          <w:rFonts w:ascii="Hiragino Kaku Gothic Pro W6" w:eastAsia="Hiragino Kaku Gothic Pro W6" w:hAnsi="Hiragino Kaku Gothic Pro W6" w:cs="MS Mincho" w:hint="eastAsia"/>
          <w:b/>
          <w:bCs/>
          <w:color w:val="5B9BD5" w:themeColor="accent1"/>
          <w:lang w:val="ru-RU" w:eastAsia="ja-JP"/>
        </w:rPr>
        <w:t>（</w:t>
      </w:r>
      <w:r w:rsidRPr="003C7C70">
        <w:rPr>
          <w:rFonts w:ascii="Hiragino Kaku Gothic Pro W6" w:eastAsia="Hiragino Kaku Gothic Pro W6" w:hAnsi="Hiragino Kaku Gothic Pro W6" w:cs="MS Mincho" w:hint="eastAsia"/>
          <w:b/>
          <w:bCs/>
          <w:color w:val="5B9BD5" w:themeColor="accent1"/>
          <w:lang w:eastAsia="ja-JP"/>
        </w:rPr>
        <w:t>活版印刷</w:t>
      </w:r>
      <w:r w:rsidRPr="003C7C70">
        <w:rPr>
          <w:rFonts w:ascii="Hiragino Kaku Gothic Pro W6" w:eastAsia="Hiragino Kaku Gothic Pro W6" w:hAnsi="Hiragino Kaku Gothic Pro W6" w:cs="MS Mincho" w:hint="eastAsia"/>
          <w:b/>
          <w:bCs/>
          <w:color w:val="5B9BD5" w:themeColor="accent1"/>
          <w:lang w:val="ru-RU" w:eastAsia="ja-JP"/>
        </w:rPr>
        <w:t>＆</w:t>
      </w:r>
      <w:r w:rsidRPr="003C7C70">
        <w:rPr>
          <w:rFonts w:ascii="Hiragino Kaku Gothic Pro W6" w:eastAsia="Hiragino Kaku Gothic Pro W6" w:hAnsi="Hiragino Kaku Gothic Pro W6" w:cs="MS Mincho" w:hint="eastAsia"/>
          <w:b/>
          <w:bCs/>
          <w:color w:val="5B9BD5" w:themeColor="accent1"/>
          <w:lang w:eastAsia="ja-JP"/>
        </w:rPr>
        <w:t>紙</w:t>
      </w:r>
      <w:r w:rsidRPr="003C7C70">
        <w:rPr>
          <w:rFonts w:ascii="Hiragino Kaku Gothic Pro W6" w:eastAsia="Hiragino Kaku Gothic Pro W6" w:hAnsi="Hiragino Kaku Gothic Pro W6" w:cs="MS Mincho" w:hint="eastAsia"/>
          <w:b/>
          <w:bCs/>
          <w:color w:val="5B9BD5" w:themeColor="accent1"/>
          <w:lang w:val="ru-RU" w:eastAsia="ja-JP"/>
        </w:rPr>
        <w:t>）</w:t>
      </w:r>
    </w:p>
    <w:p w14:paraId="13BD77EC" w14:textId="6433637C" w:rsidR="00471C6B" w:rsidRPr="008A2A9E" w:rsidRDefault="00471C6B" w:rsidP="008A2A9E">
      <w:pPr>
        <w:pStyle w:val="ListParagraph"/>
        <w:numPr>
          <w:ilvl w:val="0"/>
          <w:numId w:val="22"/>
        </w:numPr>
        <w:rPr>
          <w:rFonts w:ascii="Hiragino Kaku Gothic Pro W3" w:eastAsia="Hiragino Kaku Gothic Pro W3" w:hAnsi="Hiragino Kaku Gothic Pro W3"/>
          <w:color w:val="538135" w:themeColor="accent6" w:themeShade="BF"/>
          <w:lang w:val="ru-RU"/>
        </w:rPr>
      </w:pPr>
      <w:r w:rsidRPr="008A2A9E">
        <w:rPr>
          <w:rFonts w:ascii="Hiragino Kaku Gothic Pro W3" w:eastAsia="Hiragino Kaku Gothic Pro W3" w:hAnsi="Hiragino Kaku Gothic Pro W3"/>
          <w:color w:val="538135" w:themeColor="accent6" w:themeShade="BF"/>
        </w:rPr>
        <w:t>Art</w:t>
      </w:r>
      <w:r w:rsidRPr="008A2A9E">
        <w:rPr>
          <w:rFonts w:ascii="Hiragino Kaku Gothic Pro W3" w:eastAsia="Hiragino Kaku Gothic Pro W3" w:hAnsi="Hiragino Kaku Gothic Pro W3"/>
          <w:color w:val="538135" w:themeColor="accent6" w:themeShade="BF"/>
          <w:lang w:val="ru-RU"/>
        </w:rPr>
        <w:t xml:space="preserve"> </w:t>
      </w:r>
      <w:r w:rsidRPr="008A2A9E">
        <w:rPr>
          <w:rFonts w:ascii="Hiragino Kaku Gothic Pro W3" w:eastAsia="Hiragino Kaku Gothic Pro W3" w:hAnsi="Hiragino Kaku Gothic Pro W3"/>
          <w:color w:val="538135" w:themeColor="accent6" w:themeShade="BF"/>
        </w:rPr>
        <w:t>House</w:t>
      </w:r>
      <w:r w:rsidRPr="008A2A9E">
        <w:rPr>
          <w:rFonts w:ascii="Hiragino Kaku Gothic Pro W3" w:eastAsia="Hiragino Kaku Gothic Pro W3" w:hAnsi="Hiragino Kaku Gothic Pro W3" w:cs="MS Mincho" w:hint="eastAsia"/>
          <w:color w:val="538135" w:themeColor="accent6" w:themeShade="BF"/>
          <w:lang w:val="ru-RU" w:eastAsia="ja-JP"/>
        </w:rPr>
        <w:t>（</w:t>
      </w:r>
      <w:r w:rsidRPr="008A2A9E">
        <w:rPr>
          <w:rFonts w:ascii="Hiragino Kaku Gothic Pro W3" w:eastAsia="Hiragino Kaku Gothic Pro W3" w:hAnsi="Hiragino Kaku Gothic Pro W3" w:cs="MS Mincho" w:hint="eastAsia"/>
          <w:color w:val="538135" w:themeColor="accent6" w:themeShade="BF"/>
          <w:lang w:eastAsia="ja-JP"/>
        </w:rPr>
        <w:t>芸術の家</w:t>
      </w:r>
      <w:r w:rsidRPr="008A2A9E">
        <w:rPr>
          <w:rFonts w:ascii="Hiragino Kaku Gothic Pro W3" w:eastAsia="Hiragino Kaku Gothic Pro W3" w:hAnsi="Hiragino Kaku Gothic Pro W3" w:cs="MS Mincho" w:hint="eastAsia"/>
          <w:color w:val="538135" w:themeColor="accent6" w:themeShade="BF"/>
          <w:lang w:val="ru-RU" w:eastAsia="ja-JP"/>
        </w:rPr>
        <w:t>）</w:t>
      </w:r>
      <w:proofErr w:type="spellStart"/>
      <w:r w:rsidRPr="008A2A9E">
        <w:rPr>
          <w:rFonts w:ascii="Hiragino Kaku Gothic Pro W3" w:eastAsia="Hiragino Kaku Gothic Pro W3" w:hAnsi="Hiragino Kaku Gothic Pro W3" w:cs="MS Gothic" w:hint="eastAsia"/>
          <w:color w:val="538135" w:themeColor="accent6" w:themeShade="BF"/>
        </w:rPr>
        <w:t>という言葉に重点を置く必要があり、テキストはすべて大文字、小文字、または</w:t>
      </w:r>
      <w:proofErr w:type="spellEnd"/>
      <w:r w:rsidRPr="008A2A9E">
        <w:rPr>
          <w:rFonts w:ascii="Hiragino Kaku Gothic Pro W3" w:eastAsia="Hiragino Kaku Gothic Pro W3" w:hAnsi="Hiragino Kaku Gothic Pro W3" w:cs="MS Gothic" w:hint="eastAsia"/>
          <w:color w:val="538135" w:themeColor="accent6" w:themeShade="BF"/>
          <w:lang w:eastAsia="ja-JP"/>
        </w:rPr>
        <w:t>最初の文字だけ大文字にすることができます</w:t>
      </w:r>
      <w:r w:rsidRPr="008A2A9E">
        <w:rPr>
          <w:rFonts w:ascii="Hiragino Kaku Gothic Pro W3" w:eastAsia="Hiragino Kaku Gothic Pro W3" w:hAnsi="Hiragino Kaku Gothic Pro W3" w:cs="MS Gothic" w:hint="eastAsia"/>
          <w:color w:val="538135" w:themeColor="accent6" w:themeShade="BF"/>
        </w:rPr>
        <w:t>。</w:t>
      </w:r>
    </w:p>
    <w:p w14:paraId="38BE8856" w14:textId="227C86A2" w:rsidR="00471C6B" w:rsidRPr="008A2A9E" w:rsidRDefault="00B40B3B" w:rsidP="00471C6B">
      <w:pPr>
        <w:pStyle w:val="ListParagraph"/>
        <w:numPr>
          <w:ilvl w:val="0"/>
          <w:numId w:val="22"/>
        </w:numPr>
        <w:rPr>
          <w:rFonts w:ascii="Hiragino Kaku Gothic Pro W3" w:eastAsia="Hiragino Kaku Gothic Pro W3" w:hAnsi="Hiragino Kaku Gothic Pro W3"/>
          <w:color w:val="538135" w:themeColor="accent6" w:themeShade="BF"/>
          <w:lang w:val="ru-RU"/>
        </w:rPr>
      </w:pPr>
      <w:r w:rsidRPr="003C7C70">
        <w:rPr>
          <w:rFonts w:ascii="Hiragino Kaku Gothic Pro W3" w:eastAsia="Hiragino Kaku Gothic Pro W3" w:hAnsi="Hiragino Kaku Gothic Pro W3" w:cs="MS Mincho" w:hint="eastAsia"/>
          <w:color w:val="538135" w:themeColor="accent6" w:themeShade="BF"/>
          <w:lang w:eastAsia="ja-JP"/>
        </w:rPr>
        <w:t>ベクター要素を含まなければならない。</w:t>
      </w:r>
    </w:p>
    <w:p w14:paraId="00812EE7" w14:textId="62615562" w:rsidR="00471C6B" w:rsidRPr="003C7C70" w:rsidRDefault="00B40B3B" w:rsidP="00471C6B">
      <w:pPr>
        <w:spacing w:before="240"/>
        <w:rPr>
          <w:rFonts w:ascii="Hiragino Kaku Gothic Pro W6" w:eastAsia="Hiragino Kaku Gothic Pro W6" w:hAnsi="Hiragino Kaku Gothic Pro W6"/>
          <w:b/>
          <w:bCs/>
          <w:color w:val="538135" w:themeColor="accent6" w:themeShade="BF"/>
        </w:rPr>
      </w:pPr>
      <w:r w:rsidRPr="003C7C70">
        <w:rPr>
          <w:rFonts w:ascii="Hiragino Kaku Gothic Pro W6" w:eastAsia="Hiragino Kaku Gothic Pro W6" w:hAnsi="Hiragino Kaku Gothic Pro W6" w:cs="MS Mincho" w:hint="eastAsia"/>
          <w:b/>
          <w:bCs/>
          <w:color w:val="538135" w:themeColor="accent6" w:themeShade="BF"/>
          <w:lang w:eastAsia="ja-JP"/>
        </w:rPr>
        <w:t>サイズ</w:t>
      </w:r>
    </w:p>
    <w:p w14:paraId="76F0F75B" w14:textId="489000FE" w:rsidR="00471C6B" w:rsidRPr="003C7C70" w:rsidRDefault="00B40B3B" w:rsidP="00471C6B">
      <w:pPr>
        <w:pStyle w:val="ListParagraph"/>
        <w:numPr>
          <w:ilvl w:val="0"/>
          <w:numId w:val="22"/>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各ロゴ</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長い方の辺が</w:t>
      </w:r>
      <w:r w:rsidRPr="003C7C70">
        <w:rPr>
          <w:rFonts w:ascii="Hiragino Kaku Gothic Pro W3" w:eastAsia="Hiragino Kaku Gothic Pro W3" w:hAnsi="Hiragino Kaku Gothic Pro W3"/>
          <w:color w:val="538135" w:themeColor="accent6" w:themeShade="BF"/>
        </w:rPr>
        <w:t>: 80mm</w:t>
      </w:r>
      <w:r w:rsidRPr="003C7C70">
        <w:rPr>
          <w:rFonts w:ascii="Hiragino Kaku Gothic Pro W3" w:eastAsia="Hiragino Kaku Gothic Pro W3" w:hAnsi="Hiragino Kaku Gothic Pro W3" w:cs="MS Mincho" w:hint="eastAsia"/>
          <w:color w:val="538135" w:themeColor="accent6" w:themeShade="BF"/>
          <w:lang w:eastAsia="ja-JP"/>
        </w:rPr>
        <w:t>（横幅または高さ）</w:t>
      </w:r>
    </w:p>
    <w:p w14:paraId="154E5B0B" w14:textId="48398484" w:rsidR="00471C6B" w:rsidRPr="003C7C70" w:rsidRDefault="00B40B3B" w:rsidP="00471C6B">
      <w:pPr>
        <w:spacing w:before="240"/>
        <w:rPr>
          <w:rFonts w:ascii="Hiragino Kaku Gothic Pro W6" w:eastAsia="Hiragino Kaku Gothic Pro W6" w:hAnsi="Hiragino Kaku Gothic Pro W6"/>
          <w:b/>
          <w:bCs/>
          <w:color w:val="538135" w:themeColor="accent6" w:themeShade="BF"/>
        </w:rPr>
      </w:pPr>
      <w:r w:rsidRPr="003C7C70">
        <w:rPr>
          <w:rFonts w:ascii="Hiragino Kaku Gothic Pro W6" w:eastAsia="Hiragino Kaku Gothic Pro W6" w:hAnsi="Hiragino Kaku Gothic Pro W6" w:cs="MS Mincho" w:hint="eastAsia"/>
          <w:b/>
          <w:bCs/>
          <w:color w:val="538135" w:themeColor="accent6" w:themeShade="BF"/>
          <w:lang w:eastAsia="ja-JP"/>
        </w:rPr>
        <w:t>カラー</w:t>
      </w:r>
    </w:p>
    <w:p w14:paraId="7A07731C" w14:textId="5782E8EA" w:rsidR="00471C6B" w:rsidRPr="003C7C70" w:rsidRDefault="00B40B3B" w:rsidP="00471C6B">
      <w:pPr>
        <w:pStyle w:val="ListParagraph"/>
        <w:numPr>
          <w:ilvl w:val="0"/>
          <w:numId w:val="22"/>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各ロゴには同じ４色の</w:t>
      </w:r>
      <w:r w:rsidRPr="003C7C70">
        <w:rPr>
          <w:rFonts w:ascii="Hiragino Kaku Gothic Pro W3" w:eastAsia="Hiragino Kaku Gothic Pro W3" w:hAnsi="Hiragino Kaku Gothic Pro W3"/>
          <w:color w:val="538135" w:themeColor="accent6" w:themeShade="BF"/>
        </w:rPr>
        <w:t>PMS Uncoated colours</w:t>
      </w:r>
      <w:r w:rsidRPr="003C7C70">
        <w:rPr>
          <w:rFonts w:ascii="Hiragino Kaku Gothic Pro W3" w:eastAsia="Hiragino Kaku Gothic Pro W3" w:hAnsi="Hiragino Kaku Gothic Pro W3" w:cs="MS Mincho" w:hint="eastAsia"/>
          <w:color w:val="538135" w:themeColor="accent6" w:themeShade="BF"/>
          <w:lang w:eastAsia="ja-JP"/>
        </w:rPr>
        <w:t>を使い、チントやグラデーションを適用しないこと（１００％カラーのみ許される）</w:t>
      </w:r>
    </w:p>
    <w:p w14:paraId="0AD7E945" w14:textId="619D859B" w:rsidR="00471C6B" w:rsidRPr="003C7C70" w:rsidRDefault="00B40B3B" w:rsidP="00471C6B">
      <w:pPr>
        <w:spacing w:before="240"/>
        <w:rPr>
          <w:rFonts w:ascii="Hiragino Kaku Gothic Pro W6" w:eastAsia="Hiragino Kaku Gothic Pro W6" w:hAnsi="Hiragino Kaku Gothic Pro W6"/>
          <w:b/>
          <w:bCs/>
          <w:color w:val="538135" w:themeColor="accent6" w:themeShade="BF"/>
        </w:rPr>
      </w:pPr>
      <w:r w:rsidRPr="003C7C70">
        <w:rPr>
          <w:rFonts w:ascii="Hiragino Kaku Gothic Pro W6" w:eastAsia="Hiragino Kaku Gothic Pro W6" w:hAnsi="Hiragino Kaku Gothic Pro W6" w:cs="MS Mincho" w:hint="eastAsia"/>
          <w:b/>
          <w:bCs/>
          <w:color w:val="538135" w:themeColor="accent6" w:themeShade="BF"/>
          <w:lang w:eastAsia="ja-JP"/>
        </w:rPr>
        <w:t>トラッピング</w:t>
      </w:r>
    </w:p>
    <w:p w14:paraId="181CA55B" w14:textId="4DFEB94E" w:rsidR="00471C6B" w:rsidRPr="003C7C70" w:rsidRDefault="00B40B3B" w:rsidP="00471C6B">
      <w:pPr>
        <w:pStyle w:val="ListParagraph"/>
        <w:numPr>
          <w:ilvl w:val="0"/>
          <w:numId w:val="22"/>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正確に</w:t>
      </w:r>
      <w:r w:rsidR="00471C6B" w:rsidRPr="003C7C70">
        <w:rPr>
          <w:rFonts w:ascii="Hiragino Kaku Gothic Pro W3" w:eastAsia="Hiragino Kaku Gothic Pro W3" w:hAnsi="Hiragino Kaku Gothic Pro W3"/>
          <w:color w:val="538135" w:themeColor="accent6" w:themeShade="BF"/>
        </w:rPr>
        <w:t>0.40pt (</w:t>
      </w:r>
      <w:r w:rsidRPr="003C7C70">
        <w:rPr>
          <w:rFonts w:ascii="Hiragino Kaku Gothic Pro W3" w:eastAsia="Hiragino Kaku Gothic Pro W3" w:hAnsi="Hiragino Kaku Gothic Pro W3" w:cs="MS Mincho" w:hint="eastAsia"/>
          <w:color w:val="538135" w:themeColor="accent6" w:themeShade="BF"/>
          <w:lang w:eastAsia="ja-JP"/>
        </w:rPr>
        <w:t>必要なら</w:t>
      </w:r>
      <w:r w:rsidR="00471C6B" w:rsidRPr="003C7C70">
        <w:rPr>
          <w:rFonts w:ascii="Hiragino Kaku Gothic Pro W3" w:eastAsia="Hiragino Kaku Gothic Pro W3" w:hAnsi="Hiragino Kaku Gothic Pro W3"/>
          <w:color w:val="538135" w:themeColor="accent6" w:themeShade="BF"/>
        </w:rPr>
        <w:t>)</w:t>
      </w:r>
    </w:p>
    <w:p w14:paraId="459653C5" w14:textId="77777777" w:rsidR="003C7C70" w:rsidRDefault="003C7C70" w:rsidP="00471C6B">
      <w:pPr>
        <w:pStyle w:val="SubHeadersBodyBold12ptbefore"/>
        <w:rPr>
          <w:rFonts w:ascii="Hiragino Kaku Gothic Pro W6" w:eastAsia="Hiragino Kaku Gothic Pro W6" w:hAnsi="Hiragino Kaku Gothic Pro W6" w:cs="MS Mincho"/>
          <w:bCs/>
          <w:color w:val="538135" w:themeColor="accent6" w:themeShade="BF"/>
          <w:lang w:eastAsia="ja-JP"/>
        </w:rPr>
      </w:pPr>
    </w:p>
    <w:p w14:paraId="504D856A" w14:textId="77777777" w:rsidR="003C7C70" w:rsidRDefault="003C7C70" w:rsidP="00471C6B">
      <w:pPr>
        <w:pStyle w:val="SubHeadersBodyBold12ptbefore"/>
        <w:rPr>
          <w:rFonts w:ascii="Hiragino Kaku Gothic Pro W6" w:eastAsia="Hiragino Kaku Gothic Pro W6" w:hAnsi="Hiragino Kaku Gothic Pro W6" w:cs="MS Mincho"/>
          <w:bCs/>
          <w:color w:val="538135" w:themeColor="accent6" w:themeShade="BF"/>
          <w:lang w:eastAsia="ja-JP"/>
        </w:rPr>
      </w:pPr>
    </w:p>
    <w:p w14:paraId="3F57F4C6" w14:textId="77777777" w:rsidR="003C7C70" w:rsidRDefault="003C7C70" w:rsidP="00471C6B">
      <w:pPr>
        <w:pStyle w:val="SubHeadersBodyBold12ptbefore"/>
        <w:rPr>
          <w:rFonts w:ascii="Hiragino Kaku Gothic Pro W6" w:eastAsia="Hiragino Kaku Gothic Pro W6" w:hAnsi="Hiragino Kaku Gothic Pro W6" w:cs="MS Mincho"/>
          <w:bCs/>
          <w:color w:val="538135" w:themeColor="accent6" w:themeShade="BF"/>
          <w:lang w:eastAsia="ja-JP"/>
        </w:rPr>
      </w:pPr>
    </w:p>
    <w:p w14:paraId="01FD2BB0" w14:textId="77777777" w:rsidR="003C7C70" w:rsidRDefault="003C7C70" w:rsidP="00471C6B">
      <w:pPr>
        <w:pStyle w:val="SubHeadersBodyBold12ptbefore"/>
        <w:rPr>
          <w:rFonts w:ascii="Hiragino Kaku Gothic Pro W6" w:eastAsia="Hiragino Kaku Gothic Pro W6" w:hAnsi="Hiragino Kaku Gothic Pro W6" w:cs="MS Mincho"/>
          <w:bCs/>
          <w:color w:val="538135" w:themeColor="accent6" w:themeShade="BF"/>
          <w:lang w:eastAsia="ja-JP"/>
        </w:rPr>
      </w:pPr>
    </w:p>
    <w:p w14:paraId="1E004AC2" w14:textId="2C56335C" w:rsidR="00471C6B" w:rsidRPr="003C7C70" w:rsidRDefault="00B40B3B" w:rsidP="00471C6B">
      <w:pPr>
        <w:pStyle w:val="SubHeadersBodyBold12ptbefore"/>
        <w:rPr>
          <w:rFonts w:ascii="Hiragino Kaku Gothic Pro W6" w:eastAsia="Hiragino Kaku Gothic Pro W6" w:hAnsi="Hiragino Kaku Gothic Pro W6"/>
          <w:bCs/>
          <w:color w:val="538135" w:themeColor="accent6" w:themeShade="BF"/>
        </w:rPr>
      </w:pPr>
      <w:r w:rsidRPr="003C7C70">
        <w:rPr>
          <w:rFonts w:ascii="Hiragino Kaku Gothic Pro W6" w:eastAsia="Hiragino Kaku Gothic Pro W6" w:hAnsi="Hiragino Kaku Gothic Pro W6" w:cs="MS Mincho" w:hint="eastAsia"/>
          <w:bCs/>
          <w:color w:val="538135" w:themeColor="accent6" w:themeShade="BF"/>
          <w:lang w:eastAsia="ja-JP"/>
        </w:rPr>
        <w:t>ファイル</w:t>
      </w:r>
      <w:r w:rsidR="003C7C70" w:rsidRPr="003C7C70">
        <w:rPr>
          <w:rFonts w:ascii="Hiragino Kaku Gothic Pro W6" w:eastAsia="Hiragino Kaku Gothic Pro W6" w:hAnsi="Hiragino Kaku Gothic Pro W6" w:cs="MS Mincho" w:hint="eastAsia"/>
          <w:bCs/>
          <w:color w:val="538135" w:themeColor="accent6" w:themeShade="BF"/>
          <w:lang w:eastAsia="ja-JP"/>
        </w:rPr>
        <w:t>の種類</w:t>
      </w:r>
    </w:p>
    <w:p w14:paraId="0C40BEE2" w14:textId="542E2E46" w:rsidR="00471C6B" w:rsidRPr="003C7C70" w:rsidRDefault="00B40B3B" w:rsidP="00471C6B">
      <w:pPr>
        <w:pStyle w:val="Default"/>
        <w:numPr>
          <w:ilvl w:val="0"/>
          <w:numId w:val="0"/>
        </w:numPr>
        <w:rPr>
          <w:rFonts w:ascii="Hiragino Kaku Gothic Pro W3" w:eastAsia="Hiragino Kaku Gothic Pro W3" w:hAnsi="Hiragino Kaku Gothic Pro W3" w:hint="eastAsia"/>
          <w:color w:val="538135" w:themeColor="accent6" w:themeShade="BF"/>
          <w:lang w:eastAsia="ja-JP"/>
        </w:rPr>
      </w:pPr>
      <w:r w:rsidRPr="003C7C70">
        <w:rPr>
          <w:rFonts w:ascii="Hiragino Kaku Gothic Pro W3" w:eastAsia="Hiragino Kaku Gothic Pro W3" w:hAnsi="Hiragino Kaku Gothic Pro W3" w:hint="eastAsia"/>
          <w:color w:val="538135" w:themeColor="accent6" w:themeShade="BF"/>
          <w:lang w:eastAsia="ja-JP"/>
        </w:rPr>
        <w:t>ロゴ（英語）</w:t>
      </w:r>
    </w:p>
    <w:p w14:paraId="2AE7A5BE" w14:textId="0AB22865" w:rsidR="00471C6B" w:rsidRPr="003C7C70" w:rsidRDefault="00471C6B" w:rsidP="00471C6B">
      <w:pPr>
        <w:pStyle w:val="Default"/>
        <w:rPr>
          <w:rFonts w:ascii="Hiragino Kaku Gothic Pro W3" w:eastAsia="Hiragino Kaku Gothic Pro W3" w:hAnsi="Hiragino Kaku Gothic Pro W3" w:hint="eastAsia"/>
          <w:color w:val="538135" w:themeColor="accent6" w:themeShade="BF"/>
          <w:lang w:eastAsia="ja-JP"/>
        </w:rPr>
      </w:pPr>
      <w:r w:rsidRPr="003C7C70">
        <w:rPr>
          <w:rFonts w:ascii="Hiragino Kaku Gothic Pro W3" w:eastAsia="Hiragino Kaku Gothic Pro W3" w:hAnsi="Hiragino Kaku Gothic Pro W3"/>
          <w:color w:val="538135" w:themeColor="accent6" w:themeShade="BF"/>
        </w:rPr>
        <w:lastRenderedPageBreak/>
        <w:t xml:space="preserve">1 </w:t>
      </w:r>
      <w:r w:rsidR="00B40B3B" w:rsidRPr="003C7C70">
        <w:rPr>
          <w:rFonts w:ascii="Hiragino Kaku Gothic Pro W3" w:eastAsia="Hiragino Kaku Gothic Pro W3" w:hAnsi="Hiragino Kaku Gothic Pro W3" w:hint="eastAsia"/>
          <w:color w:val="538135" w:themeColor="accent6" w:themeShade="BF"/>
          <w:lang w:eastAsia="ja-JP"/>
        </w:rPr>
        <w:t>つの</w:t>
      </w:r>
      <w:r w:rsidRPr="003C7C70">
        <w:rPr>
          <w:rFonts w:ascii="Hiragino Kaku Gothic Pro W3" w:eastAsia="Hiragino Kaku Gothic Pro W3" w:hAnsi="Hiragino Kaku Gothic Pro W3"/>
          <w:color w:val="538135" w:themeColor="accent6" w:themeShade="BF"/>
        </w:rPr>
        <w:t>AI —</w:t>
      </w:r>
      <w:r w:rsidR="00B40B3B" w:rsidRPr="003C7C70">
        <w:rPr>
          <w:rFonts w:ascii="Hiragino Kaku Gothic Pro W3" w:eastAsia="Hiragino Kaku Gothic Pro W3" w:hAnsi="Hiragino Kaku Gothic Pro W3" w:hint="eastAsia"/>
          <w:color w:val="538135" w:themeColor="accent6" w:themeShade="BF"/>
          <w:lang w:eastAsia="ja-JP"/>
        </w:rPr>
        <w:t>テキストはアウトライン化しない</w:t>
      </w:r>
    </w:p>
    <w:p w14:paraId="13CE21FF" w14:textId="6FC472EB" w:rsidR="00471C6B" w:rsidRPr="003C7C70" w:rsidRDefault="00471C6B" w:rsidP="00471C6B">
      <w:pPr>
        <w:pStyle w:val="ListParagraph"/>
        <w:numPr>
          <w:ilvl w:val="0"/>
          <w:numId w:val="22"/>
        </w:numPr>
        <w:rPr>
          <w:rFonts w:ascii="Hiragino Kaku Gothic Pro W3" w:eastAsia="Hiragino Kaku Gothic Pro W3" w:hAnsi="Hiragino Kaku Gothic Pro W3" w:hint="eastAsia"/>
          <w:color w:val="538135" w:themeColor="accent6" w:themeShade="BF"/>
          <w:szCs w:val="22"/>
          <w:lang w:eastAsia="ja-JP"/>
        </w:rPr>
      </w:pPr>
      <w:r w:rsidRPr="003C7C70">
        <w:rPr>
          <w:rFonts w:ascii="Hiragino Kaku Gothic Pro W3" w:eastAsia="Hiragino Kaku Gothic Pro W3" w:hAnsi="Hiragino Kaku Gothic Pro W3"/>
          <w:color w:val="538135" w:themeColor="accent6" w:themeShade="BF"/>
          <w:szCs w:val="20"/>
        </w:rPr>
        <w:t>1</w:t>
      </w:r>
      <w:r w:rsidR="00B40B3B" w:rsidRPr="003C7C70">
        <w:rPr>
          <w:rFonts w:ascii="Hiragino Kaku Gothic Pro W3" w:eastAsia="Hiragino Kaku Gothic Pro W3" w:hAnsi="Hiragino Kaku Gothic Pro W3" w:cs="MS Mincho" w:hint="eastAsia"/>
          <w:color w:val="538135" w:themeColor="accent6" w:themeShade="BF"/>
          <w:szCs w:val="20"/>
          <w:lang w:eastAsia="ja-JP"/>
        </w:rPr>
        <w:t>つの</w:t>
      </w:r>
      <w:r w:rsidRPr="003C7C70">
        <w:rPr>
          <w:rFonts w:ascii="Hiragino Kaku Gothic Pro W3" w:eastAsia="Hiragino Kaku Gothic Pro W3" w:hAnsi="Hiragino Kaku Gothic Pro W3"/>
          <w:color w:val="538135" w:themeColor="accent6" w:themeShade="BF"/>
        </w:rPr>
        <w:t>PDF</w:t>
      </w:r>
      <w:r w:rsidR="00B40B3B" w:rsidRPr="003C7C70">
        <w:rPr>
          <w:rFonts w:ascii="Hiragino Kaku Gothic Pro W3" w:eastAsia="Hiragino Kaku Gothic Pro W3" w:hAnsi="Hiragino Kaku Gothic Pro W3" w:cs="MS Mincho" w:hint="eastAsia"/>
          <w:color w:val="538135" w:themeColor="accent6" w:themeShade="BF"/>
          <w:lang w:eastAsia="ja-JP"/>
        </w:rPr>
        <w:t>ファイル</w:t>
      </w:r>
      <w:r w:rsidRPr="003C7C70">
        <w:rPr>
          <w:rFonts w:ascii="Hiragino Kaku Gothic Pro W3" w:eastAsia="Hiragino Kaku Gothic Pro W3" w:hAnsi="Hiragino Kaku Gothic Pro W3"/>
          <w:color w:val="538135" w:themeColor="accent6" w:themeShade="BF"/>
        </w:rPr>
        <w:t xml:space="preserve">: PDF/X-4:2008 </w:t>
      </w:r>
      <w:r w:rsidRPr="003C7C70">
        <w:rPr>
          <w:rFonts w:ascii="Hiragino Kaku Gothic Pro W3" w:eastAsia="Hiragino Kaku Gothic Pro W3" w:hAnsi="Hiragino Kaku Gothic Pro W3"/>
          <w:color w:val="538135" w:themeColor="accent6" w:themeShade="BF"/>
          <w:szCs w:val="20"/>
        </w:rPr>
        <w:t>—</w:t>
      </w:r>
      <w:r w:rsidR="00B40B3B" w:rsidRPr="003C7C70">
        <w:rPr>
          <w:rFonts w:ascii="Hiragino Kaku Gothic Pro W3" w:eastAsia="Hiragino Kaku Gothic Pro W3" w:hAnsi="Hiragino Kaku Gothic Pro W3" w:cs="MS Mincho" w:hint="eastAsia"/>
          <w:color w:val="538135" w:themeColor="accent6" w:themeShade="BF"/>
          <w:szCs w:val="20"/>
          <w:lang w:eastAsia="ja-JP"/>
        </w:rPr>
        <w:t>テキストは全てアウトライン化すること。</w:t>
      </w:r>
    </w:p>
    <w:p w14:paraId="65FB0169" w14:textId="7C142473" w:rsidR="00471C6B" w:rsidRPr="003C7C70" w:rsidRDefault="00B40B3B" w:rsidP="00471C6B">
      <w:pPr>
        <w:pStyle w:val="Default"/>
        <w:numPr>
          <w:ilvl w:val="0"/>
          <w:numId w:val="0"/>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hint="eastAsia"/>
          <w:color w:val="538135" w:themeColor="accent6" w:themeShade="BF"/>
          <w:lang w:eastAsia="ja-JP"/>
        </w:rPr>
        <w:t>ロゴ（ロシア語）</w:t>
      </w:r>
    </w:p>
    <w:p w14:paraId="697207D0" w14:textId="6881BB8D" w:rsidR="00471C6B" w:rsidRPr="003C7C70" w:rsidRDefault="00471C6B" w:rsidP="00471C6B">
      <w:pPr>
        <w:pStyle w:val="Default"/>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olor w:val="538135" w:themeColor="accent6" w:themeShade="BF"/>
        </w:rPr>
        <w:t>1</w:t>
      </w:r>
      <w:r w:rsidR="00B40B3B" w:rsidRPr="003C7C70">
        <w:rPr>
          <w:rFonts w:ascii="Hiragino Kaku Gothic Pro W3" w:eastAsia="Hiragino Kaku Gothic Pro W3" w:hAnsi="Hiragino Kaku Gothic Pro W3" w:hint="eastAsia"/>
          <w:color w:val="538135" w:themeColor="accent6" w:themeShade="BF"/>
          <w:lang w:eastAsia="ja-JP"/>
        </w:rPr>
        <w:t>つの</w:t>
      </w:r>
      <w:r w:rsidRPr="003C7C70">
        <w:rPr>
          <w:rFonts w:ascii="Hiragino Kaku Gothic Pro W3" w:eastAsia="Hiragino Kaku Gothic Pro W3" w:hAnsi="Hiragino Kaku Gothic Pro W3"/>
          <w:color w:val="538135" w:themeColor="accent6" w:themeShade="BF"/>
        </w:rPr>
        <w:t>AI —</w:t>
      </w:r>
      <w:r w:rsidR="00B40B3B" w:rsidRPr="003C7C70">
        <w:rPr>
          <w:rFonts w:ascii="Hiragino Kaku Gothic Pro W3" w:eastAsia="Hiragino Kaku Gothic Pro W3" w:hAnsi="Hiragino Kaku Gothic Pro W3" w:hint="eastAsia"/>
          <w:color w:val="538135" w:themeColor="accent6" w:themeShade="BF"/>
          <w:lang w:eastAsia="ja-JP"/>
        </w:rPr>
        <w:t>テキストはアウトライン化しない</w:t>
      </w:r>
    </w:p>
    <w:p w14:paraId="56A29B44" w14:textId="54050E67" w:rsidR="00471C6B" w:rsidRPr="003C7C70" w:rsidRDefault="00471C6B" w:rsidP="00B40B3B">
      <w:pPr>
        <w:pStyle w:val="ListParagraph"/>
        <w:numPr>
          <w:ilvl w:val="0"/>
          <w:numId w:val="22"/>
        </w:numPr>
        <w:rPr>
          <w:rFonts w:ascii="Hiragino Kaku Gothic Pro W3" w:eastAsia="Hiragino Kaku Gothic Pro W3" w:hAnsi="Hiragino Kaku Gothic Pro W3"/>
          <w:color w:val="538135" w:themeColor="accent6" w:themeShade="BF"/>
          <w:szCs w:val="22"/>
          <w:lang w:eastAsia="ja-JP"/>
        </w:rPr>
      </w:pPr>
      <w:r w:rsidRPr="003C7C70">
        <w:rPr>
          <w:rFonts w:ascii="Hiragino Kaku Gothic Pro W3" w:eastAsia="Hiragino Kaku Gothic Pro W3" w:hAnsi="Hiragino Kaku Gothic Pro W3"/>
          <w:color w:val="538135" w:themeColor="accent6" w:themeShade="BF"/>
          <w:szCs w:val="20"/>
        </w:rPr>
        <w:t xml:space="preserve">1 </w:t>
      </w:r>
      <w:r w:rsidR="00B40B3B" w:rsidRPr="003C7C70">
        <w:rPr>
          <w:rFonts w:ascii="Hiragino Kaku Gothic Pro W3" w:eastAsia="Hiragino Kaku Gothic Pro W3" w:hAnsi="Hiragino Kaku Gothic Pro W3" w:cs="MS Mincho" w:hint="eastAsia"/>
          <w:color w:val="538135" w:themeColor="accent6" w:themeShade="BF"/>
          <w:szCs w:val="20"/>
          <w:lang w:eastAsia="ja-JP"/>
        </w:rPr>
        <w:t>つの</w:t>
      </w:r>
      <w:r w:rsidRPr="003C7C70">
        <w:rPr>
          <w:rFonts w:ascii="Hiragino Kaku Gothic Pro W3" w:eastAsia="Hiragino Kaku Gothic Pro W3" w:hAnsi="Hiragino Kaku Gothic Pro W3"/>
          <w:color w:val="538135" w:themeColor="accent6" w:themeShade="BF"/>
        </w:rPr>
        <w:t>PDF</w:t>
      </w:r>
      <w:r w:rsidR="00B40B3B" w:rsidRPr="003C7C70">
        <w:rPr>
          <w:rFonts w:ascii="Hiragino Kaku Gothic Pro W3" w:eastAsia="Hiragino Kaku Gothic Pro W3" w:hAnsi="Hiragino Kaku Gothic Pro W3" w:cs="MS Mincho" w:hint="eastAsia"/>
          <w:color w:val="538135" w:themeColor="accent6" w:themeShade="BF"/>
          <w:lang w:eastAsia="ja-JP"/>
        </w:rPr>
        <w:t>ファイル</w:t>
      </w:r>
      <w:r w:rsidRPr="003C7C70">
        <w:rPr>
          <w:rFonts w:ascii="Hiragino Kaku Gothic Pro W3" w:eastAsia="Hiragino Kaku Gothic Pro W3" w:hAnsi="Hiragino Kaku Gothic Pro W3"/>
          <w:color w:val="538135" w:themeColor="accent6" w:themeShade="BF"/>
        </w:rPr>
        <w:t xml:space="preserve">: PDF/X-4:2008 </w:t>
      </w:r>
      <w:r w:rsidRPr="003C7C70">
        <w:rPr>
          <w:rFonts w:ascii="Hiragino Kaku Gothic Pro W3" w:eastAsia="Hiragino Kaku Gothic Pro W3" w:hAnsi="Hiragino Kaku Gothic Pro W3"/>
          <w:color w:val="538135" w:themeColor="accent6" w:themeShade="BF"/>
          <w:szCs w:val="20"/>
        </w:rPr>
        <w:t>—</w:t>
      </w:r>
      <w:r w:rsidR="00B40B3B" w:rsidRPr="003C7C70">
        <w:rPr>
          <w:rFonts w:ascii="Hiragino Kaku Gothic Pro W3" w:eastAsia="Hiragino Kaku Gothic Pro W3" w:hAnsi="Hiragino Kaku Gothic Pro W3" w:cs="MS Mincho" w:hint="eastAsia"/>
          <w:color w:val="538135" w:themeColor="accent6" w:themeShade="BF"/>
          <w:szCs w:val="20"/>
          <w:lang w:eastAsia="ja-JP"/>
        </w:rPr>
        <w:t>テキストは全てアウトライン化すること。</w:t>
      </w:r>
    </w:p>
    <w:p w14:paraId="372B5E57" w14:textId="2BC74484" w:rsidR="00471C6B" w:rsidRPr="003C7C70" w:rsidRDefault="00BE65A8" w:rsidP="00471C6B">
      <w:p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まとめた</w:t>
      </w:r>
      <w:r w:rsidR="00B40B3B" w:rsidRPr="003C7C70">
        <w:rPr>
          <w:rFonts w:ascii="Hiragino Kaku Gothic Pro W3" w:eastAsia="Hiragino Kaku Gothic Pro W3" w:hAnsi="Hiragino Kaku Gothic Pro W3" w:cs="MS Mincho" w:hint="eastAsia"/>
          <w:color w:val="538135" w:themeColor="accent6" w:themeShade="BF"/>
          <w:lang w:eastAsia="ja-JP"/>
        </w:rPr>
        <w:t>ロゴ</w:t>
      </w:r>
    </w:p>
    <w:p w14:paraId="15CEF2E5" w14:textId="610671C3" w:rsidR="00471C6B" w:rsidRPr="003C7C70" w:rsidRDefault="00471C6B" w:rsidP="00471C6B">
      <w:pPr>
        <w:pStyle w:val="ListParagraph"/>
        <w:numPr>
          <w:ilvl w:val="0"/>
          <w:numId w:val="23"/>
        </w:numPr>
        <w:rPr>
          <w:rFonts w:ascii="Hiragino Kaku Gothic Pro W3" w:eastAsia="Hiragino Kaku Gothic Pro W3" w:hAnsi="Hiragino Kaku Gothic Pro W3" w:hint="eastAsia"/>
          <w:color w:val="538135" w:themeColor="accent6" w:themeShade="BF"/>
          <w:lang w:eastAsia="ja-JP"/>
        </w:rPr>
      </w:pPr>
      <w:r w:rsidRPr="003C7C70">
        <w:rPr>
          <w:rFonts w:ascii="Hiragino Kaku Gothic Pro W3" w:eastAsia="Hiragino Kaku Gothic Pro W3" w:hAnsi="Hiragino Kaku Gothic Pro W3"/>
          <w:color w:val="538135" w:themeColor="accent6" w:themeShade="BF"/>
          <w:szCs w:val="20"/>
        </w:rPr>
        <w:t>1</w:t>
      </w:r>
      <w:r w:rsidR="00B40B3B" w:rsidRPr="003C7C70">
        <w:rPr>
          <w:rFonts w:ascii="Hiragino Kaku Gothic Pro W3" w:eastAsia="Hiragino Kaku Gothic Pro W3" w:hAnsi="Hiragino Kaku Gothic Pro W3" w:cs="MS Mincho" w:hint="eastAsia"/>
          <w:color w:val="538135" w:themeColor="accent6" w:themeShade="BF"/>
          <w:szCs w:val="20"/>
          <w:lang w:eastAsia="ja-JP"/>
        </w:rPr>
        <w:t>つの</w:t>
      </w:r>
      <w:r w:rsidRPr="003C7C70">
        <w:rPr>
          <w:rFonts w:ascii="Hiragino Kaku Gothic Pro W3" w:eastAsia="Hiragino Kaku Gothic Pro W3" w:hAnsi="Hiragino Kaku Gothic Pro W3"/>
          <w:color w:val="538135" w:themeColor="accent6" w:themeShade="BF"/>
        </w:rPr>
        <w:t>PDF</w:t>
      </w:r>
      <w:r w:rsidR="00B40B3B" w:rsidRPr="003C7C70">
        <w:rPr>
          <w:rFonts w:ascii="Hiragino Kaku Gothic Pro W3" w:eastAsia="Hiragino Kaku Gothic Pro W3" w:hAnsi="Hiragino Kaku Gothic Pro W3" w:cs="MS Mincho" w:hint="eastAsia"/>
          <w:color w:val="538135" w:themeColor="accent6" w:themeShade="BF"/>
          <w:lang w:eastAsia="ja-JP"/>
        </w:rPr>
        <w:t>ファイル</w:t>
      </w:r>
      <w:r w:rsidRPr="003C7C70">
        <w:rPr>
          <w:rFonts w:ascii="Hiragino Kaku Gothic Pro W3" w:eastAsia="Hiragino Kaku Gothic Pro W3" w:hAnsi="Hiragino Kaku Gothic Pro W3"/>
          <w:color w:val="538135" w:themeColor="accent6" w:themeShade="BF"/>
        </w:rPr>
        <w:t xml:space="preserve">: PDF/X-4:2008 </w:t>
      </w:r>
      <w:r w:rsidRPr="003C7C70">
        <w:rPr>
          <w:rFonts w:ascii="Hiragino Kaku Gothic Pro W3" w:eastAsia="Hiragino Kaku Gothic Pro W3" w:hAnsi="Hiragino Kaku Gothic Pro W3"/>
          <w:color w:val="538135" w:themeColor="accent6" w:themeShade="BF"/>
          <w:szCs w:val="20"/>
        </w:rPr>
        <w:t>—</w:t>
      </w:r>
      <w:r w:rsidR="00B40B3B" w:rsidRPr="003C7C70">
        <w:rPr>
          <w:rFonts w:ascii="Hiragino Kaku Gothic Pro W3" w:eastAsia="Hiragino Kaku Gothic Pro W3" w:hAnsi="Hiragino Kaku Gothic Pro W3" w:cs="MS Mincho" w:hint="eastAsia"/>
          <w:color w:val="538135" w:themeColor="accent6" w:themeShade="BF"/>
          <w:szCs w:val="20"/>
          <w:lang w:eastAsia="ja-JP"/>
        </w:rPr>
        <w:t>テキストは全てアウトライン化し、英語バージョンとロシア語バージョンを並べること。</w:t>
      </w:r>
    </w:p>
    <w:p w14:paraId="3F48F303" w14:textId="4F4738B4" w:rsidR="00471C6B" w:rsidRPr="003C7C70" w:rsidRDefault="00BE65A8" w:rsidP="00471C6B">
      <w:pPr>
        <w:pStyle w:val="SubHeadersBodyBold12ptbefore"/>
        <w:rPr>
          <w:rFonts w:ascii="Hiragino Kaku Gothic Pro W6" w:eastAsia="Hiragino Kaku Gothic Pro W6" w:hAnsi="Hiragino Kaku Gothic Pro W6"/>
          <w:bCs/>
          <w:color w:val="538135" w:themeColor="accent6" w:themeShade="BF"/>
        </w:rPr>
      </w:pPr>
      <w:r w:rsidRPr="003C7C70">
        <w:rPr>
          <w:rFonts w:ascii="Hiragino Kaku Gothic Pro W6" w:eastAsia="Hiragino Kaku Gothic Pro W6" w:hAnsi="Hiragino Kaku Gothic Pro W6" w:cs="MS Mincho" w:hint="eastAsia"/>
          <w:bCs/>
          <w:color w:val="538135" w:themeColor="accent6" w:themeShade="BF"/>
          <w:lang w:eastAsia="ja-JP"/>
        </w:rPr>
        <w:t>名前</w:t>
      </w:r>
      <w:r w:rsidR="00471C6B" w:rsidRPr="003C7C70">
        <w:rPr>
          <w:rFonts w:ascii="Hiragino Kaku Gothic Pro W6" w:eastAsia="Hiragino Kaku Gothic Pro W6" w:hAnsi="Hiragino Kaku Gothic Pro W6"/>
          <w:bCs/>
          <w:color w:val="538135" w:themeColor="accent6" w:themeShade="BF"/>
        </w:rPr>
        <w:t xml:space="preserve">: </w:t>
      </w:r>
    </w:p>
    <w:p w14:paraId="6C9FA04A" w14:textId="4467F564" w:rsidR="00471C6B" w:rsidRPr="003C7C70" w:rsidRDefault="00BE65A8" w:rsidP="00471C6B">
      <w:pPr>
        <w:rPr>
          <w:rFonts w:ascii="Hiragino Kaku Gothic Pro W3" w:eastAsia="Hiragino Kaku Gothic Pro W3" w:hAnsi="Hiragino Kaku Gothic Pro W3" w:hint="eastAsia"/>
          <w:i/>
          <w:iCs/>
          <w:color w:val="538135" w:themeColor="accent6" w:themeShade="BF"/>
          <w:lang w:eastAsia="ja-JP"/>
        </w:rPr>
      </w:pPr>
      <w:r w:rsidRPr="003C7C70">
        <w:rPr>
          <w:rFonts w:ascii="Hiragino Kaku Gothic Pro W3" w:eastAsia="Hiragino Kaku Gothic Pro W3" w:hAnsi="Hiragino Kaku Gothic Pro W3" w:cs="MS Mincho" w:hint="eastAsia"/>
          <w:i/>
          <w:iCs/>
          <w:color w:val="538135" w:themeColor="accent6" w:themeShade="BF"/>
          <w:lang w:eastAsia="ja-JP"/>
        </w:rPr>
        <w:t>注意</w:t>
      </w:r>
      <w:r w:rsidRPr="003C7C70">
        <w:rPr>
          <w:rFonts w:ascii="Hiragino Kaku Gothic Pro W3" w:eastAsia="Hiragino Kaku Gothic Pro W3" w:hAnsi="Hiragino Kaku Gothic Pro W3"/>
          <w:i/>
          <w:iCs/>
          <w:color w:val="538135" w:themeColor="accent6" w:themeShade="BF"/>
        </w:rPr>
        <w:t>: YY</w:t>
      </w:r>
      <w:r w:rsidRPr="003C7C70">
        <w:rPr>
          <w:rFonts w:ascii="Hiragino Kaku Gothic Pro W3" w:eastAsia="Hiragino Kaku Gothic Pro W3" w:hAnsi="Hiragino Kaku Gothic Pro W3" w:cs="MS Mincho" w:hint="eastAsia"/>
          <w:i/>
          <w:iCs/>
          <w:color w:val="538135" w:themeColor="accent6" w:themeShade="BF"/>
          <w:lang w:eastAsia="ja-JP"/>
        </w:rPr>
        <w:t>は選手番号を表す。</w:t>
      </w:r>
    </w:p>
    <w:p w14:paraId="42D52DCB" w14:textId="7A573CAF" w:rsidR="00471C6B" w:rsidRPr="003C7C70" w:rsidRDefault="00BE65A8" w:rsidP="00471C6B">
      <w:pPr>
        <w:rPr>
          <w:rFonts w:ascii="Hiragino Kaku Gothic Pro W3" w:eastAsia="Hiragino Kaku Gothic Pro W3" w:hAnsi="Hiragino Kaku Gothic Pro W3"/>
          <w:color w:val="5B9BD5" w:themeColor="accent1"/>
        </w:rPr>
      </w:pPr>
      <w:r w:rsidRPr="003C7C70">
        <w:rPr>
          <w:rFonts w:ascii="Hiragino Kaku Gothic Pro W3" w:eastAsia="Hiragino Kaku Gothic Pro W3" w:hAnsi="Hiragino Kaku Gothic Pro W3" w:cs="MS Mincho" w:hint="eastAsia"/>
          <w:color w:val="5B9BD5" w:themeColor="accent1"/>
          <w:lang w:eastAsia="ja-JP"/>
        </w:rPr>
        <w:t>フォルダ名</w:t>
      </w:r>
      <w:r w:rsidR="00471C6B" w:rsidRPr="003C7C70">
        <w:rPr>
          <w:rFonts w:ascii="Hiragino Kaku Gothic Pro W3" w:eastAsia="Hiragino Kaku Gothic Pro W3" w:hAnsi="Hiragino Kaku Gothic Pro W3"/>
          <w:color w:val="5B9BD5" w:themeColor="accent1"/>
        </w:rPr>
        <w:t>: Logo</w:t>
      </w:r>
    </w:p>
    <w:p w14:paraId="074AA8C7" w14:textId="39C00AF2" w:rsidR="00471C6B" w:rsidRPr="003C7C70" w:rsidRDefault="00BE65A8" w:rsidP="00471C6B">
      <w:pPr>
        <w:pStyle w:val="ListParagraph"/>
        <w:numPr>
          <w:ilvl w:val="0"/>
          <w:numId w:val="23"/>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ロゴ</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英語</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ファイル名</w:t>
      </w:r>
      <w:r w:rsidR="00471C6B" w:rsidRPr="003C7C70">
        <w:rPr>
          <w:rFonts w:ascii="Hiragino Kaku Gothic Pro W3" w:eastAsia="Hiragino Kaku Gothic Pro W3" w:hAnsi="Hiragino Kaku Gothic Pro W3"/>
          <w:color w:val="538135" w:themeColor="accent6" w:themeShade="BF"/>
        </w:rPr>
        <w:t>: YY_Arthouse_Logo_PMS_English.ai</w:t>
      </w:r>
    </w:p>
    <w:p w14:paraId="5639A093" w14:textId="7AED3C90" w:rsidR="00471C6B" w:rsidRPr="003C7C70" w:rsidRDefault="00BE65A8" w:rsidP="00471C6B">
      <w:pPr>
        <w:pStyle w:val="ListParagraph"/>
        <w:numPr>
          <w:ilvl w:val="0"/>
          <w:numId w:val="23"/>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ロゴ</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英語</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ファイル名</w:t>
      </w:r>
      <w:r w:rsidR="00471C6B" w:rsidRPr="003C7C70">
        <w:rPr>
          <w:rFonts w:ascii="Hiragino Kaku Gothic Pro W3" w:eastAsia="Hiragino Kaku Gothic Pro W3" w:hAnsi="Hiragino Kaku Gothic Pro W3"/>
          <w:color w:val="538135" w:themeColor="accent6" w:themeShade="BF"/>
        </w:rPr>
        <w:t>: YY_Arthouse_Logo_PMS_outlined_English.pdf</w:t>
      </w:r>
    </w:p>
    <w:p w14:paraId="7BD20FC6" w14:textId="6AEF9EF5" w:rsidR="00471C6B" w:rsidRPr="003C7C70" w:rsidRDefault="00BE65A8" w:rsidP="00471C6B">
      <w:pPr>
        <w:pStyle w:val="ListParagraph"/>
        <w:numPr>
          <w:ilvl w:val="0"/>
          <w:numId w:val="23"/>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ロゴ</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ロシア語</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ファイル名</w:t>
      </w:r>
      <w:r w:rsidR="00471C6B" w:rsidRPr="003C7C70">
        <w:rPr>
          <w:rFonts w:ascii="Hiragino Kaku Gothic Pro W3" w:eastAsia="Hiragino Kaku Gothic Pro W3" w:hAnsi="Hiragino Kaku Gothic Pro W3"/>
          <w:color w:val="538135" w:themeColor="accent6" w:themeShade="BF"/>
        </w:rPr>
        <w:t>: YY_Arthouse_Logo_PMS_Russian.ai</w:t>
      </w:r>
    </w:p>
    <w:p w14:paraId="44B4201B" w14:textId="05B21A10" w:rsidR="00471C6B" w:rsidRPr="003C7C70" w:rsidRDefault="00BE65A8" w:rsidP="00471C6B">
      <w:pPr>
        <w:pStyle w:val="ListParagraph"/>
        <w:numPr>
          <w:ilvl w:val="0"/>
          <w:numId w:val="23"/>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ロゴ</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英語</w:t>
      </w:r>
      <w:r w:rsidR="00471C6B"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ファイル名</w:t>
      </w:r>
      <w:r w:rsidR="00471C6B" w:rsidRPr="003C7C70">
        <w:rPr>
          <w:rFonts w:ascii="Hiragino Kaku Gothic Pro W3" w:eastAsia="Hiragino Kaku Gothic Pro W3" w:hAnsi="Hiragino Kaku Gothic Pro W3" w:hint="eastAsia"/>
          <w:color w:val="538135" w:themeColor="accent6" w:themeShade="BF"/>
          <w:lang w:eastAsia="ja-JP"/>
        </w:rPr>
        <w:t>:</w:t>
      </w:r>
      <w:r w:rsidR="00471C6B" w:rsidRPr="003C7C70">
        <w:rPr>
          <w:rFonts w:ascii="Hiragino Kaku Gothic Pro W3" w:eastAsia="Hiragino Kaku Gothic Pro W3" w:hAnsi="Hiragino Kaku Gothic Pro W3"/>
          <w:color w:val="538135" w:themeColor="accent6" w:themeShade="BF"/>
        </w:rPr>
        <w:t xml:space="preserve"> YY_Arthouse_Logo_PMS_outlined_Russian.pdf</w:t>
      </w:r>
    </w:p>
    <w:p w14:paraId="4D408B57" w14:textId="77777777" w:rsidR="00471C6B" w:rsidRPr="003C7C70" w:rsidRDefault="00471C6B" w:rsidP="00471C6B">
      <w:pPr>
        <w:rPr>
          <w:rFonts w:ascii="Hiragino Kaku Gothic Pro W3" w:eastAsia="Hiragino Kaku Gothic Pro W3" w:hAnsi="Hiragino Kaku Gothic Pro W3"/>
        </w:rPr>
      </w:pPr>
    </w:p>
    <w:p w14:paraId="402E7926" w14:textId="03119997" w:rsidR="00471C6B" w:rsidRPr="003C7C70" w:rsidRDefault="00BE65A8" w:rsidP="00471C6B">
      <w:pPr>
        <w:pStyle w:val="BodySubHeaderSpacebefore"/>
        <w:rPr>
          <w:rFonts w:ascii="Hiragino Kaku Gothic Pro W6" w:eastAsia="Hiragino Kaku Gothic Pro W6" w:hAnsi="Hiragino Kaku Gothic Pro W6"/>
          <w:b/>
          <w:bCs/>
        </w:rPr>
      </w:pPr>
      <w:r w:rsidRPr="003C7C70">
        <w:rPr>
          <w:rFonts w:ascii="Hiragino Kaku Gothic Pro W6" w:eastAsia="Hiragino Kaku Gothic Pro W6" w:hAnsi="Hiragino Kaku Gothic Pro W6" w:hint="eastAsia"/>
          <w:b/>
          <w:bCs/>
          <w:lang w:eastAsia="ja-JP"/>
        </w:rPr>
        <w:t>提出物</w:t>
      </w:r>
    </w:p>
    <w:p w14:paraId="51EA79E6" w14:textId="553DF189" w:rsidR="00471C6B" w:rsidRPr="003C7C70" w:rsidRDefault="00BE65A8" w:rsidP="00471C6B">
      <w:pPr>
        <w:rPr>
          <w:rFonts w:ascii="Hiragino Kaku Gothic Pro W6" w:eastAsia="Hiragino Kaku Gothic Pro W6" w:hAnsi="Hiragino Kaku Gothic Pro W6"/>
          <w:b/>
          <w:bCs/>
          <w:color w:val="538135" w:themeColor="accent6" w:themeShade="BF"/>
        </w:rPr>
      </w:pPr>
      <w:r w:rsidRPr="003C7C70">
        <w:rPr>
          <w:rFonts w:ascii="Hiragino Kaku Gothic Pro W6" w:eastAsia="Hiragino Kaku Gothic Pro W6" w:hAnsi="Hiragino Kaku Gothic Pro W6" w:cs="MS Mincho" w:hint="eastAsia"/>
          <w:b/>
          <w:bCs/>
          <w:color w:val="538135" w:themeColor="accent6" w:themeShade="BF"/>
          <w:lang w:eastAsia="ja-JP"/>
        </w:rPr>
        <w:t>マウント</w:t>
      </w:r>
    </w:p>
    <w:p w14:paraId="77DE3CCF" w14:textId="220E8CCB" w:rsidR="00BE65A8" w:rsidRPr="003C7C70" w:rsidRDefault="00BE65A8" w:rsidP="00471C6B">
      <w:pPr>
        <w:pStyle w:val="ListParagraph"/>
        <w:numPr>
          <w:ilvl w:val="0"/>
          <w:numId w:val="23"/>
        </w:numPr>
        <w:rPr>
          <w:rFonts w:ascii="Hiragino Kaku Gothic Pro W3" w:eastAsia="Hiragino Kaku Gothic Pro W3" w:hAnsi="Hiragino Kaku Gothic Pro W3" w:hint="eastAsia"/>
          <w:color w:val="538135" w:themeColor="accent6" w:themeShade="BF"/>
          <w:lang w:eastAsia="ja-JP"/>
        </w:rPr>
      </w:pPr>
      <w:r w:rsidRPr="003C7C70">
        <w:rPr>
          <w:rFonts w:ascii="Hiragino Kaku Gothic Pro W3" w:eastAsia="Hiragino Kaku Gothic Pro W3" w:hAnsi="Hiragino Kaku Gothic Pro W3" w:cs="MS Mincho" w:hint="eastAsia"/>
          <w:color w:val="538135" w:themeColor="accent6" w:themeShade="BF"/>
          <w:lang w:eastAsia="ja-JP"/>
        </w:rPr>
        <w:t>１枚にまとめたロゴを</w:t>
      </w:r>
      <w:r w:rsidRPr="003C7C70">
        <w:rPr>
          <w:rFonts w:ascii="Hiragino Kaku Gothic Pro W3" w:eastAsia="Hiragino Kaku Gothic Pro W3" w:hAnsi="Hiragino Kaku Gothic Pro W3" w:cs="MS Gothic" w:hint="eastAsia"/>
          <w:color w:val="538135" w:themeColor="accent6" w:themeShade="BF"/>
          <w:lang w:eastAsia="ja-JP"/>
        </w:rPr>
        <w:t>（同じページ上に）プリントしたもの、各ロゴの長い方の辺は</w:t>
      </w:r>
      <w:r w:rsidRPr="003C7C70">
        <w:rPr>
          <w:rFonts w:ascii="Hiragino Kaku Gothic Pro W3" w:eastAsia="Hiragino Kaku Gothic Pro W3" w:hAnsi="Hiragino Kaku Gothic Pro W3"/>
          <w:color w:val="538135" w:themeColor="accent6" w:themeShade="BF"/>
          <w:lang w:eastAsia="ja-JP"/>
        </w:rPr>
        <w:t>80mm</w:t>
      </w:r>
      <w:r w:rsidRPr="003C7C70">
        <w:rPr>
          <w:rFonts w:ascii="Hiragino Kaku Gothic Pro W3" w:eastAsia="Hiragino Kaku Gothic Pro W3" w:hAnsi="Hiragino Kaku Gothic Pro W3" w:cs="MS Gothic" w:hint="eastAsia"/>
          <w:color w:val="538135" w:themeColor="accent6" w:themeShade="BF"/>
          <w:lang w:eastAsia="ja-JP"/>
        </w:rPr>
        <w:t>。</w:t>
      </w:r>
      <w:r w:rsidRPr="003C7C70">
        <w:rPr>
          <w:rFonts w:ascii="Hiragino Kaku Gothic Pro W3" w:eastAsia="Hiragino Kaku Gothic Pro W3" w:hAnsi="Hiragino Kaku Gothic Pro W3"/>
          <w:color w:val="538135" w:themeColor="accent6" w:themeShade="BF"/>
          <w:lang w:eastAsia="ja-JP"/>
        </w:rPr>
        <w:t xml:space="preserve"> A4</w:t>
      </w:r>
      <w:r w:rsidRPr="003C7C70">
        <w:rPr>
          <w:rFonts w:ascii="Hiragino Kaku Gothic Pro W3" w:eastAsia="Hiragino Kaku Gothic Pro W3" w:hAnsi="Hiragino Kaku Gothic Pro W3" w:cs="MS Gothic" w:hint="eastAsia"/>
          <w:color w:val="538135" w:themeColor="accent6" w:themeShade="BF"/>
          <w:lang w:eastAsia="ja-JP"/>
        </w:rPr>
        <w:t>ボードにマウントする。</w:t>
      </w:r>
      <w:r w:rsidRPr="003C7C70">
        <w:rPr>
          <w:rFonts w:ascii="Hiragino Kaku Gothic Pro W3" w:eastAsia="Hiragino Kaku Gothic Pro W3" w:hAnsi="Hiragino Kaku Gothic Pro W3"/>
          <w:color w:val="538135" w:themeColor="accent6" w:themeShade="BF"/>
          <w:lang w:eastAsia="ja-JP"/>
        </w:rPr>
        <w:t xml:space="preserve"> </w:t>
      </w:r>
      <w:r w:rsidRPr="003C7C70">
        <w:rPr>
          <w:rFonts w:ascii="Hiragino Kaku Gothic Pro W3" w:eastAsia="Hiragino Kaku Gothic Pro W3" w:hAnsi="Hiragino Kaku Gothic Pro W3" w:cs="MS Mincho" w:hint="eastAsia"/>
          <w:color w:val="538135" w:themeColor="accent6" w:themeShade="BF"/>
          <w:lang w:eastAsia="ja-JP"/>
        </w:rPr>
        <w:t>マウント</w:t>
      </w:r>
      <w:r w:rsidRPr="003C7C70">
        <w:rPr>
          <w:rFonts w:ascii="Hiragino Kaku Gothic Pro W3" w:eastAsia="Hiragino Kaku Gothic Pro W3" w:hAnsi="Hiragino Kaku Gothic Pro W3" w:cs="MS Gothic" w:hint="eastAsia"/>
          <w:color w:val="538135" w:themeColor="accent6" w:themeShade="BF"/>
          <w:lang w:eastAsia="ja-JP"/>
        </w:rPr>
        <w:t>ボード</w:t>
      </w:r>
      <w:r w:rsidR="006C7CCF" w:rsidRPr="003C7C70">
        <w:rPr>
          <w:rFonts w:ascii="Hiragino Kaku Gothic Pro W3" w:eastAsia="Hiragino Kaku Gothic Pro W3" w:hAnsi="Hiragino Kaku Gothic Pro W3" w:cs="MS Gothic" w:hint="eastAsia"/>
          <w:color w:val="538135" w:themeColor="accent6" w:themeShade="BF"/>
          <w:lang w:eastAsia="ja-JP"/>
        </w:rPr>
        <w:t>の表側</w:t>
      </w:r>
      <w:r w:rsidRPr="003C7C70">
        <w:rPr>
          <w:rFonts w:ascii="Hiragino Kaku Gothic Pro W3" w:eastAsia="Hiragino Kaku Gothic Pro W3" w:hAnsi="Hiragino Kaku Gothic Pro W3" w:cs="MS Gothic" w:hint="eastAsia"/>
          <w:color w:val="538135" w:themeColor="accent6" w:themeShade="BF"/>
          <w:lang w:eastAsia="ja-JP"/>
        </w:rPr>
        <w:t>とデザインエリアの外側に、選手番号を含めること。</w:t>
      </w:r>
    </w:p>
    <w:p w14:paraId="37472544" w14:textId="22A54597" w:rsidR="00471C6B" w:rsidRPr="003C7C70" w:rsidRDefault="00BE65A8" w:rsidP="00471C6B">
      <w:pPr>
        <w:rPr>
          <w:rFonts w:ascii="Hiragino Kaku Gothic Pro W6" w:eastAsia="Hiragino Kaku Gothic Pro W6" w:hAnsi="Hiragino Kaku Gothic Pro W6"/>
          <w:b/>
          <w:bCs/>
          <w:color w:val="538135" w:themeColor="accent6" w:themeShade="BF"/>
        </w:rPr>
      </w:pPr>
      <w:r w:rsidRPr="003C7C70">
        <w:rPr>
          <w:rFonts w:ascii="Hiragino Kaku Gothic Pro W6" w:eastAsia="Hiragino Kaku Gothic Pro W6" w:hAnsi="Hiragino Kaku Gothic Pro W6" w:cs="MS Mincho" w:hint="eastAsia"/>
          <w:b/>
          <w:bCs/>
          <w:color w:val="538135" w:themeColor="accent6" w:themeShade="BF"/>
          <w:lang w:eastAsia="ja-JP"/>
        </w:rPr>
        <w:t>各ロゴのファイル</w:t>
      </w:r>
    </w:p>
    <w:p w14:paraId="3F6D7493" w14:textId="3A238FC8" w:rsidR="00471C6B" w:rsidRPr="003C7C70" w:rsidRDefault="00471C6B" w:rsidP="00471C6B">
      <w:pPr>
        <w:pStyle w:val="ListParagraph"/>
        <w:numPr>
          <w:ilvl w:val="0"/>
          <w:numId w:val="23"/>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olor w:val="538135" w:themeColor="accent6" w:themeShade="BF"/>
        </w:rPr>
        <w:t>1</w:t>
      </w:r>
      <w:r w:rsidR="00BE65A8" w:rsidRPr="003C7C70">
        <w:rPr>
          <w:rFonts w:ascii="Hiragino Kaku Gothic Pro W3" w:eastAsia="Hiragino Kaku Gothic Pro W3" w:hAnsi="Hiragino Kaku Gothic Pro W3" w:cs="MS Mincho" w:hint="eastAsia"/>
          <w:color w:val="538135" w:themeColor="accent6" w:themeShade="BF"/>
          <w:lang w:eastAsia="ja-JP"/>
        </w:rPr>
        <w:t>つの</w:t>
      </w:r>
      <w:r w:rsidRPr="003C7C70">
        <w:rPr>
          <w:rFonts w:ascii="Hiragino Kaku Gothic Pro W3" w:eastAsia="Hiragino Kaku Gothic Pro W3" w:hAnsi="Hiragino Kaku Gothic Pro W3"/>
          <w:color w:val="538135" w:themeColor="accent6" w:themeShade="BF"/>
        </w:rPr>
        <w:t xml:space="preserve">PDF </w:t>
      </w:r>
      <w:r w:rsidR="00BE65A8" w:rsidRPr="003C7C70">
        <w:rPr>
          <w:rFonts w:ascii="Hiragino Kaku Gothic Pro W3" w:eastAsia="Hiragino Kaku Gothic Pro W3" w:hAnsi="Hiragino Kaku Gothic Pro W3" w:cs="MS Mincho" w:hint="eastAsia"/>
          <w:color w:val="538135" w:themeColor="accent6" w:themeShade="BF"/>
          <w:lang w:eastAsia="ja-JP"/>
        </w:rPr>
        <w:t>ファイル</w:t>
      </w:r>
      <w:r w:rsidR="003C7C70">
        <w:rPr>
          <w:rFonts w:ascii="Hiragino Kaku Gothic Pro W3" w:eastAsia="Hiragino Kaku Gothic Pro W3" w:hAnsi="Hiragino Kaku Gothic Pro W3" w:cs="MS Mincho" w:hint="eastAsia"/>
          <w:color w:val="538135" w:themeColor="accent6" w:themeShade="BF"/>
          <w:lang w:eastAsia="ja-JP"/>
        </w:rPr>
        <w:t xml:space="preserve">　</w:t>
      </w:r>
      <w:r w:rsidR="00BE65A8" w:rsidRPr="003C7C70">
        <w:rPr>
          <w:rFonts w:ascii="Hiragino Kaku Gothic Pro W3" w:eastAsia="Hiragino Kaku Gothic Pro W3" w:hAnsi="Hiragino Kaku Gothic Pro W3"/>
          <w:color w:val="538135" w:themeColor="accent6" w:themeShade="BF"/>
        </w:rPr>
        <w:t xml:space="preserve">- </w:t>
      </w:r>
      <w:r w:rsidR="00BE65A8" w:rsidRPr="003C7C70">
        <w:rPr>
          <w:rFonts w:ascii="Hiragino Kaku Gothic Pro W3" w:eastAsia="Hiragino Kaku Gothic Pro W3" w:hAnsi="Hiragino Kaku Gothic Pro W3" w:cs="MS Mincho" w:hint="eastAsia"/>
          <w:color w:val="538135" w:themeColor="accent6" w:themeShade="BF"/>
          <w:lang w:eastAsia="ja-JP"/>
        </w:rPr>
        <w:t>トリムマーク、カラーバー、レジストレーションマークを含める。</w:t>
      </w:r>
    </w:p>
    <w:p w14:paraId="651E0131" w14:textId="4945551E" w:rsidR="00471C6B" w:rsidRPr="003C7C70" w:rsidRDefault="00471C6B" w:rsidP="00471C6B">
      <w:pPr>
        <w:pStyle w:val="ListParagraph"/>
        <w:numPr>
          <w:ilvl w:val="0"/>
          <w:numId w:val="23"/>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olor w:val="538135" w:themeColor="accent6" w:themeShade="BF"/>
        </w:rPr>
        <w:t>1</w:t>
      </w:r>
      <w:r w:rsidR="00BE65A8" w:rsidRPr="003C7C70">
        <w:rPr>
          <w:rFonts w:ascii="Hiragino Kaku Gothic Pro W3" w:eastAsia="Hiragino Kaku Gothic Pro W3" w:hAnsi="Hiragino Kaku Gothic Pro W3" w:cs="MS Mincho" w:hint="eastAsia"/>
          <w:color w:val="538135" w:themeColor="accent6" w:themeShade="BF"/>
          <w:lang w:eastAsia="ja-JP"/>
        </w:rPr>
        <w:t>つの</w:t>
      </w:r>
      <w:r w:rsidRPr="003C7C70">
        <w:rPr>
          <w:rFonts w:ascii="Hiragino Kaku Gothic Pro W3" w:eastAsia="Hiragino Kaku Gothic Pro W3" w:hAnsi="Hiragino Kaku Gothic Pro W3"/>
          <w:color w:val="538135" w:themeColor="accent6" w:themeShade="BF"/>
        </w:rPr>
        <w:t>AI</w:t>
      </w:r>
      <w:r w:rsidR="00BE65A8" w:rsidRPr="003C7C70">
        <w:rPr>
          <w:rFonts w:ascii="Hiragino Kaku Gothic Pro W3" w:eastAsia="Hiragino Kaku Gothic Pro W3" w:hAnsi="Hiragino Kaku Gothic Pro W3" w:cs="MS Mincho" w:hint="eastAsia"/>
          <w:color w:val="538135" w:themeColor="accent6" w:themeShade="BF"/>
          <w:lang w:eastAsia="ja-JP"/>
        </w:rPr>
        <w:t>ファイル</w:t>
      </w:r>
    </w:p>
    <w:p w14:paraId="4B20B42E" w14:textId="014FAD13" w:rsidR="00471C6B" w:rsidRPr="003C7C70" w:rsidRDefault="00DA4D61" w:rsidP="00471C6B">
      <w:pPr>
        <w:pStyle w:val="ListParagraph"/>
        <w:numPr>
          <w:ilvl w:val="0"/>
          <w:numId w:val="23"/>
        </w:numPr>
        <w:rPr>
          <w:rFonts w:ascii="Hiragino Kaku Gothic Pro W3" w:eastAsia="Hiragino Kaku Gothic Pro W3" w:hAnsi="Hiragino Kaku Gothic Pro W3"/>
          <w:i/>
          <w:iCs/>
          <w:color w:val="538135" w:themeColor="accent6" w:themeShade="BF"/>
        </w:rPr>
      </w:pPr>
      <w:r w:rsidRPr="003C7C70">
        <w:rPr>
          <w:rFonts w:ascii="Hiragino Kaku Gothic Pro W3" w:eastAsia="Hiragino Kaku Gothic Pro W3" w:hAnsi="Hiragino Kaku Gothic Pro W3" w:cs="MS Mincho" w:hint="eastAsia"/>
          <w:i/>
          <w:iCs/>
          <w:color w:val="538135" w:themeColor="accent6" w:themeShade="BF"/>
          <w:lang w:eastAsia="ja-JP"/>
        </w:rPr>
        <w:t>提出するにあたり、各デザインに使用した全てのフォントを、</w:t>
      </w:r>
      <w:r w:rsidRPr="003C7C70">
        <w:rPr>
          <w:rFonts w:ascii="Hiragino Kaku Gothic Pro W3" w:eastAsia="Hiragino Kaku Gothic Pro W3" w:hAnsi="Hiragino Kaku Gothic Pro W3"/>
          <w:i/>
          <w:iCs/>
          <w:color w:val="538135" w:themeColor="accent6" w:themeShade="BF"/>
        </w:rPr>
        <w:t>Adobe Illustrator</w:t>
      </w:r>
      <w:r w:rsidRPr="003C7C70">
        <w:rPr>
          <w:rFonts w:ascii="Hiragino Kaku Gothic Pro W3" w:eastAsia="Hiragino Kaku Gothic Pro W3" w:hAnsi="Hiragino Kaku Gothic Pro W3" w:cs="MS Mincho" w:hint="eastAsia"/>
          <w:i/>
          <w:iCs/>
          <w:color w:val="538135" w:themeColor="accent6" w:themeShade="BF"/>
          <w:lang w:eastAsia="ja-JP"/>
        </w:rPr>
        <w:t>で</w:t>
      </w:r>
      <w:r w:rsidRPr="003C7C70">
        <w:rPr>
          <w:rFonts w:ascii="Hiragino Kaku Gothic Pro W6" w:eastAsia="Hiragino Kaku Gothic Pro W6" w:hAnsi="Hiragino Kaku Gothic Pro W6" w:cs="MS Mincho" w:hint="eastAsia"/>
          <w:b/>
          <w:bCs/>
          <w:i/>
          <w:iCs/>
          <w:color w:val="538135" w:themeColor="accent6" w:themeShade="BF"/>
          <w:lang w:eastAsia="ja-JP"/>
        </w:rPr>
        <w:t>パッケージ化</w:t>
      </w:r>
      <w:r w:rsidRPr="003C7C70">
        <w:rPr>
          <w:rFonts w:ascii="Hiragino Kaku Gothic Pro W3" w:eastAsia="Hiragino Kaku Gothic Pro W3" w:hAnsi="Hiragino Kaku Gothic Pro W3" w:cs="MS Mincho" w:hint="eastAsia"/>
          <w:i/>
          <w:iCs/>
          <w:color w:val="538135" w:themeColor="accent6" w:themeShade="BF"/>
          <w:lang w:eastAsia="ja-JP"/>
        </w:rPr>
        <w:t>したものを含めること。</w:t>
      </w:r>
    </w:p>
    <w:p w14:paraId="40AD1A75" w14:textId="68AF54F7" w:rsidR="00471C6B" w:rsidRPr="003C7C70" w:rsidRDefault="00DA4D61" w:rsidP="00471C6B">
      <w:pPr>
        <w:pStyle w:val="ListParagraph"/>
        <w:numPr>
          <w:ilvl w:val="0"/>
          <w:numId w:val="23"/>
        </w:numPr>
        <w:rPr>
          <w:rFonts w:ascii="Hiragino Kaku Gothic Pro W3" w:eastAsia="Hiragino Kaku Gothic Pro W3" w:hAnsi="Hiragino Kaku Gothic Pro W3"/>
          <w:i/>
          <w:iCs/>
          <w:color w:val="538135" w:themeColor="accent6" w:themeShade="BF"/>
          <w:lang w:eastAsia="ja-JP"/>
        </w:rPr>
      </w:pPr>
      <w:r w:rsidRPr="003C7C70">
        <w:rPr>
          <w:rFonts w:ascii="Hiragino Kaku Gothic Pro W3" w:eastAsia="Hiragino Kaku Gothic Pro W3" w:hAnsi="Hiragino Kaku Gothic Pro W3"/>
          <w:i/>
          <w:iCs/>
          <w:color w:val="538135" w:themeColor="accent6" w:themeShade="BF"/>
        </w:rPr>
        <w:t>Working files</w:t>
      </w:r>
      <w:r w:rsidRPr="003C7C70">
        <w:rPr>
          <w:rFonts w:ascii="Hiragino Kaku Gothic Pro W3" w:eastAsia="Hiragino Kaku Gothic Pro W3" w:hAnsi="Hiragino Kaku Gothic Pro W3" w:cs="MS Mincho" w:hint="eastAsia"/>
          <w:i/>
          <w:iCs/>
          <w:color w:val="538135" w:themeColor="accent6" w:themeShade="BF"/>
          <w:lang w:eastAsia="ja-JP"/>
        </w:rPr>
        <w:t>という別フォルダーに、作業ファイルを含めることができる。</w:t>
      </w:r>
    </w:p>
    <w:p w14:paraId="7810732B" w14:textId="51C38232" w:rsidR="003C7C70" w:rsidRDefault="003C7C70" w:rsidP="003C7C70">
      <w:pPr>
        <w:rPr>
          <w:rFonts w:ascii="Hiragino Kaku Gothic Pro W3" w:eastAsia="Hiragino Kaku Gothic Pro W3" w:hAnsi="Hiragino Kaku Gothic Pro W3"/>
          <w:color w:val="538135" w:themeColor="accent6" w:themeShade="BF"/>
          <w:lang w:eastAsia="ja-JP"/>
        </w:rPr>
      </w:pPr>
    </w:p>
    <w:p w14:paraId="54669899" w14:textId="7EF8F6A7" w:rsidR="003C7C70" w:rsidRDefault="003C7C70" w:rsidP="003C7C70">
      <w:pPr>
        <w:rPr>
          <w:rFonts w:ascii="Hiragino Kaku Gothic Pro W3" w:eastAsia="Hiragino Kaku Gothic Pro W3" w:hAnsi="Hiragino Kaku Gothic Pro W3"/>
          <w:color w:val="538135" w:themeColor="accent6" w:themeShade="BF"/>
          <w:lang w:eastAsia="ja-JP"/>
        </w:rPr>
      </w:pPr>
    </w:p>
    <w:p w14:paraId="301B530A" w14:textId="234D6F8A" w:rsidR="003C7C70" w:rsidRDefault="003C7C70" w:rsidP="003C7C70">
      <w:pPr>
        <w:rPr>
          <w:rFonts w:ascii="Hiragino Kaku Gothic Pro W3" w:eastAsia="Hiragino Kaku Gothic Pro W3" w:hAnsi="Hiragino Kaku Gothic Pro W3"/>
          <w:color w:val="538135" w:themeColor="accent6" w:themeShade="BF"/>
          <w:lang w:eastAsia="ja-JP"/>
        </w:rPr>
      </w:pPr>
    </w:p>
    <w:p w14:paraId="6CBCD0DB" w14:textId="77777777" w:rsidR="003C7C70" w:rsidRPr="003C7C70" w:rsidRDefault="003C7C70" w:rsidP="003C7C70">
      <w:pPr>
        <w:rPr>
          <w:rFonts w:ascii="Hiragino Kaku Gothic Pro W3" w:eastAsia="Hiragino Kaku Gothic Pro W3" w:hAnsi="Hiragino Kaku Gothic Pro W3" w:hint="eastAsia"/>
          <w:color w:val="538135" w:themeColor="accent6" w:themeShade="BF"/>
          <w:lang w:eastAsia="ja-JP"/>
        </w:rPr>
      </w:pPr>
    </w:p>
    <w:p w14:paraId="5D3070F1" w14:textId="295B883C" w:rsidR="00471C6B" w:rsidRDefault="00471C6B" w:rsidP="00595D70">
      <w:pPr>
        <w:rPr>
          <w:rFonts w:ascii="Hiragino Kaku Gothic Pro W3" w:eastAsia="Hiragino Kaku Gothic Pro W3" w:hAnsi="Hiragino Kaku Gothic Pro W3"/>
        </w:rPr>
      </w:pPr>
    </w:p>
    <w:p w14:paraId="37863872" w14:textId="33302E4E" w:rsidR="003C7C70" w:rsidRDefault="003C7C70" w:rsidP="00595D70">
      <w:pPr>
        <w:rPr>
          <w:rFonts w:ascii="Hiragino Kaku Gothic Pro W3" w:eastAsia="Hiragino Kaku Gothic Pro W3" w:hAnsi="Hiragino Kaku Gothic Pro W3"/>
        </w:rPr>
      </w:pPr>
    </w:p>
    <w:p w14:paraId="5A6D2559" w14:textId="283EBE52" w:rsidR="003C7C70" w:rsidRDefault="003C7C70" w:rsidP="00595D70">
      <w:pPr>
        <w:rPr>
          <w:rFonts w:ascii="Hiragino Kaku Gothic Pro W3" w:eastAsia="Hiragino Kaku Gothic Pro W3" w:hAnsi="Hiragino Kaku Gothic Pro W3"/>
        </w:rPr>
      </w:pPr>
    </w:p>
    <w:p w14:paraId="0A18145A" w14:textId="1E45AEA0" w:rsidR="003C7C70" w:rsidRDefault="003C7C70" w:rsidP="00595D70">
      <w:pPr>
        <w:rPr>
          <w:rFonts w:ascii="Hiragino Kaku Gothic Pro W3" w:eastAsia="Hiragino Kaku Gothic Pro W3" w:hAnsi="Hiragino Kaku Gothic Pro W3"/>
        </w:rPr>
      </w:pPr>
    </w:p>
    <w:p w14:paraId="7248E552" w14:textId="719279A4" w:rsidR="008A2A9E" w:rsidRDefault="008A2A9E" w:rsidP="00595D70">
      <w:pPr>
        <w:rPr>
          <w:rFonts w:ascii="Hiragino Kaku Gothic Pro W3" w:eastAsia="Hiragino Kaku Gothic Pro W3" w:hAnsi="Hiragino Kaku Gothic Pro W3"/>
        </w:rPr>
      </w:pPr>
    </w:p>
    <w:p w14:paraId="1B51765A" w14:textId="77777777" w:rsidR="008A2A9E" w:rsidRPr="003C7C70" w:rsidRDefault="008A2A9E" w:rsidP="00595D70">
      <w:pPr>
        <w:rPr>
          <w:rFonts w:ascii="Hiragino Kaku Gothic Pro W3" w:eastAsia="Hiragino Kaku Gothic Pro W3" w:hAnsi="Hiragino Kaku Gothic Pro W3"/>
        </w:rPr>
      </w:pPr>
    </w:p>
    <w:p w14:paraId="1840B568" w14:textId="56D74395" w:rsidR="00607105" w:rsidRDefault="00607105" w:rsidP="00607105">
      <w:pPr>
        <w:pStyle w:val="Heading1"/>
      </w:pPr>
      <w:r>
        <w:lastRenderedPageBreak/>
        <w:t>Task 2: Business Card</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057C0EFB" w14:textId="592BADD2"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EC39B2">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EC39B2">
      <w:pPr>
        <w:pStyle w:val="ListParagraph"/>
        <w:numPr>
          <w:ilvl w:val="0"/>
          <w:numId w:val="22"/>
        </w:numPr>
      </w:pPr>
      <w:r>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t>Bleed</w:t>
      </w:r>
    </w:p>
    <w:p w14:paraId="36BBF419" w14:textId="51A4C5A4" w:rsidR="005B5B38" w:rsidRDefault="005B5B38" w:rsidP="005B5B38">
      <w:pPr>
        <w:pStyle w:val="ListParagraph"/>
        <w:numPr>
          <w:ilvl w:val="0"/>
          <w:numId w:val="22"/>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4806C8B2" w:rsidR="00BA796A" w:rsidRPr="00E64155"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735A5D47" w:rsidR="00EC39B2" w:rsidRDefault="00EC39B2" w:rsidP="002C3A51">
      <w:pPr>
        <w:pStyle w:val="ListParagraph"/>
        <w:numPr>
          <w:ilvl w:val="0"/>
          <w:numId w:val="27"/>
        </w:numPr>
      </w:pPr>
      <w:r>
        <w:t>Business Card (English) file name: YY_Arthouse_BusinessCard_PMS_outlined_Russian.pdf</w:t>
      </w:r>
    </w:p>
    <w:p w14:paraId="6CB95491" w14:textId="59934512" w:rsidR="00FA10F5" w:rsidRDefault="00FA10F5" w:rsidP="00FA10F5"/>
    <w:p w14:paraId="01CD9D75" w14:textId="481E43C8" w:rsidR="00FA10F5" w:rsidRDefault="00FA10F5" w:rsidP="00FA10F5"/>
    <w:p w14:paraId="4C1B24ED" w14:textId="48647DB3" w:rsidR="00FA10F5" w:rsidRDefault="00FA10F5" w:rsidP="00FA10F5"/>
    <w:p w14:paraId="5237218E" w14:textId="280F2326" w:rsidR="00FA10F5" w:rsidRDefault="00FA10F5" w:rsidP="00FA10F5"/>
    <w:p w14:paraId="6AD0F891" w14:textId="77777777" w:rsidR="00FA10F5" w:rsidRPr="00854AD0" w:rsidRDefault="00FA10F5" w:rsidP="00FA10F5">
      <w:pPr>
        <w:pStyle w:val="BodySubHeaderSpacebefore"/>
        <w:rPr>
          <w:b/>
        </w:rPr>
      </w:pPr>
      <w:r w:rsidRPr="00854AD0">
        <w:rPr>
          <w:b/>
        </w:rPr>
        <w:lastRenderedPageBreak/>
        <w:t>You must deliver</w:t>
      </w:r>
    </w:p>
    <w:p w14:paraId="6DDCB880" w14:textId="77777777" w:rsidR="00FA10F5" w:rsidRPr="00952F1E" w:rsidRDefault="00FA10F5" w:rsidP="00FA10F5">
      <w:pPr>
        <w:rPr>
          <w:b/>
        </w:rPr>
      </w:pPr>
      <w:r w:rsidRPr="00952F1E">
        <w:rPr>
          <w:b/>
        </w:rPr>
        <w:t>Printout</w:t>
      </w:r>
      <w:r>
        <w:rPr>
          <w:b/>
        </w:rPr>
        <w:t xml:space="preserve"> for EACH business card</w:t>
      </w:r>
    </w:p>
    <w:p w14:paraId="479F0102" w14:textId="77777777" w:rsidR="00FA10F5" w:rsidRDefault="00FA10F5" w:rsidP="00FA10F5">
      <w:pPr>
        <w:pStyle w:val="ListParagraph"/>
        <w:numPr>
          <w:ilvl w:val="0"/>
          <w:numId w:val="23"/>
        </w:numPr>
      </w:pPr>
      <w:r>
        <w:t>1 x colour print with the front and back on one A4 paper including trim marks for each side (face) and bleed (if required). Ensure that you include your competitor number on the front, outside of the design area.</w:t>
      </w:r>
    </w:p>
    <w:p w14:paraId="39F682F8" w14:textId="77777777" w:rsidR="00FA10F5" w:rsidRDefault="00FA10F5" w:rsidP="00FA10F5">
      <w:pPr>
        <w:pStyle w:val="ListParagraph"/>
        <w:numPr>
          <w:ilvl w:val="0"/>
          <w:numId w:val="23"/>
        </w:numPr>
      </w:pPr>
      <w:r>
        <w:t>1 x colour print, double sided, both sides face-up (not one upside-down), trimmed to 100% (actual size). Printed on specified (heavy) stock.</w:t>
      </w:r>
    </w:p>
    <w:p w14:paraId="410B2462" w14:textId="77777777" w:rsidR="00FA10F5" w:rsidRPr="00952F1E" w:rsidRDefault="00FA10F5" w:rsidP="00FA10F5">
      <w:pPr>
        <w:rPr>
          <w:b/>
        </w:rPr>
      </w:pPr>
      <w:r w:rsidRPr="00952F1E">
        <w:rPr>
          <w:b/>
        </w:rPr>
        <w:t>Files</w:t>
      </w:r>
      <w:r>
        <w:rPr>
          <w:b/>
        </w:rPr>
        <w:t xml:space="preserve"> for EACH business card</w:t>
      </w:r>
    </w:p>
    <w:p w14:paraId="637F9798" w14:textId="77777777" w:rsidR="00FA10F5" w:rsidRDefault="00FA10F5" w:rsidP="00FA10F5">
      <w:pPr>
        <w:pStyle w:val="ListParagraph"/>
        <w:numPr>
          <w:ilvl w:val="0"/>
          <w:numId w:val="23"/>
        </w:numPr>
      </w:pPr>
      <w:r>
        <w:t>1 x PDF file with trim marks, colour bars, and registration marks</w:t>
      </w:r>
    </w:p>
    <w:p w14:paraId="30E793D0" w14:textId="77777777" w:rsidR="00FA10F5" w:rsidRDefault="00FA10F5" w:rsidP="00FA10F5">
      <w:pPr>
        <w:pStyle w:val="ListParagraph"/>
        <w:numPr>
          <w:ilvl w:val="0"/>
          <w:numId w:val="23"/>
        </w:numPr>
      </w:pPr>
      <w:r>
        <w:t>1 x AI file</w:t>
      </w:r>
    </w:p>
    <w:p w14:paraId="3F1E5420" w14:textId="77777777" w:rsidR="00FA10F5" w:rsidRDefault="00FA10F5" w:rsidP="00FA10F5">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Pr>
          <w:i/>
        </w:rPr>
        <w:t>that includes all fonts used.</w:t>
      </w:r>
    </w:p>
    <w:p w14:paraId="098E26FF" w14:textId="77777777" w:rsidR="00FA10F5" w:rsidRDefault="00FA10F5" w:rsidP="00FA10F5">
      <w:pPr>
        <w:pStyle w:val="ListParagraph"/>
        <w:numPr>
          <w:ilvl w:val="0"/>
          <w:numId w:val="23"/>
        </w:numPr>
        <w:rPr>
          <w:i/>
        </w:rPr>
      </w:pPr>
      <w:r>
        <w:rPr>
          <w:i/>
        </w:rPr>
        <w:t>You may include any working files in a separate folder called: Working files</w:t>
      </w:r>
    </w:p>
    <w:p w14:paraId="67C4251F" w14:textId="2D7AB02C" w:rsidR="00FA10F5" w:rsidRDefault="00FA10F5" w:rsidP="00FA10F5"/>
    <w:p w14:paraId="56C54FEA" w14:textId="6A97AC3B" w:rsidR="00FA10F5" w:rsidRDefault="00FA10F5" w:rsidP="00FA10F5"/>
    <w:p w14:paraId="57B746AC" w14:textId="2D1F1C43" w:rsidR="00FA10F5" w:rsidRDefault="00FA10F5" w:rsidP="00FA10F5"/>
    <w:p w14:paraId="1D8BFFC6" w14:textId="1EE002B5" w:rsidR="00FA10F5" w:rsidRDefault="00FA10F5" w:rsidP="00FA10F5"/>
    <w:p w14:paraId="12D4A0F0" w14:textId="022EE019" w:rsidR="00FA10F5" w:rsidRDefault="00FA10F5" w:rsidP="00FA10F5"/>
    <w:p w14:paraId="5B57C871" w14:textId="51B17B15" w:rsidR="00FA10F5" w:rsidRDefault="00FA10F5" w:rsidP="00FA10F5"/>
    <w:p w14:paraId="20CBB1EB" w14:textId="41753D51" w:rsidR="00FA10F5" w:rsidRDefault="00FA10F5" w:rsidP="00FA10F5"/>
    <w:p w14:paraId="49BE2810" w14:textId="1F13CD46" w:rsidR="00FA10F5" w:rsidRDefault="00FA10F5" w:rsidP="00FA10F5"/>
    <w:p w14:paraId="55B6B9A4" w14:textId="5DFC9FCB" w:rsidR="00FA10F5" w:rsidRDefault="00FA10F5" w:rsidP="00FA10F5"/>
    <w:p w14:paraId="3F8B1912" w14:textId="564D97B6" w:rsidR="00FA10F5" w:rsidRDefault="00FA10F5" w:rsidP="00FA10F5"/>
    <w:p w14:paraId="79C20897" w14:textId="23D08324" w:rsidR="00FA10F5" w:rsidRDefault="00FA10F5" w:rsidP="00FA10F5"/>
    <w:p w14:paraId="1143C057" w14:textId="6F368F49" w:rsidR="00FA10F5" w:rsidRDefault="00FA10F5" w:rsidP="00FA10F5"/>
    <w:p w14:paraId="1B23E0E1" w14:textId="4A76C6DE" w:rsidR="00FA10F5" w:rsidRDefault="00FA10F5" w:rsidP="00FA10F5"/>
    <w:p w14:paraId="49B81627" w14:textId="3636B866" w:rsidR="00FA10F5" w:rsidRDefault="00FA10F5" w:rsidP="00FA10F5"/>
    <w:p w14:paraId="6C4CFFE9" w14:textId="61028C32" w:rsidR="00FA10F5" w:rsidRDefault="00FA10F5" w:rsidP="00FA10F5"/>
    <w:p w14:paraId="39C9526D" w14:textId="7B6BE787" w:rsidR="00FA10F5" w:rsidRDefault="00FA10F5" w:rsidP="00FA10F5"/>
    <w:p w14:paraId="759E0E44" w14:textId="4B963A04" w:rsidR="00FA10F5" w:rsidRDefault="00FA10F5" w:rsidP="00FA10F5"/>
    <w:p w14:paraId="5D3C9A45" w14:textId="78F73BB4" w:rsidR="00FA10F5" w:rsidRDefault="00FA10F5" w:rsidP="00FA10F5"/>
    <w:p w14:paraId="3FBA6526" w14:textId="6CC726E9" w:rsidR="00FA10F5" w:rsidRDefault="00FA10F5" w:rsidP="00FA10F5"/>
    <w:p w14:paraId="2F2CBD1E" w14:textId="62600721" w:rsidR="00FA10F5" w:rsidRDefault="00FA10F5" w:rsidP="00FA10F5"/>
    <w:p w14:paraId="18FE7806" w14:textId="754F3B65" w:rsidR="00FA10F5" w:rsidRDefault="00FA10F5" w:rsidP="00FA10F5"/>
    <w:p w14:paraId="7BA67AE3" w14:textId="3CC55791" w:rsidR="00FA10F5" w:rsidRDefault="00FA10F5" w:rsidP="00FA10F5"/>
    <w:p w14:paraId="79BD2E50" w14:textId="69A6AEB1" w:rsidR="00FA10F5" w:rsidRDefault="00FA10F5" w:rsidP="00FA10F5"/>
    <w:p w14:paraId="3A88B16A" w14:textId="290B05AD" w:rsidR="00FA10F5" w:rsidRDefault="00FA10F5" w:rsidP="00FA10F5"/>
    <w:p w14:paraId="26E59358" w14:textId="77777777" w:rsidR="00FA10F5" w:rsidRDefault="00FA10F5" w:rsidP="00FA10F5"/>
    <w:p w14:paraId="6230E859" w14:textId="77777777" w:rsidR="00EC39B2" w:rsidRDefault="00EC39B2" w:rsidP="00EC39B2"/>
    <w:p w14:paraId="3AABB1FD" w14:textId="4F06DEB2" w:rsidR="00DA4D61" w:rsidRDefault="00DA4D61" w:rsidP="00DA4D61">
      <w:pPr>
        <w:pStyle w:val="Heading1"/>
        <w:rPr>
          <w:lang w:eastAsia="ja-JP"/>
        </w:rPr>
      </w:pPr>
      <w:r>
        <w:rPr>
          <w:rFonts w:hint="eastAsia"/>
          <w:lang w:eastAsia="ja-JP"/>
        </w:rPr>
        <w:lastRenderedPageBreak/>
        <w:t>タスク</w:t>
      </w:r>
      <w:r>
        <w:rPr>
          <w:rFonts w:hint="eastAsia"/>
          <w:lang w:eastAsia="ja-JP"/>
        </w:rPr>
        <w:t xml:space="preserve"> </w:t>
      </w:r>
      <w:r>
        <w:t>2:</w:t>
      </w:r>
      <w:r>
        <w:rPr>
          <w:rFonts w:hint="eastAsia"/>
          <w:lang w:eastAsia="ja-JP"/>
        </w:rPr>
        <w:t>名刺</w:t>
      </w:r>
    </w:p>
    <w:p w14:paraId="140C7E83" w14:textId="5288310B" w:rsidR="00DA4D61" w:rsidRPr="003C7C70" w:rsidRDefault="00DA4D61" w:rsidP="00DA4D61">
      <w:p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Gothic" w:hint="eastAsia"/>
          <w:color w:val="538135" w:themeColor="accent6" w:themeShade="BF"/>
          <w:lang w:eastAsia="ja-JP"/>
        </w:rPr>
        <w:t>１つの英語バージョンと</w:t>
      </w:r>
      <w:r w:rsidRPr="003C7C70">
        <w:rPr>
          <w:rFonts w:ascii="Hiragino Kaku Gothic Pro W3" w:eastAsia="Hiragino Kaku Gothic Pro W3" w:hAnsi="Hiragino Kaku Gothic Pro W3"/>
          <w:color w:val="538135" w:themeColor="accent6" w:themeShade="BF"/>
          <w:lang w:eastAsia="ja-JP"/>
        </w:rPr>
        <w:t>1</w:t>
      </w:r>
      <w:r w:rsidRPr="003C7C70">
        <w:rPr>
          <w:rFonts w:ascii="Hiragino Kaku Gothic Pro W3" w:eastAsia="Hiragino Kaku Gothic Pro W3" w:hAnsi="Hiragino Kaku Gothic Pro W3" w:cs="MS Gothic" w:hint="eastAsia"/>
          <w:color w:val="538135" w:themeColor="accent6" w:themeShade="BF"/>
          <w:lang w:eastAsia="ja-JP"/>
        </w:rPr>
        <w:t>つのロシア語バージョンの名刺を作成します。</w:t>
      </w:r>
      <w:r w:rsidRPr="003C7C70">
        <w:rPr>
          <w:rFonts w:ascii="Hiragino Kaku Gothic Pro W3" w:eastAsia="Hiragino Kaku Gothic Pro W3" w:hAnsi="Hiragino Kaku Gothic Pro W3" w:hint="eastAsia"/>
          <w:color w:val="538135" w:themeColor="accent6" w:themeShade="BF"/>
          <w:lang w:eastAsia="ja-JP"/>
        </w:rPr>
        <w:t xml:space="preserve"> </w:t>
      </w:r>
      <w:proofErr w:type="spellStart"/>
      <w:r w:rsidRPr="003C7C70">
        <w:rPr>
          <w:rFonts w:ascii="Hiragino Kaku Gothic Pro W3" w:eastAsia="Hiragino Kaku Gothic Pro W3" w:hAnsi="Hiragino Kaku Gothic Pro W3" w:cs="MS Gothic" w:hint="eastAsia"/>
          <w:color w:val="538135" w:themeColor="accent6" w:themeShade="BF"/>
        </w:rPr>
        <w:t>それらは同じ</w:t>
      </w:r>
      <w:proofErr w:type="spellEnd"/>
      <w:r w:rsidRPr="003C7C70">
        <w:rPr>
          <w:rFonts w:ascii="Hiragino Kaku Gothic Pro W3" w:eastAsia="Hiragino Kaku Gothic Pro W3" w:hAnsi="Hiragino Kaku Gothic Pro W3" w:cs="MS Gothic" w:hint="eastAsia"/>
          <w:color w:val="538135" w:themeColor="accent6" w:themeShade="BF"/>
          <w:lang w:eastAsia="ja-JP"/>
        </w:rPr>
        <w:t>ベクター</w:t>
      </w:r>
      <w:proofErr w:type="spellStart"/>
      <w:r w:rsidRPr="003C7C70">
        <w:rPr>
          <w:rFonts w:ascii="Hiragino Kaku Gothic Pro W3" w:eastAsia="Hiragino Kaku Gothic Pro W3" w:hAnsi="Hiragino Kaku Gothic Pro W3" w:cs="MS Gothic" w:hint="eastAsia"/>
          <w:color w:val="538135" w:themeColor="accent6" w:themeShade="BF"/>
        </w:rPr>
        <w:t>要素を含み、可能な限り類似するように見</w:t>
      </w:r>
      <w:proofErr w:type="spellEnd"/>
      <w:r w:rsidRPr="003C7C70">
        <w:rPr>
          <w:rFonts w:ascii="Hiragino Kaku Gothic Pro W3" w:eastAsia="Hiragino Kaku Gothic Pro W3" w:hAnsi="Hiragino Kaku Gothic Pro W3" w:cs="MS Gothic" w:hint="eastAsia"/>
          <w:color w:val="538135" w:themeColor="accent6" w:themeShade="BF"/>
          <w:lang w:eastAsia="ja-JP"/>
        </w:rPr>
        <w:t>せる</w:t>
      </w:r>
      <w:proofErr w:type="spellStart"/>
      <w:r w:rsidRPr="003C7C70">
        <w:rPr>
          <w:rFonts w:ascii="Hiragino Kaku Gothic Pro W3" w:eastAsia="Hiragino Kaku Gothic Pro W3" w:hAnsi="Hiragino Kaku Gothic Pro W3" w:cs="MS Gothic" w:hint="eastAsia"/>
          <w:color w:val="538135" w:themeColor="accent6" w:themeShade="BF"/>
        </w:rPr>
        <w:t>必要があります</w:t>
      </w:r>
      <w:proofErr w:type="spellEnd"/>
      <w:r w:rsidRPr="003C7C70">
        <w:rPr>
          <w:rFonts w:ascii="Hiragino Kaku Gothic Pro W3" w:eastAsia="Hiragino Kaku Gothic Pro W3" w:hAnsi="Hiragino Kaku Gothic Pro W3" w:cs="MS Gothic" w:hint="eastAsia"/>
          <w:color w:val="538135" w:themeColor="accent6" w:themeShade="BF"/>
        </w:rPr>
        <w:t>（</w:t>
      </w:r>
      <w:r w:rsidRPr="003C7C70">
        <w:rPr>
          <w:rFonts w:ascii="Hiragino Kaku Gothic Pro W3" w:eastAsia="Hiragino Kaku Gothic Pro W3" w:hAnsi="Hiragino Kaku Gothic Pro W3" w:cs="MS Gothic" w:hint="eastAsia"/>
          <w:color w:val="538135" w:themeColor="accent6" w:themeShade="BF"/>
          <w:lang w:eastAsia="ja-JP"/>
        </w:rPr>
        <w:t>マッチング</w:t>
      </w:r>
      <w:r w:rsidRPr="003C7C70">
        <w:rPr>
          <w:rFonts w:ascii="Hiragino Kaku Gothic Pro W3" w:eastAsia="Hiragino Kaku Gothic Pro W3" w:hAnsi="Hiragino Kaku Gothic Pro W3" w:cs="MS Gothic" w:hint="eastAsia"/>
          <w:color w:val="538135" w:themeColor="accent6" w:themeShade="BF"/>
        </w:rPr>
        <w:t>）。</w:t>
      </w:r>
      <w:r w:rsidRPr="003C7C70">
        <w:rPr>
          <w:rFonts w:ascii="Hiragino Kaku Gothic Pro W3" w:eastAsia="Hiragino Kaku Gothic Pro W3" w:hAnsi="Hiragino Kaku Gothic Pro W3"/>
          <w:color w:val="538135" w:themeColor="accent6" w:themeShade="BF"/>
        </w:rPr>
        <w:t xml:space="preserve"> </w:t>
      </w:r>
      <w:proofErr w:type="spellStart"/>
      <w:r w:rsidRPr="003C7C70">
        <w:rPr>
          <w:rFonts w:ascii="Hiragino Kaku Gothic Pro W3" w:eastAsia="Hiragino Kaku Gothic Pro W3" w:hAnsi="Hiragino Kaku Gothic Pro W3" w:cs="MS Gothic" w:hint="eastAsia"/>
          <w:color w:val="538135" w:themeColor="accent6" w:themeShade="BF"/>
        </w:rPr>
        <w:t>それらは両面でなければなりません</w:t>
      </w:r>
      <w:proofErr w:type="spellEnd"/>
      <w:r w:rsidRPr="003C7C70">
        <w:rPr>
          <w:rFonts w:ascii="Hiragino Kaku Gothic Pro W3" w:eastAsia="Hiragino Kaku Gothic Pro W3" w:hAnsi="Hiragino Kaku Gothic Pro W3" w:cs="MS Gothic" w:hint="eastAsia"/>
          <w:color w:val="538135" w:themeColor="accent6" w:themeShade="BF"/>
        </w:rPr>
        <w:t>。</w:t>
      </w:r>
    </w:p>
    <w:p w14:paraId="65D99500" w14:textId="58D17BE3" w:rsidR="00DA4D61" w:rsidRPr="003C7C70" w:rsidRDefault="00DA4D61" w:rsidP="00DA4D61">
      <w:pPr>
        <w:pStyle w:val="BodySubHeaderSpacebefore"/>
        <w:rPr>
          <w:rFonts w:ascii="Hiragino Kaku Gothic Pro W3" w:eastAsia="Hiragino Kaku Gothic Pro W3" w:hAnsi="Hiragino Kaku Gothic Pro W3" w:hint="eastAsia"/>
          <w:lang w:eastAsia="ja-JP"/>
        </w:rPr>
      </w:pPr>
      <w:r w:rsidRPr="003C7C70">
        <w:rPr>
          <w:rFonts w:ascii="Hiragino Kaku Gothic Pro W3" w:eastAsia="Hiragino Kaku Gothic Pro W3" w:hAnsi="Hiragino Kaku Gothic Pro W3" w:hint="eastAsia"/>
          <w:lang w:eastAsia="ja-JP"/>
        </w:rPr>
        <w:t>仕様</w:t>
      </w:r>
    </w:p>
    <w:p w14:paraId="6736051A" w14:textId="3DD59665" w:rsidR="00DA4D61" w:rsidRPr="003C7C70" w:rsidRDefault="00FA10F5" w:rsidP="00DA4D61">
      <w:pPr>
        <w:pStyle w:val="SubHeadersBodyBold12ptbefore"/>
        <w:rPr>
          <w:rFonts w:ascii="Hiragino Kaku Gothic Pro W6" w:eastAsia="Hiragino Kaku Gothic Pro W6" w:hAnsi="Hiragino Kaku Gothic Pro W6"/>
          <w:bCs/>
          <w:color w:val="538135" w:themeColor="accent6" w:themeShade="BF"/>
          <w:lang w:eastAsia="ja-JP"/>
        </w:rPr>
      </w:pPr>
      <w:r>
        <w:rPr>
          <w:rFonts w:ascii="Hiragino Kaku Gothic Pro W6" w:eastAsia="Hiragino Kaku Gothic Pro W6" w:hAnsi="Hiragino Kaku Gothic Pro W6" w:cs="MS Mincho" w:hint="eastAsia"/>
          <w:bCs/>
          <w:color w:val="538135" w:themeColor="accent6" w:themeShade="BF"/>
          <w:lang w:eastAsia="ja-JP"/>
        </w:rPr>
        <w:t>文字</w:t>
      </w:r>
      <w:r w:rsidR="00DA4D61" w:rsidRPr="003C7C70">
        <w:rPr>
          <w:rFonts w:ascii="Hiragino Kaku Gothic Pro W6" w:eastAsia="Hiragino Kaku Gothic Pro W6" w:hAnsi="Hiragino Kaku Gothic Pro W6" w:cs="MS Mincho" w:hint="eastAsia"/>
          <w:bCs/>
          <w:color w:val="538135" w:themeColor="accent6" w:themeShade="BF"/>
          <w:lang w:eastAsia="ja-JP"/>
        </w:rPr>
        <w:t>と画像</w:t>
      </w:r>
    </w:p>
    <w:p w14:paraId="1E6EAA10" w14:textId="0876695A" w:rsidR="00DA4D61" w:rsidRPr="003C7C70" w:rsidRDefault="00DA4D61" w:rsidP="00DA4D61">
      <w:pPr>
        <w:rPr>
          <w:rFonts w:ascii="Hiragino Kaku Gothic Pro W3" w:eastAsia="Hiragino Kaku Gothic Pro W3" w:hAnsi="Hiragino Kaku Gothic Pro W3"/>
          <w:color w:val="538135" w:themeColor="accent6" w:themeShade="BF"/>
          <w:lang w:eastAsia="ja-JP"/>
        </w:rPr>
      </w:pPr>
      <w:r w:rsidRPr="003C7C70">
        <w:rPr>
          <w:rFonts w:ascii="Hiragino Kaku Gothic Pro W3" w:eastAsia="Hiragino Kaku Gothic Pro W3" w:hAnsi="Hiragino Kaku Gothic Pro W3" w:cs="MS Mincho" w:hint="eastAsia"/>
          <w:color w:val="538135" w:themeColor="accent6" w:themeShade="BF"/>
          <w:lang w:eastAsia="ja-JP"/>
        </w:rPr>
        <w:t>英語バージョンの名刺には、以下を含めること</w:t>
      </w:r>
      <w:r w:rsidRPr="003C7C70">
        <w:rPr>
          <w:rFonts w:ascii="Hiragino Kaku Gothic Pro W3" w:eastAsia="Hiragino Kaku Gothic Pro W3" w:hAnsi="Hiragino Kaku Gothic Pro W3"/>
          <w:color w:val="538135" w:themeColor="accent6" w:themeShade="BF"/>
          <w:lang w:eastAsia="ja-JP"/>
        </w:rPr>
        <w:t>:</w:t>
      </w:r>
    </w:p>
    <w:p w14:paraId="167EE5B5" w14:textId="3DE0EE68" w:rsidR="00DA4D61" w:rsidRPr="003C7C70" w:rsidRDefault="00DA4D61" w:rsidP="00DA4D61">
      <w:pPr>
        <w:pStyle w:val="ListParagraph"/>
        <w:numPr>
          <w:ilvl w:val="0"/>
          <w:numId w:val="24"/>
        </w:numPr>
        <w:ind w:left="360"/>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英語バージョンのロゴ</w:t>
      </w:r>
    </w:p>
    <w:p w14:paraId="1D3F0595" w14:textId="783BF418" w:rsidR="00DA4D61" w:rsidRPr="003C7C70" w:rsidRDefault="00FA10F5" w:rsidP="00DA4D61">
      <w:pPr>
        <w:pStyle w:val="ListParagraph"/>
        <w:numPr>
          <w:ilvl w:val="0"/>
          <w:numId w:val="24"/>
        </w:numPr>
        <w:ind w:left="360"/>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olor w:val="538135" w:themeColor="accent6" w:themeShade="BF"/>
        </w:rPr>
        <w:t>Appendix</w:t>
      </w:r>
      <w:r w:rsidRPr="003C7C70">
        <w:rPr>
          <w:rFonts w:ascii="Hiragino Kaku Gothic Pro W3" w:eastAsia="Hiragino Kaku Gothic Pro W3" w:hAnsi="Hiragino Kaku Gothic Pro W3"/>
          <w:color w:val="538135" w:themeColor="accent6" w:themeShade="BF"/>
        </w:rPr>
        <w:t xml:space="preserve"> </w:t>
      </w:r>
      <w:r w:rsidR="00DA4D61" w:rsidRPr="003C7C70">
        <w:rPr>
          <w:rFonts w:ascii="Hiragino Kaku Gothic Pro W3" w:eastAsia="Hiragino Kaku Gothic Pro W3" w:hAnsi="Hiragino Kaku Gothic Pro W3"/>
          <w:color w:val="538135" w:themeColor="accent6" w:themeShade="BF"/>
        </w:rPr>
        <w:t xml:space="preserve">1.0b </w:t>
      </w:r>
      <w:r w:rsidR="00EA1304" w:rsidRPr="003C7C70">
        <w:rPr>
          <w:rFonts w:ascii="Hiragino Kaku Gothic Pro W3" w:eastAsia="Hiragino Kaku Gothic Pro W3" w:hAnsi="Hiragino Kaku Gothic Pro W3" w:cs="MS Mincho" w:hint="eastAsia"/>
          <w:color w:val="538135" w:themeColor="accent6" w:themeShade="BF"/>
          <w:lang w:eastAsia="ja-JP"/>
        </w:rPr>
        <w:t>の英語テキスト</w:t>
      </w:r>
      <w:r w:rsidR="00DA4D61" w:rsidRPr="003C7C70">
        <w:rPr>
          <w:rFonts w:ascii="Hiragino Kaku Gothic Pro W3" w:eastAsia="Hiragino Kaku Gothic Pro W3" w:hAnsi="Hiragino Kaku Gothic Pro W3"/>
          <w:color w:val="538135" w:themeColor="accent6" w:themeShade="BF"/>
        </w:rPr>
        <w:t xml:space="preserve"> </w:t>
      </w:r>
      <w:r>
        <w:rPr>
          <w:rFonts w:ascii="Hiragino Kaku Gothic Pro W3" w:eastAsia="Hiragino Kaku Gothic Pro W3" w:hAnsi="Hiragino Kaku Gothic Pro W3"/>
          <w:color w:val="538135" w:themeColor="accent6" w:themeShade="BF"/>
        </w:rPr>
        <w:t xml:space="preserve"> </w:t>
      </w:r>
      <w:r w:rsidR="00DA4D61" w:rsidRPr="003C7C70">
        <w:rPr>
          <w:rFonts w:ascii="Hiragino Kaku Gothic Pro W3" w:eastAsia="Hiragino Kaku Gothic Pro W3" w:hAnsi="Hiragino Kaku Gothic Pro W3"/>
          <w:color w:val="538135" w:themeColor="accent6" w:themeShade="BF"/>
        </w:rPr>
        <w:t>–</w:t>
      </w:r>
      <w:r>
        <w:rPr>
          <w:rFonts w:ascii="Hiragino Kaku Gothic Pro W3" w:eastAsia="Hiragino Kaku Gothic Pro W3" w:hAnsi="Hiragino Kaku Gothic Pro W3"/>
          <w:color w:val="538135" w:themeColor="accent6" w:themeShade="BF"/>
        </w:rPr>
        <w:t xml:space="preserve">  </w:t>
      </w:r>
      <w:r w:rsidR="00EA1304" w:rsidRPr="003C7C70">
        <w:rPr>
          <w:rFonts w:ascii="Hiragino Kaku Gothic Pro W3" w:eastAsia="Hiragino Kaku Gothic Pro W3" w:hAnsi="Hiragino Kaku Gothic Pro W3" w:cs="MS Mincho" w:hint="eastAsia"/>
          <w:color w:val="538135" w:themeColor="accent6" w:themeShade="BF"/>
          <w:lang w:eastAsia="ja-JP"/>
        </w:rPr>
        <w:t>名刺のテキスト</w:t>
      </w:r>
    </w:p>
    <w:p w14:paraId="15C5DAC8" w14:textId="77777777" w:rsidR="00DA4D61" w:rsidRPr="003C7C70" w:rsidRDefault="00DA4D61" w:rsidP="00DA4D61">
      <w:pPr>
        <w:rPr>
          <w:rFonts w:ascii="Hiragino Kaku Gothic Pro W3" w:eastAsia="Hiragino Kaku Gothic Pro W3" w:hAnsi="Hiragino Kaku Gothic Pro W3"/>
          <w:color w:val="538135" w:themeColor="accent6" w:themeShade="BF"/>
        </w:rPr>
      </w:pPr>
    </w:p>
    <w:p w14:paraId="6266E03A" w14:textId="3D0B2CE0" w:rsidR="00DA4D61" w:rsidRPr="003C7C70" w:rsidRDefault="00EA1304" w:rsidP="00DA4D61">
      <w:p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ロシア語バージョンの名刺には、以下を含めること</w:t>
      </w:r>
      <w:r w:rsidR="00DA4D61" w:rsidRPr="003C7C70">
        <w:rPr>
          <w:rFonts w:ascii="Hiragino Kaku Gothic Pro W3" w:eastAsia="Hiragino Kaku Gothic Pro W3" w:hAnsi="Hiragino Kaku Gothic Pro W3"/>
          <w:color w:val="538135" w:themeColor="accent6" w:themeShade="BF"/>
        </w:rPr>
        <w:t>:</w:t>
      </w:r>
    </w:p>
    <w:p w14:paraId="1FB50C68" w14:textId="604C1832" w:rsidR="00DA4D61" w:rsidRPr="003C7C70" w:rsidRDefault="00EA1304" w:rsidP="00EA1304">
      <w:pPr>
        <w:pStyle w:val="ListParagraph"/>
        <w:numPr>
          <w:ilvl w:val="0"/>
          <w:numId w:val="24"/>
        </w:numPr>
        <w:ind w:left="360"/>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ロシア語バージョンのロゴ</w:t>
      </w:r>
    </w:p>
    <w:p w14:paraId="7FA9A481" w14:textId="2F102CF6" w:rsidR="00DA4D61" w:rsidRPr="003C7C70" w:rsidRDefault="00EA1304" w:rsidP="00DA4D61">
      <w:pPr>
        <w:pStyle w:val="ListParagraph"/>
        <w:numPr>
          <w:ilvl w:val="0"/>
          <w:numId w:val="24"/>
        </w:numPr>
        <w:ind w:left="360"/>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olor w:val="538135" w:themeColor="accent6" w:themeShade="BF"/>
        </w:rPr>
        <w:t xml:space="preserve">Appendix 1.0b </w:t>
      </w:r>
      <w:r w:rsidRPr="003C7C70">
        <w:rPr>
          <w:rFonts w:ascii="Hiragino Kaku Gothic Pro W3" w:eastAsia="Hiragino Kaku Gothic Pro W3" w:hAnsi="Hiragino Kaku Gothic Pro W3" w:cs="MS Mincho" w:hint="eastAsia"/>
          <w:color w:val="538135" w:themeColor="accent6" w:themeShade="BF"/>
          <w:lang w:eastAsia="ja-JP"/>
        </w:rPr>
        <w:t>のロシア語テキスト</w:t>
      </w:r>
      <w:r w:rsidR="00FA10F5">
        <w:rPr>
          <w:rFonts w:ascii="Hiragino Kaku Gothic Pro W3" w:eastAsia="Hiragino Kaku Gothic Pro W3" w:hAnsi="Hiragino Kaku Gothic Pro W3" w:cs="MS Mincho" w:hint="eastAsia"/>
          <w:color w:val="538135" w:themeColor="accent6" w:themeShade="BF"/>
          <w:lang w:eastAsia="ja-JP"/>
        </w:rPr>
        <w:t xml:space="preserve">　</w:t>
      </w:r>
      <w:r w:rsidR="00FA10F5" w:rsidRPr="003C7C70">
        <w:rPr>
          <w:rFonts w:ascii="Hiragino Kaku Gothic Pro W3" w:eastAsia="Hiragino Kaku Gothic Pro W3" w:hAnsi="Hiragino Kaku Gothic Pro W3"/>
          <w:color w:val="538135" w:themeColor="accent6" w:themeShade="BF"/>
        </w:rPr>
        <w:t>–</w:t>
      </w:r>
      <w:r w:rsidR="00FA10F5">
        <w:rPr>
          <w:rFonts w:ascii="Hiragino Kaku Gothic Pro W3" w:eastAsia="Hiragino Kaku Gothic Pro W3" w:hAnsi="Hiragino Kaku Gothic Pro W3"/>
          <w:color w:val="538135" w:themeColor="accent6" w:themeShade="BF"/>
        </w:rPr>
        <w:t xml:space="preserve">  </w:t>
      </w:r>
      <w:r w:rsidRPr="003C7C70">
        <w:rPr>
          <w:rFonts w:ascii="Hiragino Kaku Gothic Pro W3" w:eastAsia="Hiragino Kaku Gothic Pro W3" w:hAnsi="Hiragino Kaku Gothic Pro W3" w:cs="MS Mincho" w:hint="eastAsia"/>
          <w:color w:val="538135" w:themeColor="accent6" w:themeShade="BF"/>
          <w:lang w:eastAsia="ja-JP"/>
        </w:rPr>
        <w:t>名刺のテキスト</w:t>
      </w:r>
    </w:p>
    <w:p w14:paraId="2A18E7F1" w14:textId="7A4B7BB5" w:rsidR="00DA4D61" w:rsidRPr="003C7C70" w:rsidRDefault="00EA1304" w:rsidP="00DA4D61">
      <w:pPr>
        <w:spacing w:before="240"/>
        <w:rPr>
          <w:rFonts w:ascii="Hiragino Kaku Gothic Pro W6" w:eastAsia="Hiragino Kaku Gothic Pro W6" w:hAnsi="Hiragino Kaku Gothic Pro W6" w:hint="eastAsia"/>
          <w:b/>
          <w:bCs/>
          <w:color w:val="538135" w:themeColor="accent6" w:themeShade="BF"/>
          <w:lang w:eastAsia="ja-JP"/>
        </w:rPr>
      </w:pPr>
      <w:r w:rsidRPr="003C7C70">
        <w:rPr>
          <w:rFonts w:ascii="Hiragino Kaku Gothic Pro W6" w:eastAsia="Hiragino Kaku Gothic Pro W6" w:hAnsi="Hiragino Kaku Gothic Pro W6" w:cs="MS Mincho" w:hint="eastAsia"/>
          <w:b/>
          <w:bCs/>
          <w:color w:val="538135" w:themeColor="accent6" w:themeShade="BF"/>
          <w:lang w:eastAsia="ja-JP"/>
        </w:rPr>
        <w:t>サイズ</w:t>
      </w:r>
    </w:p>
    <w:p w14:paraId="1886E4CA" w14:textId="529187CF" w:rsidR="00DA4D61" w:rsidRPr="003C7C70" w:rsidRDefault="00EA1304" w:rsidP="00EA1304">
      <w:pPr>
        <w:pStyle w:val="ListParagraph"/>
        <w:numPr>
          <w:ilvl w:val="0"/>
          <w:numId w:val="22"/>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各名刺</w:t>
      </w:r>
      <w:r w:rsidR="00FA10F5">
        <w:rPr>
          <w:rFonts w:ascii="Hiragino Kaku Gothic Pro W3" w:eastAsia="Hiragino Kaku Gothic Pro W3" w:hAnsi="Hiragino Kaku Gothic Pro W3" w:cs="MS Mincho" w:hint="eastAsia"/>
          <w:color w:val="538135" w:themeColor="accent6" w:themeShade="BF"/>
          <w:lang w:eastAsia="ja-JP"/>
        </w:rPr>
        <w:t>：</w:t>
      </w:r>
      <w:r w:rsidR="00DA4D61" w:rsidRPr="003C7C70">
        <w:rPr>
          <w:rFonts w:ascii="Hiragino Kaku Gothic Pro W3" w:eastAsia="Hiragino Kaku Gothic Pro W3" w:hAnsi="Hiragino Kaku Gothic Pro W3" w:hint="eastAsia"/>
          <w:color w:val="538135" w:themeColor="accent6" w:themeShade="BF"/>
          <w:lang w:eastAsia="ja-JP"/>
        </w:rPr>
        <w:t>5</w:t>
      </w:r>
      <w:r w:rsidR="00DA4D61" w:rsidRPr="003C7C70">
        <w:rPr>
          <w:rFonts w:ascii="Hiragino Kaku Gothic Pro W3" w:eastAsia="Hiragino Kaku Gothic Pro W3" w:hAnsi="Hiragino Kaku Gothic Pro W3"/>
          <w:color w:val="538135" w:themeColor="accent6" w:themeShade="BF"/>
        </w:rPr>
        <w:t>0mm x 90mm (</w:t>
      </w:r>
      <w:r w:rsidRPr="003C7C70">
        <w:rPr>
          <w:rFonts w:ascii="Hiragino Kaku Gothic Pro W3" w:eastAsia="Hiragino Kaku Gothic Pro W3" w:hAnsi="Hiragino Kaku Gothic Pro W3" w:cs="MS Mincho" w:hint="eastAsia"/>
          <w:color w:val="538135" w:themeColor="accent6" w:themeShade="BF"/>
          <w:lang w:eastAsia="ja-JP"/>
        </w:rPr>
        <w:t>縦置き</w:t>
      </w:r>
      <w:r w:rsidR="00FA10F5">
        <w:rPr>
          <w:rFonts w:ascii="Hiragino Kaku Gothic Pro W3" w:eastAsia="Hiragino Kaku Gothic Pro W3" w:hAnsi="Hiragino Kaku Gothic Pro W3" w:cs="MS Mincho" w:hint="eastAsia"/>
          <w:color w:val="538135" w:themeColor="accent6" w:themeShade="BF"/>
          <w:lang w:eastAsia="ja-JP"/>
        </w:rPr>
        <w:t xml:space="preserve">　</w:t>
      </w:r>
      <w:r w:rsidRPr="003C7C70">
        <w:rPr>
          <w:rFonts w:ascii="Hiragino Kaku Gothic Pro W3" w:eastAsia="Hiragino Kaku Gothic Pro W3" w:hAnsi="Hiragino Kaku Gothic Pro W3" w:cs="MS Mincho" w:hint="eastAsia"/>
          <w:color w:val="538135" w:themeColor="accent6" w:themeShade="BF"/>
          <w:lang w:eastAsia="ja-JP"/>
        </w:rPr>
        <w:t>または</w:t>
      </w:r>
      <w:r w:rsidR="00FA10F5">
        <w:rPr>
          <w:rFonts w:ascii="Hiragino Kaku Gothic Pro W3" w:eastAsia="Hiragino Kaku Gothic Pro W3" w:hAnsi="Hiragino Kaku Gothic Pro W3" w:cs="MS Mincho" w:hint="eastAsia"/>
          <w:color w:val="538135" w:themeColor="accent6" w:themeShade="BF"/>
          <w:lang w:eastAsia="ja-JP"/>
        </w:rPr>
        <w:t xml:space="preserve">　</w:t>
      </w:r>
      <w:r w:rsidRPr="003C7C70">
        <w:rPr>
          <w:rFonts w:ascii="Hiragino Kaku Gothic Pro W3" w:eastAsia="Hiragino Kaku Gothic Pro W3" w:hAnsi="Hiragino Kaku Gothic Pro W3" w:cs="MS Mincho" w:hint="eastAsia"/>
          <w:color w:val="538135" w:themeColor="accent6" w:themeShade="BF"/>
          <w:lang w:eastAsia="ja-JP"/>
        </w:rPr>
        <w:t>横置き</w:t>
      </w:r>
      <w:r w:rsidR="00DA4D61" w:rsidRPr="003C7C70">
        <w:rPr>
          <w:rFonts w:ascii="Hiragino Kaku Gothic Pro W3" w:eastAsia="Hiragino Kaku Gothic Pro W3" w:hAnsi="Hiragino Kaku Gothic Pro W3"/>
          <w:color w:val="538135" w:themeColor="accent6" w:themeShade="BF"/>
        </w:rPr>
        <w:t xml:space="preserve">). </w:t>
      </w:r>
      <w:r w:rsidR="00DA4D61" w:rsidRPr="003C7C70">
        <w:rPr>
          <w:rFonts w:ascii="Hiragino Kaku Gothic Pro W3" w:eastAsia="Hiragino Kaku Gothic Pro W3" w:hAnsi="Hiragino Kaku Gothic Pro W3"/>
          <w:color w:val="538135" w:themeColor="accent6" w:themeShade="BF"/>
        </w:rPr>
        <w:br/>
      </w:r>
      <w:r w:rsidRPr="003C7C70">
        <w:rPr>
          <w:rFonts w:ascii="Hiragino Kaku Gothic Pro W3" w:eastAsia="Hiragino Kaku Gothic Pro W3" w:hAnsi="Hiragino Kaku Gothic Pro W3"/>
          <w:color w:val="538135" w:themeColor="accent6" w:themeShade="BF"/>
        </w:rPr>
        <w:t>Adobe Illustrator</w:t>
      </w:r>
      <w:r w:rsidRPr="003C7C70">
        <w:rPr>
          <w:rFonts w:ascii="Hiragino Kaku Gothic Pro W3" w:eastAsia="Hiragino Kaku Gothic Pro W3" w:hAnsi="Hiragino Kaku Gothic Pro W3" w:cs="MS Mincho" w:hint="eastAsia"/>
          <w:color w:val="538135" w:themeColor="accent6" w:themeShade="BF"/>
          <w:lang w:eastAsia="ja-JP"/>
        </w:rPr>
        <w:t>のドキュメントサイズでなければならない。</w:t>
      </w:r>
    </w:p>
    <w:p w14:paraId="0A03E3DD" w14:textId="3413E52B" w:rsidR="00DA4D61" w:rsidRPr="003C7C70" w:rsidRDefault="00EA1304" w:rsidP="00DA4D61">
      <w:pPr>
        <w:spacing w:before="240"/>
        <w:rPr>
          <w:rFonts w:ascii="Hiragino Kaku Gothic Pro W6" w:eastAsia="Hiragino Kaku Gothic Pro W6" w:hAnsi="Hiragino Kaku Gothic Pro W6"/>
          <w:b/>
          <w:bCs/>
          <w:color w:val="538135" w:themeColor="accent6" w:themeShade="BF"/>
        </w:rPr>
      </w:pPr>
      <w:r w:rsidRPr="003C7C70">
        <w:rPr>
          <w:rFonts w:ascii="Hiragino Kaku Gothic Pro W6" w:eastAsia="Hiragino Kaku Gothic Pro W6" w:hAnsi="Hiragino Kaku Gothic Pro W6" w:cs="MS Mincho" w:hint="eastAsia"/>
          <w:b/>
          <w:bCs/>
          <w:color w:val="538135" w:themeColor="accent6" w:themeShade="BF"/>
          <w:lang w:eastAsia="ja-JP"/>
        </w:rPr>
        <w:t>カラー</w:t>
      </w:r>
    </w:p>
    <w:p w14:paraId="52495DE4" w14:textId="4750C8A1" w:rsidR="00DA4D61" w:rsidRPr="00FA10F5" w:rsidRDefault="00EA1304" w:rsidP="00FA10F5">
      <w:pPr>
        <w:pStyle w:val="ListParagraph"/>
        <w:numPr>
          <w:ilvl w:val="0"/>
          <w:numId w:val="22"/>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各名刺には同じ４色の</w:t>
      </w:r>
      <w:r w:rsidRPr="003C7C70">
        <w:rPr>
          <w:rFonts w:ascii="Hiragino Kaku Gothic Pro W3" w:eastAsia="Hiragino Kaku Gothic Pro W3" w:hAnsi="Hiragino Kaku Gothic Pro W3"/>
          <w:color w:val="538135" w:themeColor="accent6" w:themeShade="BF"/>
        </w:rPr>
        <w:t>PMS Uncoated colours</w:t>
      </w:r>
      <w:r w:rsidRPr="003C7C70">
        <w:rPr>
          <w:rFonts w:ascii="Hiragino Kaku Gothic Pro W3" w:eastAsia="Hiragino Kaku Gothic Pro W3" w:hAnsi="Hiragino Kaku Gothic Pro W3" w:cs="MS Mincho" w:hint="eastAsia"/>
          <w:color w:val="538135" w:themeColor="accent6" w:themeShade="BF"/>
          <w:lang w:eastAsia="ja-JP"/>
        </w:rPr>
        <w:t>（ロゴで使った）を使い、チントやグラデーションを適用しないこと（１００％カラーのみ許される）</w:t>
      </w:r>
    </w:p>
    <w:p w14:paraId="63A3CE0A" w14:textId="45F775BC" w:rsidR="00DA4D61" w:rsidRPr="003C7C70" w:rsidRDefault="00EA1304" w:rsidP="00DA4D61">
      <w:pPr>
        <w:pStyle w:val="SubHeadersBodyBold12ptbefore"/>
        <w:rPr>
          <w:rFonts w:ascii="Hiragino Kaku Gothic Pro W6" w:eastAsia="Hiragino Kaku Gothic Pro W6" w:hAnsi="Hiragino Kaku Gothic Pro W6"/>
          <w:bCs/>
          <w:color w:val="538135" w:themeColor="accent6" w:themeShade="BF"/>
        </w:rPr>
      </w:pPr>
      <w:r w:rsidRPr="003C7C70">
        <w:rPr>
          <w:rFonts w:ascii="Hiragino Kaku Gothic Pro W6" w:eastAsia="Hiragino Kaku Gothic Pro W6" w:hAnsi="Hiragino Kaku Gothic Pro W6" w:cs="MS Mincho" w:hint="eastAsia"/>
          <w:bCs/>
          <w:color w:val="538135" w:themeColor="accent6" w:themeShade="BF"/>
          <w:lang w:eastAsia="ja-JP"/>
        </w:rPr>
        <w:t>ブリード</w:t>
      </w:r>
    </w:p>
    <w:p w14:paraId="1E244A26" w14:textId="0DF9E848" w:rsidR="00DA4D61" w:rsidRPr="003C7C70" w:rsidRDefault="00DA4D61" w:rsidP="00DA4D61">
      <w:pPr>
        <w:pStyle w:val="ListParagraph"/>
        <w:numPr>
          <w:ilvl w:val="0"/>
          <w:numId w:val="22"/>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olor w:val="538135" w:themeColor="accent6" w:themeShade="BF"/>
        </w:rPr>
        <w:t>3.0mm (</w:t>
      </w:r>
      <w:r w:rsidR="00EA1304" w:rsidRPr="003C7C70">
        <w:rPr>
          <w:rFonts w:ascii="Hiragino Kaku Gothic Pro W3" w:eastAsia="Hiragino Kaku Gothic Pro W3" w:hAnsi="Hiragino Kaku Gothic Pro W3" w:cs="MS Mincho" w:hint="eastAsia"/>
          <w:color w:val="538135" w:themeColor="accent6" w:themeShade="BF"/>
          <w:lang w:eastAsia="ja-JP"/>
        </w:rPr>
        <w:t>正確に</w:t>
      </w:r>
      <w:r w:rsidRPr="003C7C70">
        <w:rPr>
          <w:rFonts w:ascii="Hiragino Kaku Gothic Pro W3" w:eastAsia="Hiragino Kaku Gothic Pro W3" w:hAnsi="Hiragino Kaku Gothic Pro W3"/>
          <w:color w:val="538135" w:themeColor="accent6" w:themeShade="BF"/>
        </w:rPr>
        <w:t>)</w:t>
      </w:r>
    </w:p>
    <w:p w14:paraId="713D5896" w14:textId="0A986B9B" w:rsidR="00DA4D61" w:rsidRPr="003C7C70" w:rsidRDefault="00EA1304" w:rsidP="00DA4D61">
      <w:pPr>
        <w:pStyle w:val="SubHeadersBodyBold12ptbefore"/>
        <w:rPr>
          <w:rFonts w:ascii="Hiragino Kaku Gothic Pro W6" w:eastAsia="Hiragino Kaku Gothic Pro W6" w:hAnsi="Hiragino Kaku Gothic Pro W6"/>
          <w:bCs/>
          <w:color w:val="538135" w:themeColor="accent6" w:themeShade="BF"/>
        </w:rPr>
      </w:pPr>
      <w:r w:rsidRPr="003C7C70">
        <w:rPr>
          <w:rFonts w:ascii="Hiragino Kaku Gothic Pro W6" w:eastAsia="Hiragino Kaku Gothic Pro W6" w:hAnsi="Hiragino Kaku Gothic Pro W6" w:cs="MS Mincho" w:hint="eastAsia"/>
          <w:bCs/>
          <w:color w:val="538135" w:themeColor="accent6" w:themeShade="BF"/>
          <w:lang w:eastAsia="ja-JP"/>
        </w:rPr>
        <w:t>ファイル</w:t>
      </w:r>
      <w:r w:rsidR="00FA10F5">
        <w:rPr>
          <w:rFonts w:ascii="Hiragino Kaku Gothic Pro W6" w:eastAsia="Hiragino Kaku Gothic Pro W6" w:hAnsi="Hiragino Kaku Gothic Pro W6" w:cs="MS Mincho" w:hint="eastAsia"/>
          <w:bCs/>
          <w:color w:val="538135" w:themeColor="accent6" w:themeShade="BF"/>
          <w:lang w:eastAsia="ja-JP"/>
        </w:rPr>
        <w:t>の種類</w:t>
      </w:r>
    </w:p>
    <w:p w14:paraId="597C68F4" w14:textId="30F7B4A9" w:rsidR="00DA4D61" w:rsidRPr="003C7C70" w:rsidRDefault="00EA1304" w:rsidP="00DA4D61">
      <w:pPr>
        <w:pStyle w:val="Default"/>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hint="eastAsia"/>
          <w:color w:val="538135" w:themeColor="accent6" w:themeShade="BF"/>
          <w:lang w:eastAsia="ja-JP"/>
        </w:rPr>
        <w:t>名刺（英語バージョン）</w:t>
      </w:r>
    </w:p>
    <w:p w14:paraId="14D3393A" w14:textId="37FCE49C" w:rsidR="00DA4D61" w:rsidRPr="003C7C70" w:rsidRDefault="00DA4D61" w:rsidP="00DA4D61">
      <w:pPr>
        <w:pStyle w:val="Default"/>
        <w:rPr>
          <w:rFonts w:ascii="Hiragino Kaku Gothic Pro W3" w:eastAsia="Hiragino Kaku Gothic Pro W3" w:hAnsi="Hiragino Kaku Gothic Pro W3" w:hint="eastAsia"/>
          <w:color w:val="538135" w:themeColor="accent6" w:themeShade="BF"/>
          <w:lang w:eastAsia="ja-JP"/>
        </w:rPr>
      </w:pPr>
      <w:r w:rsidRPr="003C7C70">
        <w:rPr>
          <w:rFonts w:ascii="Hiragino Kaku Gothic Pro W3" w:eastAsia="Hiragino Kaku Gothic Pro W3" w:hAnsi="Hiragino Kaku Gothic Pro W3"/>
          <w:color w:val="538135" w:themeColor="accent6" w:themeShade="BF"/>
        </w:rPr>
        <w:t>1</w:t>
      </w:r>
      <w:r w:rsidR="00EA1304" w:rsidRPr="003C7C70">
        <w:rPr>
          <w:rFonts w:ascii="Hiragino Kaku Gothic Pro W3" w:eastAsia="Hiragino Kaku Gothic Pro W3" w:hAnsi="Hiragino Kaku Gothic Pro W3" w:hint="eastAsia"/>
          <w:color w:val="538135" w:themeColor="accent6" w:themeShade="BF"/>
          <w:lang w:eastAsia="ja-JP"/>
        </w:rPr>
        <w:t>つの</w:t>
      </w:r>
      <w:r w:rsidRPr="003C7C70">
        <w:rPr>
          <w:rFonts w:ascii="Hiragino Kaku Gothic Pro W3" w:eastAsia="Hiragino Kaku Gothic Pro W3" w:hAnsi="Hiragino Kaku Gothic Pro W3"/>
          <w:color w:val="538135" w:themeColor="accent6" w:themeShade="BF"/>
        </w:rPr>
        <w:t xml:space="preserve">AI — </w:t>
      </w:r>
      <w:r w:rsidR="00EA1304" w:rsidRPr="003C7C70">
        <w:rPr>
          <w:rFonts w:ascii="Hiragino Kaku Gothic Pro W3" w:eastAsia="Hiragino Kaku Gothic Pro W3" w:hAnsi="Hiragino Kaku Gothic Pro W3" w:hint="eastAsia"/>
          <w:color w:val="538135" w:themeColor="accent6" w:themeShade="BF"/>
          <w:lang w:eastAsia="ja-JP"/>
        </w:rPr>
        <w:t>アウトライン化しない</w:t>
      </w:r>
    </w:p>
    <w:p w14:paraId="06471EB8" w14:textId="6EB657DF" w:rsidR="00DA4D61" w:rsidRPr="003C7C70" w:rsidRDefault="00DA4D61" w:rsidP="00DA4D61">
      <w:pPr>
        <w:pStyle w:val="ListParagraph"/>
        <w:numPr>
          <w:ilvl w:val="0"/>
          <w:numId w:val="22"/>
        </w:numPr>
        <w:rPr>
          <w:rFonts w:ascii="Hiragino Kaku Gothic Pro W3" w:eastAsia="Hiragino Kaku Gothic Pro W3" w:hAnsi="Hiragino Kaku Gothic Pro W3"/>
          <w:color w:val="538135" w:themeColor="accent6" w:themeShade="BF"/>
          <w:szCs w:val="22"/>
        </w:rPr>
      </w:pPr>
      <w:r w:rsidRPr="003C7C70">
        <w:rPr>
          <w:rFonts w:ascii="Hiragino Kaku Gothic Pro W3" w:eastAsia="Hiragino Kaku Gothic Pro W3" w:hAnsi="Hiragino Kaku Gothic Pro W3"/>
          <w:color w:val="538135" w:themeColor="accent6" w:themeShade="BF"/>
          <w:szCs w:val="20"/>
        </w:rPr>
        <w:t>1</w:t>
      </w:r>
      <w:r w:rsidR="00EA1304" w:rsidRPr="003C7C70">
        <w:rPr>
          <w:rFonts w:ascii="Hiragino Kaku Gothic Pro W3" w:eastAsia="Hiragino Kaku Gothic Pro W3" w:hAnsi="Hiragino Kaku Gothic Pro W3" w:cs="MS Mincho" w:hint="eastAsia"/>
          <w:color w:val="538135" w:themeColor="accent6" w:themeShade="BF"/>
          <w:szCs w:val="20"/>
          <w:lang w:eastAsia="ja-JP"/>
        </w:rPr>
        <w:t>つの</w:t>
      </w:r>
      <w:r w:rsidRPr="003C7C70">
        <w:rPr>
          <w:rFonts w:ascii="Hiragino Kaku Gothic Pro W3" w:eastAsia="Hiragino Kaku Gothic Pro W3" w:hAnsi="Hiragino Kaku Gothic Pro W3"/>
          <w:color w:val="538135" w:themeColor="accent6" w:themeShade="BF"/>
        </w:rPr>
        <w:t>PDF</w:t>
      </w:r>
      <w:r w:rsidR="00EA1304" w:rsidRPr="003C7C70">
        <w:rPr>
          <w:rFonts w:ascii="Hiragino Kaku Gothic Pro W3" w:eastAsia="Hiragino Kaku Gothic Pro W3" w:hAnsi="Hiragino Kaku Gothic Pro W3" w:cs="MS Mincho" w:hint="eastAsia"/>
          <w:color w:val="538135" w:themeColor="accent6" w:themeShade="BF"/>
          <w:lang w:eastAsia="ja-JP"/>
        </w:rPr>
        <w:t>ファイル</w:t>
      </w:r>
      <w:r w:rsidRPr="003C7C70">
        <w:rPr>
          <w:rFonts w:ascii="Hiragino Kaku Gothic Pro W3" w:eastAsia="Hiragino Kaku Gothic Pro W3" w:hAnsi="Hiragino Kaku Gothic Pro W3"/>
          <w:color w:val="538135" w:themeColor="accent6" w:themeShade="BF"/>
        </w:rPr>
        <w:t xml:space="preserve">: PDF/X-4:2008 </w:t>
      </w:r>
      <w:r w:rsidRPr="003C7C70">
        <w:rPr>
          <w:rFonts w:ascii="Hiragino Kaku Gothic Pro W3" w:eastAsia="Hiragino Kaku Gothic Pro W3" w:hAnsi="Hiragino Kaku Gothic Pro W3"/>
          <w:color w:val="538135" w:themeColor="accent6" w:themeShade="BF"/>
          <w:szCs w:val="20"/>
        </w:rPr>
        <w:t>—</w:t>
      </w:r>
      <w:r w:rsidR="00EA1304" w:rsidRPr="003C7C70">
        <w:rPr>
          <w:rFonts w:ascii="Hiragino Kaku Gothic Pro W3" w:eastAsia="Hiragino Kaku Gothic Pro W3" w:hAnsi="Hiragino Kaku Gothic Pro W3" w:cs="MS Mincho" w:hint="eastAsia"/>
          <w:color w:val="538135" w:themeColor="accent6" w:themeShade="BF"/>
          <w:szCs w:val="20"/>
          <w:lang w:eastAsia="ja-JP"/>
        </w:rPr>
        <w:t>全てのテキストはアウトライン化しなければならない</w:t>
      </w:r>
    </w:p>
    <w:p w14:paraId="7172389B" w14:textId="29DA8CF7" w:rsidR="00DA4D61" w:rsidRPr="003C7C70" w:rsidRDefault="00EA1304" w:rsidP="00DA4D61">
      <w:pPr>
        <w:pStyle w:val="Default"/>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hint="eastAsia"/>
          <w:color w:val="538135" w:themeColor="accent6" w:themeShade="BF"/>
          <w:lang w:eastAsia="ja-JP"/>
        </w:rPr>
        <w:t>名刺（ロシア語バージョン）</w:t>
      </w:r>
    </w:p>
    <w:p w14:paraId="45F28240" w14:textId="3F321AB6" w:rsidR="00DA4D61" w:rsidRPr="003C7C70" w:rsidRDefault="00EA1304" w:rsidP="00EA1304">
      <w:pPr>
        <w:pStyle w:val="Default"/>
        <w:rPr>
          <w:rFonts w:ascii="Hiragino Kaku Gothic Pro W3" w:eastAsia="Hiragino Kaku Gothic Pro W3" w:hAnsi="Hiragino Kaku Gothic Pro W3" w:hint="eastAsia"/>
          <w:color w:val="538135" w:themeColor="accent6" w:themeShade="BF"/>
          <w:lang w:eastAsia="ja-JP"/>
        </w:rPr>
      </w:pPr>
      <w:r w:rsidRPr="003C7C70">
        <w:rPr>
          <w:rFonts w:ascii="Hiragino Kaku Gothic Pro W3" w:eastAsia="Hiragino Kaku Gothic Pro W3" w:hAnsi="Hiragino Kaku Gothic Pro W3"/>
          <w:color w:val="538135" w:themeColor="accent6" w:themeShade="BF"/>
        </w:rPr>
        <w:t>1</w:t>
      </w:r>
      <w:r w:rsidRPr="003C7C70">
        <w:rPr>
          <w:rFonts w:ascii="Hiragino Kaku Gothic Pro W3" w:eastAsia="Hiragino Kaku Gothic Pro W3" w:hAnsi="Hiragino Kaku Gothic Pro W3" w:hint="eastAsia"/>
          <w:color w:val="538135" w:themeColor="accent6" w:themeShade="BF"/>
          <w:lang w:eastAsia="ja-JP"/>
        </w:rPr>
        <w:t>つの</w:t>
      </w:r>
      <w:r w:rsidRPr="003C7C70">
        <w:rPr>
          <w:rFonts w:ascii="Hiragino Kaku Gothic Pro W3" w:eastAsia="Hiragino Kaku Gothic Pro W3" w:hAnsi="Hiragino Kaku Gothic Pro W3"/>
          <w:color w:val="538135" w:themeColor="accent6" w:themeShade="BF"/>
        </w:rPr>
        <w:t xml:space="preserve">AI — </w:t>
      </w:r>
      <w:r w:rsidRPr="003C7C70">
        <w:rPr>
          <w:rFonts w:ascii="Hiragino Kaku Gothic Pro W3" w:eastAsia="Hiragino Kaku Gothic Pro W3" w:hAnsi="Hiragino Kaku Gothic Pro W3" w:hint="eastAsia"/>
          <w:color w:val="538135" w:themeColor="accent6" w:themeShade="BF"/>
          <w:lang w:eastAsia="ja-JP"/>
        </w:rPr>
        <w:t>アウトライン化しない</w:t>
      </w:r>
    </w:p>
    <w:p w14:paraId="57261274" w14:textId="003790B0" w:rsidR="00EA1304" w:rsidRPr="003C7C70" w:rsidRDefault="00EA1304" w:rsidP="00EA1304">
      <w:pPr>
        <w:pStyle w:val="ListParagraph"/>
        <w:numPr>
          <w:ilvl w:val="0"/>
          <w:numId w:val="22"/>
        </w:numPr>
        <w:rPr>
          <w:rFonts w:ascii="Hiragino Kaku Gothic Pro W3" w:eastAsia="Hiragino Kaku Gothic Pro W3" w:hAnsi="Hiragino Kaku Gothic Pro W3"/>
          <w:color w:val="538135" w:themeColor="accent6" w:themeShade="BF"/>
          <w:szCs w:val="22"/>
        </w:rPr>
      </w:pPr>
      <w:r w:rsidRPr="003C7C70">
        <w:rPr>
          <w:rFonts w:ascii="Hiragino Kaku Gothic Pro W3" w:eastAsia="Hiragino Kaku Gothic Pro W3" w:hAnsi="Hiragino Kaku Gothic Pro W3"/>
          <w:color w:val="538135" w:themeColor="accent6" w:themeShade="BF"/>
          <w:szCs w:val="20"/>
        </w:rPr>
        <w:t>1</w:t>
      </w:r>
      <w:r w:rsidRPr="003C7C70">
        <w:rPr>
          <w:rFonts w:ascii="Hiragino Kaku Gothic Pro W3" w:eastAsia="Hiragino Kaku Gothic Pro W3" w:hAnsi="Hiragino Kaku Gothic Pro W3" w:cs="MS Mincho" w:hint="eastAsia"/>
          <w:color w:val="538135" w:themeColor="accent6" w:themeShade="BF"/>
          <w:szCs w:val="20"/>
          <w:lang w:eastAsia="ja-JP"/>
        </w:rPr>
        <w:t>つの</w:t>
      </w:r>
      <w:r w:rsidRPr="003C7C70">
        <w:rPr>
          <w:rFonts w:ascii="Hiragino Kaku Gothic Pro W3" w:eastAsia="Hiragino Kaku Gothic Pro W3" w:hAnsi="Hiragino Kaku Gothic Pro W3"/>
          <w:color w:val="538135" w:themeColor="accent6" w:themeShade="BF"/>
        </w:rPr>
        <w:t>PDF</w:t>
      </w:r>
      <w:r w:rsidRPr="003C7C70">
        <w:rPr>
          <w:rFonts w:ascii="Hiragino Kaku Gothic Pro W3" w:eastAsia="Hiragino Kaku Gothic Pro W3" w:hAnsi="Hiragino Kaku Gothic Pro W3" w:cs="MS Mincho" w:hint="eastAsia"/>
          <w:color w:val="538135" w:themeColor="accent6" w:themeShade="BF"/>
          <w:lang w:eastAsia="ja-JP"/>
        </w:rPr>
        <w:t>ファイル</w:t>
      </w:r>
      <w:r w:rsidRPr="003C7C70">
        <w:rPr>
          <w:rFonts w:ascii="Hiragino Kaku Gothic Pro W3" w:eastAsia="Hiragino Kaku Gothic Pro W3" w:hAnsi="Hiragino Kaku Gothic Pro W3"/>
          <w:color w:val="538135" w:themeColor="accent6" w:themeShade="BF"/>
        </w:rPr>
        <w:t xml:space="preserve">: PDF/X-4:2008 </w:t>
      </w:r>
      <w:r w:rsidRPr="003C7C70">
        <w:rPr>
          <w:rFonts w:ascii="Hiragino Kaku Gothic Pro W3" w:eastAsia="Hiragino Kaku Gothic Pro W3" w:hAnsi="Hiragino Kaku Gothic Pro W3"/>
          <w:color w:val="538135" w:themeColor="accent6" w:themeShade="BF"/>
          <w:szCs w:val="20"/>
        </w:rPr>
        <w:t>—</w:t>
      </w:r>
      <w:r w:rsidRPr="003C7C70">
        <w:rPr>
          <w:rFonts w:ascii="Hiragino Kaku Gothic Pro W3" w:eastAsia="Hiragino Kaku Gothic Pro W3" w:hAnsi="Hiragino Kaku Gothic Pro W3" w:cs="MS Mincho" w:hint="eastAsia"/>
          <w:color w:val="538135" w:themeColor="accent6" w:themeShade="BF"/>
          <w:szCs w:val="20"/>
          <w:lang w:eastAsia="ja-JP"/>
        </w:rPr>
        <w:t>全てのテキストはアウトライン化しなければならない</w:t>
      </w:r>
    </w:p>
    <w:p w14:paraId="037BB97B" w14:textId="77777777" w:rsidR="00DA4D61" w:rsidRPr="003C7C70" w:rsidRDefault="00DA4D61" w:rsidP="00EA1304">
      <w:pPr>
        <w:pStyle w:val="ListParagraph"/>
        <w:rPr>
          <w:rFonts w:ascii="Hiragino Kaku Gothic Pro W3" w:eastAsia="Hiragino Kaku Gothic Pro W3" w:hAnsi="Hiragino Kaku Gothic Pro W3"/>
          <w:color w:val="538135" w:themeColor="accent6" w:themeShade="BF"/>
        </w:rPr>
      </w:pPr>
    </w:p>
    <w:p w14:paraId="52283853" w14:textId="77777777" w:rsidR="00FA10F5" w:rsidRDefault="00FA10F5" w:rsidP="00DA4D61">
      <w:pPr>
        <w:pStyle w:val="SubHeadersBodyBold12ptbefore"/>
        <w:rPr>
          <w:rFonts w:ascii="Hiragino Kaku Gothic Pro W6" w:eastAsia="Hiragino Kaku Gothic Pro W6" w:hAnsi="Hiragino Kaku Gothic Pro W6"/>
          <w:bCs/>
          <w:color w:val="538135" w:themeColor="accent6" w:themeShade="BF"/>
        </w:rPr>
      </w:pPr>
    </w:p>
    <w:p w14:paraId="2F88FA6C" w14:textId="77777777" w:rsidR="00FA10F5" w:rsidRDefault="00FA10F5" w:rsidP="00DA4D61">
      <w:pPr>
        <w:pStyle w:val="SubHeadersBodyBold12ptbefore"/>
        <w:rPr>
          <w:rFonts w:ascii="Hiragino Kaku Gothic Pro W6" w:eastAsia="Hiragino Kaku Gothic Pro W6" w:hAnsi="Hiragino Kaku Gothic Pro W6"/>
          <w:bCs/>
          <w:color w:val="538135" w:themeColor="accent6" w:themeShade="BF"/>
        </w:rPr>
      </w:pPr>
    </w:p>
    <w:p w14:paraId="38A3AC88" w14:textId="77777777" w:rsidR="00FA10F5" w:rsidRDefault="00FA10F5" w:rsidP="00DA4D61">
      <w:pPr>
        <w:pStyle w:val="SubHeadersBodyBold12ptbefore"/>
        <w:rPr>
          <w:rFonts w:ascii="Hiragino Kaku Gothic Pro W6" w:eastAsia="Hiragino Kaku Gothic Pro W6" w:hAnsi="Hiragino Kaku Gothic Pro W6"/>
          <w:bCs/>
          <w:color w:val="538135" w:themeColor="accent6" w:themeShade="BF"/>
        </w:rPr>
      </w:pPr>
    </w:p>
    <w:p w14:paraId="0374EB16" w14:textId="559A2FE0" w:rsidR="00FA10F5" w:rsidRDefault="00FA10F5" w:rsidP="00DA4D61">
      <w:pPr>
        <w:pStyle w:val="SubHeadersBodyBold12ptbefore"/>
        <w:rPr>
          <w:rFonts w:ascii="Hiragino Kaku Gothic Pro W6" w:eastAsia="Hiragino Kaku Gothic Pro W6" w:hAnsi="Hiragino Kaku Gothic Pro W6"/>
          <w:bCs/>
          <w:color w:val="538135" w:themeColor="accent6" w:themeShade="BF"/>
        </w:rPr>
      </w:pPr>
    </w:p>
    <w:p w14:paraId="172B882F" w14:textId="77777777" w:rsidR="00351A2E" w:rsidRDefault="00351A2E" w:rsidP="00DA4D61">
      <w:pPr>
        <w:pStyle w:val="SubHeadersBodyBold12ptbefore"/>
        <w:rPr>
          <w:rFonts w:ascii="Hiragino Kaku Gothic Pro W6" w:eastAsia="Hiragino Kaku Gothic Pro W6" w:hAnsi="Hiragino Kaku Gothic Pro W6"/>
          <w:bCs/>
          <w:color w:val="538135" w:themeColor="accent6" w:themeShade="BF"/>
        </w:rPr>
      </w:pPr>
    </w:p>
    <w:p w14:paraId="3C874A33" w14:textId="2BF48033" w:rsidR="00DA4D61" w:rsidRPr="003C7C70" w:rsidRDefault="00EA1304" w:rsidP="00DA4D61">
      <w:pPr>
        <w:pStyle w:val="SubHeadersBodyBold12ptbefore"/>
        <w:rPr>
          <w:rFonts w:ascii="Hiragino Kaku Gothic Pro W6" w:eastAsia="Hiragino Kaku Gothic Pro W6" w:hAnsi="Hiragino Kaku Gothic Pro W6"/>
          <w:bCs/>
          <w:color w:val="538135" w:themeColor="accent6" w:themeShade="BF"/>
        </w:rPr>
      </w:pPr>
      <w:r w:rsidRPr="003C7C70">
        <w:rPr>
          <w:rFonts w:ascii="Hiragino Kaku Gothic Pro W6" w:eastAsia="Hiragino Kaku Gothic Pro W6" w:hAnsi="Hiragino Kaku Gothic Pro W6" w:cs="MS Mincho" w:hint="eastAsia"/>
          <w:bCs/>
          <w:color w:val="538135" w:themeColor="accent6" w:themeShade="BF"/>
          <w:lang w:eastAsia="ja-JP"/>
        </w:rPr>
        <w:lastRenderedPageBreak/>
        <w:t>名前</w:t>
      </w:r>
    </w:p>
    <w:p w14:paraId="2D3647F1" w14:textId="376B56FA" w:rsidR="00DA4D61" w:rsidRPr="003C7C70" w:rsidRDefault="00EA1304" w:rsidP="00DA4D61">
      <w:pPr>
        <w:rPr>
          <w:rFonts w:ascii="Hiragino Kaku Gothic Pro W3" w:eastAsia="Hiragino Kaku Gothic Pro W3" w:hAnsi="Hiragino Kaku Gothic Pro W3" w:hint="eastAsia"/>
          <w:color w:val="538135" w:themeColor="accent6" w:themeShade="BF"/>
          <w:lang w:eastAsia="ja-JP"/>
        </w:rPr>
      </w:pPr>
      <w:r w:rsidRPr="003C7C70">
        <w:rPr>
          <w:rFonts w:ascii="Hiragino Kaku Gothic Pro W3" w:eastAsia="Hiragino Kaku Gothic Pro W3" w:hAnsi="Hiragino Kaku Gothic Pro W3" w:cs="MS Mincho" w:hint="eastAsia"/>
          <w:color w:val="538135" w:themeColor="accent6" w:themeShade="BF"/>
          <w:lang w:eastAsia="ja-JP"/>
        </w:rPr>
        <w:t>注意</w:t>
      </w:r>
      <w:r w:rsidRPr="003C7C70">
        <w:rPr>
          <w:rFonts w:ascii="Hiragino Kaku Gothic Pro W3" w:eastAsia="Hiragino Kaku Gothic Pro W3" w:hAnsi="Hiragino Kaku Gothic Pro W3"/>
          <w:color w:val="538135" w:themeColor="accent6" w:themeShade="BF"/>
        </w:rPr>
        <w:t>: YY</w:t>
      </w:r>
      <w:r w:rsidRPr="003C7C70">
        <w:rPr>
          <w:rFonts w:ascii="Hiragino Kaku Gothic Pro W3" w:eastAsia="Hiragino Kaku Gothic Pro W3" w:hAnsi="Hiragino Kaku Gothic Pro W3" w:cs="MS Mincho" w:hint="eastAsia"/>
          <w:color w:val="538135" w:themeColor="accent6" w:themeShade="BF"/>
          <w:lang w:eastAsia="ja-JP"/>
        </w:rPr>
        <w:t>は選手番号を表す。</w:t>
      </w:r>
    </w:p>
    <w:p w14:paraId="1672B1FC" w14:textId="5DE6F406" w:rsidR="00DA4D61" w:rsidRPr="003C7C70" w:rsidRDefault="00EA1304" w:rsidP="00DA4D61">
      <w:pPr>
        <w:rPr>
          <w:rFonts w:ascii="Hiragino Kaku Gothic Pro W3" w:eastAsia="Hiragino Kaku Gothic Pro W3" w:hAnsi="Hiragino Kaku Gothic Pro W3"/>
        </w:rPr>
      </w:pPr>
      <w:r w:rsidRPr="003C7C70">
        <w:rPr>
          <w:rFonts w:ascii="Hiragino Kaku Gothic Pro W3" w:eastAsia="Hiragino Kaku Gothic Pro W3" w:hAnsi="Hiragino Kaku Gothic Pro W3" w:cs="MS Mincho" w:hint="eastAsia"/>
          <w:color w:val="FF0000"/>
          <w:lang w:eastAsia="ja-JP"/>
        </w:rPr>
        <w:t>フォルダ名</w:t>
      </w:r>
      <w:r w:rsidR="00DA4D61" w:rsidRPr="003C7C70">
        <w:rPr>
          <w:rFonts w:ascii="Hiragino Kaku Gothic Pro W3" w:eastAsia="Hiragino Kaku Gothic Pro W3" w:hAnsi="Hiragino Kaku Gothic Pro W3"/>
          <w:color w:val="FF0000"/>
        </w:rPr>
        <w:t>: Business Card</w:t>
      </w:r>
    </w:p>
    <w:p w14:paraId="4922C452" w14:textId="162AFCAA" w:rsidR="00DA4D61" w:rsidRPr="003C7C70" w:rsidRDefault="00EA1304" w:rsidP="00DA4D61">
      <w:pPr>
        <w:pStyle w:val="ListParagraph"/>
        <w:numPr>
          <w:ilvl w:val="0"/>
          <w:numId w:val="27"/>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名刺</w:t>
      </w:r>
      <w:r w:rsidR="00DA4D61"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英語</w:t>
      </w:r>
      <w:r w:rsidR="00DA4D61"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ファイル名</w:t>
      </w:r>
      <w:r w:rsidR="00DA4D61" w:rsidRPr="003C7C70">
        <w:rPr>
          <w:rFonts w:ascii="Hiragino Kaku Gothic Pro W3" w:eastAsia="Hiragino Kaku Gothic Pro W3" w:hAnsi="Hiragino Kaku Gothic Pro W3"/>
          <w:color w:val="538135" w:themeColor="accent6" w:themeShade="BF"/>
        </w:rPr>
        <w:t>: YY_Arthouse_BusinessCard_PMS_English.ai</w:t>
      </w:r>
    </w:p>
    <w:p w14:paraId="55D26B55" w14:textId="6813CFFB" w:rsidR="00DA4D61" w:rsidRPr="003C7C70" w:rsidRDefault="00EA1304" w:rsidP="00DA4D61">
      <w:pPr>
        <w:pStyle w:val="ListParagraph"/>
        <w:numPr>
          <w:ilvl w:val="0"/>
          <w:numId w:val="27"/>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名刺</w:t>
      </w:r>
      <w:r w:rsidR="00DA4D61"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英語</w:t>
      </w:r>
      <w:r w:rsidR="00DA4D61"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ファイル名</w:t>
      </w:r>
      <w:r w:rsidR="00DA4D61" w:rsidRPr="003C7C70">
        <w:rPr>
          <w:rFonts w:ascii="Hiragino Kaku Gothic Pro W3" w:eastAsia="Hiragino Kaku Gothic Pro W3" w:hAnsi="Hiragino Kaku Gothic Pro W3"/>
          <w:color w:val="538135" w:themeColor="accent6" w:themeShade="BF"/>
        </w:rPr>
        <w:t>: YY_Arthouse_BusinessCard_PMS_outlined_English.pdf</w:t>
      </w:r>
    </w:p>
    <w:p w14:paraId="046C8B27" w14:textId="6D15C789" w:rsidR="00DA4D61" w:rsidRPr="003C7C70" w:rsidRDefault="00EA1304" w:rsidP="00DA4D61">
      <w:pPr>
        <w:pStyle w:val="ListParagraph"/>
        <w:numPr>
          <w:ilvl w:val="0"/>
          <w:numId w:val="27"/>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名刺</w:t>
      </w:r>
      <w:r w:rsidR="00DA4D61" w:rsidRPr="003C7C70">
        <w:rPr>
          <w:rFonts w:ascii="Hiragino Kaku Gothic Pro W3" w:eastAsia="Hiragino Kaku Gothic Pro W3" w:hAnsi="Hiragino Kaku Gothic Pro W3"/>
          <w:color w:val="538135" w:themeColor="accent6" w:themeShade="BF"/>
        </w:rPr>
        <w:t xml:space="preserve"> (</w:t>
      </w:r>
      <w:r w:rsidRPr="003C7C70">
        <w:rPr>
          <w:rFonts w:ascii="Hiragino Kaku Gothic Pro W3" w:eastAsia="Hiragino Kaku Gothic Pro W3" w:hAnsi="Hiragino Kaku Gothic Pro W3" w:cs="MS Mincho" w:hint="eastAsia"/>
          <w:color w:val="538135" w:themeColor="accent6" w:themeShade="BF"/>
          <w:lang w:eastAsia="ja-JP"/>
        </w:rPr>
        <w:t>ロシア語</w:t>
      </w:r>
      <w:r w:rsidR="00DA4D61"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ファイル名</w:t>
      </w:r>
      <w:r w:rsidR="00DA4D61" w:rsidRPr="003C7C70">
        <w:rPr>
          <w:rFonts w:ascii="Hiragino Kaku Gothic Pro W3" w:eastAsia="Hiragino Kaku Gothic Pro W3" w:hAnsi="Hiragino Kaku Gothic Pro W3"/>
          <w:color w:val="538135" w:themeColor="accent6" w:themeShade="BF"/>
        </w:rPr>
        <w:t>: YY_Arthouse_BusinessCard_PMS_Russian.ai</w:t>
      </w:r>
    </w:p>
    <w:p w14:paraId="0CA61769" w14:textId="476B1D93" w:rsidR="00EA1304" w:rsidRPr="00FA10F5" w:rsidRDefault="00EA1304" w:rsidP="00EA1304">
      <w:pPr>
        <w:pStyle w:val="ListParagraph"/>
        <w:numPr>
          <w:ilvl w:val="0"/>
          <w:numId w:val="27"/>
        </w:numPr>
        <w:rPr>
          <w:rFonts w:ascii="Hiragino Kaku Gothic Pro W3" w:eastAsia="Hiragino Kaku Gothic Pro W3" w:hAnsi="Hiragino Kaku Gothic Pro W3"/>
          <w:color w:val="538135" w:themeColor="accent6" w:themeShade="BF"/>
        </w:rPr>
      </w:pPr>
      <w:r w:rsidRPr="003C7C70">
        <w:rPr>
          <w:rFonts w:ascii="Hiragino Kaku Gothic Pro W3" w:eastAsia="Hiragino Kaku Gothic Pro W3" w:hAnsi="Hiragino Kaku Gothic Pro W3" w:cs="MS Mincho" w:hint="eastAsia"/>
          <w:color w:val="538135" w:themeColor="accent6" w:themeShade="BF"/>
          <w:lang w:eastAsia="ja-JP"/>
        </w:rPr>
        <w:t>名刺</w:t>
      </w:r>
      <w:r w:rsidR="00DA4D61" w:rsidRPr="003C7C70">
        <w:rPr>
          <w:rFonts w:ascii="Hiragino Kaku Gothic Pro W3" w:eastAsia="Hiragino Kaku Gothic Pro W3" w:hAnsi="Hiragino Kaku Gothic Pro W3"/>
          <w:color w:val="538135" w:themeColor="accent6" w:themeShade="BF"/>
        </w:rPr>
        <w:t xml:space="preserve"> (</w:t>
      </w:r>
      <w:r w:rsidRPr="003C7C70">
        <w:rPr>
          <w:rFonts w:ascii="Hiragino Kaku Gothic Pro W3" w:eastAsia="Hiragino Kaku Gothic Pro W3" w:hAnsi="Hiragino Kaku Gothic Pro W3" w:cs="MS Mincho" w:hint="eastAsia"/>
          <w:color w:val="538135" w:themeColor="accent6" w:themeShade="BF"/>
          <w:lang w:eastAsia="ja-JP"/>
        </w:rPr>
        <w:t>英語</w:t>
      </w:r>
      <w:r w:rsidR="00DA4D61" w:rsidRPr="003C7C70">
        <w:rPr>
          <w:rFonts w:ascii="Hiragino Kaku Gothic Pro W3" w:eastAsia="Hiragino Kaku Gothic Pro W3" w:hAnsi="Hiragino Kaku Gothic Pro W3"/>
          <w:color w:val="538135" w:themeColor="accent6" w:themeShade="BF"/>
        </w:rPr>
        <w:t>)</w:t>
      </w:r>
      <w:r w:rsidRPr="003C7C70">
        <w:rPr>
          <w:rFonts w:ascii="Hiragino Kaku Gothic Pro W3" w:eastAsia="Hiragino Kaku Gothic Pro W3" w:hAnsi="Hiragino Kaku Gothic Pro W3" w:cs="MS Mincho" w:hint="eastAsia"/>
          <w:color w:val="538135" w:themeColor="accent6" w:themeShade="BF"/>
          <w:lang w:eastAsia="ja-JP"/>
        </w:rPr>
        <w:t>ファイル名</w:t>
      </w:r>
      <w:r w:rsidR="00DA4D61" w:rsidRPr="003C7C70">
        <w:rPr>
          <w:rFonts w:ascii="Hiragino Kaku Gothic Pro W3" w:eastAsia="Hiragino Kaku Gothic Pro W3" w:hAnsi="Hiragino Kaku Gothic Pro W3"/>
          <w:color w:val="538135" w:themeColor="accent6" w:themeShade="BF"/>
        </w:rPr>
        <w:t>: YY_Arthouse_BusinessCard_PMS_outlined_Russian.pdf</w:t>
      </w:r>
    </w:p>
    <w:p w14:paraId="242F9400" w14:textId="504D9260" w:rsidR="00EA1304" w:rsidRDefault="00EA1304" w:rsidP="00EA1304">
      <w:pPr>
        <w:rPr>
          <w:i/>
        </w:rPr>
      </w:pPr>
    </w:p>
    <w:p w14:paraId="3EA0EC69" w14:textId="5052541C" w:rsidR="00EA1304" w:rsidRPr="00FA10F5" w:rsidRDefault="00EA1304" w:rsidP="00EA1304">
      <w:pPr>
        <w:pStyle w:val="BodySubHeaderSpacebefore"/>
        <w:rPr>
          <w:rFonts w:ascii="Hiragino Kaku Gothic Pro W6" w:eastAsia="Hiragino Kaku Gothic Pro W6" w:hAnsi="Hiragino Kaku Gothic Pro W6"/>
          <w:b/>
          <w:bCs/>
        </w:rPr>
      </w:pPr>
      <w:r w:rsidRPr="00FA10F5">
        <w:rPr>
          <w:rFonts w:ascii="Hiragino Kaku Gothic Pro W6" w:eastAsia="Hiragino Kaku Gothic Pro W6" w:hAnsi="Hiragino Kaku Gothic Pro W6" w:hint="eastAsia"/>
          <w:b/>
          <w:bCs/>
          <w:lang w:eastAsia="ja-JP"/>
        </w:rPr>
        <w:t>提出物</w:t>
      </w:r>
    </w:p>
    <w:p w14:paraId="3E9A59C7" w14:textId="196152EA" w:rsidR="00EA1304" w:rsidRPr="00FA10F5" w:rsidRDefault="00EA1304" w:rsidP="00EA1304">
      <w:pPr>
        <w:rPr>
          <w:rFonts w:ascii="Hiragino Kaku Gothic Pro W6" w:eastAsia="Hiragino Kaku Gothic Pro W6" w:hAnsi="Hiragino Kaku Gothic Pro W6"/>
          <w:b/>
          <w:bCs/>
          <w:color w:val="538135" w:themeColor="accent6" w:themeShade="BF"/>
        </w:rPr>
      </w:pPr>
      <w:r w:rsidRPr="00FA10F5">
        <w:rPr>
          <w:rFonts w:ascii="Hiragino Kaku Gothic Pro W6" w:eastAsia="Hiragino Kaku Gothic Pro W6" w:hAnsi="Hiragino Kaku Gothic Pro W6" w:cs="MS Mincho" w:hint="eastAsia"/>
          <w:b/>
          <w:bCs/>
          <w:color w:val="538135" w:themeColor="accent6" w:themeShade="BF"/>
          <w:lang w:eastAsia="ja-JP"/>
        </w:rPr>
        <w:t>各名刺の</w:t>
      </w:r>
      <w:r w:rsidR="00FA10F5">
        <w:rPr>
          <w:rFonts w:ascii="Hiragino Kaku Gothic Pro W6" w:eastAsia="Hiragino Kaku Gothic Pro W6" w:hAnsi="Hiragino Kaku Gothic Pro W6" w:cs="MS Mincho" w:hint="eastAsia"/>
          <w:b/>
          <w:bCs/>
          <w:color w:val="538135" w:themeColor="accent6" w:themeShade="BF"/>
          <w:lang w:eastAsia="ja-JP"/>
        </w:rPr>
        <w:t>プリント</w:t>
      </w:r>
    </w:p>
    <w:p w14:paraId="512A98E4" w14:textId="68D4FAFD" w:rsidR="006C7CCF" w:rsidRPr="00FA10F5" w:rsidRDefault="006C7CCF" w:rsidP="00EA1304">
      <w:pPr>
        <w:pStyle w:val="ListParagraph"/>
        <w:numPr>
          <w:ilvl w:val="0"/>
          <w:numId w:val="23"/>
        </w:numPr>
        <w:rPr>
          <w:rFonts w:ascii="Hiragino Kaku Gothic Pro W3" w:eastAsia="Hiragino Kaku Gothic Pro W3" w:hAnsi="Hiragino Kaku Gothic Pro W3" w:hint="eastAsia"/>
          <w:color w:val="538135" w:themeColor="accent6" w:themeShade="BF"/>
          <w:lang w:eastAsia="ja-JP"/>
        </w:rPr>
      </w:pPr>
      <w:r w:rsidRPr="00FA10F5">
        <w:rPr>
          <w:rFonts w:ascii="Hiragino Kaku Gothic Pro W3" w:eastAsia="Hiragino Kaku Gothic Pro W3" w:hAnsi="Hiragino Kaku Gothic Pro W3" w:cs="MS Mincho" w:hint="eastAsia"/>
          <w:color w:val="538135" w:themeColor="accent6" w:themeShade="BF"/>
          <w:lang w:eastAsia="ja-JP"/>
        </w:rPr>
        <w:t>１枚のカラープリント</w:t>
      </w:r>
      <w:r w:rsidR="00FA10F5">
        <w:rPr>
          <w:rFonts w:ascii="Hiragino Kaku Gothic Pro W3" w:eastAsia="Hiragino Kaku Gothic Pro W3" w:hAnsi="Hiragino Kaku Gothic Pro W3" w:cs="MS Mincho" w:hint="eastAsia"/>
          <w:color w:val="538135" w:themeColor="accent6" w:themeShade="BF"/>
          <w:lang w:eastAsia="ja-JP"/>
        </w:rPr>
        <w:t xml:space="preserve">　</w:t>
      </w:r>
      <w:r w:rsidRPr="00FA10F5">
        <w:rPr>
          <w:rFonts w:ascii="Hiragino Kaku Gothic Pro W3" w:eastAsia="Hiragino Kaku Gothic Pro W3" w:hAnsi="Hiragino Kaku Gothic Pro W3" w:cs="MS Mincho" w:hint="eastAsia"/>
          <w:color w:val="538135" w:themeColor="accent6" w:themeShade="BF"/>
          <w:lang w:eastAsia="ja-JP"/>
        </w:rPr>
        <w:t>-</w:t>
      </w:r>
      <w:r w:rsidR="00FA10F5">
        <w:rPr>
          <w:rFonts w:ascii="Hiragino Kaku Gothic Pro W3" w:eastAsia="Hiragino Kaku Gothic Pro W3" w:hAnsi="Hiragino Kaku Gothic Pro W3" w:cs="MS Mincho"/>
          <w:color w:val="538135" w:themeColor="accent6" w:themeShade="BF"/>
          <w:lang w:eastAsia="ja-JP"/>
        </w:rPr>
        <w:t xml:space="preserve"> </w:t>
      </w:r>
      <w:r w:rsidRPr="00FA10F5">
        <w:rPr>
          <w:rFonts w:ascii="Hiragino Kaku Gothic Pro W3" w:eastAsia="Hiragino Kaku Gothic Pro W3" w:hAnsi="Hiragino Kaku Gothic Pro W3" w:cs="MS Mincho" w:hint="eastAsia"/>
          <w:color w:val="538135" w:themeColor="accent6" w:themeShade="BF"/>
          <w:lang w:eastAsia="ja-JP"/>
        </w:rPr>
        <w:t>トリムマークとブリード（必要ならば）を含めた表面と裏面を</w:t>
      </w:r>
      <w:r w:rsidRPr="00FA10F5">
        <w:rPr>
          <w:rFonts w:ascii="Hiragino Kaku Gothic Pro W3" w:eastAsia="Hiragino Kaku Gothic Pro W3" w:hAnsi="Hiragino Kaku Gothic Pro W3" w:cs="MS Mincho"/>
          <w:color w:val="538135" w:themeColor="accent6" w:themeShade="BF"/>
          <w:lang w:eastAsia="ja-JP"/>
        </w:rPr>
        <w:t>A</w:t>
      </w:r>
      <w:r w:rsidRPr="00FA10F5">
        <w:rPr>
          <w:rFonts w:ascii="Hiragino Kaku Gothic Pro W3" w:eastAsia="Hiragino Kaku Gothic Pro W3" w:hAnsi="Hiragino Kaku Gothic Pro W3" w:cs="MS Mincho" w:hint="eastAsia"/>
          <w:color w:val="538135" w:themeColor="accent6" w:themeShade="BF"/>
          <w:lang w:val="en-US" w:eastAsia="ja-JP"/>
        </w:rPr>
        <w:t>４</w:t>
      </w:r>
      <w:r w:rsidR="00FA10F5">
        <w:rPr>
          <w:rFonts w:ascii="Hiragino Kaku Gothic Pro W3" w:eastAsia="Hiragino Kaku Gothic Pro W3" w:hAnsi="Hiragino Kaku Gothic Pro W3" w:cs="MS Mincho" w:hint="eastAsia"/>
          <w:color w:val="538135" w:themeColor="accent6" w:themeShade="BF"/>
          <w:lang w:val="en-US" w:eastAsia="ja-JP"/>
        </w:rPr>
        <w:t>に</w:t>
      </w:r>
      <w:r w:rsidRPr="00FA10F5">
        <w:rPr>
          <w:rFonts w:ascii="Hiragino Kaku Gothic Pro W3" w:eastAsia="Hiragino Kaku Gothic Pro W3" w:hAnsi="Hiragino Kaku Gothic Pro W3" w:cs="MS Mincho" w:hint="eastAsia"/>
          <w:color w:val="538135" w:themeColor="accent6" w:themeShade="BF"/>
          <w:lang w:val="en-US" w:eastAsia="ja-JP"/>
        </w:rPr>
        <w:t>プリント。</w:t>
      </w:r>
      <w:r w:rsidRPr="00FA10F5">
        <w:rPr>
          <w:rFonts w:ascii="Hiragino Kaku Gothic Pro W3" w:eastAsia="Hiragino Kaku Gothic Pro W3" w:hAnsi="Hiragino Kaku Gothic Pro W3" w:cs="MS Gothic" w:hint="eastAsia"/>
          <w:color w:val="538135" w:themeColor="accent6" w:themeShade="BF"/>
          <w:lang w:eastAsia="ja-JP"/>
        </w:rPr>
        <w:t>デザインエリアの外側に選手番号を含めること</w:t>
      </w:r>
    </w:p>
    <w:p w14:paraId="5011E17E" w14:textId="4DADAA81" w:rsidR="000E240E" w:rsidRPr="00FA10F5" w:rsidRDefault="000E240E" w:rsidP="000E240E">
      <w:pPr>
        <w:pStyle w:val="ListParagraph"/>
        <w:numPr>
          <w:ilvl w:val="0"/>
          <w:numId w:val="23"/>
        </w:numPr>
        <w:rPr>
          <w:rFonts w:ascii="Hiragino Kaku Gothic Pro W3" w:eastAsia="Hiragino Kaku Gothic Pro W3" w:hAnsi="Hiragino Kaku Gothic Pro W3" w:hint="eastAsia"/>
          <w:color w:val="538135" w:themeColor="accent6" w:themeShade="BF"/>
          <w:lang w:eastAsia="ja-JP"/>
        </w:rPr>
      </w:pPr>
      <w:r w:rsidRPr="00FA10F5">
        <w:rPr>
          <w:rFonts w:ascii="Hiragino Kaku Gothic Pro W3" w:eastAsia="Hiragino Kaku Gothic Pro W3" w:hAnsi="Hiragino Kaku Gothic Pro W3"/>
          <w:color w:val="538135" w:themeColor="accent6" w:themeShade="BF"/>
          <w:lang w:eastAsia="ja-JP"/>
        </w:rPr>
        <w:t xml:space="preserve">1 </w:t>
      </w:r>
      <w:r w:rsidRPr="00FA10F5">
        <w:rPr>
          <w:rFonts w:ascii="Hiragino Kaku Gothic Pro W3" w:eastAsia="Hiragino Kaku Gothic Pro W3" w:hAnsi="Hiragino Kaku Gothic Pro W3" w:cs="MS Mincho" w:hint="eastAsia"/>
          <w:color w:val="538135" w:themeColor="accent6" w:themeShade="BF"/>
          <w:lang w:eastAsia="ja-JP"/>
        </w:rPr>
        <w:t>枚の</w:t>
      </w:r>
      <w:r w:rsidRPr="00FA10F5">
        <w:rPr>
          <w:rFonts w:ascii="Hiragino Kaku Gothic Pro W3" w:eastAsia="Hiragino Kaku Gothic Pro W3" w:hAnsi="Hiragino Kaku Gothic Pro W3" w:cs="MS Gothic" w:hint="eastAsia"/>
          <w:color w:val="538135" w:themeColor="accent6" w:themeShade="BF"/>
          <w:lang w:eastAsia="ja-JP"/>
        </w:rPr>
        <w:t>カラープリント</w:t>
      </w:r>
      <w:r w:rsidRPr="00FA10F5">
        <w:rPr>
          <w:rFonts w:ascii="Hiragino Kaku Gothic Pro W3" w:eastAsia="Hiragino Kaku Gothic Pro W3" w:hAnsi="Hiragino Kaku Gothic Pro W3" w:cs="MS Mincho" w:hint="eastAsia"/>
          <w:color w:val="538135" w:themeColor="accent6" w:themeShade="BF"/>
          <w:lang w:eastAsia="ja-JP"/>
        </w:rPr>
        <w:t>-</w:t>
      </w:r>
      <w:r w:rsidRPr="00FA10F5">
        <w:rPr>
          <w:rFonts w:ascii="Hiragino Kaku Gothic Pro W3" w:eastAsia="Hiragino Kaku Gothic Pro W3" w:hAnsi="Hiragino Kaku Gothic Pro W3" w:cs="MS Gothic" w:hint="eastAsia"/>
          <w:color w:val="538135" w:themeColor="accent6" w:themeShade="BF"/>
          <w:lang w:eastAsia="ja-JP"/>
        </w:rPr>
        <w:t>両面正しい向き（上下逆ではなく）、</w:t>
      </w:r>
      <w:r w:rsidRPr="00FA10F5">
        <w:rPr>
          <w:rFonts w:ascii="Hiragino Kaku Gothic Pro W3" w:eastAsia="Hiragino Kaku Gothic Pro W3" w:hAnsi="Hiragino Kaku Gothic Pro W3"/>
          <w:color w:val="538135" w:themeColor="accent6" w:themeShade="BF"/>
          <w:lang w:eastAsia="ja-JP"/>
        </w:rPr>
        <w:t>100</w:t>
      </w:r>
      <w:r w:rsidRPr="00FA10F5">
        <w:rPr>
          <w:rFonts w:ascii="Hiragino Kaku Gothic Pro W3" w:eastAsia="Hiragino Kaku Gothic Pro W3" w:hAnsi="Hiragino Kaku Gothic Pro W3" w:cs="MS Gothic" w:hint="eastAsia"/>
          <w:color w:val="538135" w:themeColor="accent6" w:themeShade="BF"/>
          <w:lang w:eastAsia="ja-JP"/>
        </w:rPr>
        <w:t>％（実際のサイズ）にトリミング。</w:t>
      </w:r>
      <w:r w:rsidRPr="00FA10F5">
        <w:rPr>
          <w:rFonts w:ascii="Hiragino Kaku Gothic Pro W3" w:eastAsia="Hiragino Kaku Gothic Pro W3" w:hAnsi="Hiragino Kaku Gothic Pro W3"/>
          <w:color w:val="538135" w:themeColor="accent6" w:themeShade="BF"/>
          <w:lang w:eastAsia="ja-JP"/>
        </w:rPr>
        <w:t xml:space="preserve"> </w:t>
      </w:r>
      <w:r w:rsidRPr="00FA10F5">
        <w:rPr>
          <w:rFonts w:ascii="Hiragino Kaku Gothic Pro W3" w:eastAsia="Hiragino Kaku Gothic Pro W3" w:hAnsi="Hiragino Kaku Gothic Pro W3" w:cs="MS Gothic" w:hint="eastAsia"/>
          <w:color w:val="538135" w:themeColor="accent6" w:themeShade="BF"/>
          <w:lang w:eastAsia="ja-JP"/>
        </w:rPr>
        <w:t>指定された厚めの紙に印刷すること</w:t>
      </w:r>
    </w:p>
    <w:p w14:paraId="58F24A9C" w14:textId="5BE35F35" w:rsidR="00EA1304" w:rsidRPr="00FA10F5" w:rsidRDefault="000E240E" w:rsidP="00EA1304">
      <w:pPr>
        <w:rPr>
          <w:rFonts w:ascii="Hiragino Kaku Gothic Pro W6" w:eastAsia="Hiragino Kaku Gothic Pro W6" w:hAnsi="Hiragino Kaku Gothic Pro W6"/>
          <w:b/>
          <w:bCs/>
          <w:color w:val="538135" w:themeColor="accent6" w:themeShade="BF"/>
        </w:rPr>
      </w:pPr>
      <w:r w:rsidRPr="00FA10F5">
        <w:rPr>
          <w:rFonts w:ascii="Hiragino Kaku Gothic Pro W6" w:eastAsia="Hiragino Kaku Gothic Pro W6" w:hAnsi="Hiragino Kaku Gothic Pro W6" w:cs="MS Mincho" w:hint="eastAsia"/>
          <w:b/>
          <w:bCs/>
          <w:color w:val="538135" w:themeColor="accent6" w:themeShade="BF"/>
          <w:lang w:eastAsia="ja-JP"/>
        </w:rPr>
        <w:t>各名刺のファイル</w:t>
      </w:r>
    </w:p>
    <w:p w14:paraId="62251FCE" w14:textId="4888C983" w:rsidR="00EA1304" w:rsidRPr="00FA10F5" w:rsidRDefault="00EA1304" w:rsidP="00EA1304">
      <w:pPr>
        <w:pStyle w:val="ListParagraph"/>
        <w:numPr>
          <w:ilvl w:val="0"/>
          <w:numId w:val="23"/>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1</w:t>
      </w:r>
      <w:r w:rsidR="000E240E" w:rsidRPr="00FA10F5">
        <w:rPr>
          <w:rFonts w:ascii="Hiragino Kaku Gothic Pro W3" w:eastAsia="Hiragino Kaku Gothic Pro W3" w:hAnsi="Hiragino Kaku Gothic Pro W3" w:cs="MS Mincho" w:hint="eastAsia"/>
          <w:color w:val="538135" w:themeColor="accent6" w:themeShade="BF"/>
          <w:lang w:eastAsia="ja-JP"/>
        </w:rPr>
        <w:t>枚の</w:t>
      </w:r>
      <w:r w:rsidRPr="00FA10F5">
        <w:rPr>
          <w:rFonts w:ascii="Hiragino Kaku Gothic Pro W3" w:eastAsia="Hiragino Kaku Gothic Pro W3" w:hAnsi="Hiragino Kaku Gothic Pro W3"/>
          <w:color w:val="538135" w:themeColor="accent6" w:themeShade="BF"/>
        </w:rPr>
        <w:t>PDF</w:t>
      </w:r>
      <w:r w:rsidR="000E240E" w:rsidRPr="00FA10F5">
        <w:rPr>
          <w:rFonts w:ascii="Hiragino Kaku Gothic Pro W3" w:eastAsia="Hiragino Kaku Gothic Pro W3" w:hAnsi="Hiragino Kaku Gothic Pro W3" w:cs="MS Mincho" w:hint="eastAsia"/>
          <w:color w:val="538135" w:themeColor="accent6" w:themeShade="BF"/>
          <w:lang w:eastAsia="ja-JP"/>
        </w:rPr>
        <w:t>ファイル</w:t>
      </w:r>
      <w:r w:rsidR="00FA10F5">
        <w:rPr>
          <w:rFonts w:ascii="Hiragino Kaku Gothic Pro W3" w:eastAsia="Hiragino Kaku Gothic Pro W3" w:hAnsi="Hiragino Kaku Gothic Pro W3" w:cs="MS Mincho" w:hint="eastAsia"/>
          <w:color w:val="538135" w:themeColor="accent6" w:themeShade="BF"/>
          <w:lang w:eastAsia="ja-JP"/>
        </w:rPr>
        <w:t xml:space="preserve">　</w:t>
      </w:r>
      <w:r w:rsidR="000E240E" w:rsidRPr="00FA10F5">
        <w:rPr>
          <w:rFonts w:ascii="Hiragino Kaku Gothic Pro W3" w:eastAsia="Hiragino Kaku Gothic Pro W3" w:hAnsi="Hiragino Kaku Gothic Pro W3" w:cs="MS Mincho" w:hint="eastAsia"/>
          <w:color w:val="538135" w:themeColor="accent6" w:themeShade="BF"/>
          <w:lang w:eastAsia="ja-JP"/>
        </w:rPr>
        <w:t>-</w:t>
      </w:r>
      <w:r w:rsidR="00FA10F5">
        <w:rPr>
          <w:rFonts w:ascii="Hiragino Kaku Gothic Pro W3" w:eastAsia="Hiragino Kaku Gothic Pro W3" w:hAnsi="Hiragino Kaku Gothic Pro W3"/>
          <w:color w:val="538135" w:themeColor="accent6" w:themeShade="BF"/>
        </w:rPr>
        <w:t xml:space="preserve"> </w:t>
      </w:r>
      <w:r w:rsidR="000E240E" w:rsidRPr="00FA10F5">
        <w:rPr>
          <w:rFonts w:ascii="Hiragino Kaku Gothic Pro W3" w:eastAsia="Hiragino Kaku Gothic Pro W3" w:hAnsi="Hiragino Kaku Gothic Pro W3" w:cs="MS Mincho" w:hint="eastAsia"/>
          <w:color w:val="538135" w:themeColor="accent6" w:themeShade="BF"/>
          <w:lang w:eastAsia="ja-JP"/>
        </w:rPr>
        <w:t>トリムマーク、カラーバー、レジストレーションマークを含める</w:t>
      </w:r>
    </w:p>
    <w:p w14:paraId="45421992" w14:textId="6F98808E" w:rsidR="00EA1304" w:rsidRPr="00FA10F5" w:rsidRDefault="00EA1304" w:rsidP="00EA1304">
      <w:pPr>
        <w:pStyle w:val="ListParagraph"/>
        <w:numPr>
          <w:ilvl w:val="0"/>
          <w:numId w:val="23"/>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1</w:t>
      </w:r>
      <w:r w:rsidR="000E240E" w:rsidRPr="00FA10F5">
        <w:rPr>
          <w:rFonts w:ascii="Hiragino Kaku Gothic Pro W3" w:eastAsia="Hiragino Kaku Gothic Pro W3" w:hAnsi="Hiragino Kaku Gothic Pro W3" w:cs="MS Mincho" w:hint="eastAsia"/>
          <w:color w:val="538135" w:themeColor="accent6" w:themeShade="BF"/>
          <w:lang w:eastAsia="ja-JP"/>
        </w:rPr>
        <w:t>つの</w:t>
      </w:r>
      <w:r w:rsidRPr="00FA10F5">
        <w:rPr>
          <w:rFonts w:ascii="Hiragino Kaku Gothic Pro W3" w:eastAsia="Hiragino Kaku Gothic Pro W3" w:hAnsi="Hiragino Kaku Gothic Pro W3"/>
          <w:color w:val="538135" w:themeColor="accent6" w:themeShade="BF"/>
        </w:rPr>
        <w:t>AI</w:t>
      </w:r>
      <w:r w:rsidR="000E240E" w:rsidRPr="00FA10F5">
        <w:rPr>
          <w:rFonts w:ascii="Hiragino Kaku Gothic Pro W3" w:eastAsia="Hiragino Kaku Gothic Pro W3" w:hAnsi="Hiragino Kaku Gothic Pro W3" w:cs="MS Mincho" w:hint="eastAsia"/>
          <w:color w:val="538135" w:themeColor="accent6" w:themeShade="BF"/>
          <w:lang w:eastAsia="ja-JP"/>
        </w:rPr>
        <w:t>ファイル</w:t>
      </w:r>
    </w:p>
    <w:p w14:paraId="13DBD9EC" w14:textId="1A72F49A" w:rsidR="00EA1304" w:rsidRPr="00FA10F5" w:rsidRDefault="000E240E" w:rsidP="000E240E">
      <w:pPr>
        <w:pStyle w:val="ListParagraph"/>
        <w:numPr>
          <w:ilvl w:val="0"/>
          <w:numId w:val="23"/>
        </w:numPr>
        <w:rPr>
          <w:rFonts w:ascii="Hiragino Kaku Gothic Pro W3" w:eastAsia="Hiragino Kaku Gothic Pro W3" w:hAnsi="Hiragino Kaku Gothic Pro W3"/>
          <w:i/>
          <w:iCs/>
          <w:color w:val="538135" w:themeColor="accent6" w:themeShade="BF"/>
        </w:rPr>
      </w:pPr>
      <w:r w:rsidRPr="00FA10F5">
        <w:rPr>
          <w:rFonts w:ascii="Hiragino Kaku Gothic Pro W3" w:eastAsia="Hiragino Kaku Gothic Pro W3" w:hAnsi="Hiragino Kaku Gothic Pro W3" w:cs="MS Mincho" w:hint="eastAsia"/>
          <w:i/>
          <w:iCs/>
          <w:color w:val="538135" w:themeColor="accent6" w:themeShade="BF"/>
          <w:lang w:eastAsia="ja-JP"/>
        </w:rPr>
        <w:t>提出するにあたり、各デザインに使用した全てのフォントを、</w:t>
      </w:r>
      <w:r w:rsidRPr="00FA10F5">
        <w:rPr>
          <w:rFonts w:ascii="Hiragino Kaku Gothic Pro W3" w:eastAsia="Hiragino Kaku Gothic Pro W3" w:hAnsi="Hiragino Kaku Gothic Pro W3"/>
          <w:i/>
          <w:iCs/>
          <w:color w:val="538135" w:themeColor="accent6" w:themeShade="BF"/>
        </w:rPr>
        <w:t>Adobe Illustrator</w:t>
      </w:r>
      <w:r w:rsidRPr="00FA10F5">
        <w:rPr>
          <w:rFonts w:ascii="Hiragino Kaku Gothic Pro W3" w:eastAsia="Hiragino Kaku Gothic Pro W3" w:hAnsi="Hiragino Kaku Gothic Pro W3" w:cs="MS Mincho" w:hint="eastAsia"/>
          <w:i/>
          <w:iCs/>
          <w:color w:val="538135" w:themeColor="accent6" w:themeShade="BF"/>
          <w:lang w:eastAsia="ja-JP"/>
        </w:rPr>
        <w:t>で</w:t>
      </w:r>
      <w:r w:rsidRPr="00FA10F5">
        <w:rPr>
          <w:rFonts w:ascii="Hiragino Kaku Gothic Pro W6" w:eastAsia="Hiragino Kaku Gothic Pro W6" w:hAnsi="Hiragino Kaku Gothic Pro W6" w:cs="MS Mincho" w:hint="eastAsia"/>
          <w:b/>
          <w:bCs/>
          <w:i/>
          <w:iCs/>
          <w:color w:val="538135" w:themeColor="accent6" w:themeShade="BF"/>
          <w:lang w:eastAsia="ja-JP"/>
        </w:rPr>
        <w:t>パッケージ化</w:t>
      </w:r>
      <w:r w:rsidRPr="00FA10F5">
        <w:rPr>
          <w:rFonts w:ascii="Hiragino Kaku Gothic Pro W3" w:eastAsia="Hiragino Kaku Gothic Pro W3" w:hAnsi="Hiragino Kaku Gothic Pro W3" w:cs="MS Mincho" w:hint="eastAsia"/>
          <w:i/>
          <w:iCs/>
          <w:color w:val="538135" w:themeColor="accent6" w:themeShade="BF"/>
          <w:lang w:eastAsia="ja-JP"/>
        </w:rPr>
        <w:t>したものを含めること</w:t>
      </w:r>
    </w:p>
    <w:p w14:paraId="516B5AF4" w14:textId="471E7456" w:rsidR="000E240E" w:rsidRPr="00FA10F5" w:rsidRDefault="000E240E" w:rsidP="000E240E">
      <w:pPr>
        <w:pStyle w:val="ListParagraph"/>
        <w:numPr>
          <w:ilvl w:val="0"/>
          <w:numId w:val="23"/>
        </w:numPr>
        <w:rPr>
          <w:rFonts w:ascii="Hiragino Kaku Gothic Pro W3" w:eastAsia="Hiragino Kaku Gothic Pro W3" w:hAnsi="Hiragino Kaku Gothic Pro W3" w:hint="eastAsia"/>
          <w:i/>
          <w:iCs/>
          <w:color w:val="538135" w:themeColor="accent6" w:themeShade="BF"/>
          <w:lang w:eastAsia="ja-JP"/>
        </w:rPr>
      </w:pPr>
      <w:r w:rsidRPr="00FA10F5">
        <w:rPr>
          <w:rFonts w:ascii="Hiragino Kaku Gothic Pro W3" w:eastAsia="Hiragino Kaku Gothic Pro W3" w:hAnsi="Hiragino Kaku Gothic Pro W3"/>
          <w:i/>
          <w:iCs/>
          <w:color w:val="538135" w:themeColor="accent6" w:themeShade="BF"/>
        </w:rPr>
        <w:t>Working files</w:t>
      </w:r>
      <w:r w:rsidRPr="00FA10F5">
        <w:rPr>
          <w:rFonts w:ascii="Hiragino Kaku Gothic Pro W3" w:eastAsia="Hiragino Kaku Gothic Pro W3" w:hAnsi="Hiragino Kaku Gothic Pro W3" w:cs="MS Mincho" w:hint="eastAsia"/>
          <w:i/>
          <w:iCs/>
          <w:color w:val="538135" w:themeColor="accent6" w:themeShade="BF"/>
          <w:lang w:eastAsia="ja-JP"/>
        </w:rPr>
        <w:t>という別フォルダーに、作業ファイルを含めることができる</w:t>
      </w:r>
    </w:p>
    <w:p w14:paraId="7443EB14" w14:textId="78117967" w:rsidR="00EA1304" w:rsidRPr="002168C9" w:rsidRDefault="00EA1304" w:rsidP="000E240E">
      <w:pPr>
        <w:pStyle w:val="ListParagraph"/>
        <w:rPr>
          <w:i/>
        </w:rPr>
      </w:pPr>
    </w:p>
    <w:p w14:paraId="4AF54690" w14:textId="77777777" w:rsidR="00EA1304" w:rsidRPr="00EA1304" w:rsidRDefault="00EA1304" w:rsidP="00EA1304">
      <w:pPr>
        <w:rPr>
          <w:i/>
        </w:rPr>
      </w:pP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p>
    <w:p w14:paraId="471D8BC1" w14:textId="35872DA2"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2E62CA03" w:rsidR="003B473A" w:rsidRDefault="00027C67" w:rsidP="00EB3C64">
      <w:pPr>
        <w:pStyle w:val="ListParagraph"/>
        <w:numPr>
          <w:ilvl w:val="0"/>
          <w:numId w:val="24"/>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0176B329" w:rsidR="00027C67" w:rsidRDefault="00C420AB" w:rsidP="00027C67">
      <w:pPr>
        <w:pStyle w:val="ListParagraph"/>
        <w:numPr>
          <w:ilvl w:val="0"/>
          <w:numId w:val="24"/>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7815D683" w:rsidR="00027C67" w:rsidRDefault="00027C67" w:rsidP="004F7611">
      <w:pPr>
        <w:pStyle w:val="ListParagraph"/>
        <w:numPr>
          <w:ilvl w:val="0"/>
          <w:numId w:val="24"/>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1E1B0C84" w:rsidR="004F7611" w:rsidRDefault="004F7611" w:rsidP="004F7611">
      <w:pPr>
        <w:pStyle w:val="ListParagraph"/>
        <w:numPr>
          <w:ilvl w:val="0"/>
          <w:numId w:val="24"/>
        </w:numPr>
        <w:ind w:left="360"/>
      </w:pPr>
      <w:r w:rsidRPr="002C3A51">
        <w:rPr>
          <w:i/>
        </w:rPr>
        <w:t>Must</w:t>
      </w:r>
      <w:r>
        <w:t xml:space="preserve"> include additional vector graphics</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77777777" w:rsidR="001B14C5" w:rsidRDefault="001B14C5" w:rsidP="001B14C5">
      <w:pPr>
        <w:pStyle w:val="ListParagraph"/>
        <w:numPr>
          <w:ilvl w:val="0"/>
          <w:numId w:val="24"/>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t>Text in appendix 1.1, Page 8</w:t>
      </w:r>
    </w:p>
    <w:p w14:paraId="3998AFE7" w14:textId="78CBE183" w:rsidR="002C3A51" w:rsidRDefault="001B14C5" w:rsidP="002C3A51">
      <w:pPr>
        <w:pStyle w:val="ListParagraph"/>
        <w:numPr>
          <w:ilvl w:val="0"/>
          <w:numId w:val="24"/>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F66D9F">
      <w:pPr>
        <w:pStyle w:val="ListParagraph"/>
        <w:numPr>
          <w:ilvl w:val="0"/>
          <w:numId w:val="22"/>
        </w:numPr>
      </w:pPr>
      <w:r>
        <w:t>Each page: 190mm wide x 120mm high</w:t>
      </w:r>
    </w:p>
    <w:p w14:paraId="764DEED8" w14:textId="5B9F1D01" w:rsidR="002C3A51" w:rsidRDefault="002C3A51" w:rsidP="002C3A51">
      <w:pPr>
        <w:pStyle w:val="ListParagraph"/>
        <w:numPr>
          <w:ilvl w:val="0"/>
          <w:numId w:val="22"/>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0FD2F895" w14:textId="43F7B28E" w:rsidR="00A522C0" w:rsidRDefault="00A522C0" w:rsidP="00F66D9F">
      <w:pPr>
        <w:pStyle w:val="SubHeadersBodyBold12ptbefore"/>
      </w:pPr>
    </w:p>
    <w:p w14:paraId="1089BED7" w14:textId="0F6AFC00" w:rsidR="0019564F" w:rsidRDefault="0019564F" w:rsidP="00F66D9F">
      <w:pPr>
        <w:pStyle w:val="SubHeadersBodyBold12ptbefore"/>
      </w:pPr>
    </w:p>
    <w:p w14:paraId="574A813D" w14:textId="77777777" w:rsidR="00CF479D" w:rsidRDefault="00CF479D" w:rsidP="00F66D9F">
      <w:pPr>
        <w:pStyle w:val="SubHeadersBodyBold12ptbefore"/>
      </w:pPr>
    </w:p>
    <w:p w14:paraId="1AF3121B" w14:textId="2B97132B" w:rsidR="00F66D9F" w:rsidRDefault="00F66D9F" w:rsidP="00F66D9F">
      <w:pPr>
        <w:pStyle w:val="SubHeadersBodyBold12ptbefore"/>
      </w:pPr>
      <w:r>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23E50FC"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2B30B07D" w:rsidR="002168C9" w:rsidRDefault="002168C9" w:rsidP="00564CC9">
      <w:pPr>
        <w:pStyle w:val="ListParagraph"/>
        <w:numPr>
          <w:ilvl w:val="0"/>
          <w:numId w:val="23"/>
        </w:numPr>
        <w:rPr>
          <w:i/>
        </w:rPr>
      </w:pPr>
      <w:r>
        <w:rPr>
          <w:i/>
        </w:rPr>
        <w:t>You may include any working files in a separate folder called: Working files</w:t>
      </w:r>
    </w:p>
    <w:p w14:paraId="05EF78D1" w14:textId="604CD9A6" w:rsidR="00CF479D" w:rsidRDefault="00CF479D" w:rsidP="00CF479D">
      <w:pPr>
        <w:rPr>
          <w:i/>
        </w:rPr>
      </w:pPr>
    </w:p>
    <w:p w14:paraId="7F46A2FF" w14:textId="53E80DD7" w:rsidR="00CF479D" w:rsidRDefault="00CF479D" w:rsidP="00CF479D">
      <w:pPr>
        <w:rPr>
          <w:i/>
        </w:rPr>
      </w:pPr>
    </w:p>
    <w:p w14:paraId="0867DF07" w14:textId="13E3D4EE" w:rsidR="00CF479D" w:rsidRDefault="00CF479D" w:rsidP="00CF479D">
      <w:pPr>
        <w:rPr>
          <w:i/>
        </w:rPr>
      </w:pPr>
    </w:p>
    <w:p w14:paraId="266C6995" w14:textId="281B38AB" w:rsidR="00CF479D" w:rsidRDefault="00CF479D" w:rsidP="00CF479D">
      <w:pPr>
        <w:rPr>
          <w:i/>
        </w:rPr>
      </w:pPr>
    </w:p>
    <w:p w14:paraId="3759D329" w14:textId="0C0699F9" w:rsidR="00CF479D" w:rsidRDefault="00CF479D" w:rsidP="00CF479D">
      <w:pPr>
        <w:rPr>
          <w:i/>
        </w:rPr>
      </w:pPr>
    </w:p>
    <w:p w14:paraId="744DA345" w14:textId="617D88A6" w:rsidR="00CF479D" w:rsidRDefault="00CF479D" w:rsidP="00CF479D">
      <w:pPr>
        <w:rPr>
          <w:i/>
        </w:rPr>
      </w:pPr>
    </w:p>
    <w:p w14:paraId="27F02871" w14:textId="434C2C40" w:rsidR="00CF479D" w:rsidRDefault="00CF479D" w:rsidP="00CF479D">
      <w:pPr>
        <w:rPr>
          <w:i/>
        </w:rPr>
      </w:pPr>
    </w:p>
    <w:p w14:paraId="5C4A6BBD" w14:textId="30CD6C43" w:rsidR="00CF479D" w:rsidRDefault="00CF479D" w:rsidP="00CF479D">
      <w:pPr>
        <w:rPr>
          <w:i/>
        </w:rPr>
      </w:pPr>
    </w:p>
    <w:p w14:paraId="53BF0A4D" w14:textId="62FAFC25" w:rsidR="00FA10F5" w:rsidRDefault="00FA10F5" w:rsidP="00CF479D">
      <w:pPr>
        <w:rPr>
          <w:i/>
        </w:rPr>
      </w:pPr>
    </w:p>
    <w:p w14:paraId="51A7FEEB" w14:textId="34EB514B" w:rsidR="00FA10F5" w:rsidRDefault="00FA10F5" w:rsidP="00CF479D">
      <w:pPr>
        <w:rPr>
          <w:i/>
        </w:rPr>
      </w:pPr>
    </w:p>
    <w:p w14:paraId="429A6E82" w14:textId="398E36E9" w:rsidR="00FA10F5" w:rsidRDefault="00FA10F5" w:rsidP="00CF479D">
      <w:pPr>
        <w:rPr>
          <w:i/>
        </w:rPr>
      </w:pPr>
    </w:p>
    <w:p w14:paraId="1FDD5FA3" w14:textId="0AAAC5A3" w:rsidR="00FA10F5" w:rsidRDefault="00FA10F5" w:rsidP="00CF479D">
      <w:pPr>
        <w:rPr>
          <w:i/>
        </w:rPr>
      </w:pPr>
    </w:p>
    <w:p w14:paraId="546CB463" w14:textId="69512051" w:rsidR="00FA10F5" w:rsidRDefault="00FA10F5" w:rsidP="00CF479D">
      <w:pPr>
        <w:rPr>
          <w:i/>
        </w:rPr>
      </w:pPr>
    </w:p>
    <w:p w14:paraId="6851A1E9" w14:textId="1EBD435C" w:rsidR="00FA10F5" w:rsidRDefault="00FA10F5" w:rsidP="00CF479D">
      <w:pPr>
        <w:rPr>
          <w:i/>
        </w:rPr>
      </w:pPr>
    </w:p>
    <w:p w14:paraId="3E29DA80" w14:textId="2A1B4DF8" w:rsidR="00FA10F5" w:rsidRDefault="00FA10F5" w:rsidP="00FA10F5">
      <w:pPr>
        <w:pStyle w:val="Heading1"/>
        <w:spacing w:after="480"/>
      </w:pPr>
      <w:r>
        <w:rPr>
          <w:rFonts w:hint="eastAsia"/>
          <w:lang w:eastAsia="ja-JP"/>
        </w:rPr>
        <w:lastRenderedPageBreak/>
        <w:t>タスク</w:t>
      </w:r>
      <w:r>
        <w:t>3:</w:t>
      </w:r>
      <w:r>
        <w:rPr>
          <w:rFonts w:hint="eastAsia"/>
          <w:lang w:eastAsia="ja-JP"/>
        </w:rPr>
        <w:t>パンフレット</w:t>
      </w:r>
      <w:r>
        <w:br/>
        <w:t>Part A —</w:t>
      </w:r>
      <w:r>
        <w:rPr>
          <w:rFonts w:hint="eastAsia"/>
          <w:lang w:eastAsia="ja-JP"/>
        </w:rPr>
        <w:t>印刷バージョン</w:t>
      </w:r>
    </w:p>
    <w:p w14:paraId="1164B129" w14:textId="77777777" w:rsidR="00FA10F5" w:rsidRPr="00FA10F5" w:rsidRDefault="00FA10F5" w:rsidP="00FA10F5">
      <w:pPr>
        <w:rPr>
          <w:rFonts w:ascii="Hiragino Kaku Gothic Pro W3" w:eastAsia="Hiragino Kaku Gothic Pro W3" w:hAnsi="Hiragino Kaku Gothic Pro W3" w:hint="eastAsia"/>
          <w:color w:val="538135" w:themeColor="accent6" w:themeShade="BF"/>
          <w:lang w:eastAsia="ja-JP"/>
        </w:rPr>
      </w:pPr>
      <w:r w:rsidRPr="00FA10F5">
        <w:rPr>
          <w:rFonts w:ascii="Hiragino Kaku Gothic Pro W3" w:eastAsia="Hiragino Kaku Gothic Pro W3" w:hAnsi="Hiragino Kaku Gothic Pro W3" w:cs="MS Mincho" w:hint="eastAsia"/>
          <w:color w:val="538135" w:themeColor="accent6" w:themeShade="BF"/>
          <w:lang w:eastAsia="ja-JP"/>
        </w:rPr>
        <w:t>印刷用のパンフレットを１つ、英語テキストとロシア語テキストを両方含むパンフレットをデザインする。</w:t>
      </w:r>
    </w:p>
    <w:p w14:paraId="5EED2D76" w14:textId="748AEC98" w:rsidR="00FA10F5" w:rsidRPr="00FA10F5" w:rsidRDefault="00FA10F5" w:rsidP="00FA10F5">
      <w:pPr>
        <w:pStyle w:val="BodySubHeaderSpacebefore"/>
        <w:rPr>
          <w:rFonts w:ascii="Hiragino Kaku Gothic Pro W3" w:eastAsia="Hiragino Kaku Gothic Pro W3" w:hAnsi="Hiragino Kaku Gothic Pro W3"/>
        </w:rPr>
      </w:pPr>
      <w:r w:rsidRPr="00FA10F5">
        <w:rPr>
          <w:rFonts w:ascii="Hiragino Kaku Gothic Pro W3" w:eastAsia="Hiragino Kaku Gothic Pro W3" w:hAnsi="Hiragino Kaku Gothic Pro W3" w:hint="eastAsia"/>
          <w:lang w:eastAsia="ja-JP"/>
        </w:rPr>
        <w:t>仕様</w:t>
      </w:r>
    </w:p>
    <w:p w14:paraId="4BF5F137" w14:textId="2C4187AF" w:rsidR="00FA10F5" w:rsidRPr="00FA10F5" w:rsidRDefault="00FA10F5" w:rsidP="00FA10F5">
      <w:pPr>
        <w:pStyle w:val="SubHeadersBodyBold12ptbefore"/>
        <w:rPr>
          <w:rFonts w:ascii="Hiragino Kaku Gothic Pro W6" w:eastAsia="Hiragino Kaku Gothic Pro W6" w:hAnsi="Hiragino Kaku Gothic Pro W6"/>
          <w:bCs/>
          <w:color w:val="538135" w:themeColor="accent6" w:themeShade="BF"/>
        </w:rPr>
      </w:pPr>
      <w:r w:rsidRPr="00FA10F5">
        <w:rPr>
          <w:rFonts w:ascii="Hiragino Kaku Gothic Pro W6" w:eastAsia="Hiragino Kaku Gothic Pro W6" w:hAnsi="Hiragino Kaku Gothic Pro W6"/>
          <w:bCs/>
          <w:color w:val="538135" w:themeColor="accent6" w:themeShade="BF"/>
        </w:rPr>
        <w:t>1</w:t>
      </w:r>
      <w:r w:rsidRPr="00FA10F5">
        <w:rPr>
          <w:rFonts w:ascii="Hiragino Kaku Gothic Pro W6" w:eastAsia="Hiragino Kaku Gothic Pro W6" w:hAnsi="Hiragino Kaku Gothic Pro W6" w:hint="eastAsia"/>
          <w:bCs/>
          <w:color w:val="538135" w:themeColor="accent6" w:themeShade="BF"/>
          <w:lang w:eastAsia="ja-JP"/>
        </w:rPr>
        <w:t>ページ目</w:t>
      </w:r>
      <w:r w:rsidRPr="00FA10F5">
        <w:rPr>
          <w:rFonts w:ascii="Hiragino Kaku Gothic Pro W6" w:eastAsia="Hiragino Kaku Gothic Pro W6" w:hAnsi="Hiragino Kaku Gothic Pro W6" w:hint="eastAsia"/>
          <w:bCs/>
          <w:color w:val="538135" w:themeColor="accent6" w:themeShade="BF"/>
          <w:lang w:eastAsia="ja-JP"/>
        </w:rPr>
        <w:t xml:space="preserve"> </w:t>
      </w:r>
      <w:r w:rsidRPr="00FA10F5">
        <w:rPr>
          <w:rFonts w:ascii="Hiragino Kaku Gothic Pro W6" w:eastAsia="Hiragino Kaku Gothic Pro W6" w:hAnsi="Hiragino Kaku Gothic Pro W6"/>
          <w:bCs/>
          <w:color w:val="538135" w:themeColor="accent6" w:themeShade="BF"/>
        </w:rPr>
        <w:t>—</w:t>
      </w:r>
      <w:r w:rsidRPr="00FA10F5">
        <w:rPr>
          <w:rFonts w:ascii="Hiragino Kaku Gothic Pro W6" w:eastAsia="Hiragino Kaku Gothic Pro W6" w:hAnsi="Hiragino Kaku Gothic Pro W6"/>
          <w:bCs/>
          <w:color w:val="538135" w:themeColor="accent6" w:themeShade="BF"/>
        </w:rPr>
        <w:t xml:space="preserve"> </w:t>
      </w:r>
      <w:r w:rsidRPr="00FA10F5">
        <w:rPr>
          <w:rFonts w:ascii="Hiragino Kaku Gothic Pro W6" w:eastAsia="Hiragino Kaku Gothic Pro W6" w:hAnsi="Hiragino Kaku Gothic Pro W6" w:cs="MS Mincho" w:hint="eastAsia"/>
          <w:bCs/>
          <w:color w:val="538135" w:themeColor="accent6" w:themeShade="BF"/>
          <w:lang w:eastAsia="ja-JP"/>
        </w:rPr>
        <w:t>表紙には以下を含める</w:t>
      </w:r>
      <w:r w:rsidRPr="00FA10F5">
        <w:rPr>
          <w:rFonts w:ascii="Hiragino Kaku Gothic Pro W6" w:eastAsia="Hiragino Kaku Gothic Pro W6" w:hAnsi="Hiragino Kaku Gothic Pro W6" w:hint="eastAsia"/>
          <w:bCs/>
          <w:color w:val="538135" w:themeColor="accent6" w:themeShade="BF"/>
          <w:lang w:eastAsia="ja-JP"/>
        </w:rPr>
        <w:t>:</w:t>
      </w:r>
    </w:p>
    <w:p w14:paraId="3533B3A8" w14:textId="68FF0563"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英語とロシア語のロゴ</w:t>
      </w:r>
    </w:p>
    <w:p w14:paraId="1B80045B" w14:textId="25AAB2D6"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appendix 1.1</w:t>
      </w:r>
      <w:r w:rsidRPr="00FA10F5">
        <w:rPr>
          <w:rFonts w:ascii="Hiragino Kaku Gothic Pro W3" w:eastAsia="Hiragino Kaku Gothic Pro W3" w:hAnsi="Hiragino Kaku Gothic Pro W3" w:cs="MS Mincho" w:hint="eastAsia"/>
          <w:color w:val="538135" w:themeColor="accent6" w:themeShade="BF"/>
          <w:lang w:eastAsia="ja-JP"/>
        </w:rPr>
        <w:t>のテキスト、</w:t>
      </w:r>
      <w:r w:rsidRPr="00FA10F5">
        <w:rPr>
          <w:rFonts w:ascii="Hiragino Kaku Gothic Pro W3" w:eastAsia="Hiragino Kaku Gothic Pro W3" w:hAnsi="Hiragino Kaku Gothic Pro W3"/>
          <w:color w:val="538135" w:themeColor="accent6" w:themeShade="BF"/>
        </w:rPr>
        <w:t>Page 1</w:t>
      </w:r>
    </w:p>
    <w:p w14:paraId="1933E61C" w14:textId="02CF889F" w:rsidR="00FA10F5" w:rsidRPr="00FA10F5" w:rsidRDefault="00FA10F5" w:rsidP="00FA10F5">
      <w:pPr>
        <w:pStyle w:val="ListParagraph"/>
        <w:numPr>
          <w:ilvl w:val="0"/>
          <w:numId w:val="24"/>
        </w:numPr>
        <w:ind w:left="360"/>
        <w:rPr>
          <w:rFonts w:ascii="Hiragino Kaku Gothic Pro W3" w:eastAsia="Hiragino Kaku Gothic Pro W3" w:hAnsi="Hiragino Kaku Gothic Pro W3" w:hint="eastAsia"/>
          <w:color w:val="538135" w:themeColor="accent6" w:themeShade="BF"/>
          <w:lang w:eastAsia="ja-JP"/>
        </w:rPr>
      </w:pPr>
      <w:r w:rsidRPr="00FA10F5">
        <w:rPr>
          <w:rFonts w:ascii="Hiragino Kaku Gothic Pro W3" w:eastAsia="Hiragino Kaku Gothic Pro W3" w:hAnsi="Hiragino Kaku Gothic Pro W3" w:cs="MS Mincho" w:hint="eastAsia"/>
          <w:color w:val="538135" w:themeColor="accent6" w:themeShade="BF"/>
          <w:lang w:eastAsia="ja-JP"/>
        </w:rPr>
        <w:t>追加のベクターグラフィックス（必要ならば）</w:t>
      </w:r>
    </w:p>
    <w:p w14:paraId="770F8BD9" w14:textId="3704E9DF" w:rsidR="00FA10F5" w:rsidRPr="00FA10F5" w:rsidRDefault="00FA10F5" w:rsidP="00FA10F5">
      <w:pPr>
        <w:pStyle w:val="SubHeadersBodyBold12ptbefore"/>
        <w:rPr>
          <w:rFonts w:ascii="Hiragino Kaku Gothic Pro W6" w:eastAsia="Hiragino Kaku Gothic Pro W6" w:hAnsi="Hiragino Kaku Gothic Pro W6"/>
          <w:bCs/>
          <w:color w:val="538135" w:themeColor="accent6" w:themeShade="BF"/>
        </w:rPr>
      </w:pPr>
      <w:r w:rsidRPr="00FA10F5">
        <w:rPr>
          <w:rFonts w:ascii="Hiragino Kaku Gothic Pro W6" w:eastAsia="Hiragino Kaku Gothic Pro W6" w:hAnsi="Hiragino Kaku Gothic Pro W6"/>
          <w:bCs/>
          <w:color w:val="538135" w:themeColor="accent6" w:themeShade="BF"/>
        </w:rPr>
        <w:t>2</w:t>
      </w:r>
      <w:r w:rsidRPr="00FA10F5">
        <w:rPr>
          <w:rFonts w:ascii="Hiragino Kaku Gothic Pro W6" w:eastAsia="Hiragino Kaku Gothic Pro W6" w:hAnsi="Hiragino Kaku Gothic Pro W6" w:hint="eastAsia"/>
          <w:bCs/>
          <w:color w:val="538135" w:themeColor="accent6" w:themeShade="BF"/>
          <w:lang w:eastAsia="ja-JP"/>
        </w:rPr>
        <w:t>ページ目</w:t>
      </w:r>
      <w:r w:rsidRPr="00FA10F5">
        <w:rPr>
          <w:rFonts w:ascii="Hiragino Kaku Gothic Pro W6" w:eastAsia="Hiragino Kaku Gothic Pro W6" w:hAnsi="Hiragino Kaku Gothic Pro W6"/>
          <w:bCs/>
          <w:color w:val="538135" w:themeColor="accent6" w:themeShade="BF"/>
        </w:rPr>
        <w:t xml:space="preserve"> —</w:t>
      </w:r>
      <w:r w:rsidRPr="00FA10F5">
        <w:rPr>
          <w:rFonts w:ascii="Hiragino Kaku Gothic Pro W6" w:eastAsia="Hiragino Kaku Gothic Pro W6" w:hAnsi="Hiragino Kaku Gothic Pro W6"/>
          <w:bCs/>
          <w:color w:val="538135" w:themeColor="accent6" w:themeShade="BF"/>
        </w:rPr>
        <w:t xml:space="preserve"> </w:t>
      </w:r>
      <w:r w:rsidRPr="00FA10F5">
        <w:rPr>
          <w:rFonts w:ascii="Hiragino Kaku Gothic Pro W6" w:eastAsia="Hiragino Kaku Gothic Pro W6" w:hAnsi="Hiragino Kaku Gothic Pro W6" w:cs="MS Mincho" w:hint="eastAsia"/>
          <w:bCs/>
          <w:color w:val="538135" w:themeColor="accent6" w:themeShade="BF"/>
          <w:lang w:eastAsia="ja-JP"/>
        </w:rPr>
        <w:t>中ページの表紙に以下を含める</w:t>
      </w:r>
      <w:r w:rsidRPr="00FA10F5">
        <w:rPr>
          <w:rFonts w:ascii="Hiragino Kaku Gothic Pro W6" w:eastAsia="Hiragino Kaku Gothic Pro W6" w:hAnsi="Hiragino Kaku Gothic Pro W6" w:hint="eastAsia"/>
          <w:bCs/>
          <w:color w:val="538135" w:themeColor="accent6" w:themeShade="BF"/>
          <w:lang w:eastAsia="ja-JP"/>
        </w:rPr>
        <w:t>:</w:t>
      </w:r>
    </w:p>
    <w:p w14:paraId="2A74EF35" w14:textId="528CD4B8" w:rsidR="00FA10F5" w:rsidRPr="00FA10F5" w:rsidRDefault="00FA10F5" w:rsidP="00FA10F5">
      <w:p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左ページは、空白またはベクターグラフィックを含めて良い。</w:t>
      </w:r>
    </w:p>
    <w:p w14:paraId="630982F8" w14:textId="1719DADF" w:rsidR="00FA10F5" w:rsidRPr="00FA10F5" w:rsidRDefault="00FA10F5" w:rsidP="00FA10F5">
      <w:pPr>
        <w:pStyle w:val="SubHeadersBodyBold12ptbefore"/>
        <w:rPr>
          <w:rFonts w:ascii="Hiragino Kaku Gothic Pro W6" w:eastAsia="Hiragino Kaku Gothic Pro W6" w:hAnsi="Hiragino Kaku Gothic Pro W6"/>
          <w:bCs/>
          <w:color w:val="538135" w:themeColor="accent6" w:themeShade="BF"/>
          <w:szCs w:val="20"/>
        </w:rPr>
      </w:pPr>
      <w:r w:rsidRPr="00FA10F5">
        <w:rPr>
          <w:rFonts w:ascii="Hiragino Kaku Gothic Pro W6" w:eastAsia="Hiragino Kaku Gothic Pro W6" w:hAnsi="Hiragino Kaku Gothic Pro W6" w:cs="MS Mincho" w:hint="eastAsia"/>
          <w:bCs/>
          <w:color w:val="538135" w:themeColor="accent6" w:themeShade="BF"/>
          <w:szCs w:val="20"/>
          <w:lang w:eastAsia="ja-JP"/>
        </w:rPr>
        <w:t>マスターページ</w:t>
      </w:r>
      <w:r w:rsidRPr="00FA10F5">
        <w:rPr>
          <w:rFonts w:ascii="Hiragino Kaku Gothic Pro W6" w:eastAsia="Hiragino Kaku Gothic Pro W6" w:hAnsi="Hiragino Kaku Gothic Pro W6" w:cs="MS Mincho" w:hint="eastAsia"/>
          <w:bCs/>
          <w:color w:val="538135" w:themeColor="accent6" w:themeShade="BF"/>
          <w:szCs w:val="20"/>
          <w:lang w:eastAsia="ja-JP"/>
        </w:rPr>
        <w:t>の</w:t>
      </w:r>
      <w:r w:rsidRPr="00FA10F5">
        <w:rPr>
          <w:rFonts w:ascii="Hiragino Kaku Gothic Pro W6" w:eastAsia="Hiragino Kaku Gothic Pro W6" w:hAnsi="Hiragino Kaku Gothic Pro W6" w:cs="MS Mincho" w:hint="eastAsia"/>
          <w:bCs/>
          <w:color w:val="538135" w:themeColor="accent6" w:themeShade="BF"/>
          <w:szCs w:val="20"/>
          <w:lang w:eastAsia="ja-JP"/>
        </w:rPr>
        <w:t>要素</w:t>
      </w:r>
    </w:p>
    <w:p w14:paraId="7EF23F34" w14:textId="77777777" w:rsidR="00FA10F5" w:rsidRPr="00FA10F5" w:rsidRDefault="00FA10F5" w:rsidP="00FA10F5">
      <w:pPr>
        <w:rPr>
          <w:rFonts w:ascii="Hiragino Kaku Gothic Pro W3" w:eastAsia="Hiragino Kaku Gothic Pro W3" w:hAnsi="Hiragino Kaku Gothic Pro W3" w:cs="MS Mincho"/>
          <w:color w:val="538135" w:themeColor="accent6" w:themeShade="BF"/>
          <w:lang w:eastAsia="ja-JP"/>
        </w:rPr>
      </w:pPr>
      <w:r w:rsidRPr="00FA10F5">
        <w:rPr>
          <w:rFonts w:ascii="Hiragino Kaku Gothic Pro W3" w:eastAsia="Hiragino Kaku Gothic Pro W3" w:hAnsi="Hiragino Kaku Gothic Pro W3"/>
          <w:color w:val="538135" w:themeColor="accent6" w:themeShade="BF"/>
        </w:rPr>
        <w:t>Pages 3–7 must include</w:t>
      </w:r>
      <w:r w:rsidRPr="00FA10F5">
        <w:rPr>
          <w:rFonts w:ascii="Hiragino Kaku Gothic Pro W3" w:eastAsia="Hiragino Kaku Gothic Pro W3" w:hAnsi="Hiragino Kaku Gothic Pro W3" w:cs="MS Mincho" w:hint="eastAsia"/>
          <w:color w:val="538135" w:themeColor="accent6" w:themeShade="BF"/>
          <w:lang w:eastAsia="ja-JP"/>
        </w:rPr>
        <w:t xml:space="preserve"> </w:t>
      </w:r>
      <w:r w:rsidRPr="00FA10F5">
        <w:rPr>
          <w:rFonts w:ascii="Hiragino Kaku Gothic Pro W3" w:eastAsia="Hiragino Kaku Gothic Pro W3" w:hAnsi="Hiragino Kaku Gothic Pro W3" w:cs="MS Mincho"/>
          <w:color w:val="538135" w:themeColor="accent6" w:themeShade="BF"/>
          <w:lang w:eastAsia="ja-JP"/>
        </w:rPr>
        <w:t xml:space="preserve"> </w:t>
      </w:r>
      <w:r w:rsidRPr="00FA10F5">
        <w:rPr>
          <w:rFonts w:ascii="Hiragino Kaku Gothic Pro W3" w:eastAsia="Hiragino Kaku Gothic Pro W3" w:hAnsi="Hiragino Kaku Gothic Pro W3" w:cs="MS Mincho" w:hint="eastAsia"/>
          <w:color w:val="538135" w:themeColor="accent6" w:themeShade="BF"/>
          <w:lang w:eastAsia="ja-JP"/>
        </w:rPr>
        <w:t>３〜７ページには以下を含めなければならない</w:t>
      </w:r>
      <w:r w:rsidRPr="00FA10F5">
        <w:rPr>
          <w:rFonts w:ascii="Hiragino Kaku Gothic Pro W3" w:eastAsia="Hiragino Kaku Gothic Pro W3" w:hAnsi="Hiragino Kaku Gothic Pro W3"/>
          <w:color w:val="538135" w:themeColor="accent6" w:themeShade="BF"/>
        </w:rPr>
        <w:t xml:space="preserve">: </w:t>
      </w:r>
    </w:p>
    <w:p w14:paraId="2E6FA94D" w14:textId="3F5C21F8"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ページ番号と</w:t>
      </w:r>
      <w:r w:rsidRPr="00FA10F5">
        <w:rPr>
          <w:rFonts w:ascii="Hiragino Kaku Gothic Pro W3" w:eastAsia="Hiragino Kaku Gothic Pro W3" w:hAnsi="Hiragino Kaku Gothic Pro W3"/>
          <w:color w:val="538135" w:themeColor="accent6" w:themeShade="BF"/>
        </w:rPr>
        <w:t>appendix 1.1</w:t>
      </w:r>
      <w:r w:rsidRPr="00FA10F5">
        <w:rPr>
          <w:rFonts w:ascii="Hiragino Kaku Gothic Pro W3" w:eastAsia="Hiragino Kaku Gothic Pro W3" w:hAnsi="Hiragino Kaku Gothic Pro W3" w:cs="MS Mincho" w:hint="eastAsia"/>
          <w:color w:val="538135" w:themeColor="accent6" w:themeShade="BF"/>
          <w:lang w:eastAsia="ja-JP"/>
        </w:rPr>
        <w:t>のテキスト</w:t>
      </w:r>
      <w:r w:rsidRPr="00FA10F5">
        <w:rPr>
          <w:rFonts w:ascii="Hiragino Kaku Gothic Pro W3" w:eastAsia="Hiragino Kaku Gothic Pro W3" w:hAnsi="Hiragino Kaku Gothic Pro W3"/>
          <w:color w:val="538135" w:themeColor="accent6" w:themeShade="BF"/>
        </w:rPr>
        <w:t xml:space="preserve">, Master Pages  </w:t>
      </w:r>
    </w:p>
    <w:p w14:paraId="0CBEA8BF" w14:textId="4C900D13" w:rsidR="00FA10F5" w:rsidRPr="00FA10F5" w:rsidRDefault="00FA10F5" w:rsidP="00FA10F5">
      <w:pPr>
        <w:pStyle w:val="ListParagraph"/>
        <w:numPr>
          <w:ilvl w:val="0"/>
          <w:numId w:val="24"/>
        </w:numPr>
        <w:ind w:left="360"/>
        <w:rPr>
          <w:rFonts w:ascii="Hiragino Kaku Gothic Pro W3" w:eastAsia="Hiragino Kaku Gothic Pro W3" w:hAnsi="Hiragino Kaku Gothic Pro W3" w:hint="eastAsia"/>
          <w:color w:val="538135" w:themeColor="accent6" w:themeShade="BF"/>
          <w:lang w:eastAsia="ja-JP"/>
        </w:rPr>
      </w:pPr>
      <w:r w:rsidRPr="00FA10F5">
        <w:rPr>
          <w:rFonts w:ascii="Hiragino Kaku Gothic Pro W3" w:eastAsia="Hiragino Kaku Gothic Pro W3" w:hAnsi="Hiragino Kaku Gothic Pro W3" w:cs="MS Mincho" w:hint="eastAsia"/>
          <w:color w:val="538135" w:themeColor="accent6" w:themeShade="BF"/>
          <w:lang w:eastAsia="ja-JP"/>
        </w:rPr>
        <w:t>追加のベクターグラフィックス（必要ならば）</w:t>
      </w:r>
    </w:p>
    <w:p w14:paraId="095C5C97" w14:textId="77777777" w:rsidR="00FA10F5" w:rsidRPr="00FA10F5" w:rsidRDefault="00FA10F5" w:rsidP="00FA10F5">
      <w:pPr>
        <w:pStyle w:val="ListParagraph"/>
        <w:ind w:left="360"/>
        <w:rPr>
          <w:rFonts w:ascii="Hiragino Kaku Gothic Pro W3" w:eastAsia="Hiragino Kaku Gothic Pro W3" w:hAnsi="Hiragino Kaku Gothic Pro W3"/>
          <w:color w:val="538135" w:themeColor="accent6" w:themeShade="BF"/>
        </w:rPr>
      </w:pPr>
    </w:p>
    <w:p w14:paraId="3758BEFC" w14:textId="7FC98655" w:rsidR="00FA10F5" w:rsidRPr="00FA10F5" w:rsidRDefault="00FA10F5" w:rsidP="00FA10F5">
      <w:pPr>
        <w:pStyle w:val="SubHeadersBodyBold12ptbefore"/>
        <w:rPr>
          <w:rFonts w:ascii="Hiragino Kaku Gothic Pro W6" w:eastAsia="Hiragino Kaku Gothic Pro W6" w:hAnsi="Hiragino Kaku Gothic Pro W6"/>
          <w:bCs/>
          <w:color w:val="538135" w:themeColor="accent6" w:themeShade="BF"/>
        </w:rPr>
      </w:pPr>
      <w:r w:rsidRPr="00FA10F5">
        <w:rPr>
          <w:rFonts w:ascii="Hiragino Kaku Gothic Pro W6" w:eastAsia="Hiragino Kaku Gothic Pro W6" w:hAnsi="Hiragino Kaku Gothic Pro W6" w:cs="MS Mincho" w:hint="eastAsia"/>
          <w:bCs/>
          <w:color w:val="538135" w:themeColor="accent6" w:themeShade="BF"/>
          <w:lang w:eastAsia="ja-JP"/>
        </w:rPr>
        <w:t>３ページ目には以下を含める</w:t>
      </w:r>
      <w:r w:rsidRPr="00FA10F5">
        <w:rPr>
          <w:rFonts w:ascii="Hiragino Kaku Gothic Pro W6" w:eastAsia="Hiragino Kaku Gothic Pro W6" w:hAnsi="Hiragino Kaku Gothic Pro W6"/>
          <w:bCs/>
          <w:color w:val="538135" w:themeColor="accent6" w:themeShade="BF"/>
        </w:rPr>
        <w:t>:</w:t>
      </w:r>
    </w:p>
    <w:p w14:paraId="62A390E0" w14:textId="4EB2A4BE"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appendix 1.1</w:t>
      </w:r>
      <w:r w:rsidRPr="00FA10F5">
        <w:rPr>
          <w:rFonts w:ascii="Hiragino Kaku Gothic Pro W3" w:eastAsia="Hiragino Kaku Gothic Pro W3" w:hAnsi="Hiragino Kaku Gothic Pro W3" w:cs="MS Mincho" w:hint="eastAsia"/>
          <w:color w:val="538135" w:themeColor="accent6" w:themeShade="BF"/>
          <w:lang w:eastAsia="ja-JP"/>
        </w:rPr>
        <w:t>のテキスト、</w:t>
      </w:r>
      <w:r w:rsidRPr="00FA10F5">
        <w:rPr>
          <w:rFonts w:ascii="Hiragino Kaku Gothic Pro W3" w:eastAsia="Hiragino Kaku Gothic Pro W3" w:hAnsi="Hiragino Kaku Gothic Pro W3"/>
          <w:color w:val="538135" w:themeColor="accent6" w:themeShade="BF"/>
        </w:rPr>
        <w:t xml:space="preserve">Page 3     </w:t>
      </w:r>
    </w:p>
    <w:p w14:paraId="37F9DE95" w14:textId="2370B58D" w:rsidR="00FA10F5" w:rsidRPr="00FA10F5" w:rsidRDefault="00FA10F5" w:rsidP="00FA10F5">
      <w:pPr>
        <w:pStyle w:val="ListParagraph"/>
        <w:numPr>
          <w:ilvl w:val="0"/>
          <w:numId w:val="24"/>
        </w:numPr>
        <w:ind w:left="360"/>
        <w:rPr>
          <w:rFonts w:ascii="Hiragino Kaku Gothic Pro W3" w:eastAsia="Hiragino Kaku Gothic Pro W3" w:hAnsi="Hiragino Kaku Gothic Pro W3" w:hint="eastAsia"/>
          <w:color w:val="538135" w:themeColor="accent6" w:themeShade="BF"/>
          <w:lang w:eastAsia="ja-JP"/>
        </w:rPr>
      </w:pPr>
      <w:r w:rsidRPr="00FA10F5">
        <w:rPr>
          <w:rFonts w:ascii="Hiragino Kaku Gothic Pro W3" w:eastAsia="Hiragino Kaku Gothic Pro W3" w:hAnsi="Hiragino Kaku Gothic Pro W3" w:cs="MS Mincho" w:hint="eastAsia"/>
          <w:color w:val="538135" w:themeColor="accent6" w:themeShade="BF"/>
          <w:lang w:eastAsia="ja-JP"/>
        </w:rPr>
        <w:t>追加のベクターグラフィックス（必要ならば）</w:t>
      </w:r>
    </w:p>
    <w:p w14:paraId="07DCC19D" w14:textId="77777777" w:rsidR="00FA10F5" w:rsidRPr="00FA10F5" w:rsidRDefault="00FA10F5" w:rsidP="00FA10F5">
      <w:pPr>
        <w:pStyle w:val="ListParagraph"/>
        <w:ind w:left="360"/>
        <w:rPr>
          <w:rFonts w:ascii="Hiragino Kaku Gothic Pro W3" w:eastAsia="Hiragino Kaku Gothic Pro W3" w:hAnsi="Hiragino Kaku Gothic Pro W3"/>
          <w:color w:val="538135" w:themeColor="accent6" w:themeShade="BF"/>
        </w:rPr>
      </w:pPr>
    </w:p>
    <w:p w14:paraId="3AFC6273" w14:textId="713375DE" w:rsidR="00FA10F5" w:rsidRPr="00FA10F5" w:rsidRDefault="00FA10F5" w:rsidP="00FA10F5">
      <w:pPr>
        <w:pStyle w:val="SubHeadersBodyBold12ptbefore"/>
        <w:rPr>
          <w:rFonts w:ascii="Hiragino Kaku Gothic Pro W6" w:eastAsia="Hiragino Kaku Gothic Pro W6" w:hAnsi="Hiragino Kaku Gothic Pro W6"/>
          <w:bCs/>
          <w:color w:val="538135" w:themeColor="accent6" w:themeShade="BF"/>
        </w:rPr>
      </w:pPr>
      <w:r w:rsidRPr="00FA10F5">
        <w:rPr>
          <w:rFonts w:ascii="Hiragino Kaku Gothic Pro W6" w:eastAsia="Hiragino Kaku Gothic Pro W6" w:hAnsi="Hiragino Kaku Gothic Pro W6" w:cs="MS Mincho" w:hint="eastAsia"/>
          <w:bCs/>
          <w:color w:val="538135" w:themeColor="accent6" w:themeShade="BF"/>
          <w:lang w:eastAsia="ja-JP"/>
        </w:rPr>
        <w:t>４ページと５ページには以下を含める</w:t>
      </w:r>
      <w:r w:rsidRPr="00FA10F5">
        <w:rPr>
          <w:rFonts w:ascii="Hiragino Kaku Gothic Pro W6" w:eastAsia="Hiragino Kaku Gothic Pro W6" w:hAnsi="Hiragino Kaku Gothic Pro W6"/>
          <w:bCs/>
          <w:color w:val="538135" w:themeColor="accent6" w:themeShade="BF"/>
        </w:rPr>
        <w:t>:</w:t>
      </w:r>
    </w:p>
    <w:p w14:paraId="7F59BB60" w14:textId="35F1B2EC"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appendix 1.1</w:t>
      </w:r>
      <w:r w:rsidRPr="00FA10F5">
        <w:rPr>
          <w:rFonts w:ascii="Hiragino Kaku Gothic Pro W3" w:eastAsia="Hiragino Kaku Gothic Pro W3" w:hAnsi="Hiragino Kaku Gothic Pro W3" w:cs="MS Mincho" w:hint="eastAsia"/>
          <w:color w:val="538135" w:themeColor="accent6" w:themeShade="BF"/>
          <w:lang w:eastAsia="ja-JP"/>
        </w:rPr>
        <w:t>のテキスト、</w:t>
      </w:r>
      <w:r w:rsidRPr="00FA10F5">
        <w:rPr>
          <w:rFonts w:ascii="Hiragino Kaku Gothic Pro W3" w:eastAsia="Hiragino Kaku Gothic Pro W3" w:hAnsi="Hiragino Kaku Gothic Pro W3"/>
          <w:color w:val="538135" w:themeColor="accent6" w:themeShade="BF"/>
        </w:rPr>
        <w:t xml:space="preserve"> Page 4 &amp; 5    </w:t>
      </w:r>
    </w:p>
    <w:p w14:paraId="30765DC4" w14:textId="7D3CB11C"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追加のベクターグラフィックを含めなければならない。</w:t>
      </w:r>
    </w:p>
    <w:p w14:paraId="47F806D6" w14:textId="028B9191" w:rsidR="00FA10F5" w:rsidRPr="00FA10F5" w:rsidRDefault="00FA10F5" w:rsidP="00FA10F5">
      <w:pPr>
        <w:pStyle w:val="SubHeadersBodyBold12ptbefore"/>
        <w:rPr>
          <w:rFonts w:ascii="Hiragino Kaku Gothic Pro W6" w:eastAsia="Hiragino Kaku Gothic Pro W6" w:hAnsi="Hiragino Kaku Gothic Pro W6"/>
          <w:bCs/>
          <w:color w:val="538135" w:themeColor="accent6" w:themeShade="BF"/>
        </w:rPr>
      </w:pPr>
      <w:r w:rsidRPr="00FA10F5">
        <w:rPr>
          <w:rFonts w:ascii="Hiragino Kaku Gothic Pro W6" w:eastAsia="Hiragino Kaku Gothic Pro W6" w:hAnsi="Hiragino Kaku Gothic Pro W6" w:cs="MS Mincho" w:hint="eastAsia"/>
          <w:bCs/>
          <w:color w:val="538135" w:themeColor="accent6" w:themeShade="BF"/>
          <w:lang w:eastAsia="ja-JP"/>
        </w:rPr>
        <w:t>６ページと７ページには以下を含める</w:t>
      </w:r>
      <w:r w:rsidRPr="00FA10F5">
        <w:rPr>
          <w:rFonts w:ascii="Hiragino Kaku Gothic Pro W6" w:eastAsia="Hiragino Kaku Gothic Pro W6" w:hAnsi="Hiragino Kaku Gothic Pro W6"/>
          <w:bCs/>
          <w:color w:val="538135" w:themeColor="accent6" w:themeShade="BF"/>
        </w:rPr>
        <w:t>:</w:t>
      </w:r>
    </w:p>
    <w:p w14:paraId="112B2965" w14:textId="1C6367ED"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appendix 1.1</w:t>
      </w:r>
      <w:r w:rsidRPr="00FA10F5">
        <w:rPr>
          <w:rFonts w:ascii="Hiragino Kaku Gothic Pro W3" w:eastAsia="Hiragino Kaku Gothic Pro W3" w:hAnsi="Hiragino Kaku Gothic Pro W3" w:cs="MS Mincho" w:hint="eastAsia"/>
          <w:color w:val="538135" w:themeColor="accent6" w:themeShade="BF"/>
          <w:lang w:eastAsia="ja-JP"/>
        </w:rPr>
        <w:t>のテキスト、</w:t>
      </w:r>
      <w:r w:rsidRPr="00FA10F5">
        <w:rPr>
          <w:rFonts w:ascii="Hiragino Kaku Gothic Pro W3" w:eastAsia="Hiragino Kaku Gothic Pro W3" w:hAnsi="Hiragino Kaku Gothic Pro W3"/>
          <w:color w:val="538135" w:themeColor="accent6" w:themeShade="BF"/>
        </w:rPr>
        <w:t xml:space="preserve">Page 6 &amp; 7    </w:t>
      </w:r>
    </w:p>
    <w:p w14:paraId="3FDFBF83" w14:textId="2C96A02D"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追加のベクターグラフィックを含めなければならない。</w:t>
      </w:r>
    </w:p>
    <w:p w14:paraId="05C2EACC" w14:textId="0A560E18" w:rsidR="00FA10F5" w:rsidRPr="00FA10F5" w:rsidRDefault="00FA10F5" w:rsidP="00FA10F5">
      <w:pPr>
        <w:pStyle w:val="SubHeadersBodyBold12ptbefore"/>
        <w:rPr>
          <w:rFonts w:ascii="Hiragino Kaku Gothic Pro W6" w:eastAsia="Hiragino Kaku Gothic Pro W6" w:hAnsi="Hiragino Kaku Gothic Pro W6"/>
          <w:bCs/>
          <w:color w:val="538135" w:themeColor="accent6" w:themeShade="BF"/>
        </w:rPr>
      </w:pPr>
      <w:r w:rsidRPr="00FA10F5">
        <w:rPr>
          <w:rFonts w:ascii="Hiragino Kaku Gothic Pro W6" w:eastAsia="Hiragino Kaku Gothic Pro W6" w:hAnsi="Hiragino Kaku Gothic Pro W6" w:cs="MS Mincho" w:hint="eastAsia"/>
          <w:bCs/>
          <w:color w:val="538135" w:themeColor="accent6" w:themeShade="BF"/>
          <w:lang w:eastAsia="ja-JP"/>
        </w:rPr>
        <w:t>８ページには以下を含める</w:t>
      </w:r>
      <w:r w:rsidRPr="00FA10F5">
        <w:rPr>
          <w:rFonts w:ascii="Hiragino Kaku Gothic Pro W6" w:eastAsia="Hiragino Kaku Gothic Pro W6" w:hAnsi="Hiragino Kaku Gothic Pro W6"/>
          <w:bCs/>
          <w:color w:val="538135" w:themeColor="accent6" w:themeShade="BF"/>
        </w:rPr>
        <w:t>:</w:t>
      </w:r>
    </w:p>
    <w:p w14:paraId="21B63E4C" w14:textId="298BB737" w:rsidR="00FA10F5" w:rsidRPr="00FA10F5" w:rsidRDefault="00FA10F5" w:rsidP="00FA10F5">
      <w:pPr>
        <w:pStyle w:val="ListParagraph"/>
        <w:numPr>
          <w:ilvl w:val="0"/>
          <w:numId w:val="24"/>
        </w:numPr>
        <w:ind w:left="360"/>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appendix 1.1</w:t>
      </w:r>
      <w:r w:rsidRPr="00FA10F5">
        <w:rPr>
          <w:rFonts w:ascii="Hiragino Kaku Gothic Pro W3" w:eastAsia="Hiragino Kaku Gothic Pro W3" w:hAnsi="Hiragino Kaku Gothic Pro W3" w:cs="MS Mincho" w:hint="eastAsia"/>
          <w:color w:val="538135" w:themeColor="accent6" w:themeShade="BF"/>
          <w:lang w:eastAsia="ja-JP"/>
        </w:rPr>
        <w:t>のテキスト、</w:t>
      </w:r>
      <w:r w:rsidRPr="00FA10F5">
        <w:rPr>
          <w:rFonts w:ascii="Hiragino Kaku Gothic Pro W3" w:eastAsia="Hiragino Kaku Gothic Pro W3" w:hAnsi="Hiragino Kaku Gothic Pro W3"/>
          <w:color w:val="538135" w:themeColor="accent6" w:themeShade="BF"/>
        </w:rPr>
        <w:t xml:space="preserve">Page 8  </w:t>
      </w:r>
    </w:p>
    <w:p w14:paraId="6780A733" w14:textId="70007CCA" w:rsidR="00FA10F5" w:rsidRPr="00FA10F5" w:rsidRDefault="00FA10F5" w:rsidP="00FA10F5">
      <w:pPr>
        <w:pStyle w:val="ListParagraph"/>
        <w:numPr>
          <w:ilvl w:val="0"/>
          <w:numId w:val="24"/>
        </w:numPr>
        <w:ind w:left="360"/>
        <w:rPr>
          <w:rFonts w:ascii="Hiragino Kaku Gothic Pro W3" w:eastAsia="Hiragino Kaku Gothic Pro W3" w:hAnsi="Hiragino Kaku Gothic Pro W3" w:hint="eastAsia"/>
          <w:color w:val="538135" w:themeColor="accent6" w:themeShade="BF"/>
          <w:lang w:eastAsia="ja-JP"/>
        </w:rPr>
      </w:pPr>
      <w:r w:rsidRPr="00FA10F5">
        <w:rPr>
          <w:rFonts w:ascii="Hiragino Kaku Gothic Pro W3" w:eastAsia="Hiragino Kaku Gothic Pro W3" w:hAnsi="Hiragino Kaku Gothic Pro W3" w:cs="MS Mincho" w:hint="eastAsia"/>
          <w:color w:val="538135" w:themeColor="accent6" w:themeShade="BF"/>
          <w:lang w:eastAsia="ja-JP"/>
        </w:rPr>
        <w:t>追加のベクターグラフィック　かつ</w:t>
      </w:r>
      <w:r w:rsidRPr="00FA10F5">
        <w:rPr>
          <w:rFonts w:ascii="Hiragino Kaku Gothic Pro W3" w:eastAsia="Hiragino Kaku Gothic Pro W3" w:hAnsi="Hiragino Kaku Gothic Pro W3"/>
          <w:color w:val="538135" w:themeColor="accent6" w:themeShade="BF"/>
        </w:rPr>
        <w:t>/</w:t>
      </w:r>
      <w:r w:rsidRPr="00FA10F5">
        <w:rPr>
          <w:rFonts w:ascii="Hiragino Kaku Gothic Pro W3" w:eastAsia="Hiragino Kaku Gothic Pro W3" w:hAnsi="Hiragino Kaku Gothic Pro W3" w:cs="MS Mincho" w:hint="eastAsia"/>
          <w:color w:val="538135" w:themeColor="accent6" w:themeShade="BF"/>
          <w:lang w:eastAsia="ja-JP"/>
        </w:rPr>
        <w:t>または　ロゴ（必要ならば）</w:t>
      </w:r>
    </w:p>
    <w:p w14:paraId="4D9B3534" w14:textId="589D41CD" w:rsidR="00FA10F5" w:rsidRPr="00FA10F5" w:rsidRDefault="00FA10F5" w:rsidP="00FA10F5">
      <w:pPr>
        <w:spacing w:before="240"/>
        <w:rPr>
          <w:rFonts w:ascii="Hiragino Kaku Gothic Pro W6" w:eastAsia="Hiragino Kaku Gothic Pro W6" w:hAnsi="Hiragino Kaku Gothic Pro W6" w:hint="eastAsia"/>
          <w:b/>
          <w:bCs/>
          <w:color w:val="538135" w:themeColor="accent6" w:themeShade="BF"/>
          <w:lang w:eastAsia="ja-JP"/>
        </w:rPr>
      </w:pPr>
      <w:r w:rsidRPr="00FA10F5">
        <w:rPr>
          <w:rFonts w:ascii="Hiragino Kaku Gothic Pro W6" w:eastAsia="Hiragino Kaku Gothic Pro W6" w:hAnsi="Hiragino Kaku Gothic Pro W6" w:cs="MS Mincho" w:hint="eastAsia"/>
          <w:b/>
          <w:bCs/>
          <w:color w:val="538135" w:themeColor="accent6" w:themeShade="BF"/>
          <w:lang w:eastAsia="ja-JP"/>
        </w:rPr>
        <w:t>サイズ</w:t>
      </w:r>
      <w:r>
        <w:rPr>
          <w:rFonts w:ascii="Hiragino Kaku Gothic Pro W6" w:eastAsia="Hiragino Kaku Gothic Pro W6" w:hAnsi="Hiragino Kaku Gothic Pro W6" w:cs="MS Mincho" w:hint="eastAsia"/>
          <w:b/>
          <w:bCs/>
          <w:color w:val="538135" w:themeColor="accent6" w:themeShade="BF"/>
          <w:lang w:eastAsia="ja-JP"/>
        </w:rPr>
        <w:t>：</w:t>
      </w:r>
    </w:p>
    <w:p w14:paraId="5654F863" w14:textId="589D41CD" w:rsidR="00FA10F5" w:rsidRPr="00FA10F5" w:rsidRDefault="00FA10F5" w:rsidP="00FA10F5">
      <w:pPr>
        <w:pStyle w:val="ListParagraph"/>
        <w:numPr>
          <w:ilvl w:val="0"/>
          <w:numId w:val="22"/>
        </w:numPr>
        <w:jc w:val="both"/>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Each page</w:t>
      </w:r>
      <w:r w:rsidRPr="00FA10F5">
        <w:rPr>
          <w:rFonts w:ascii="Hiragino Kaku Gothic Pro W3" w:eastAsia="Hiragino Kaku Gothic Pro W3" w:hAnsi="Hiragino Kaku Gothic Pro W3" w:cs="MS Mincho" w:hint="eastAsia"/>
          <w:color w:val="538135" w:themeColor="accent6" w:themeShade="BF"/>
          <w:lang w:eastAsia="ja-JP"/>
        </w:rPr>
        <w:t>各ページ</w:t>
      </w:r>
      <w:r w:rsidRPr="00FA10F5">
        <w:rPr>
          <w:rFonts w:ascii="Hiragino Kaku Gothic Pro W3" w:eastAsia="Hiragino Kaku Gothic Pro W3" w:hAnsi="Hiragino Kaku Gothic Pro W3"/>
          <w:color w:val="538135" w:themeColor="accent6" w:themeShade="BF"/>
        </w:rPr>
        <w:t xml:space="preserve">: 190mm </w:t>
      </w:r>
      <w:r w:rsidRPr="00FA10F5">
        <w:rPr>
          <w:rFonts w:ascii="Hiragino Kaku Gothic Pro W3" w:eastAsia="Hiragino Kaku Gothic Pro W3" w:hAnsi="Hiragino Kaku Gothic Pro W3" w:cs="MS Mincho" w:hint="eastAsia"/>
          <w:color w:val="538135" w:themeColor="accent6" w:themeShade="BF"/>
          <w:lang w:eastAsia="ja-JP"/>
        </w:rPr>
        <w:t>横</w:t>
      </w:r>
      <w:r w:rsidRPr="00FA10F5">
        <w:rPr>
          <w:rFonts w:ascii="Hiragino Kaku Gothic Pro W3" w:eastAsia="Hiragino Kaku Gothic Pro W3" w:hAnsi="Hiragino Kaku Gothic Pro W3"/>
          <w:color w:val="538135" w:themeColor="accent6" w:themeShade="BF"/>
        </w:rPr>
        <w:t xml:space="preserve"> x 120mm </w:t>
      </w:r>
      <w:r w:rsidRPr="00FA10F5">
        <w:rPr>
          <w:rFonts w:ascii="Hiragino Kaku Gothic Pro W3" w:eastAsia="Hiragino Kaku Gothic Pro W3" w:hAnsi="Hiragino Kaku Gothic Pro W3" w:cs="MS Mincho" w:hint="eastAsia"/>
          <w:color w:val="538135" w:themeColor="accent6" w:themeShade="BF"/>
          <w:lang w:eastAsia="ja-JP"/>
        </w:rPr>
        <w:t>高さ</w:t>
      </w:r>
    </w:p>
    <w:p w14:paraId="14C9C868" w14:textId="77777777" w:rsidR="00FA10F5" w:rsidRPr="00FA10F5" w:rsidRDefault="00FA10F5" w:rsidP="00FA10F5">
      <w:pPr>
        <w:pStyle w:val="ListParagraph"/>
        <w:numPr>
          <w:ilvl w:val="0"/>
          <w:numId w:val="22"/>
        </w:numPr>
        <w:jc w:val="both"/>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Facing pages</w:t>
      </w:r>
      <w:r w:rsidRPr="00FA10F5">
        <w:rPr>
          <w:rFonts w:ascii="Hiragino Kaku Gothic Pro W3" w:eastAsia="Hiragino Kaku Gothic Pro W3" w:hAnsi="Hiragino Kaku Gothic Pro W3" w:cs="MS Mincho" w:hint="eastAsia"/>
          <w:color w:val="538135" w:themeColor="accent6" w:themeShade="BF"/>
          <w:lang w:eastAsia="ja-JP"/>
        </w:rPr>
        <w:t>見開きページ</w:t>
      </w:r>
      <w:r w:rsidRPr="00FA10F5">
        <w:rPr>
          <w:rFonts w:ascii="Hiragino Kaku Gothic Pro W3" w:eastAsia="Hiragino Kaku Gothic Pro W3" w:hAnsi="Hiragino Kaku Gothic Pro W3"/>
          <w:color w:val="538135" w:themeColor="accent6" w:themeShade="BF"/>
        </w:rPr>
        <w:t xml:space="preserve">: 380mm </w:t>
      </w:r>
      <w:r w:rsidRPr="00FA10F5">
        <w:rPr>
          <w:rFonts w:ascii="Hiragino Kaku Gothic Pro W3" w:eastAsia="Hiragino Kaku Gothic Pro W3" w:hAnsi="Hiragino Kaku Gothic Pro W3" w:cs="MS Mincho" w:hint="eastAsia"/>
          <w:color w:val="538135" w:themeColor="accent6" w:themeShade="BF"/>
          <w:lang w:eastAsia="ja-JP"/>
        </w:rPr>
        <w:t>横</w:t>
      </w:r>
      <w:r w:rsidRPr="00FA10F5">
        <w:rPr>
          <w:rFonts w:ascii="Hiragino Kaku Gothic Pro W3" w:eastAsia="Hiragino Kaku Gothic Pro W3" w:hAnsi="Hiragino Kaku Gothic Pro W3"/>
          <w:color w:val="538135" w:themeColor="accent6" w:themeShade="BF"/>
        </w:rPr>
        <w:t xml:space="preserve"> x 120mm </w:t>
      </w:r>
      <w:r w:rsidRPr="00FA10F5">
        <w:rPr>
          <w:rFonts w:ascii="Hiragino Kaku Gothic Pro W3" w:eastAsia="Hiragino Kaku Gothic Pro W3" w:hAnsi="Hiragino Kaku Gothic Pro W3" w:cs="MS Mincho" w:hint="eastAsia"/>
          <w:color w:val="538135" w:themeColor="accent6" w:themeShade="BF"/>
          <w:lang w:eastAsia="ja-JP"/>
        </w:rPr>
        <w:t>高さ</w:t>
      </w:r>
    </w:p>
    <w:p w14:paraId="3D164114" w14:textId="77777777" w:rsidR="00FA10F5" w:rsidRDefault="00FA10F5" w:rsidP="00FA10F5">
      <w:pPr>
        <w:spacing w:before="240"/>
        <w:rPr>
          <w:rFonts w:ascii="Hiragino Kaku Gothic Pro W6" w:eastAsia="Hiragino Kaku Gothic Pro W6" w:hAnsi="Hiragino Kaku Gothic Pro W6" w:cs="MS Mincho"/>
          <w:b/>
          <w:bCs/>
          <w:color w:val="538135" w:themeColor="accent6" w:themeShade="BF"/>
          <w:lang w:eastAsia="ja-JP"/>
        </w:rPr>
      </w:pPr>
    </w:p>
    <w:p w14:paraId="2A4E6036" w14:textId="77777777" w:rsidR="00FA10F5" w:rsidRDefault="00FA10F5" w:rsidP="00FA10F5">
      <w:pPr>
        <w:spacing w:before="240"/>
        <w:rPr>
          <w:rFonts w:ascii="Hiragino Kaku Gothic Pro W6" w:eastAsia="Hiragino Kaku Gothic Pro W6" w:hAnsi="Hiragino Kaku Gothic Pro W6" w:cs="MS Mincho"/>
          <w:b/>
          <w:bCs/>
          <w:color w:val="538135" w:themeColor="accent6" w:themeShade="BF"/>
          <w:lang w:eastAsia="ja-JP"/>
        </w:rPr>
      </w:pPr>
    </w:p>
    <w:p w14:paraId="1C19FA7A" w14:textId="19CB60D4" w:rsidR="00FA10F5" w:rsidRPr="00FA10F5" w:rsidRDefault="00FA10F5" w:rsidP="00FA10F5">
      <w:pPr>
        <w:spacing w:before="240"/>
        <w:rPr>
          <w:rFonts w:ascii="Hiragino Kaku Gothic Pro W6" w:eastAsia="Hiragino Kaku Gothic Pro W6" w:hAnsi="Hiragino Kaku Gothic Pro W6"/>
          <w:b/>
          <w:bCs/>
          <w:color w:val="538135" w:themeColor="accent6" w:themeShade="BF"/>
        </w:rPr>
      </w:pPr>
      <w:r w:rsidRPr="00FA10F5">
        <w:rPr>
          <w:rFonts w:ascii="Hiragino Kaku Gothic Pro W6" w:eastAsia="Hiragino Kaku Gothic Pro W6" w:hAnsi="Hiragino Kaku Gothic Pro W6" w:cs="MS Mincho" w:hint="eastAsia"/>
          <w:b/>
          <w:bCs/>
          <w:color w:val="538135" w:themeColor="accent6" w:themeShade="BF"/>
          <w:lang w:eastAsia="ja-JP"/>
        </w:rPr>
        <w:lastRenderedPageBreak/>
        <w:t>カラー</w:t>
      </w:r>
      <w:r>
        <w:rPr>
          <w:rFonts w:ascii="Hiragino Kaku Gothic Pro W6" w:eastAsia="Hiragino Kaku Gothic Pro W6" w:hAnsi="Hiragino Kaku Gothic Pro W6" w:cs="MS Mincho" w:hint="eastAsia"/>
          <w:b/>
          <w:bCs/>
          <w:color w:val="538135" w:themeColor="accent6" w:themeShade="BF"/>
          <w:lang w:eastAsia="ja-JP"/>
        </w:rPr>
        <w:t>：</w:t>
      </w:r>
    </w:p>
    <w:p w14:paraId="2BAAD2BE" w14:textId="2AC35974" w:rsidR="00FA10F5" w:rsidRPr="00FA10F5" w:rsidRDefault="00FA10F5" w:rsidP="00FA10F5">
      <w:pPr>
        <w:pStyle w:val="ListParagraph"/>
        <w:numPr>
          <w:ilvl w:val="0"/>
          <w:numId w:val="22"/>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同じ４色の</w:t>
      </w:r>
      <w:r w:rsidRPr="00FA10F5">
        <w:rPr>
          <w:rFonts w:ascii="Hiragino Kaku Gothic Pro W3" w:eastAsia="Hiragino Kaku Gothic Pro W3" w:hAnsi="Hiragino Kaku Gothic Pro W3"/>
          <w:color w:val="538135" w:themeColor="accent6" w:themeShade="BF"/>
        </w:rPr>
        <w:t>PMS Uncoated colours</w:t>
      </w:r>
      <w:r w:rsidRPr="00FA10F5">
        <w:rPr>
          <w:rFonts w:ascii="Hiragino Kaku Gothic Pro W3" w:eastAsia="Hiragino Kaku Gothic Pro W3" w:hAnsi="Hiragino Kaku Gothic Pro W3" w:cs="MS Mincho" w:hint="eastAsia"/>
          <w:color w:val="538135" w:themeColor="accent6" w:themeShade="BF"/>
          <w:lang w:eastAsia="ja-JP"/>
        </w:rPr>
        <w:t>（ロゴと名刺で使った）を使い、チントやグラデーションを適用しないこと（１００％カラーのみ許される）</w:t>
      </w:r>
    </w:p>
    <w:p w14:paraId="4A0C7AD5" w14:textId="77777777" w:rsidR="00CF479D" w:rsidRPr="00FA10F5" w:rsidRDefault="00CF479D" w:rsidP="00CF479D">
      <w:pPr>
        <w:rPr>
          <w:rFonts w:ascii="Hiragino Kaku Gothic Pro W3" w:eastAsia="Hiragino Kaku Gothic Pro W3" w:hAnsi="Hiragino Kaku Gothic Pro W3"/>
          <w:color w:val="538135" w:themeColor="accent6" w:themeShade="BF"/>
        </w:rPr>
      </w:pPr>
    </w:p>
    <w:p w14:paraId="16603DFA" w14:textId="0C8B1B04" w:rsidR="00CF479D" w:rsidRPr="00FA10F5" w:rsidRDefault="00CF479D" w:rsidP="00CF479D">
      <w:pPr>
        <w:pStyle w:val="SubHeadersBodyBold12ptbefore"/>
        <w:rPr>
          <w:rFonts w:ascii="Hiragino Kaku Gothic Pro W6" w:eastAsia="Hiragino Kaku Gothic Pro W6" w:hAnsi="Hiragino Kaku Gothic Pro W6" w:hint="eastAsia"/>
          <w:bCs/>
          <w:color w:val="538135" w:themeColor="accent6" w:themeShade="BF"/>
          <w:lang w:eastAsia="ja-JP"/>
        </w:rPr>
      </w:pPr>
      <w:r w:rsidRPr="00FA10F5">
        <w:rPr>
          <w:rFonts w:ascii="Hiragino Kaku Gothic Pro W6" w:eastAsia="Hiragino Kaku Gothic Pro W6" w:hAnsi="Hiragino Kaku Gothic Pro W6" w:cs="MS Mincho" w:hint="eastAsia"/>
          <w:bCs/>
          <w:color w:val="538135" w:themeColor="accent6" w:themeShade="BF"/>
          <w:lang w:eastAsia="ja-JP"/>
        </w:rPr>
        <w:t>ファイル</w:t>
      </w:r>
      <w:r w:rsidR="00FA10F5">
        <w:rPr>
          <w:rFonts w:ascii="Hiragino Kaku Gothic Pro W6" w:eastAsia="Hiragino Kaku Gothic Pro W6" w:hAnsi="Hiragino Kaku Gothic Pro W6" w:cs="MS Mincho" w:hint="eastAsia"/>
          <w:bCs/>
          <w:color w:val="538135" w:themeColor="accent6" w:themeShade="BF"/>
          <w:lang w:eastAsia="ja-JP"/>
        </w:rPr>
        <w:t>の種類</w:t>
      </w:r>
    </w:p>
    <w:p w14:paraId="053653E6" w14:textId="4F982C0A" w:rsidR="00CF479D" w:rsidRPr="00FA10F5" w:rsidRDefault="00CF479D" w:rsidP="00CF479D">
      <w:pPr>
        <w:pStyle w:val="ListParagraph"/>
        <w:numPr>
          <w:ilvl w:val="0"/>
          <w:numId w:val="22"/>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作業ファイル</w:t>
      </w:r>
      <w:r w:rsidRPr="00FA10F5">
        <w:rPr>
          <w:rFonts w:ascii="Hiragino Kaku Gothic Pro W3" w:eastAsia="Hiragino Kaku Gothic Pro W3" w:hAnsi="Hiragino Kaku Gothic Pro W3" w:hint="eastAsia"/>
          <w:color w:val="538135" w:themeColor="accent6" w:themeShade="BF"/>
          <w:lang w:eastAsia="ja-JP"/>
        </w:rPr>
        <w:t>:</w:t>
      </w:r>
      <w:r w:rsidRPr="00FA10F5">
        <w:rPr>
          <w:rFonts w:ascii="Hiragino Kaku Gothic Pro W3" w:eastAsia="Hiragino Kaku Gothic Pro W3" w:hAnsi="Hiragino Kaku Gothic Pro W3"/>
          <w:color w:val="538135" w:themeColor="accent6" w:themeShade="BF"/>
        </w:rPr>
        <w:t xml:space="preserve"> InDesign </w:t>
      </w:r>
    </w:p>
    <w:p w14:paraId="103D5B40" w14:textId="1BDE4F55" w:rsidR="00CF479D" w:rsidRPr="00FA10F5" w:rsidRDefault="00CF479D" w:rsidP="00CF479D">
      <w:pPr>
        <w:pStyle w:val="ListParagraph"/>
        <w:numPr>
          <w:ilvl w:val="0"/>
          <w:numId w:val="22"/>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あらゆる追加要素（画像）</w:t>
      </w:r>
      <w:r w:rsidRPr="00FA10F5">
        <w:rPr>
          <w:rFonts w:ascii="Hiragino Kaku Gothic Pro W3" w:eastAsia="Hiragino Kaku Gothic Pro W3" w:hAnsi="Hiragino Kaku Gothic Pro W3" w:hint="eastAsia"/>
          <w:color w:val="538135" w:themeColor="accent6" w:themeShade="BF"/>
          <w:lang w:eastAsia="ja-JP"/>
        </w:rPr>
        <w:t>:</w:t>
      </w:r>
      <w:r w:rsidRPr="00FA10F5">
        <w:rPr>
          <w:rFonts w:ascii="Hiragino Kaku Gothic Pro W3" w:eastAsia="Hiragino Kaku Gothic Pro W3" w:hAnsi="Hiragino Kaku Gothic Pro W3"/>
          <w:color w:val="538135" w:themeColor="accent6" w:themeShade="BF"/>
        </w:rPr>
        <w:t xml:space="preserve"> AI</w:t>
      </w:r>
      <w:r w:rsidRPr="00FA10F5">
        <w:rPr>
          <w:rFonts w:ascii="Hiragino Kaku Gothic Pro W3" w:eastAsia="Hiragino Kaku Gothic Pro W3" w:hAnsi="Hiragino Kaku Gothic Pro W3" w:cs="MS Mincho" w:hint="eastAsia"/>
          <w:color w:val="538135" w:themeColor="accent6" w:themeShade="BF"/>
          <w:lang w:eastAsia="ja-JP"/>
        </w:rPr>
        <w:t>または</w:t>
      </w:r>
      <w:r w:rsidRPr="00FA10F5">
        <w:rPr>
          <w:rFonts w:ascii="Hiragino Kaku Gothic Pro W3" w:eastAsia="Hiragino Kaku Gothic Pro W3" w:hAnsi="Hiragino Kaku Gothic Pro W3"/>
          <w:color w:val="538135" w:themeColor="accent6" w:themeShade="BF"/>
        </w:rPr>
        <w:t>EPS</w:t>
      </w:r>
    </w:p>
    <w:p w14:paraId="1CE25EAC" w14:textId="3CFE5D9F" w:rsidR="00CF479D" w:rsidRPr="00FA10F5" w:rsidRDefault="00CF479D" w:rsidP="00CF479D">
      <w:pPr>
        <w:pStyle w:val="ListParagraph"/>
        <w:numPr>
          <w:ilvl w:val="0"/>
          <w:numId w:val="22"/>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PDF</w:t>
      </w:r>
      <w:r w:rsidRPr="00FA10F5">
        <w:rPr>
          <w:rFonts w:ascii="Hiragino Kaku Gothic Pro W3" w:eastAsia="Hiragino Kaku Gothic Pro W3" w:hAnsi="Hiragino Kaku Gothic Pro W3" w:cs="MS Mincho" w:hint="eastAsia"/>
          <w:color w:val="538135" w:themeColor="accent6" w:themeShade="BF"/>
          <w:lang w:eastAsia="ja-JP"/>
        </w:rPr>
        <w:t>ファイル</w:t>
      </w:r>
      <w:r w:rsidRPr="00FA10F5">
        <w:rPr>
          <w:rFonts w:ascii="Hiragino Kaku Gothic Pro W3" w:eastAsia="Hiragino Kaku Gothic Pro W3" w:hAnsi="Hiragino Kaku Gothic Pro W3"/>
          <w:color w:val="538135" w:themeColor="accent6" w:themeShade="BF"/>
        </w:rPr>
        <w:t>: PDF/X-4:2008</w:t>
      </w:r>
    </w:p>
    <w:p w14:paraId="3356BDB5" w14:textId="3A961F3C" w:rsidR="00CF479D" w:rsidRPr="00FA10F5" w:rsidRDefault="00CF479D" w:rsidP="00CF479D">
      <w:pPr>
        <w:pStyle w:val="SubHeadersBodyBold12ptbefore"/>
        <w:rPr>
          <w:rFonts w:ascii="Hiragino Kaku Gothic Pro W6" w:eastAsia="Hiragino Kaku Gothic Pro W6" w:hAnsi="Hiragino Kaku Gothic Pro W6" w:hint="eastAsia"/>
          <w:bCs/>
          <w:color w:val="538135" w:themeColor="accent6" w:themeShade="BF"/>
          <w:lang w:eastAsia="ja-JP"/>
        </w:rPr>
      </w:pPr>
      <w:r w:rsidRPr="00FA10F5">
        <w:rPr>
          <w:rFonts w:ascii="Hiragino Kaku Gothic Pro W6" w:eastAsia="Hiragino Kaku Gothic Pro W6" w:hAnsi="Hiragino Kaku Gothic Pro W6" w:cs="MS Mincho" w:hint="eastAsia"/>
          <w:bCs/>
          <w:color w:val="538135" w:themeColor="accent6" w:themeShade="BF"/>
          <w:lang w:eastAsia="ja-JP"/>
        </w:rPr>
        <w:t>ブリード</w:t>
      </w:r>
    </w:p>
    <w:p w14:paraId="21B89EB3" w14:textId="585D0231" w:rsidR="00CF479D" w:rsidRPr="00FA10F5" w:rsidRDefault="00CF479D" w:rsidP="00CF479D">
      <w:pPr>
        <w:pStyle w:val="ListParagraph"/>
        <w:numPr>
          <w:ilvl w:val="0"/>
          <w:numId w:val="22"/>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4.0mm (</w:t>
      </w:r>
      <w:r w:rsidRPr="00FA10F5">
        <w:rPr>
          <w:rFonts w:ascii="Hiragino Kaku Gothic Pro W3" w:eastAsia="Hiragino Kaku Gothic Pro W3" w:hAnsi="Hiragino Kaku Gothic Pro W3" w:cs="MS Mincho" w:hint="eastAsia"/>
          <w:color w:val="538135" w:themeColor="accent6" w:themeShade="BF"/>
          <w:lang w:eastAsia="ja-JP"/>
        </w:rPr>
        <w:t>正確に</w:t>
      </w:r>
      <w:r w:rsidRPr="00FA10F5">
        <w:rPr>
          <w:rFonts w:ascii="Hiragino Kaku Gothic Pro W3" w:eastAsia="Hiragino Kaku Gothic Pro W3" w:hAnsi="Hiragino Kaku Gothic Pro W3"/>
          <w:color w:val="538135" w:themeColor="accent6" w:themeShade="BF"/>
        </w:rPr>
        <w:t>)</w:t>
      </w:r>
    </w:p>
    <w:p w14:paraId="42ACF99E" w14:textId="2C3912D8" w:rsidR="00CF479D" w:rsidRPr="00FA10F5" w:rsidRDefault="00CF479D" w:rsidP="00CF479D">
      <w:pPr>
        <w:pStyle w:val="SubHeadersBodyBold12ptbefore"/>
        <w:rPr>
          <w:rFonts w:ascii="Hiragino Kaku Gothic Pro W6" w:eastAsia="Hiragino Kaku Gothic Pro W6" w:hAnsi="Hiragino Kaku Gothic Pro W6"/>
          <w:bCs/>
          <w:color w:val="538135" w:themeColor="accent6" w:themeShade="BF"/>
        </w:rPr>
      </w:pPr>
      <w:r w:rsidRPr="00FA10F5">
        <w:rPr>
          <w:rFonts w:ascii="Hiragino Kaku Gothic Pro W6" w:eastAsia="Hiragino Kaku Gothic Pro W6" w:hAnsi="Hiragino Kaku Gothic Pro W6" w:cs="MS Mincho" w:hint="eastAsia"/>
          <w:bCs/>
          <w:color w:val="538135" w:themeColor="accent6" w:themeShade="BF"/>
          <w:lang w:eastAsia="ja-JP"/>
        </w:rPr>
        <w:t>名前</w:t>
      </w:r>
      <w:r w:rsidRPr="00FA10F5">
        <w:rPr>
          <w:rFonts w:ascii="Hiragino Kaku Gothic Pro W6" w:eastAsia="Hiragino Kaku Gothic Pro W6" w:hAnsi="Hiragino Kaku Gothic Pro W6"/>
          <w:bCs/>
          <w:color w:val="538135" w:themeColor="accent6" w:themeShade="BF"/>
        </w:rPr>
        <w:t xml:space="preserve">: </w:t>
      </w:r>
    </w:p>
    <w:p w14:paraId="520823A3" w14:textId="77777777" w:rsidR="00FA10F5" w:rsidRDefault="00CF479D" w:rsidP="00CF479D">
      <w:pPr>
        <w:rPr>
          <w:rFonts w:ascii="Hiragino Kaku Gothic Pro W3" w:eastAsia="Hiragino Kaku Gothic Pro W3" w:hAnsi="Hiragino Kaku Gothic Pro W3" w:cs="MS Mincho"/>
          <w:color w:val="538135" w:themeColor="accent6" w:themeShade="BF"/>
          <w:lang w:eastAsia="ja-JP"/>
        </w:rPr>
      </w:pPr>
      <w:r w:rsidRPr="00FA10F5">
        <w:rPr>
          <w:rFonts w:ascii="Hiragino Kaku Gothic Pro W3" w:eastAsia="Hiragino Kaku Gothic Pro W3" w:hAnsi="Hiragino Kaku Gothic Pro W3" w:cs="MS Mincho" w:hint="eastAsia"/>
          <w:color w:val="538135" w:themeColor="accent6" w:themeShade="BF"/>
          <w:lang w:eastAsia="ja-JP"/>
        </w:rPr>
        <w:t>注意</w:t>
      </w:r>
      <w:r w:rsidRPr="00FA10F5">
        <w:rPr>
          <w:rFonts w:ascii="Hiragino Kaku Gothic Pro W3" w:eastAsia="Hiragino Kaku Gothic Pro W3" w:hAnsi="Hiragino Kaku Gothic Pro W3" w:hint="eastAsia"/>
          <w:color w:val="538135" w:themeColor="accent6" w:themeShade="BF"/>
          <w:lang w:eastAsia="ja-JP"/>
        </w:rPr>
        <w:t>:</w:t>
      </w:r>
      <w:r w:rsidRPr="00FA10F5">
        <w:rPr>
          <w:rFonts w:ascii="Hiragino Kaku Gothic Pro W3" w:eastAsia="Hiragino Kaku Gothic Pro W3" w:hAnsi="Hiragino Kaku Gothic Pro W3"/>
          <w:color w:val="538135" w:themeColor="accent6" w:themeShade="BF"/>
        </w:rPr>
        <w:t xml:space="preserve"> YY</w:t>
      </w:r>
      <w:r w:rsidRPr="00FA10F5">
        <w:rPr>
          <w:rFonts w:ascii="Hiragino Kaku Gothic Pro W3" w:eastAsia="Hiragino Kaku Gothic Pro W3" w:hAnsi="Hiragino Kaku Gothic Pro W3" w:cs="MS Mincho" w:hint="eastAsia"/>
          <w:color w:val="538135" w:themeColor="accent6" w:themeShade="BF"/>
          <w:lang w:eastAsia="ja-JP"/>
        </w:rPr>
        <w:t>は選手番号を表す</w:t>
      </w:r>
    </w:p>
    <w:p w14:paraId="3596DE07" w14:textId="71332465" w:rsidR="00CF479D" w:rsidRPr="00FA10F5" w:rsidRDefault="00CF479D" w:rsidP="00CF479D">
      <w:pPr>
        <w:rPr>
          <w:rFonts w:ascii="Hiragino Kaku Gothic Pro W3" w:eastAsia="Hiragino Kaku Gothic Pro W3" w:hAnsi="Hiragino Kaku Gothic Pro W3"/>
        </w:rPr>
      </w:pPr>
      <w:r w:rsidRPr="00FA10F5">
        <w:rPr>
          <w:rFonts w:ascii="Hiragino Kaku Gothic Pro W3" w:eastAsia="Hiragino Kaku Gothic Pro W3" w:hAnsi="Hiragino Kaku Gothic Pro W3"/>
          <w:color w:val="FF0000"/>
        </w:rPr>
        <w:t>Folder name</w:t>
      </w:r>
      <w:r w:rsidRPr="00FA10F5">
        <w:rPr>
          <w:rFonts w:ascii="Hiragino Kaku Gothic Pro W3" w:eastAsia="Hiragino Kaku Gothic Pro W3" w:hAnsi="Hiragino Kaku Gothic Pro W3" w:cs="MS Mincho" w:hint="eastAsia"/>
          <w:color w:val="FF0000"/>
          <w:lang w:eastAsia="ja-JP"/>
        </w:rPr>
        <w:t>フォルダ名</w:t>
      </w:r>
      <w:r w:rsidRPr="00FA10F5">
        <w:rPr>
          <w:rFonts w:ascii="Hiragino Kaku Gothic Pro W3" w:eastAsia="Hiragino Kaku Gothic Pro W3" w:hAnsi="Hiragino Kaku Gothic Pro W3"/>
          <w:color w:val="FF0000"/>
        </w:rPr>
        <w:t>: Brochure Part A</w:t>
      </w:r>
    </w:p>
    <w:p w14:paraId="77D0759A" w14:textId="1D4C0241" w:rsidR="00CF479D" w:rsidRPr="00FA10F5" w:rsidRDefault="00CF479D" w:rsidP="00CF479D">
      <w:pPr>
        <w:pStyle w:val="ListParagraph"/>
        <w:numPr>
          <w:ilvl w:val="0"/>
          <w:numId w:val="26"/>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パンフレットのファイル名</w:t>
      </w:r>
      <w:r w:rsidRPr="00FA10F5">
        <w:rPr>
          <w:rFonts w:ascii="Hiragino Kaku Gothic Pro W3" w:eastAsia="Hiragino Kaku Gothic Pro W3" w:hAnsi="Hiragino Kaku Gothic Pro W3"/>
          <w:color w:val="538135" w:themeColor="accent6" w:themeShade="BF"/>
        </w:rPr>
        <w:t xml:space="preserve">: </w:t>
      </w:r>
      <w:proofErr w:type="spellStart"/>
      <w:r w:rsidRPr="00FA10F5">
        <w:rPr>
          <w:rFonts w:ascii="Hiragino Kaku Gothic Pro W3" w:eastAsia="Hiragino Kaku Gothic Pro W3" w:hAnsi="Hiragino Kaku Gothic Pro W3"/>
          <w:color w:val="538135" w:themeColor="accent6" w:themeShade="BF"/>
        </w:rPr>
        <w:t>YY_Arthouse_Brochure_PMS_PartA.indd</w:t>
      </w:r>
      <w:proofErr w:type="spellEnd"/>
    </w:p>
    <w:p w14:paraId="133C900E" w14:textId="07FF2985" w:rsidR="00CF479D" w:rsidRPr="00FA10F5" w:rsidRDefault="00CF479D" w:rsidP="00CF479D">
      <w:pPr>
        <w:pStyle w:val="ListParagraph"/>
        <w:numPr>
          <w:ilvl w:val="0"/>
          <w:numId w:val="26"/>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パンフレットのファイル名</w:t>
      </w:r>
      <w:r w:rsidRPr="00FA10F5">
        <w:rPr>
          <w:rFonts w:ascii="Hiragino Kaku Gothic Pro W3" w:eastAsia="Hiragino Kaku Gothic Pro W3" w:hAnsi="Hiragino Kaku Gothic Pro W3"/>
          <w:color w:val="538135" w:themeColor="accent6" w:themeShade="BF"/>
        </w:rPr>
        <w:t>: YY_Arthouse_Brochure_PMS_PartA_facingpages.pdf</w:t>
      </w:r>
    </w:p>
    <w:p w14:paraId="156F2D59" w14:textId="62E885BE" w:rsidR="00CF479D" w:rsidRPr="00FA10F5" w:rsidRDefault="00CF479D" w:rsidP="00CF479D">
      <w:pPr>
        <w:pStyle w:val="ListParagraph"/>
        <w:numPr>
          <w:ilvl w:val="0"/>
          <w:numId w:val="26"/>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s="MS Mincho" w:hint="eastAsia"/>
          <w:color w:val="538135" w:themeColor="accent6" w:themeShade="BF"/>
          <w:lang w:eastAsia="ja-JP"/>
        </w:rPr>
        <w:t>パンフレットのファイル名</w:t>
      </w:r>
      <w:r w:rsidRPr="00FA10F5">
        <w:rPr>
          <w:rFonts w:ascii="Hiragino Kaku Gothic Pro W3" w:eastAsia="Hiragino Kaku Gothic Pro W3" w:hAnsi="Hiragino Kaku Gothic Pro W3"/>
          <w:color w:val="538135" w:themeColor="accent6" w:themeShade="BF"/>
        </w:rPr>
        <w:t>: YY_Arthouse_Brochure_PMS_PartA_imposed.pdf</w:t>
      </w:r>
    </w:p>
    <w:p w14:paraId="652B7503" w14:textId="77777777" w:rsidR="00CF479D" w:rsidRPr="00FA10F5" w:rsidRDefault="00CF479D" w:rsidP="00CF479D">
      <w:pPr>
        <w:rPr>
          <w:rFonts w:ascii="Hiragino Kaku Gothic Pro W3" w:eastAsia="Hiragino Kaku Gothic Pro W3" w:hAnsi="Hiragino Kaku Gothic Pro W3"/>
        </w:rPr>
      </w:pPr>
    </w:p>
    <w:p w14:paraId="4F34F172" w14:textId="0D5FAD3B" w:rsidR="00CF479D" w:rsidRPr="00FA10F5" w:rsidRDefault="00CF479D" w:rsidP="00CF479D">
      <w:pPr>
        <w:pStyle w:val="BodySubHeaderSpacebefore"/>
        <w:rPr>
          <w:rFonts w:ascii="Hiragino Kaku Gothic Pro W6" w:eastAsia="Hiragino Kaku Gothic Pro W6" w:hAnsi="Hiragino Kaku Gothic Pro W6"/>
          <w:b/>
          <w:bCs/>
        </w:rPr>
      </w:pPr>
      <w:r w:rsidRPr="00FA10F5">
        <w:rPr>
          <w:rFonts w:ascii="Hiragino Kaku Gothic Pro W6" w:eastAsia="Hiragino Kaku Gothic Pro W6" w:hAnsi="Hiragino Kaku Gothic Pro W6" w:hint="eastAsia"/>
          <w:b/>
          <w:bCs/>
          <w:lang w:eastAsia="ja-JP"/>
        </w:rPr>
        <w:t>提出物</w:t>
      </w:r>
    </w:p>
    <w:p w14:paraId="3D1F77D5" w14:textId="1A6CAF87" w:rsidR="00CF479D" w:rsidRPr="00FA10F5" w:rsidRDefault="00FA10F5" w:rsidP="00CF479D">
      <w:pPr>
        <w:rPr>
          <w:rFonts w:ascii="Hiragino Kaku Gothic Pro W6" w:eastAsia="Hiragino Kaku Gothic Pro W6" w:hAnsi="Hiragino Kaku Gothic Pro W6" w:hint="eastAsia"/>
          <w:b/>
          <w:bCs/>
          <w:color w:val="538135" w:themeColor="accent6" w:themeShade="BF"/>
          <w:lang w:eastAsia="ja-JP"/>
        </w:rPr>
      </w:pPr>
      <w:r w:rsidRPr="00FA10F5">
        <w:rPr>
          <w:rFonts w:ascii="Hiragino Kaku Gothic Pro W6" w:eastAsia="Hiragino Kaku Gothic Pro W6" w:hAnsi="Hiragino Kaku Gothic Pro W6" w:hint="eastAsia"/>
          <w:b/>
          <w:bCs/>
          <w:color w:val="538135" w:themeColor="accent6" w:themeShade="BF"/>
          <w:lang w:eastAsia="ja-JP"/>
        </w:rPr>
        <w:t>プリントアウト</w:t>
      </w:r>
    </w:p>
    <w:p w14:paraId="194948AB" w14:textId="6AF8AEB0" w:rsidR="00CF479D" w:rsidRPr="00FA10F5" w:rsidRDefault="00CF479D" w:rsidP="00CF479D">
      <w:pPr>
        <w:pStyle w:val="ListParagraph"/>
        <w:numPr>
          <w:ilvl w:val="0"/>
          <w:numId w:val="23"/>
        </w:numPr>
        <w:rPr>
          <w:rFonts w:ascii="Hiragino Kaku Gothic Pro W3" w:eastAsia="Hiragino Kaku Gothic Pro W3" w:hAnsi="Hiragino Kaku Gothic Pro W3"/>
          <w:color w:val="538135" w:themeColor="accent6" w:themeShade="BF"/>
          <w:lang w:eastAsia="ja-JP"/>
        </w:rPr>
      </w:pPr>
      <w:r w:rsidRPr="00FA10F5">
        <w:rPr>
          <w:rFonts w:ascii="Hiragino Kaku Gothic Pro W3" w:eastAsia="Hiragino Kaku Gothic Pro W3" w:hAnsi="Hiragino Kaku Gothic Pro W3" w:cs="MS Mincho" w:hint="eastAsia"/>
          <w:color w:val="538135" w:themeColor="accent6" w:themeShade="BF"/>
          <w:lang w:eastAsia="ja-JP"/>
        </w:rPr>
        <w:t>１枚の両面</w:t>
      </w:r>
      <w:r w:rsidR="00EE014A" w:rsidRPr="00FA10F5">
        <w:rPr>
          <w:rFonts w:ascii="Hiragino Kaku Gothic Pro W3" w:eastAsia="Hiragino Kaku Gothic Pro W3" w:hAnsi="Hiragino Kaku Gothic Pro W3" w:cs="MS Mincho" w:hint="eastAsia"/>
          <w:color w:val="538135" w:themeColor="accent6" w:themeShade="BF"/>
          <w:lang w:eastAsia="ja-JP"/>
        </w:rPr>
        <w:t>カラー</w:t>
      </w:r>
      <w:r w:rsidRPr="00FA10F5">
        <w:rPr>
          <w:rFonts w:ascii="Hiragino Kaku Gothic Pro W3" w:eastAsia="Hiragino Kaku Gothic Pro W3" w:hAnsi="Hiragino Kaku Gothic Pro W3" w:cs="MS Mincho" w:hint="eastAsia"/>
          <w:color w:val="538135" w:themeColor="accent6" w:themeShade="BF"/>
          <w:lang w:eastAsia="ja-JP"/>
        </w:rPr>
        <w:t>印刷（</w:t>
      </w:r>
      <w:r w:rsidR="00EE014A" w:rsidRPr="00FA10F5">
        <w:rPr>
          <w:rFonts w:ascii="Hiragino Kaku Gothic Pro W3" w:eastAsia="Hiragino Kaku Gothic Pro W3" w:hAnsi="Hiragino Kaku Gothic Pro W3" w:cs="MS Mincho" w:hint="eastAsia"/>
          <w:color w:val="538135" w:themeColor="accent6" w:themeShade="BF"/>
          <w:lang w:eastAsia="ja-JP"/>
        </w:rPr>
        <w:t>ページの裏面同士をくっつけないこと</w:t>
      </w:r>
      <w:r w:rsidRPr="00FA10F5">
        <w:rPr>
          <w:rFonts w:ascii="Hiragino Kaku Gothic Pro W3" w:eastAsia="Hiragino Kaku Gothic Pro W3" w:hAnsi="Hiragino Kaku Gothic Pro W3" w:cs="MS Mincho" w:hint="eastAsia"/>
          <w:color w:val="538135" w:themeColor="accent6" w:themeShade="BF"/>
          <w:lang w:eastAsia="ja-JP"/>
        </w:rPr>
        <w:t>）、面付け、トリムし、１００％（実際のサイズ）にしたパンフレットを正確に折る。</w:t>
      </w:r>
    </w:p>
    <w:p w14:paraId="61528428" w14:textId="77777777" w:rsidR="00FA10F5" w:rsidRPr="00FA10F5" w:rsidRDefault="00FA10F5" w:rsidP="00FA10F5">
      <w:pPr>
        <w:pStyle w:val="ListParagraph"/>
        <w:rPr>
          <w:rFonts w:ascii="Hiragino Kaku Gothic Pro W3" w:eastAsia="Hiragino Kaku Gothic Pro W3" w:hAnsi="Hiragino Kaku Gothic Pro W3" w:hint="eastAsia"/>
          <w:color w:val="538135" w:themeColor="accent6" w:themeShade="BF"/>
          <w:lang w:eastAsia="ja-JP"/>
        </w:rPr>
      </w:pPr>
    </w:p>
    <w:p w14:paraId="218DB15D" w14:textId="56969C58" w:rsidR="00CF479D" w:rsidRPr="00FA10F5" w:rsidRDefault="00EE014A" w:rsidP="00CF479D">
      <w:pPr>
        <w:rPr>
          <w:rFonts w:ascii="Hiragino Kaku Gothic Pro W6" w:eastAsia="Hiragino Kaku Gothic Pro W6" w:hAnsi="Hiragino Kaku Gothic Pro W6"/>
          <w:b/>
          <w:bCs/>
          <w:color w:val="538135" w:themeColor="accent6" w:themeShade="BF"/>
        </w:rPr>
      </w:pPr>
      <w:r w:rsidRPr="00FA10F5">
        <w:rPr>
          <w:rFonts w:ascii="Hiragino Kaku Gothic Pro W6" w:eastAsia="Hiragino Kaku Gothic Pro W6" w:hAnsi="Hiragino Kaku Gothic Pro W6" w:cs="MS Mincho" w:hint="eastAsia"/>
          <w:b/>
          <w:bCs/>
          <w:color w:val="538135" w:themeColor="accent6" w:themeShade="BF"/>
          <w:lang w:eastAsia="ja-JP"/>
        </w:rPr>
        <w:t>ファイル</w:t>
      </w:r>
    </w:p>
    <w:p w14:paraId="53D9F50E" w14:textId="65407BF6" w:rsidR="00CF479D" w:rsidRPr="00FA10F5" w:rsidRDefault="00CF479D" w:rsidP="00CF479D">
      <w:pPr>
        <w:pStyle w:val="ListParagraph"/>
        <w:numPr>
          <w:ilvl w:val="0"/>
          <w:numId w:val="23"/>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1</w:t>
      </w:r>
      <w:r w:rsidR="00EE014A" w:rsidRPr="00FA10F5">
        <w:rPr>
          <w:rFonts w:ascii="Hiragino Kaku Gothic Pro W3" w:eastAsia="Hiragino Kaku Gothic Pro W3" w:hAnsi="Hiragino Kaku Gothic Pro W3" w:cs="MS Mincho" w:hint="eastAsia"/>
          <w:color w:val="538135" w:themeColor="accent6" w:themeShade="BF"/>
          <w:lang w:eastAsia="ja-JP"/>
        </w:rPr>
        <w:t>つの</w:t>
      </w:r>
      <w:r w:rsidRPr="00FA10F5">
        <w:rPr>
          <w:rFonts w:ascii="Hiragino Kaku Gothic Pro W3" w:eastAsia="Hiragino Kaku Gothic Pro W3" w:hAnsi="Hiragino Kaku Gothic Pro W3"/>
          <w:color w:val="538135" w:themeColor="accent6" w:themeShade="BF"/>
        </w:rPr>
        <w:t>InDesign</w:t>
      </w:r>
      <w:r w:rsidR="00EE014A" w:rsidRPr="00FA10F5">
        <w:rPr>
          <w:rFonts w:ascii="Hiragino Kaku Gothic Pro W3" w:eastAsia="Hiragino Kaku Gothic Pro W3" w:hAnsi="Hiragino Kaku Gothic Pro W3" w:cs="MS Mincho" w:hint="eastAsia"/>
          <w:color w:val="538135" w:themeColor="accent6" w:themeShade="BF"/>
          <w:lang w:eastAsia="ja-JP"/>
        </w:rPr>
        <w:t>ファイル</w:t>
      </w:r>
    </w:p>
    <w:p w14:paraId="6B9B03BC" w14:textId="20CCB17C" w:rsidR="00CF479D" w:rsidRPr="00FA10F5" w:rsidRDefault="00CF479D" w:rsidP="00CF479D">
      <w:pPr>
        <w:pStyle w:val="ListParagraph"/>
        <w:numPr>
          <w:ilvl w:val="0"/>
          <w:numId w:val="23"/>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1</w:t>
      </w:r>
      <w:r w:rsidR="00EE014A" w:rsidRPr="00FA10F5">
        <w:rPr>
          <w:rFonts w:ascii="Hiragino Kaku Gothic Pro W3" w:eastAsia="Hiragino Kaku Gothic Pro W3" w:hAnsi="Hiragino Kaku Gothic Pro W3" w:cs="MS Mincho" w:hint="eastAsia"/>
          <w:color w:val="538135" w:themeColor="accent6" w:themeShade="BF"/>
          <w:lang w:eastAsia="ja-JP"/>
        </w:rPr>
        <w:t>つの</w:t>
      </w:r>
      <w:r w:rsidRPr="00FA10F5">
        <w:rPr>
          <w:rFonts w:ascii="Hiragino Kaku Gothic Pro W3" w:eastAsia="Hiragino Kaku Gothic Pro W3" w:hAnsi="Hiragino Kaku Gothic Pro W3"/>
          <w:color w:val="538135" w:themeColor="accent6" w:themeShade="BF"/>
        </w:rPr>
        <w:t>PDF</w:t>
      </w:r>
      <w:r w:rsidR="00EE014A" w:rsidRPr="00FA10F5">
        <w:rPr>
          <w:rFonts w:ascii="Hiragino Kaku Gothic Pro W3" w:eastAsia="Hiragino Kaku Gothic Pro W3" w:hAnsi="Hiragino Kaku Gothic Pro W3" w:cs="MS Mincho" w:hint="eastAsia"/>
          <w:color w:val="538135" w:themeColor="accent6" w:themeShade="BF"/>
          <w:lang w:eastAsia="ja-JP"/>
        </w:rPr>
        <w:t>ファイル</w:t>
      </w:r>
      <w:r w:rsidRPr="00FA10F5">
        <w:rPr>
          <w:rFonts w:ascii="Hiragino Kaku Gothic Pro W3" w:eastAsia="Hiragino Kaku Gothic Pro W3" w:hAnsi="Hiragino Kaku Gothic Pro W3"/>
          <w:color w:val="538135" w:themeColor="accent6" w:themeShade="BF"/>
        </w:rPr>
        <w:t xml:space="preserve"> (</w:t>
      </w:r>
      <w:r w:rsidR="00EE014A" w:rsidRPr="00FA10F5">
        <w:rPr>
          <w:rFonts w:ascii="Hiragino Kaku Gothic Pro W3" w:eastAsia="Hiragino Kaku Gothic Pro W3" w:hAnsi="Hiragino Kaku Gothic Pro W3" w:cs="MS Mincho" w:hint="eastAsia"/>
          <w:color w:val="538135" w:themeColor="accent6" w:themeShade="BF"/>
          <w:lang w:eastAsia="ja-JP"/>
        </w:rPr>
        <w:t>見開き</w:t>
      </w:r>
      <w:r w:rsidRPr="00FA10F5">
        <w:rPr>
          <w:rFonts w:ascii="Hiragino Kaku Gothic Pro W3" w:eastAsia="Hiragino Kaku Gothic Pro W3" w:hAnsi="Hiragino Kaku Gothic Pro W3" w:hint="eastAsia"/>
          <w:color w:val="538135" w:themeColor="accent6" w:themeShade="BF"/>
          <w:lang w:eastAsia="ja-JP"/>
        </w:rPr>
        <w:t>)</w:t>
      </w:r>
      <w:r w:rsidRPr="00FA10F5">
        <w:rPr>
          <w:rFonts w:ascii="Hiragino Kaku Gothic Pro W3" w:eastAsia="Hiragino Kaku Gothic Pro W3" w:hAnsi="Hiragino Kaku Gothic Pro W3"/>
          <w:color w:val="538135" w:themeColor="accent6" w:themeShade="BF"/>
        </w:rPr>
        <w:t xml:space="preserve"> </w:t>
      </w:r>
      <w:r w:rsidR="00EE014A" w:rsidRPr="00FA10F5">
        <w:rPr>
          <w:rFonts w:ascii="Hiragino Kaku Gothic Pro W3" w:eastAsia="Hiragino Kaku Gothic Pro W3" w:hAnsi="Hiragino Kaku Gothic Pro W3" w:cs="MS Mincho"/>
          <w:color w:val="538135" w:themeColor="accent6" w:themeShade="BF"/>
          <w:lang w:eastAsia="ja-JP"/>
        </w:rPr>
        <w:t>-</w:t>
      </w:r>
      <w:r w:rsidR="00EE014A" w:rsidRPr="00FA10F5">
        <w:rPr>
          <w:rFonts w:ascii="Hiragino Kaku Gothic Pro W3" w:eastAsia="Hiragino Kaku Gothic Pro W3" w:hAnsi="Hiragino Kaku Gothic Pro W3" w:cs="MS Mincho" w:hint="eastAsia"/>
          <w:color w:val="538135" w:themeColor="accent6" w:themeShade="BF"/>
          <w:lang w:eastAsia="ja-JP"/>
        </w:rPr>
        <w:t>トリムマーク、カラーバー、レジストレーションマーク、ブリードを含める</w:t>
      </w:r>
    </w:p>
    <w:p w14:paraId="34EB217C" w14:textId="08966CE1" w:rsidR="00CF479D" w:rsidRPr="00FA10F5" w:rsidRDefault="00CF479D" w:rsidP="00CF479D">
      <w:pPr>
        <w:pStyle w:val="ListParagraph"/>
        <w:numPr>
          <w:ilvl w:val="0"/>
          <w:numId w:val="23"/>
        </w:numPr>
        <w:rPr>
          <w:rFonts w:ascii="Hiragino Kaku Gothic Pro W3" w:eastAsia="Hiragino Kaku Gothic Pro W3" w:hAnsi="Hiragino Kaku Gothic Pro W3"/>
          <w:color w:val="538135" w:themeColor="accent6" w:themeShade="BF"/>
        </w:rPr>
      </w:pPr>
      <w:r w:rsidRPr="00FA10F5">
        <w:rPr>
          <w:rFonts w:ascii="Hiragino Kaku Gothic Pro W3" w:eastAsia="Hiragino Kaku Gothic Pro W3" w:hAnsi="Hiragino Kaku Gothic Pro W3"/>
          <w:color w:val="538135" w:themeColor="accent6" w:themeShade="BF"/>
        </w:rPr>
        <w:t xml:space="preserve">1 </w:t>
      </w:r>
      <w:r w:rsidR="00EE014A" w:rsidRPr="00FA10F5">
        <w:rPr>
          <w:rFonts w:ascii="Hiragino Kaku Gothic Pro W3" w:eastAsia="Hiragino Kaku Gothic Pro W3" w:hAnsi="Hiragino Kaku Gothic Pro W3" w:cs="MS Mincho" w:hint="eastAsia"/>
          <w:color w:val="538135" w:themeColor="accent6" w:themeShade="BF"/>
          <w:lang w:eastAsia="ja-JP"/>
        </w:rPr>
        <w:t>つの</w:t>
      </w:r>
      <w:r w:rsidRPr="00FA10F5">
        <w:rPr>
          <w:rFonts w:ascii="Hiragino Kaku Gothic Pro W3" w:eastAsia="Hiragino Kaku Gothic Pro W3" w:hAnsi="Hiragino Kaku Gothic Pro W3"/>
          <w:color w:val="538135" w:themeColor="accent6" w:themeShade="BF"/>
        </w:rPr>
        <w:t>PDF</w:t>
      </w:r>
      <w:r w:rsidR="00EE014A" w:rsidRPr="00FA10F5">
        <w:rPr>
          <w:rFonts w:ascii="Hiragino Kaku Gothic Pro W3" w:eastAsia="Hiragino Kaku Gothic Pro W3" w:hAnsi="Hiragino Kaku Gothic Pro W3" w:cs="MS Mincho" w:hint="eastAsia"/>
          <w:color w:val="538135" w:themeColor="accent6" w:themeShade="BF"/>
          <w:lang w:eastAsia="ja-JP"/>
        </w:rPr>
        <w:t>ファイル</w:t>
      </w:r>
      <w:r w:rsidRPr="00FA10F5">
        <w:rPr>
          <w:rFonts w:ascii="Hiragino Kaku Gothic Pro W3" w:eastAsia="Hiragino Kaku Gothic Pro W3" w:hAnsi="Hiragino Kaku Gothic Pro W3"/>
          <w:color w:val="538135" w:themeColor="accent6" w:themeShade="BF"/>
        </w:rPr>
        <w:t xml:space="preserve"> (</w:t>
      </w:r>
      <w:r w:rsidR="00EE014A" w:rsidRPr="00FA10F5">
        <w:rPr>
          <w:rFonts w:ascii="Hiragino Kaku Gothic Pro W3" w:eastAsia="Hiragino Kaku Gothic Pro W3" w:hAnsi="Hiragino Kaku Gothic Pro W3" w:cs="MS Mincho" w:hint="eastAsia"/>
          <w:color w:val="538135" w:themeColor="accent6" w:themeShade="BF"/>
          <w:lang w:eastAsia="ja-JP"/>
        </w:rPr>
        <w:t>面付けした見開きページ</w:t>
      </w:r>
      <w:r w:rsidRPr="00FA10F5">
        <w:rPr>
          <w:rFonts w:ascii="Hiragino Kaku Gothic Pro W3" w:eastAsia="Hiragino Kaku Gothic Pro W3" w:hAnsi="Hiragino Kaku Gothic Pro W3" w:hint="eastAsia"/>
          <w:color w:val="538135" w:themeColor="accent6" w:themeShade="BF"/>
          <w:lang w:eastAsia="ja-JP"/>
        </w:rPr>
        <w:t>)</w:t>
      </w:r>
      <w:r w:rsidR="009163E3">
        <w:rPr>
          <w:rFonts w:ascii="Hiragino Kaku Gothic Pro W3" w:eastAsia="Hiragino Kaku Gothic Pro W3" w:hAnsi="Hiragino Kaku Gothic Pro W3"/>
          <w:color w:val="538135" w:themeColor="accent6" w:themeShade="BF"/>
          <w:lang w:eastAsia="ja-JP"/>
        </w:rPr>
        <w:t xml:space="preserve"> </w:t>
      </w:r>
      <w:r w:rsidR="009163E3">
        <w:rPr>
          <w:rFonts w:ascii="Hiragino Kaku Gothic Pro W3" w:eastAsia="Hiragino Kaku Gothic Pro W3" w:hAnsi="Hiragino Kaku Gothic Pro W3"/>
          <w:color w:val="538135" w:themeColor="accent6" w:themeShade="BF"/>
        </w:rPr>
        <w:t xml:space="preserve">- </w:t>
      </w:r>
      <w:r w:rsidR="00EE014A" w:rsidRPr="00FA10F5">
        <w:rPr>
          <w:rFonts w:ascii="Hiragino Kaku Gothic Pro W3" w:eastAsia="Hiragino Kaku Gothic Pro W3" w:hAnsi="Hiragino Kaku Gothic Pro W3" w:cs="MS Mincho" w:hint="eastAsia"/>
          <w:color w:val="538135" w:themeColor="accent6" w:themeShade="BF"/>
          <w:lang w:eastAsia="ja-JP"/>
        </w:rPr>
        <w:t>トリムマーク、カラーバー、レジストレーションマーク、ブリードを含める</w:t>
      </w:r>
    </w:p>
    <w:p w14:paraId="0A8EC672" w14:textId="77777777" w:rsidR="009163E3" w:rsidRPr="009163E3" w:rsidRDefault="00EE014A" w:rsidP="009163E3">
      <w:pPr>
        <w:pStyle w:val="ListParagraph"/>
        <w:numPr>
          <w:ilvl w:val="0"/>
          <w:numId w:val="23"/>
        </w:numPr>
        <w:rPr>
          <w:rFonts w:ascii="Hiragino Kaku Gothic Pro W3" w:eastAsia="Hiragino Kaku Gothic Pro W3" w:hAnsi="Hiragino Kaku Gothic Pro W3"/>
          <w:i/>
          <w:iCs/>
          <w:color w:val="538135" w:themeColor="accent6" w:themeShade="BF"/>
        </w:rPr>
      </w:pPr>
      <w:r w:rsidRPr="009163E3">
        <w:rPr>
          <w:rFonts w:ascii="Hiragino Kaku Gothic Pro W3" w:eastAsia="Hiragino Kaku Gothic Pro W3" w:hAnsi="Hiragino Kaku Gothic Pro W3" w:cs="MS Mincho" w:hint="eastAsia"/>
          <w:i/>
          <w:iCs/>
          <w:color w:val="538135" w:themeColor="accent6" w:themeShade="BF"/>
          <w:lang w:eastAsia="ja-JP"/>
        </w:rPr>
        <w:t>各デザインに使用した全ての画像　かつ</w:t>
      </w:r>
      <w:r w:rsidRPr="009163E3">
        <w:rPr>
          <w:rFonts w:ascii="Hiragino Kaku Gothic Pro W3" w:eastAsia="Hiragino Kaku Gothic Pro W3" w:hAnsi="Hiragino Kaku Gothic Pro W3"/>
          <w:i/>
          <w:iCs/>
          <w:color w:val="538135" w:themeColor="accent6" w:themeShade="BF"/>
        </w:rPr>
        <w:t>/</w:t>
      </w:r>
      <w:r w:rsidRPr="009163E3">
        <w:rPr>
          <w:rFonts w:ascii="Hiragino Kaku Gothic Pro W3" w:eastAsia="Hiragino Kaku Gothic Pro W3" w:hAnsi="Hiragino Kaku Gothic Pro W3" w:cs="MS Mincho" w:hint="eastAsia"/>
          <w:i/>
          <w:iCs/>
          <w:color w:val="538135" w:themeColor="accent6" w:themeShade="BF"/>
          <w:lang w:eastAsia="ja-JP"/>
        </w:rPr>
        <w:t>または　全てのフォントを、</w:t>
      </w:r>
      <w:r w:rsidRPr="009163E3">
        <w:rPr>
          <w:rFonts w:ascii="Hiragino Kaku Gothic Pro W3" w:eastAsia="Hiragino Kaku Gothic Pro W3" w:hAnsi="Hiragino Kaku Gothic Pro W3"/>
          <w:i/>
          <w:iCs/>
          <w:color w:val="538135" w:themeColor="accent6" w:themeShade="BF"/>
        </w:rPr>
        <w:t>Adobe InDesign</w:t>
      </w:r>
      <w:r w:rsidRPr="009163E3">
        <w:rPr>
          <w:rFonts w:ascii="Hiragino Kaku Gothic Pro W3" w:eastAsia="Hiragino Kaku Gothic Pro W3" w:hAnsi="Hiragino Kaku Gothic Pro W3" w:cs="MS Mincho" w:hint="eastAsia"/>
          <w:i/>
          <w:iCs/>
          <w:color w:val="538135" w:themeColor="accent6" w:themeShade="BF"/>
          <w:lang w:eastAsia="ja-JP"/>
        </w:rPr>
        <w:t>で</w:t>
      </w:r>
      <w:r w:rsidRPr="009163E3">
        <w:rPr>
          <w:rFonts w:ascii="Hiragino Kaku Gothic Pro W6" w:eastAsia="Hiragino Kaku Gothic Pro W6" w:hAnsi="Hiragino Kaku Gothic Pro W6" w:cs="MS Mincho" w:hint="eastAsia"/>
          <w:b/>
          <w:bCs/>
          <w:i/>
          <w:iCs/>
          <w:color w:val="538135" w:themeColor="accent6" w:themeShade="BF"/>
          <w:lang w:eastAsia="ja-JP"/>
        </w:rPr>
        <w:t>パッケージ化</w:t>
      </w:r>
      <w:r w:rsidRPr="009163E3">
        <w:rPr>
          <w:rFonts w:ascii="Hiragino Kaku Gothic Pro W3" w:eastAsia="Hiragino Kaku Gothic Pro W3" w:hAnsi="Hiragino Kaku Gothic Pro W3" w:cs="MS Mincho" w:hint="eastAsia"/>
          <w:i/>
          <w:iCs/>
          <w:color w:val="538135" w:themeColor="accent6" w:themeShade="BF"/>
          <w:lang w:eastAsia="ja-JP"/>
        </w:rPr>
        <w:t>したものを含めること</w:t>
      </w:r>
    </w:p>
    <w:p w14:paraId="5D09CA9B" w14:textId="4E3CB8EA" w:rsidR="00EE014A" w:rsidRPr="009163E3" w:rsidRDefault="00EE014A" w:rsidP="009163E3">
      <w:pPr>
        <w:pStyle w:val="ListParagraph"/>
        <w:numPr>
          <w:ilvl w:val="0"/>
          <w:numId w:val="23"/>
        </w:numPr>
        <w:rPr>
          <w:rFonts w:ascii="Hiragino Kaku Gothic Pro W3" w:eastAsia="Hiragino Kaku Gothic Pro W3" w:hAnsi="Hiragino Kaku Gothic Pro W3" w:hint="eastAsia"/>
          <w:i/>
          <w:iCs/>
          <w:color w:val="538135" w:themeColor="accent6" w:themeShade="BF"/>
        </w:rPr>
      </w:pPr>
      <w:r w:rsidRPr="009163E3">
        <w:rPr>
          <w:rFonts w:ascii="Hiragino Kaku Gothic Pro W3" w:eastAsia="Hiragino Kaku Gothic Pro W3" w:hAnsi="Hiragino Kaku Gothic Pro W3"/>
          <w:i/>
          <w:iCs/>
          <w:color w:val="538135" w:themeColor="accent6" w:themeShade="BF"/>
        </w:rPr>
        <w:t>Working files</w:t>
      </w:r>
      <w:r w:rsidRPr="009163E3">
        <w:rPr>
          <w:rFonts w:ascii="Hiragino Kaku Gothic Pro W3" w:eastAsia="Hiragino Kaku Gothic Pro W3" w:hAnsi="Hiragino Kaku Gothic Pro W3" w:cs="MS Mincho" w:hint="eastAsia"/>
          <w:i/>
          <w:iCs/>
          <w:color w:val="538135" w:themeColor="accent6" w:themeShade="BF"/>
          <w:lang w:eastAsia="ja-JP"/>
        </w:rPr>
        <w:t>という別フォルダーに、作業ファイルを含めることができる。</w:t>
      </w:r>
    </w:p>
    <w:p w14:paraId="5F0521E2" w14:textId="77777777" w:rsidR="00CF479D" w:rsidRPr="002C3A51" w:rsidRDefault="00CF479D" w:rsidP="006C71FA">
      <w:pPr>
        <w:pStyle w:val="ListParagraph"/>
        <w:rPr>
          <w:i/>
        </w:rPr>
      </w:pPr>
    </w:p>
    <w:p w14:paraId="7B235AD3" w14:textId="77777777" w:rsidR="00CF479D" w:rsidRPr="00CF479D" w:rsidRDefault="00CF479D" w:rsidP="00CF479D">
      <w:pPr>
        <w:rPr>
          <w:i/>
        </w:rPr>
      </w:pP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Heading1"/>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12779B2B" w:rsidR="00885489" w:rsidRDefault="007F10ED" w:rsidP="007F10ED">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D95D4F"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286863E7" w:rsidR="002041D3" w:rsidRP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D95D4F" w:rsidP="003C744C">
      <w:pPr>
        <w:pStyle w:val="ListParagraph"/>
        <w:ind w:left="360"/>
        <w:rPr>
          <w:color w:val="5B9BD5" w:themeColor="accent1"/>
        </w:rPr>
      </w:pPr>
      <w:hyperlink r:id="rId14"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ListParagraph"/>
        <w:numPr>
          <w:ilvl w:val="0"/>
          <w:numId w:val="24"/>
        </w:numPr>
        <w:ind w:left="360"/>
        <w:rPr>
          <w:color w:val="5B9BD5" w:themeColor="accent1"/>
        </w:rPr>
      </w:pPr>
      <w:r>
        <w:rPr>
          <w:color w:val="5B9BD5" w:themeColor="accent1"/>
        </w:rPr>
        <w:lastRenderedPageBreak/>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5"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ListParagraph"/>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4F1929D9" w:rsidR="00C128CA" w:rsidRDefault="00C128CA">
      <w:pPr>
        <w:spacing w:after="160" w:line="259" w:lineRule="auto"/>
      </w:pPr>
      <w:r>
        <w:br w:type="page"/>
      </w:r>
    </w:p>
    <w:p w14:paraId="62DCAFC9" w14:textId="765A9B91" w:rsidR="00E10905" w:rsidRDefault="00E10905" w:rsidP="00E10905">
      <w:pPr>
        <w:pStyle w:val="Heading1"/>
        <w:spacing w:after="480"/>
      </w:pPr>
      <w:r>
        <w:rPr>
          <w:rFonts w:hint="eastAsia"/>
          <w:lang w:eastAsia="ja-JP"/>
        </w:rPr>
        <w:lastRenderedPageBreak/>
        <w:t>タスク</w:t>
      </w:r>
      <w:r>
        <w:t>3:</w:t>
      </w:r>
      <w:r>
        <w:rPr>
          <w:rFonts w:hint="eastAsia"/>
          <w:lang w:eastAsia="ja-JP"/>
        </w:rPr>
        <w:t>パンフレット</w:t>
      </w:r>
      <w:r>
        <w:br/>
        <w:t>Part B —</w:t>
      </w:r>
      <w:r>
        <w:rPr>
          <w:rFonts w:hint="eastAsia"/>
          <w:lang w:eastAsia="ja-JP"/>
        </w:rPr>
        <w:t>インタラクティブ用</w:t>
      </w:r>
    </w:p>
    <w:p w14:paraId="4E93EF10" w14:textId="225FCA4C" w:rsidR="00E10905" w:rsidRPr="009163E3" w:rsidRDefault="00E10905" w:rsidP="00E10905">
      <w:pPr>
        <w:rPr>
          <w:rFonts w:ascii="Hiragino Kaku Gothic Pro W3" w:eastAsia="Hiragino Kaku Gothic Pro W3" w:hAnsi="Hiragino Kaku Gothic Pro W3" w:cs="MS Gothic" w:hint="eastAsia"/>
          <w:lang w:eastAsia="ja-JP"/>
        </w:rPr>
      </w:pPr>
      <w:proofErr w:type="spellStart"/>
      <w:r w:rsidRPr="009163E3">
        <w:rPr>
          <w:rFonts w:ascii="Hiragino Kaku Gothic Pro W3" w:eastAsia="Hiragino Kaku Gothic Pro W3" w:hAnsi="Hiragino Kaku Gothic Pro W3" w:cs="MS Gothic" w:hint="eastAsia"/>
          <w:color w:val="538135" w:themeColor="accent6" w:themeShade="BF"/>
        </w:rPr>
        <w:t>パンフレットのインタラクティブなバージョンを</w:t>
      </w:r>
      <w:proofErr w:type="spellEnd"/>
      <w:r w:rsidRPr="009163E3">
        <w:rPr>
          <w:rFonts w:ascii="Hiragino Kaku Gothic Pro W3" w:eastAsia="Hiragino Kaku Gothic Pro W3" w:hAnsi="Hiragino Kaku Gothic Pro W3"/>
          <w:color w:val="538135" w:themeColor="accent6" w:themeShade="BF"/>
        </w:rPr>
        <w:t>1</w:t>
      </w:r>
      <w:proofErr w:type="spellStart"/>
      <w:r w:rsidRPr="009163E3">
        <w:rPr>
          <w:rFonts w:ascii="Hiragino Kaku Gothic Pro W3" w:eastAsia="Hiragino Kaku Gothic Pro W3" w:hAnsi="Hiragino Kaku Gothic Pro W3" w:cs="MS Gothic" w:hint="eastAsia"/>
          <w:color w:val="538135" w:themeColor="accent6" w:themeShade="BF"/>
        </w:rPr>
        <w:t>つ作成します</w:t>
      </w:r>
      <w:proofErr w:type="spellEnd"/>
      <w:r w:rsidRPr="009163E3">
        <w:rPr>
          <w:rFonts w:ascii="Hiragino Kaku Gothic Pro W3" w:eastAsia="Hiragino Kaku Gothic Pro W3" w:hAnsi="Hiragino Kaku Gothic Pro W3" w:cs="MS Gothic" w:hint="eastAsia"/>
          <w:color w:val="538135" w:themeColor="accent6" w:themeShade="BF"/>
        </w:rPr>
        <w:t>。</w:t>
      </w:r>
      <w:r w:rsidRPr="009163E3">
        <w:rPr>
          <w:rFonts w:ascii="Hiragino Kaku Gothic Pro W3" w:eastAsia="Hiragino Kaku Gothic Pro W3" w:hAnsi="Hiragino Kaku Gothic Pro W3" w:cs="MS Gothic" w:hint="eastAsia"/>
          <w:color w:val="538135" w:themeColor="accent6" w:themeShade="BF"/>
          <w:lang w:eastAsia="ja-JP"/>
        </w:rPr>
        <w:t>面付けしてはいけません。見開きだけです。</w:t>
      </w:r>
      <w:r w:rsidRPr="009163E3">
        <w:rPr>
          <w:rFonts w:ascii="Hiragino Kaku Gothic Pro W3" w:eastAsia="Hiragino Kaku Gothic Pro W3" w:hAnsi="Hiragino Kaku Gothic Pro W3"/>
          <w:color w:val="5B9BD5" w:themeColor="accent1"/>
          <w:lang w:eastAsia="ja-JP"/>
        </w:rPr>
        <w:t>&lt;blue&gt;</w:t>
      </w:r>
      <w:r w:rsidRPr="009163E3">
        <w:rPr>
          <w:rFonts w:ascii="Hiragino Kaku Gothic Pro W3" w:eastAsia="Hiragino Kaku Gothic Pro W3" w:hAnsi="Hiragino Kaku Gothic Pro W3" w:cs="MS Mincho" w:hint="eastAsia"/>
          <w:color w:val="5B9BD5" w:themeColor="accent1"/>
          <w:lang w:eastAsia="ja-JP"/>
        </w:rPr>
        <w:t>で示されている</w:t>
      </w:r>
      <w:r w:rsidRPr="009163E3">
        <w:rPr>
          <w:rFonts w:ascii="Hiragino Kaku Gothic Pro W3" w:eastAsia="Hiragino Kaku Gothic Pro W3" w:hAnsi="Hiragino Kaku Gothic Pro W3" w:cs="MS Gothic" w:hint="eastAsia"/>
          <w:color w:val="538135" w:themeColor="accent6" w:themeShade="BF"/>
          <w:lang w:eastAsia="ja-JP"/>
        </w:rPr>
        <w:t>インタラクティブ要素を除き、デザインは変更してはいけません。</w:t>
      </w:r>
    </w:p>
    <w:p w14:paraId="01B4EA4B" w14:textId="0D0F1293" w:rsidR="00E10905" w:rsidRPr="009163E3" w:rsidRDefault="00E10905" w:rsidP="00E10905">
      <w:pPr>
        <w:pStyle w:val="BodySubHeaderSpacebefore"/>
        <w:rPr>
          <w:rFonts w:ascii="Hiragino Kaku Gothic Pro W3" w:eastAsia="Hiragino Kaku Gothic Pro W3" w:hAnsi="Hiragino Kaku Gothic Pro W3"/>
        </w:rPr>
      </w:pPr>
      <w:r w:rsidRPr="009163E3">
        <w:rPr>
          <w:rFonts w:ascii="Hiragino Kaku Gothic Pro W3" w:eastAsia="Hiragino Kaku Gothic Pro W3" w:hAnsi="Hiragino Kaku Gothic Pro W3" w:hint="eastAsia"/>
          <w:lang w:eastAsia="ja-JP"/>
        </w:rPr>
        <w:t>仕様</w:t>
      </w:r>
    </w:p>
    <w:p w14:paraId="148CFB6B" w14:textId="6CB846B8" w:rsidR="00E10905" w:rsidRPr="009163E3" w:rsidRDefault="00E10905" w:rsidP="00E10905">
      <w:pPr>
        <w:pStyle w:val="SubHeadersBodyBold12ptbefore"/>
        <w:rPr>
          <w:rFonts w:ascii="Hiragino Kaku Gothic Pro W3" w:eastAsia="Hiragino Kaku Gothic Pro W3" w:hAnsi="Hiragino Kaku Gothic Pro W3"/>
          <w:bCs/>
          <w:color w:val="538135" w:themeColor="accent6" w:themeShade="BF"/>
        </w:rPr>
      </w:pPr>
      <w:r w:rsidRPr="009163E3">
        <w:rPr>
          <w:rFonts w:ascii="Hiragino Kaku Gothic Pro W3" w:eastAsia="Hiragino Kaku Gothic Pro W3" w:hAnsi="Hiragino Kaku Gothic Pro W3"/>
          <w:bCs/>
          <w:color w:val="538135" w:themeColor="accent6" w:themeShade="BF"/>
        </w:rPr>
        <w:t>1</w:t>
      </w:r>
      <w:r w:rsidRPr="009163E3">
        <w:rPr>
          <w:rFonts w:ascii="Hiragino Kaku Gothic Pro W3" w:eastAsia="Hiragino Kaku Gothic Pro W3" w:hAnsi="Hiragino Kaku Gothic Pro W3" w:cs="MS Mincho" w:hint="eastAsia"/>
          <w:bCs/>
          <w:color w:val="538135" w:themeColor="accent6" w:themeShade="BF"/>
          <w:lang w:eastAsia="ja-JP"/>
        </w:rPr>
        <w:t>ページ目</w:t>
      </w:r>
      <w:r w:rsidRPr="009163E3">
        <w:rPr>
          <w:rFonts w:ascii="Hiragino Kaku Gothic Pro W3" w:eastAsia="Hiragino Kaku Gothic Pro W3" w:hAnsi="Hiragino Kaku Gothic Pro W3"/>
          <w:bCs/>
          <w:color w:val="538135" w:themeColor="accent6" w:themeShade="BF"/>
        </w:rPr>
        <w:t xml:space="preserve"> —</w:t>
      </w:r>
      <w:r w:rsidR="009163E3" w:rsidRPr="009163E3">
        <w:rPr>
          <w:rFonts w:ascii="Hiragino Kaku Gothic Pro W3" w:eastAsia="Hiragino Kaku Gothic Pro W3" w:hAnsi="Hiragino Kaku Gothic Pro W3"/>
          <w:bCs/>
          <w:color w:val="538135" w:themeColor="accent6" w:themeShade="BF"/>
        </w:rPr>
        <w:t xml:space="preserve"> </w:t>
      </w:r>
      <w:r w:rsidRPr="009163E3">
        <w:rPr>
          <w:rFonts w:ascii="Hiragino Kaku Gothic Pro W3" w:eastAsia="Hiragino Kaku Gothic Pro W3" w:hAnsi="Hiragino Kaku Gothic Pro W3" w:cs="MS Mincho" w:hint="eastAsia"/>
          <w:bCs/>
          <w:color w:val="538135" w:themeColor="accent6" w:themeShade="BF"/>
          <w:lang w:eastAsia="ja-JP"/>
        </w:rPr>
        <w:t>表紙には以下を含める</w:t>
      </w:r>
      <w:r w:rsidRPr="009163E3">
        <w:rPr>
          <w:rFonts w:ascii="Hiragino Kaku Gothic Pro W3" w:eastAsia="Hiragino Kaku Gothic Pro W3" w:hAnsi="Hiragino Kaku Gothic Pro W3" w:hint="eastAsia"/>
          <w:bCs/>
          <w:color w:val="538135" w:themeColor="accent6" w:themeShade="BF"/>
          <w:lang w:eastAsia="ja-JP"/>
        </w:rPr>
        <w:t>:</w:t>
      </w:r>
    </w:p>
    <w:p w14:paraId="7F95E5E0" w14:textId="6223C7F8" w:rsidR="00E10905" w:rsidRPr="009163E3" w:rsidRDefault="00E10905" w:rsidP="000F729A">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0F729A" w:rsidRPr="009163E3">
        <w:rPr>
          <w:rFonts w:ascii="Hiragino Kaku Gothic Pro W3" w:eastAsia="Hiragino Kaku Gothic Pro W3" w:hAnsi="Hiragino Kaku Gothic Pro W3" w:cs="MS Mincho" w:hint="eastAsia"/>
          <w:color w:val="5B9BD5" w:themeColor="accent1"/>
          <w:lang w:eastAsia="ja-JP"/>
        </w:rPr>
        <w:t>英語とロシア語のロゴ（同じリンクを使う）に以下のウェブサイトに移動できるクリックできるリンク（ハイパーリンク）</w:t>
      </w:r>
      <w:r w:rsidR="009163E3" w:rsidRPr="009163E3">
        <w:rPr>
          <w:rFonts w:ascii="Hiragino Kaku Gothic Pro W3" w:eastAsia="Hiragino Kaku Gothic Pro W3" w:hAnsi="Hiragino Kaku Gothic Pro W3" w:cs="MS Mincho" w:hint="eastAsia"/>
          <w:color w:val="5B9BD5" w:themeColor="accent1"/>
          <w:lang w:eastAsia="ja-JP"/>
        </w:rPr>
        <w:t>を適用する</w:t>
      </w:r>
      <w:r w:rsidRPr="009163E3">
        <w:rPr>
          <w:rFonts w:ascii="Hiragino Kaku Gothic Pro W3" w:eastAsia="Hiragino Kaku Gothic Pro W3" w:hAnsi="Hiragino Kaku Gothic Pro W3" w:hint="eastAsia"/>
          <w:color w:val="5B9BD5" w:themeColor="accent1"/>
          <w:lang w:eastAsia="ja-JP"/>
        </w:rPr>
        <w:t>&gt;</w:t>
      </w:r>
    </w:p>
    <w:p w14:paraId="34A0C773" w14:textId="77777777" w:rsidR="00E10905" w:rsidRPr="009163E3" w:rsidRDefault="00E10905" w:rsidP="00E10905">
      <w:pPr>
        <w:pStyle w:val="ListParagraph"/>
        <w:ind w:left="360"/>
        <w:rPr>
          <w:rFonts w:ascii="Hiragino Kaku Gothic Pro W3" w:eastAsia="Hiragino Kaku Gothic Pro W3" w:hAnsi="Hiragino Kaku Gothic Pro W3"/>
          <w:color w:val="5B9BD5" w:themeColor="accent1"/>
        </w:rPr>
      </w:pPr>
      <w:hyperlink r:id="rId16" w:history="1">
        <w:r w:rsidRPr="009163E3">
          <w:rPr>
            <w:rStyle w:val="Hyperlink"/>
            <w:rFonts w:ascii="Hiragino Kaku Gothic Pro W3" w:eastAsia="Hiragino Kaku Gothic Pro W3" w:hAnsi="Hiragino Kaku Gothic Pro W3"/>
          </w:rPr>
          <w:t>http://arthouse-letterpress.ru/</w:t>
        </w:r>
      </w:hyperlink>
    </w:p>
    <w:p w14:paraId="17105109" w14:textId="11BB66EA" w:rsidR="00E10905" w:rsidRPr="009163E3" w:rsidRDefault="00E10905" w:rsidP="00E10905">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0F729A" w:rsidRPr="009163E3">
        <w:rPr>
          <w:rFonts w:ascii="Hiragino Kaku Gothic Pro W3" w:eastAsia="Hiragino Kaku Gothic Pro W3" w:hAnsi="Hiragino Kaku Gothic Pro W3" w:cs="MS Mincho" w:hint="eastAsia"/>
          <w:color w:val="5B9BD5" w:themeColor="accent1"/>
          <w:lang w:eastAsia="ja-JP"/>
        </w:rPr>
        <w:t>クリックすると次のページに移動するボタンのアイコン</w:t>
      </w:r>
      <w:r w:rsidRPr="009163E3">
        <w:rPr>
          <w:rFonts w:ascii="Hiragino Kaku Gothic Pro W3" w:eastAsia="Hiragino Kaku Gothic Pro W3" w:hAnsi="Hiragino Kaku Gothic Pro W3" w:hint="eastAsia"/>
          <w:color w:val="5B9BD5" w:themeColor="accent1"/>
          <w:lang w:eastAsia="ja-JP"/>
        </w:rPr>
        <w:t>&gt;</w:t>
      </w:r>
    </w:p>
    <w:p w14:paraId="680179F8" w14:textId="5D67CF1C" w:rsidR="00E10905" w:rsidRPr="009163E3" w:rsidRDefault="000F729A"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cs="MS Mincho" w:hint="eastAsia"/>
          <w:bCs/>
          <w:color w:val="538135" w:themeColor="accent6" w:themeShade="BF"/>
          <w:lang w:eastAsia="ja-JP"/>
        </w:rPr>
        <w:t>2ページ目</w:t>
      </w:r>
      <w:r w:rsidR="00E10905" w:rsidRPr="009163E3">
        <w:rPr>
          <w:rFonts w:ascii="Hiragino Kaku Gothic Pro W6" w:eastAsia="Hiragino Kaku Gothic Pro W6" w:hAnsi="Hiragino Kaku Gothic Pro W6" w:hint="eastAsia"/>
          <w:bCs/>
          <w:color w:val="538135" w:themeColor="accent6" w:themeShade="BF"/>
          <w:lang w:eastAsia="ja-JP"/>
        </w:rPr>
        <w:t xml:space="preserve"> </w:t>
      </w:r>
      <w:r w:rsidR="00E10905" w:rsidRPr="009163E3">
        <w:rPr>
          <w:rFonts w:ascii="Hiragino Kaku Gothic Pro W6" w:eastAsia="Hiragino Kaku Gothic Pro W6" w:hAnsi="Hiragino Kaku Gothic Pro W6"/>
          <w:bCs/>
          <w:color w:val="538135" w:themeColor="accent6" w:themeShade="BF"/>
        </w:rPr>
        <w:t>— Inner Front Cover to include</w:t>
      </w:r>
      <w:r w:rsidRPr="009163E3">
        <w:rPr>
          <w:rFonts w:ascii="Hiragino Kaku Gothic Pro W6" w:eastAsia="Hiragino Kaku Gothic Pro W6" w:hAnsi="Hiragino Kaku Gothic Pro W6" w:cs="MS Mincho" w:hint="eastAsia"/>
          <w:bCs/>
          <w:color w:val="538135" w:themeColor="accent6" w:themeShade="BF"/>
          <w:lang w:eastAsia="ja-JP"/>
        </w:rPr>
        <w:t>中ページの表紙には以下を含める</w:t>
      </w:r>
      <w:r w:rsidR="00E10905" w:rsidRPr="009163E3">
        <w:rPr>
          <w:rFonts w:ascii="Hiragino Kaku Gothic Pro W6" w:eastAsia="Hiragino Kaku Gothic Pro W6" w:hAnsi="Hiragino Kaku Gothic Pro W6" w:hint="eastAsia"/>
          <w:bCs/>
          <w:color w:val="538135" w:themeColor="accent6" w:themeShade="BF"/>
          <w:lang w:eastAsia="ja-JP"/>
        </w:rPr>
        <w:t>:</w:t>
      </w:r>
    </w:p>
    <w:p w14:paraId="1BB105AC" w14:textId="72815689" w:rsidR="00E10905" w:rsidRPr="009163E3" w:rsidRDefault="00E10905" w:rsidP="00E10905">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0F729A" w:rsidRPr="009163E3">
        <w:rPr>
          <w:rFonts w:ascii="Hiragino Kaku Gothic Pro W3" w:eastAsia="Hiragino Kaku Gothic Pro W3" w:hAnsi="Hiragino Kaku Gothic Pro W3"/>
          <w:color w:val="5B9BD5" w:themeColor="accent1"/>
        </w:rPr>
        <w:t xml:space="preserve"> Appendix 3.0 Video </w:t>
      </w:r>
      <w:r w:rsidR="000F729A" w:rsidRPr="009163E3">
        <w:rPr>
          <w:rFonts w:ascii="Hiragino Kaku Gothic Pro W3" w:eastAsia="Hiragino Kaku Gothic Pro W3" w:hAnsi="Hiragino Kaku Gothic Pro W3" w:cs="MS Mincho" w:hint="eastAsia"/>
          <w:color w:val="5B9BD5" w:themeColor="accent1"/>
          <w:lang w:eastAsia="ja-JP"/>
        </w:rPr>
        <w:t>で提供されるビデオ</w:t>
      </w:r>
      <w:r w:rsidRPr="009163E3">
        <w:rPr>
          <w:rFonts w:ascii="Hiragino Kaku Gothic Pro W3" w:eastAsia="Hiragino Kaku Gothic Pro W3" w:hAnsi="Hiragino Kaku Gothic Pro W3" w:hint="eastAsia"/>
          <w:color w:val="5B9BD5" w:themeColor="accent1"/>
          <w:lang w:eastAsia="ja-JP"/>
        </w:rPr>
        <w:t>&gt;</w:t>
      </w:r>
    </w:p>
    <w:p w14:paraId="71336482" w14:textId="66E1BF27" w:rsidR="00E10905" w:rsidRPr="009163E3" w:rsidRDefault="00E10905" w:rsidP="00E10905">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0F729A" w:rsidRPr="009163E3">
        <w:rPr>
          <w:rFonts w:ascii="Hiragino Kaku Gothic Pro W3" w:eastAsia="Hiragino Kaku Gothic Pro W3" w:hAnsi="Hiragino Kaku Gothic Pro W3" w:cs="MS Mincho" w:hint="eastAsia"/>
          <w:color w:val="5B9BD5" w:themeColor="accent1"/>
          <w:lang w:eastAsia="ja-JP"/>
        </w:rPr>
        <w:t>クリックすると、１ページ目に移動するホームボタンアイコン</w:t>
      </w:r>
      <w:r w:rsidRPr="009163E3">
        <w:rPr>
          <w:rFonts w:ascii="Hiragino Kaku Gothic Pro W3" w:eastAsia="Hiragino Kaku Gothic Pro W3" w:hAnsi="Hiragino Kaku Gothic Pro W3" w:hint="eastAsia"/>
          <w:color w:val="5B9BD5" w:themeColor="accent1"/>
          <w:lang w:eastAsia="ja-JP"/>
        </w:rPr>
        <w:t>&gt;</w:t>
      </w:r>
    </w:p>
    <w:p w14:paraId="5BA3C4F0" w14:textId="675B1F29" w:rsidR="00E10905" w:rsidRPr="009163E3" w:rsidRDefault="00E10905" w:rsidP="000F729A">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0F729A" w:rsidRPr="009163E3">
        <w:rPr>
          <w:rFonts w:ascii="Hiragino Kaku Gothic Pro W3" w:eastAsia="Hiragino Kaku Gothic Pro W3" w:hAnsi="Hiragino Kaku Gothic Pro W3" w:cs="MS Mincho" w:hint="eastAsia"/>
          <w:color w:val="5B9BD5" w:themeColor="accent1"/>
          <w:lang w:eastAsia="ja-JP"/>
        </w:rPr>
        <w:t>クリックすると前ページに移動する戻るボタンのアイコン</w:t>
      </w:r>
      <w:r w:rsidRPr="009163E3">
        <w:rPr>
          <w:rFonts w:ascii="Hiragino Kaku Gothic Pro W3" w:eastAsia="Hiragino Kaku Gothic Pro W3" w:hAnsi="Hiragino Kaku Gothic Pro W3" w:hint="eastAsia"/>
          <w:color w:val="5B9BD5" w:themeColor="accent1"/>
          <w:lang w:eastAsia="ja-JP"/>
        </w:rPr>
        <w:t>&gt;</w:t>
      </w:r>
    </w:p>
    <w:p w14:paraId="34C712D0" w14:textId="2DC74F26" w:rsidR="00E10905" w:rsidRPr="009163E3" w:rsidRDefault="00E10905" w:rsidP="00E10905">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0F729A" w:rsidRPr="009163E3">
        <w:rPr>
          <w:rFonts w:ascii="Hiragino Kaku Gothic Pro W3" w:eastAsia="Hiragino Kaku Gothic Pro W3" w:hAnsi="Hiragino Kaku Gothic Pro W3" w:cs="MS Mincho" w:hint="eastAsia"/>
          <w:color w:val="5B9BD5" w:themeColor="accent1"/>
          <w:lang w:eastAsia="ja-JP"/>
        </w:rPr>
        <w:t>クリックすると次のページに移動するボタンのアイコン</w:t>
      </w:r>
      <w:r w:rsidRPr="009163E3">
        <w:rPr>
          <w:rFonts w:ascii="Hiragino Kaku Gothic Pro W3" w:eastAsia="Hiragino Kaku Gothic Pro W3" w:hAnsi="Hiragino Kaku Gothic Pro W3" w:hint="eastAsia"/>
          <w:color w:val="5B9BD5" w:themeColor="accent1"/>
          <w:lang w:eastAsia="ja-JP"/>
        </w:rPr>
        <w:t>&gt;</w:t>
      </w:r>
    </w:p>
    <w:p w14:paraId="5429976B" w14:textId="149BDDA4" w:rsidR="00E10905" w:rsidRPr="009163E3" w:rsidRDefault="00E10905"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bCs/>
          <w:color w:val="538135" w:themeColor="accent6" w:themeShade="BF"/>
        </w:rPr>
        <w:t>Page 3</w:t>
      </w:r>
      <w:r w:rsidR="000F729A" w:rsidRPr="009163E3">
        <w:rPr>
          <w:rFonts w:ascii="Hiragino Kaku Gothic Pro W6" w:eastAsia="Hiragino Kaku Gothic Pro W6" w:hAnsi="Hiragino Kaku Gothic Pro W6" w:cs="MS Mincho" w:hint="eastAsia"/>
          <w:bCs/>
          <w:color w:val="538135" w:themeColor="accent6" w:themeShade="BF"/>
          <w:lang w:eastAsia="ja-JP"/>
        </w:rPr>
        <w:t>ページ目には以下を含める</w:t>
      </w:r>
      <w:r w:rsidRPr="009163E3">
        <w:rPr>
          <w:rFonts w:ascii="Hiragino Kaku Gothic Pro W6" w:eastAsia="Hiragino Kaku Gothic Pro W6" w:hAnsi="Hiragino Kaku Gothic Pro W6"/>
          <w:bCs/>
          <w:color w:val="538135" w:themeColor="accent6" w:themeShade="BF"/>
        </w:rPr>
        <w:t>:</w:t>
      </w:r>
    </w:p>
    <w:p w14:paraId="5AA2C640" w14:textId="523423D2" w:rsidR="00E10905" w:rsidRPr="009163E3" w:rsidRDefault="00E10905" w:rsidP="00E10905">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E947E8" w:rsidRPr="009163E3">
        <w:rPr>
          <w:rFonts w:ascii="Hiragino Kaku Gothic Pro W3" w:eastAsia="Hiragino Kaku Gothic Pro W3" w:hAnsi="Hiragino Kaku Gothic Pro W3" w:cs="MS Mincho" w:hint="eastAsia"/>
          <w:color w:val="5B9BD5" w:themeColor="accent1"/>
          <w:lang w:eastAsia="ja-JP"/>
        </w:rPr>
        <w:t>クリックすると１ページ目に移動するホームボタンのアイコン</w:t>
      </w:r>
      <w:r w:rsidRPr="009163E3">
        <w:rPr>
          <w:rFonts w:ascii="Hiragino Kaku Gothic Pro W3" w:eastAsia="Hiragino Kaku Gothic Pro W3" w:hAnsi="Hiragino Kaku Gothic Pro W3"/>
          <w:color w:val="5B9BD5" w:themeColor="accent1"/>
        </w:rPr>
        <w:t>&gt;</w:t>
      </w:r>
    </w:p>
    <w:p w14:paraId="319C720C" w14:textId="354EFFEA" w:rsidR="00E10905" w:rsidRPr="009163E3" w:rsidRDefault="00E10905" w:rsidP="00E10905">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E947E8" w:rsidRPr="009163E3">
        <w:rPr>
          <w:rFonts w:ascii="Hiragino Kaku Gothic Pro W3" w:eastAsia="Hiragino Kaku Gothic Pro W3" w:hAnsi="Hiragino Kaku Gothic Pro W3" w:cs="MS Mincho" w:hint="eastAsia"/>
          <w:color w:val="5B9BD5" w:themeColor="accent1"/>
          <w:lang w:eastAsia="ja-JP"/>
        </w:rPr>
        <w:t>クリックすると前ページに移動する戻るボタンのアイコン</w:t>
      </w:r>
      <w:r w:rsidRPr="009163E3">
        <w:rPr>
          <w:rFonts w:ascii="Hiragino Kaku Gothic Pro W3" w:eastAsia="Hiragino Kaku Gothic Pro W3" w:hAnsi="Hiragino Kaku Gothic Pro W3"/>
          <w:color w:val="5B9BD5" w:themeColor="accent1"/>
        </w:rPr>
        <w:t>&gt;</w:t>
      </w:r>
    </w:p>
    <w:p w14:paraId="59D0064E" w14:textId="32BC7891" w:rsidR="00E10905" w:rsidRPr="009163E3" w:rsidRDefault="00E10905" w:rsidP="00E10905">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E947E8" w:rsidRPr="009163E3">
        <w:rPr>
          <w:rFonts w:ascii="Hiragino Kaku Gothic Pro W3" w:eastAsia="Hiragino Kaku Gothic Pro W3" w:hAnsi="Hiragino Kaku Gothic Pro W3" w:cs="MS Mincho" w:hint="eastAsia"/>
          <w:color w:val="5B9BD5" w:themeColor="accent1"/>
          <w:lang w:eastAsia="ja-JP"/>
        </w:rPr>
        <w:t>クリックすると次のページに移動するボタンのアイコン</w:t>
      </w:r>
      <w:r w:rsidRPr="009163E3">
        <w:rPr>
          <w:rFonts w:ascii="Hiragino Kaku Gothic Pro W3" w:eastAsia="Hiragino Kaku Gothic Pro W3" w:hAnsi="Hiragino Kaku Gothic Pro W3"/>
          <w:color w:val="5B9BD5" w:themeColor="accent1"/>
        </w:rPr>
        <w:t>&gt;</w:t>
      </w:r>
    </w:p>
    <w:p w14:paraId="1C8ED746" w14:textId="48FF5065" w:rsidR="00E10905" w:rsidRPr="009163E3" w:rsidRDefault="00E10905"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bCs/>
          <w:color w:val="538135" w:themeColor="accent6" w:themeShade="BF"/>
        </w:rPr>
        <w:t>Page 4 to include</w:t>
      </w:r>
      <w:r w:rsidR="000F729A" w:rsidRPr="009163E3">
        <w:rPr>
          <w:rFonts w:ascii="Hiragino Kaku Gothic Pro W6" w:eastAsia="Hiragino Kaku Gothic Pro W6" w:hAnsi="Hiragino Kaku Gothic Pro W6" w:cs="MS Mincho" w:hint="eastAsia"/>
          <w:bCs/>
          <w:color w:val="538135" w:themeColor="accent6" w:themeShade="BF"/>
          <w:lang w:eastAsia="ja-JP"/>
        </w:rPr>
        <w:t>ページ目には以下を含める</w:t>
      </w:r>
      <w:r w:rsidRPr="009163E3">
        <w:rPr>
          <w:rFonts w:ascii="Hiragino Kaku Gothic Pro W6" w:eastAsia="Hiragino Kaku Gothic Pro W6" w:hAnsi="Hiragino Kaku Gothic Pro W6"/>
          <w:bCs/>
          <w:color w:val="538135" w:themeColor="accent6" w:themeShade="BF"/>
        </w:rPr>
        <w:t>:</w:t>
      </w:r>
    </w:p>
    <w:p w14:paraId="7F226977"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クリックすると１ページ目に移動するホームボタンのアイコン</w:t>
      </w:r>
      <w:r w:rsidRPr="009163E3">
        <w:rPr>
          <w:rFonts w:ascii="Hiragino Kaku Gothic Pro W3" w:eastAsia="Hiragino Kaku Gothic Pro W3" w:hAnsi="Hiragino Kaku Gothic Pro W3"/>
          <w:color w:val="5B9BD5" w:themeColor="accent1"/>
        </w:rPr>
        <w:t>&gt;</w:t>
      </w:r>
    </w:p>
    <w:p w14:paraId="66350692"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クリックすると前ページに移動する戻るボタンのアイコン</w:t>
      </w:r>
      <w:r w:rsidRPr="009163E3">
        <w:rPr>
          <w:rFonts w:ascii="Hiragino Kaku Gothic Pro W3" w:eastAsia="Hiragino Kaku Gothic Pro W3" w:hAnsi="Hiragino Kaku Gothic Pro W3"/>
          <w:color w:val="5B9BD5" w:themeColor="accent1"/>
        </w:rPr>
        <w:t>&gt;</w:t>
      </w:r>
    </w:p>
    <w:p w14:paraId="1B49F11F"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クリックすると次のページに移動するボタンのアイコン</w:t>
      </w:r>
      <w:r w:rsidRPr="009163E3">
        <w:rPr>
          <w:rFonts w:ascii="Hiragino Kaku Gothic Pro W3" w:eastAsia="Hiragino Kaku Gothic Pro W3" w:hAnsi="Hiragino Kaku Gothic Pro W3"/>
          <w:color w:val="5B9BD5" w:themeColor="accent1"/>
        </w:rPr>
        <w:t>&gt;</w:t>
      </w:r>
    </w:p>
    <w:p w14:paraId="6FCFE891" w14:textId="05BC1513" w:rsidR="00E10905" w:rsidRPr="009163E3" w:rsidRDefault="00E10905"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bCs/>
          <w:color w:val="538135" w:themeColor="accent6" w:themeShade="BF"/>
        </w:rPr>
        <w:t>Page 5 to include</w:t>
      </w:r>
      <w:r w:rsidR="000F729A" w:rsidRPr="009163E3">
        <w:rPr>
          <w:rFonts w:ascii="Hiragino Kaku Gothic Pro W6" w:eastAsia="Hiragino Kaku Gothic Pro W6" w:hAnsi="Hiragino Kaku Gothic Pro W6" w:cs="MS Mincho" w:hint="eastAsia"/>
          <w:bCs/>
          <w:color w:val="538135" w:themeColor="accent6" w:themeShade="BF"/>
          <w:lang w:eastAsia="ja-JP"/>
        </w:rPr>
        <w:t>ページ目には以下を含める</w:t>
      </w:r>
      <w:r w:rsidRPr="009163E3">
        <w:rPr>
          <w:rFonts w:ascii="Hiragino Kaku Gothic Pro W6" w:eastAsia="Hiragino Kaku Gothic Pro W6" w:hAnsi="Hiragino Kaku Gothic Pro W6"/>
          <w:bCs/>
          <w:color w:val="538135" w:themeColor="accent6" w:themeShade="BF"/>
        </w:rPr>
        <w:t>:</w:t>
      </w:r>
    </w:p>
    <w:p w14:paraId="26BADBC6"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クリックすると１ページ目に移動するホームボタンのアイコン</w:t>
      </w:r>
      <w:r w:rsidRPr="009163E3">
        <w:rPr>
          <w:rFonts w:ascii="Hiragino Kaku Gothic Pro W3" w:eastAsia="Hiragino Kaku Gothic Pro W3" w:hAnsi="Hiragino Kaku Gothic Pro W3"/>
          <w:color w:val="5B9BD5" w:themeColor="accent1"/>
        </w:rPr>
        <w:t>&gt;</w:t>
      </w:r>
    </w:p>
    <w:p w14:paraId="698E1298"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クリックすると前ページに移動する戻るボタンのアイコン</w:t>
      </w:r>
      <w:r w:rsidRPr="009163E3">
        <w:rPr>
          <w:rFonts w:ascii="Hiragino Kaku Gothic Pro W3" w:eastAsia="Hiragino Kaku Gothic Pro W3" w:hAnsi="Hiragino Kaku Gothic Pro W3"/>
          <w:color w:val="5B9BD5" w:themeColor="accent1"/>
        </w:rPr>
        <w:t>&gt;</w:t>
      </w:r>
    </w:p>
    <w:p w14:paraId="0A6C3EFE"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クリックすると次のページに移動するボタンのアイコン</w:t>
      </w:r>
      <w:r w:rsidRPr="009163E3">
        <w:rPr>
          <w:rFonts w:ascii="Hiragino Kaku Gothic Pro W3" w:eastAsia="Hiragino Kaku Gothic Pro W3" w:hAnsi="Hiragino Kaku Gothic Pro W3"/>
          <w:color w:val="5B9BD5" w:themeColor="accent1"/>
        </w:rPr>
        <w:t>&gt;</w:t>
      </w:r>
    </w:p>
    <w:p w14:paraId="36B680B7" w14:textId="1B814056" w:rsidR="00E10905" w:rsidRPr="009163E3" w:rsidRDefault="00E10905"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bCs/>
          <w:color w:val="538135" w:themeColor="accent6" w:themeShade="BF"/>
        </w:rPr>
        <w:t>Page 6 to include</w:t>
      </w:r>
      <w:r w:rsidR="000F729A" w:rsidRPr="009163E3">
        <w:rPr>
          <w:rFonts w:ascii="Hiragino Kaku Gothic Pro W6" w:eastAsia="Hiragino Kaku Gothic Pro W6" w:hAnsi="Hiragino Kaku Gothic Pro W6" w:cs="MS Mincho" w:hint="eastAsia"/>
          <w:bCs/>
          <w:color w:val="538135" w:themeColor="accent6" w:themeShade="BF"/>
          <w:lang w:eastAsia="ja-JP"/>
        </w:rPr>
        <w:t>ページ目には以下を含める</w:t>
      </w:r>
      <w:r w:rsidRPr="009163E3">
        <w:rPr>
          <w:rFonts w:ascii="Hiragino Kaku Gothic Pro W6" w:eastAsia="Hiragino Kaku Gothic Pro W6" w:hAnsi="Hiragino Kaku Gothic Pro W6"/>
          <w:bCs/>
          <w:color w:val="538135" w:themeColor="accent6" w:themeShade="BF"/>
        </w:rPr>
        <w:t>:</w:t>
      </w:r>
    </w:p>
    <w:p w14:paraId="75B94DB8"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クリックすると１ページ目に移動するホームボタンのアイコン</w:t>
      </w:r>
      <w:r w:rsidRPr="009163E3">
        <w:rPr>
          <w:rFonts w:ascii="Hiragino Kaku Gothic Pro W3" w:eastAsia="Hiragino Kaku Gothic Pro W3" w:hAnsi="Hiragino Kaku Gothic Pro W3"/>
          <w:color w:val="5B9BD5" w:themeColor="accent1"/>
        </w:rPr>
        <w:t>&gt;</w:t>
      </w:r>
    </w:p>
    <w:p w14:paraId="60E77591"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クリックすると前ページに移動する戻るボタンのアイコン</w:t>
      </w:r>
      <w:r w:rsidRPr="009163E3">
        <w:rPr>
          <w:rFonts w:ascii="Hiragino Kaku Gothic Pro W3" w:eastAsia="Hiragino Kaku Gothic Pro W3" w:hAnsi="Hiragino Kaku Gothic Pro W3"/>
          <w:color w:val="5B9BD5" w:themeColor="accent1"/>
        </w:rPr>
        <w:t>&gt;</w:t>
      </w:r>
    </w:p>
    <w:p w14:paraId="2A9620E8"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クリックすると次のページに移動するボタンのアイコン</w:t>
      </w:r>
      <w:r w:rsidRPr="009163E3">
        <w:rPr>
          <w:rFonts w:ascii="Hiragino Kaku Gothic Pro W3" w:eastAsia="Hiragino Kaku Gothic Pro W3" w:hAnsi="Hiragino Kaku Gothic Pro W3"/>
          <w:color w:val="5B9BD5" w:themeColor="accent1"/>
        </w:rPr>
        <w:t>&gt;</w:t>
      </w:r>
    </w:p>
    <w:p w14:paraId="5B561552" w14:textId="488DF331" w:rsidR="00E10905" w:rsidRPr="009163E3" w:rsidRDefault="00E10905"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bCs/>
          <w:color w:val="538135" w:themeColor="accent6" w:themeShade="BF"/>
        </w:rPr>
        <w:t>Page 7 to include</w:t>
      </w:r>
      <w:r w:rsidR="000F729A" w:rsidRPr="009163E3">
        <w:rPr>
          <w:rFonts w:ascii="Hiragino Kaku Gothic Pro W6" w:eastAsia="Hiragino Kaku Gothic Pro W6" w:hAnsi="Hiragino Kaku Gothic Pro W6" w:cs="MS Mincho" w:hint="eastAsia"/>
          <w:bCs/>
          <w:color w:val="538135" w:themeColor="accent6" w:themeShade="BF"/>
          <w:lang w:eastAsia="ja-JP"/>
        </w:rPr>
        <w:t>ページ目には以下を含める</w:t>
      </w:r>
      <w:r w:rsidRPr="009163E3">
        <w:rPr>
          <w:rFonts w:ascii="Hiragino Kaku Gothic Pro W6" w:eastAsia="Hiragino Kaku Gothic Pro W6" w:hAnsi="Hiragino Kaku Gothic Pro W6"/>
          <w:bCs/>
          <w:color w:val="538135" w:themeColor="accent6" w:themeShade="BF"/>
        </w:rPr>
        <w:t>:</w:t>
      </w:r>
    </w:p>
    <w:p w14:paraId="5C7926F7"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クリックすると１ページ目に移動するホームボタンのアイコン</w:t>
      </w:r>
      <w:r w:rsidRPr="009163E3">
        <w:rPr>
          <w:rFonts w:ascii="Hiragino Kaku Gothic Pro W3" w:eastAsia="Hiragino Kaku Gothic Pro W3" w:hAnsi="Hiragino Kaku Gothic Pro W3"/>
          <w:color w:val="5B9BD5" w:themeColor="accent1"/>
        </w:rPr>
        <w:t>&gt;</w:t>
      </w:r>
    </w:p>
    <w:p w14:paraId="2ED8C4E6"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クリックすると前ページに移動する戻るボタンのアイコン</w:t>
      </w:r>
      <w:r w:rsidRPr="009163E3">
        <w:rPr>
          <w:rFonts w:ascii="Hiragino Kaku Gothic Pro W3" w:eastAsia="Hiragino Kaku Gothic Pro W3" w:hAnsi="Hiragino Kaku Gothic Pro W3"/>
          <w:color w:val="5B9BD5" w:themeColor="accent1"/>
        </w:rPr>
        <w:t>&gt;</w:t>
      </w:r>
    </w:p>
    <w:p w14:paraId="4D066600" w14:textId="77777777" w:rsidR="009163E3" w:rsidRPr="009163E3" w:rsidRDefault="009163E3"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Pr="009163E3">
        <w:rPr>
          <w:rFonts w:ascii="Hiragino Kaku Gothic Pro W3" w:eastAsia="Hiragino Kaku Gothic Pro W3" w:hAnsi="Hiragino Kaku Gothic Pro W3" w:cs="MS Mincho" w:hint="eastAsia"/>
          <w:color w:val="5B9BD5" w:themeColor="accent1"/>
          <w:lang w:eastAsia="ja-JP"/>
        </w:rPr>
        <w:t>クリックすると次のページに移動するボタンのアイコン</w:t>
      </w:r>
      <w:r w:rsidRPr="009163E3">
        <w:rPr>
          <w:rFonts w:ascii="Hiragino Kaku Gothic Pro W3" w:eastAsia="Hiragino Kaku Gothic Pro W3" w:hAnsi="Hiragino Kaku Gothic Pro W3"/>
          <w:color w:val="5B9BD5" w:themeColor="accent1"/>
        </w:rPr>
        <w:t>&gt;</w:t>
      </w:r>
    </w:p>
    <w:p w14:paraId="30F1295D" w14:textId="00D3EC5E" w:rsidR="00E10905" w:rsidRPr="009163E3" w:rsidRDefault="00E10905"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bCs/>
          <w:color w:val="538135" w:themeColor="accent6" w:themeShade="BF"/>
        </w:rPr>
        <w:lastRenderedPageBreak/>
        <w:t xml:space="preserve">Page 8 </w:t>
      </w:r>
      <w:r w:rsidR="000F729A" w:rsidRPr="009163E3">
        <w:rPr>
          <w:rFonts w:ascii="Hiragino Kaku Gothic Pro W6" w:eastAsia="Hiragino Kaku Gothic Pro W6" w:hAnsi="Hiragino Kaku Gothic Pro W6" w:cs="MS Mincho" w:hint="eastAsia"/>
          <w:bCs/>
          <w:color w:val="538135" w:themeColor="accent6" w:themeShade="BF"/>
          <w:lang w:eastAsia="ja-JP"/>
        </w:rPr>
        <w:t>ページ目</w:t>
      </w:r>
      <w:r w:rsidRPr="009163E3">
        <w:rPr>
          <w:rFonts w:ascii="Hiragino Kaku Gothic Pro W6" w:eastAsia="Hiragino Kaku Gothic Pro W6" w:hAnsi="Hiragino Kaku Gothic Pro W6"/>
          <w:bCs/>
          <w:color w:val="538135" w:themeColor="accent6" w:themeShade="BF"/>
        </w:rPr>
        <w:t>— Back Cover to include:</w:t>
      </w:r>
    </w:p>
    <w:p w14:paraId="2ECCA5DC" w14:textId="6E1366E1" w:rsidR="00E10905" w:rsidRPr="009163E3" w:rsidRDefault="00E10905"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E947E8" w:rsidRPr="009163E3">
        <w:rPr>
          <w:rFonts w:ascii="Hiragino Kaku Gothic Pro W3" w:eastAsia="Hiragino Kaku Gothic Pro W3" w:hAnsi="Hiragino Kaku Gothic Pro W3" w:cs="MS Mincho" w:hint="eastAsia"/>
          <w:color w:val="5B9BD5" w:themeColor="accent1"/>
          <w:lang w:eastAsia="ja-JP"/>
        </w:rPr>
        <w:t>英語とロシア語のウェブサイトアドレス（同じリンクを使う）に以下のウェブサイトに移動できるクリックできるリンク（ハイパーリンク）を適用する</w:t>
      </w:r>
      <w:r w:rsidR="009163E3" w:rsidRPr="009163E3">
        <w:rPr>
          <w:rFonts w:ascii="Hiragino Kaku Gothic Pro W3" w:eastAsia="Hiragino Kaku Gothic Pro W3" w:hAnsi="Hiragino Kaku Gothic Pro W3" w:hint="eastAsia"/>
          <w:color w:val="5B9BD5" w:themeColor="accent1"/>
          <w:lang w:eastAsia="ja-JP"/>
        </w:rPr>
        <w:t>&gt;</w:t>
      </w:r>
    </w:p>
    <w:p w14:paraId="7C03B0ED" w14:textId="77777777" w:rsidR="00E10905" w:rsidRPr="009163E3" w:rsidRDefault="00E10905" w:rsidP="00E10905">
      <w:pPr>
        <w:pStyle w:val="ListParagraph"/>
        <w:ind w:left="360"/>
        <w:rPr>
          <w:rFonts w:ascii="Hiragino Kaku Gothic Pro W3" w:eastAsia="Hiragino Kaku Gothic Pro W3" w:hAnsi="Hiragino Kaku Gothic Pro W3"/>
          <w:color w:val="5B9BD5" w:themeColor="accent1"/>
        </w:rPr>
      </w:pPr>
      <w:hyperlink r:id="rId17" w:history="1">
        <w:r w:rsidRPr="009163E3">
          <w:rPr>
            <w:rStyle w:val="Hyperlink"/>
            <w:rFonts w:ascii="Hiragino Kaku Gothic Pro W3" w:eastAsia="Hiragino Kaku Gothic Pro W3" w:hAnsi="Hiragino Kaku Gothic Pro W3"/>
          </w:rPr>
          <w:t>http://arthouse-letterpress.ru/</w:t>
        </w:r>
      </w:hyperlink>
    </w:p>
    <w:p w14:paraId="34A7634B" w14:textId="795EB441" w:rsidR="00E10905" w:rsidRPr="009163E3" w:rsidRDefault="00E10905" w:rsidP="00E10905">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E947E8" w:rsidRPr="009163E3">
        <w:rPr>
          <w:rFonts w:ascii="Hiragino Kaku Gothic Pro W3" w:eastAsia="Hiragino Kaku Gothic Pro W3" w:hAnsi="Hiragino Kaku Gothic Pro W3" w:cs="MS Mincho" w:hint="eastAsia"/>
          <w:color w:val="5B9BD5" w:themeColor="accent1"/>
          <w:lang w:eastAsia="ja-JP"/>
        </w:rPr>
        <w:t>クリックすると１ページ目に移動するホームボタンのアイコン</w:t>
      </w:r>
      <w:r w:rsidRPr="009163E3">
        <w:rPr>
          <w:rFonts w:ascii="Hiragino Kaku Gothic Pro W3" w:eastAsia="Hiragino Kaku Gothic Pro W3" w:hAnsi="Hiragino Kaku Gothic Pro W3"/>
          <w:color w:val="5B9BD5" w:themeColor="accent1"/>
        </w:rPr>
        <w:t>&gt;</w:t>
      </w:r>
    </w:p>
    <w:p w14:paraId="0160E283" w14:textId="77777777" w:rsidR="009163E3" w:rsidRDefault="00E10905"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E947E8" w:rsidRPr="009163E3">
        <w:rPr>
          <w:rFonts w:ascii="Hiragino Kaku Gothic Pro W3" w:eastAsia="Hiragino Kaku Gothic Pro W3" w:hAnsi="Hiragino Kaku Gothic Pro W3" w:cs="MS Mincho" w:hint="eastAsia"/>
          <w:color w:val="5B9BD5" w:themeColor="accent1"/>
          <w:lang w:eastAsia="ja-JP"/>
        </w:rPr>
        <w:t>クリックすると前ページに移動する戻るボタンのアイコン</w:t>
      </w:r>
      <w:r w:rsidRPr="009163E3">
        <w:rPr>
          <w:rFonts w:ascii="Hiragino Kaku Gothic Pro W3" w:eastAsia="Hiragino Kaku Gothic Pro W3" w:hAnsi="Hiragino Kaku Gothic Pro W3"/>
          <w:color w:val="5B9BD5" w:themeColor="accent1"/>
        </w:rPr>
        <w:t>&gt;</w:t>
      </w:r>
    </w:p>
    <w:p w14:paraId="4C2ED126" w14:textId="2AD325E1" w:rsidR="00E10905" w:rsidRPr="009163E3" w:rsidRDefault="00E10905" w:rsidP="009163E3">
      <w:pPr>
        <w:pStyle w:val="ListParagraph"/>
        <w:numPr>
          <w:ilvl w:val="0"/>
          <w:numId w:val="24"/>
        </w:numPr>
        <w:ind w:left="360"/>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&lt;</w:t>
      </w:r>
      <w:r w:rsidR="00E947E8" w:rsidRPr="009163E3">
        <w:rPr>
          <w:rFonts w:ascii="Hiragino Kaku Gothic Pro W3" w:eastAsia="Hiragino Kaku Gothic Pro W3" w:hAnsi="Hiragino Kaku Gothic Pro W3" w:cs="MS Mincho" w:hint="eastAsia"/>
          <w:color w:val="5B9BD5" w:themeColor="accent1"/>
          <w:lang w:eastAsia="ja-JP"/>
        </w:rPr>
        <w:t>以下のテキストにインスタグラムのウェブサイトへ移動できるクリックできるリンク（ハイパーリンク）</w:t>
      </w:r>
      <w:r w:rsidRPr="009163E3">
        <w:rPr>
          <w:rFonts w:ascii="Hiragino Kaku Gothic Pro W3" w:eastAsia="Hiragino Kaku Gothic Pro W3" w:hAnsi="Hiragino Kaku Gothic Pro W3" w:hint="eastAsia"/>
          <w:color w:val="5B9BD5" w:themeColor="accent1"/>
          <w:lang w:eastAsia="ja-JP"/>
        </w:rPr>
        <w:t>:</w:t>
      </w:r>
      <w:r w:rsidRPr="009163E3">
        <w:rPr>
          <w:rFonts w:ascii="Hiragino Kaku Gothic Pro W3" w:eastAsia="Hiragino Kaku Gothic Pro W3" w:hAnsi="Hiragino Kaku Gothic Pro W3"/>
          <w:color w:val="5B9BD5" w:themeColor="accent1"/>
        </w:rPr>
        <w:t xml:space="preserve"> Follow Us — СЛЕДИТЕ ЗА НАМИ: </w:t>
      </w:r>
      <w:proofErr w:type="spellStart"/>
      <w:r w:rsidRPr="009163E3">
        <w:rPr>
          <w:rFonts w:ascii="Hiragino Kaku Gothic Pro W3" w:eastAsia="Hiragino Kaku Gothic Pro W3" w:hAnsi="Hiragino Kaku Gothic Pro W3"/>
          <w:color w:val="5B9BD5" w:themeColor="accent1"/>
        </w:rPr>
        <w:t>arthouse_letterpress</w:t>
      </w:r>
      <w:proofErr w:type="spellEnd"/>
      <w:r w:rsidR="00E947E8" w:rsidRPr="009163E3">
        <w:rPr>
          <w:rFonts w:ascii="Hiragino Kaku Gothic Pro W3" w:eastAsia="Hiragino Kaku Gothic Pro W3" w:hAnsi="Hiragino Kaku Gothic Pro W3"/>
          <w:color w:val="5B9BD5" w:themeColor="accent1"/>
        </w:rPr>
        <w:t xml:space="preserve">    </w:t>
      </w:r>
      <w:r w:rsidRPr="009163E3">
        <w:rPr>
          <w:rFonts w:ascii="Hiragino Kaku Gothic Pro W3" w:eastAsia="Hiragino Kaku Gothic Pro W3" w:hAnsi="Hiragino Kaku Gothic Pro W3" w:hint="eastAsia"/>
          <w:color w:val="5B9BD5" w:themeColor="accent1"/>
          <w:lang w:eastAsia="ja-JP"/>
        </w:rPr>
        <w:t>&gt;</w:t>
      </w:r>
      <w:r w:rsidRPr="009163E3">
        <w:rPr>
          <w:rFonts w:ascii="Hiragino Kaku Gothic Pro W3" w:eastAsia="Hiragino Kaku Gothic Pro W3" w:hAnsi="Hiragino Kaku Gothic Pro W3"/>
          <w:color w:val="5B9BD5" w:themeColor="accent1"/>
        </w:rPr>
        <w:br/>
      </w:r>
      <w:hyperlink r:id="rId18" w:history="1">
        <w:r w:rsidRPr="009163E3">
          <w:rPr>
            <w:rStyle w:val="Hyperlink"/>
            <w:rFonts w:ascii="Hiragino Kaku Gothic Pro W3" w:eastAsia="Hiragino Kaku Gothic Pro W3" w:hAnsi="Hiragino Kaku Gothic Pro W3"/>
          </w:rPr>
          <w:t>https://www.instagram.com/arthouse_letterpress/</w:t>
        </w:r>
      </w:hyperlink>
    </w:p>
    <w:p w14:paraId="3B1A8B14" w14:textId="7CDE70C9" w:rsidR="00E10905" w:rsidRPr="009163E3" w:rsidRDefault="00E947E8" w:rsidP="00E10905">
      <w:pPr>
        <w:spacing w:before="240"/>
        <w:rPr>
          <w:rFonts w:ascii="Hiragino Kaku Gothic Pro W6" w:eastAsia="Hiragino Kaku Gothic Pro W6" w:hAnsi="Hiragino Kaku Gothic Pro W6"/>
          <w:b/>
          <w:bCs/>
          <w:color w:val="538135" w:themeColor="accent6" w:themeShade="BF"/>
        </w:rPr>
      </w:pPr>
      <w:r w:rsidRPr="009163E3">
        <w:rPr>
          <w:rFonts w:ascii="Hiragino Kaku Gothic Pro W6" w:eastAsia="Hiragino Kaku Gothic Pro W6" w:hAnsi="Hiragino Kaku Gothic Pro W6" w:cs="MS Mincho" w:hint="eastAsia"/>
          <w:b/>
          <w:bCs/>
          <w:color w:val="538135" w:themeColor="accent6" w:themeShade="BF"/>
          <w:lang w:eastAsia="ja-JP"/>
        </w:rPr>
        <w:t>サイズ</w:t>
      </w:r>
    </w:p>
    <w:p w14:paraId="045643CE" w14:textId="357786A2" w:rsidR="00E10905" w:rsidRPr="009163E3" w:rsidRDefault="00E947E8" w:rsidP="00E10905">
      <w:pPr>
        <w:pStyle w:val="ListParagraph"/>
        <w:numPr>
          <w:ilvl w:val="0"/>
          <w:numId w:val="22"/>
        </w:num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s="MS Mincho" w:hint="eastAsia"/>
          <w:color w:val="538135" w:themeColor="accent6" w:themeShade="BF"/>
          <w:lang w:eastAsia="ja-JP"/>
        </w:rPr>
        <w:t>見開きページ</w:t>
      </w:r>
      <w:r w:rsidR="00E10905" w:rsidRPr="009163E3">
        <w:rPr>
          <w:rFonts w:ascii="Hiragino Kaku Gothic Pro W3" w:eastAsia="Hiragino Kaku Gothic Pro W3" w:hAnsi="Hiragino Kaku Gothic Pro W3"/>
          <w:color w:val="538135" w:themeColor="accent6" w:themeShade="BF"/>
        </w:rPr>
        <w:t xml:space="preserve">: </w:t>
      </w:r>
      <w:r w:rsidR="009163E3" w:rsidRPr="009163E3">
        <w:rPr>
          <w:rFonts w:ascii="Hiragino Kaku Gothic Pro W3" w:eastAsia="Hiragino Kaku Gothic Pro W3" w:hAnsi="Hiragino Kaku Gothic Pro W3" w:cs="MS Mincho" w:hint="eastAsia"/>
          <w:color w:val="538135" w:themeColor="accent6" w:themeShade="BF"/>
          <w:lang w:eastAsia="ja-JP"/>
        </w:rPr>
        <w:t>横</w:t>
      </w:r>
      <w:r w:rsidR="00E10905" w:rsidRPr="009163E3">
        <w:rPr>
          <w:rFonts w:ascii="Hiragino Kaku Gothic Pro W3" w:eastAsia="Hiragino Kaku Gothic Pro W3" w:hAnsi="Hiragino Kaku Gothic Pro W3"/>
          <w:color w:val="538135" w:themeColor="accent6" w:themeShade="BF"/>
        </w:rPr>
        <w:t xml:space="preserve">380mm x </w:t>
      </w:r>
      <w:r w:rsidR="009163E3" w:rsidRPr="009163E3">
        <w:rPr>
          <w:rFonts w:ascii="Hiragino Kaku Gothic Pro W3" w:eastAsia="Hiragino Kaku Gothic Pro W3" w:hAnsi="Hiragino Kaku Gothic Pro W3" w:cs="MS Mincho" w:hint="eastAsia"/>
          <w:color w:val="538135" w:themeColor="accent6" w:themeShade="BF"/>
          <w:lang w:eastAsia="ja-JP"/>
        </w:rPr>
        <w:t>高さ</w:t>
      </w:r>
      <w:r w:rsidR="00E10905" w:rsidRPr="009163E3">
        <w:rPr>
          <w:rFonts w:ascii="Hiragino Kaku Gothic Pro W3" w:eastAsia="Hiragino Kaku Gothic Pro W3" w:hAnsi="Hiragino Kaku Gothic Pro W3"/>
          <w:color w:val="538135" w:themeColor="accent6" w:themeShade="BF"/>
        </w:rPr>
        <w:t xml:space="preserve">120mm </w:t>
      </w:r>
    </w:p>
    <w:p w14:paraId="7C73D886" w14:textId="4574C600" w:rsidR="00E10905" w:rsidRPr="009163E3" w:rsidRDefault="00E947E8" w:rsidP="00E10905">
      <w:pPr>
        <w:spacing w:before="240"/>
        <w:rPr>
          <w:rFonts w:ascii="Hiragino Kaku Gothic Pro W6" w:eastAsia="Hiragino Kaku Gothic Pro W6" w:hAnsi="Hiragino Kaku Gothic Pro W6" w:hint="eastAsia"/>
          <w:b/>
          <w:bCs/>
          <w:color w:val="538135" w:themeColor="accent6" w:themeShade="BF"/>
          <w:lang w:val="en-US"/>
        </w:rPr>
      </w:pPr>
      <w:r w:rsidRPr="009163E3">
        <w:rPr>
          <w:rFonts w:ascii="Hiragino Kaku Gothic Pro W6" w:eastAsia="Hiragino Kaku Gothic Pro W6" w:hAnsi="Hiragino Kaku Gothic Pro W6" w:cs="MS Mincho" w:hint="eastAsia"/>
          <w:b/>
          <w:bCs/>
          <w:color w:val="538135" w:themeColor="accent6" w:themeShade="BF"/>
          <w:lang w:eastAsia="ja-JP"/>
        </w:rPr>
        <w:t>カラーと</w:t>
      </w:r>
      <w:r w:rsidRPr="009163E3">
        <w:rPr>
          <w:rFonts w:ascii="Hiragino Kaku Gothic Pro W6" w:eastAsia="Hiragino Kaku Gothic Pro W6" w:hAnsi="Hiragino Kaku Gothic Pro W6" w:cs="MS Mincho"/>
          <w:b/>
          <w:bCs/>
          <w:color w:val="538135" w:themeColor="accent6" w:themeShade="BF"/>
          <w:lang w:eastAsia="ja-JP"/>
        </w:rPr>
        <w:t>I</w:t>
      </w:r>
      <w:r w:rsidRPr="009163E3">
        <w:rPr>
          <w:rFonts w:ascii="Hiragino Kaku Gothic Pro W6" w:eastAsia="Hiragino Kaku Gothic Pro W6" w:hAnsi="Hiragino Kaku Gothic Pro W6" w:cs="MS Mincho"/>
          <w:b/>
          <w:bCs/>
          <w:color w:val="538135" w:themeColor="accent6" w:themeShade="BF"/>
          <w:lang w:val="en-US" w:eastAsia="ja-JP"/>
        </w:rPr>
        <w:t>CC</w:t>
      </w:r>
      <w:r w:rsidRPr="009163E3">
        <w:rPr>
          <w:rFonts w:ascii="Hiragino Kaku Gothic Pro W6" w:eastAsia="Hiragino Kaku Gothic Pro W6" w:hAnsi="Hiragino Kaku Gothic Pro W6" w:cs="MS Mincho" w:hint="eastAsia"/>
          <w:b/>
          <w:bCs/>
          <w:color w:val="538135" w:themeColor="accent6" w:themeShade="BF"/>
          <w:lang w:val="en-US" w:eastAsia="ja-JP"/>
        </w:rPr>
        <w:t>プロファイル</w:t>
      </w:r>
    </w:p>
    <w:p w14:paraId="323E5F08" w14:textId="142C8746" w:rsidR="00A96007" w:rsidRPr="009163E3" w:rsidRDefault="00E10905" w:rsidP="009163E3">
      <w:pPr>
        <w:pStyle w:val="ListParagraph"/>
        <w:numPr>
          <w:ilvl w:val="0"/>
          <w:numId w:val="22"/>
        </w:num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olor w:val="538135" w:themeColor="accent6" w:themeShade="BF"/>
        </w:rPr>
        <w:t xml:space="preserve">sRGB IEC61966-2.1 </w:t>
      </w:r>
      <w:r w:rsidRPr="009163E3">
        <w:rPr>
          <w:rFonts w:ascii="Hiragino Kaku Gothic Pro W3" w:eastAsia="Hiragino Kaku Gothic Pro W3" w:hAnsi="Hiragino Kaku Gothic Pro W3"/>
          <w:color w:val="538135" w:themeColor="accent6" w:themeShade="BF"/>
        </w:rPr>
        <w:br/>
      </w:r>
      <w:r w:rsidR="00A96007" w:rsidRPr="009163E3">
        <w:rPr>
          <w:rFonts w:ascii="Hiragino Kaku Gothic Pro W3" w:eastAsia="Hiragino Kaku Gothic Pro W3" w:hAnsi="Hiragino Kaku Gothic Pro W3" w:cs="MS Mincho" w:hint="eastAsia"/>
          <w:color w:val="538135" w:themeColor="accent6" w:themeShade="BF"/>
          <w:lang w:eastAsia="ja-JP"/>
        </w:rPr>
        <w:t>あなたが選んだ４色の</w:t>
      </w:r>
      <w:r w:rsidR="00A96007" w:rsidRPr="009163E3">
        <w:rPr>
          <w:rFonts w:ascii="Hiragino Kaku Gothic Pro W3" w:eastAsia="Hiragino Kaku Gothic Pro W3" w:hAnsi="Hiragino Kaku Gothic Pro W3"/>
          <w:color w:val="538135" w:themeColor="accent6" w:themeShade="BF"/>
        </w:rPr>
        <w:t>PMS Uncoated colours</w:t>
      </w:r>
      <w:r w:rsidR="00A96007" w:rsidRPr="009163E3">
        <w:rPr>
          <w:rFonts w:ascii="Hiragino Kaku Gothic Pro W3" w:eastAsia="Hiragino Kaku Gothic Pro W3" w:hAnsi="Hiragino Kaku Gothic Pro W3" w:cs="MS Mincho" w:hint="eastAsia"/>
          <w:color w:val="538135" w:themeColor="accent6" w:themeShade="BF"/>
          <w:lang w:eastAsia="ja-JP"/>
        </w:rPr>
        <w:t>（ロゴと名刺で使った）を使い、チントやグラデーションを適用しないこと（１００％カラーのみ許される）</w:t>
      </w:r>
    </w:p>
    <w:p w14:paraId="452A2554" w14:textId="4B77D1E8" w:rsidR="00E10905" w:rsidRPr="009163E3" w:rsidRDefault="00A96007"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cs="MS Mincho" w:hint="eastAsia"/>
          <w:bCs/>
          <w:color w:val="538135" w:themeColor="accent6" w:themeShade="BF"/>
          <w:lang w:eastAsia="ja-JP"/>
        </w:rPr>
        <w:t>ファイル</w:t>
      </w:r>
      <w:r w:rsidR="009163E3">
        <w:rPr>
          <w:rFonts w:ascii="Hiragino Kaku Gothic Pro W6" w:eastAsia="Hiragino Kaku Gothic Pro W6" w:hAnsi="Hiragino Kaku Gothic Pro W6" w:cs="MS Mincho" w:hint="eastAsia"/>
          <w:bCs/>
          <w:color w:val="538135" w:themeColor="accent6" w:themeShade="BF"/>
          <w:lang w:eastAsia="ja-JP"/>
        </w:rPr>
        <w:t>の種類</w:t>
      </w:r>
    </w:p>
    <w:p w14:paraId="7CE6DC7C" w14:textId="4EBC929D" w:rsidR="00E10905" w:rsidRPr="009163E3" w:rsidRDefault="00A96007" w:rsidP="00E10905">
      <w:pPr>
        <w:pStyle w:val="ListParagraph"/>
        <w:numPr>
          <w:ilvl w:val="0"/>
          <w:numId w:val="22"/>
        </w:num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s="MS Mincho" w:hint="eastAsia"/>
          <w:color w:val="538135" w:themeColor="accent6" w:themeShade="BF"/>
          <w:lang w:eastAsia="ja-JP"/>
        </w:rPr>
        <w:t>作業ファイル</w:t>
      </w:r>
      <w:r w:rsidR="00E10905" w:rsidRPr="009163E3">
        <w:rPr>
          <w:rFonts w:ascii="Hiragino Kaku Gothic Pro W3" w:eastAsia="Hiragino Kaku Gothic Pro W3" w:hAnsi="Hiragino Kaku Gothic Pro W3"/>
          <w:color w:val="538135" w:themeColor="accent6" w:themeShade="BF"/>
        </w:rPr>
        <w:t xml:space="preserve">: InDesign </w:t>
      </w:r>
    </w:p>
    <w:p w14:paraId="3FA57124" w14:textId="55360847" w:rsidR="00E10905" w:rsidRPr="009163E3" w:rsidRDefault="00A96007" w:rsidP="00E10905">
      <w:pPr>
        <w:pStyle w:val="ListParagraph"/>
        <w:numPr>
          <w:ilvl w:val="0"/>
          <w:numId w:val="22"/>
        </w:num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s="MS Mincho" w:hint="eastAsia"/>
          <w:color w:val="538135" w:themeColor="accent6" w:themeShade="BF"/>
          <w:lang w:eastAsia="ja-JP"/>
        </w:rPr>
        <w:t>最終ファイル</w:t>
      </w:r>
      <w:r w:rsidR="00E10905" w:rsidRPr="009163E3">
        <w:rPr>
          <w:rFonts w:ascii="Hiragino Kaku Gothic Pro W3" w:eastAsia="Hiragino Kaku Gothic Pro W3" w:hAnsi="Hiragino Kaku Gothic Pro W3"/>
          <w:color w:val="538135" w:themeColor="accent6" w:themeShade="BF"/>
        </w:rPr>
        <w:t>:</w:t>
      </w:r>
      <w:r w:rsidRPr="009163E3">
        <w:rPr>
          <w:rFonts w:ascii="Hiragino Kaku Gothic Pro W3" w:eastAsia="Hiragino Kaku Gothic Pro W3" w:hAnsi="Hiragino Kaku Gothic Pro W3" w:cs="MS Mincho" w:hint="eastAsia"/>
          <w:color w:val="538135" w:themeColor="accent6" w:themeShade="BF"/>
          <w:lang w:eastAsia="ja-JP"/>
        </w:rPr>
        <w:t>インタラクティブ</w:t>
      </w:r>
      <w:r w:rsidRPr="009163E3">
        <w:rPr>
          <w:rFonts w:ascii="Hiragino Kaku Gothic Pro W3" w:eastAsia="Hiragino Kaku Gothic Pro W3" w:hAnsi="Hiragino Kaku Gothic Pro W3" w:cs="MS Mincho"/>
          <w:color w:val="538135" w:themeColor="accent6" w:themeShade="BF"/>
          <w:lang w:eastAsia="ja-JP"/>
        </w:rPr>
        <w:t>P</w:t>
      </w:r>
      <w:r w:rsidRPr="009163E3">
        <w:rPr>
          <w:rFonts w:ascii="Hiragino Kaku Gothic Pro W3" w:eastAsia="Hiragino Kaku Gothic Pro W3" w:hAnsi="Hiragino Kaku Gothic Pro W3" w:cs="MS Mincho"/>
          <w:color w:val="538135" w:themeColor="accent6" w:themeShade="BF"/>
          <w:lang w:val="en-US" w:eastAsia="ja-JP"/>
        </w:rPr>
        <w:t>DF</w:t>
      </w:r>
      <w:r w:rsidRPr="009163E3">
        <w:rPr>
          <w:rFonts w:ascii="Hiragino Kaku Gothic Pro W3" w:eastAsia="Hiragino Kaku Gothic Pro W3" w:hAnsi="Hiragino Kaku Gothic Pro W3" w:cs="MS Mincho" w:hint="eastAsia"/>
          <w:color w:val="538135" w:themeColor="accent6" w:themeShade="BF"/>
          <w:lang w:val="en-US" w:eastAsia="ja-JP"/>
        </w:rPr>
        <w:t>ファイル</w:t>
      </w:r>
    </w:p>
    <w:p w14:paraId="48F241BA" w14:textId="14E87F7C" w:rsidR="00E10905" w:rsidRPr="009163E3" w:rsidRDefault="00A96007" w:rsidP="00E10905">
      <w:pPr>
        <w:pStyle w:val="SubHeadersBodyBold12ptbefore"/>
        <w:rPr>
          <w:rFonts w:ascii="Hiragino Kaku Gothic Pro W6" w:eastAsia="Hiragino Kaku Gothic Pro W6" w:hAnsi="Hiragino Kaku Gothic Pro W6" w:hint="eastAsia"/>
          <w:bCs/>
          <w:color w:val="538135" w:themeColor="accent6" w:themeShade="BF"/>
          <w:lang w:eastAsia="ja-JP"/>
        </w:rPr>
      </w:pPr>
      <w:r w:rsidRPr="009163E3">
        <w:rPr>
          <w:rFonts w:ascii="Hiragino Kaku Gothic Pro W6" w:eastAsia="Hiragino Kaku Gothic Pro W6" w:hAnsi="Hiragino Kaku Gothic Pro W6" w:cs="MS Mincho" w:hint="eastAsia"/>
          <w:bCs/>
          <w:color w:val="538135" w:themeColor="accent6" w:themeShade="BF"/>
          <w:lang w:eastAsia="ja-JP"/>
        </w:rPr>
        <w:t>ブリード</w:t>
      </w:r>
    </w:p>
    <w:p w14:paraId="10D059A2" w14:textId="366F7CE8" w:rsidR="00E10905" w:rsidRPr="009163E3" w:rsidRDefault="00A96007" w:rsidP="00E10905">
      <w:pPr>
        <w:pStyle w:val="ListParagraph"/>
        <w:numPr>
          <w:ilvl w:val="0"/>
          <w:numId w:val="22"/>
        </w:num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s="MS Mincho" w:hint="eastAsia"/>
          <w:color w:val="538135" w:themeColor="accent6" w:themeShade="BF"/>
          <w:lang w:eastAsia="ja-JP"/>
        </w:rPr>
        <w:t>なし</w:t>
      </w:r>
    </w:p>
    <w:p w14:paraId="240B6642" w14:textId="0B4E5250" w:rsidR="00E10905" w:rsidRPr="009163E3" w:rsidRDefault="00A96007" w:rsidP="00E10905">
      <w:pPr>
        <w:pStyle w:val="SubHeadersBodyBold12ptbefore"/>
        <w:rPr>
          <w:rFonts w:ascii="Hiragino Kaku Gothic Pro W6" w:eastAsia="Hiragino Kaku Gothic Pro W6" w:hAnsi="Hiragino Kaku Gothic Pro W6"/>
          <w:bCs/>
          <w:color w:val="538135" w:themeColor="accent6" w:themeShade="BF"/>
        </w:rPr>
      </w:pPr>
      <w:r w:rsidRPr="009163E3">
        <w:rPr>
          <w:rFonts w:ascii="Hiragino Kaku Gothic Pro W6" w:eastAsia="Hiragino Kaku Gothic Pro W6" w:hAnsi="Hiragino Kaku Gothic Pro W6" w:cs="MS Mincho" w:hint="eastAsia"/>
          <w:bCs/>
          <w:color w:val="538135" w:themeColor="accent6" w:themeShade="BF"/>
          <w:lang w:eastAsia="ja-JP"/>
        </w:rPr>
        <w:t>名前</w:t>
      </w:r>
      <w:r w:rsidR="00E10905" w:rsidRPr="009163E3">
        <w:rPr>
          <w:rFonts w:ascii="Hiragino Kaku Gothic Pro W6" w:eastAsia="Hiragino Kaku Gothic Pro W6" w:hAnsi="Hiragino Kaku Gothic Pro W6"/>
          <w:bCs/>
          <w:color w:val="538135" w:themeColor="accent6" w:themeShade="BF"/>
        </w:rPr>
        <w:t xml:space="preserve">: </w:t>
      </w:r>
    </w:p>
    <w:p w14:paraId="645EB39D" w14:textId="56B87E49" w:rsidR="00E10905" w:rsidRPr="009163E3" w:rsidRDefault="00A96007" w:rsidP="00E10905">
      <w:pPr>
        <w:rPr>
          <w:rFonts w:ascii="Hiragino Kaku Gothic Pro W3" w:eastAsia="Hiragino Kaku Gothic Pro W3" w:hAnsi="Hiragino Kaku Gothic Pro W3" w:hint="eastAsia"/>
          <w:color w:val="538135" w:themeColor="accent6" w:themeShade="BF"/>
          <w:lang w:eastAsia="ja-JP"/>
        </w:rPr>
      </w:pPr>
      <w:r w:rsidRPr="009163E3">
        <w:rPr>
          <w:rFonts w:ascii="Hiragino Kaku Gothic Pro W3" w:eastAsia="Hiragino Kaku Gothic Pro W3" w:hAnsi="Hiragino Kaku Gothic Pro W3" w:cs="MS Mincho" w:hint="eastAsia"/>
          <w:color w:val="538135" w:themeColor="accent6" w:themeShade="BF"/>
          <w:lang w:eastAsia="ja-JP"/>
        </w:rPr>
        <w:t>注意</w:t>
      </w:r>
      <w:r w:rsidRPr="009163E3">
        <w:rPr>
          <w:rFonts w:ascii="Hiragino Kaku Gothic Pro W3" w:eastAsia="Hiragino Kaku Gothic Pro W3" w:hAnsi="Hiragino Kaku Gothic Pro W3"/>
          <w:color w:val="538135" w:themeColor="accent6" w:themeShade="BF"/>
        </w:rPr>
        <w:t>: YY</w:t>
      </w:r>
      <w:r w:rsidRPr="009163E3">
        <w:rPr>
          <w:rFonts w:ascii="Hiragino Kaku Gothic Pro W3" w:eastAsia="Hiragino Kaku Gothic Pro W3" w:hAnsi="Hiragino Kaku Gothic Pro W3" w:cs="MS Mincho" w:hint="eastAsia"/>
          <w:color w:val="538135" w:themeColor="accent6" w:themeShade="BF"/>
          <w:lang w:eastAsia="ja-JP"/>
        </w:rPr>
        <w:t>は選手番号を表す。</w:t>
      </w:r>
    </w:p>
    <w:p w14:paraId="201D6C5F" w14:textId="7ED18B56" w:rsidR="00E10905" w:rsidRDefault="00A96007" w:rsidP="00E10905">
      <w:r>
        <w:rPr>
          <w:rFonts w:ascii="MS Mincho" w:eastAsia="MS Mincho" w:hAnsi="MS Mincho" w:cs="MS Mincho" w:hint="eastAsia"/>
          <w:color w:val="FF0000"/>
          <w:lang w:eastAsia="ja-JP"/>
        </w:rPr>
        <w:t>フォルダ名</w:t>
      </w:r>
      <w:r w:rsidR="00E10905">
        <w:rPr>
          <w:color w:val="FF0000"/>
        </w:rPr>
        <w:t>: Brochure Part B</w:t>
      </w:r>
    </w:p>
    <w:p w14:paraId="23D3464A" w14:textId="47DB53C2" w:rsidR="00E10905" w:rsidRPr="009163E3" w:rsidRDefault="00A96007" w:rsidP="00E10905">
      <w:pPr>
        <w:pStyle w:val="ListParagraph"/>
        <w:numPr>
          <w:ilvl w:val="0"/>
          <w:numId w:val="26"/>
        </w:num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s="MS Mincho" w:hint="eastAsia"/>
          <w:color w:val="538135" w:themeColor="accent6" w:themeShade="BF"/>
          <w:lang w:eastAsia="ja-JP"/>
        </w:rPr>
        <w:t>パンフレットのファイル名</w:t>
      </w:r>
      <w:r w:rsidR="00E10905" w:rsidRPr="009163E3">
        <w:rPr>
          <w:rFonts w:ascii="Hiragino Kaku Gothic Pro W3" w:eastAsia="Hiragino Kaku Gothic Pro W3" w:hAnsi="Hiragino Kaku Gothic Pro W3"/>
          <w:color w:val="538135" w:themeColor="accent6" w:themeShade="BF"/>
        </w:rPr>
        <w:t xml:space="preserve">: </w:t>
      </w:r>
      <w:proofErr w:type="spellStart"/>
      <w:r w:rsidR="00E10905" w:rsidRPr="009163E3">
        <w:rPr>
          <w:rFonts w:ascii="Hiragino Kaku Gothic Pro W3" w:eastAsia="Hiragino Kaku Gothic Pro W3" w:hAnsi="Hiragino Kaku Gothic Pro W3"/>
          <w:color w:val="538135" w:themeColor="accent6" w:themeShade="BF"/>
        </w:rPr>
        <w:t>YY_Arthouse_Brochure_PartB.indd</w:t>
      </w:r>
      <w:proofErr w:type="spellEnd"/>
    </w:p>
    <w:p w14:paraId="7B3C4D2F" w14:textId="44291A82" w:rsidR="00E10905" w:rsidRPr="009163E3" w:rsidRDefault="00A96007" w:rsidP="00E10905">
      <w:pPr>
        <w:pStyle w:val="ListParagraph"/>
        <w:numPr>
          <w:ilvl w:val="0"/>
          <w:numId w:val="26"/>
        </w:num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s="MS Mincho" w:hint="eastAsia"/>
          <w:color w:val="538135" w:themeColor="accent6" w:themeShade="BF"/>
          <w:lang w:eastAsia="ja-JP"/>
        </w:rPr>
        <w:t>パンフレットのファイル名</w:t>
      </w:r>
      <w:r w:rsidR="00E10905" w:rsidRPr="009163E3">
        <w:rPr>
          <w:rFonts w:ascii="Hiragino Kaku Gothic Pro W3" w:eastAsia="Hiragino Kaku Gothic Pro W3" w:hAnsi="Hiragino Kaku Gothic Pro W3"/>
          <w:color w:val="538135" w:themeColor="accent6" w:themeShade="BF"/>
        </w:rPr>
        <w:t>: YY_Arthouse_Brochure_PartB.pdf</w:t>
      </w:r>
    </w:p>
    <w:p w14:paraId="536A0F24" w14:textId="77777777" w:rsidR="00E10905" w:rsidRDefault="00E10905" w:rsidP="00E10905"/>
    <w:p w14:paraId="26D3B6B7" w14:textId="77EACFAE" w:rsidR="00E10905" w:rsidRPr="009163E3" w:rsidRDefault="00A96007" w:rsidP="00E10905">
      <w:pPr>
        <w:pStyle w:val="BodySubHeaderSpacebefore"/>
        <w:rPr>
          <w:rFonts w:ascii="Hiragino Kaku Gothic Pro W6" w:eastAsia="Hiragino Kaku Gothic Pro W6" w:hAnsi="Hiragino Kaku Gothic Pro W6"/>
          <w:b/>
          <w:bCs/>
        </w:rPr>
      </w:pPr>
      <w:r w:rsidRPr="009163E3">
        <w:rPr>
          <w:rFonts w:ascii="Hiragino Kaku Gothic Pro W6" w:eastAsia="Hiragino Kaku Gothic Pro W6" w:hAnsi="Hiragino Kaku Gothic Pro W6" w:hint="eastAsia"/>
          <w:b/>
          <w:bCs/>
          <w:lang w:eastAsia="ja-JP"/>
        </w:rPr>
        <w:t>提出物</w:t>
      </w:r>
    </w:p>
    <w:p w14:paraId="23154DC5" w14:textId="062E39FB" w:rsidR="00E10905" w:rsidRPr="009163E3" w:rsidRDefault="00A96007" w:rsidP="00E10905">
      <w:pPr>
        <w:rPr>
          <w:rFonts w:ascii="Hiragino Kaku Gothic Pro W6" w:eastAsia="Hiragino Kaku Gothic Pro W6" w:hAnsi="Hiragino Kaku Gothic Pro W6"/>
          <w:b/>
          <w:bCs/>
          <w:color w:val="538135" w:themeColor="accent6" w:themeShade="BF"/>
        </w:rPr>
      </w:pPr>
      <w:r w:rsidRPr="009163E3">
        <w:rPr>
          <w:rFonts w:ascii="Hiragino Kaku Gothic Pro W6" w:eastAsia="Hiragino Kaku Gothic Pro W6" w:hAnsi="Hiragino Kaku Gothic Pro W6" w:cs="MS Mincho" w:hint="eastAsia"/>
          <w:b/>
          <w:bCs/>
          <w:color w:val="538135" w:themeColor="accent6" w:themeShade="BF"/>
          <w:lang w:eastAsia="ja-JP"/>
        </w:rPr>
        <w:t>ファイル</w:t>
      </w:r>
    </w:p>
    <w:p w14:paraId="03553664" w14:textId="6B95C5D5" w:rsidR="00E10905" w:rsidRPr="009163E3" w:rsidRDefault="00E10905" w:rsidP="00E10905">
      <w:pPr>
        <w:pStyle w:val="ListParagraph"/>
        <w:numPr>
          <w:ilvl w:val="0"/>
          <w:numId w:val="23"/>
        </w:num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olor w:val="538135" w:themeColor="accent6" w:themeShade="BF"/>
        </w:rPr>
        <w:t>1</w:t>
      </w:r>
      <w:r w:rsidR="00A96007" w:rsidRPr="009163E3">
        <w:rPr>
          <w:rFonts w:ascii="Hiragino Kaku Gothic Pro W3" w:eastAsia="Hiragino Kaku Gothic Pro W3" w:hAnsi="Hiragino Kaku Gothic Pro W3" w:cs="MS Mincho" w:hint="eastAsia"/>
          <w:color w:val="538135" w:themeColor="accent6" w:themeShade="BF"/>
          <w:lang w:eastAsia="ja-JP"/>
        </w:rPr>
        <w:t>つの</w:t>
      </w:r>
      <w:r w:rsidRPr="009163E3">
        <w:rPr>
          <w:rFonts w:ascii="Hiragino Kaku Gothic Pro W3" w:eastAsia="Hiragino Kaku Gothic Pro W3" w:hAnsi="Hiragino Kaku Gothic Pro W3"/>
          <w:color w:val="538135" w:themeColor="accent6" w:themeShade="BF"/>
        </w:rPr>
        <w:t>InDesign</w:t>
      </w:r>
      <w:r w:rsidR="00A96007" w:rsidRPr="009163E3">
        <w:rPr>
          <w:rFonts w:ascii="Hiragino Kaku Gothic Pro W3" w:eastAsia="Hiragino Kaku Gothic Pro W3" w:hAnsi="Hiragino Kaku Gothic Pro W3" w:cs="MS Mincho" w:hint="eastAsia"/>
          <w:color w:val="538135" w:themeColor="accent6" w:themeShade="BF"/>
          <w:lang w:eastAsia="ja-JP"/>
        </w:rPr>
        <w:t>ファイル</w:t>
      </w:r>
    </w:p>
    <w:p w14:paraId="77145A2A" w14:textId="6C4951E8" w:rsidR="00E10905" w:rsidRPr="009163E3" w:rsidRDefault="00E10905" w:rsidP="00E10905">
      <w:pPr>
        <w:pStyle w:val="ListParagraph"/>
        <w:numPr>
          <w:ilvl w:val="0"/>
          <w:numId w:val="23"/>
        </w:numPr>
        <w:rPr>
          <w:rFonts w:ascii="Hiragino Kaku Gothic Pro W3" w:eastAsia="Hiragino Kaku Gothic Pro W3" w:hAnsi="Hiragino Kaku Gothic Pro W3" w:hint="eastAsia"/>
          <w:color w:val="538135" w:themeColor="accent6" w:themeShade="BF"/>
          <w:lang w:eastAsia="ja-JP"/>
        </w:rPr>
      </w:pPr>
      <w:r w:rsidRPr="009163E3">
        <w:rPr>
          <w:rFonts w:ascii="Hiragino Kaku Gothic Pro W3" w:eastAsia="Hiragino Kaku Gothic Pro W3" w:hAnsi="Hiragino Kaku Gothic Pro W3"/>
          <w:color w:val="538135" w:themeColor="accent6" w:themeShade="BF"/>
        </w:rPr>
        <w:t>1</w:t>
      </w:r>
      <w:r w:rsidR="00A96007" w:rsidRPr="009163E3">
        <w:rPr>
          <w:rFonts w:ascii="Hiragino Kaku Gothic Pro W3" w:eastAsia="Hiragino Kaku Gothic Pro W3" w:hAnsi="Hiragino Kaku Gothic Pro W3" w:cs="MS Mincho" w:hint="eastAsia"/>
          <w:color w:val="538135" w:themeColor="accent6" w:themeShade="BF"/>
          <w:lang w:eastAsia="ja-JP"/>
        </w:rPr>
        <w:t>つの</w:t>
      </w:r>
      <w:r w:rsidRPr="009163E3">
        <w:rPr>
          <w:rFonts w:ascii="Hiragino Kaku Gothic Pro W3" w:eastAsia="Hiragino Kaku Gothic Pro W3" w:hAnsi="Hiragino Kaku Gothic Pro W3"/>
          <w:color w:val="538135" w:themeColor="accent6" w:themeShade="BF"/>
        </w:rPr>
        <w:t>PDF</w:t>
      </w:r>
      <w:r w:rsidR="00A96007" w:rsidRPr="009163E3">
        <w:rPr>
          <w:rFonts w:ascii="Hiragino Kaku Gothic Pro W3" w:eastAsia="Hiragino Kaku Gothic Pro W3" w:hAnsi="Hiragino Kaku Gothic Pro W3" w:cs="MS Mincho" w:hint="eastAsia"/>
          <w:color w:val="538135" w:themeColor="accent6" w:themeShade="BF"/>
          <w:lang w:eastAsia="ja-JP"/>
        </w:rPr>
        <w:t>ファイル</w:t>
      </w:r>
      <w:r w:rsidRPr="009163E3">
        <w:rPr>
          <w:rFonts w:ascii="Hiragino Kaku Gothic Pro W3" w:eastAsia="Hiragino Kaku Gothic Pro W3" w:hAnsi="Hiragino Kaku Gothic Pro W3"/>
          <w:color w:val="538135" w:themeColor="accent6" w:themeShade="BF"/>
        </w:rPr>
        <w:t xml:space="preserve"> (</w:t>
      </w:r>
      <w:r w:rsidR="00A96007" w:rsidRPr="009163E3">
        <w:rPr>
          <w:rFonts w:ascii="Hiragino Kaku Gothic Pro W3" w:eastAsia="Hiragino Kaku Gothic Pro W3" w:hAnsi="Hiragino Kaku Gothic Pro W3" w:cs="MS Mincho" w:hint="eastAsia"/>
          <w:color w:val="538135" w:themeColor="accent6" w:themeShade="BF"/>
          <w:lang w:eastAsia="ja-JP"/>
        </w:rPr>
        <w:t>見開き</w:t>
      </w:r>
      <w:r w:rsidRPr="009163E3">
        <w:rPr>
          <w:rFonts w:ascii="Hiragino Kaku Gothic Pro W3" w:eastAsia="Hiragino Kaku Gothic Pro W3" w:hAnsi="Hiragino Kaku Gothic Pro W3"/>
          <w:color w:val="538135" w:themeColor="accent6" w:themeShade="BF"/>
        </w:rPr>
        <w:t>)</w:t>
      </w:r>
      <w:r w:rsidR="009163E3">
        <w:rPr>
          <w:rFonts w:ascii="Hiragino Kaku Gothic Pro W3" w:eastAsia="Hiragino Kaku Gothic Pro W3" w:hAnsi="Hiragino Kaku Gothic Pro W3"/>
          <w:color w:val="538135" w:themeColor="accent6" w:themeShade="BF"/>
        </w:rPr>
        <w:t xml:space="preserve"> - </w:t>
      </w:r>
      <w:r w:rsidR="00A96007" w:rsidRPr="009163E3">
        <w:rPr>
          <w:rFonts w:ascii="Hiragino Kaku Gothic Pro W3" w:eastAsia="Hiragino Kaku Gothic Pro W3" w:hAnsi="Hiragino Kaku Gothic Pro W3" w:cs="MS Mincho" w:hint="eastAsia"/>
          <w:color w:val="538135" w:themeColor="accent6" w:themeShade="BF"/>
          <w:lang w:eastAsia="ja-JP"/>
        </w:rPr>
        <w:t>全てのインタラクティブ機能が適用されていること。</w:t>
      </w:r>
    </w:p>
    <w:p w14:paraId="6CFC2E98" w14:textId="77777777" w:rsidR="009163E3" w:rsidRPr="009163E3" w:rsidRDefault="00A96007" w:rsidP="009163E3">
      <w:pPr>
        <w:pStyle w:val="ListParagraph"/>
        <w:numPr>
          <w:ilvl w:val="0"/>
          <w:numId w:val="23"/>
        </w:numPr>
        <w:rPr>
          <w:rFonts w:ascii="Hiragino Kaku Gothic Pro W3" w:eastAsia="Hiragino Kaku Gothic Pro W3" w:hAnsi="Hiragino Kaku Gothic Pro W3"/>
          <w:i/>
          <w:iCs/>
          <w:color w:val="538135" w:themeColor="accent6" w:themeShade="BF"/>
        </w:rPr>
      </w:pPr>
      <w:r w:rsidRPr="009163E3">
        <w:rPr>
          <w:rFonts w:ascii="Hiragino Kaku Gothic Pro W3" w:eastAsia="Hiragino Kaku Gothic Pro W3" w:hAnsi="Hiragino Kaku Gothic Pro W3" w:cs="MS Mincho" w:hint="eastAsia"/>
          <w:i/>
          <w:iCs/>
          <w:color w:val="538135" w:themeColor="accent6" w:themeShade="BF"/>
          <w:lang w:eastAsia="ja-JP"/>
        </w:rPr>
        <w:t>提出するにあたり、各デザインに使用した全ての画像　かつ</w:t>
      </w:r>
      <w:r w:rsidRPr="009163E3">
        <w:rPr>
          <w:rFonts w:ascii="Hiragino Kaku Gothic Pro W3" w:eastAsia="Hiragino Kaku Gothic Pro W3" w:hAnsi="Hiragino Kaku Gothic Pro W3"/>
          <w:i/>
          <w:iCs/>
          <w:color w:val="538135" w:themeColor="accent6" w:themeShade="BF"/>
        </w:rPr>
        <w:t>/</w:t>
      </w:r>
      <w:r w:rsidRPr="009163E3">
        <w:rPr>
          <w:rFonts w:ascii="Hiragino Kaku Gothic Pro W3" w:eastAsia="Hiragino Kaku Gothic Pro W3" w:hAnsi="Hiragino Kaku Gothic Pro W3" w:cs="MS Mincho" w:hint="eastAsia"/>
          <w:i/>
          <w:iCs/>
          <w:color w:val="538135" w:themeColor="accent6" w:themeShade="BF"/>
          <w:lang w:eastAsia="ja-JP"/>
        </w:rPr>
        <w:t>または　全てのフォントを、</w:t>
      </w:r>
      <w:r w:rsidRPr="009163E3">
        <w:rPr>
          <w:rFonts w:ascii="Hiragino Kaku Gothic Pro W3" w:eastAsia="Hiragino Kaku Gothic Pro W3" w:hAnsi="Hiragino Kaku Gothic Pro W3"/>
          <w:i/>
          <w:iCs/>
          <w:color w:val="538135" w:themeColor="accent6" w:themeShade="BF"/>
        </w:rPr>
        <w:t>Adobe InDesign</w:t>
      </w:r>
      <w:r w:rsidRPr="009163E3">
        <w:rPr>
          <w:rFonts w:ascii="Hiragino Kaku Gothic Pro W3" w:eastAsia="Hiragino Kaku Gothic Pro W3" w:hAnsi="Hiragino Kaku Gothic Pro W3" w:cs="MS Mincho" w:hint="eastAsia"/>
          <w:i/>
          <w:iCs/>
          <w:color w:val="538135" w:themeColor="accent6" w:themeShade="BF"/>
          <w:lang w:eastAsia="ja-JP"/>
        </w:rPr>
        <w:t>で</w:t>
      </w:r>
      <w:r w:rsidRPr="009163E3">
        <w:rPr>
          <w:rFonts w:ascii="Hiragino Kaku Gothic Pro W6" w:eastAsia="Hiragino Kaku Gothic Pro W6" w:hAnsi="Hiragino Kaku Gothic Pro W6" w:cs="MS Mincho" w:hint="eastAsia"/>
          <w:b/>
          <w:bCs/>
          <w:i/>
          <w:iCs/>
          <w:color w:val="538135" w:themeColor="accent6" w:themeShade="BF"/>
          <w:lang w:eastAsia="ja-JP"/>
        </w:rPr>
        <w:t>パッケージ化</w:t>
      </w:r>
      <w:r w:rsidRPr="009163E3">
        <w:rPr>
          <w:rFonts w:ascii="Hiragino Kaku Gothic Pro W3" w:eastAsia="Hiragino Kaku Gothic Pro W3" w:hAnsi="Hiragino Kaku Gothic Pro W3" w:cs="MS Mincho" w:hint="eastAsia"/>
          <w:i/>
          <w:iCs/>
          <w:color w:val="538135" w:themeColor="accent6" w:themeShade="BF"/>
          <w:lang w:eastAsia="ja-JP"/>
        </w:rPr>
        <w:t>したものを含めること。</w:t>
      </w:r>
    </w:p>
    <w:p w14:paraId="72DC9F13" w14:textId="7A175A9D" w:rsidR="00A96007" w:rsidRPr="009163E3" w:rsidRDefault="00A96007" w:rsidP="009163E3">
      <w:pPr>
        <w:pStyle w:val="ListParagraph"/>
        <w:numPr>
          <w:ilvl w:val="0"/>
          <w:numId w:val="23"/>
        </w:numPr>
        <w:rPr>
          <w:rFonts w:ascii="Hiragino Kaku Gothic Pro W3" w:eastAsia="Hiragino Kaku Gothic Pro W3" w:hAnsi="Hiragino Kaku Gothic Pro W3" w:hint="eastAsia"/>
          <w:i/>
          <w:iCs/>
          <w:color w:val="538135" w:themeColor="accent6" w:themeShade="BF"/>
        </w:rPr>
      </w:pPr>
      <w:r w:rsidRPr="009163E3">
        <w:rPr>
          <w:rFonts w:ascii="Hiragino Kaku Gothic Pro W3" w:eastAsia="Hiragino Kaku Gothic Pro W3" w:hAnsi="Hiragino Kaku Gothic Pro W3"/>
          <w:i/>
          <w:iCs/>
          <w:color w:val="538135" w:themeColor="accent6" w:themeShade="BF"/>
        </w:rPr>
        <w:t>Working files</w:t>
      </w:r>
      <w:r w:rsidRPr="009163E3">
        <w:rPr>
          <w:rFonts w:ascii="Hiragino Kaku Gothic Pro W3" w:eastAsia="Hiragino Kaku Gothic Pro W3" w:hAnsi="Hiragino Kaku Gothic Pro W3" w:cs="MS Mincho" w:hint="eastAsia"/>
          <w:i/>
          <w:iCs/>
          <w:color w:val="538135" w:themeColor="accent6" w:themeShade="BF"/>
          <w:lang w:eastAsia="ja-JP"/>
        </w:rPr>
        <w:t>という別フォルダーに、作業ファイルを含めることができる。</w:t>
      </w:r>
    </w:p>
    <w:p w14:paraId="54EF13EF" w14:textId="77777777" w:rsidR="00A96007" w:rsidRPr="000C351E" w:rsidRDefault="00A96007" w:rsidP="00A96007">
      <w:pPr>
        <w:pStyle w:val="ListParagraph"/>
        <w:rPr>
          <w:i/>
        </w:rPr>
      </w:pPr>
    </w:p>
    <w:p w14:paraId="72C7DA60" w14:textId="5896AA3D" w:rsidR="00E10905" w:rsidRPr="000C351E" w:rsidRDefault="00A96007" w:rsidP="00E10905">
      <w:pPr>
        <w:pStyle w:val="Heading1"/>
      </w:pPr>
      <w:r>
        <w:rPr>
          <w:rFonts w:hint="eastAsia"/>
          <w:lang w:eastAsia="ja-JP"/>
        </w:rPr>
        <w:t>採点の概要</w:t>
      </w:r>
    </w:p>
    <w:p w14:paraId="78118231" w14:textId="21947D46" w:rsidR="00E10905" w:rsidRPr="009163E3" w:rsidRDefault="00A96007" w:rsidP="00E10905">
      <w:pPr>
        <w:rPr>
          <w:rFonts w:ascii="Hiragino Kaku Gothic Pro W3" w:eastAsia="Hiragino Kaku Gothic Pro W3" w:hAnsi="Hiragino Kaku Gothic Pro W3" w:hint="eastAsia"/>
          <w:color w:val="538135" w:themeColor="accent6" w:themeShade="BF"/>
          <w:lang w:val="en-US"/>
        </w:rPr>
      </w:pPr>
      <w:r w:rsidRPr="009163E3">
        <w:rPr>
          <w:rFonts w:ascii="Hiragino Kaku Gothic Pro W3" w:eastAsia="Hiragino Kaku Gothic Pro W3" w:hAnsi="Hiragino Kaku Gothic Pro W3" w:cs="MS Mincho" w:hint="eastAsia"/>
          <w:color w:val="538135" w:themeColor="accent6" w:themeShade="BF"/>
          <w:lang w:eastAsia="ja-JP"/>
        </w:rPr>
        <w:t>採点の概要は</w:t>
      </w:r>
      <w:r w:rsidRPr="009163E3">
        <w:rPr>
          <w:rFonts w:ascii="Hiragino Kaku Gothic Pro W3" w:eastAsia="Hiragino Kaku Gothic Pro W3" w:hAnsi="Hiragino Kaku Gothic Pro W3" w:cs="MS Mincho"/>
          <w:color w:val="538135" w:themeColor="accent6" w:themeShade="BF"/>
          <w:lang w:eastAsia="ja-JP"/>
        </w:rPr>
        <w:t>C</w:t>
      </w:r>
      <w:r w:rsidRPr="009163E3">
        <w:rPr>
          <w:rFonts w:ascii="Hiragino Kaku Gothic Pro W3" w:eastAsia="Hiragino Kaku Gothic Pro W3" w:hAnsi="Hiragino Kaku Gothic Pro W3" w:cs="MS Mincho" w:hint="eastAsia"/>
          <w:color w:val="538135" w:themeColor="accent6" w:themeShade="BF"/>
          <w:lang w:val="en-US" w:eastAsia="ja-JP"/>
        </w:rPr>
        <w:t>１の説明の際に提供されます。</w:t>
      </w:r>
    </w:p>
    <w:p w14:paraId="52BC929A" w14:textId="77777777" w:rsidR="00E10905" w:rsidRDefault="00E10905" w:rsidP="00E10905">
      <w:pPr>
        <w:spacing w:after="160" w:line="259" w:lineRule="auto"/>
      </w:pPr>
      <w:r>
        <w:br w:type="page"/>
      </w:r>
    </w:p>
    <w:p w14:paraId="13675608" w14:textId="7E5C2F78" w:rsidR="00E10905" w:rsidRDefault="00E10905">
      <w:pPr>
        <w:spacing w:after="160" w:line="259" w:lineRule="auto"/>
      </w:pPr>
    </w:p>
    <w:p w14:paraId="31960222" w14:textId="77777777" w:rsidR="00E10905" w:rsidRDefault="00E10905">
      <w:pPr>
        <w:spacing w:after="160" w:line="259" w:lineRule="auto"/>
      </w:pP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495958" w:rsidRDefault="00C128CA" w:rsidP="00C128CA">
      <w:pPr>
        <w:ind w:left="720"/>
        <w:rPr>
          <w:color w:val="5B9BD5" w:themeColor="accent1"/>
        </w:rPr>
      </w:pPr>
      <w:proofErr w:type="spellStart"/>
      <w:r w:rsidRPr="004D6CF0">
        <w:rPr>
          <w:color w:val="5B9BD5" w:themeColor="accent1"/>
        </w:rPr>
        <w:t>Эл</w:t>
      </w:r>
      <w:proofErr w:type="spellEnd"/>
      <w:r w:rsidRPr="004D6CF0">
        <w:rPr>
          <w:color w:val="5B9BD5" w:themeColor="accent1"/>
        </w:rPr>
        <w:t xml:space="preserve">. </w:t>
      </w:r>
      <w:proofErr w:type="spellStart"/>
      <w:r w:rsidRPr="004D6CF0">
        <w:rPr>
          <w:color w:val="5B9BD5" w:themeColor="accent1"/>
        </w:rPr>
        <w:t>адрес</w:t>
      </w:r>
      <w:proofErr w:type="spellEnd"/>
      <w:r w:rsidRPr="00495958">
        <w:rPr>
          <w:color w:val="5B9BD5" w:themeColor="accent1"/>
        </w:rPr>
        <w:t>: letterpressarthouse@gmail.com</w:t>
      </w:r>
    </w:p>
    <w:p w14:paraId="5E351077" w14:textId="77777777" w:rsidR="00C128CA" w:rsidRPr="004A6ABE" w:rsidRDefault="00C128CA" w:rsidP="00C128CA">
      <w:pPr>
        <w:ind w:left="720"/>
        <w:rPr>
          <w:color w:val="5B9BD5" w:themeColor="accent1"/>
          <w:lang w:val="ru-RU"/>
        </w:rPr>
      </w:pPr>
      <w:r w:rsidRPr="00495958">
        <w:rPr>
          <w:color w:val="5B9BD5" w:themeColor="accent1"/>
        </w:rPr>
        <w:t>Instagram</w:t>
      </w:r>
      <w:r w:rsidRPr="004A6ABE">
        <w:rPr>
          <w:color w:val="5B9BD5" w:themeColor="accent1"/>
          <w:lang w:val="ru-RU"/>
        </w:rPr>
        <w:t xml:space="preserve">: </w:t>
      </w:r>
      <w:proofErr w:type="spellStart"/>
      <w:r w:rsidRPr="004A6ABE">
        <w:rPr>
          <w:color w:val="5B9BD5" w:themeColor="accent1"/>
          <w:lang w:val="ru-RU"/>
        </w:rPr>
        <w:t>Артхаус_типографская</w:t>
      </w:r>
      <w:proofErr w:type="spellEnd"/>
    </w:p>
    <w:p w14:paraId="34C57B66" w14:textId="77777777" w:rsidR="00C128CA" w:rsidRPr="004A6ABE" w:rsidRDefault="00C128CA" w:rsidP="00C128CA">
      <w:pPr>
        <w:ind w:left="720"/>
        <w:rPr>
          <w:color w:val="5B9BD5" w:themeColor="accent1"/>
          <w:lang w:val="ru-RU"/>
        </w:rPr>
      </w:pPr>
      <w:r w:rsidRPr="004A6ABE">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4A6ABE">
        <w:rPr>
          <w:color w:val="5B9BD5" w:themeColor="accent1"/>
          <w:lang w:val="ru-RU"/>
        </w:rPr>
        <w:t xml:space="preserve">адрес: г. Казань, ул. </w:t>
      </w:r>
      <w:proofErr w:type="spellStart"/>
      <w:r w:rsidRPr="004A6ABE">
        <w:rPr>
          <w:color w:val="5B9BD5" w:themeColor="accent1"/>
          <w:lang w:val="ru-RU"/>
        </w:rPr>
        <w:t>Девятаева</w:t>
      </w:r>
      <w:proofErr w:type="spellEnd"/>
      <w:r w:rsidRPr="004A6ABE">
        <w:rPr>
          <w:color w:val="5B9BD5" w:themeColor="accent1"/>
          <w:lang w:val="ru-RU"/>
        </w:rPr>
        <w:t xml:space="preserve"> 15, 3 этаж. республика </w:t>
      </w:r>
      <w:proofErr w:type="spellStart"/>
      <w:r w:rsidRPr="004A6ABE">
        <w:rPr>
          <w:color w:val="5B9BD5" w:themeColor="accent1"/>
          <w:lang w:val="ru-RU"/>
        </w:rPr>
        <w:t>татарстан</w:t>
      </w:r>
      <w:proofErr w:type="spellEnd"/>
      <w:r w:rsidRPr="004A6ABE">
        <w:rPr>
          <w:color w:val="5B9BD5" w:themeColor="accent1"/>
          <w:lang w:val="ru-RU"/>
        </w:rPr>
        <w:t xml:space="preserve">. </w:t>
      </w:r>
      <w:proofErr w:type="spellStart"/>
      <w:r w:rsidRPr="00495958">
        <w:rPr>
          <w:color w:val="5B9BD5" w:themeColor="accent1"/>
        </w:rPr>
        <w:t>Российская</w:t>
      </w:r>
      <w:proofErr w:type="spellEnd"/>
      <w:r w:rsidRPr="00495958">
        <w:rPr>
          <w:color w:val="5B9BD5" w:themeColor="accent1"/>
        </w:rPr>
        <w:t xml:space="preserve"> </w:t>
      </w:r>
      <w:proofErr w:type="spellStart"/>
      <w:r w:rsidRPr="00495958">
        <w:rPr>
          <w:color w:val="5B9BD5" w:themeColor="accent1"/>
        </w:rPr>
        <w:t>Федерация</w:t>
      </w:r>
      <w:proofErr w:type="spellEnd"/>
      <w:r w:rsidRPr="00495958">
        <w:rPr>
          <w:color w:val="5B9BD5" w:themeColor="accent1"/>
        </w:rPr>
        <w:t>. 420108</w:t>
      </w:r>
    </w:p>
    <w:p w14:paraId="20A9575E" w14:textId="77777777" w:rsidR="00C128CA" w:rsidRDefault="00C128CA" w:rsidP="00C128CA"/>
    <w:p w14:paraId="397BD8EE" w14:textId="77777777" w:rsidR="00C128CA" w:rsidRDefault="00C128CA" w:rsidP="000C351E"/>
    <w:bookmarkEnd w:id="0"/>
    <w:bookmarkEnd w:id="1"/>
    <w:bookmarkEnd w:id="2"/>
    <w:bookmarkEnd w:id="3"/>
    <w:p w14:paraId="285F25E4" w14:textId="0CA2F73A" w:rsidR="00C128CA" w:rsidRDefault="00C128CA">
      <w:pPr>
        <w:spacing w:after="160" w:line="259" w:lineRule="auto"/>
      </w:pPr>
      <w:r>
        <w:br w:type="page"/>
      </w:r>
    </w:p>
    <w:p w14:paraId="24DD0639" w14:textId="21E3F24F" w:rsidR="00A96007" w:rsidRDefault="00A96007" w:rsidP="00A96007">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r>
        <w:rPr>
          <w:rFonts w:ascii="Frutiger LT Com 45 Light" w:eastAsiaTheme="majorEastAsia" w:hAnsi="Frutiger LT Com 45 Light" w:cstheme="majorBidi" w:hint="eastAsia"/>
          <w:b/>
          <w:color w:val="003764"/>
          <w:sz w:val="40"/>
          <w:szCs w:val="32"/>
          <w:lang w:eastAsia="ja-JP"/>
        </w:rPr>
        <w:t>ロゴテキスト</w:t>
      </w:r>
    </w:p>
    <w:p w14:paraId="336CC7EF" w14:textId="11A01BFE" w:rsidR="00A96007" w:rsidRPr="009163E3" w:rsidRDefault="00A96007" w:rsidP="009163E3">
      <w:pPr>
        <w:pStyle w:val="SubHeadersBodyBold12ptbefore"/>
        <w:rPr>
          <w:rFonts w:ascii="Hiragino Kaku Gothic Pro W3" w:eastAsia="Hiragino Kaku Gothic Pro W3" w:hAnsi="Hiragino Kaku Gothic Pro W3" w:cs="MS Mincho" w:hint="eastAsia"/>
          <w:b w:val="0"/>
          <w:lang w:eastAsia="ja-JP"/>
        </w:rPr>
      </w:pPr>
      <w:r w:rsidRPr="000E6E4E">
        <w:rPr>
          <w:rFonts w:ascii="Hiragino Kaku Gothic Pro W6" w:eastAsia="Hiragino Kaku Gothic Pro W6" w:hAnsi="Hiragino Kaku Gothic Pro W6" w:cs="MS Mincho" w:hint="eastAsia"/>
          <w:bCs/>
          <w:color w:val="538135" w:themeColor="accent6" w:themeShade="BF"/>
          <w:lang w:eastAsia="ja-JP"/>
        </w:rPr>
        <w:t>注意</w:t>
      </w:r>
      <w:r w:rsidRPr="000E6E4E">
        <w:rPr>
          <w:rFonts w:ascii="Hiragino Kaku Gothic Pro W6" w:eastAsia="Hiragino Kaku Gothic Pro W6" w:hAnsi="Hiragino Kaku Gothic Pro W6"/>
          <w:bCs/>
          <w:color w:val="538135" w:themeColor="accent6" w:themeShade="BF"/>
        </w:rPr>
        <w:t>:</w:t>
      </w:r>
      <w:r w:rsidRPr="009163E3">
        <w:rPr>
          <w:rFonts w:ascii="Hiragino Kaku Gothic Pro W3" w:eastAsia="Hiragino Kaku Gothic Pro W3" w:hAnsi="Hiragino Kaku Gothic Pro W3"/>
          <w:b w:val="0"/>
          <w:color w:val="538135" w:themeColor="accent6" w:themeShade="BF"/>
        </w:rPr>
        <w:t xml:space="preserve"> </w:t>
      </w:r>
      <w:r w:rsidRPr="009163E3">
        <w:rPr>
          <w:rFonts w:ascii="Hiragino Kaku Gothic Pro W3" w:eastAsia="Hiragino Kaku Gothic Pro W3" w:hAnsi="Hiragino Kaku Gothic Pro W3" w:cs="MS Mincho" w:hint="eastAsia"/>
          <w:b w:val="0"/>
          <w:color w:val="538135" w:themeColor="accent6" w:themeShade="BF"/>
          <w:lang w:eastAsia="ja-JP"/>
        </w:rPr>
        <w:t>パンフレットに含まれる</w:t>
      </w:r>
      <w:r w:rsidR="00A65102" w:rsidRPr="009163E3">
        <w:rPr>
          <w:rFonts w:ascii="Hiragino Kaku Gothic Pro W3" w:eastAsia="Hiragino Kaku Gothic Pro W3" w:hAnsi="Hiragino Kaku Gothic Pro W3" w:cs="MS Mincho" w:hint="eastAsia"/>
          <w:b w:val="0"/>
          <w:color w:val="538135" w:themeColor="accent6" w:themeShade="BF"/>
          <w:lang w:eastAsia="ja-JP"/>
        </w:rPr>
        <w:t>テキストは</w:t>
      </w:r>
      <w:r w:rsidR="00A65102" w:rsidRPr="009163E3">
        <w:rPr>
          <w:rFonts w:ascii="Hiragino Kaku Gothic Pro W3" w:eastAsia="Hiragino Kaku Gothic Pro W3" w:hAnsi="Hiragino Kaku Gothic Pro W3" w:cs="MS Mincho" w:hint="eastAsia"/>
          <w:b w:val="0"/>
          <w:color w:val="5B9BD5" w:themeColor="accent1"/>
          <w:lang w:eastAsia="ja-JP"/>
        </w:rPr>
        <w:t>青色。</w:t>
      </w:r>
      <w:r w:rsidR="00A65102" w:rsidRPr="009163E3">
        <w:rPr>
          <w:rFonts w:ascii="Hiragino Kaku Gothic Pro W3" w:eastAsia="Hiragino Kaku Gothic Pro W3" w:hAnsi="Hiragino Kaku Gothic Pro W3" w:cs="MS Mincho" w:hint="eastAsia"/>
          <w:b w:val="0"/>
          <w:color w:val="538135" w:themeColor="accent6" w:themeShade="BF"/>
          <w:lang w:eastAsia="ja-JP"/>
        </w:rPr>
        <w:t>黒のテキストは含まれない（黒は指示内容）</w:t>
      </w:r>
    </w:p>
    <w:p w14:paraId="6F3EF68F" w14:textId="77777777" w:rsidR="00A96007" w:rsidRDefault="00A96007" w:rsidP="00A96007">
      <w:pPr>
        <w:pStyle w:val="SubHeadersBodyBold12ptbefore"/>
        <w:rPr>
          <w:lang w:eastAsia="ja-JP"/>
        </w:rPr>
      </w:pPr>
    </w:p>
    <w:p w14:paraId="5D85CAE0" w14:textId="2493CA64" w:rsidR="00A96007" w:rsidRPr="009163E3" w:rsidRDefault="00A65102" w:rsidP="00A96007">
      <w:pPr>
        <w:rPr>
          <w:rFonts w:ascii="Hiragino Kaku Gothic Pro W3" w:eastAsia="Hiragino Kaku Gothic Pro W3" w:hAnsi="Hiragino Kaku Gothic Pro W3"/>
          <w:color w:val="538135" w:themeColor="accent6" w:themeShade="BF"/>
        </w:rPr>
      </w:pPr>
      <w:r w:rsidRPr="009163E3">
        <w:rPr>
          <w:rFonts w:ascii="Hiragino Kaku Gothic Pro W3" w:eastAsia="Hiragino Kaku Gothic Pro W3" w:hAnsi="Hiragino Kaku Gothic Pro W3" w:cs="MS Mincho" w:hint="eastAsia"/>
          <w:color w:val="538135" w:themeColor="accent6" w:themeShade="BF"/>
          <w:lang w:eastAsia="ja-JP"/>
        </w:rPr>
        <w:t>ロゴには以下の用語を含む（英語版）</w:t>
      </w:r>
      <w:r w:rsidR="00A96007" w:rsidRPr="009163E3">
        <w:rPr>
          <w:rFonts w:ascii="Hiragino Kaku Gothic Pro W3" w:eastAsia="Hiragino Kaku Gothic Pro W3" w:hAnsi="Hiragino Kaku Gothic Pro W3" w:hint="eastAsia"/>
          <w:color w:val="538135" w:themeColor="accent6" w:themeShade="BF"/>
          <w:lang w:eastAsia="ja-JP"/>
        </w:rPr>
        <w:t>:</w:t>
      </w:r>
      <w:r w:rsidR="00A96007" w:rsidRPr="009163E3">
        <w:rPr>
          <w:rFonts w:ascii="Hiragino Kaku Gothic Pro W3" w:eastAsia="Hiragino Kaku Gothic Pro W3" w:hAnsi="Hiragino Kaku Gothic Pro W3"/>
          <w:color w:val="538135" w:themeColor="accent6" w:themeShade="BF"/>
        </w:rPr>
        <w:t xml:space="preserve"> </w:t>
      </w:r>
    </w:p>
    <w:p w14:paraId="70C4E830" w14:textId="3256FEE6" w:rsidR="00A96007" w:rsidRPr="009163E3" w:rsidRDefault="00A96007" w:rsidP="00A96007">
      <w:pPr>
        <w:pStyle w:val="ListParagraph"/>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 xml:space="preserve">Art House </w:t>
      </w:r>
      <w:r w:rsidR="00A65102" w:rsidRPr="00351A2E">
        <w:rPr>
          <w:rFonts w:ascii="Hiragino Kaku Gothic Pro W3" w:eastAsia="Hiragino Kaku Gothic Pro W3" w:hAnsi="Hiragino Kaku Gothic Pro W3" w:cs="MS Mincho" w:hint="eastAsia"/>
          <w:color w:val="538135" w:themeColor="accent6" w:themeShade="BF"/>
          <w:lang w:eastAsia="ja-JP"/>
        </w:rPr>
        <w:t>（芸術の家）</w:t>
      </w:r>
    </w:p>
    <w:p w14:paraId="4D0C5A18" w14:textId="67DFACB8" w:rsidR="00A96007" w:rsidRPr="009163E3" w:rsidRDefault="00A96007" w:rsidP="00A96007">
      <w:pPr>
        <w:pStyle w:val="ListParagraph"/>
        <w:rPr>
          <w:rFonts w:ascii="Hiragino Kaku Gothic Pro W3" w:eastAsia="Hiragino Kaku Gothic Pro W3" w:hAnsi="Hiragino Kaku Gothic Pro W3"/>
          <w:color w:val="5B9BD5" w:themeColor="accent1"/>
        </w:rPr>
      </w:pPr>
      <w:r w:rsidRPr="009163E3">
        <w:rPr>
          <w:rFonts w:ascii="Hiragino Kaku Gothic Pro W3" w:eastAsia="Hiragino Kaku Gothic Pro W3" w:hAnsi="Hiragino Kaku Gothic Pro W3"/>
          <w:color w:val="5B9BD5" w:themeColor="accent1"/>
        </w:rPr>
        <w:t>Letterpress &amp; Paper</w:t>
      </w:r>
      <w:r w:rsidR="00A65102" w:rsidRPr="00351A2E">
        <w:rPr>
          <w:rFonts w:ascii="Hiragino Kaku Gothic Pro W3" w:eastAsia="Hiragino Kaku Gothic Pro W3" w:hAnsi="Hiragino Kaku Gothic Pro W3" w:cs="MS Mincho" w:hint="eastAsia"/>
          <w:color w:val="538135" w:themeColor="accent6" w:themeShade="BF"/>
          <w:lang w:eastAsia="ja-JP"/>
        </w:rPr>
        <w:t>（活版印刷</w:t>
      </w:r>
      <w:r w:rsidR="00A65102" w:rsidRPr="00351A2E">
        <w:rPr>
          <w:rFonts w:ascii="Hiragino Kaku Gothic Pro W3" w:eastAsia="Hiragino Kaku Gothic Pro W3" w:hAnsi="Hiragino Kaku Gothic Pro W3"/>
          <w:color w:val="538135" w:themeColor="accent6" w:themeShade="BF"/>
        </w:rPr>
        <w:t>&amp;</w:t>
      </w:r>
      <w:r w:rsidR="00A65102" w:rsidRPr="00351A2E">
        <w:rPr>
          <w:rFonts w:ascii="Hiragino Kaku Gothic Pro W3" w:eastAsia="Hiragino Kaku Gothic Pro W3" w:hAnsi="Hiragino Kaku Gothic Pro W3" w:cs="MS Mincho" w:hint="eastAsia"/>
          <w:color w:val="538135" w:themeColor="accent6" w:themeShade="BF"/>
          <w:lang w:eastAsia="ja-JP"/>
        </w:rPr>
        <w:t>と紙）</w:t>
      </w:r>
    </w:p>
    <w:p w14:paraId="6DE930D8" w14:textId="77777777" w:rsidR="00A96007" w:rsidRPr="009163E3" w:rsidRDefault="00A96007" w:rsidP="00A96007">
      <w:pPr>
        <w:rPr>
          <w:rFonts w:ascii="Hiragino Kaku Gothic Pro W3" w:eastAsia="Hiragino Kaku Gothic Pro W3" w:hAnsi="Hiragino Kaku Gothic Pro W3"/>
        </w:rPr>
      </w:pPr>
    </w:p>
    <w:p w14:paraId="2603BE6A" w14:textId="755178AF" w:rsidR="00A96007" w:rsidRPr="000E6E4E" w:rsidRDefault="00A65102" w:rsidP="00A96007">
      <w:pPr>
        <w:rPr>
          <w:rFonts w:ascii="Hiragino Kaku Gothic Pro W3" w:eastAsia="Hiragino Kaku Gothic Pro W3" w:hAnsi="Hiragino Kaku Gothic Pro W3"/>
          <w:color w:val="538135" w:themeColor="accent6" w:themeShade="BF"/>
        </w:rPr>
      </w:pPr>
      <w:r w:rsidRPr="000E6E4E">
        <w:rPr>
          <w:rFonts w:ascii="Hiragino Kaku Gothic Pro W3" w:eastAsia="Hiragino Kaku Gothic Pro W3" w:hAnsi="Hiragino Kaku Gothic Pro W3" w:cs="MS Mincho" w:hint="eastAsia"/>
          <w:color w:val="538135" w:themeColor="accent6" w:themeShade="BF"/>
          <w:lang w:eastAsia="ja-JP"/>
        </w:rPr>
        <w:t>ロゴには以下の用語を含む（ロシア語）</w:t>
      </w:r>
      <w:r w:rsidR="00A96007" w:rsidRPr="000E6E4E">
        <w:rPr>
          <w:rFonts w:ascii="Hiragino Kaku Gothic Pro W3" w:eastAsia="Hiragino Kaku Gothic Pro W3" w:hAnsi="Hiragino Kaku Gothic Pro W3"/>
          <w:color w:val="538135" w:themeColor="accent6" w:themeShade="BF"/>
        </w:rPr>
        <w:t xml:space="preserve">: </w:t>
      </w:r>
    </w:p>
    <w:p w14:paraId="78ACAA5E" w14:textId="4C4FC717" w:rsidR="00A96007" w:rsidRPr="009163E3" w:rsidRDefault="00A96007" w:rsidP="00A96007">
      <w:pPr>
        <w:pStyle w:val="ListParagraph"/>
        <w:rPr>
          <w:rFonts w:ascii="Hiragino Kaku Gothic Pro W3" w:eastAsia="Hiragino Kaku Gothic Pro W3" w:hAnsi="Hiragino Kaku Gothic Pro W3"/>
          <w:color w:val="5B9BD5" w:themeColor="accent1"/>
          <w:lang w:val="ru-RU"/>
        </w:rPr>
      </w:pPr>
      <w:r w:rsidRPr="009163E3">
        <w:rPr>
          <w:rFonts w:ascii="Hiragino Kaku Gothic Pro W3" w:eastAsia="Hiragino Kaku Gothic Pro W3" w:hAnsi="Hiragino Kaku Gothic Pro W3"/>
          <w:color w:val="5B9BD5" w:themeColor="accent1"/>
          <w:lang w:val="ru-RU"/>
        </w:rPr>
        <w:t>дом искусства</w:t>
      </w:r>
      <w:r w:rsidR="00A65102" w:rsidRPr="00351A2E">
        <w:rPr>
          <w:rFonts w:ascii="Hiragino Kaku Gothic Pro W3" w:eastAsia="Hiragino Kaku Gothic Pro W3" w:hAnsi="Hiragino Kaku Gothic Pro W3" w:cs="MS Mincho" w:hint="eastAsia"/>
          <w:color w:val="538135" w:themeColor="accent6" w:themeShade="BF"/>
          <w:lang w:val="ru-RU" w:eastAsia="ja-JP"/>
        </w:rPr>
        <w:t>（</w:t>
      </w:r>
      <w:r w:rsidR="00A65102" w:rsidRPr="00351A2E">
        <w:rPr>
          <w:rFonts w:ascii="Hiragino Kaku Gothic Pro W3" w:eastAsia="Hiragino Kaku Gothic Pro W3" w:hAnsi="Hiragino Kaku Gothic Pro W3" w:cs="MS Mincho" w:hint="eastAsia"/>
          <w:color w:val="538135" w:themeColor="accent6" w:themeShade="BF"/>
          <w:lang w:eastAsia="ja-JP"/>
        </w:rPr>
        <w:t>芸術の家</w:t>
      </w:r>
      <w:r w:rsidR="00A65102" w:rsidRPr="00351A2E">
        <w:rPr>
          <w:rFonts w:ascii="Hiragino Kaku Gothic Pro W3" w:eastAsia="Hiragino Kaku Gothic Pro W3" w:hAnsi="Hiragino Kaku Gothic Pro W3" w:cs="MS Mincho" w:hint="eastAsia"/>
          <w:color w:val="538135" w:themeColor="accent6" w:themeShade="BF"/>
          <w:lang w:val="ru-RU" w:eastAsia="ja-JP"/>
        </w:rPr>
        <w:t>）</w:t>
      </w:r>
    </w:p>
    <w:p w14:paraId="495B4B69" w14:textId="72511516" w:rsidR="00A65102" w:rsidRPr="00351A2E" w:rsidRDefault="00A96007" w:rsidP="00A65102">
      <w:pPr>
        <w:pStyle w:val="ListParagraph"/>
        <w:rPr>
          <w:rFonts w:ascii="Hiragino Kaku Gothic Pro W3" w:eastAsia="Hiragino Kaku Gothic Pro W3" w:hAnsi="Hiragino Kaku Gothic Pro W3"/>
          <w:color w:val="538135" w:themeColor="accent6" w:themeShade="BF"/>
          <w:lang w:val="ru-RU"/>
        </w:rPr>
      </w:pPr>
      <w:r w:rsidRPr="009163E3">
        <w:rPr>
          <w:rFonts w:ascii="Hiragino Kaku Gothic Pro W3" w:eastAsia="Hiragino Kaku Gothic Pro W3" w:hAnsi="Hiragino Kaku Gothic Pro W3"/>
          <w:color w:val="5B9BD5" w:themeColor="accent1"/>
          <w:lang w:val="ru-RU"/>
        </w:rPr>
        <w:t>Типографская &amp; бумага</w:t>
      </w:r>
      <w:r w:rsidR="00A65102" w:rsidRPr="00351A2E">
        <w:rPr>
          <w:rFonts w:ascii="Hiragino Kaku Gothic Pro W3" w:eastAsia="Hiragino Kaku Gothic Pro W3" w:hAnsi="Hiragino Kaku Gothic Pro W3" w:cs="MS Mincho" w:hint="eastAsia"/>
          <w:color w:val="538135" w:themeColor="accent6" w:themeShade="BF"/>
          <w:lang w:val="ru-RU" w:eastAsia="ja-JP"/>
        </w:rPr>
        <w:t>（</w:t>
      </w:r>
      <w:r w:rsidR="00A65102" w:rsidRPr="00351A2E">
        <w:rPr>
          <w:rFonts w:ascii="Hiragino Kaku Gothic Pro W3" w:eastAsia="Hiragino Kaku Gothic Pro W3" w:hAnsi="Hiragino Kaku Gothic Pro W3" w:cs="MS Mincho" w:hint="eastAsia"/>
          <w:color w:val="538135" w:themeColor="accent6" w:themeShade="BF"/>
          <w:lang w:eastAsia="ja-JP"/>
        </w:rPr>
        <w:t>活版印刷</w:t>
      </w:r>
      <w:r w:rsidR="00A65102" w:rsidRPr="00351A2E">
        <w:rPr>
          <w:rFonts w:ascii="Hiragino Kaku Gothic Pro W3" w:eastAsia="Hiragino Kaku Gothic Pro W3" w:hAnsi="Hiragino Kaku Gothic Pro W3"/>
          <w:color w:val="538135" w:themeColor="accent6" w:themeShade="BF"/>
          <w:lang w:val="ru-RU"/>
        </w:rPr>
        <w:t>&amp;</w:t>
      </w:r>
      <w:r w:rsidR="00A65102" w:rsidRPr="00351A2E">
        <w:rPr>
          <w:rFonts w:ascii="Hiragino Kaku Gothic Pro W3" w:eastAsia="Hiragino Kaku Gothic Pro W3" w:hAnsi="Hiragino Kaku Gothic Pro W3" w:cs="MS Mincho" w:hint="eastAsia"/>
          <w:color w:val="538135" w:themeColor="accent6" w:themeShade="BF"/>
          <w:lang w:eastAsia="ja-JP"/>
        </w:rPr>
        <w:t>と紙</w:t>
      </w:r>
      <w:r w:rsidR="00A65102" w:rsidRPr="00351A2E">
        <w:rPr>
          <w:rFonts w:ascii="Hiragino Kaku Gothic Pro W3" w:eastAsia="Hiragino Kaku Gothic Pro W3" w:hAnsi="Hiragino Kaku Gothic Pro W3" w:cs="MS Mincho" w:hint="eastAsia"/>
          <w:color w:val="538135" w:themeColor="accent6" w:themeShade="BF"/>
          <w:lang w:val="ru-RU" w:eastAsia="ja-JP"/>
        </w:rPr>
        <w:t>）</w:t>
      </w:r>
    </w:p>
    <w:p w14:paraId="1310CB64" w14:textId="77777777" w:rsidR="00A96007" w:rsidRPr="00A65102" w:rsidRDefault="00A96007" w:rsidP="00A96007">
      <w:pPr>
        <w:pStyle w:val="ListParagraph"/>
        <w:rPr>
          <w:b/>
          <w:color w:val="5B9BD5" w:themeColor="accent1"/>
          <w:lang w:val="ru-RU"/>
        </w:rPr>
      </w:pPr>
    </w:p>
    <w:p w14:paraId="06577CE5" w14:textId="77777777" w:rsidR="00A96007" w:rsidRPr="00A65102" w:rsidRDefault="00A96007" w:rsidP="00A96007">
      <w:pPr>
        <w:pStyle w:val="ListBullet"/>
        <w:numPr>
          <w:ilvl w:val="0"/>
          <w:numId w:val="0"/>
        </w:numPr>
        <w:rPr>
          <w:rFonts w:ascii="Frutiger LT Com 45 Light" w:eastAsiaTheme="majorEastAsia" w:hAnsi="Frutiger LT Com 45 Light" w:cstheme="majorBidi"/>
          <w:b/>
          <w:color w:val="003764"/>
          <w:sz w:val="40"/>
          <w:szCs w:val="32"/>
          <w:lang w:val="ru-RU"/>
        </w:rPr>
      </w:pPr>
    </w:p>
    <w:p w14:paraId="655F0E31" w14:textId="77777777" w:rsidR="00A96007" w:rsidRPr="00A65102" w:rsidRDefault="00A96007" w:rsidP="00A96007">
      <w:pPr>
        <w:pStyle w:val="ListBullet"/>
        <w:numPr>
          <w:ilvl w:val="0"/>
          <w:numId w:val="0"/>
        </w:numPr>
        <w:ind w:left="284" w:hanging="284"/>
        <w:rPr>
          <w:rFonts w:ascii="Frutiger LT Com 45 Light" w:eastAsiaTheme="majorEastAsia" w:hAnsi="Frutiger LT Com 45 Light" w:cstheme="majorBidi"/>
          <w:b/>
          <w:color w:val="003764"/>
          <w:sz w:val="40"/>
          <w:szCs w:val="32"/>
          <w:lang w:val="ru-RU"/>
        </w:rPr>
      </w:pPr>
    </w:p>
    <w:p w14:paraId="0AB06610" w14:textId="0082CA71" w:rsidR="00A96007" w:rsidRDefault="00A96007" w:rsidP="00A96007">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r w:rsidR="00A65102">
        <w:rPr>
          <w:rFonts w:ascii="Frutiger LT Com 45 Light" w:eastAsiaTheme="majorEastAsia" w:hAnsi="Frutiger LT Com 45 Light" w:cstheme="majorBidi" w:hint="eastAsia"/>
          <w:b/>
          <w:color w:val="003764"/>
          <w:sz w:val="40"/>
          <w:szCs w:val="32"/>
          <w:lang w:eastAsia="ja-JP"/>
        </w:rPr>
        <w:t>名刺のテキスト</w:t>
      </w:r>
    </w:p>
    <w:p w14:paraId="306E46D5" w14:textId="34F4DB07" w:rsidR="000E6E4E" w:rsidRPr="009163E3" w:rsidRDefault="000E6E4E" w:rsidP="000E6E4E">
      <w:pPr>
        <w:pStyle w:val="SubHeadersBodyBold12ptbefore"/>
        <w:rPr>
          <w:rFonts w:ascii="Hiragino Kaku Gothic Pro W3" w:eastAsia="Hiragino Kaku Gothic Pro W3" w:hAnsi="Hiragino Kaku Gothic Pro W3" w:cs="MS Mincho" w:hint="eastAsia"/>
          <w:b w:val="0"/>
          <w:lang w:eastAsia="ja-JP"/>
        </w:rPr>
      </w:pPr>
      <w:r w:rsidRPr="000E6E4E">
        <w:rPr>
          <w:rFonts w:ascii="Hiragino Kaku Gothic Pro W6" w:eastAsia="Hiragino Kaku Gothic Pro W6" w:hAnsi="Hiragino Kaku Gothic Pro W6" w:cs="MS Mincho" w:hint="eastAsia"/>
          <w:bCs/>
          <w:color w:val="538135" w:themeColor="accent6" w:themeShade="BF"/>
          <w:lang w:eastAsia="ja-JP"/>
        </w:rPr>
        <w:t>注意</w:t>
      </w:r>
      <w:r w:rsidRPr="000E6E4E">
        <w:rPr>
          <w:rFonts w:ascii="Hiragino Kaku Gothic Pro W6" w:eastAsia="Hiragino Kaku Gothic Pro W6" w:hAnsi="Hiragino Kaku Gothic Pro W6"/>
          <w:bCs/>
          <w:color w:val="538135" w:themeColor="accent6" w:themeShade="BF"/>
        </w:rPr>
        <w:t>:</w:t>
      </w:r>
      <w:r>
        <w:rPr>
          <w:rFonts w:ascii="Hiragino Kaku Gothic Pro W6" w:eastAsia="Hiragino Kaku Gothic Pro W6" w:hAnsi="Hiragino Kaku Gothic Pro W6"/>
          <w:bCs/>
          <w:color w:val="538135" w:themeColor="accent6" w:themeShade="BF"/>
        </w:rPr>
        <w:t xml:space="preserve"> </w:t>
      </w:r>
      <w:r w:rsidRPr="009163E3">
        <w:rPr>
          <w:rFonts w:ascii="Hiragino Kaku Gothic Pro W3" w:eastAsia="Hiragino Kaku Gothic Pro W3" w:hAnsi="Hiragino Kaku Gothic Pro W3" w:cs="MS Mincho" w:hint="eastAsia"/>
          <w:b w:val="0"/>
          <w:color w:val="538135" w:themeColor="accent6" w:themeShade="BF"/>
          <w:lang w:eastAsia="ja-JP"/>
        </w:rPr>
        <w:t>パンフレットに含まれるテキストは</w:t>
      </w:r>
      <w:r w:rsidRPr="009163E3">
        <w:rPr>
          <w:rFonts w:ascii="Hiragino Kaku Gothic Pro W3" w:eastAsia="Hiragino Kaku Gothic Pro W3" w:hAnsi="Hiragino Kaku Gothic Pro W3" w:cs="MS Mincho" w:hint="eastAsia"/>
          <w:b w:val="0"/>
          <w:color w:val="5B9BD5" w:themeColor="accent1"/>
          <w:lang w:eastAsia="ja-JP"/>
        </w:rPr>
        <w:t>青色。</w:t>
      </w:r>
      <w:r w:rsidRPr="009163E3">
        <w:rPr>
          <w:rFonts w:ascii="Hiragino Kaku Gothic Pro W3" w:eastAsia="Hiragino Kaku Gothic Pro W3" w:hAnsi="Hiragino Kaku Gothic Pro W3" w:cs="MS Mincho" w:hint="eastAsia"/>
          <w:b w:val="0"/>
          <w:color w:val="538135" w:themeColor="accent6" w:themeShade="BF"/>
          <w:lang w:eastAsia="ja-JP"/>
        </w:rPr>
        <w:t>黒のテキストは含まれない（黒は指示内容）</w:t>
      </w:r>
    </w:p>
    <w:p w14:paraId="6A28D03F" w14:textId="77777777" w:rsidR="00A96007" w:rsidRPr="00026DB1" w:rsidRDefault="00A96007" w:rsidP="00A96007">
      <w:pPr>
        <w:rPr>
          <w:lang w:eastAsia="ja-JP"/>
        </w:rPr>
      </w:pPr>
    </w:p>
    <w:p w14:paraId="3AC9F421" w14:textId="77777777" w:rsidR="00A96007" w:rsidRDefault="00A96007" w:rsidP="00A96007">
      <w:pPr>
        <w:pStyle w:val="SubHeadersBodyBold12ptbefore"/>
        <w:rPr>
          <w:lang w:eastAsia="ja-JP"/>
        </w:rPr>
      </w:pPr>
    </w:p>
    <w:p w14:paraId="70A75766" w14:textId="7E0644FF" w:rsidR="00A96007" w:rsidRPr="000E6E4E" w:rsidRDefault="00A65102" w:rsidP="00A96007">
      <w:pPr>
        <w:rPr>
          <w:rFonts w:ascii="Hiragino Kaku Gothic Pro W3" w:eastAsia="Hiragino Kaku Gothic Pro W3" w:hAnsi="Hiragino Kaku Gothic Pro W3"/>
          <w:color w:val="538135" w:themeColor="accent6" w:themeShade="BF"/>
        </w:rPr>
      </w:pPr>
      <w:r w:rsidRPr="000E6E4E">
        <w:rPr>
          <w:rFonts w:ascii="Hiragino Kaku Gothic Pro W3" w:eastAsia="Hiragino Kaku Gothic Pro W3" w:hAnsi="Hiragino Kaku Gothic Pro W3" w:cs="MS Mincho" w:hint="eastAsia"/>
          <w:color w:val="538135" w:themeColor="accent6" w:themeShade="BF"/>
          <w:lang w:eastAsia="ja-JP"/>
        </w:rPr>
        <w:t>英語の名刺には以下のテキストを含めること</w:t>
      </w:r>
      <w:r w:rsidR="00A96007" w:rsidRPr="000E6E4E">
        <w:rPr>
          <w:rFonts w:ascii="Hiragino Kaku Gothic Pro W3" w:eastAsia="Hiragino Kaku Gothic Pro W3" w:hAnsi="Hiragino Kaku Gothic Pro W3" w:hint="eastAsia"/>
          <w:color w:val="538135" w:themeColor="accent6" w:themeShade="BF"/>
          <w:lang w:eastAsia="ja-JP"/>
        </w:rPr>
        <w:t>:</w:t>
      </w:r>
    </w:p>
    <w:p w14:paraId="5ED0D3D9" w14:textId="77777777" w:rsidR="00A96007" w:rsidRPr="00495958" w:rsidRDefault="00A96007" w:rsidP="00A96007">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0C5C05F9" w14:textId="117ED133" w:rsidR="00A96007" w:rsidRPr="00A65102" w:rsidRDefault="00A65102" w:rsidP="00A65102">
      <w:pPr>
        <w:ind w:left="720"/>
        <w:rPr>
          <w:color w:val="5B9BD5" w:themeColor="accent1"/>
          <w:lang w:val="en-US" w:eastAsia="ja-JP"/>
        </w:rPr>
      </w:pPr>
      <w:r w:rsidRPr="00351A2E">
        <w:rPr>
          <w:rFonts w:ascii="MS Mincho" w:eastAsia="MS Mincho" w:hAnsi="MS Mincho" w:cs="MS Mincho" w:hint="eastAsia"/>
          <w:color w:val="538135" w:themeColor="accent6" w:themeShade="BF"/>
          <w:lang w:val="en-US" w:eastAsia="ja-JP"/>
        </w:rPr>
        <w:t>Eメール</w:t>
      </w:r>
      <w:r w:rsidR="00A96007" w:rsidRPr="00351A2E">
        <w:rPr>
          <w:rFonts w:hint="eastAsia"/>
          <w:color w:val="538135" w:themeColor="accent6" w:themeShade="BF"/>
          <w:lang w:eastAsia="ja-JP"/>
        </w:rPr>
        <w:t>:</w:t>
      </w:r>
      <w:r w:rsidR="00A96007" w:rsidRPr="00351A2E">
        <w:rPr>
          <w:color w:val="538135" w:themeColor="accent6" w:themeShade="BF"/>
        </w:rPr>
        <w:t xml:space="preserve"> </w:t>
      </w:r>
      <w:r w:rsidR="00A96007" w:rsidRPr="00495958">
        <w:rPr>
          <w:color w:val="5B9BD5" w:themeColor="accent1"/>
        </w:rPr>
        <w:t>letterpressarthouse@gmail.com</w:t>
      </w:r>
    </w:p>
    <w:p w14:paraId="415DE8A4" w14:textId="2908B9F3" w:rsidR="00A96007" w:rsidRPr="00495958" w:rsidRDefault="00A65102" w:rsidP="00A96007">
      <w:pPr>
        <w:ind w:left="720"/>
        <w:rPr>
          <w:color w:val="5B9BD5" w:themeColor="accent1"/>
        </w:rPr>
      </w:pPr>
      <w:r w:rsidRPr="00351A2E">
        <w:rPr>
          <w:rFonts w:ascii="MS Mincho" w:eastAsia="MS Mincho" w:hAnsi="MS Mincho" w:cs="MS Mincho" w:hint="eastAsia"/>
          <w:color w:val="538135" w:themeColor="accent6" w:themeShade="BF"/>
          <w:lang w:eastAsia="ja-JP"/>
        </w:rPr>
        <w:t>インスタグラム</w:t>
      </w:r>
      <w:r w:rsidR="00A96007" w:rsidRPr="00351A2E">
        <w:rPr>
          <w:color w:val="538135" w:themeColor="accent6" w:themeShade="BF"/>
        </w:rPr>
        <w:t xml:space="preserve">: </w:t>
      </w:r>
      <w:proofErr w:type="spellStart"/>
      <w:r w:rsidR="00A96007" w:rsidRPr="00495958">
        <w:rPr>
          <w:color w:val="5B9BD5" w:themeColor="accent1"/>
        </w:rPr>
        <w:t>arthouse_letterpress</w:t>
      </w:r>
      <w:proofErr w:type="spellEnd"/>
    </w:p>
    <w:p w14:paraId="4AB2A47C" w14:textId="2A94CA86" w:rsidR="00A96007" w:rsidRPr="00495958" w:rsidRDefault="00A65102" w:rsidP="00A96007">
      <w:pPr>
        <w:ind w:left="720"/>
        <w:rPr>
          <w:color w:val="5B9BD5" w:themeColor="accent1"/>
        </w:rPr>
      </w:pPr>
      <w:r w:rsidRPr="00351A2E">
        <w:rPr>
          <w:rFonts w:ascii="MS Mincho" w:eastAsia="MS Mincho" w:hAnsi="MS Mincho" w:cs="MS Mincho" w:hint="eastAsia"/>
          <w:color w:val="538135" w:themeColor="accent6" w:themeShade="BF"/>
          <w:lang w:eastAsia="ja-JP"/>
        </w:rPr>
        <w:t>電話番号</w:t>
      </w:r>
      <w:r w:rsidR="00A96007" w:rsidRPr="00351A2E">
        <w:rPr>
          <w:color w:val="538135" w:themeColor="accent6" w:themeShade="BF"/>
        </w:rPr>
        <w:t xml:space="preserve">: </w:t>
      </w:r>
      <w:r w:rsidR="00A96007" w:rsidRPr="00495958">
        <w:rPr>
          <w:color w:val="5B9BD5" w:themeColor="accent1"/>
        </w:rPr>
        <w:t>+7 987 290 48 90</w:t>
      </w:r>
    </w:p>
    <w:p w14:paraId="425CF8C5" w14:textId="0DF2F539" w:rsidR="00A96007" w:rsidRPr="00495958" w:rsidRDefault="00A65102" w:rsidP="00A96007">
      <w:pPr>
        <w:ind w:left="1440" w:hanging="720"/>
        <w:rPr>
          <w:color w:val="5B9BD5" w:themeColor="accent1"/>
        </w:rPr>
      </w:pPr>
      <w:r w:rsidRPr="00351A2E">
        <w:rPr>
          <w:rFonts w:ascii="MS Mincho" w:eastAsia="MS Mincho" w:hAnsi="MS Mincho" w:cs="MS Mincho" w:hint="eastAsia"/>
          <w:color w:val="538135" w:themeColor="accent6" w:themeShade="BF"/>
          <w:lang w:eastAsia="ja-JP"/>
        </w:rPr>
        <w:t>住所</w:t>
      </w:r>
      <w:r w:rsidR="00A96007" w:rsidRPr="00351A2E">
        <w:rPr>
          <w:rFonts w:hint="eastAsia"/>
          <w:color w:val="538135" w:themeColor="accent6" w:themeShade="BF"/>
          <w:lang w:eastAsia="ja-JP"/>
        </w:rPr>
        <w:t>:</w:t>
      </w:r>
      <w:r w:rsidR="00A96007" w:rsidRPr="00351A2E">
        <w:rPr>
          <w:color w:val="538135" w:themeColor="accent6" w:themeShade="BF"/>
        </w:rPr>
        <w:t xml:space="preserve"> </w:t>
      </w:r>
      <w:proofErr w:type="spellStart"/>
      <w:r w:rsidR="00A96007" w:rsidRPr="00495958">
        <w:rPr>
          <w:color w:val="5B9BD5" w:themeColor="accent1"/>
        </w:rPr>
        <w:t>Devyataeva</w:t>
      </w:r>
      <w:proofErr w:type="spellEnd"/>
      <w:r w:rsidR="00A96007" w:rsidRPr="00495958">
        <w:rPr>
          <w:color w:val="5B9BD5" w:themeColor="accent1"/>
        </w:rPr>
        <w:t xml:space="preserve"> Street, 15. Kazan, Republic of Tatarstan. Russian Federation. 420108</w:t>
      </w:r>
    </w:p>
    <w:p w14:paraId="03C0819A" w14:textId="77777777" w:rsidR="00A96007" w:rsidRDefault="00A96007" w:rsidP="00A96007"/>
    <w:p w14:paraId="0B3890DE" w14:textId="5191F16F" w:rsidR="00A96007" w:rsidRPr="000E6E4E" w:rsidRDefault="00A65102" w:rsidP="00A96007">
      <w:pPr>
        <w:rPr>
          <w:rFonts w:ascii="Hiragino Kaku Gothic Pro W3" w:eastAsia="Hiragino Kaku Gothic Pro W3" w:hAnsi="Hiragino Kaku Gothic Pro W3"/>
          <w:color w:val="538135" w:themeColor="accent6" w:themeShade="BF"/>
        </w:rPr>
      </w:pPr>
      <w:r w:rsidRPr="000E6E4E">
        <w:rPr>
          <w:rFonts w:ascii="Hiragino Kaku Gothic Pro W3" w:eastAsia="Hiragino Kaku Gothic Pro W3" w:hAnsi="Hiragino Kaku Gothic Pro W3" w:cs="MS Mincho" w:hint="eastAsia"/>
          <w:color w:val="538135" w:themeColor="accent6" w:themeShade="BF"/>
          <w:lang w:eastAsia="ja-JP"/>
        </w:rPr>
        <w:t>ロシア語の名刺には以下のテキストを含める</w:t>
      </w:r>
      <w:r w:rsidR="00A96007" w:rsidRPr="000E6E4E">
        <w:rPr>
          <w:rFonts w:ascii="Hiragino Kaku Gothic Pro W3" w:eastAsia="Hiragino Kaku Gothic Pro W3" w:hAnsi="Hiragino Kaku Gothic Pro W3" w:hint="eastAsia"/>
          <w:color w:val="538135" w:themeColor="accent6" w:themeShade="BF"/>
          <w:lang w:eastAsia="ja-JP"/>
        </w:rPr>
        <w:t>:</w:t>
      </w:r>
    </w:p>
    <w:p w14:paraId="141A56AA" w14:textId="77777777" w:rsidR="00A96007" w:rsidRPr="00495958" w:rsidRDefault="00A96007" w:rsidP="00A96007">
      <w:pPr>
        <w:ind w:left="720"/>
        <w:rPr>
          <w:color w:val="5B9BD5" w:themeColor="accent1"/>
        </w:rPr>
      </w:pPr>
      <w:r w:rsidRPr="00495958">
        <w:rPr>
          <w:color w:val="5B9BD5" w:themeColor="accent1"/>
        </w:rPr>
        <w:t>arthouse-letterpress.ru</w:t>
      </w:r>
    </w:p>
    <w:p w14:paraId="517B6C35" w14:textId="3810EF60" w:rsidR="00A96007" w:rsidRPr="00A96007" w:rsidRDefault="00A65102" w:rsidP="00A96007">
      <w:pPr>
        <w:ind w:left="720"/>
        <w:rPr>
          <w:color w:val="5B9BD5" w:themeColor="accent1"/>
          <w:lang w:val="ru-RU"/>
        </w:rPr>
      </w:pPr>
      <w:r w:rsidRPr="00351A2E">
        <w:rPr>
          <w:rFonts w:ascii="MS Mincho" w:eastAsia="MS Mincho" w:hAnsi="MS Mincho" w:cs="MS Mincho" w:hint="eastAsia"/>
          <w:color w:val="538135" w:themeColor="accent6" w:themeShade="BF"/>
          <w:lang w:val="en-US" w:eastAsia="ja-JP"/>
        </w:rPr>
        <w:t>Eメール</w:t>
      </w:r>
      <w:r w:rsidR="00A96007" w:rsidRPr="00351A2E">
        <w:rPr>
          <w:color w:val="538135" w:themeColor="accent6" w:themeShade="BF"/>
          <w:lang w:val="ru-RU"/>
        </w:rPr>
        <w:t xml:space="preserve">: </w:t>
      </w:r>
      <w:proofErr w:type="spellStart"/>
      <w:r w:rsidR="00A96007" w:rsidRPr="00495958">
        <w:rPr>
          <w:color w:val="5B9BD5" w:themeColor="accent1"/>
        </w:rPr>
        <w:t>letterpressarthouse</w:t>
      </w:r>
      <w:proofErr w:type="spellEnd"/>
      <w:r w:rsidR="00A96007" w:rsidRPr="00A96007">
        <w:rPr>
          <w:color w:val="5B9BD5" w:themeColor="accent1"/>
          <w:lang w:val="ru-RU"/>
        </w:rPr>
        <w:t>@</w:t>
      </w:r>
      <w:proofErr w:type="spellStart"/>
      <w:r w:rsidR="00A96007" w:rsidRPr="00495958">
        <w:rPr>
          <w:color w:val="5B9BD5" w:themeColor="accent1"/>
        </w:rPr>
        <w:t>gmail</w:t>
      </w:r>
      <w:proofErr w:type="spellEnd"/>
      <w:r w:rsidR="00A96007" w:rsidRPr="00A96007">
        <w:rPr>
          <w:color w:val="5B9BD5" w:themeColor="accent1"/>
          <w:lang w:val="ru-RU"/>
        </w:rPr>
        <w:t>.</w:t>
      </w:r>
      <w:r w:rsidR="00A96007" w:rsidRPr="00495958">
        <w:rPr>
          <w:color w:val="5B9BD5" w:themeColor="accent1"/>
        </w:rPr>
        <w:t>com</w:t>
      </w:r>
    </w:p>
    <w:p w14:paraId="06F30CCB" w14:textId="6A812FD3" w:rsidR="00A96007" w:rsidRPr="004A6ABE" w:rsidRDefault="00A65102" w:rsidP="00A96007">
      <w:pPr>
        <w:ind w:left="720"/>
        <w:rPr>
          <w:color w:val="5B9BD5" w:themeColor="accent1"/>
          <w:lang w:val="ru-RU"/>
        </w:rPr>
      </w:pPr>
      <w:r w:rsidRPr="00351A2E">
        <w:rPr>
          <w:rFonts w:ascii="MS Mincho" w:eastAsia="MS Mincho" w:hAnsi="MS Mincho" w:cs="MS Mincho" w:hint="eastAsia"/>
          <w:color w:val="538135" w:themeColor="accent6" w:themeShade="BF"/>
          <w:lang w:eastAsia="ja-JP"/>
        </w:rPr>
        <w:t>インスタグラム</w:t>
      </w:r>
      <w:r w:rsidR="00A96007" w:rsidRPr="00351A2E">
        <w:rPr>
          <w:color w:val="538135" w:themeColor="accent6" w:themeShade="BF"/>
          <w:lang w:val="ru-RU"/>
        </w:rPr>
        <w:t xml:space="preserve">: </w:t>
      </w:r>
      <w:proofErr w:type="spellStart"/>
      <w:r w:rsidR="00A96007" w:rsidRPr="004A6ABE">
        <w:rPr>
          <w:color w:val="5B9BD5" w:themeColor="accent1"/>
          <w:lang w:val="ru-RU"/>
        </w:rPr>
        <w:t>Артхаус_типографская</w:t>
      </w:r>
      <w:proofErr w:type="spellEnd"/>
    </w:p>
    <w:p w14:paraId="353E6B90" w14:textId="56A8DDB1" w:rsidR="00A96007" w:rsidRPr="004A6ABE" w:rsidRDefault="00A65102" w:rsidP="00A96007">
      <w:pPr>
        <w:ind w:left="720"/>
        <w:rPr>
          <w:color w:val="5B9BD5" w:themeColor="accent1"/>
          <w:lang w:val="ru-RU"/>
        </w:rPr>
      </w:pPr>
      <w:r w:rsidRPr="00351A2E">
        <w:rPr>
          <w:rFonts w:ascii="MS Mincho" w:eastAsia="MS Mincho" w:hAnsi="MS Mincho" w:cs="MS Mincho" w:hint="eastAsia"/>
          <w:color w:val="538135" w:themeColor="accent6" w:themeShade="BF"/>
          <w:lang w:eastAsia="ja-JP"/>
        </w:rPr>
        <w:t>電話番号</w:t>
      </w:r>
      <w:r w:rsidR="00A96007" w:rsidRPr="00351A2E">
        <w:rPr>
          <w:color w:val="538135" w:themeColor="accent6" w:themeShade="BF"/>
          <w:lang w:val="ru-RU"/>
        </w:rPr>
        <w:t xml:space="preserve">: </w:t>
      </w:r>
      <w:r w:rsidR="00A96007" w:rsidRPr="004A6ABE">
        <w:rPr>
          <w:color w:val="5B9BD5" w:themeColor="accent1"/>
          <w:lang w:val="ru-RU"/>
        </w:rPr>
        <w:t>+7 987 290 48 90</w:t>
      </w:r>
    </w:p>
    <w:p w14:paraId="36B14669" w14:textId="6C5003B1" w:rsidR="00A96007" w:rsidRPr="00495958" w:rsidRDefault="00A65102" w:rsidP="00A96007">
      <w:pPr>
        <w:ind w:left="1440" w:hanging="720"/>
        <w:rPr>
          <w:color w:val="5B9BD5" w:themeColor="accent1"/>
        </w:rPr>
      </w:pPr>
      <w:r w:rsidRPr="00351A2E">
        <w:rPr>
          <w:rFonts w:ascii="MS Mincho" w:eastAsia="MS Mincho" w:hAnsi="MS Mincho" w:cs="MS Mincho" w:hint="eastAsia"/>
          <w:color w:val="538135" w:themeColor="accent6" w:themeShade="BF"/>
          <w:lang w:eastAsia="ja-JP"/>
        </w:rPr>
        <w:t>住所</w:t>
      </w:r>
      <w:r w:rsidR="00A96007" w:rsidRPr="00351A2E">
        <w:rPr>
          <w:color w:val="538135" w:themeColor="accent6" w:themeShade="BF"/>
          <w:lang w:val="ru-RU"/>
        </w:rPr>
        <w:t xml:space="preserve">: </w:t>
      </w:r>
      <w:r w:rsidR="00A96007" w:rsidRPr="004A6ABE">
        <w:rPr>
          <w:color w:val="5B9BD5" w:themeColor="accent1"/>
          <w:lang w:val="ru-RU"/>
        </w:rPr>
        <w:t xml:space="preserve">г. Казань, ул. </w:t>
      </w:r>
      <w:proofErr w:type="spellStart"/>
      <w:r w:rsidR="00A96007" w:rsidRPr="004A6ABE">
        <w:rPr>
          <w:color w:val="5B9BD5" w:themeColor="accent1"/>
          <w:lang w:val="ru-RU"/>
        </w:rPr>
        <w:t>Девятаева</w:t>
      </w:r>
      <w:proofErr w:type="spellEnd"/>
      <w:r w:rsidR="00A96007" w:rsidRPr="004A6ABE">
        <w:rPr>
          <w:color w:val="5B9BD5" w:themeColor="accent1"/>
          <w:lang w:val="ru-RU"/>
        </w:rPr>
        <w:t xml:space="preserve"> 15, 3 этаж. республика </w:t>
      </w:r>
      <w:proofErr w:type="spellStart"/>
      <w:r w:rsidR="00A96007" w:rsidRPr="004A6ABE">
        <w:rPr>
          <w:color w:val="5B9BD5" w:themeColor="accent1"/>
          <w:lang w:val="ru-RU"/>
        </w:rPr>
        <w:t>татарстан</w:t>
      </w:r>
      <w:proofErr w:type="spellEnd"/>
      <w:r w:rsidR="00A96007" w:rsidRPr="004A6ABE">
        <w:rPr>
          <w:color w:val="5B9BD5" w:themeColor="accent1"/>
          <w:lang w:val="ru-RU"/>
        </w:rPr>
        <w:t xml:space="preserve">. </w:t>
      </w:r>
      <w:r w:rsidR="00A96007" w:rsidRPr="00A96007">
        <w:rPr>
          <w:color w:val="5B9BD5" w:themeColor="accent1"/>
          <w:lang w:val="ru-RU"/>
        </w:rPr>
        <w:t xml:space="preserve">Российская Федерация. </w:t>
      </w:r>
      <w:r w:rsidR="00A96007" w:rsidRPr="00495958">
        <w:rPr>
          <w:color w:val="5B9BD5" w:themeColor="accent1"/>
        </w:rPr>
        <w:t>420108</w:t>
      </w:r>
    </w:p>
    <w:p w14:paraId="49E6EE7B" w14:textId="77777777" w:rsidR="00A96007" w:rsidRDefault="00A96007" w:rsidP="00A96007"/>
    <w:p w14:paraId="62F324F0" w14:textId="77777777" w:rsidR="00A96007" w:rsidRDefault="00A96007">
      <w:pPr>
        <w:spacing w:after="160" w:line="259" w:lineRule="auto"/>
      </w:pPr>
    </w:p>
    <w:p w14:paraId="26F92235" w14:textId="6EC6756F" w:rsidR="00C128CA" w:rsidRDefault="00C128CA" w:rsidP="00C128CA">
      <w:pPr>
        <w:pStyle w:val="Heading1"/>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ListParagraph"/>
        <w:numPr>
          <w:ilvl w:val="0"/>
          <w:numId w:val="24"/>
        </w:numPr>
      </w:pPr>
      <w:r>
        <w:t xml:space="preserve">page numbers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4A6ABE" w:rsidRDefault="00C128CA" w:rsidP="00C128CA">
      <w:pPr>
        <w:ind w:left="360"/>
        <w:rPr>
          <w:color w:val="5B9BD5" w:themeColor="accent1"/>
          <w:lang w:val="ru-RU"/>
        </w:rPr>
      </w:pPr>
      <w:r w:rsidRPr="004A6ABE">
        <w:rPr>
          <w:color w:val="5B9BD5" w:themeColor="accent1"/>
          <w:lang w:val="ru-RU"/>
        </w:rPr>
        <w:t xml:space="preserve">дом искусства Типографская &amp; бумага </w:t>
      </w:r>
      <w:proofErr w:type="gramStart"/>
      <w:r w:rsidRPr="004A6ABE">
        <w:rPr>
          <w:color w:val="5B9BD5" w:themeColor="accent1"/>
          <w:lang w:val="ru-RU"/>
        </w:rPr>
        <w:t>- это</w:t>
      </w:r>
      <w:proofErr w:type="gramEnd"/>
      <w:r w:rsidRPr="004A6ABE">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4A6ABE" w:rsidRDefault="00C128CA" w:rsidP="00C128CA">
      <w:pPr>
        <w:ind w:left="360"/>
        <w:rPr>
          <w:color w:val="5B9BD5" w:themeColor="accent1"/>
          <w:lang w:val="ru-RU"/>
        </w:rPr>
      </w:pPr>
      <w:r w:rsidRPr="004A6ABE">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4A6ABE">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4A6ABE" w:rsidRDefault="00C128CA" w:rsidP="00C128CA">
      <w:pPr>
        <w:ind w:left="360"/>
        <w:rPr>
          <w:color w:val="5B9BD5" w:themeColor="accent1"/>
          <w:lang w:val="ru-RU"/>
        </w:rPr>
      </w:pPr>
      <w:r w:rsidRPr="004A6ABE">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4A6ABE" w:rsidRDefault="00C128CA" w:rsidP="00C128CA">
      <w:pPr>
        <w:ind w:left="360"/>
        <w:rPr>
          <w:color w:val="5B9BD5" w:themeColor="accent1"/>
          <w:lang w:val="ru-RU"/>
        </w:rPr>
      </w:pPr>
      <w:r w:rsidRPr="004A6ABE">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4A6ABE" w:rsidRDefault="00C128CA" w:rsidP="00C128CA">
      <w:pPr>
        <w:ind w:left="360"/>
        <w:rPr>
          <w:color w:val="5B9BD5" w:themeColor="accent1"/>
          <w:lang w:val="ru-RU"/>
        </w:rPr>
      </w:pPr>
      <w:r w:rsidRPr="004A6ABE">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4A6ABE" w:rsidRDefault="00C128CA" w:rsidP="00C128CA">
      <w:pPr>
        <w:ind w:left="360"/>
        <w:rPr>
          <w:color w:val="5B9BD5" w:themeColor="accent1"/>
          <w:lang w:val="ru-RU"/>
        </w:rPr>
      </w:pPr>
      <w:r w:rsidRPr="004A6ABE">
        <w:rPr>
          <w:color w:val="5B9BD5" w:themeColor="accent1"/>
          <w:lang w:val="ru-RU"/>
        </w:rPr>
        <w:lastRenderedPageBreak/>
        <w:t xml:space="preserve">Сегодня мы работаем не только в России, нас высоко оценили свадебные </w:t>
      </w:r>
      <w:proofErr w:type="spellStart"/>
      <w:r w:rsidRPr="004A6ABE">
        <w:rPr>
          <w:color w:val="5B9BD5" w:themeColor="accent1"/>
          <w:lang w:val="ru-RU"/>
        </w:rPr>
        <w:t>агенства</w:t>
      </w:r>
      <w:proofErr w:type="spellEnd"/>
      <w:r w:rsidRPr="004A6ABE">
        <w:rPr>
          <w:color w:val="5B9BD5" w:themeColor="accent1"/>
          <w:lang w:val="ru-RU"/>
        </w:rPr>
        <w:t xml:space="preserve"> и дизайнеры из Италии, Грузии, Голландии, Англии и Швейцарии. </w:t>
      </w:r>
      <w:proofErr w:type="gramStart"/>
      <w:r w:rsidRPr="004A6ABE">
        <w:rPr>
          <w:color w:val="5B9BD5" w:themeColor="accent1"/>
          <w:lang w:val="ru-RU"/>
        </w:rPr>
        <w:t>Уверены</w:t>
      </w:r>
      <w:proofErr w:type="gramEnd"/>
      <w:r w:rsidRPr="004A6ABE">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4A6ABE" w:rsidRDefault="00C128CA" w:rsidP="00C128CA">
      <w:pPr>
        <w:ind w:left="360"/>
        <w:rPr>
          <w:color w:val="5B9BD5" w:themeColor="accent1"/>
          <w:lang w:val="ru-RU"/>
        </w:rPr>
      </w:pPr>
      <w:r w:rsidRPr="004A6ABE">
        <w:rPr>
          <w:color w:val="5B9BD5" w:themeColor="accent1"/>
          <w:lang w:val="ru-RU"/>
        </w:rPr>
        <w:t xml:space="preserve">Типографская или как принято говорить у нас в России высокая печать </w:t>
      </w:r>
      <w:proofErr w:type="gramStart"/>
      <w:r w:rsidRPr="004A6ABE">
        <w:rPr>
          <w:color w:val="5B9BD5" w:themeColor="accent1"/>
          <w:lang w:val="ru-RU"/>
        </w:rPr>
        <w:t>- это</w:t>
      </w:r>
      <w:proofErr w:type="gramEnd"/>
      <w:r w:rsidRPr="004A6ABE">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4A6ABE" w:rsidRDefault="00C128CA" w:rsidP="00C128CA">
      <w:pPr>
        <w:ind w:left="360"/>
        <w:rPr>
          <w:color w:val="5B9BD5" w:themeColor="accent1"/>
          <w:lang w:val="ru-RU"/>
        </w:rPr>
      </w:pPr>
      <w:r w:rsidRPr="004A6ABE">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4A6ABE">
        <w:rPr>
          <w:color w:val="5B9BD5" w:themeColor="accent1"/>
          <w:lang w:val="ru-RU"/>
        </w:rPr>
        <w:t>Гутенберг</w:t>
      </w:r>
      <w:proofErr w:type="spellEnd"/>
      <w:r w:rsidRPr="004A6ABE">
        <w:rPr>
          <w:color w:val="5B9BD5" w:themeColor="accent1"/>
          <w:lang w:val="ru-RU"/>
        </w:rPr>
        <w:t xml:space="preserve">, что и повлияло на дальнейшее развитие ремесла. </w:t>
      </w:r>
      <w:proofErr w:type="gramStart"/>
      <w:r w:rsidRPr="004A6ABE">
        <w:rPr>
          <w:color w:val="5B9BD5" w:themeColor="accent1"/>
          <w:lang w:val="ru-RU"/>
        </w:rPr>
        <w:t>К сожалению</w:t>
      </w:r>
      <w:proofErr w:type="gramEnd"/>
      <w:r w:rsidRPr="004A6ABE">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4A6ABE" w:rsidRDefault="00C128CA" w:rsidP="00C128CA">
      <w:pPr>
        <w:ind w:left="360"/>
        <w:rPr>
          <w:color w:val="5B9BD5" w:themeColor="accent1"/>
          <w:lang w:val="ru-RU"/>
        </w:rPr>
      </w:pPr>
      <w:r w:rsidRPr="004A6ABE">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4A6ABE">
        <w:rPr>
          <w:color w:val="5B9BD5" w:themeColor="accent1"/>
          <w:lang w:val="ru-RU"/>
        </w:rPr>
        <w:t>что бы</w:t>
      </w:r>
      <w:proofErr w:type="gramEnd"/>
      <w:r w:rsidRPr="004A6ABE">
        <w:rPr>
          <w:color w:val="5B9BD5" w:themeColor="accent1"/>
          <w:lang w:val="ru-RU"/>
        </w:rPr>
        <w:t xml:space="preserve"> овладеть данным мастерством. </w:t>
      </w:r>
    </w:p>
    <w:p w14:paraId="58C31415" w14:textId="77777777" w:rsidR="00C128CA" w:rsidRPr="004A6ABE" w:rsidRDefault="00C128CA" w:rsidP="00C128CA">
      <w:pPr>
        <w:ind w:left="360"/>
        <w:rPr>
          <w:color w:val="5B9BD5" w:themeColor="accent1"/>
          <w:lang w:val="ru-RU"/>
        </w:rPr>
      </w:pPr>
      <w:r w:rsidRPr="004A6ABE">
        <w:rPr>
          <w:color w:val="5B9BD5" w:themeColor="accent1"/>
          <w:lang w:val="ru-RU"/>
        </w:rPr>
        <w:t xml:space="preserve">Тяжелые печатные прессы для нас не просто машины </w:t>
      </w:r>
      <w:proofErr w:type="gramStart"/>
      <w:r w:rsidRPr="004A6ABE">
        <w:rPr>
          <w:color w:val="5B9BD5" w:themeColor="accent1"/>
          <w:lang w:val="ru-RU"/>
        </w:rPr>
        <w:t>- это</w:t>
      </w:r>
      <w:proofErr w:type="gramEnd"/>
      <w:r w:rsidRPr="004A6ABE">
        <w:rPr>
          <w:color w:val="5B9BD5" w:themeColor="accent1"/>
          <w:lang w:val="ru-RU"/>
        </w:rPr>
        <w:t xml:space="preserve"> наши помощники, коллеги и друзья. </w:t>
      </w:r>
      <w:proofErr w:type="gramStart"/>
      <w:r w:rsidRPr="004A6ABE">
        <w:rPr>
          <w:color w:val="5B9BD5" w:themeColor="accent1"/>
          <w:lang w:val="ru-RU"/>
        </w:rPr>
        <w:t>Так например</w:t>
      </w:r>
      <w:proofErr w:type="gramEnd"/>
      <w:r w:rsidRPr="004A6ABE">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D95D4F" w:rsidP="00C128CA">
      <w:pPr>
        <w:ind w:left="360"/>
        <w:rPr>
          <w:color w:val="5B9BD5" w:themeColor="accent1"/>
        </w:rPr>
      </w:pPr>
      <w:hyperlink r:id="rId19"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Default="00C128CA" w:rsidP="00C128CA">
      <w:pPr>
        <w:ind w:left="360"/>
        <w:rPr>
          <w:color w:val="5B9BD5" w:themeColor="accent1"/>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780D3F42" w14:textId="77777777" w:rsidR="00C128CA" w:rsidRPr="00495958" w:rsidRDefault="00C128CA" w:rsidP="00C128CA">
      <w:pPr>
        <w:ind w:left="360"/>
        <w:rPr>
          <w:color w:val="5B9BD5" w:themeColor="accent1"/>
        </w:rPr>
      </w:pPr>
      <w:r w:rsidRPr="00495958">
        <w:rPr>
          <w:color w:val="5B9BD5" w:themeColor="accent1"/>
        </w:rPr>
        <w:t xml:space="preserve">г. </w:t>
      </w:r>
      <w:proofErr w:type="spellStart"/>
      <w:r w:rsidRPr="00495958">
        <w:rPr>
          <w:color w:val="5B9BD5" w:themeColor="accent1"/>
        </w:rPr>
        <w:t>Казань</w:t>
      </w:r>
      <w:proofErr w:type="spellEnd"/>
      <w:r w:rsidRPr="00495958">
        <w:rPr>
          <w:color w:val="5B9BD5" w:themeColor="accent1"/>
        </w:rPr>
        <w:t xml:space="preserve">, </w:t>
      </w:r>
      <w:proofErr w:type="spellStart"/>
      <w:r w:rsidRPr="00495958">
        <w:rPr>
          <w:color w:val="5B9BD5" w:themeColor="accent1"/>
        </w:rPr>
        <w:t>ул</w:t>
      </w:r>
      <w:proofErr w:type="spellEnd"/>
      <w:r w:rsidRPr="00495958">
        <w:rPr>
          <w:color w:val="5B9BD5" w:themeColor="accent1"/>
        </w:rPr>
        <w:t xml:space="preserve">. </w:t>
      </w:r>
      <w:proofErr w:type="spellStart"/>
      <w:r w:rsidRPr="004A6ABE">
        <w:rPr>
          <w:color w:val="5B9BD5" w:themeColor="accent1"/>
          <w:lang w:val="ru-RU"/>
        </w:rPr>
        <w:t>Девятаева</w:t>
      </w:r>
      <w:proofErr w:type="spellEnd"/>
      <w:r w:rsidRPr="004A6ABE">
        <w:rPr>
          <w:color w:val="5B9BD5" w:themeColor="accent1"/>
          <w:lang w:val="ru-RU"/>
        </w:rPr>
        <w:t xml:space="preserve"> 15, 3 этаж. республика </w:t>
      </w:r>
      <w:proofErr w:type="spellStart"/>
      <w:r w:rsidRPr="004A6ABE">
        <w:rPr>
          <w:color w:val="5B9BD5" w:themeColor="accent1"/>
          <w:lang w:val="ru-RU"/>
        </w:rPr>
        <w:t>татарстан</w:t>
      </w:r>
      <w:proofErr w:type="spellEnd"/>
      <w:r w:rsidRPr="004A6ABE">
        <w:rPr>
          <w:color w:val="5B9BD5" w:themeColor="accent1"/>
          <w:lang w:val="ru-RU"/>
        </w:rPr>
        <w:t xml:space="preserve">. Российская Федерация. </w:t>
      </w:r>
      <w:r w:rsidRPr="00495958">
        <w:rPr>
          <w:color w:val="5B9BD5" w:themeColor="accent1"/>
        </w:rPr>
        <w:t>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Us — </w:t>
      </w:r>
      <w:r w:rsidRPr="00A03454">
        <w:rPr>
          <w:color w:val="5B9BD5" w:themeColor="accent1"/>
        </w:rPr>
        <w:t>СЛЕДИТЕ ЗА НАМИ</w:t>
      </w:r>
      <w:r>
        <w:rPr>
          <w:color w:val="5B9BD5" w:themeColor="accent1"/>
        </w:rPr>
        <w:t xml:space="preserve">: </w:t>
      </w:r>
      <w:proofErr w:type="spellStart"/>
      <w:r w:rsidRPr="00495958">
        <w:rPr>
          <w:color w:val="5B9BD5" w:themeColor="accent1"/>
        </w:rPr>
        <w:t>arthouse_letterpress</w:t>
      </w:r>
      <w:proofErr w:type="spellEnd"/>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4A6ABE" w:rsidRDefault="00C128CA" w:rsidP="00C128CA">
      <w:pPr>
        <w:ind w:left="360"/>
        <w:rPr>
          <w:color w:val="5B9BD5" w:themeColor="accent1"/>
          <w:lang w:val="ru-RU"/>
        </w:rPr>
      </w:pPr>
      <w:r w:rsidRPr="004A6ABE">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4A6ABE">
        <w:rPr>
          <w:color w:val="5B9BD5" w:themeColor="accent1"/>
          <w:lang w:val="ru-RU"/>
        </w:rPr>
        <w:t xml:space="preserve">. </w:t>
      </w:r>
    </w:p>
    <w:p w14:paraId="11F3CD18" w14:textId="77777777" w:rsidR="00C128CA" w:rsidRPr="004A6ABE" w:rsidRDefault="00C128CA" w:rsidP="00C128CA">
      <w:pPr>
        <w:rPr>
          <w:lang w:val="ru-RU"/>
        </w:rPr>
      </w:pPr>
    </w:p>
    <w:p w14:paraId="0D040DA2" w14:textId="1BBC9F6A" w:rsidR="00A65102" w:rsidRDefault="00A65102" w:rsidP="00A65102">
      <w:pPr>
        <w:pStyle w:val="Heading1"/>
      </w:pPr>
      <w:r>
        <w:lastRenderedPageBreak/>
        <w:t>Appendix 1.1 —</w:t>
      </w:r>
      <w:r>
        <w:rPr>
          <w:rFonts w:hint="eastAsia"/>
          <w:lang w:eastAsia="ja-JP"/>
        </w:rPr>
        <w:t>パンフレットのテキスト</w:t>
      </w:r>
    </w:p>
    <w:p w14:paraId="28D4F90E" w14:textId="77777777" w:rsidR="000E6E4E" w:rsidRPr="009163E3" w:rsidRDefault="000E6E4E" w:rsidP="000E6E4E">
      <w:pPr>
        <w:pStyle w:val="SubHeadersBodyBold12ptbefore"/>
        <w:rPr>
          <w:rFonts w:ascii="Hiragino Kaku Gothic Pro W3" w:eastAsia="Hiragino Kaku Gothic Pro W3" w:hAnsi="Hiragino Kaku Gothic Pro W3" w:cs="MS Mincho" w:hint="eastAsia"/>
          <w:b w:val="0"/>
          <w:lang w:eastAsia="ja-JP"/>
        </w:rPr>
      </w:pPr>
      <w:r w:rsidRPr="000E6E4E">
        <w:rPr>
          <w:rFonts w:ascii="Hiragino Kaku Gothic Pro W6" w:eastAsia="Hiragino Kaku Gothic Pro W6" w:hAnsi="Hiragino Kaku Gothic Pro W6" w:cs="MS Mincho" w:hint="eastAsia"/>
          <w:bCs/>
          <w:color w:val="538135" w:themeColor="accent6" w:themeShade="BF"/>
          <w:lang w:eastAsia="ja-JP"/>
        </w:rPr>
        <w:t>注意</w:t>
      </w:r>
      <w:r w:rsidRPr="000E6E4E">
        <w:rPr>
          <w:rFonts w:ascii="Hiragino Kaku Gothic Pro W6" w:eastAsia="Hiragino Kaku Gothic Pro W6" w:hAnsi="Hiragino Kaku Gothic Pro W6"/>
          <w:bCs/>
          <w:color w:val="538135" w:themeColor="accent6" w:themeShade="BF"/>
        </w:rPr>
        <w:t>:</w:t>
      </w:r>
      <w:r>
        <w:rPr>
          <w:rFonts w:ascii="Hiragino Kaku Gothic Pro W6" w:eastAsia="Hiragino Kaku Gothic Pro W6" w:hAnsi="Hiragino Kaku Gothic Pro W6"/>
          <w:bCs/>
          <w:color w:val="538135" w:themeColor="accent6" w:themeShade="BF"/>
        </w:rPr>
        <w:t xml:space="preserve"> </w:t>
      </w:r>
      <w:r w:rsidRPr="009163E3">
        <w:rPr>
          <w:rFonts w:ascii="Hiragino Kaku Gothic Pro W3" w:eastAsia="Hiragino Kaku Gothic Pro W3" w:hAnsi="Hiragino Kaku Gothic Pro W3" w:cs="MS Mincho" w:hint="eastAsia"/>
          <w:b w:val="0"/>
          <w:color w:val="538135" w:themeColor="accent6" w:themeShade="BF"/>
          <w:lang w:eastAsia="ja-JP"/>
        </w:rPr>
        <w:t>パンフレットに含まれるテキストは</w:t>
      </w:r>
      <w:r w:rsidRPr="009163E3">
        <w:rPr>
          <w:rFonts w:ascii="Hiragino Kaku Gothic Pro W3" w:eastAsia="Hiragino Kaku Gothic Pro W3" w:hAnsi="Hiragino Kaku Gothic Pro W3" w:cs="MS Mincho" w:hint="eastAsia"/>
          <w:b w:val="0"/>
          <w:color w:val="5B9BD5" w:themeColor="accent1"/>
          <w:lang w:eastAsia="ja-JP"/>
        </w:rPr>
        <w:t>青色。</w:t>
      </w:r>
      <w:r w:rsidRPr="009163E3">
        <w:rPr>
          <w:rFonts w:ascii="Hiragino Kaku Gothic Pro W3" w:eastAsia="Hiragino Kaku Gothic Pro W3" w:hAnsi="Hiragino Kaku Gothic Pro W3" w:cs="MS Mincho" w:hint="eastAsia"/>
          <w:b w:val="0"/>
          <w:color w:val="538135" w:themeColor="accent6" w:themeShade="BF"/>
          <w:lang w:eastAsia="ja-JP"/>
        </w:rPr>
        <w:t>黒のテキストは含まれない（黒は指示内容）</w:t>
      </w:r>
    </w:p>
    <w:p w14:paraId="5BE760A5" w14:textId="77777777" w:rsidR="00A65102" w:rsidRDefault="00A65102" w:rsidP="00A65102">
      <w:pPr>
        <w:rPr>
          <w:lang w:eastAsia="ja-JP"/>
        </w:rPr>
      </w:pPr>
    </w:p>
    <w:p w14:paraId="567386A9" w14:textId="0D6361A2" w:rsidR="00A65102" w:rsidRPr="00593EE8" w:rsidRDefault="00A65102" w:rsidP="00A65102">
      <w:pPr>
        <w:pStyle w:val="SubHeadersBodyBold12ptbefore"/>
        <w:rPr>
          <w:rFonts w:ascii="Hiragino Kaku Gothic Pro W6" w:eastAsia="Hiragino Kaku Gothic Pro W6" w:hAnsi="Hiragino Kaku Gothic Pro W6" w:hint="eastAsia"/>
          <w:bCs/>
          <w:color w:val="538135" w:themeColor="accent6" w:themeShade="BF"/>
          <w:lang w:eastAsia="ja-JP"/>
        </w:rPr>
      </w:pPr>
      <w:r w:rsidRPr="00593EE8">
        <w:rPr>
          <w:rFonts w:ascii="Hiragino Kaku Gothic Pro W6" w:eastAsia="Hiragino Kaku Gothic Pro W6" w:hAnsi="Hiragino Kaku Gothic Pro W6" w:cs="MS Mincho" w:hint="eastAsia"/>
          <w:bCs/>
          <w:color w:val="538135" w:themeColor="accent6" w:themeShade="BF"/>
          <w:lang w:eastAsia="ja-JP"/>
        </w:rPr>
        <w:t>１ページ目</w:t>
      </w:r>
    </w:p>
    <w:p w14:paraId="2901F0BD" w14:textId="7B647CAC" w:rsidR="00A65102" w:rsidRPr="003B473A" w:rsidRDefault="00A65102" w:rsidP="00A65102">
      <w:pPr>
        <w:pStyle w:val="ListParagraph"/>
        <w:ind w:left="360"/>
        <w:rPr>
          <w:color w:val="5B9BD5" w:themeColor="accent1"/>
        </w:rPr>
      </w:pPr>
      <w:r w:rsidRPr="003B473A">
        <w:rPr>
          <w:color w:val="5B9BD5" w:themeColor="accent1"/>
        </w:rPr>
        <w:t>Letterpress &amp; Paper</w:t>
      </w:r>
      <w:r>
        <w:rPr>
          <w:color w:val="5B9BD5" w:themeColor="accent1"/>
        </w:rPr>
        <w:t xml:space="preserve">  </w:t>
      </w:r>
      <w:r w:rsidRPr="004B5852">
        <w:rPr>
          <w:rFonts w:ascii="Hiragino Kaku Gothic Pro W3" w:eastAsia="Hiragino Kaku Gothic Pro W3" w:hAnsi="Hiragino Kaku Gothic Pro W3" w:cs="MS Mincho" w:hint="eastAsia"/>
          <w:color w:val="538135" w:themeColor="accent6" w:themeShade="BF"/>
          <w:lang w:eastAsia="ja-JP"/>
        </w:rPr>
        <w:t>（活版印刷</w:t>
      </w:r>
      <w:r w:rsidRPr="004B5852">
        <w:rPr>
          <w:rFonts w:ascii="Hiragino Kaku Gothic Pro W3" w:eastAsia="Hiragino Kaku Gothic Pro W3" w:hAnsi="Hiragino Kaku Gothic Pro W3"/>
          <w:color w:val="538135" w:themeColor="accent6" w:themeShade="BF"/>
        </w:rPr>
        <w:t>&amp;</w:t>
      </w:r>
      <w:r w:rsidRPr="004B5852">
        <w:rPr>
          <w:rFonts w:ascii="Hiragino Kaku Gothic Pro W3" w:eastAsia="Hiragino Kaku Gothic Pro W3" w:hAnsi="Hiragino Kaku Gothic Pro W3" w:cs="MS Mincho" w:hint="eastAsia"/>
          <w:color w:val="538135" w:themeColor="accent6" w:themeShade="BF"/>
          <w:lang w:eastAsia="ja-JP"/>
        </w:rPr>
        <w:t>紙）</w:t>
      </w:r>
    </w:p>
    <w:p w14:paraId="4A7D595A" w14:textId="5EACB082" w:rsidR="00A65102" w:rsidRPr="004B5852" w:rsidRDefault="00A65102" w:rsidP="00A65102">
      <w:pPr>
        <w:pStyle w:val="ListParagraph"/>
        <w:ind w:left="360"/>
        <w:rPr>
          <w:color w:val="5B9BD5" w:themeColor="accent1"/>
          <w:lang w:val="ru-RU"/>
        </w:rPr>
      </w:pPr>
      <w:r w:rsidRPr="004B5852">
        <w:rPr>
          <w:color w:val="5B9BD5" w:themeColor="accent1"/>
          <w:lang w:val="ru-RU"/>
        </w:rPr>
        <w:t>Типографская &amp; бумага</w:t>
      </w:r>
      <w:r w:rsidR="004B5852" w:rsidRPr="004B5852">
        <w:rPr>
          <w:rFonts w:ascii="Hiragino Kaku Gothic Pro W3" w:eastAsia="Hiragino Kaku Gothic Pro W3" w:hAnsi="Hiragino Kaku Gothic Pro W3" w:cs="MS Mincho" w:hint="eastAsia"/>
          <w:color w:val="538135" w:themeColor="accent6" w:themeShade="BF"/>
          <w:lang w:val="ru-RU" w:eastAsia="ja-JP"/>
        </w:rPr>
        <w:t>（</w:t>
      </w:r>
      <w:r w:rsidR="004B5852" w:rsidRPr="004B5852">
        <w:rPr>
          <w:rFonts w:ascii="Hiragino Kaku Gothic Pro W3" w:eastAsia="Hiragino Kaku Gothic Pro W3" w:hAnsi="Hiragino Kaku Gothic Pro W3" w:cs="MS Mincho" w:hint="eastAsia"/>
          <w:color w:val="538135" w:themeColor="accent6" w:themeShade="BF"/>
          <w:lang w:eastAsia="ja-JP"/>
        </w:rPr>
        <w:t>活版印刷</w:t>
      </w:r>
      <w:r w:rsidR="004B5852" w:rsidRPr="004B5852">
        <w:rPr>
          <w:rFonts w:ascii="Hiragino Kaku Gothic Pro W3" w:eastAsia="Hiragino Kaku Gothic Pro W3" w:hAnsi="Hiragino Kaku Gothic Pro W3"/>
          <w:color w:val="538135" w:themeColor="accent6" w:themeShade="BF"/>
          <w:lang w:val="ru-RU"/>
        </w:rPr>
        <w:t>&amp;</w:t>
      </w:r>
      <w:r w:rsidR="004B5852" w:rsidRPr="004B5852">
        <w:rPr>
          <w:rFonts w:ascii="Hiragino Kaku Gothic Pro W3" w:eastAsia="Hiragino Kaku Gothic Pro W3" w:hAnsi="Hiragino Kaku Gothic Pro W3" w:cs="MS Mincho" w:hint="eastAsia"/>
          <w:color w:val="538135" w:themeColor="accent6" w:themeShade="BF"/>
          <w:lang w:eastAsia="ja-JP"/>
        </w:rPr>
        <w:t>紙</w:t>
      </w:r>
      <w:r w:rsidR="004B5852" w:rsidRPr="004B5852">
        <w:rPr>
          <w:rFonts w:ascii="Hiragino Kaku Gothic Pro W3" w:eastAsia="Hiragino Kaku Gothic Pro W3" w:hAnsi="Hiragino Kaku Gothic Pro W3" w:cs="MS Mincho" w:hint="eastAsia"/>
          <w:color w:val="538135" w:themeColor="accent6" w:themeShade="BF"/>
          <w:lang w:val="ru-RU" w:eastAsia="ja-JP"/>
        </w:rPr>
        <w:t>）</w:t>
      </w:r>
    </w:p>
    <w:p w14:paraId="45D9B19A" w14:textId="38A54BA2" w:rsidR="00A65102" w:rsidRPr="00593EE8" w:rsidRDefault="00A65102" w:rsidP="00A65102">
      <w:pPr>
        <w:pStyle w:val="SubHeadersBodyBold12ptbefore"/>
        <w:rPr>
          <w:rFonts w:ascii="Hiragino Kaku Gothic Pro W6" w:eastAsia="Hiragino Kaku Gothic Pro W6" w:hAnsi="Hiragino Kaku Gothic Pro W6"/>
          <w:bCs/>
          <w:color w:val="538135" w:themeColor="accent6" w:themeShade="BF"/>
        </w:rPr>
      </w:pPr>
      <w:r w:rsidRPr="00593EE8">
        <w:rPr>
          <w:rFonts w:ascii="Hiragino Kaku Gothic Pro W6" w:eastAsia="Hiragino Kaku Gothic Pro W6" w:hAnsi="Hiragino Kaku Gothic Pro W6" w:cs="MS Mincho" w:hint="eastAsia"/>
          <w:bCs/>
          <w:color w:val="538135" w:themeColor="accent6" w:themeShade="BF"/>
          <w:lang w:eastAsia="ja-JP"/>
        </w:rPr>
        <w:t>マスターページ</w:t>
      </w:r>
    </w:p>
    <w:p w14:paraId="4B7F4DF7" w14:textId="15ECAAE2" w:rsidR="00A65102" w:rsidRPr="00593EE8" w:rsidRDefault="00A65102" w:rsidP="00A65102">
      <w:pPr>
        <w:pStyle w:val="ListParagraph"/>
        <w:numPr>
          <w:ilvl w:val="0"/>
          <w:numId w:val="24"/>
        </w:numPr>
        <w:rPr>
          <w:rFonts w:ascii="Hiragino Kaku Gothic Pro W3" w:eastAsia="Hiragino Kaku Gothic Pro W3" w:hAnsi="Hiragino Kaku Gothic Pro W3"/>
          <w:color w:val="538135" w:themeColor="accent6" w:themeShade="BF"/>
        </w:rPr>
      </w:pPr>
      <w:r w:rsidRPr="00593EE8">
        <w:rPr>
          <w:rFonts w:ascii="Hiragino Kaku Gothic Pro W3" w:eastAsia="Hiragino Kaku Gothic Pro W3" w:hAnsi="Hiragino Kaku Gothic Pro W3" w:cs="MS Mincho" w:hint="eastAsia"/>
          <w:color w:val="538135" w:themeColor="accent6" w:themeShade="BF"/>
          <w:lang w:eastAsia="ja-JP"/>
        </w:rPr>
        <w:t>ページ番号</w:t>
      </w:r>
    </w:p>
    <w:p w14:paraId="6DDEE195" w14:textId="0D8D21A3" w:rsidR="00A65102" w:rsidRPr="00593EE8" w:rsidRDefault="00A65102" w:rsidP="00A65102">
      <w:pPr>
        <w:pStyle w:val="ListParagraph"/>
        <w:numPr>
          <w:ilvl w:val="0"/>
          <w:numId w:val="24"/>
        </w:numPr>
        <w:rPr>
          <w:rFonts w:ascii="Hiragino Kaku Gothic Pro W3" w:eastAsia="Hiragino Kaku Gothic Pro W3" w:hAnsi="Hiragino Kaku Gothic Pro W3" w:hint="eastAsia"/>
          <w:color w:val="538135" w:themeColor="accent6" w:themeShade="BF"/>
          <w:lang w:eastAsia="ja-JP"/>
        </w:rPr>
      </w:pPr>
      <w:r w:rsidRPr="00593EE8">
        <w:rPr>
          <w:rFonts w:ascii="Hiragino Kaku Gothic Pro W3" w:eastAsia="Hiragino Kaku Gothic Pro W3" w:hAnsi="Hiragino Kaku Gothic Pro W3" w:cs="MS Mincho" w:hint="eastAsia"/>
          <w:color w:val="538135" w:themeColor="accent6" w:themeShade="BF"/>
          <w:lang w:eastAsia="ja-JP"/>
        </w:rPr>
        <w:t>フッター</w:t>
      </w:r>
      <w:r w:rsidR="00593EE8" w:rsidRPr="00593EE8">
        <w:rPr>
          <w:rFonts w:ascii="Hiragino Kaku Gothic Pro W3" w:eastAsia="Hiragino Kaku Gothic Pro W3" w:hAnsi="Hiragino Kaku Gothic Pro W3" w:cs="MS Mincho" w:hint="eastAsia"/>
          <w:color w:val="538135" w:themeColor="accent6" w:themeShade="BF"/>
          <w:lang w:eastAsia="ja-JP"/>
        </w:rPr>
        <w:t>：</w:t>
      </w:r>
    </w:p>
    <w:p w14:paraId="1A80FDB4" w14:textId="35F13302" w:rsidR="00A65102" w:rsidRPr="00C420AB" w:rsidRDefault="00A65102" w:rsidP="00A65102">
      <w:pPr>
        <w:pStyle w:val="ListParagraph"/>
        <w:rPr>
          <w:rFonts w:hint="eastAsia"/>
          <w:color w:val="5B9BD5" w:themeColor="accent1"/>
          <w:lang w:eastAsia="ja-JP"/>
        </w:rPr>
      </w:pPr>
      <w:r w:rsidRPr="00C420AB">
        <w:rPr>
          <w:color w:val="5B9BD5" w:themeColor="accent1"/>
        </w:rPr>
        <w:t>Art House Letterpress &amp; Paper</w:t>
      </w:r>
      <w:r>
        <w:rPr>
          <w:color w:val="5B9BD5" w:themeColor="accent1"/>
        </w:rPr>
        <w:t xml:space="preserve">   </w:t>
      </w:r>
      <w:r w:rsidR="004B5852" w:rsidRPr="004B5852">
        <w:rPr>
          <w:rFonts w:ascii="Hiragino Kaku Gothic Pro W3" w:eastAsia="Hiragino Kaku Gothic Pro W3" w:hAnsi="Hiragino Kaku Gothic Pro W3" w:cs="MS Mincho" w:hint="eastAsia"/>
          <w:color w:val="538135" w:themeColor="accent6" w:themeShade="BF"/>
          <w:lang w:eastAsia="ja-JP"/>
        </w:rPr>
        <w:t>（</w:t>
      </w:r>
      <w:r w:rsidRPr="004B5852">
        <w:rPr>
          <w:rFonts w:ascii="Hiragino Kaku Gothic Pro W3" w:eastAsia="Hiragino Kaku Gothic Pro W3" w:hAnsi="Hiragino Kaku Gothic Pro W3" w:cs="MS Mincho" w:hint="eastAsia"/>
          <w:color w:val="538135" w:themeColor="accent6" w:themeShade="BF"/>
          <w:lang w:eastAsia="ja-JP"/>
        </w:rPr>
        <w:t>芸術の家　活版印刷</w:t>
      </w:r>
      <w:r w:rsidRPr="004B5852">
        <w:rPr>
          <w:rFonts w:ascii="Hiragino Kaku Gothic Pro W3" w:eastAsia="Hiragino Kaku Gothic Pro W3" w:hAnsi="Hiragino Kaku Gothic Pro W3"/>
          <w:color w:val="538135" w:themeColor="accent6" w:themeShade="BF"/>
        </w:rPr>
        <w:t>&amp;</w:t>
      </w:r>
      <w:r w:rsidRPr="004B5852">
        <w:rPr>
          <w:rFonts w:ascii="Hiragino Kaku Gothic Pro W3" w:eastAsia="Hiragino Kaku Gothic Pro W3" w:hAnsi="Hiragino Kaku Gothic Pro W3" w:cs="MS Mincho" w:hint="eastAsia"/>
          <w:color w:val="538135" w:themeColor="accent6" w:themeShade="BF"/>
          <w:lang w:eastAsia="ja-JP"/>
        </w:rPr>
        <w:t>紙</w:t>
      </w:r>
      <w:r w:rsidR="004B5852" w:rsidRPr="004B5852">
        <w:rPr>
          <w:rFonts w:ascii="Hiragino Kaku Gothic Pro W3" w:eastAsia="Hiragino Kaku Gothic Pro W3" w:hAnsi="Hiragino Kaku Gothic Pro W3" w:cs="MS Mincho" w:hint="eastAsia"/>
          <w:color w:val="538135" w:themeColor="accent6" w:themeShade="BF"/>
          <w:lang w:eastAsia="ja-JP"/>
        </w:rPr>
        <w:t>）</w:t>
      </w:r>
    </w:p>
    <w:p w14:paraId="61919D82" w14:textId="5C15E190" w:rsidR="00A65102" w:rsidRDefault="00A65102" w:rsidP="00A65102">
      <w:pPr>
        <w:pStyle w:val="ListParagraph"/>
        <w:rPr>
          <w:rFonts w:ascii="Hiragino Kaku Gothic Pro W3" w:eastAsia="Hiragino Kaku Gothic Pro W3" w:hAnsi="Hiragino Kaku Gothic Pro W3" w:cs="MS Mincho"/>
          <w:color w:val="538135" w:themeColor="accent6" w:themeShade="BF"/>
          <w:lang w:val="ru-RU" w:eastAsia="ja-JP"/>
        </w:rPr>
      </w:pPr>
      <w:r w:rsidRPr="00A65102">
        <w:rPr>
          <w:color w:val="5B9BD5" w:themeColor="accent1"/>
          <w:lang w:val="ru-RU"/>
        </w:rPr>
        <w:t>дом искусства Типографская &amp; бумага</w:t>
      </w:r>
      <w:r w:rsidR="004B5852" w:rsidRPr="004B5852">
        <w:rPr>
          <w:rFonts w:ascii="Hiragino Kaku Gothic Pro W3" w:eastAsia="Hiragino Kaku Gothic Pro W3" w:hAnsi="Hiragino Kaku Gothic Pro W3" w:cs="MS Mincho" w:hint="eastAsia"/>
          <w:color w:val="538135" w:themeColor="accent6" w:themeShade="BF"/>
          <w:lang w:val="ru-RU" w:eastAsia="ja-JP"/>
        </w:rPr>
        <w:t>（</w:t>
      </w:r>
      <w:r w:rsidR="004B5852" w:rsidRPr="004B5852">
        <w:rPr>
          <w:rFonts w:ascii="Hiragino Kaku Gothic Pro W3" w:eastAsia="Hiragino Kaku Gothic Pro W3" w:hAnsi="Hiragino Kaku Gothic Pro W3" w:cs="MS Mincho" w:hint="eastAsia"/>
          <w:color w:val="538135" w:themeColor="accent6" w:themeShade="BF"/>
          <w:lang w:eastAsia="ja-JP"/>
        </w:rPr>
        <w:t>芸術の家　活版印刷</w:t>
      </w:r>
      <w:r w:rsidR="004B5852" w:rsidRPr="004B5852">
        <w:rPr>
          <w:rFonts w:ascii="Hiragino Kaku Gothic Pro W3" w:eastAsia="Hiragino Kaku Gothic Pro W3" w:hAnsi="Hiragino Kaku Gothic Pro W3"/>
          <w:color w:val="538135" w:themeColor="accent6" w:themeShade="BF"/>
          <w:lang w:val="ru-RU"/>
        </w:rPr>
        <w:t>&amp;</w:t>
      </w:r>
      <w:r w:rsidR="004B5852" w:rsidRPr="004B5852">
        <w:rPr>
          <w:rFonts w:ascii="Hiragino Kaku Gothic Pro W3" w:eastAsia="Hiragino Kaku Gothic Pro W3" w:hAnsi="Hiragino Kaku Gothic Pro W3" w:cs="MS Mincho" w:hint="eastAsia"/>
          <w:color w:val="538135" w:themeColor="accent6" w:themeShade="BF"/>
          <w:lang w:eastAsia="ja-JP"/>
        </w:rPr>
        <w:t>紙</w:t>
      </w:r>
      <w:r w:rsidR="004B5852" w:rsidRPr="004B5852">
        <w:rPr>
          <w:rFonts w:ascii="Hiragino Kaku Gothic Pro W3" w:eastAsia="Hiragino Kaku Gothic Pro W3" w:hAnsi="Hiragino Kaku Gothic Pro W3" w:cs="MS Mincho" w:hint="eastAsia"/>
          <w:color w:val="538135" w:themeColor="accent6" w:themeShade="BF"/>
          <w:lang w:val="ru-RU" w:eastAsia="ja-JP"/>
        </w:rPr>
        <w:t>）</w:t>
      </w:r>
    </w:p>
    <w:p w14:paraId="4E7B3232" w14:textId="77777777" w:rsidR="00CA3884" w:rsidRPr="00A65102" w:rsidRDefault="00CA3884" w:rsidP="00A65102">
      <w:pPr>
        <w:pStyle w:val="ListParagraph"/>
        <w:rPr>
          <w:rFonts w:hint="eastAsia"/>
          <w:color w:val="5B9BD5" w:themeColor="accent1"/>
          <w:lang w:val="ru-RU"/>
        </w:rPr>
      </w:pPr>
    </w:p>
    <w:p w14:paraId="2A546A21" w14:textId="38536024" w:rsidR="00A65102" w:rsidRPr="00593EE8" w:rsidRDefault="00A65102" w:rsidP="00A65102">
      <w:pPr>
        <w:pStyle w:val="SubHeadersBodyBold12ptbefore"/>
        <w:rPr>
          <w:rFonts w:ascii="Hiragino Kaku Gothic Pro W6" w:eastAsia="Hiragino Kaku Gothic Pro W6" w:hAnsi="Hiragino Kaku Gothic Pro W6"/>
          <w:bCs/>
          <w:color w:val="538135" w:themeColor="accent6" w:themeShade="BF"/>
          <w:lang w:val="ru-RU"/>
        </w:rPr>
      </w:pPr>
      <w:r w:rsidRPr="00593EE8">
        <w:rPr>
          <w:rFonts w:ascii="Hiragino Kaku Gothic Pro W6" w:eastAsia="Hiragino Kaku Gothic Pro W6" w:hAnsi="Hiragino Kaku Gothic Pro W6" w:cs="MS Mincho" w:hint="eastAsia"/>
          <w:bCs/>
          <w:color w:val="538135" w:themeColor="accent6" w:themeShade="BF"/>
          <w:lang w:val="ru-RU" w:eastAsia="ja-JP"/>
        </w:rPr>
        <w:t>３ページ目</w:t>
      </w:r>
    </w:p>
    <w:p w14:paraId="147E85FA" w14:textId="77777777" w:rsidR="00A65102" w:rsidRPr="004B5852" w:rsidRDefault="00A65102" w:rsidP="00A65102">
      <w:pPr>
        <w:ind w:left="360"/>
        <w:rPr>
          <w:rFonts w:ascii="Hiragino Kaku Gothic Pro W3" w:eastAsia="Hiragino Kaku Gothic Pro W3" w:hAnsi="Hiragino Kaku Gothic Pro W3"/>
          <w:color w:val="538135" w:themeColor="accent6" w:themeShade="BF"/>
          <w:lang w:val="ru-RU"/>
        </w:rPr>
      </w:pPr>
      <w:r w:rsidRPr="004B5852">
        <w:rPr>
          <w:rFonts w:ascii="Hiragino Kaku Gothic Pro W3" w:eastAsia="Hiragino Kaku Gothic Pro W3" w:hAnsi="Hiragino Kaku Gothic Pro W3"/>
          <w:color w:val="538135" w:themeColor="accent6" w:themeShade="BF"/>
        </w:rPr>
        <w:t>ART</w:t>
      </w:r>
      <w:r w:rsidRPr="004B5852">
        <w:rPr>
          <w:rFonts w:ascii="Hiragino Kaku Gothic Pro W3" w:eastAsia="Hiragino Kaku Gothic Pro W3" w:hAnsi="Hiragino Kaku Gothic Pro W3"/>
          <w:color w:val="538135" w:themeColor="accent6" w:themeShade="BF"/>
          <w:lang w:val="ru-RU"/>
        </w:rPr>
        <w:t xml:space="preserve"> </w:t>
      </w:r>
      <w:r w:rsidRPr="004B5852">
        <w:rPr>
          <w:rFonts w:ascii="Hiragino Kaku Gothic Pro W3" w:eastAsia="Hiragino Kaku Gothic Pro W3" w:hAnsi="Hiragino Kaku Gothic Pro W3"/>
          <w:color w:val="538135" w:themeColor="accent6" w:themeShade="BF"/>
        </w:rPr>
        <w:t>HOUSE</w:t>
      </w:r>
      <w:r w:rsidRPr="004B5852">
        <w:rPr>
          <w:rFonts w:ascii="Hiragino Kaku Gothic Pro W3" w:eastAsia="Hiragino Kaku Gothic Pro W3" w:hAnsi="Hiragino Kaku Gothic Pro W3"/>
          <w:color w:val="538135" w:themeColor="accent6" w:themeShade="BF"/>
          <w:lang w:val="ru-RU"/>
        </w:rPr>
        <w:t xml:space="preserve"> </w:t>
      </w:r>
      <w:r w:rsidRPr="004B5852">
        <w:rPr>
          <w:rFonts w:ascii="Hiragino Kaku Gothic Pro W3" w:eastAsia="Hiragino Kaku Gothic Pro W3" w:hAnsi="Hiragino Kaku Gothic Pro W3"/>
          <w:color w:val="538135" w:themeColor="accent6" w:themeShade="BF"/>
        </w:rPr>
        <w:t>LETTERPRESS</w:t>
      </w:r>
      <w:r w:rsidRPr="004B5852">
        <w:rPr>
          <w:rFonts w:ascii="Hiragino Kaku Gothic Pro W3" w:eastAsia="Hiragino Kaku Gothic Pro W3" w:hAnsi="Hiragino Kaku Gothic Pro W3" w:cs="MS Gothic" w:hint="eastAsia"/>
          <w:color w:val="538135" w:themeColor="accent6" w:themeShade="BF"/>
          <w:lang w:val="ru-RU"/>
        </w:rPr>
        <w:t>＆</w:t>
      </w:r>
      <w:r w:rsidRPr="004B5852">
        <w:rPr>
          <w:rFonts w:ascii="Hiragino Kaku Gothic Pro W3" w:eastAsia="Hiragino Kaku Gothic Pro W3" w:hAnsi="Hiragino Kaku Gothic Pro W3"/>
          <w:color w:val="538135" w:themeColor="accent6" w:themeShade="BF"/>
        </w:rPr>
        <w:t>PAPER</w:t>
      </w:r>
      <w:proofErr w:type="spellStart"/>
      <w:r w:rsidRPr="004B5852">
        <w:rPr>
          <w:rFonts w:ascii="Hiragino Kaku Gothic Pro W3" w:eastAsia="Hiragino Kaku Gothic Pro W3" w:hAnsi="Hiragino Kaku Gothic Pro W3" w:cs="MS Gothic" w:hint="eastAsia"/>
          <w:color w:val="538135" w:themeColor="accent6" w:themeShade="BF"/>
        </w:rPr>
        <w:t>は、数年の小さなワークショップから、ロシアの大手印刷会社の</w:t>
      </w:r>
      <w:proofErr w:type="spellEnd"/>
      <w:r w:rsidRPr="004B5852">
        <w:rPr>
          <w:rFonts w:ascii="Hiragino Kaku Gothic Pro W3" w:eastAsia="Hiragino Kaku Gothic Pro W3" w:hAnsi="Hiragino Kaku Gothic Pro W3"/>
          <w:color w:val="538135" w:themeColor="accent6" w:themeShade="BF"/>
          <w:lang w:val="ru-RU"/>
        </w:rPr>
        <w:t>1</w:t>
      </w:r>
      <w:proofErr w:type="spellStart"/>
      <w:r w:rsidRPr="004B5852">
        <w:rPr>
          <w:rFonts w:ascii="Hiragino Kaku Gothic Pro W3" w:eastAsia="Hiragino Kaku Gothic Pro W3" w:hAnsi="Hiragino Kaku Gothic Pro W3" w:cs="MS Gothic" w:hint="eastAsia"/>
          <w:color w:val="538135" w:themeColor="accent6" w:themeShade="BF"/>
        </w:rPr>
        <w:t>つに変貌したプロジェクトです</w:t>
      </w:r>
      <w:proofErr w:type="spellEnd"/>
      <w:r w:rsidRPr="004B5852">
        <w:rPr>
          <w:rFonts w:ascii="Hiragino Kaku Gothic Pro W3" w:eastAsia="Hiragino Kaku Gothic Pro W3" w:hAnsi="Hiragino Kaku Gothic Pro W3" w:cs="MS Gothic" w:hint="eastAsia"/>
          <w:color w:val="538135" w:themeColor="accent6" w:themeShade="BF"/>
        </w:rPr>
        <w:t>。</w:t>
      </w:r>
    </w:p>
    <w:p w14:paraId="64332671" w14:textId="3762ECCE" w:rsidR="00A65102" w:rsidRDefault="00A65102" w:rsidP="00A65102">
      <w:pPr>
        <w:ind w:left="360"/>
        <w:rPr>
          <w:rFonts w:ascii="Hiragino Kaku Gothic Pro W3" w:eastAsia="Hiragino Kaku Gothic Pro W3" w:hAnsi="Hiragino Kaku Gothic Pro W3" w:cs="MS Gothic"/>
          <w:color w:val="538135" w:themeColor="accent6" w:themeShade="BF"/>
          <w:lang w:eastAsia="ja-JP"/>
        </w:rPr>
      </w:pPr>
      <w:proofErr w:type="spellStart"/>
      <w:r w:rsidRPr="004B5852">
        <w:rPr>
          <w:rFonts w:ascii="Hiragino Kaku Gothic Pro W3" w:eastAsia="Hiragino Kaku Gothic Pro W3" w:hAnsi="Hiragino Kaku Gothic Pro W3" w:cs="MS Gothic" w:hint="eastAsia"/>
          <w:color w:val="538135" w:themeColor="accent6" w:themeShade="BF"/>
        </w:rPr>
        <w:t>私たちは</w:t>
      </w:r>
      <w:proofErr w:type="spellEnd"/>
      <w:r w:rsidRPr="004B5852">
        <w:rPr>
          <w:rFonts w:ascii="Hiragino Kaku Gothic Pro W3" w:eastAsia="Hiragino Kaku Gothic Pro W3" w:hAnsi="Hiragino Kaku Gothic Pro W3" w:cs="MS Gothic" w:hint="eastAsia"/>
          <w:color w:val="538135" w:themeColor="accent6" w:themeShade="BF"/>
        </w:rPr>
        <w:t>、</w:t>
      </w:r>
      <w:r w:rsidRPr="004B5852">
        <w:rPr>
          <w:rFonts w:ascii="Hiragino Kaku Gothic Pro W3" w:eastAsia="Hiragino Kaku Gothic Pro W3" w:hAnsi="Hiragino Kaku Gothic Pro W3"/>
          <w:color w:val="538135" w:themeColor="accent6" w:themeShade="BF"/>
        </w:rPr>
        <w:t>100</w:t>
      </w:r>
      <w:r w:rsidRPr="004B5852">
        <w:rPr>
          <w:rFonts w:ascii="Hiragino Kaku Gothic Pro W3" w:eastAsia="Hiragino Kaku Gothic Pro W3" w:hAnsi="Hiragino Kaku Gothic Pro W3" w:cs="MS Gothic" w:hint="eastAsia"/>
          <w:color w:val="538135" w:themeColor="accent6" w:themeShade="BF"/>
        </w:rPr>
        <w:t>％</w:t>
      </w:r>
      <w:proofErr w:type="spellStart"/>
      <w:r w:rsidRPr="004B5852">
        <w:rPr>
          <w:rFonts w:ascii="Hiragino Kaku Gothic Pro W3" w:eastAsia="Hiragino Kaku Gothic Pro W3" w:hAnsi="Hiragino Kaku Gothic Pro W3" w:cs="MS Gothic" w:hint="eastAsia"/>
          <w:color w:val="538135" w:themeColor="accent6" w:themeShade="BF"/>
        </w:rPr>
        <w:t>コットンで作られた厚いフランス紙にビンテージの印刷機を使用するユニークな活版印刷技術を使用して、昔ながらの方法で印刷します</w:t>
      </w:r>
      <w:proofErr w:type="spellEnd"/>
      <w:r w:rsidRPr="004B5852">
        <w:rPr>
          <w:rFonts w:ascii="Hiragino Kaku Gothic Pro W3" w:eastAsia="Hiragino Kaku Gothic Pro W3" w:hAnsi="Hiragino Kaku Gothic Pro W3" w:cs="MS Gothic" w:hint="eastAsia"/>
          <w:color w:val="538135" w:themeColor="accent6" w:themeShade="BF"/>
        </w:rPr>
        <w:t>。</w:t>
      </w:r>
      <w:r w:rsidR="004B5852">
        <w:rPr>
          <w:rFonts w:ascii="Hiragino Kaku Gothic Pro W3" w:eastAsia="Hiragino Kaku Gothic Pro W3" w:hAnsi="Hiragino Kaku Gothic Pro W3" w:cs="MS Gothic" w:hint="eastAsia"/>
          <w:color w:val="538135" w:themeColor="accent6" w:themeShade="BF"/>
          <w:lang w:val="ru-RU" w:eastAsia="ja-JP"/>
        </w:rPr>
        <w:t>（</w:t>
      </w:r>
      <w:r w:rsidR="004B5852">
        <w:rPr>
          <w:rFonts w:ascii="Hiragino Kaku Gothic Pro W3" w:eastAsia="Hiragino Kaku Gothic Pro W3" w:hAnsi="Hiragino Kaku Gothic Pro W3" w:cs="MS Gothic" w:hint="eastAsia"/>
          <w:color w:val="538135" w:themeColor="accent6" w:themeShade="BF"/>
          <w:lang w:val="ru-RU" w:eastAsia="ja-JP"/>
        </w:rPr>
        <w:t>英語</w:t>
      </w:r>
      <w:r w:rsidR="004B5852">
        <w:rPr>
          <w:rFonts w:ascii="Hiragino Kaku Gothic Pro W3" w:eastAsia="Hiragino Kaku Gothic Pro W3" w:hAnsi="Hiragino Kaku Gothic Pro W3" w:cs="MS Gothic" w:hint="eastAsia"/>
          <w:color w:val="538135" w:themeColor="accent6" w:themeShade="BF"/>
          <w:lang w:eastAsia="ja-JP"/>
        </w:rPr>
        <w:t>バージョン）</w:t>
      </w:r>
    </w:p>
    <w:p w14:paraId="69236BE8" w14:textId="77777777" w:rsidR="004B5852" w:rsidRPr="004B5852" w:rsidRDefault="004B5852" w:rsidP="00A65102">
      <w:pPr>
        <w:ind w:left="360"/>
        <w:rPr>
          <w:rFonts w:ascii="Hiragino Kaku Gothic Pro W3" w:eastAsia="Hiragino Kaku Gothic Pro W3" w:hAnsi="Hiragino Kaku Gothic Pro W3" w:hint="eastAsia"/>
          <w:color w:val="538135" w:themeColor="accent6" w:themeShade="BF"/>
          <w:lang w:eastAsia="ja-JP"/>
        </w:rPr>
      </w:pPr>
    </w:p>
    <w:p w14:paraId="3BADBF0B" w14:textId="77777777" w:rsidR="004B5852" w:rsidRPr="004B5852" w:rsidRDefault="004B5852" w:rsidP="004B5852">
      <w:pPr>
        <w:ind w:left="360"/>
        <w:rPr>
          <w:rFonts w:ascii="Hiragino Kaku Gothic Pro W3" w:eastAsia="Hiragino Kaku Gothic Pro W3" w:hAnsi="Hiragino Kaku Gothic Pro W3"/>
          <w:color w:val="538135" w:themeColor="accent6" w:themeShade="BF"/>
          <w:lang w:val="ru-RU" w:eastAsia="ja-JP"/>
        </w:rPr>
      </w:pPr>
      <w:r w:rsidRPr="004B5852">
        <w:rPr>
          <w:rFonts w:ascii="Hiragino Kaku Gothic Pro W3" w:eastAsia="Hiragino Kaku Gothic Pro W3" w:hAnsi="Hiragino Kaku Gothic Pro W3"/>
          <w:color w:val="538135" w:themeColor="accent6" w:themeShade="BF"/>
          <w:lang w:eastAsia="ja-JP"/>
        </w:rPr>
        <w:t>ART</w:t>
      </w:r>
      <w:r w:rsidRPr="004B5852">
        <w:rPr>
          <w:rFonts w:ascii="Hiragino Kaku Gothic Pro W3" w:eastAsia="Hiragino Kaku Gothic Pro W3" w:hAnsi="Hiragino Kaku Gothic Pro W3"/>
          <w:color w:val="538135" w:themeColor="accent6" w:themeShade="BF"/>
          <w:lang w:val="ru-RU" w:eastAsia="ja-JP"/>
        </w:rPr>
        <w:t xml:space="preserve"> </w:t>
      </w:r>
      <w:r w:rsidRPr="004B5852">
        <w:rPr>
          <w:rFonts w:ascii="Hiragino Kaku Gothic Pro W3" w:eastAsia="Hiragino Kaku Gothic Pro W3" w:hAnsi="Hiragino Kaku Gothic Pro W3"/>
          <w:color w:val="538135" w:themeColor="accent6" w:themeShade="BF"/>
          <w:lang w:eastAsia="ja-JP"/>
        </w:rPr>
        <w:t>HOUSE</w:t>
      </w:r>
      <w:r w:rsidRPr="004B5852">
        <w:rPr>
          <w:rFonts w:ascii="Hiragino Kaku Gothic Pro W3" w:eastAsia="Hiragino Kaku Gothic Pro W3" w:hAnsi="Hiragino Kaku Gothic Pro W3"/>
          <w:color w:val="538135" w:themeColor="accent6" w:themeShade="BF"/>
          <w:lang w:val="ru-RU" w:eastAsia="ja-JP"/>
        </w:rPr>
        <w:t xml:space="preserve"> </w:t>
      </w:r>
      <w:r w:rsidRPr="004B5852">
        <w:rPr>
          <w:rFonts w:ascii="Hiragino Kaku Gothic Pro W3" w:eastAsia="Hiragino Kaku Gothic Pro W3" w:hAnsi="Hiragino Kaku Gothic Pro W3"/>
          <w:color w:val="538135" w:themeColor="accent6" w:themeShade="BF"/>
          <w:lang w:eastAsia="ja-JP"/>
        </w:rPr>
        <w:t>LETTERPRESS</w:t>
      </w:r>
      <w:r w:rsidRPr="004B5852">
        <w:rPr>
          <w:rFonts w:ascii="Hiragino Kaku Gothic Pro W3" w:eastAsia="Hiragino Kaku Gothic Pro W3" w:hAnsi="Hiragino Kaku Gothic Pro W3" w:cs="MS Gothic" w:hint="eastAsia"/>
          <w:color w:val="538135" w:themeColor="accent6" w:themeShade="BF"/>
          <w:lang w:val="ru-RU" w:eastAsia="ja-JP"/>
        </w:rPr>
        <w:t>＆</w:t>
      </w:r>
      <w:r w:rsidRPr="004B5852">
        <w:rPr>
          <w:rFonts w:ascii="Hiragino Kaku Gothic Pro W3" w:eastAsia="Hiragino Kaku Gothic Pro W3" w:hAnsi="Hiragino Kaku Gothic Pro W3"/>
          <w:color w:val="538135" w:themeColor="accent6" w:themeShade="BF"/>
          <w:lang w:eastAsia="ja-JP"/>
        </w:rPr>
        <w:t>PAPER</w:t>
      </w:r>
      <w:r w:rsidRPr="004B5852">
        <w:rPr>
          <w:rFonts w:ascii="Hiragino Kaku Gothic Pro W3" w:eastAsia="Hiragino Kaku Gothic Pro W3" w:hAnsi="Hiragino Kaku Gothic Pro W3" w:cs="MS Gothic" w:hint="eastAsia"/>
          <w:color w:val="538135" w:themeColor="accent6" w:themeShade="BF"/>
          <w:lang w:eastAsia="ja-JP"/>
        </w:rPr>
        <w:t>は、数年の小さなワークショップから、ロシアの大手印刷会社の</w:t>
      </w:r>
      <w:r w:rsidRPr="004B5852">
        <w:rPr>
          <w:rFonts w:ascii="Hiragino Kaku Gothic Pro W3" w:eastAsia="Hiragino Kaku Gothic Pro W3" w:hAnsi="Hiragino Kaku Gothic Pro W3"/>
          <w:color w:val="538135" w:themeColor="accent6" w:themeShade="BF"/>
          <w:lang w:val="ru-RU" w:eastAsia="ja-JP"/>
        </w:rPr>
        <w:t>1</w:t>
      </w:r>
      <w:r w:rsidRPr="004B5852">
        <w:rPr>
          <w:rFonts w:ascii="Hiragino Kaku Gothic Pro W3" w:eastAsia="Hiragino Kaku Gothic Pro W3" w:hAnsi="Hiragino Kaku Gothic Pro W3" w:cs="MS Gothic" w:hint="eastAsia"/>
          <w:color w:val="538135" w:themeColor="accent6" w:themeShade="BF"/>
          <w:lang w:eastAsia="ja-JP"/>
        </w:rPr>
        <w:t>つに変貌したプロジェクトです。</w:t>
      </w:r>
    </w:p>
    <w:p w14:paraId="2ED563FD" w14:textId="51A7DF30" w:rsidR="00A65102" w:rsidRDefault="004B5852" w:rsidP="004B5852">
      <w:pPr>
        <w:ind w:left="360"/>
        <w:rPr>
          <w:rFonts w:ascii="Hiragino Kaku Gothic Pro W3" w:eastAsia="Hiragino Kaku Gothic Pro W3" w:hAnsi="Hiragino Kaku Gothic Pro W3" w:cs="MS Gothic"/>
          <w:color w:val="538135" w:themeColor="accent6" w:themeShade="BF"/>
          <w:lang w:eastAsia="ja-JP"/>
        </w:rPr>
      </w:pPr>
      <w:proofErr w:type="spellStart"/>
      <w:r w:rsidRPr="004B5852">
        <w:rPr>
          <w:rFonts w:ascii="Hiragino Kaku Gothic Pro W3" w:eastAsia="Hiragino Kaku Gothic Pro W3" w:hAnsi="Hiragino Kaku Gothic Pro W3" w:cs="MS Gothic" w:hint="eastAsia"/>
          <w:color w:val="538135" w:themeColor="accent6" w:themeShade="BF"/>
        </w:rPr>
        <w:t>私たちは</w:t>
      </w:r>
      <w:proofErr w:type="spellEnd"/>
      <w:r w:rsidRPr="004B5852">
        <w:rPr>
          <w:rFonts w:ascii="Hiragino Kaku Gothic Pro W3" w:eastAsia="Hiragino Kaku Gothic Pro W3" w:hAnsi="Hiragino Kaku Gothic Pro W3" w:cs="MS Gothic" w:hint="eastAsia"/>
          <w:color w:val="538135" w:themeColor="accent6" w:themeShade="BF"/>
        </w:rPr>
        <w:t>、</w:t>
      </w:r>
      <w:r w:rsidRPr="004B5852">
        <w:rPr>
          <w:rFonts w:ascii="Hiragino Kaku Gothic Pro W3" w:eastAsia="Hiragino Kaku Gothic Pro W3" w:hAnsi="Hiragino Kaku Gothic Pro W3"/>
          <w:color w:val="538135" w:themeColor="accent6" w:themeShade="BF"/>
          <w:lang w:val="ru-RU"/>
        </w:rPr>
        <w:t>100</w:t>
      </w:r>
      <w:r w:rsidRPr="004B5852">
        <w:rPr>
          <w:rFonts w:ascii="Hiragino Kaku Gothic Pro W3" w:eastAsia="Hiragino Kaku Gothic Pro W3" w:hAnsi="Hiragino Kaku Gothic Pro W3" w:cs="MS Gothic" w:hint="eastAsia"/>
          <w:color w:val="538135" w:themeColor="accent6" w:themeShade="BF"/>
          <w:lang w:val="ru-RU"/>
        </w:rPr>
        <w:t>％</w:t>
      </w:r>
      <w:proofErr w:type="spellStart"/>
      <w:r w:rsidRPr="004B5852">
        <w:rPr>
          <w:rFonts w:ascii="Hiragino Kaku Gothic Pro W3" w:eastAsia="Hiragino Kaku Gothic Pro W3" w:hAnsi="Hiragino Kaku Gothic Pro W3" w:cs="MS Gothic" w:hint="eastAsia"/>
          <w:color w:val="538135" w:themeColor="accent6" w:themeShade="BF"/>
        </w:rPr>
        <w:t>コットンで作られた厚いフランス紙にビンテージの印刷機を使用するユニークな活版印刷技術を使用して、昔ながらの方法で印刷します</w:t>
      </w:r>
      <w:proofErr w:type="spellEnd"/>
      <w:r w:rsidRPr="004B5852">
        <w:rPr>
          <w:rFonts w:ascii="Hiragino Kaku Gothic Pro W3" w:eastAsia="Hiragino Kaku Gothic Pro W3" w:hAnsi="Hiragino Kaku Gothic Pro W3" w:cs="MS Gothic" w:hint="eastAsia"/>
          <w:color w:val="538135" w:themeColor="accent6" w:themeShade="BF"/>
        </w:rPr>
        <w:t>。</w:t>
      </w:r>
      <w:r>
        <w:rPr>
          <w:rFonts w:ascii="Hiragino Kaku Gothic Pro W3" w:eastAsia="Hiragino Kaku Gothic Pro W3" w:hAnsi="Hiragino Kaku Gothic Pro W3" w:cs="MS Gothic" w:hint="eastAsia"/>
          <w:color w:val="538135" w:themeColor="accent6" w:themeShade="BF"/>
          <w:lang w:val="ru-RU" w:eastAsia="ja-JP"/>
        </w:rPr>
        <w:t>（</w:t>
      </w:r>
      <w:r>
        <w:rPr>
          <w:rFonts w:ascii="Hiragino Kaku Gothic Pro W3" w:eastAsia="Hiragino Kaku Gothic Pro W3" w:hAnsi="Hiragino Kaku Gothic Pro W3" w:cs="MS Gothic" w:hint="eastAsia"/>
          <w:color w:val="538135" w:themeColor="accent6" w:themeShade="BF"/>
          <w:lang w:eastAsia="ja-JP"/>
        </w:rPr>
        <w:t>ロシア語バージョン）</w:t>
      </w:r>
    </w:p>
    <w:p w14:paraId="302A268E" w14:textId="77777777" w:rsidR="00CA3884" w:rsidRPr="004A6ABE" w:rsidRDefault="00CA3884" w:rsidP="004B5852">
      <w:pPr>
        <w:ind w:left="360"/>
        <w:rPr>
          <w:rFonts w:hint="eastAsia"/>
          <w:color w:val="5B9BD5" w:themeColor="accent1"/>
          <w:lang w:val="ru-RU" w:eastAsia="ja-JP"/>
        </w:rPr>
      </w:pPr>
    </w:p>
    <w:p w14:paraId="4B699AAE" w14:textId="0253F989" w:rsidR="00A65102" w:rsidRPr="00593EE8" w:rsidRDefault="00593EE8" w:rsidP="00A65102">
      <w:pPr>
        <w:pStyle w:val="SubHeadersBodyBold12ptbefore"/>
        <w:rPr>
          <w:rFonts w:ascii="Hiragino Kaku Gothic Pro W6" w:eastAsia="Hiragino Kaku Gothic Pro W6" w:hAnsi="Hiragino Kaku Gothic Pro W6"/>
          <w:bCs/>
          <w:color w:val="538135" w:themeColor="accent6" w:themeShade="BF"/>
          <w:lang w:val="ru-RU"/>
        </w:rPr>
      </w:pPr>
      <w:r w:rsidRPr="00593EE8">
        <w:rPr>
          <w:rFonts w:ascii="Hiragino Kaku Gothic Pro W6" w:eastAsia="Hiragino Kaku Gothic Pro W6" w:hAnsi="Hiragino Kaku Gothic Pro W6" w:cs="MS Mincho" w:hint="eastAsia"/>
          <w:bCs/>
          <w:color w:val="538135" w:themeColor="accent6" w:themeShade="BF"/>
          <w:lang w:eastAsia="ja-JP"/>
        </w:rPr>
        <w:t>４〜５</w:t>
      </w:r>
      <w:r w:rsidR="000E6E4E" w:rsidRPr="00593EE8">
        <w:rPr>
          <w:rFonts w:ascii="Hiragino Kaku Gothic Pro W6" w:eastAsia="Hiragino Kaku Gothic Pro W6" w:hAnsi="Hiragino Kaku Gothic Pro W6" w:cs="MS Mincho" w:hint="eastAsia"/>
          <w:bCs/>
          <w:color w:val="538135" w:themeColor="accent6" w:themeShade="BF"/>
          <w:lang w:val="ru-RU" w:eastAsia="ja-JP"/>
        </w:rPr>
        <w:t>ページ目</w:t>
      </w:r>
    </w:p>
    <w:p w14:paraId="420E3C8F" w14:textId="77777777" w:rsidR="00A65102" w:rsidRPr="004B5852" w:rsidRDefault="00A65102" w:rsidP="00A65102">
      <w:pPr>
        <w:ind w:left="360"/>
        <w:rPr>
          <w:rFonts w:ascii="Hiragino Kaku Gothic Pro W3" w:eastAsia="Hiragino Kaku Gothic Pro W3" w:hAnsi="Hiragino Kaku Gothic Pro W3"/>
          <w:color w:val="538135" w:themeColor="accent6" w:themeShade="BF"/>
        </w:rPr>
      </w:pPr>
      <w:proofErr w:type="spellStart"/>
      <w:r w:rsidRPr="004B5852">
        <w:rPr>
          <w:rFonts w:ascii="Hiragino Kaku Gothic Pro W3" w:eastAsia="Hiragino Kaku Gothic Pro W3" w:hAnsi="Hiragino Kaku Gothic Pro W3" w:cs="MS Gothic" w:hint="eastAsia"/>
          <w:color w:val="538135" w:themeColor="accent6" w:themeShade="BF"/>
        </w:rPr>
        <w:t>作品を作成するとき、私たちはデザイン、ささいなこと、そして私たち自身の仕事スタイルに非常に真剣に取り組んでいます</w:t>
      </w:r>
      <w:proofErr w:type="spellEnd"/>
      <w:r w:rsidRPr="004B5852">
        <w:rPr>
          <w:rFonts w:ascii="Hiragino Kaku Gothic Pro W3" w:eastAsia="Hiragino Kaku Gothic Pro W3" w:hAnsi="Hiragino Kaku Gothic Pro W3" w:cs="MS Gothic" w:hint="eastAsia"/>
          <w:color w:val="538135" w:themeColor="accent6" w:themeShade="BF"/>
        </w:rPr>
        <w:t>。</w:t>
      </w:r>
      <w:r w:rsidRPr="004B5852">
        <w:rPr>
          <w:rFonts w:ascii="Hiragino Kaku Gothic Pro W3" w:eastAsia="Hiragino Kaku Gothic Pro W3" w:hAnsi="Hiragino Kaku Gothic Pro W3"/>
          <w:color w:val="538135" w:themeColor="accent6" w:themeShade="BF"/>
          <w:lang w:val="ru-RU"/>
        </w:rPr>
        <w:t xml:space="preserve"> </w:t>
      </w:r>
      <w:proofErr w:type="spellStart"/>
      <w:r w:rsidRPr="004B5852">
        <w:rPr>
          <w:rFonts w:ascii="Hiragino Kaku Gothic Pro W3" w:eastAsia="Hiragino Kaku Gothic Pro W3" w:hAnsi="Hiragino Kaku Gothic Pro W3" w:cs="MS Gothic" w:hint="eastAsia"/>
          <w:color w:val="538135" w:themeColor="accent6" w:themeShade="BF"/>
        </w:rPr>
        <w:t>この強力な組み合わせ、つまりデザインと活版印刷が、製品を洗練、洗練、インスピレーションにしています</w:t>
      </w:r>
      <w:proofErr w:type="spellEnd"/>
      <w:r w:rsidRPr="004B5852">
        <w:rPr>
          <w:rFonts w:ascii="Hiragino Kaku Gothic Pro W3" w:eastAsia="Hiragino Kaku Gothic Pro W3" w:hAnsi="Hiragino Kaku Gothic Pro W3" w:cs="MS Gothic" w:hint="eastAsia"/>
          <w:color w:val="538135" w:themeColor="accent6" w:themeShade="BF"/>
        </w:rPr>
        <w:t>。</w:t>
      </w:r>
    </w:p>
    <w:p w14:paraId="373607CD" w14:textId="77777777" w:rsidR="00A65102" w:rsidRPr="004B5852" w:rsidRDefault="00A65102" w:rsidP="00A65102">
      <w:pPr>
        <w:ind w:left="360"/>
        <w:rPr>
          <w:rFonts w:ascii="Hiragino Kaku Gothic Pro W3" w:eastAsia="Hiragino Kaku Gothic Pro W3" w:hAnsi="Hiragino Kaku Gothic Pro W3"/>
          <w:color w:val="538135" w:themeColor="accent6" w:themeShade="BF"/>
        </w:rPr>
      </w:pPr>
      <w:r w:rsidRPr="004B5852">
        <w:rPr>
          <w:rFonts w:ascii="Hiragino Kaku Gothic Pro W3" w:eastAsia="Hiragino Kaku Gothic Pro W3" w:hAnsi="Hiragino Kaku Gothic Pro W3" w:cs="MS Gothic" w:hint="eastAsia"/>
          <w:color w:val="538135" w:themeColor="accent6" w:themeShade="BF"/>
        </w:rPr>
        <w:t>私たちの範囲には、はがき、招待状、ギフトタグ、デザイナー封筒、手作りの紙、愛と忠実の本、ワックススタンプとそれらのアクセサリーが含まれます。</w:t>
      </w:r>
    </w:p>
    <w:p w14:paraId="2ED612C0" w14:textId="77777777" w:rsidR="00A65102" w:rsidRPr="004B5852" w:rsidRDefault="00A65102" w:rsidP="00A65102">
      <w:pPr>
        <w:ind w:left="360"/>
        <w:rPr>
          <w:rFonts w:ascii="Hiragino Kaku Gothic Pro W3" w:eastAsia="Hiragino Kaku Gothic Pro W3" w:hAnsi="Hiragino Kaku Gothic Pro W3"/>
          <w:color w:val="538135" w:themeColor="accent6" w:themeShade="BF"/>
        </w:rPr>
      </w:pPr>
      <w:r w:rsidRPr="004B5852">
        <w:rPr>
          <w:rFonts w:ascii="Hiragino Kaku Gothic Pro W3" w:eastAsia="Hiragino Kaku Gothic Pro W3" w:hAnsi="Hiragino Kaku Gothic Pro W3" w:cs="MS Gothic" w:hint="eastAsia"/>
          <w:color w:val="538135" w:themeColor="accent6" w:themeShade="BF"/>
        </w:rPr>
        <w:t>既製のソリューションに加えて、私たちは、企業や活版印刷の審美的な美しさ、スタイル、豪華さを評価する人々のために、招待状、カード、タグのための排他的なデザインを開発しています。</w:t>
      </w:r>
    </w:p>
    <w:p w14:paraId="0C3E191D" w14:textId="56D5BCC3" w:rsidR="00A65102" w:rsidRPr="004B5852" w:rsidRDefault="00A65102" w:rsidP="00A65102">
      <w:pPr>
        <w:ind w:left="360"/>
        <w:rPr>
          <w:rFonts w:ascii="Hiragino Kaku Gothic Pro W3" w:eastAsia="Hiragino Kaku Gothic Pro W3" w:hAnsi="Hiragino Kaku Gothic Pro W3"/>
          <w:color w:val="538135" w:themeColor="accent6" w:themeShade="BF"/>
        </w:rPr>
      </w:pPr>
      <w:r w:rsidRPr="004B5852">
        <w:rPr>
          <w:rFonts w:ascii="Hiragino Kaku Gothic Pro W3" w:eastAsia="Hiragino Kaku Gothic Pro W3" w:hAnsi="Hiragino Kaku Gothic Pro W3" w:cs="MS Gothic" w:hint="eastAsia"/>
          <w:color w:val="538135" w:themeColor="accent6" w:themeShade="BF"/>
        </w:rPr>
        <w:t>今日、私たちはロシアだけでなく、イタリア、ジョージア、オランダ、イギリス、スイスの結婚式の代理店やデザイナーから高く評価されました。</w:t>
      </w:r>
      <w:r w:rsidRPr="004B5852">
        <w:rPr>
          <w:rFonts w:ascii="Hiragino Kaku Gothic Pro W3" w:eastAsia="Hiragino Kaku Gothic Pro W3" w:hAnsi="Hiragino Kaku Gothic Pro W3"/>
          <w:color w:val="538135" w:themeColor="accent6" w:themeShade="BF"/>
        </w:rPr>
        <w:t xml:space="preserve"> </w:t>
      </w:r>
      <w:proofErr w:type="spellStart"/>
      <w:r w:rsidRPr="004B5852">
        <w:rPr>
          <w:rFonts w:ascii="Hiragino Kaku Gothic Pro W3" w:eastAsia="Hiragino Kaku Gothic Pro W3" w:hAnsi="Hiragino Kaku Gothic Pro W3" w:cs="MS Gothic" w:hint="eastAsia"/>
          <w:color w:val="538135" w:themeColor="accent6" w:themeShade="BF"/>
        </w:rPr>
        <w:t>国のリストが拡大するだけで、プロフェッショナリズムが成長することを確信しています</w:t>
      </w:r>
      <w:proofErr w:type="spellEnd"/>
      <w:r w:rsidRPr="004B5852">
        <w:rPr>
          <w:rFonts w:ascii="Hiragino Kaku Gothic Pro W3" w:eastAsia="Hiragino Kaku Gothic Pro W3" w:hAnsi="Hiragino Kaku Gothic Pro W3" w:cs="MS Gothic" w:hint="eastAsia"/>
          <w:color w:val="538135" w:themeColor="accent6" w:themeShade="BF"/>
        </w:rPr>
        <w:t>。</w:t>
      </w:r>
      <w:r w:rsidR="004B5852" w:rsidRPr="00CA3884">
        <w:rPr>
          <w:rFonts w:ascii="Hiragino Kaku Gothic Pro W3" w:eastAsia="Hiragino Kaku Gothic Pro W3" w:hAnsi="Hiragino Kaku Gothic Pro W3" w:cs="MS Gothic" w:hint="eastAsia"/>
          <w:color w:val="538135" w:themeColor="accent6" w:themeShade="BF"/>
          <w:lang w:val="en-US" w:eastAsia="ja-JP"/>
        </w:rPr>
        <w:t>（</w:t>
      </w:r>
      <w:r w:rsidR="004B5852">
        <w:rPr>
          <w:rFonts w:ascii="Hiragino Kaku Gothic Pro W3" w:eastAsia="Hiragino Kaku Gothic Pro W3" w:hAnsi="Hiragino Kaku Gothic Pro W3" w:cs="MS Gothic" w:hint="eastAsia"/>
          <w:color w:val="538135" w:themeColor="accent6" w:themeShade="BF"/>
          <w:lang w:val="ru-RU" w:eastAsia="ja-JP"/>
        </w:rPr>
        <w:t>英語</w:t>
      </w:r>
      <w:r w:rsidR="004B5852">
        <w:rPr>
          <w:rFonts w:ascii="Hiragino Kaku Gothic Pro W3" w:eastAsia="Hiragino Kaku Gothic Pro W3" w:hAnsi="Hiragino Kaku Gothic Pro W3" w:cs="MS Gothic" w:hint="eastAsia"/>
          <w:color w:val="538135" w:themeColor="accent6" w:themeShade="BF"/>
          <w:lang w:eastAsia="ja-JP"/>
        </w:rPr>
        <w:t>バージョン）</w:t>
      </w:r>
    </w:p>
    <w:p w14:paraId="2118EB6F" w14:textId="77777777" w:rsidR="00CA3884" w:rsidRDefault="00CA3884" w:rsidP="00CA3884">
      <w:pPr>
        <w:ind w:left="360"/>
        <w:rPr>
          <w:rFonts w:ascii="Hiragino Kaku Gothic Pro W3" w:eastAsia="Hiragino Kaku Gothic Pro W3" w:hAnsi="Hiragino Kaku Gothic Pro W3" w:cs="MS Gothic"/>
          <w:color w:val="538135" w:themeColor="accent6" w:themeShade="BF"/>
        </w:rPr>
      </w:pPr>
    </w:p>
    <w:p w14:paraId="33E8911A" w14:textId="0FB8015C" w:rsidR="00CA3884" w:rsidRPr="004B5852" w:rsidRDefault="00CA3884" w:rsidP="00CA3884">
      <w:pPr>
        <w:ind w:left="360"/>
        <w:rPr>
          <w:rFonts w:ascii="Hiragino Kaku Gothic Pro W3" w:eastAsia="Hiragino Kaku Gothic Pro W3" w:hAnsi="Hiragino Kaku Gothic Pro W3"/>
          <w:color w:val="538135" w:themeColor="accent6" w:themeShade="BF"/>
        </w:rPr>
      </w:pPr>
      <w:proofErr w:type="spellStart"/>
      <w:r w:rsidRPr="004B5852">
        <w:rPr>
          <w:rFonts w:ascii="Hiragino Kaku Gothic Pro W3" w:eastAsia="Hiragino Kaku Gothic Pro W3" w:hAnsi="Hiragino Kaku Gothic Pro W3" w:cs="MS Gothic" w:hint="eastAsia"/>
          <w:color w:val="538135" w:themeColor="accent6" w:themeShade="BF"/>
        </w:rPr>
        <w:t>作品を作成するとき、私たちはデザイン、ささいなこと、そして私たち自身の仕事スタイルに非常に真剣に取り組んでいます</w:t>
      </w:r>
      <w:proofErr w:type="spellEnd"/>
      <w:r w:rsidRPr="004B5852">
        <w:rPr>
          <w:rFonts w:ascii="Hiragino Kaku Gothic Pro W3" w:eastAsia="Hiragino Kaku Gothic Pro W3" w:hAnsi="Hiragino Kaku Gothic Pro W3" w:cs="MS Gothic" w:hint="eastAsia"/>
          <w:color w:val="538135" w:themeColor="accent6" w:themeShade="BF"/>
        </w:rPr>
        <w:t>。</w:t>
      </w:r>
      <w:r w:rsidRPr="00CA3884">
        <w:rPr>
          <w:rFonts w:ascii="Hiragino Kaku Gothic Pro W3" w:eastAsia="Hiragino Kaku Gothic Pro W3" w:hAnsi="Hiragino Kaku Gothic Pro W3"/>
          <w:color w:val="538135" w:themeColor="accent6" w:themeShade="BF"/>
          <w:lang w:val="en-US"/>
        </w:rPr>
        <w:t xml:space="preserve"> </w:t>
      </w:r>
      <w:proofErr w:type="spellStart"/>
      <w:r w:rsidRPr="004B5852">
        <w:rPr>
          <w:rFonts w:ascii="Hiragino Kaku Gothic Pro W3" w:eastAsia="Hiragino Kaku Gothic Pro W3" w:hAnsi="Hiragino Kaku Gothic Pro W3" w:cs="MS Gothic" w:hint="eastAsia"/>
          <w:color w:val="538135" w:themeColor="accent6" w:themeShade="BF"/>
        </w:rPr>
        <w:t>この強力な組み合わせ、つまりデザインと活版印刷が、製品を洗練、洗練、インスピレーションにしています</w:t>
      </w:r>
      <w:proofErr w:type="spellEnd"/>
      <w:r w:rsidRPr="004B5852">
        <w:rPr>
          <w:rFonts w:ascii="Hiragino Kaku Gothic Pro W3" w:eastAsia="Hiragino Kaku Gothic Pro W3" w:hAnsi="Hiragino Kaku Gothic Pro W3" w:cs="MS Gothic" w:hint="eastAsia"/>
          <w:color w:val="538135" w:themeColor="accent6" w:themeShade="BF"/>
        </w:rPr>
        <w:t>。</w:t>
      </w:r>
    </w:p>
    <w:p w14:paraId="7C1354C1" w14:textId="77777777" w:rsidR="00CA3884" w:rsidRPr="004B5852" w:rsidRDefault="00CA3884" w:rsidP="00CA3884">
      <w:pPr>
        <w:ind w:left="360"/>
        <w:rPr>
          <w:rFonts w:ascii="Hiragino Kaku Gothic Pro W3" w:eastAsia="Hiragino Kaku Gothic Pro W3" w:hAnsi="Hiragino Kaku Gothic Pro W3"/>
          <w:color w:val="538135" w:themeColor="accent6" w:themeShade="BF"/>
        </w:rPr>
      </w:pPr>
      <w:r w:rsidRPr="004B5852">
        <w:rPr>
          <w:rFonts w:ascii="Hiragino Kaku Gothic Pro W3" w:eastAsia="Hiragino Kaku Gothic Pro W3" w:hAnsi="Hiragino Kaku Gothic Pro W3" w:cs="MS Gothic" w:hint="eastAsia"/>
          <w:color w:val="538135" w:themeColor="accent6" w:themeShade="BF"/>
        </w:rPr>
        <w:lastRenderedPageBreak/>
        <w:t>私たちの範囲には、はがき、招待状、ギフトタグ、デザイナー封筒、手作りの紙、愛と忠実の本、ワックススタンプとそれらのアクセサリーが含まれます。</w:t>
      </w:r>
    </w:p>
    <w:p w14:paraId="0CA766CE" w14:textId="77777777" w:rsidR="00CA3884" w:rsidRPr="004B5852" w:rsidRDefault="00CA3884" w:rsidP="00CA3884">
      <w:pPr>
        <w:ind w:left="360"/>
        <w:rPr>
          <w:rFonts w:ascii="Hiragino Kaku Gothic Pro W3" w:eastAsia="Hiragino Kaku Gothic Pro W3" w:hAnsi="Hiragino Kaku Gothic Pro W3"/>
          <w:color w:val="538135" w:themeColor="accent6" w:themeShade="BF"/>
        </w:rPr>
      </w:pPr>
      <w:r w:rsidRPr="004B5852">
        <w:rPr>
          <w:rFonts w:ascii="Hiragino Kaku Gothic Pro W3" w:eastAsia="Hiragino Kaku Gothic Pro W3" w:hAnsi="Hiragino Kaku Gothic Pro W3" w:cs="MS Gothic" w:hint="eastAsia"/>
          <w:color w:val="538135" w:themeColor="accent6" w:themeShade="BF"/>
        </w:rPr>
        <w:t>既製のソリューションに加えて、私たちは、企業や活版印刷の審美的な美しさ、スタイル、豪華さを評価する人々のために、招待状、カード、タグのための排他的なデザインを開発しています。</w:t>
      </w:r>
    </w:p>
    <w:p w14:paraId="0D1F9587" w14:textId="67417CAE" w:rsidR="00CA3884" w:rsidRDefault="00CA3884" w:rsidP="00CA3884">
      <w:pPr>
        <w:ind w:left="360"/>
        <w:rPr>
          <w:rFonts w:ascii="Hiragino Kaku Gothic Pro W3" w:eastAsia="Hiragino Kaku Gothic Pro W3" w:hAnsi="Hiragino Kaku Gothic Pro W3" w:cs="MS Gothic"/>
          <w:color w:val="538135" w:themeColor="accent6" w:themeShade="BF"/>
          <w:lang w:eastAsia="ja-JP"/>
        </w:rPr>
      </w:pPr>
      <w:r w:rsidRPr="004B5852">
        <w:rPr>
          <w:rFonts w:ascii="Hiragino Kaku Gothic Pro W3" w:eastAsia="Hiragino Kaku Gothic Pro W3" w:hAnsi="Hiragino Kaku Gothic Pro W3" w:cs="MS Gothic" w:hint="eastAsia"/>
          <w:color w:val="538135" w:themeColor="accent6" w:themeShade="BF"/>
        </w:rPr>
        <w:t>今日、私たちはロシアだけでなく、イタリア、ジョージア、オランダ、イギリス、スイスの結婚式の代理店やデザイナーから高く評価されました。</w:t>
      </w:r>
      <w:r w:rsidRPr="004B5852">
        <w:rPr>
          <w:rFonts w:ascii="Hiragino Kaku Gothic Pro W3" w:eastAsia="Hiragino Kaku Gothic Pro W3" w:hAnsi="Hiragino Kaku Gothic Pro W3"/>
          <w:color w:val="538135" w:themeColor="accent6" w:themeShade="BF"/>
        </w:rPr>
        <w:t xml:space="preserve"> </w:t>
      </w:r>
      <w:proofErr w:type="spellStart"/>
      <w:r w:rsidRPr="004B5852">
        <w:rPr>
          <w:rFonts w:ascii="Hiragino Kaku Gothic Pro W3" w:eastAsia="Hiragino Kaku Gothic Pro W3" w:hAnsi="Hiragino Kaku Gothic Pro W3" w:cs="MS Gothic" w:hint="eastAsia"/>
          <w:color w:val="538135" w:themeColor="accent6" w:themeShade="BF"/>
        </w:rPr>
        <w:t>国のリストが拡大するだけで、プロフェッショナリズムが成長することを確信しています</w:t>
      </w:r>
      <w:proofErr w:type="spellEnd"/>
      <w:r w:rsidRPr="004B5852">
        <w:rPr>
          <w:rFonts w:ascii="Hiragino Kaku Gothic Pro W3" w:eastAsia="Hiragino Kaku Gothic Pro W3" w:hAnsi="Hiragino Kaku Gothic Pro W3" w:cs="MS Gothic" w:hint="eastAsia"/>
          <w:color w:val="538135" w:themeColor="accent6" w:themeShade="BF"/>
        </w:rPr>
        <w:t>。</w:t>
      </w:r>
      <w:r>
        <w:rPr>
          <w:rFonts w:ascii="Hiragino Kaku Gothic Pro W3" w:eastAsia="Hiragino Kaku Gothic Pro W3" w:hAnsi="Hiragino Kaku Gothic Pro W3" w:cs="MS Gothic" w:hint="eastAsia"/>
          <w:color w:val="538135" w:themeColor="accent6" w:themeShade="BF"/>
          <w:lang w:val="ru-RU" w:eastAsia="ja-JP"/>
        </w:rPr>
        <w:t>（</w:t>
      </w:r>
      <w:r>
        <w:rPr>
          <w:rFonts w:ascii="Hiragino Kaku Gothic Pro W3" w:eastAsia="Hiragino Kaku Gothic Pro W3" w:hAnsi="Hiragino Kaku Gothic Pro W3" w:cs="MS Gothic" w:hint="eastAsia"/>
          <w:color w:val="538135" w:themeColor="accent6" w:themeShade="BF"/>
          <w:lang w:eastAsia="ja-JP"/>
        </w:rPr>
        <w:t>ロシア語バージョン）</w:t>
      </w:r>
    </w:p>
    <w:p w14:paraId="56591B37" w14:textId="77777777" w:rsidR="00CA3884" w:rsidRPr="004B5852" w:rsidRDefault="00CA3884" w:rsidP="00CA3884">
      <w:pPr>
        <w:ind w:left="360"/>
        <w:rPr>
          <w:rFonts w:ascii="Hiragino Kaku Gothic Pro W3" w:eastAsia="Hiragino Kaku Gothic Pro W3" w:hAnsi="Hiragino Kaku Gothic Pro W3" w:hint="eastAsia"/>
          <w:color w:val="538135" w:themeColor="accent6" w:themeShade="BF"/>
        </w:rPr>
      </w:pPr>
    </w:p>
    <w:p w14:paraId="18AD12D8" w14:textId="50E21728" w:rsidR="00A65102" w:rsidRPr="00593EE8" w:rsidRDefault="00593EE8" w:rsidP="00A65102">
      <w:pPr>
        <w:pStyle w:val="SubHeadersBodyBold12ptbefore"/>
        <w:rPr>
          <w:rFonts w:ascii="Hiragino Kaku Gothic Pro W6" w:eastAsia="Hiragino Kaku Gothic Pro W6" w:hAnsi="Hiragino Kaku Gothic Pro W6"/>
          <w:bCs/>
          <w:color w:val="538135" w:themeColor="accent6" w:themeShade="BF"/>
          <w:lang w:val="ru-RU"/>
        </w:rPr>
      </w:pPr>
      <w:r w:rsidRPr="00593EE8">
        <w:rPr>
          <w:rFonts w:ascii="Hiragino Kaku Gothic Pro W6" w:eastAsia="Hiragino Kaku Gothic Pro W6" w:hAnsi="Hiragino Kaku Gothic Pro W6" w:cs="MS Mincho" w:hint="eastAsia"/>
          <w:bCs/>
          <w:color w:val="538135" w:themeColor="accent6" w:themeShade="BF"/>
          <w:lang w:eastAsia="ja-JP"/>
        </w:rPr>
        <w:t>６</w:t>
      </w:r>
      <w:r w:rsidRPr="00593EE8">
        <w:rPr>
          <w:rFonts w:ascii="Hiragino Kaku Gothic Pro W6" w:eastAsia="Hiragino Kaku Gothic Pro W6" w:hAnsi="Hiragino Kaku Gothic Pro W6" w:cs="MS Mincho" w:hint="eastAsia"/>
          <w:bCs/>
          <w:color w:val="538135" w:themeColor="accent6" w:themeShade="BF"/>
          <w:lang w:eastAsia="ja-JP"/>
        </w:rPr>
        <w:t>〜</w:t>
      </w:r>
      <w:r w:rsidRPr="00593EE8">
        <w:rPr>
          <w:rFonts w:ascii="Hiragino Kaku Gothic Pro W6" w:eastAsia="Hiragino Kaku Gothic Pro W6" w:hAnsi="Hiragino Kaku Gothic Pro W6" w:cs="MS Mincho" w:hint="eastAsia"/>
          <w:bCs/>
          <w:color w:val="538135" w:themeColor="accent6" w:themeShade="BF"/>
          <w:lang w:eastAsia="ja-JP"/>
        </w:rPr>
        <w:t>７</w:t>
      </w:r>
      <w:r w:rsidRPr="00593EE8">
        <w:rPr>
          <w:rFonts w:ascii="Hiragino Kaku Gothic Pro W6" w:eastAsia="Hiragino Kaku Gothic Pro W6" w:hAnsi="Hiragino Kaku Gothic Pro W6" w:cs="MS Mincho" w:hint="eastAsia"/>
          <w:bCs/>
          <w:color w:val="538135" w:themeColor="accent6" w:themeShade="BF"/>
          <w:lang w:val="ru-RU" w:eastAsia="ja-JP"/>
        </w:rPr>
        <w:t>ページ目</w:t>
      </w:r>
    </w:p>
    <w:p w14:paraId="261A20CB" w14:textId="77777777" w:rsidR="00A65102" w:rsidRPr="00CA3884" w:rsidRDefault="00A65102" w:rsidP="00A65102">
      <w:pPr>
        <w:ind w:left="360"/>
        <w:rPr>
          <w:rFonts w:ascii="Hiragino Kaku Gothic Pro W3" w:eastAsia="Hiragino Kaku Gothic Pro W3" w:hAnsi="Hiragino Kaku Gothic Pro W3"/>
          <w:color w:val="538135" w:themeColor="accent6" w:themeShade="BF"/>
          <w:lang w:val="ru-RU"/>
        </w:rPr>
      </w:pPr>
      <w:proofErr w:type="spellStart"/>
      <w:r w:rsidRPr="00CA3884">
        <w:rPr>
          <w:rFonts w:ascii="Hiragino Kaku Gothic Pro W3" w:eastAsia="Hiragino Kaku Gothic Pro W3" w:hAnsi="Hiragino Kaku Gothic Pro W3" w:cs="MS Gothic" w:hint="eastAsia"/>
          <w:color w:val="538135" w:themeColor="accent6" w:themeShade="BF"/>
        </w:rPr>
        <w:t>活版印刷、またはロシアの慣習として、ハイプリントは、何世紀にもわたる歴史を持つ最も美しい、非常に芸術的なタイプの印刷の</w:t>
      </w:r>
      <w:proofErr w:type="spellEnd"/>
      <w:r w:rsidRPr="00CA3884">
        <w:rPr>
          <w:rFonts w:ascii="Hiragino Kaku Gothic Pro W3" w:eastAsia="Hiragino Kaku Gothic Pro W3" w:hAnsi="Hiragino Kaku Gothic Pro W3"/>
          <w:color w:val="538135" w:themeColor="accent6" w:themeShade="BF"/>
          <w:lang w:val="ru-RU"/>
        </w:rPr>
        <w:t>1</w:t>
      </w:r>
      <w:proofErr w:type="spellStart"/>
      <w:r w:rsidRPr="00CA3884">
        <w:rPr>
          <w:rFonts w:ascii="Hiragino Kaku Gothic Pro W3" w:eastAsia="Hiragino Kaku Gothic Pro W3" w:hAnsi="Hiragino Kaku Gothic Pro W3" w:cs="MS Gothic" w:hint="eastAsia"/>
          <w:color w:val="538135" w:themeColor="accent6" w:themeShade="BF"/>
        </w:rPr>
        <w:t>つです</w:t>
      </w:r>
      <w:proofErr w:type="spellEnd"/>
      <w:r w:rsidRPr="00CA3884">
        <w:rPr>
          <w:rFonts w:ascii="Hiragino Kaku Gothic Pro W3" w:eastAsia="Hiragino Kaku Gothic Pro W3" w:hAnsi="Hiragino Kaku Gothic Pro W3" w:cs="MS Gothic" w:hint="eastAsia"/>
          <w:color w:val="538135" w:themeColor="accent6" w:themeShade="BF"/>
        </w:rPr>
        <w:t>。</w:t>
      </w:r>
    </w:p>
    <w:p w14:paraId="5368D8EC" w14:textId="77777777" w:rsidR="00A65102" w:rsidRPr="00CA3884" w:rsidRDefault="00A65102" w:rsidP="00A65102">
      <w:pPr>
        <w:ind w:left="360"/>
        <w:rPr>
          <w:rFonts w:ascii="Hiragino Kaku Gothic Pro W3" w:eastAsia="Hiragino Kaku Gothic Pro W3" w:hAnsi="Hiragino Kaku Gothic Pro W3"/>
          <w:color w:val="538135" w:themeColor="accent6" w:themeShade="BF"/>
        </w:rPr>
      </w:pPr>
      <w:r w:rsidRPr="00CA3884">
        <w:rPr>
          <w:rFonts w:ascii="Hiragino Kaku Gothic Pro W3" w:eastAsia="Hiragino Kaku Gothic Pro W3" w:hAnsi="Hiragino Kaku Gothic Pro W3" w:cs="MS Gothic" w:hint="eastAsia"/>
          <w:color w:val="538135" w:themeColor="accent6" w:themeShade="BF"/>
        </w:rPr>
        <w:t>活版印刷は、千年の歴史を持つ印刷言語の最も初期の形態であり、グーテンベルクの本の発見者によって使用され、クラフトのさらなる発展に影響を与えました。</w:t>
      </w:r>
    </w:p>
    <w:p w14:paraId="7856B304" w14:textId="77777777" w:rsidR="00A65102" w:rsidRPr="00CA3884" w:rsidRDefault="00A65102" w:rsidP="00A65102">
      <w:pPr>
        <w:ind w:left="360"/>
        <w:rPr>
          <w:rFonts w:ascii="Hiragino Kaku Gothic Pro W3" w:eastAsia="Hiragino Kaku Gothic Pro W3" w:hAnsi="Hiragino Kaku Gothic Pro W3"/>
          <w:color w:val="538135" w:themeColor="accent6" w:themeShade="BF"/>
        </w:rPr>
      </w:pPr>
      <w:proofErr w:type="spellStart"/>
      <w:r w:rsidRPr="00CA3884">
        <w:rPr>
          <w:rFonts w:ascii="Hiragino Kaku Gothic Pro W3" w:eastAsia="Hiragino Kaku Gothic Pro W3" w:hAnsi="Hiragino Kaku Gothic Pro W3" w:cs="MS Gothic" w:hint="eastAsia"/>
          <w:color w:val="538135" w:themeColor="accent6" w:themeShade="BF"/>
        </w:rPr>
        <w:t>残念ながら、現代の自動印刷機の出現により、このタイプのユニークな印刷は消え始めました</w:t>
      </w:r>
      <w:proofErr w:type="spellEnd"/>
      <w:r w:rsidRPr="00CA3884">
        <w:rPr>
          <w:rFonts w:ascii="Hiragino Kaku Gothic Pro W3" w:eastAsia="Hiragino Kaku Gothic Pro W3" w:hAnsi="Hiragino Kaku Gothic Pro W3" w:cs="MS Gothic" w:hint="eastAsia"/>
          <w:color w:val="538135" w:themeColor="accent6" w:themeShade="BF"/>
        </w:rPr>
        <w:t>。</w:t>
      </w:r>
    </w:p>
    <w:p w14:paraId="311EA620" w14:textId="77777777" w:rsidR="00A65102" w:rsidRPr="00CA3884" w:rsidRDefault="00A65102" w:rsidP="00A65102">
      <w:pPr>
        <w:ind w:left="360"/>
        <w:rPr>
          <w:rFonts w:ascii="Hiragino Kaku Gothic Pro W3" w:eastAsia="Hiragino Kaku Gothic Pro W3" w:hAnsi="Hiragino Kaku Gothic Pro W3"/>
          <w:color w:val="538135" w:themeColor="accent6" w:themeShade="BF"/>
        </w:rPr>
      </w:pPr>
      <w:r w:rsidRPr="00CA3884">
        <w:rPr>
          <w:rFonts w:ascii="Hiragino Kaku Gothic Pro W3" w:eastAsia="Hiragino Kaku Gothic Pro W3" w:hAnsi="Hiragino Kaku Gothic Pro W3"/>
          <w:color w:val="538135" w:themeColor="accent6" w:themeShade="BF"/>
        </w:rPr>
        <w:t>Art House Letterpress</w:t>
      </w:r>
      <w:r w:rsidRPr="00CA3884">
        <w:rPr>
          <w:rFonts w:ascii="Hiragino Kaku Gothic Pro W3" w:eastAsia="Hiragino Kaku Gothic Pro W3" w:hAnsi="Hiragino Kaku Gothic Pro W3" w:cs="MS Gothic" w:hint="eastAsia"/>
          <w:color w:val="538135" w:themeColor="accent6" w:themeShade="BF"/>
        </w:rPr>
        <w:t>＆</w:t>
      </w:r>
      <w:r w:rsidRPr="00CA3884">
        <w:rPr>
          <w:rFonts w:ascii="Hiragino Kaku Gothic Pro W3" w:eastAsia="Hiragino Kaku Gothic Pro W3" w:hAnsi="Hiragino Kaku Gothic Pro W3"/>
          <w:color w:val="538135" w:themeColor="accent6" w:themeShade="BF"/>
        </w:rPr>
        <w:t>Paper</w:t>
      </w:r>
      <w:proofErr w:type="spellStart"/>
      <w:r w:rsidRPr="00CA3884">
        <w:rPr>
          <w:rFonts w:ascii="Hiragino Kaku Gothic Pro W3" w:eastAsia="Hiragino Kaku Gothic Pro W3" w:hAnsi="Hiragino Kaku Gothic Pro W3" w:cs="MS Gothic" w:hint="eastAsia"/>
          <w:color w:val="538135" w:themeColor="accent6" w:themeShade="BF"/>
        </w:rPr>
        <w:t>では、私たちはこの技術の知識の管理者であり、このスキルを習得するために世界中で少しずつ回復し、集まった知識です</w:t>
      </w:r>
      <w:proofErr w:type="spellEnd"/>
      <w:r w:rsidRPr="00CA3884">
        <w:rPr>
          <w:rFonts w:ascii="Hiragino Kaku Gothic Pro W3" w:eastAsia="Hiragino Kaku Gothic Pro W3" w:hAnsi="Hiragino Kaku Gothic Pro W3" w:cs="MS Gothic" w:hint="eastAsia"/>
          <w:color w:val="538135" w:themeColor="accent6" w:themeShade="BF"/>
        </w:rPr>
        <w:t>。</w:t>
      </w:r>
    </w:p>
    <w:p w14:paraId="7C7285B4" w14:textId="14895C82" w:rsidR="00A65102" w:rsidRDefault="00A65102" w:rsidP="00A65102">
      <w:pPr>
        <w:ind w:left="360"/>
        <w:rPr>
          <w:rFonts w:ascii="Hiragino Kaku Gothic Pro W3" w:eastAsia="Hiragino Kaku Gothic Pro W3" w:hAnsi="Hiragino Kaku Gothic Pro W3" w:cs="MS Gothic"/>
          <w:color w:val="538135" w:themeColor="accent6" w:themeShade="BF"/>
          <w:lang w:eastAsia="ja-JP"/>
        </w:rPr>
      </w:pPr>
      <w:proofErr w:type="spellStart"/>
      <w:r w:rsidRPr="00CA3884">
        <w:rPr>
          <w:rFonts w:ascii="Hiragino Kaku Gothic Pro W3" w:eastAsia="Hiragino Kaku Gothic Pro W3" w:hAnsi="Hiragino Kaku Gothic Pro W3" w:cs="MS Gothic" w:hint="eastAsia"/>
          <w:color w:val="538135" w:themeColor="accent6" w:themeShade="BF"/>
        </w:rPr>
        <w:t>厚紙印刷機は、私たちにとって単なる機械ではなく、私たちのヘルパ</w:t>
      </w:r>
      <w:proofErr w:type="spellEnd"/>
      <w:r w:rsidRPr="00CA3884">
        <w:rPr>
          <w:rFonts w:ascii="Hiragino Kaku Gothic Pro W3" w:eastAsia="Hiragino Kaku Gothic Pro W3" w:hAnsi="Hiragino Kaku Gothic Pro W3" w:cs="MS Gothic" w:hint="eastAsia"/>
          <w:color w:val="538135" w:themeColor="accent6" w:themeShade="BF"/>
        </w:rPr>
        <w:t>ー、</w:t>
      </w:r>
      <w:proofErr w:type="spellStart"/>
      <w:r w:rsidRPr="00CA3884">
        <w:rPr>
          <w:rFonts w:ascii="Hiragino Kaku Gothic Pro W3" w:eastAsia="Hiragino Kaku Gothic Pro W3" w:hAnsi="Hiragino Kaku Gothic Pro W3" w:cs="MS Gothic" w:hint="eastAsia"/>
          <w:color w:val="538135" w:themeColor="accent6" w:themeShade="BF"/>
        </w:rPr>
        <w:t>同僚、友人です</w:t>
      </w:r>
      <w:proofErr w:type="spellEnd"/>
      <w:r w:rsidRPr="00CA3884">
        <w:rPr>
          <w:rFonts w:ascii="Hiragino Kaku Gothic Pro W3" w:eastAsia="Hiragino Kaku Gothic Pro W3" w:hAnsi="Hiragino Kaku Gothic Pro W3" w:cs="MS Gothic" w:hint="eastAsia"/>
          <w:color w:val="538135" w:themeColor="accent6" w:themeShade="BF"/>
        </w:rPr>
        <w:t>。</w:t>
      </w:r>
      <w:r w:rsidRPr="00CA3884">
        <w:rPr>
          <w:rFonts w:ascii="Hiragino Kaku Gothic Pro W3" w:eastAsia="Hiragino Kaku Gothic Pro W3" w:hAnsi="Hiragino Kaku Gothic Pro W3"/>
          <w:color w:val="538135" w:themeColor="accent6" w:themeShade="BF"/>
        </w:rPr>
        <w:t xml:space="preserve"> </w:t>
      </w:r>
      <w:proofErr w:type="spellStart"/>
      <w:r w:rsidRPr="00CA3884">
        <w:rPr>
          <w:rFonts w:ascii="Hiragino Kaku Gothic Pro W3" w:eastAsia="Hiragino Kaku Gothic Pro W3" w:hAnsi="Hiragino Kaku Gothic Pro W3" w:cs="MS Gothic" w:hint="eastAsia"/>
          <w:color w:val="538135" w:themeColor="accent6" w:themeShade="BF"/>
        </w:rPr>
        <w:t>たとえば、ドイツから持ってきて慎重に修復した最古の印刷機は</w:t>
      </w:r>
      <w:proofErr w:type="spellEnd"/>
      <w:r w:rsidRPr="00CA3884">
        <w:rPr>
          <w:rFonts w:ascii="Hiragino Kaku Gothic Pro W3" w:eastAsia="Hiragino Kaku Gothic Pro W3" w:hAnsi="Hiragino Kaku Gothic Pro W3" w:cs="MS Gothic" w:hint="eastAsia"/>
          <w:color w:val="538135" w:themeColor="accent6" w:themeShade="BF"/>
        </w:rPr>
        <w:t>、</w:t>
      </w:r>
      <w:r w:rsidRPr="00CA3884">
        <w:rPr>
          <w:rFonts w:ascii="Hiragino Kaku Gothic Pro W3" w:eastAsia="Hiragino Kaku Gothic Pro W3" w:hAnsi="Hiragino Kaku Gothic Pro W3"/>
          <w:color w:val="538135" w:themeColor="accent6" w:themeShade="BF"/>
        </w:rPr>
        <w:t>2018</w:t>
      </w:r>
      <w:proofErr w:type="spellStart"/>
      <w:r w:rsidRPr="00CA3884">
        <w:rPr>
          <w:rFonts w:ascii="Hiragino Kaku Gothic Pro W3" w:eastAsia="Hiragino Kaku Gothic Pro W3" w:hAnsi="Hiragino Kaku Gothic Pro W3" w:cs="MS Gothic" w:hint="eastAsia"/>
          <w:color w:val="538135" w:themeColor="accent6" w:themeShade="BF"/>
        </w:rPr>
        <w:t>年に</w:t>
      </w:r>
      <w:proofErr w:type="spellEnd"/>
      <w:r w:rsidRPr="00CA3884">
        <w:rPr>
          <w:rFonts w:ascii="Hiragino Kaku Gothic Pro W3" w:eastAsia="Hiragino Kaku Gothic Pro W3" w:hAnsi="Hiragino Kaku Gothic Pro W3"/>
          <w:color w:val="538135" w:themeColor="accent6" w:themeShade="BF"/>
        </w:rPr>
        <w:t>120</w:t>
      </w:r>
      <w:proofErr w:type="spellStart"/>
      <w:r w:rsidRPr="00CA3884">
        <w:rPr>
          <w:rFonts w:ascii="Hiragino Kaku Gothic Pro W3" w:eastAsia="Hiragino Kaku Gothic Pro W3" w:hAnsi="Hiragino Kaku Gothic Pro W3" w:cs="MS Gothic" w:hint="eastAsia"/>
          <w:color w:val="538135" w:themeColor="accent6" w:themeShade="BF"/>
        </w:rPr>
        <w:t>歳になりました</w:t>
      </w:r>
      <w:proofErr w:type="spellEnd"/>
      <w:r w:rsidRPr="00CA3884">
        <w:rPr>
          <w:rFonts w:ascii="Hiragino Kaku Gothic Pro W3" w:eastAsia="Hiragino Kaku Gothic Pro W3" w:hAnsi="Hiragino Kaku Gothic Pro W3" w:cs="MS Gothic" w:hint="eastAsia"/>
          <w:color w:val="538135" w:themeColor="accent6" w:themeShade="BF"/>
        </w:rPr>
        <w:t>。</w:t>
      </w:r>
      <w:r w:rsidR="00CA3884" w:rsidRPr="00CA3884">
        <w:rPr>
          <w:rFonts w:ascii="Hiragino Kaku Gothic Pro W3" w:eastAsia="Hiragino Kaku Gothic Pro W3" w:hAnsi="Hiragino Kaku Gothic Pro W3" w:cs="MS Gothic" w:hint="eastAsia"/>
          <w:color w:val="538135" w:themeColor="accent6" w:themeShade="BF"/>
          <w:lang w:val="en-US" w:eastAsia="ja-JP"/>
        </w:rPr>
        <w:t>（</w:t>
      </w:r>
      <w:r w:rsidR="00CA3884">
        <w:rPr>
          <w:rFonts w:ascii="Hiragino Kaku Gothic Pro W3" w:eastAsia="Hiragino Kaku Gothic Pro W3" w:hAnsi="Hiragino Kaku Gothic Pro W3" w:cs="MS Gothic" w:hint="eastAsia"/>
          <w:color w:val="538135" w:themeColor="accent6" w:themeShade="BF"/>
          <w:lang w:val="ru-RU" w:eastAsia="ja-JP"/>
        </w:rPr>
        <w:t>英語</w:t>
      </w:r>
      <w:r w:rsidR="00CA3884">
        <w:rPr>
          <w:rFonts w:ascii="Hiragino Kaku Gothic Pro W3" w:eastAsia="Hiragino Kaku Gothic Pro W3" w:hAnsi="Hiragino Kaku Gothic Pro W3" w:cs="MS Gothic" w:hint="eastAsia"/>
          <w:color w:val="538135" w:themeColor="accent6" w:themeShade="BF"/>
          <w:lang w:eastAsia="ja-JP"/>
        </w:rPr>
        <w:t>バージョン）</w:t>
      </w:r>
    </w:p>
    <w:p w14:paraId="74AE9874" w14:textId="77777777" w:rsidR="00CA3884" w:rsidRPr="00CA3884" w:rsidRDefault="00CA3884" w:rsidP="00A65102">
      <w:pPr>
        <w:ind w:left="360"/>
        <w:rPr>
          <w:rFonts w:ascii="Hiragino Kaku Gothic Pro W3" w:eastAsia="Hiragino Kaku Gothic Pro W3" w:hAnsi="Hiragino Kaku Gothic Pro W3" w:hint="eastAsia"/>
          <w:color w:val="538135" w:themeColor="accent6" w:themeShade="BF"/>
        </w:rPr>
      </w:pPr>
    </w:p>
    <w:p w14:paraId="0CDFB9DC" w14:textId="77777777" w:rsidR="00CA3884" w:rsidRPr="00CA3884" w:rsidRDefault="00CA3884" w:rsidP="00CA3884">
      <w:pPr>
        <w:ind w:left="360"/>
        <w:rPr>
          <w:rFonts w:ascii="Hiragino Kaku Gothic Pro W3" w:eastAsia="Hiragino Kaku Gothic Pro W3" w:hAnsi="Hiragino Kaku Gothic Pro W3"/>
          <w:color w:val="538135" w:themeColor="accent6" w:themeShade="BF"/>
          <w:lang w:val="en-US"/>
        </w:rPr>
      </w:pPr>
      <w:r w:rsidRPr="00CA3884">
        <w:rPr>
          <w:rFonts w:ascii="Hiragino Kaku Gothic Pro W3" w:eastAsia="Hiragino Kaku Gothic Pro W3" w:hAnsi="Hiragino Kaku Gothic Pro W3" w:cs="MS Gothic" w:hint="eastAsia"/>
          <w:color w:val="538135" w:themeColor="accent6" w:themeShade="BF"/>
        </w:rPr>
        <w:t>活版印刷、またはロシアの慣習として、ハイプリントは、何世紀にもわたる歴史を持つ最も美しい、非常に芸術的なタイプの印刷の</w:t>
      </w:r>
      <w:r w:rsidRPr="00CA3884">
        <w:rPr>
          <w:rFonts w:ascii="Hiragino Kaku Gothic Pro W3" w:eastAsia="Hiragino Kaku Gothic Pro W3" w:hAnsi="Hiragino Kaku Gothic Pro W3"/>
          <w:color w:val="538135" w:themeColor="accent6" w:themeShade="BF"/>
          <w:lang w:val="en-US"/>
        </w:rPr>
        <w:t>1</w:t>
      </w:r>
      <w:r w:rsidRPr="00CA3884">
        <w:rPr>
          <w:rFonts w:ascii="Hiragino Kaku Gothic Pro W3" w:eastAsia="Hiragino Kaku Gothic Pro W3" w:hAnsi="Hiragino Kaku Gothic Pro W3" w:cs="MS Gothic" w:hint="eastAsia"/>
          <w:color w:val="538135" w:themeColor="accent6" w:themeShade="BF"/>
        </w:rPr>
        <w:t>つです。</w:t>
      </w:r>
    </w:p>
    <w:p w14:paraId="7DE9EFFB" w14:textId="77777777" w:rsidR="00CA3884" w:rsidRPr="00CA3884" w:rsidRDefault="00CA3884" w:rsidP="00CA3884">
      <w:pPr>
        <w:ind w:left="360"/>
        <w:rPr>
          <w:rFonts w:ascii="Hiragino Kaku Gothic Pro W3" w:eastAsia="Hiragino Kaku Gothic Pro W3" w:hAnsi="Hiragino Kaku Gothic Pro W3"/>
          <w:color w:val="538135" w:themeColor="accent6" w:themeShade="BF"/>
        </w:rPr>
      </w:pPr>
      <w:r w:rsidRPr="00CA3884">
        <w:rPr>
          <w:rFonts w:ascii="Hiragino Kaku Gothic Pro W3" w:eastAsia="Hiragino Kaku Gothic Pro W3" w:hAnsi="Hiragino Kaku Gothic Pro W3" w:cs="MS Gothic" w:hint="eastAsia"/>
          <w:color w:val="538135" w:themeColor="accent6" w:themeShade="BF"/>
        </w:rPr>
        <w:t>活版印刷は、千年の歴史を持つ印刷言語の最も初期の形態であり、グーテンベルクの本の発見者によって使用され、クラフトのさらなる発展に影響を与えました。</w:t>
      </w:r>
    </w:p>
    <w:p w14:paraId="12A85FD4" w14:textId="77777777" w:rsidR="00CA3884" w:rsidRPr="00CA3884" w:rsidRDefault="00CA3884" w:rsidP="00CA3884">
      <w:pPr>
        <w:ind w:left="360"/>
        <w:rPr>
          <w:rFonts w:ascii="Hiragino Kaku Gothic Pro W3" w:eastAsia="Hiragino Kaku Gothic Pro W3" w:hAnsi="Hiragino Kaku Gothic Pro W3"/>
          <w:color w:val="538135" w:themeColor="accent6" w:themeShade="BF"/>
        </w:rPr>
      </w:pPr>
      <w:proofErr w:type="spellStart"/>
      <w:r w:rsidRPr="00CA3884">
        <w:rPr>
          <w:rFonts w:ascii="Hiragino Kaku Gothic Pro W3" w:eastAsia="Hiragino Kaku Gothic Pro W3" w:hAnsi="Hiragino Kaku Gothic Pro W3" w:cs="MS Gothic" w:hint="eastAsia"/>
          <w:color w:val="538135" w:themeColor="accent6" w:themeShade="BF"/>
        </w:rPr>
        <w:t>残念ながら、現代の自動印刷機の出現により、このタイプのユニークな印刷は消え始めました</w:t>
      </w:r>
      <w:proofErr w:type="spellEnd"/>
      <w:r w:rsidRPr="00CA3884">
        <w:rPr>
          <w:rFonts w:ascii="Hiragino Kaku Gothic Pro W3" w:eastAsia="Hiragino Kaku Gothic Pro W3" w:hAnsi="Hiragino Kaku Gothic Pro W3" w:cs="MS Gothic" w:hint="eastAsia"/>
          <w:color w:val="538135" w:themeColor="accent6" w:themeShade="BF"/>
        </w:rPr>
        <w:t>。</w:t>
      </w:r>
    </w:p>
    <w:p w14:paraId="6071145E" w14:textId="77777777" w:rsidR="00CA3884" w:rsidRPr="00CA3884" w:rsidRDefault="00CA3884" w:rsidP="00CA3884">
      <w:pPr>
        <w:ind w:left="360"/>
        <w:rPr>
          <w:rFonts w:ascii="Hiragino Kaku Gothic Pro W3" w:eastAsia="Hiragino Kaku Gothic Pro W3" w:hAnsi="Hiragino Kaku Gothic Pro W3"/>
          <w:color w:val="538135" w:themeColor="accent6" w:themeShade="BF"/>
        </w:rPr>
      </w:pPr>
      <w:r w:rsidRPr="00CA3884">
        <w:rPr>
          <w:rFonts w:ascii="Hiragino Kaku Gothic Pro W3" w:eastAsia="Hiragino Kaku Gothic Pro W3" w:hAnsi="Hiragino Kaku Gothic Pro W3"/>
          <w:color w:val="538135" w:themeColor="accent6" w:themeShade="BF"/>
        </w:rPr>
        <w:t>Art House Letterpress</w:t>
      </w:r>
      <w:r w:rsidRPr="00CA3884">
        <w:rPr>
          <w:rFonts w:ascii="Hiragino Kaku Gothic Pro W3" w:eastAsia="Hiragino Kaku Gothic Pro W3" w:hAnsi="Hiragino Kaku Gothic Pro W3" w:cs="MS Gothic" w:hint="eastAsia"/>
          <w:color w:val="538135" w:themeColor="accent6" w:themeShade="BF"/>
        </w:rPr>
        <w:t>＆</w:t>
      </w:r>
      <w:r w:rsidRPr="00CA3884">
        <w:rPr>
          <w:rFonts w:ascii="Hiragino Kaku Gothic Pro W3" w:eastAsia="Hiragino Kaku Gothic Pro W3" w:hAnsi="Hiragino Kaku Gothic Pro W3"/>
          <w:color w:val="538135" w:themeColor="accent6" w:themeShade="BF"/>
        </w:rPr>
        <w:t>Paper</w:t>
      </w:r>
      <w:proofErr w:type="spellStart"/>
      <w:r w:rsidRPr="00CA3884">
        <w:rPr>
          <w:rFonts w:ascii="Hiragino Kaku Gothic Pro W3" w:eastAsia="Hiragino Kaku Gothic Pro W3" w:hAnsi="Hiragino Kaku Gothic Pro W3" w:cs="MS Gothic" w:hint="eastAsia"/>
          <w:color w:val="538135" w:themeColor="accent6" w:themeShade="BF"/>
        </w:rPr>
        <w:t>では、私たちはこの技術の知識の管理者であり、このスキルを習得するために世界中で少しずつ回復し、集まった知識です</w:t>
      </w:r>
      <w:proofErr w:type="spellEnd"/>
      <w:r w:rsidRPr="00CA3884">
        <w:rPr>
          <w:rFonts w:ascii="Hiragino Kaku Gothic Pro W3" w:eastAsia="Hiragino Kaku Gothic Pro W3" w:hAnsi="Hiragino Kaku Gothic Pro W3" w:cs="MS Gothic" w:hint="eastAsia"/>
          <w:color w:val="538135" w:themeColor="accent6" w:themeShade="BF"/>
        </w:rPr>
        <w:t>。</w:t>
      </w:r>
    </w:p>
    <w:p w14:paraId="6549D025" w14:textId="7AF98673" w:rsidR="00A65102" w:rsidRPr="00CA3884" w:rsidRDefault="00CA3884" w:rsidP="00CA3884">
      <w:pPr>
        <w:ind w:left="360"/>
        <w:rPr>
          <w:rFonts w:ascii="Hiragino Kaku Gothic Pro W3" w:eastAsia="Hiragino Kaku Gothic Pro W3" w:hAnsi="Hiragino Kaku Gothic Pro W3"/>
          <w:color w:val="538135" w:themeColor="accent6" w:themeShade="BF"/>
        </w:rPr>
      </w:pPr>
      <w:proofErr w:type="spellStart"/>
      <w:r w:rsidRPr="00CA3884">
        <w:rPr>
          <w:rFonts w:ascii="Hiragino Kaku Gothic Pro W3" w:eastAsia="Hiragino Kaku Gothic Pro W3" w:hAnsi="Hiragino Kaku Gothic Pro W3" w:cs="MS Gothic" w:hint="eastAsia"/>
          <w:color w:val="538135" w:themeColor="accent6" w:themeShade="BF"/>
        </w:rPr>
        <w:t>厚紙印刷機は、私たちにとって単なる機械ではなく、私たちのヘルパ</w:t>
      </w:r>
      <w:proofErr w:type="spellEnd"/>
      <w:r w:rsidRPr="00CA3884">
        <w:rPr>
          <w:rFonts w:ascii="Hiragino Kaku Gothic Pro W3" w:eastAsia="Hiragino Kaku Gothic Pro W3" w:hAnsi="Hiragino Kaku Gothic Pro W3" w:cs="MS Gothic" w:hint="eastAsia"/>
          <w:color w:val="538135" w:themeColor="accent6" w:themeShade="BF"/>
        </w:rPr>
        <w:t>ー、</w:t>
      </w:r>
      <w:proofErr w:type="spellStart"/>
      <w:r w:rsidRPr="00CA3884">
        <w:rPr>
          <w:rFonts w:ascii="Hiragino Kaku Gothic Pro W3" w:eastAsia="Hiragino Kaku Gothic Pro W3" w:hAnsi="Hiragino Kaku Gothic Pro W3" w:cs="MS Gothic" w:hint="eastAsia"/>
          <w:color w:val="538135" w:themeColor="accent6" w:themeShade="BF"/>
        </w:rPr>
        <w:t>同僚、友人です</w:t>
      </w:r>
      <w:proofErr w:type="spellEnd"/>
      <w:r w:rsidRPr="00CA3884">
        <w:rPr>
          <w:rFonts w:ascii="Hiragino Kaku Gothic Pro W3" w:eastAsia="Hiragino Kaku Gothic Pro W3" w:hAnsi="Hiragino Kaku Gothic Pro W3" w:cs="MS Gothic" w:hint="eastAsia"/>
          <w:color w:val="538135" w:themeColor="accent6" w:themeShade="BF"/>
        </w:rPr>
        <w:t>。</w:t>
      </w:r>
      <w:r w:rsidRPr="00CA3884">
        <w:rPr>
          <w:rFonts w:ascii="Hiragino Kaku Gothic Pro W3" w:eastAsia="Hiragino Kaku Gothic Pro W3" w:hAnsi="Hiragino Kaku Gothic Pro W3"/>
          <w:color w:val="538135" w:themeColor="accent6" w:themeShade="BF"/>
        </w:rPr>
        <w:t xml:space="preserve"> </w:t>
      </w:r>
      <w:proofErr w:type="spellStart"/>
      <w:r w:rsidRPr="00CA3884">
        <w:rPr>
          <w:rFonts w:ascii="Hiragino Kaku Gothic Pro W3" w:eastAsia="Hiragino Kaku Gothic Pro W3" w:hAnsi="Hiragino Kaku Gothic Pro W3" w:cs="MS Gothic" w:hint="eastAsia"/>
          <w:color w:val="538135" w:themeColor="accent6" w:themeShade="BF"/>
        </w:rPr>
        <w:t>たとえば、ドイツから持ってきて慎重に修復した最古の印刷機は</w:t>
      </w:r>
      <w:proofErr w:type="spellEnd"/>
      <w:r w:rsidRPr="00CA3884">
        <w:rPr>
          <w:rFonts w:ascii="Hiragino Kaku Gothic Pro W3" w:eastAsia="Hiragino Kaku Gothic Pro W3" w:hAnsi="Hiragino Kaku Gothic Pro W3" w:cs="MS Gothic" w:hint="eastAsia"/>
          <w:color w:val="538135" w:themeColor="accent6" w:themeShade="BF"/>
        </w:rPr>
        <w:t>、</w:t>
      </w:r>
      <w:r w:rsidRPr="00CA3884">
        <w:rPr>
          <w:rFonts w:ascii="Hiragino Kaku Gothic Pro W3" w:eastAsia="Hiragino Kaku Gothic Pro W3" w:hAnsi="Hiragino Kaku Gothic Pro W3"/>
          <w:color w:val="538135" w:themeColor="accent6" w:themeShade="BF"/>
        </w:rPr>
        <w:t>2018</w:t>
      </w:r>
      <w:proofErr w:type="spellStart"/>
      <w:r w:rsidRPr="00CA3884">
        <w:rPr>
          <w:rFonts w:ascii="Hiragino Kaku Gothic Pro W3" w:eastAsia="Hiragino Kaku Gothic Pro W3" w:hAnsi="Hiragino Kaku Gothic Pro W3" w:cs="MS Gothic" w:hint="eastAsia"/>
          <w:color w:val="538135" w:themeColor="accent6" w:themeShade="BF"/>
        </w:rPr>
        <w:t>年に</w:t>
      </w:r>
      <w:proofErr w:type="spellEnd"/>
      <w:r w:rsidRPr="00CA3884">
        <w:rPr>
          <w:rFonts w:ascii="Hiragino Kaku Gothic Pro W3" w:eastAsia="Hiragino Kaku Gothic Pro W3" w:hAnsi="Hiragino Kaku Gothic Pro W3"/>
          <w:color w:val="538135" w:themeColor="accent6" w:themeShade="BF"/>
        </w:rPr>
        <w:t>120</w:t>
      </w:r>
      <w:proofErr w:type="spellStart"/>
      <w:r w:rsidRPr="00CA3884">
        <w:rPr>
          <w:rFonts w:ascii="Hiragino Kaku Gothic Pro W3" w:eastAsia="Hiragino Kaku Gothic Pro W3" w:hAnsi="Hiragino Kaku Gothic Pro W3" w:cs="MS Gothic" w:hint="eastAsia"/>
          <w:color w:val="538135" w:themeColor="accent6" w:themeShade="BF"/>
        </w:rPr>
        <w:t>歳になりました</w:t>
      </w:r>
      <w:proofErr w:type="spellEnd"/>
      <w:r w:rsidRPr="00CA3884">
        <w:rPr>
          <w:rFonts w:ascii="Hiragino Kaku Gothic Pro W3" w:eastAsia="Hiragino Kaku Gothic Pro W3" w:hAnsi="Hiragino Kaku Gothic Pro W3" w:cs="MS Gothic" w:hint="eastAsia"/>
          <w:color w:val="538135" w:themeColor="accent6" w:themeShade="BF"/>
        </w:rPr>
        <w:t>。</w:t>
      </w:r>
      <w:r w:rsidR="004B5852" w:rsidRPr="00CA3884">
        <w:rPr>
          <w:rFonts w:ascii="Hiragino Kaku Gothic Pro W3" w:eastAsia="Hiragino Kaku Gothic Pro W3" w:hAnsi="Hiragino Kaku Gothic Pro W3" w:cs="MS Gothic" w:hint="eastAsia"/>
          <w:color w:val="538135" w:themeColor="accent6" w:themeShade="BF"/>
          <w:lang w:val="en-US" w:eastAsia="ja-JP"/>
        </w:rPr>
        <w:t>（</w:t>
      </w:r>
      <w:r w:rsidR="004B5852">
        <w:rPr>
          <w:rFonts w:ascii="Hiragino Kaku Gothic Pro W3" w:eastAsia="Hiragino Kaku Gothic Pro W3" w:hAnsi="Hiragino Kaku Gothic Pro W3" w:cs="MS Gothic" w:hint="eastAsia"/>
          <w:color w:val="538135" w:themeColor="accent6" w:themeShade="BF"/>
          <w:lang w:eastAsia="ja-JP"/>
        </w:rPr>
        <w:t>ロシア語バージョン）</w:t>
      </w:r>
    </w:p>
    <w:p w14:paraId="50AE4F39" w14:textId="77777777" w:rsidR="00CA3884" w:rsidRDefault="00CA3884" w:rsidP="00A65102">
      <w:pPr>
        <w:pStyle w:val="SubHeadersBodyBold12ptbefore"/>
        <w:rPr>
          <w:rFonts w:ascii="Hiragino Kaku Gothic Pro W6" w:eastAsia="Hiragino Kaku Gothic Pro W6" w:hAnsi="Hiragino Kaku Gothic Pro W6" w:cs="MS Mincho"/>
          <w:bCs/>
          <w:color w:val="538135" w:themeColor="accent6" w:themeShade="BF"/>
          <w:lang w:eastAsia="ja-JP"/>
        </w:rPr>
      </w:pPr>
    </w:p>
    <w:p w14:paraId="19CB7D93" w14:textId="77777777" w:rsidR="00CA3884" w:rsidRDefault="00CA3884" w:rsidP="00A65102">
      <w:pPr>
        <w:pStyle w:val="SubHeadersBodyBold12ptbefore"/>
        <w:rPr>
          <w:rFonts w:ascii="Hiragino Kaku Gothic Pro W6" w:eastAsia="Hiragino Kaku Gothic Pro W6" w:hAnsi="Hiragino Kaku Gothic Pro W6" w:cs="MS Mincho"/>
          <w:bCs/>
          <w:color w:val="538135" w:themeColor="accent6" w:themeShade="BF"/>
          <w:lang w:eastAsia="ja-JP"/>
        </w:rPr>
      </w:pPr>
    </w:p>
    <w:p w14:paraId="619530F2" w14:textId="77777777" w:rsidR="00CA3884" w:rsidRDefault="00CA3884" w:rsidP="00A65102">
      <w:pPr>
        <w:pStyle w:val="SubHeadersBodyBold12ptbefore"/>
        <w:rPr>
          <w:rFonts w:ascii="Hiragino Kaku Gothic Pro W6" w:eastAsia="Hiragino Kaku Gothic Pro W6" w:hAnsi="Hiragino Kaku Gothic Pro W6" w:cs="MS Mincho"/>
          <w:bCs/>
          <w:color w:val="538135" w:themeColor="accent6" w:themeShade="BF"/>
          <w:lang w:eastAsia="ja-JP"/>
        </w:rPr>
      </w:pPr>
    </w:p>
    <w:p w14:paraId="5C20B169" w14:textId="77777777" w:rsidR="00CA3884" w:rsidRDefault="00CA3884" w:rsidP="00A65102">
      <w:pPr>
        <w:pStyle w:val="SubHeadersBodyBold12ptbefore"/>
        <w:rPr>
          <w:rFonts w:ascii="Hiragino Kaku Gothic Pro W6" w:eastAsia="Hiragino Kaku Gothic Pro W6" w:hAnsi="Hiragino Kaku Gothic Pro W6" w:cs="MS Mincho"/>
          <w:bCs/>
          <w:color w:val="538135" w:themeColor="accent6" w:themeShade="BF"/>
          <w:lang w:eastAsia="ja-JP"/>
        </w:rPr>
      </w:pPr>
    </w:p>
    <w:p w14:paraId="39B752F8" w14:textId="77777777" w:rsidR="00CA3884" w:rsidRDefault="00CA3884" w:rsidP="00A65102">
      <w:pPr>
        <w:pStyle w:val="SubHeadersBodyBold12ptbefore"/>
        <w:rPr>
          <w:rFonts w:ascii="Hiragino Kaku Gothic Pro W6" w:eastAsia="Hiragino Kaku Gothic Pro W6" w:hAnsi="Hiragino Kaku Gothic Pro W6" w:cs="MS Mincho"/>
          <w:bCs/>
          <w:color w:val="538135" w:themeColor="accent6" w:themeShade="BF"/>
          <w:lang w:eastAsia="ja-JP"/>
        </w:rPr>
      </w:pPr>
    </w:p>
    <w:p w14:paraId="3FE25483" w14:textId="77777777" w:rsidR="00CA3884" w:rsidRDefault="00CA3884" w:rsidP="00A65102">
      <w:pPr>
        <w:pStyle w:val="SubHeadersBodyBold12ptbefore"/>
        <w:rPr>
          <w:rFonts w:ascii="Hiragino Kaku Gothic Pro W6" w:eastAsia="Hiragino Kaku Gothic Pro W6" w:hAnsi="Hiragino Kaku Gothic Pro W6" w:cs="MS Mincho"/>
          <w:bCs/>
          <w:color w:val="538135" w:themeColor="accent6" w:themeShade="BF"/>
          <w:lang w:eastAsia="ja-JP"/>
        </w:rPr>
      </w:pPr>
    </w:p>
    <w:p w14:paraId="35F7E438" w14:textId="77777777" w:rsidR="00CA3884" w:rsidRDefault="00CA3884" w:rsidP="00A65102">
      <w:pPr>
        <w:pStyle w:val="SubHeadersBodyBold12ptbefore"/>
        <w:rPr>
          <w:rFonts w:ascii="Hiragino Kaku Gothic Pro W6" w:eastAsia="Hiragino Kaku Gothic Pro W6" w:hAnsi="Hiragino Kaku Gothic Pro W6" w:cs="MS Mincho"/>
          <w:bCs/>
          <w:color w:val="538135" w:themeColor="accent6" w:themeShade="BF"/>
          <w:lang w:eastAsia="ja-JP"/>
        </w:rPr>
      </w:pPr>
    </w:p>
    <w:p w14:paraId="5BC307C0" w14:textId="68D1069F" w:rsidR="00A65102" w:rsidRPr="00CA3884" w:rsidRDefault="00593EE8" w:rsidP="00A65102">
      <w:pPr>
        <w:pStyle w:val="SubHeadersBodyBold12ptbefore"/>
        <w:rPr>
          <w:rFonts w:ascii="Hiragino Kaku Gothic Pro W6" w:eastAsia="Hiragino Kaku Gothic Pro W6" w:hAnsi="Hiragino Kaku Gothic Pro W6"/>
          <w:bCs/>
          <w:color w:val="538135" w:themeColor="accent6" w:themeShade="BF"/>
          <w:lang w:val="en-US"/>
        </w:rPr>
      </w:pPr>
      <w:r w:rsidRPr="00593EE8">
        <w:rPr>
          <w:rFonts w:ascii="Hiragino Kaku Gothic Pro W6" w:eastAsia="Hiragino Kaku Gothic Pro W6" w:hAnsi="Hiragino Kaku Gothic Pro W6" w:cs="MS Mincho" w:hint="eastAsia"/>
          <w:bCs/>
          <w:color w:val="538135" w:themeColor="accent6" w:themeShade="BF"/>
          <w:lang w:eastAsia="ja-JP"/>
        </w:rPr>
        <w:lastRenderedPageBreak/>
        <w:t>８</w:t>
      </w:r>
      <w:r w:rsidRPr="00593EE8">
        <w:rPr>
          <w:rFonts w:ascii="Hiragino Kaku Gothic Pro W6" w:eastAsia="Hiragino Kaku Gothic Pro W6" w:hAnsi="Hiragino Kaku Gothic Pro W6" w:cs="MS Mincho" w:hint="eastAsia"/>
          <w:bCs/>
          <w:color w:val="538135" w:themeColor="accent6" w:themeShade="BF"/>
          <w:lang w:val="ru-RU" w:eastAsia="ja-JP"/>
        </w:rPr>
        <w:t>ページ目</w:t>
      </w:r>
    </w:p>
    <w:p w14:paraId="640D2CE9" w14:textId="77777777" w:rsidR="00A65102" w:rsidRDefault="00A65102" w:rsidP="00A65102">
      <w:pPr>
        <w:ind w:left="360"/>
        <w:rPr>
          <w:color w:val="5B9BD5" w:themeColor="accent1"/>
        </w:rPr>
      </w:pPr>
      <w:r w:rsidRPr="00495958">
        <w:rPr>
          <w:color w:val="5B9BD5" w:themeColor="accent1"/>
        </w:rPr>
        <w:t>arthouse-letterpress.ru</w:t>
      </w:r>
    </w:p>
    <w:p w14:paraId="6880D084" w14:textId="77777777" w:rsidR="00A65102" w:rsidRDefault="00A65102" w:rsidP="00A65102">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30CC4B0B" w14:textId="77777777" w:rsidR="00A65102" w:rsidRDefault="00A65102" w:rsidP="00A65102">
      <w:pPr>
        <w:ind w:left="360"/>
        <w:rPr>
          <w:color w:val="5B9BD5" w:themeColor="accent1"/>
        </w:rPr>
      </w:pPr>
    </w:p>
    <w:p w14:paraId="2867BED6" w14:textId="77777777" w:rsidR="00A65102" w:rsidRDefault="00A65102" w:rsidP="00A65102">
      <w:pPr>
        <w:ind w:left="360"/>
        <w:rPr>
          <w:color w:val="5B9BD5" w:themeColor="accent1"/>
        </w:rPr>
      </w:pPr>
      <w:hyperlink r:id="rId20" w:history="1">
        <w:r w:rsidRPr="00AC0C2B">
          <w:rPr>
            <w:rStyle w:val="Hyperlink"/>
          </w:rPr>
          <w:t>letterpressarthouse@gmail.com</w:t>
        </w:r>
      </w:hyperlink>
    </w:p>
    <w:p w14:paraId="2F10E96A" w14:textId="77777777" w:rsidR="00A65102" w:rsidRDefault="00A65102" w:rsidP="00A65102">
      <w:pPr>
        <w:ind w:left="360"/>
        <w:rPr>
          <w:color w:val="5B9BD5" w:themeColor="accent1"/>
        </w:rPr>
      </w:pPr>
    </w:p>
    <w:p w14:paraId="36D760E6" w14:textId="77777777" w:rsidR="00A65102" w:rsidRDefault="00A65102" w:rsidP="00A65102">
      <w:pPr>
        <w:ind w:left="360"/>
        <w:rPr>
          <w:color w:val="5B9BD5" w:themeColor="accent1"/>
        </w:rPr>
      </w:pPr>
      <w:r w:rsidRPr="00495958">
        <w:rPr>
          <w:color w:val="5B9BD5" w:themeColor="accent1"/>
        </w:rPr>
        <w:t>+7 987 290 48 90</w:t>
      </w:r>
    </w:p>
    <w:p w14:paraId="7FAD25C7" w14:textId="77777777" w:rsidR="00A65102" w:rsidRDefault="00A65102" w:rsidP="00A65102">
      <w:pPr>
        <w:ind w:left="360"/>
        <w:rPr>
          <w:color w:val="5B9BD5" w:themeColor="accent1"/>
        </w:rPr>
      </w:pPr>
    </w:p>
    <w:p w14:paraId="308F3569" w14:textId="77777777" w:rsidR="00A65102" w:rsidRPr="00A65102" w:rsidRDefault="00A65102" w:rsidP="00A65102">
      <w:pPr>
        <w:ind w:left="360"/>
        <w:rPr>
          <w:color w:val="5B9BD5" w:themeColor="accent1"/>
          <w:lang w:val="ru-RU"/>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A65102">
        <w:rPr>
          <w:color w:val="5B9BD5" w:themeColor="accent1"/>
          <w:lang w:val="ru-RU"/>
        </w:rPr>
        <w:t>420108</w:t>
      </w:r>
    </w:p>
    <w:p w14:paraId="0100C933" w14:textId="77777777" w:rsidR="00A65102" w:rsidRPr="00A65102" w:rsidRDefault="00A65102" w:rsidP="00A65102">
      <w:pPr>
        <w:ind w:left="360"/>
        <w:rPr>
          <w:color w:val="5B9BD5" w:themeColor="accent1"/>
          <w:lang w:val="ru-RU"/>
        </w:rPr>
      </w:pPr>
      <w:r w:rsidRPr="00A65102">
        <w:rPr>
          <w:color w:val="5B9BD5" w:themeColor="accent1"/>
          <w:lang w:val="ru-RU"/>
        </w:rPr>
        <w:t xml:space="preserve">г. Казань, ул. </w:t>
      </w:r>
      <w:proofErr w:type="spellStart"/>
      <w:r w:rsidRPr="004A6ABE">
        <w:rPr>
          <w:color w:val="5B9BD5" w:themeColor="accent1"/>
          <w:lang w:val="ru-RU"/>
        </w:rPr>
        <w:t>Девятаева</w:t>
      </w:r>
      <w:proofErr w:type="spellEnd"/>
      <w:r w:rsidRPr="004A6ABE">
        <w:rPr>
          <w:color w:val="5B9BD5" w:themeColor="accent1"/>
          <w:lang w:val="ru-RU"/>
        </w:rPr>
        <w:t xml:space="preserve"> 15, 3 этаж. республика </w:t>
      </w:r>
      <w:proofErr w:type="spellStart"/>
      <w:r w:rsidRPr="004A6ABE">
        <w:rPr>
          <w:color w:val="5B9BD5" w:themeColor="accent1"/>
          <w:lang w:val="ru-RU"/>
        </w:rPr>
        <w:t>татарстан</w:t>
      </w:r>
      <w:proofErr w:type="spellEnd"/>
      <w:r w:rsidRPr="004A6ABE">
        <w:rPr>
          <w:color w:val="5B9BD5" w:themeColor="accent1"/>
          <w:lang w:val="ru-RU"/>
        </w:rPr>
        <w:t xml:space="preserve">. Российская Федерация. </w:t>
      </w:r>
      <w:r w:rsidRPr="00A65102">
        <w:rPr>
          <w:color w:val="5B9BD5" w:themeColor="accent1"/>
          <w:lang w:val="ru-RU"/>
        </w:rPr>
        <w:t>420108</w:t>
      </w:r>
    </w:p>
    <w:p w14:paraId="16336B04" w14:textId="77777777" w:rsidR="00A65102" w:rsidRPr="00A65102" w:rsidRDefault="00A65102" w:rsidP="00A65102">
      <w:pPr>
        <w:ind w:left="360"/>
        <w:rPr>
          <w:color w:val="5B9BD5" w:themeColor="accent1"/>
          <w:lang w:val="ru-RU"/>
        </w:rPr>
      </w:pPr>
    </w:p>
    <w:p w14:paraId="4D9D48DA" w14:textId="1F57DF73" w:rsidR="00A65102" w:rsidRPr="00A65102" w:rsidRDefault="004B5852" w:rsidP="00A65102">
      <w:pPr>
        <w:ind w:left="360"/>
        <w:rPr>
          <w:color w:val="5B9BD5" w:themeColor="accent1"/>
          <w:lang w:val="ru-RU"/>
        </w:rPr>
      </w:pPr>
      <w:r w:rsidRPr="004B5852">
        <w:rPr>
          <w:rFonts w:ascii="Hiragino Kaku Gothic Pro W3" w:eastAsia="Hiragino Kaku Gothic Pro W3" w:hAnsi="Hiragino Kaku Gothic Pro W3" w:cs="MS Mincho" w:hint="eastAsia"/>
          <w:color w:val="538135" w:themeColor="accent6" w:themeShade="BF"/>
          <w:lang w:val="ru-RU" w:eastAsia="ja-JP"/>
        </w:rPr>
        <w:t>私たちをフォローしてね</w:t>
      </w:r>
      <w:r>
        <w:rPr>
          <w:rFonts w:ascii="MS Mincho" w:eastAsia="MS Mincho" w:hAnsi="MS Mincho" w:cs="MS Mincho" w:hint="eastAsia"/>
          <w:color w:val="5B9BD5" w:themeColor="accent1"/>
          <w:lang w:val="ru-RU" w:eastAsia="ja-JP"/>
        </w:rPr>
        <w:t xml:space="preserve">　</w:t>
      </w:r>
      <w:r w:rsidR="00A65102" w:rsidRPr="00A65102">
        <w:rPr>
          <w:color w:val="5B9BD5" w:themeColor="accent1"/>
          <w:lang w:val="ru-RU"/>
        </w:rPr>
        <w:t>—</w:t>
      </w:r>
      <w:r>
        <w:rPr>
          <w:color w:val="5B9BD5" w:themeColor="accent1"/>
          <w:lang w:val="ru-RU"/>
        </w:rPr>
        <w:t xml:space="preserve"> </w:t>
      </w:r>
      <w:r w:rsidR="00A65102" w:rsidRPr="00A65102">
        <w:rPr>
          <w:color w:val="5B9BD5" w:themeColor="accent1"/>
          <w:lang w:val="ru-RU"/>
        </w:rPr>
        <w:t xml:space="preserve"> СЛЕДИТЕ ЗА НАМИ: </w:t>
      </w:r>
      <w:r w:rsidR="00A65102" w:rsidRPr="00495958">
        <w:rPr>
          <w:color w:val="5B9BD5" w:themeColor="accent1"/>
        </w:rPr>
        <w:t>arthouse</w:t>
      </w:r>
      <w:r w:rsidR="00A65102" w:rsidRPr="00A65102">
        <w:rPr>
          <w:color w:val="5B9BD5" w:themeColor="accent1"/>
          <w:lang w:val="ru-RU"/>
        </w:rPr>
        <w:t>_</w:t>
      </w:r>
      <w:r w:rsidR="00A65102" w:rsidRPr="00495958">
        <w:rPr>
          <w:color w:val="5B9BD5" w:themeColor="accent1"/>
        </w:rPr>
        <w:t>letterpress</w:t>
      </w:r>
    </w:p>
    <w:p w14:paraId="5CFE3559" w14:textId="3C466E9F" w:rsidR="002319E4" w:rsidRPr="004B5852" w:rsidRDefault="002319E4" w:rsidP="00A65102">
      <w:pPr>
        <w:ind w:left="360"/>
        <w:rPr>
          <w:rFonts w:ascii="Hiragino Kaku Gothic Pro W3" w:eastAsia="Hiragino Kaku Gothic Pro W3" w:hAnsi="Hiragino Kaku Gothic Pro W3"/>
          <w:color w:val="538135" w:themeColor="accent6" w:themeShade="BF"/>
          <w:lang w:val="ru-RU"/>
        </w:rPr>
      </w:pPr>
      <w:proofErr w:type="spellStart"/>
      <w:r w:rsidRPr="004B5852">
        <w:rPr>
          <w:rFonts w:ascii="Hiragino Kaku Gothic Pro W3" w:eastAsia="Hiragino Kaku Gothic Pro W3" w:hAnsi="Hiragino Kaku Gothic Pro W3" w:cs="MS Gothic" w:hint="eastAsia"/>
          <w:color w:val="538135" w:themeColor="accent6" w:themeShade="BF"/>
        </w:rPr>
        <w:t>美学とシンプルさは私たちにとって非常に重要です、私たちは</w:t>
      </w:r>
      <w:proofErr w:type="spellEnd"/>
      <w:r w:rsidRPr="004B5852">
        <w:rPr>
          <w:rFonts w:ascii="Hiragino Kaku Gothic Pro W3" w:eastAsia="Hiragino Kaku Gothic Pro W3" w:hAnsi="Hiragino Kaku Gothic Pro W3"/>
          <w:color w:val="538135" w:themeColor="accent6" w:themeShade="BF"/>
        </w:rPr>
        <w:t>Instagram</w:t>
      </w:r>
      <w:proofErr w:type="spellStart"/>
      <w:r w:rsidRPr="004B5852">
        <w:rPr>
          <w:rFonts w:ascii="Hiragino Kaku Gothic Pro W3" w:eastAsia="Hiragino Kaku Gothic Pro W3" w:hAnsi="Hiragino Kaku Gothic Pro W3" w:cs="MS Gothic" w:hint="eastAsia"/>
          <w:color w:val="538135" w:themeColor="accent6" w:themeShade="BF"/>
        </w:rPr>
        <w:t>のアカウントで私たちの哲学を続けています</w:t>
      </w:r>
      <w:proofErr w:type="spellEnd"/>
      <w:r w:rsidRPr="004B5852">
        <w:rPr>
          <w:rFonts w:ascii="Hiragino Kaku Gothic Pro W3" w:eastAsia="Hiragino Kaku Gothic Pro W3" w:hAnsi="Hiragino Kaku Gothic Pro W3" w:cs="MS Gothic" w:hint="eastAsia"/>
          <w:color w:val="538135" w:themeColor="accent6" w:themeShade="BF"/>
        </w:rPr>
        <w:t>。</w:t>
      </w:r>
    </w:p>
    <w:p w14:paraId="0421A6A7" w14:textId="77777777" w:rsidR="00A65102" w:rsidRPr="004A6ABE" w:rsidRDefault="00A65102" w:rsidP="00A65102">
      <w:pPr>
        <w:ind w:left="360"/>
        <w:rPr>
          <w:color w:val="5B9BD5" w:themeColor="accent1"/>
          <w:lang w:val="ru-RU"/>
        </w:rPr>
      </w:pPr>
      <w:r w:rsidRPr="004A6ABE">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4A6ABE">
        <w:rPr>
          <w:color w:val="5B9BD5" w:themeColor="accent1"/>
          <w:lang w:val="ru-RU"/>
        </w:rPr>
        <w:t xml:space="preserve">. </w:t>
      </w:r>
    </w:p>
    <w:p w14:paraId="1A0303CD" w14:textId="77777777" w:rsidR="00A65102" w:rsidRPr="004A6ABE" w:rsidRDefault="00A65102" w:rsidP="00A65102">
      <w:pPr>
        <w:rPr>
          <w:lang w:val="ru-RU"/>
        </w:rPr>
      </w:pPr>
    </w:p>
    <w:p w14:paraId="3DA2A42B" w14:textId="77777777" w:rsidR="002A23FA" w:rsidRPr="004A6ABE" w:rsidRDefault="002A23FA" w:rsidP="00A7471B">
      <w:pPr>
        <w:rPr>
          <w:lang w:val="ru-RU"/>
        </w:rPr>
      </w:pPr>
    </w:p>
    <w:sectPr w:rsidR="002A23FA" w:rsidRPr="004A6ABE"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004242" w14:textId="77777777" w:rsidR="0023764D" w:rsidRDefault="0023764D" w:rsidP="0016367F">
      <w:r>
        <w:separator/>
      </w:r>
    </w:p>
    <w:p w14:paraId="06FAB5F2" w14:textId="77777777" w:rsidR="0023764D" w:rsidRDefault="0023764D" w:rsidP="0016367F"/>
    <w:p w14:paraId="5B22C1D4" w14:textId="77777777" w:rsidR="0023764D" w:rsidRDefault="0023764D" w:rsidP="0016367F"/>
    <w:p w14:paraId="5F72D5B4" w14:textId="77777777" w:rsidR="0023764D" w:rsidRDefault="0023764D" w:rsidP="0016367F"/>
    <w:p w14:paraId="537D459D" w14:textId="77777777" w:rsidR="0023764D" w:rsidRDefault="0023764D" w:rsidP="0016367F"/>
    <w:p w14:paraId="07E46F1B" w14:textId="77777777" w:rsidR="0023764D" w:rsidRDefault="0023764D" w:rsidP="0016367F"/>
    <w:p w14:paraId="618714D5" w14:textId="77777777" w:rsidR="0023764D" w:rsidRDefault="0023764D" w:rsidP="0016367F"/>
    <w:p w14:paraId="163707CC" w14:textId="77777777" w:rsidR="0023764D" w:rsidRDefault="0023764D" w:rsidP="00280421"/>
  </w:endnote>
  <w:endnote w:type="continuationSeparator" w:id="0">
    <w:p w14:paraId="326745EC" w14:textId="77777777" w:rsidR="0023764D" w:rsidRDefault="0023764D" w:rsidP="0016367F">
      <w:r>
        <w:continuationSeparator/>
      </w:r>
    </w:p>
    <w:p w14:paraId="3EF235D7" w14:textId="77777777" w:rsidR="0023764D" w:rsidRDefault="0023764D" w:rsidP="0016367F"/>
    <w:p w14:paraId="6D086167" w14:textId="77777777" w:rsidR="0023764D" w:rsidRDefault="0023764D" w:rsidP="0016367F"/>
    <w:p w14:paraId="758DA6A0" w14:textId="77777777" w:rsidR="0023764D" w:rsidRDefault="0023764D" w:rsidP="0016367F"/>
    <w:p w14:paraId="563E2BDB" w14:textId="77777777" w:rsidR="0023764D" w:rsidRDefault="0023764D" w:rsidP="0016367F"/>
    <w:p w14:paraId="2A254168" w14:textId="77777777" w:rsidR="0023764D" w:rsidRDefault="0023764D" w:rsidP="0016367F"/>
    <w:p w14:paraId="724B0C3E" w14:textId="77777777" w:rsidR="0023764D" w:rsidRDefault="0023764D" w:rsidP="0016367F"/>
    <w:p w14:paraId="4421A215" w14:textId="77777777" w:rsidR="0023764D" w:rsidRDefault="0023764D"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Hiragino Kaku Gothic Pro W3">
    <w:panose1 w:val="020B0300000000000000"/>
    <w:charset w:val="80"/>
    <w:family w:val="swiss"/>
    <w:pitch w:val="variable"/>
    <w:sig w:usb0="E00002FF" w:usb1="7AC7FFFF" w:usb2="00000012" w:usb3="00000000" w:csb0="0002000D" w:csb1="00000000"/>
  </w:font>
  <w:font w:name="Hiragino Kaku Gothic Pro W6">
    <w:panose1 w:val="020B0600000000000000"/>
    <w:charset w:val="80"/>
    <w:family w:val="swiss"/>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114006"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114006" w:rsidRPr="00B96D60" w:rsidRDefault="00114006" w:rsidP="0016367F">
          <w:pPr>
            <w:rPr>
              <w:sz w:val="16"/>
              <w:szCs w:val="16"/>
            </w:rPr>
          </w:pPr>
          <w:r w:rsidRPr="00B96D60">
            <w:rPr>
              <w:sz w:val="16"/>
              <w:szCs w:val="16"/>
            </w:rPr>
            <w:t>Date: 13.07.19</w:t>
          </w:r>
        </w:p>
        <w:p w14:paraId="53812AFB" w14:textId="79297142" w:rsidR="00114006" w:rsidRPr="00B96D60" w:rsidRDefault="00114006" w:rsidP="0016367F">
          <w:pPr>
            <w:rPr>
              <w:sz w:val="16"/>
              <w:szCs w:val="16"/>
            </w:rPr>
          </w:pPr>
          <w:r w:rsidRPr="00B96D60">
            <w:rPr>
              <w:sz w:val="16"/>
              <w:szCs w:val="16"/>
            </w:rPr>
            <w:t>WSC2019_TP40_Day1_</w:t>
          </w:r>
          <w:r>
            <w:rPr>
              <w:sz w:val="16"/>
              <w:szCs w:val="16"/>
            </w:rPr>
            <w:t>JP</w:t>
          </w:r>
        </w:p>
      </w:tc>
      <w:tc>
        <w:tcPr>
          <w:tcW w:w="2410" w:type="dxa"/>
          <w:tcBorders>
            <w:top w:val="single" w:sz="48" w:space="0" w:color="003B5C"/>
            <w:left w:val="nil"/>
            <w:bottom w:val="nil"/>
            <w:right w:val="nil"/>
          </w:tcBorders>
          <w:vAlign w:val="center"/>
          <w:hideMark/>
        </w:tcPr>
        <w:p w14:paraId="2D67164B" w14:textId="2EA38D71" w:rsidR="00114006" w:rsidRPr="00B96D60" w:rsidRDefault="00114006"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114006" w:rsidRPr="00B96D60" w:rsidRDefault="00114006"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114006" w:rsidRPr="00B96D60" w:rsidRDefault="00114006"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114006" w:rsidRPr="00B96D60" w:rsidRDefault="00114006"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5C1864CB" w:rsidR="00114006" w:rsidRPr="00453B91" w:rsidRDefault="00114006" w:rsidP="0016367F">
    <w:pPr>
      <w:pStyle w:val="Footer"/>
    </w:pPr>
    <w:r>
      <w:t>WSC2019_TP40_Day1_JP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9DD759" w14:textId="77777777" w:rsidR="0023764D" w:rsidRDefault="0023764D" w:rsidP="0016367F">
      <w:r>
        <w:separator/>
      </w:r>
    </w:p>
    <w:p w14:paraId="025B4495" w14:textId="77777777" w:rsidR="0023764D" w:rsidRDefault="0023764D" w:rsidP="0016367F"/>
    <w:p w14:paraId="0262B40A" w14:textId="77777777" w:rsidR="0023764D" w:rsidRDefault="0023764D" w:rsidP="0016367F"/>
    <w:p w14:paraId="1FA1A80C" w14:textId="77777777" w:rsidR="0023764D" w:rsidRDefault="0023764D" w:rsidP="0016367F"/>
    <w:p w14:paraId="17B8989E" w14:textId="77777777" w:rsidR="0023764D" w:rsidRDefault="0023764D" w:rsidP="0016367F"/>
    <w:p w14:paraId="1FC3A371" w14:textId="77777777" w:rsidR="0023764D" w:rsidRDefault="0023764D" w:rsidP="00280421"/>
  </w:footnote>
  <w:footnote w:type="continuationSeparator" w:id="0">
    <w:p w14:paraId="5A2D4755" w14:textId="77777777" w:rsidR="0023764D" w:rsidRDefault="0023764D" w:rsidP="0016367F">
      <w:r>
        <w:continuationSeparator/>
      </w:r>
    </w:p>
    <w:p w14:paraId="16166491" w14:textId="77777777" w:rsidR="0023764D" w:rsidRDefault="0023764D" w:rsidP="0016367F"/>
    <w:p w14:paraId="741CDC99" w14:textId="77777777" w:rsidR="0023764D" w:rsidRDefault="0023764D" w:rsidP="0016367F"/>
    <w:p w14:paraId="1247D631" w14:textId="77777777" w:rsidR="0023764D" w:rsidRDefault="0023764D" w:rsidP="0016367F"/>
    <w:p w14:paraId="68F0CBF9" w14:textId="77777777" w:rsidR="0023764D" w:rsidRDefault="0023764D" w:rsidP="0016367F"/>
    <w:p w14:paraId="78CDF5CE" w14:textId="77777777" w:rsidR="0023764D" w:rsidRDefault="0023764D" w:rsidP="0016367F"/>
    <w:p w14:paraId="105BE4B0" w14:textId="77777777" w:rsidR="0023764D" w:rsidRDefault="0023764D" w:rsidP="0016367F"/>
    <w:p w14:paraId="3060E95D" w14:textId="77777777" w:rsidR="0023764D" w:rsidRDefault="0023764D"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114006" w:rsidRDefault="00114006"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114006" w:rsidRDefault="00114006"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1E0290"/>
    <w:multiLevelType w:val="hybridMultilevel"/>
    <w:tmpl w:val="0BFE7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21"/>
  </w:num>
  <w:num w:numId="14">
    <w:abstractNumId w:val="11"/>
    <w:lvlOverride w:ilvl="0">
      <w:startOverride w:val="1"/>
    </w:lvlOverride>
  </w:num>
  <w:num w:numId="15">
    <w:abstractNumId w:val="15"/>
  </w:num>
  <w:num w:numId="16">
    <w:abstractNumId w:val="13"/>
  </w:num>
  <w:num w:numId="17">
    <w:abstractNumId w:val="10"/>
  </w:num>
  <w:num w:numId="18">
    <w:abstractNumId w:val="27"/>
  </w:num>
  <w:num w:numId="19">
    <w:abstractNumId w:val="14"/>
  </w:num>
  <w:num w:numId="20">
    <w:abstractNumId w:val="26"/>
  </w:num>
  <w:num w:numId="21">
    <w:abstractNumId w:val="25"/>
  </w:num>
  <w:num w:numId="22">
    <w:abstractNumId w:val="16"/>
  </w:num>
  <w:num w:numId="23">
    <w:abstractNumId w:val="24"/>
  </w:num>
  <w:num w:numId="24">
    <w:abstractNumId w:val="20"/>
  </w:num>
  <w:num w:numId="25">
    <w:abstractNumId w:val="23"/>
  </w:num>
  <w:num w:numId="26">
    <w:abstractNumId w:val="12"/>
  </w:num>
  <w:num w:numId="27">
    <w:abstractNumId w:val="17"/>
  </w:num>
  <w:num w:numId="28">
    <w:abstractNumId w:val="28"/>
  </w:num>
  <w:num w:numId="29">
    <w:abstractNumId w:val="19"/>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A211A"/>
    <w:rsid w:val="000C351E"/>
    <w:rsid w:val="000D576D"/>
    <w:rsid w:val="000E219D"/>
    <w:rsid w:val="000E240E"/>
    <w:rsid w:val="000E5A11"/>
    <w:rsid w:val="000E6E4E"/>
    <w:rsid w:val="000F4A5C"/>
    <w:rsid w:val="000F729A"/>
    <w:rsid w:val="00110014"/>
    <w:rsid w:val="00114006"/>
    <w:rsid w:val="001172EF"/>
    <w:rsid w:val="0012553C"/>
    <w:rsid w:val="0013144A"/>
    <w:rsid w:val="00134547"/>
    <w:rsid w:val="00156CA1"/>
    <w:rsid w:val="001571FB"/>
    <w:rsid w:val="0016367F"/>
    <w:rsid w:val="00171B69"/>
    <w:rsid w:val="00183BCA"/>
    <w:rsid w:val="00192D2B"/>
    <w:rsid w:val="0019564F"/>
    <w:rsid w:val="001A30E2"/>
    <w:rsid w:val="001A545D"/>
    <w:rsid w:val="001A554B"/>
    <w:rsid w:val="001B00B5"/>
    <w:rsid w:val="001B14C5"/>
    <w:rsid w:val="001C5228"/>
    <w:rsid w:val="001C5F88"/>
    <w:rsid w:val="001C6B44"/>
    <w:rsid w:val="001E4FDC"/>
    <w:rsid w:val="002041D3"/>
    <w:rsid w:val="002057EF"/>
    <w:rsid w:val="002126CD"/>
    <w:rsid w:val="002168C9"/>
    <w:rsid w:val="00227C05"/>
    <w:rsid w:val="002319E4"/>
    <w:rsid w:val="00233084"/>
    <w:rsid w:val="0023764D"/>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40348"/>
    <w:rsid w:val="00351A2E"/>
    <w:rsid w:val="00356625"/>
    <w:rsid w:val="00357CB1"/>
    <w:rsid w:val="003768D1"/>
    <w:rsid w:val="0038099A"/>
    <w:rsid w:val="00383205"/>
    <w:rsid w:val="00383206"/>
    <w:rsid w:val="0038389A"/>
    <w:rsid w:val="00385D0A"/>
    <w:rsid w:val="00395697"/>
    <w:rsid w:val="003B328D"/>
    <w:rsid w:val="003B473A"/>
    <w:rsid w:val="003C32B5"/>
    <w:rsid w:val="003C744C"/>
    <w:rsid w:val="003C7C70"/>
    <w:rsid w:val="0040746F"/>
    <w:rsid w:val="00413188"/>
    <w:rsid w:val="004131BB"/>
    <w:rsid w:val="00426B3D"/>
    <w:rsid w:val="00433A9F"/>
    <w:rsid w:val="004442CD"/>
    <w:rsid w:val="00451DED"/>
    <w:rsid w:val="00453B91"/>
    <w:rsid w:val="004605D7"/>
    <w:rsid w:val="00462CB3"/>
    <w:rsid w:val="00471C6B"/>
    <w:rsid w:val="00472F2E"/>
    <w:rsid w:val="00475DE8"/>
    <w:rsid w:val="00495958"/>
    <w:rsid w:val="004A61D4"/>
    <w:rsid w:val="004A6ABE"/>
    <w:rsid w:val="004B1100"/>
    <w:rsid w:val="004B5852"/>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1304"/>
    <w:rsid w:val="00593EE8"/>
    <w:rsid w:val="00595D70"/>
    <w:rsid w:val="005A43EB"/>
    <w:rsid w:val="005B5B38"/>
    <w:rsid w:val="005B5B53"/>
    <w:rsid w:val="005B6E49"/>
    <w:rsid w:val="005C1F3D"/>
    <w:rsid w:val="005C7E6F"/>
    <w:rsid w:val="005D11BD"/>
    <w:rsid w:val="005F01CC"/>
    <w:rsid w:val="005F4CBB"/>
    <w:rsid w:val="00604565"/>
    <w:rsid w:val="00607105"/>
    <w:rsid w:val="00610D35"/>
    <w:rsid w:val="00611E8B"/>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C71FA"/>
    <w:rsid w:val="006C7CCF"/>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0A6D"/>
    <w:rsid w:val="00833613"/>
    <w:rsid w:val="008344FC"/>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A9E"/>
    <w:rsid w:val="008A2F66"/>
    <w:rsid w:val="008A3942"/>
    <w:rsid w:val="008B0F0E"/>
    <w:rsid w:val="008B14A8"/>
    <w:rsid w:val="008B249E"/>
    <w:rsid w:val="008B6BA4"/>
    <w:rsid w:val="008C2CF0"/>
    <w:rsid w:val="008D4392"/>
    <w:rsid w:val="008F5CF8"/>
    <w:rsid w:val="009163E3"/>
    <w:rsid w:val="00917EFE"/>
    <w:rsid w:val="00926C56"/>
    <w:rsid w:val="00935220"/>
    <w:rsid w:val="009356C1"/>
    <w:rsid w:val="00941F91"/>
    <w:rsid w:val="009454DF"/>
    <w:rsid w:val="00952F1E"/>
    <w:rsid w:val="0095786C"/>
    <w:rsid w:val="00966D5E"/>
    <w:rsid w:val="0097670C"/>
    <w:rsid w:val="0098297B"/>
    <w:rsid w:val="00987A9F"/>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65102"/>
    <w:rsid w:val="00A7471B"/>
    <w:rsid w:val="00A77E62"/>
    <w:rsid w:val="00A921A5"/>
    <w:rsid w:val="00A93E05"/>
    <w:rsid w:val="00A96007"/>
    <w:rsid w:val="00A96AFC"/>
    <w:rsid w:val="00AC3721"/>
    <w:rsid w:val="00AC6513"/>
    <w:rsid w:val="00AD731E"/>
    <w:rsid w:val="00AE25EA"/>
    <w:rsid w:val="00AE528B"/>
    <w:rsid w:val="00AE5E57"/>
    <w:rsid w:val="00B019EC"/>
    <w:rsid w:val="00B0699E"/>
    <w:rsid w:val="00B11358"/>
    <w:rsid w:val="00B2122B"/>
    <w:rsid w:val="00B24158"/>
    <w:rsid w:val="00B3090E"/>
    <w:rsid w:val="00B40AE0"/>
    <w:rsid w:val="00B40B3B"/>
    <w:rsid w:val="00B6619E"/>
    <w:rsid w:val="00B70A81"/>
    <w:rsid w:val="00B72EB4"/>
    <w:rsid w:val="00B86932"/>
    <w:rsid w:val="00B96D60"/>
    <w:rsid w:val="00BA796A"/>
    <w:rsid w:val="00BD14CD"/>
    <w:rsid w:val="00BE3BAD"/>
    <w:rsid w:val="00BE65A8"/>
    <w:rsid w:val="00BF7766"/>
    <w:rsid w:val="00C128CA"/>
    <w:rsid w:val="00C35B56"/>
    <w:rsid w:val="00C420AB"/>
    <w:rsid w:val="00C712EC"/>
    <w:rsid w:val="00C75D7A"/>
    <w:rsid w:val="00C7757F"/>
    <w:rsid w:val="00C77D08"/>
    <w:rsid w:val="00C963FD"/>
    <w:rsid w:val="00CA3884"/>
    <w:rsid w:val="00CA6044"/>
    <w:rsid w:val="00CB1799"/>
    <w:rsid w:val="00CB3E97"/>
    <w:rsid w:val="00CC61F2"/>
    <w:rsid w:val="00CD3200"/>
    <w:rsid w:val="00CE4FC3"/>
    <w:rsid w:val="00CF479D"/>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95D4F"/>
    <w:rsid w:val="00DA3F51"/>
    <w:rsid w:val="00DA4D61"/>
    <w:rsid w:val="00DA68E9"/>
    <w:rsid w:val="00DC37FC"/>
    <w:rsid w:val="00DE1B5A"/>
    <w:rsid w:val="00DF25B9"/>
    <w:rsid w:val="00E02342"/>
    <w:rsid w:val="00E10905"/>
    <w:rsid w:val="00E131E4"/>
    <w:rsid w:val="00E2688A"/>
    <w:rsid w:val="00E355A4"/>
    <w:rsid w:val="00E411A7"/>
    <w:rsid w:val="00E4251A"/>
    <w:rsid w:val="00E63A08"/>
    <w:rsid w:val="00E64155"/>
    <w:rsid w:val="00E65A56"/>
    <w:rsid w:val="00E7327B"/>
    <w:rsid w:val="00E85147"/>
    <w:rsid w:val="00E91712"/>
    <w:rsid w:val="00E947E8"/>
    <w:rsid w:val="00E962EC"/>
    <w:rsid w:val="00EA1304"/>
    <w:rsid w:val="00EB191F"/>
    <w:rsid w:val="00EB3C64"/>
    <w:rsid w:val="00EB4518"/>
    <w:rsid w:val="00EC2A25"/>
    <w:rsid w:val="00EC3796"/>
    <w:rsid w:val="00EC39B2"/>
    <w:rsid w:val="00EC60E5"/>
    <w:rsid w:val="00EC74F7"/>
    <w:rsid w:val="00ED2B92"/>
    <w:rsid w:val="00ED3C49"/>
    <w:rsid w:val="00EE014A"/>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A0688"/>
    <w:rsid w:val="00FA10F5"/>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hyperlink" Target="https://www.instagram.com/arthouse_letterpres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rthouse-letterpress.ru/" TargetMode="External"/><Relationship Id="rId2" Type="http://schemas.openxmlformats.org/officeDocument/2006/relationships/numbering" Target="numbering.xml"/><Relationship Id="rId16" Type="http://schemas.openxmlformats.org/officeDocument/2006/relationships/hyperlink" Target="http://arthouse-letterpress.ru/" TargetMode="External"/><Relationship Id="rId20"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19" Type="http://schemas.openxmlformats.org/officeDocument/2006/relationships/hyperlink" Target="mailto:letterpressarthous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88988-45C9-A344-A8E8-5E40C1355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243</TotalTime>
  <Pages>29</Pages>
  <Words>4640</Words>
  <Characters>26454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10</cp:revision>
  <cp:lastPrinted>2018-11-29T12:08:00Z</cp:lastPrinted>
  <dcterms:created xsi:type="dcterms:W3CDTF">2019-08-22T06:35:00Z</dcterms:created>
  <dcterms:modified xsi:type="dcterms:W3CDTF">2019-08-22T10:39:00Z</dcterms:modified>
</cp:coreProperties>
</file>