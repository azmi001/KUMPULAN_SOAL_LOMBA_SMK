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F6B6645" w14:textId="62FAC9A0" w:rsidR="006E6145" w:rsidRDefault="00453B91" w:rsidP="0016367F">
      <w:pPr>
        <w:pStyle w:val="a5"/>
      </w:pPr>
      <w:bookmarkStart w:id="0" w:name="_Toc386117270"/>
      <w:bookmarkStart w:id="1" w:name="_Toc386117477"/>
      <w:r>
        <w:t>Test Project</w:t>
      </w:r>
      <w:r w:rsidR="0055566F">
        <w:t xml:space="preserve"> Day 1</w:t>
      </w:r>
    </w:p>
    <w:p w14:paraId="3AC9D7E0" w14:textId="1668A9E2" w:rsidR="00453B91" w:rsidRPr="000141D4" w:rsidRDefault="0055566F" w:rsidP="0016367F">
      <w:pPr>
        <w:pStyle w:val="af3"/>
      </w:pPr>
      <w:r w:rsidRPr="000141D4">
        <w:t>Graphic Design Technology</w:t>
      </w:r>
      <w:r w:rsidRPr="000141D4">
        <w:br/>
      </w:r>
      <w:r w:rsidR="00D13B73">
        <w:rPr>
          <w:sz w:val="42"/>
          <w:szCs w:val="42"/>
        </w:rPr>
        <w:t>PT-BR</w:t>
      </w:r>
      <w:bookmarkStart w:id="2" w:name="_GoBack"/>
      <w:bookmarkEnd w:id="2"/>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9"/>
          <w:footerReference w:type="default" r:id="rId10"/>
          <w:headerReference w:type="first" r:id="rId11"/>
          <w:footerReference w:type="first" r:id="rId12"/>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3157724A" w:rsidR="00887C3D" w:rsidRPr="00ED2B92" w:rsidRDefault="00453B91" w:rsidP="00ED2B92">
      <w:pPr>
        <w:pStyle w:val="10"/>
      </w:pPr>
      <w:r>
        <w:t>Introduction to Test Project</w:t>
      </w:r>
      <w:r w:rsidR="004A2B6E">
        <w:br/>
      </w:r>
      <w:r w:rsidR="004A2B6E" w:rsidRPr="00EB3E88">
        <w:rPr>
          <w:color w:val="FF0000"/>
        </w:rPr>
        <w:t>Introdução ao projeto de teste</w:t>
      </w:r>
    </w:p>
    <w:p w14:paraId="4B4E3088" w14:textId="43C19489" w:rsidR="00EB3E88" w:rsidRPr="00EB3E88" w:rsidRDefault="00ED2B92" w:rsidP="00EB3E88">
      <w:pPr>
        <w:pStyle w:val="10"/>
      </w:pPr>
      <w:bookmarkStart w:id="3" w:name="_Toc386117271"/>
      <w:bookmarkStart w:id="4" w:name="_Toc386117478"/>
      <w:r>
        <w:t>Contents</w:t>
      </w:r>
      <w:r w:rsidR="00EB3E88">
        <w:br/>
      </w:r>
      <w:r w:rsidR="00EB3E88" w:rsidRPr="00EB3E88">
        <w:rPr>
          <w:color w:val="FF0000"/>
        </w:rPr>
        <w:t>Conteúdo</w:t>
      </w:r>
    </w:p>
    <w:p w14:paraId="53516FBC" w14:textId="77777777" w:rsidR="00EB3E88" w:rsidRPr="00EB3E88" w:rsidRDefault="00EB3E88" w:rsidP="00EB3E88"/>
    <w:p w14:paraId="56634639" w14:textId="57E08822" w:rsidR="00ED2B92" w:rsidRDefault="00ED2B92" w:rsidP="00ED2B92">
      <w:pPr>
        <w:pStyle w:val="af2"/>
        <w:numPr>
          <w:ilvl w:val="0"/>
          <w:numId w:val="29"/>
        </w:numPr>
      </w:pPr>
      <w:r>
        <w:t>WSC2019_TP40_Day1.docx (this file)</w:t>
      </w:r>
    </w:p>
    <w:p w14:paraId="5463F9F6" w14:textId="1A7946E2" w:rsidR="00EB3E88" w:rsidRDefault="00EB3E88" w:rsidP="00ED2B92">
      <w:pPr>
        <w:pStyle w:val="af2"/>
        <w:numPr>
          <w:ilvl w:val="0"/>
          <w:numId w:val="29"/>
        </w:numPr>
      </w:pPr>
      <w:r w:rsidRPr="00EB3E88">
        <w:rPr>
          <w:color w:val="FF0000"/>
        </w:rPr>
        <w:t>WSC2019_TP40_Day1. docx (este arquivo)</w:t>
      </w:r>
    </w:p>
    <w:p w14:paraId="04CAE430" w14:textId="1730756D" w:rsidR="00ED2B92" w:rsidRPr="00EB3E88" w:rsidRDefault="00ED2B92" w:rsidP="00ED2B92">
      <w:pPr>
        <w:pStyle w:val="af2"/>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0B3BD8C4" w14:textId="04F9E627" w:rsidR="00EB3E88" w:rsidRPr="00866978" w:rsidRDefault="00702D3A" w:rsidP="00EB3E88">
      <w:pPr>
        <w:pStyle w:val="af2"/>
        <w:numPr>
          <w:ilvl w:val="0"/>
          <w:numId w:val="29"/>
        </w:numPr>
      </w:pPr>
      <w:r>
        <w:rPr>
          <w:color w:val="FF0000"/>
        </w:rPr>
        <w:t>Apêndice 1.</w:t>
      </w:r>
      <w:r w:rsidR="00EB3E88" w:rsidRPr="00EB3E88">
        <w:rPr>
          <w:color w:val="FF0000"/>
        </w:rPr>
        <w:t xml:space="preserve">0 (pasta) - imagens de referência </w:t>
      </w:r>
      <w:r w:rsidR="00EB3E88">
        <w:br/>
      </w:r>
      <w:r w:rsidR="00EB3E88" w:rsidRPr="00EB3E88">
        <w:rPr>
          <w:i/>
          <w:color w:val="FF0000"/>
        </w:rPr>
        <w:t>fornecido no desktop do competidor na pasta chamada: WSC2019_TP40_Day1_CompetitorFiles</w:t>
      </w:r>
    </w:p>
    <w:p w14:paraId="718287E4" w14:textId="56820AFF" w:rsidR="00866978" w:rsidRPr="007864FB" w:rsidRDefault="00866978" w:rsidP="00866978">
      <w:pPr>
        <w:pStyle w:val="af2"/>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72A4B0D2" w14:textId="780B6496" w:rsidR="007864FB" w:rsidRPr="007864FB" w:rsidRDefault="00702D3A" w:rsidP="007864FB">
      <w:pPr>
        <w:pStyle w:val="af2"/>
        <w:numPr>
          <w:ilvl w:val="0"/>
          <w:numId w:val="29"/>
        </w:numPr>
        <w:rPr>
          <w:color w:val="FF0000"/>
        </w:rPr>
      </w:pPr>
      <w:r>
        <w:rPr>
          <w:color w:val="FF0000"/>
        </w:rPr>
        <w:t>Apêndice 1.0</w:t>
      </w:r>
      <w:r w:rsidR="00E61193">
        <w:rPr>
          <w:color w:val="FF0000"/>
        </w:rPr>
        <w:t>a – T</w:t>
      </w:r>
      <w:r w:rsidR="007864FB" w:rsidRPr="007864FB">
        <w:rPr>
          <w:color w:val="FF0000"/>
        </w:rPr>
        <w:t xml:space="preserve">exto do logo  </w:t>
      </w:r>
    </w:p>
    <w:p w14:paraId="0C534C59" w14:textId="6E8D55F9" w:rsidR="007864FB" w:rsidRPr="0039160D" w:rsidRDefault="007864FB" w:rsidP="0039160D">
      <w:pPr>
        <w:pStyle w:val="af2"/>
        <w:rPr>
          <w:i/>
          <w:color w:val="FF0000"/>
        </w:rPr>
      </w:pPr>
      <w:proofErr w:type="gramStart"/>
      <w:r w:rsidRPr="007864FB">
        <w:rPr>
          <w:i/>
          <w:color w:val="FF0000"/>
        </w:rPr>
        <w:t>fornecido</w:t>
      </w:r>
      <w:proofErr w:type="gramEnd"/>
      <w:r w:rsidRPr="007864FB">
        <w:rPr>
          <w:i/>
          <w:color w:val="FF0000"/>
        </w:rPr>
        <w:t xml:space="preserve"> no desktop do competidor na pasta chamada: WSC2019_TP40_Day1_CompetitorFiles</w:t>
      </w:r>
    </w:p>
    <w:p w14:paraId="3E2A22B6" w14:textId="366BF977" w:rsidR="00866978" w:rsidRPr="00702D3A" w:rsidRDefault="00866978" w:rsidP="00866978">
      <w:pPr>
        <w:pStyle w:val="af2"/>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6DA11FF1" w14:textId="02B160C3" w:rsidR="00702D3A" w:rsidRPr="00702D3A" w:rsidRDefault="00702D3A" w:rsidP="00702D3A">
      <w:pPr>
        <w:pStyle w:val="af2"/>
        <w:numPr>
          <w:ilvl w:val="0"/>
          <w:numId w:val="29"/>
        </w:numPr>
        <w:rPr>
          <w:color w:val="FF0000"/>
        </w:rPr>
      </w:pPr>
      <w:r>
        <w:rPr>
          <w:color w:val="FF0000"/>
        </w:rPr>
        <w:t>Apêndice 1.0</w:t>
      </w:r>
      <w:r w:rsidRPr="00702D3A">
        <w:rPr>
          <w:color w:val="FF0000"/>
        </w:rPr>
        <w:t xml:space="preserve">b – </w:t>
      </w:r>
      <w:r w:rsidR="00E61193">
        <w:rPr>
          <w:color w:val="FF0000"/>
        </w:rPr>
        <w:t>T</w:t>
      </w:r>
      <w:r w:rsidRPr="00702D3A">
        <w:rPr>
          <w:color w:val="FF0000"/>
        </w:rPr>
        <w:t xml:space="preserve">exto do cartão de visita  </w:t>
      </w:r>
    </w:p>
    <w:p w14:paraId="186B762B" w14:textId="595355F6" w:rsidR="00702D3A" w:rsidRPr="00702D3A" w:rsidRDefault="00702D3A" w:rsidP="00702D3A">
      <w:pPr>
        <w:pStyle w:val="af2"/>
        <w:rPr>
          <w:i/>
          <w:color w:val="FF0000"/>
        </w:rPr>
      </w:pPr>
      <w:proofErr w:type="gramStart"/>
      <w:r w:rsidRPr="00702D3A">
        <w:rPr>
          <w:i/>
          <w:color w:val="FF0000"/>
        </w:rPr>
        <w:t>fornecido</w:t>
      </w:r>
      <w:proofErr w:type="gramEnd"/>
      <w:r w:rsidRPr="00702D3A">
        <w:rPr>
          <w:i/>
          <w:color w:val="FF0000"/>
        </w:rPr>
        <w:t xml:space="preserve"> no desktop concorrente na pasta chamada: WSC2019_TP40_Day1_CompetitorFiles</w:t>
      </w:r>
    </w:p>
    <w:p w14:paraId="4095A250" w14:textId="1A95CBFE" w:rsidR="00ED2B92" w:rsidRPr="00702D3A" w:rsidRDefault="00ED2B92" w:rsidP="00ED2B92">
      <w:pPr>
        <w:pStyle w:val="af2"/>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30CBF07D" w14:textId="0CB18888" w:rsidR="00702D3A" w:rsidRPr="00702D3A" w:rsidRDefault="00702D3A" w:rsidP="00702D3A">
      <w:pPr>
        <w:pStyle w:val="af2"/>
        <w:numPr>
          <w:ilvl w:val="0"/>
          <w:numId w:val="29"/>
        </w:numPr>
        <w:rPr>
          <w:color w:val="FF0000"/>
        </w:rPr>
      </w:pPr>
      <w:r w:rsidRPr="00702D3A">
        <w:rPr>
          <w:color w:val="FF0000"/>
        </w:rPr>
        <w:t>Apêndice 1</w:t>
      </w:r>
      <w:r>
        <w:rPr>
          <w:color w:val="FF0000"/>
        </w:rPr>
        <w:t>.</w:t>
      </w:r>
      <w:r w:rsidRPr="00702D3A">
        <w:rPr>
          <w:color w:val="FF0000"/>
        </w:rPr>
        <w:t>1</w:t>
      </w:r>
      <w:r>
        <w:rPr>
          <w:color w:val="FF0000"/>
        </w:rPr>
        <w:t xml:space="preserve"> </w:t>
      </w:r>
      <w:r w:rsidRPr="00702D3A">
        <w:rPr>
          <w:color w:val="FF0000"/>
        </w:rPr>
        <w:t>-</w:t>
      </w:r>
      <w:r>
        <w:rPr>
          <w:color w:val="FF0000"/>
        </w:rPr>
        <w:t xml:space="preserve"> </w:t>
      </w:r>
      <w:r w:rsidR="00E61193">
        <w:rPr>
          <w:color w:val="FF0000"/>
        </w:rPr>
        <w:t>T</w:t>
      </w:r>
      <w:r w:rsidRPr="00702D3A">
        <w:rPr>
          <w:color w:val="FF0000"/>
        </w:rPr>
        <w:t xml:space="preserve">exto do </w:t>
      </w:r>
      <w:r w:rsidR="00B437D7">
        <w:rPr>
          <w:color w:val="FF0000"/>
        </w:rPr>
        <w:t>livreto</w:t>
      </w:r>
      <w:r w:rsidRPr="00702D3A">
        <w:rPr>
          <w:color w:val="FF0000"/>
        </w:rPr>
        <w:t xml:space="preserve"> </w:t>
      </w:r>
    </w:p>
    <w:p w14:paraId="1E11ED5E" w14:textId="1AD5ADE0" w:rsidR="00702D3A" w:rsidRPr="00702D3A" w:rsidRDefault="00702D3A" w:rsidP="00702D3A">
      <w:pPr>
        <w:pStyle w:val="af2"/>
        <w:rPr>
          <w:i/>
          <w:color w:val="FF0000"/>
        </w:rPr>
      </w:pPr>
      <w:proofErr w:type="gramStart"/>
      <w:r w:rsidRPr="00702D3A">
        <w:rPr>
          <w:i/>
          <w:color w:val="FF0000"/>
        </w:rPr>
        <w:t>fornecido</w:t>
      </w:r>
      <w:proofErr w:type="gramEnd"/>
      <w:r w:rsidRPr="00702D3A">
        <w:rPr>
          <w:i/>
          <w:color w:val="FF0000"/>
        </w:rPr>
        <w:t xml:space="preserve"> no desktop concorrente na pasta chamada: WSC2019_TP40_Day1_CompetitorFiles</w:t>
      </w:r>
    </w:p>
    <w:p w14:paraId="13D9171E" w14:textId="322984CA" w:rsidR="00280421" w:rsidRPr="00EB3E88" w:rsidRDefault="00ED2B92" w:rsidP="006C4040">
      <w:pPr>
        <w:pStyle w:val="af2"/>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101A4A2B" w14:textId="48523959" w:rsidR="00EB3E88" w:rsidRPr="00702D3A" w:rsidRDefault="00EB3E88" w:rsidP="00EB3E88">
      <w:pPr>
        <w:pStyle w:val="af2"/>
        <w:numPr>
          <w:ilvl w:val="0"/>
          <w:numId w:val="29"/>
        </w:numPr>
        <w:rPr>
          <w:color w:val="FF0000"/>
        </w:rPr>
      </w:pPr>
      <w:r w:rsidRPr="00702D3A">
        <w:rPr>
          <w:color w:val="FF0000"/>
        </w:rPr>
        <w:t>Apêndice 3</w:t>
      </w:r>
      <w:r w:rsidR="00702D3A" w:rsidRPr="00702D3A">
        <w:rPr>
          <w:color w:val="FF0000"/>
        </w:rPr>
        <w:t>.</w:t>
      </w:r>
      <w:r w:rsidRPr="00702D3A">
        <w:rPr>
          <w:color w:val="FF0000"/>
        </w:rPr>
        <w:t xml:space="preserve">0 – </w:t>
      </w:r>
      <w:r w:rsidR="00E61193">
        <w:rPr>
          <w:color w:val="FF0000"/>
        </w:rPr>
        <w:t>V</w:t>
      </w:r>
      <w:r w:rsidRPr="00702D3A">
        <w:rPr>
          <w:color w:val="FF0000"/>
        </w:rPr>
        <w:t>ídeo</w:t>
      </w:r>
    </w:p>
    <w:p w14:paraId="04595498" w14:textId="5B9C1DF3" w:rsidR="00EB3E88" w:rsidRPr="00702D3A" w:rsidRDefault="00EB3E88" w:rsidP="00702D3A">
      <w:pPr>
        <w:pStyle w:val="af2"/>
        <w:rPr>
          <w:i/>
        </w:rPr>
      </w:pPr>
      <w:proofErr w:type="gramStart"/>
      <w:r w:rsidRPr="00702D3A">
        <w:rPr>
          <w:i/>
          <w:color w:val="FF0000"/>
        </w:rPr>
        <w:t>fornecido</w:t>
      </w:r>
      <w:proofErr w:type="gramEnd"/>
      <w:r w:rsidRPr="00702D3A">
        <w:rPr>
          <w:i/>
          <w:color w:val="FF0000"/>
        </w:rPr>
        <w:t xml:space="preserve"> no desktop concorrente na pasta chamada: WSC2019_TP40_Day1_CompetitorFiles</w:t>
      </w:r>
    </w:p>
    <w:p w14:paraId="56FDBDDD" w14:textId="390D852B" w:rsidR="00453B91" w:rsidRPr="00453B91" w:rsidRDefault="00B00066" w:rsidP="0016367F">
      <w:pPr>
        <w:pStyle w:val="10"/>
      </w:pPr>
      <w:r>
        <w:t>Introduction</w:t>
      </w:r>
      <w:r>
        <w:br/>
      </w:r>
      <w:r w:rsidRPr="00B00066">
        <w:rPr>
          <w:color w:val="FF0000"/>
        </w:rPr>
        <w:t>Introdução</w:t>
      </w:r>
    </w:p>
    <w:p w14:paraId="65D90742" w14:textId="77777777" w:rsidR="00A35801" w:rsidRDefault="00013487" w:rsidP="0016367F">
      <w:r w:rsidRPr="00EC74F7">
        <w:rPr>
          <w:b/>
        </w:rPr>
        <w:t>Art House Letterpress &amp; Paper</w:t>
      </w:r>
      <w:r>
        <w:t xml:space="preserve"> is a letterpress printing company in Kazan, Tatarstan, Russia. </w:t>
      </w:r>
    </w:p>
    <w:p w14:paraId="71F26D04" w14:textId="7ABA134B" w:rsidR="00B00066" w:rsidRDefault="005A2787" w:rsidP="0016367F">
      <w:proofErr w:type="gramStart"/>
      <w:r w:rsidRPr="005A2787">
        <w:rPr>
          <w:color w:val="FF0000"/>
        </w:rPr>
        <w:t>A</w:t>
      </w:r>
      <w:proofErr w:type="gramEnd"/>
      <w:r w:rsidRPr="005A2787">
        <w:rPr>
          <w:color w:val="FF0000"/>
        </w:rPr>
        <w:t xml:space="preserve"> </w:t>
      </w:r>
      <w:r w:rsidRPr="007F66CE">
        <w:rPr>
          <w:b/>
          <w:color w:val="FF0000"/>
        </w:rPr>
        <w:t>Art House Letterpress &amp; Paper</w:t>
      </w:r>
      <w:r w:rsidRPr="005A2787">
        <w:rPr>
          <w:color w:val="FF0000"/>
        </w:rPr>
        <w:t xml:space="preserve"> é uma </w:t>
      </w:r>
      <w:r w:rsidR="008773EB">
        <w:rPr>
          <w:color w:val="FF0000"/>
        </w:rPr>
        <w:t>gr</w:t>
      </w:r>
      <w:r w:rsidR="008773EB" w:rsidRPr="005A2787">
        <w:rPr>
          <w:color w:val="FF0000"/>
        </w:rPr>
        <w:t>á</w:t>
      </w:r>
      <w:r w:rsidR="008773EB">
        <w:rPr>
          <w:color w:val="FF0000"/>
        </w:rPr>
        <w:t>fica</w:t>
      </w:r>
      <w:r>
        <w:rPr>
          <w:color w:val="FF0000"/>
        </w:rPr>
        <w:t xml:space="preserve"> </w:t>
      </w:r>
      <w:r w:rsidR="008773EB" w:rsidRPr="005A2787">
        <w:rPr>
          <w:color w:val="FF0000"/>
        </w:rPr>
        <w:t>tipográfica</w:t>
      </w:r>
      <w:r w:rsidRPr="005A2787">
        <w:rPr>
          <w:color w:val="FF0000"/>
        </w:rPr>
        <w:t xml:space="preserve"> em Kazan, Tatarstan, Rússia.</w:t>
      </w:r>
    </w:p>
    <w:p w14:paraId="70607687" w14:textId="637507BE" w:rsid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61F51ACE" w14:textId="52BB5A4C" w:rsidR="005A2787" w:rsidRDefault="005A2787" w:rsidP="0016367F">
      <w:pPr>
        <w:rPr>
          <w:color w:val="FF0000"/>
        </w:rPr>
      </w:pPr>
      <w:r w:rsidRPr="005A2787">
        <w:rPr>
          <w:color w:val="FF0000"/>
        </w:rPr>
        <w:t xml:space="preserve">Eles começaram </w:t>
      </w:r>
      <w:proofErr w:type="gramStart"/>
      <w:r w:rsidRPr="005A2787">
        <w:rPr>
          <w:color w:val="FF0000"/>
        </w:rPr>
        <w:t>como</w:t>
      </w:r>
      <w:proofErr w:type="gramEnd"/>
      <w:r w:rsidRPr="005A2787">
        <w:rPr>
          <w:color w:val="FF0000"/>
        </w:rPr>
        <w:t xml:space="preserve"> uma pequena empresa há apenas alguns anos e rapidamente se tornaram uma </w:t>
      </w:r>
      <w:r w:rsidR="0052627A">
        <w:rPr>
          <w:color w:val="FF0000"/>
        </w:rPr>
        <w:t>gr</w:t>
      </w:r>
      <w:r w:rsidR="0052627A" w:rsidRPr="005A2787">
        <w:rPr>
          <w:color w:val="FF0000"/>
        </w:rPr>
        <w:t>á</w:t>
      </w:r>
      <w:r w:rsidR="0052627A">
        <w:rPr>
          <w:color w:val="FF0000"/>
        </w:rPr>
        <w:t>fica</w:t>
      </w:r>
      <w:r w:rsidRPr="005A2787">
        <w:rPr>
          <w:color w:val="FF0000"/>
        </w:rPr>
        <w:t xml:space="preserve"> líder na Rússia. </w:t>
      </w:r>
      <w:proofErr w:type="gramStart"/>
      <w:r w:rsidRPr="005A2787">
        <w:rPr>
          <w:color w:val="FF0000"/>
        </w:rPr>
        <w:t>Eles são especializados em impressão tipográfica, estampagem, papel feito à mão e acessórios de papel.</w:t>
      </w:r>
      <w:proofErr w:type="gramEnd"/>
    </w:p>
    <w:p w14:paraId="7883E9E7" w14:textId="77777777" w:rsidR="0052627A" w:rsidRPr="005A2787" w:rsidRDefault="0052627A" w:rsidP="0016367F">
      <w:pPr>
        <w:rPr>
          <w:color w:val="FF0000"/>
        </w:rPr>
      </w:pPr>
    </w:p>
    <w:p w14:paraId="2FA0F252" w14:textId="3526967A" w:rsidR="00013487" w:rsidRDefault="00A35801" w:rsidP="0016367F">
      <w:r>
        <w:lastRenderedPageBreak/>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3533D185" w14:textId="484EA0B9" w:rsidR="00692CDE" w:rsidRPr="00692CDE" w:rsidRDefault="00692CDE" w:rsidP="0016367F">
      <w:pPr>
        <w:rPr>
          <w:color w:val="FF0000"/>
        </w:rPr>
      </w:pPr>
      <w:proofErr w:type="gramStart"/>
      <w:r w:rsidRPr="00692CDE">
        <w:rPr>
          <w:color w:val="FF0000"/>
        </w:rPr>
        <w:t>Eles imprimem manualmente usando impressoras tipográficas originais e colocam sua habilidade e amor em cada impressão, tornando cada trabalho uma pequena obra de arte.</w:t>
      </w:r>
      <w:proofErr w:type="gramEnd"/>
    </w:p>
    <w:p w14:paraId="4BC5C431" w14:textId="574E4550" w:rsid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10AF5814" w14:textId="7A74269D" w:rsidR="00692CDE" w:rsidRPr="00692CDE" w:rsidRDefault="00692CDE" w:rsidP="0016367F">
      <w:pPr>
        <w:rPr>
          <w:color w:val="FF0000"/>
        </w:rPr>
      </w:pPr>
      <w:r w:rsidRPr="00692CDE">
        <w:rPr>
          <w:color w:val="FF0000"/>
        </w:rPr>
        <w:t xml:space="preserve">Eles são muito sérios sobre design e têm seu próprio estilo de trabalho. </w:t>
      </w:r>
      <w:proofErr w:type="gramStart"/>
      <w:r w:rsidRPr="00692CDE">
        <w:rPr>
          <w:color w:val="FF0000"/>
        </w:rPr>
        <w:t>Isso torna seus produtos sofisticados, refinados e inspirados.</w:t>
      </w:r>
      <w:proofErr w:type="gramEnd"/>
    </w:p>
    <w:p w14:paraId="522A73B7" w14:textId="6CD1C187" w:rsidR="00013487"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4E4BB028" w14:textId="7E501D0E" w:rsidR="00692CDE" w:rsidRPr="00453B91" w:rsidRDefault="00692CDE" w:rsidP="0016367F">
      <w:r w:rsidRPr="00692CDE">
        <w:rPr>
          <w:color w:val="FF0000"/>
        </w:rPr>
        <w:t xml:space="preserve">Além de ter um grande número de clientes </w:t>
      </w:r>
      <w:proofErr w:type="gramStart"/>
      <w:r w:rsidRPr="00692CDE">
        <w:rPr>
          <w:color w:val="FF0000"/>
        </w:rPr>
        <w:t>na</w:t>
      </w:r>
      <w:proofErr w:type="gramEnd"/>
      <w:r w:rsidRPr="00692CDE">
        <w:rPr>
          <w:color w:val="FF0000"/>
        </w:rPr>
        <w:t xml:space="preserve"> Rússia, eles também são bem conhecidos por agências de casamento e designers da Itália, Geórgia, Holanda, Inglaterra e Suíça.</w:t>
      </w:r>
      <w:r w:rsidR="00984B3D">
        <w:rPr>
          <w:color w:val="FF0000"/>
        </w:rPr>
        <w:t xml:space="preserve"> </w:t>
      </w:r>
    </w:p>
    <w:p w14:paraId="539A05DB" w14:textId="4EE98765" w:rsidR="00453B91" w:rsidRPr="00453B91" w:rsidRDefault="00453B91" w:rsidP="0016367F">
      <w:pPr>
        <w:pStyle w:val="10"/>
      </w:pPr>
      <w:r w:rsidRPr="00453B91">
        <w:t>Description of project and tasks</w:t>
      </w:r>
      <w:r w:rsidR="00F53974">
        <w:br/>
      </w:r>
      <w:r w:rsidR="00F53974">
        <w:rPr>
          <w:color w:val="FF0000"/>
        </w:rPr>
        <w:t>Descrição do projeto</w:t>
      </w:r>
      <w:r w:rsidR="00F53974" w:rsidRPr="00F53974">
        <w:rPr>
          <w:color w:val="FF0000"/>
        </w:rPr>
        <w:t xml:space="preserve"> e tarefas</w:t>
      </w:r>
    </w:p>
    <w:p w14:paraId="45FA3A0D" w14:textId="71F26A68"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C3A0E59" w14:textId="0FDE096F" w:rsidR="007F66CE" w:rsidRPr="007F66CE" w:rsidRDefault="007F66CE" w:rsidP="0016367F">
      <w:pPr>
        <w:rPr>
          <w:color w:val="FF0000"/>
        </w:rPr>
      </w:pPr>
      <w:r w:rsidRPr="007F66CE">
        <w:rPr>
          <w:color w:val="FF0000"/>
        </w:rPr>
        <w:t xml:space="preserve">Como </w:t>
      </w:r>
      <w:proofErr w:type="gramStart"/>
      <w:r w:rsidRPr="007F66CE">
        <w:rPr>
          <w:color w:val="FF0000"/>
        </w:rPr>
        <w:t>a</w:t>
      </w:r>
      <w:proofErr w:type="gramEnd"/>
      <w:r w:rsidRPr="007F66CE">
        <w:rPr>
          <w:color w:val="FF0000"/>
        </w:rPr>
        <w:t xml:space="preserve"> </w:t>
      </w:r>
      <w:r w:rsidRPr="007F66CE">
        <w:rPr>
          <w:b/>
          <w:color w:val="FF0000"/>
        </w:rPr>
        <w:t>Art House Letterpress &amp; Paper</w:t>
      </w:r>
      <w:r w:rsidRPr="007F66CE">
        <w:rPr>
          <w:color w:val="FF0000"/>
        </w:rPr>
        <w:t xml:space="preserve"> continua a expandir seus negócios, eles querem redesenhar sua identidade corporativa para refletir sua herança.</w:t>
      </w:r>
    </w:p>
    <w:p w14:paraId="59622B53" w14:textId="7DB8AEA5" w:rsidR="00F2267A" w:rsidRDefault="00F2267A" w:rsidP="0016367F">
      <w:r>
        <w:t xml:space="preserve">The </w:t>
      </w:r>
      <w:r w:rsidRPr="0016367F">
        <w:rPr>
          <w:i/>
        </w:rPr>
        <w:t>Zilant</w:t>
      </w:r>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28DEFB73" w14:textId="3807C3DC" w:rsidR="007F66CE" w:rsidRPr="00566A70" w:rsidRDefault="007F66CE" w:rsidP="0016367F">
      <w:pPr>
        <w:rPr>
          <w:color w:val="FF0000"/>
        </w:rPr>
      </w:pPr>
      <w:proofErr w:type="gramStart"/>
      <w:r w:rsidRPr="00566A70">
        <w:rPr>
          <w:color w:val="FF0000"/>
        </w:rPr>
        <w:t xml:space="preserve">O </w:t>
      </w:r>
      <w:r w:rsidRPr="00566A70">
        <w:rPr>
          <w:i/>
          <w:color w:val="FF0000"/>
        </w:rPr>
        <w:t>Zilant</w:t>
      </w:r>
      <w:r w:rsidRPr="00566A70">
        <w:rPr>
          <w:color w:val="FF0000"/>
        </w:rPr>
        <w:t xml:space="preserve"> é o símbolo oficial de Kazan.</w:t>
      </w:r>
      <w:proofErr w:type="gramEnd"/>
      <w:r w:rsidRPr="00566A70">
        <w:rPr>
          <w:color w:val="FF0000"/>
        </w:rPr>
        <w:t xml:space="preserve"> É uma criatura lendária que tem a cabeça de um dragão, o corpo de um pássaro, as pernas de uma galinha, a cauda de uma cobra, as orelhas de um canino, asas vermelhas, dentes afiados, </w:t>
      </w:r>
      <w:proofErr w:type="gramStart"/>
      <w:r w:rsidRPr="00566A70">
        <w:rPr>
          <w:color w:val="FF0000"/>
        </w:rPr>
        <w:t>penas</w:t>
      </w:r>
      <w:proofErr w:type="gramEnd"/>
      <w:r w:rsidRPr="00566A70">
        <w:rPr>
          <w:color w:val="FF0000"/>
        </w:rPr>
        <w:t xml:space="preserve"> cinza escuras e escamosas escuras pele cinza.</w:t>
      </w:r>
    </w:p>
    <w:p w14:paraId="7A779CA3" w14:textId="0FF4A3D5" w:rsidR="00F2267A" w:rsidRDefault="00F2267A" w:rsidP="0016367F">
      <w:r>
        <w:t xml:space="preserve">Their new brand </w:t>
      </w:r>
      <w:r w:rsidR="00E91712">
        <w:t>must</w:t>
      </w:r>
      <w:r>
        <w:t xml:space="preserve"> incorporate a modern version of the </w:t>
      </w:r>
      <w:r w:rsidRPr="008113C7">
        <w:rPr>
          <w:b/>
          <w:i/>
        </w:rPr>
        <w:t>Zilant</w:t>
      </w:r>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11D10316" w14:textId="5B4E31EB" w:rsidR="00566A70" w:rsidRPr="00566A70" w:rsidRDefault="00566A70" w:rsidP="0016367F">
      <w:pPr>
        <w:rPr>
          <w:color w:val="FF0000"/>
        </w:rPr>
      </w:pPr>
      <w:r w:rsidRPr="00566A70">
        <w:rPr>
          <w:color w:val="FF0000"/>
        </w:rPr>
        <w:t xml:space="preserve">Sua nova marca deve incorporar uma versão moderna do </w:t>
      </w:r>
      <w:r w:rsidRPr="00566A70">
        <w:rPr>
          <w:b/>
          <w:i/>
          <w:color w:val="FF0000"/>
        </w:rPr>
        <w:t>Zilant</w:t>
      </w:r>
      <w:r w:rsidRPr="00566A70">
        <w:rPr>
          <w:color w:val="FF0000"/>
        </w:rPr>
        <w:t xml:space="preserve"> e representar o estilo de design do </w:t>
      </w:r>
      <w:r w:rsidRPr="00566A70">
        <w:rPr>
          <w:b/>
          <w:color w:val="FF0000"/>
        </w:rPr>
        <w:t>construtivismo</w:t>
      </w:r>
      <w:r w:rsidRPr="00566A70">
        <w:rPr>
          <w:color w:val="FF0000"/>
        </w:rPr>
        <w:t xml:space="preserve">. </w:t>
      </w:r>
      <w:proofErr w:type="gramStart"/>
      <w:r w:rsidRPr="00566A70">
        <w:rPr>
          <w:color w:val="FF0000"/>
        </w:rPr>
        <w:t>Os projetos incluirão texto em inglês e russo.</w:t>
      </w:r>
      <w:proofErr w:type="gramEnd"/>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D05D2FE" w14:textId="5B41D83D" w:rsidR="00566A70" w:rsidRDefault="00566A70" w:rsidP="0016367F">
      <w:pPr>
        <w:rPr>
          <w:color w:val="FF0000"/>
        </w:rPr>
      </w:pPr>
      <w:proofErr w:type="gramStart"/>
      <w:r w:rsidRPr="00566A70">
        <w:rPr>
          <w:color w:val="FF0000"/>
        </w:rPr>
        <w:t>Os projetos devem poder ser impressos por impressão tipográfica.</w:t>
      </w:r>
      <w:proofErr w:type="gramEnd"/>
      <w:r w:rsidRPr="00566A70">
        <w:rPr>
          <w:color w:val="FF0000"/>
        </w:rPr>
        <w:t xml:space="preserve"> </w:t>
      </w:r>
      <w:proofErr w:type="gramStart"/>
      <w:r w:rsidRPr="00566A70">
        <w:rPr>
          <w:color w:val="FF0000"/>
        </w:rPr>
        <w:t>Nenhum elemento raster será usado (vetor e fontes somente).</w:t>
      </w:r>
      <w:proofErr w:type="gramEnd"/>
    </w:p>
    <w:p w14:paraId="3716D05A" w14:textId="77777777" w:rsidR="0054568B" w:rsidRPr="00566A70" w:rsidRDefault="0054568B" w:rsidP="0016367F">
      <w:pPr>
        <w:rPr>
          <w:color w:val="FF0000"/>
        </w:rPr>
      </w:pP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4487C6D3" w:rsidR="003B473A" w:rsidRDefault="003B473A" w:rsidP="0016367F">
      <w:r>
        <w:t>The Tatarstan national flower is the Schrenck’s Tulip (Tulipa suaveolens) and the national tree is the Tatar</w:t>
      </w:r>
      <w:r w:rsidR="00B24158">
        <w:t>ian</w:t>
      </w:r>
      <w:r>
        <w:t xml:space="preserve"> Maple (Acer tataricum). The name Kazan is thought to have come from the word </w:t>
      </w:r>
      <w:r w:rsidRPr="003B473A">
        <w:rPr>
          <w:i/>
        </w:rPr>
        <w:t>qazan</w:t>
      </w:r>
      <w:r>
        <w:t xml:space="preserve"> which means </w:t>
      </w:r>
      <w:r w:rsidRPr="003B473A">
        <w:rPr>
          <w:i/>
        </w:rPr>
        <w:t>cauldron</w:t>
      </w:r>
      <w:r>
        <w:t xml:space="preserve"> (or boiler). There are many stories about the origin of the name which are related to the cauldron.</w:t>
      </w:r>
    </w:p>
    <w:p w14:paraId="758F13D6" w14:textId="47DA7D6C" w:rsidR="0054568B" w:rsidRPr="0054568B" w:rsidRDefault="0054568B" w:rsidP="0016367F">
      <w:pPr>
        <w:rPr>
          <w:b/>
        </w:rPr>
      </w:pPr>
      <w:r>
        <w:rPr>
          <w:b/>
          <w:color w:val="FF0000"/>
        </w:rPr>
        <w:t>Informações adicionais</w:t>
      </w:r>
      <w:r w:rsidRPr="00566A70">
        <w:rPr>
          <w:b/>
          <w:color w:val="FF0000"/>
        </w:rPr>
        <w:t>:</w:t>
      </w:r>
    </w:p>
    <w:p w14:paraId="4548BDF8" w14:textId="4B6F9A15" w:rsidR="00566A70" w:rsidRDefault="00566A70" w:rsidP="0016367F">
      <w:pPr>
        <w:rPr>
          <w:color w:val="FF0000"/>
        </w:rPr>
      </w:pPr>
      <w:r w:rsidRPr="0054568B">
        <w:rPr>
          <w:color w:val="FF0000"/>
        </w:rPr>
        <w:t xml:space="preserve">A flor nacional do Tartaristão é a Tulipa de Schrenck (Tulipa suaveolens) e </w:t>
      </w:r>
      <w:proofErr w:type="gramStart"/>
      <w:r w:rsidRPr="0054568B">
        <w:rPr>
          <w:color w:val="FF0000"/>
        </w:rPr>
        <w:t>a</w:t>
      </w:r>
      <w:proofErr w:type="gramEnd"/>
      <w:r w:rsidRPr="0054568B">
        <w:rPr>
          <w:color w:val="FF0000"/>
        </w:rPr>
        <w:t xml:space="preserve"> árvore nacional é o Maple Tatarian (Acer tataricum). </w:t>
      </w:r>
      <w:proofErr w:type="gramStart"/>
      <w:r w:rsidRPr="0054568B">
        <w:rPr>
          <w:color w:val="FF0000"/>
        </w:rPr>
        <w:t>Acredita-se que o nome Kazan tenha vindo da palavra qazan, que significa caldeirão (ou caldeira).</w:t>
      </w:r>
      <w:proofErr w:type="gramEnd"/>
      <w:r w:rsidRPr="0054568B">
        <w:rPr>
          <w:color w:val="FF0000"/>
        </w:rPr>
        <w:t xml:space="preserve"> Há muitas histórias sobre </w:t>
      </w:r>
      <w:proofErr w:type="gramStart"/>
      <w:r w:rsidRPr="0054568B">
        <w:rPr>
          <w:color w:val="FF0000"/>
        </w:rPr>
        <w:t>a</w:t>
      </w:r>
      <w:proofErr w:type="gramEnd"/>
      <w:r w:rsidRPr="0054568B">
        <w:rPr>
          <w:color w:val="FF0000"/>
        </w:rPr>
        <w:t xml:space="preserve"> origem do nome relacionadas ao caldeirão.</w:t>
      </w:r>
    </w:p>
    <w:p w14:paraId="240A6137" w14:textId="77777777" w:rsidR="0054568B" w:rsidRDefault="0054568B" w:rsidP="0016367F">
      <w:pPr>
        <w:rPr>
          <w:color w:val="FF0000"/>
        </w:rPr>
      </w:pPr>
    </w:p>
    <w:p w14:paraId="678A1364" w14:textId="77777777" w:rsidR="0054568B" w:rsidRPr="0054568B" w:rsidRDefault="0054568B" w:rsidP="0016367F">
      <w:pPr>
        <w:rPr>
          <w:color w:val="FF0000"/>
        </w:rPr>
      </w:pPr>
    </w:p>
    <w:p w14:paraId="1052C250" w14:textId="4336795C" w:rsidR="00F2267A" w:rsidRPr="00866978" w:rsidRDefault="00F34D3B" w:rsidP="00866978">
      <w:pPr>
        <w:pStyle w:val="BodySubHeaderSpacebefore"/>
        <w:rPr>
          <w:b/>
          <w:color w:val="FF0000"/>
        </w:rPr>
      </w:pPr>
      <w:r>
        <w:lastRenderedPageBreak/>
        <w:t>Demographics</w:t>
      </w:r>
      <w:proofErr w:type="gramStart"/>
      <w:r w:rsidR="00F2267A" w:rsidRPr="00F34D3B">
        <w:t>:</w:t>
      </w:r>
      <w:proofErr w:type="gramEnd"/>
      <w:r w:rsidR="00E87E18">
        <w:br/>
      </w:r>
      <w:r w:rsidR="00E87E18" w:rsidRPr="00E87E18">
        <w:rPr>
          <w:color w:val="FF0000"/>
        </w:rPr>
        <w:t>Demografia:</w:t>
      </w:r>
      <w:r w:rsidR="00F2267A" w:rsidRPr="00F34D3B">
        <w:t xml:space="preserve"> </w:t>
      </w:r>
    </w:p>
    <w:p w14:paraId="7A639E40" w14:textId="3C022678" w:rsidR="00F34D3B" w:rsidRDefault="00F34D3B" w:rsidP="0016367F">
      <w:pPr>
        <w:pStyle w:val="af2"/>
        <w:numPr>
          <w:ilvl w:val="0"/>
          <w:numId w:val="20"/>
        </w:numPr>
      </w:pPr>
      <w:r>
        <w:t>Gender: Male (30%) and Female (70%)</w:t>
      </w:r>
    </w:p>
    <w:p w14:paraId="208E5CF7" w14:textId="56F93982" w:rsidR="00F34D3B" w:rsidRPr="00F34D3B" w:rsidRDefault="00F34D3B" w:rsidP="0016367F">
      <w:pPr>
        <w:pStyle w:val="af2"/>
        <w:numPr>
          <w:ilvl w:val="0"/>
          <w:numId w:val="20"/>
        </w:numPr>
      </w:pPr>
      <w:r>
        <w:t>Age: 20-30 years old</w:t>
      </w:r>
    </w:p>
    <w:p w14:paraId="159318CB" w14:textId="45312450" w:rsidR="00F34D3B" w:rsidRDefault="00F34D3B" w:rsidP="0016367F">
      <w:pPr>
        <w:pStyle w:val="af2"/>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af2"/>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64E65366" w:rsidR="00F34D3B" w:rsidRDefault="002501E8" w:rsidP="0016367F">
      <w:pPr>
        <w:pStyle w:val="af2"/>
        <w:numPr>
          <w:ilvl w:val="0"/>
          <w:numId w:val="20"/>
        </w:numPr>
      </w:pPr>
      <w:r>
        <w:t xml:space="preserve">Other: They appreciate </w:t>
      </w:r>
      <w:r w:rsidR="00EB4518">
        <w:t xml:space="preserve">design, art, vintage style and hand-made items. </w:t>
      </w:r>
    </w:p>
    <w:p w14:paraId="002726E3" w14:textId="77777777" w:rsidR="00E87E18" w:rsidRPr="00E87E18" w:rsidRDefault="00E87E18" w:rsidP="00E87E18">
      <w:pPr>
        <w:pStyle w:val="af2"/>
        <w:numPr>
          <w:ilvl w:val="0"/>
          <w:numId w:val="20"/>
        </w:numPr>
        <w:rPr>
          <w:color w:val="FF0000"/>
        </w:rPr>
      </w:pPr>
      <w:r w:rsidRPr="00E87E18">
        <w:rPr>
          <w:color w:val="FF0000"/>
        </w:rPr>
        <w:t>Sexo: Masculino (30%) e Feminino (70%)</w:t>
      </w:r>
    </w:p>
    <w:p w14:paraId="11A75343" w14:textId="77777777" w:rsidR="00E87E18" w:rsidRPr="00E87E18" w:rsidRDefault="00E87E18" w:rsidP="00E87E18">
      <w:pPr>
        <w:pStyle w:val="af2"/>
        <w:numPr>
          <w:ilvl w:val="0"/>
          <w:numId w:val="20"/>
        </w:numPr>
        <w:rPr>
          <w:color w:val="FF0000"/>
        </w:rPr>
      </w:pPr>
      <w:r w:rsidRPr="00E87E18">
        <w:rPr>
          <w:color w:val="FF0000"/>
        </w:rPr>
        <w:t>Idade: 20-30 anos</w:t>
      </w:r>
    </w:p>
    <w:p w14:paraId="6FC48EB0" w14:textId="77777777" w:rsidR="00E87E18" w:rsidRPr="00E87E18" w:rsidRDefault="00E87E18" w:rsidP="00E87E18">
      <w:pPr>
        <w:pStyle w:val="af2"/>
        <w:numPr>
          <w:ilvl w:val="0"/>
          <w:numId w:val="20"/>
        </w:numPr>
        <w:rPr>
          <w:color w:val="FF0000"/>
        </w:rPr>
      </w:pPr>
      <w:r w:rsidRPr="00E87E18">
        <w:rPr>
          <w:color w:val="FF0000"/>
        </w:rPr>
        <w:t>Localização: Europa (com ênfase na Europa Ocidental)</w:t>
      </w:r>
    </w:p>
    <w:p w14:paraId="656E0526" w14:textId="77777777" w:rsidR="00E87E18" w:rsidRPr="00E87E18" w:rsidRDefault="00E87E18" w:rsidP="00E87E18">
      <w:pPr>
        <w:pStyle w:val="af2"/>
        <w:numPr>
          <w:ilvl w:val="0"/>
          <w:numId w:val="20"/>
        </w:numPr>
        <w:rPr>
          <w:color w:val="FF0000"/>
        </w:rPr>
      </w:pPr>
      <w:r w:rsidRPr="00E87E18">
        <w:rPr>
          <w:color w:val="FF0000"/>
        </w:rPr>
        <w:t xml:space="preserve">Renda: Média (20%) </w:t>
      </w:r>
      <w:proofErr w:type="gramStart"/>
      <w:r w:rsidRPr="00E87E18">
        <w:rPr>
          <w:color w:val="FF0000"/>
        </w:rPr>
        <w:t>a</w:t>
      </w:r>
      <w:proofErr w:type="gramEnd"/>
      <w:r w:rsidRPr="00E87E18">
        <w:rPr>
          <w:color w:val="FF0000"/>
        </w:rPr>
        <w:t xml:space="preserve"> alta (80%)</w:t>
      </w:r>
    </w:p>
    <w:p w14:paraId="60BFC7A6" w14:textId="48C86AA8" w:rsidR="00E87E18" w:rsidRPr="00E87E18" w:rsidRDefault="00E87E18" w:rsidP="00E87E18">
      <w:pPr>
        <w:pStyle w:val="af2"/>
        <w:numPr>
          <w:ilvl w:val="0"/>
          <w:numId w:val="20"/>
        </w:numPr>
        <w:rPr>
          <w:color w:val="FF0000"/>
        </w:rPr>
      </w:pPr>
      <w:r w:rsidRPr="00E87E18">
        <w:rPr>
          <w:color w:val="FF0000"/>
        </w:rPr>
        <w:t>Outros: Eles apreciam design, arte, estilo vintage e itens feitos à mão.</w:t>
      </w:r>
    </w:p>
    <w:p w14:paraId="331FF1E4" w14:textId="4A8C3FCB" w:rsidR="00F2267A" w:rsidRDefault="00F2267A" w:rsidP="00F34D3B">
      <w:pPr>
        <w:pStyle w:val="BodySubHeaderSpacebefore"/>
      </w:pPr>
      <w:r>
        <w:t xml:space="preserve">Tasks: </w:t>
      </w:r>
      <w:r w:rsidR="00FD77BA">
        <w:br/>
      </w:r>
      <w:r w:rsidR="00FD77BA" w:rsidRPr="00FD77BA">
        <w:rPr>
          <w:color w:val="FF0000"/>
        </w:rPr>
        <w:t>Tarefas</w:t>
      </w:r>
      <w:r w:rsidR="00FD77BA">
        <w:rPr>
          <w:color w:val="FF0000"/>
        </w:rPr>
        <w:t>:</w:t>
      </w:r>
    </w:p>
    <w:p w14:paraId="0BBF9FA9" w14:textId="3643E6A1" w:rsidR="00F2267A" w:rsidRPr="00CA6044" w:rsidRDefault="00F2267A" w:rsidP="0016367F">
      <w:pPr>
        <w:pStyle w:val="af2"/>
        <w:numPr>
          <w:ilvl w:val="0"/>
          <w:numId w:val="21"/>
        </w:numPr>
      </w:pPr>
      <w:r w:rsidRPr="00CA6044">
        <w:t>Logo</w:t>
      </w:r>
    </w:p>
    <w:p w14:paraId="65F390F1" w14:textId="5959C4B8" w:rsidR="00F2267A" w:rsidRPr="00CA6044" w:rsidRDefault="00F2267A" w:rsidP="0016367F">
      <w:pPr>
        <w:pStyle w:val="af2"/>
        <w:numPr>
          <w:ilvl w:val="0"/>
          <w:numId w:val="21"/>
        </w:numPr>
      </w:pPr>
      <w:r w:rsidRPr="00CA6044">
        <w:t>Business Card</w:t>
      </w:r>
    </w:p>
    <w:p w14:paraId="3F62E7A4" w14:textId="7D080190" w:rsidR="00F2267A" w:rsidRDefault="00F2267A" w:rsidP="0016367F">
      <w:pPr>
        <w:pStyle w:val="af2"/>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5F41AE38" w14:textId="77777777" w:rsidR="00FD77BA" w:rsidRPr="00FD77BA" w:rsidRDefault="00FD77BA" w:rsidP="00FD77BA">
      <w:pPr>
        <w:pStyle w:val="af2"/>
        <w:numPr>
          <w:ilvl w:val="0"/>
          <w:numId w:val="21"/>
        </w:numPr>
        <w:rPr>
          <w:color w:val="FF0000"/>
        </w:rPr>
      </w:pPr>
      <w:r w:rsidRPr="00FD77BA">
        <w:rPr>
          <w:color w:val="FF0000"/>
        </w:rPr>
        <w:t>Logo</w:t>
      </w:r>
    </w:p>
    <w:p w14:paraId="196353F8" w14:textId="77777777" w:rsidR="00FD77BA" w:rsidRPr="00FD77BA" w:rsidRDefault="00FD77BA" w:rsidP="00FD77BA">
      <w:pPr>
        <w:pStyle w:val="af2"/>
        <w:numPr>
          <w:ilvl w:val="0"/>
          <w:numId w:val="21"/>
        </w:numPr>
        <w:rPr>
          <w:color w:val="FF0000"/>
        </w:rPr>
      </w:pPr>
      <w:r w:rsidRPr="00FD77BA">
        <w:rPr>
          <w:color w:val="FF0000"/>
        </w:rPr>
        <w:t>Cartão de Visita</w:t>
      </w:r>
    </w:p>
    <w:p w14:paraId="68B68BAE" w14:textId="6B7F9E05" w:rsidR="00FD77BA" w:rsidRPr="00FD77BA" w:rsidRDefault="00B437D7" w:rsidP="00FD77BA">
      <w:pPr>
        <w:pStyle w:val="af2"/>
        <w:numPr>
          <w:ilvl w:val="0"/>
          <w:numId w:val="21"/>
        </w:numPr>
        <w:rPr>
          <w:color w:val="FF0000"/>
        </w:rPr>
      </w:pPr>
      <w:r>
        <w:rPr>
          <w:color w:val="FF0000"/>
        </w:rPr>
        <w:t>Livreto</w:t>
      </w:r>
      <w:r w:rsidR="00FD77BA" w:rsidRPr="00FD77BA">
        <w:rPr>
          <w:color w:val="FF0000"/>
        </w:rPr>
        <w:t>: Parte A (Impressão) e Parte B (Interativa)</w:t>
      </w:r>
    </w:p>
    <w:p w14:paraId="3B83D7D9" w14:textId="23D3C4A8" w:rsidR="0016367F" w:rsidRDefault="00453B91" w:rsidP="0016367F">
      <w:pPr>
        <w:pStyle w:val="10"/>
      </w:pPr>
      <w:r w:rsidRPr="00453B91">
        <w:t>Instructions to the Competitor</w:t>
      </w:r>
      <w:r w:rsidR="00FE50CC">
        <w:br/>
      </w:r>
      <w:r w:rsidR="00FE50CC" w:rsidRPr="00FE50CC">
        <w:rPr>
          <w:color w:val="FF0000"/>
        </w:rPr>
        <w:t>Instruções para o Competidor</w:t>
      </w:r>
    </w:p>
    <w:p w14:paraId="6CF1992A" w14:textId="248D35FD" w:rsid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1A88339A" w14:textId="3A060B53" w:rsidR="00F135FF" w:rsidRPr="00F135FF" w:rsidRDefault="00F135FF" w:rsidP="0016367F">
      <w:pPr>
        <w:rPr>
          <w:color w:val="FF0000"/>
        </w:rPr>
      </w:pPr>
      <w:r w:rsidRPr="00F135FF">
        <w:rPr>
          <w:color w:val="FF0000"/>
        </w:rPr>
        <w:t xml:space="preserve">Crie uma pasta </w:t>
      </w:r>
      <w:proofErr w:type="gramStart"/>
      <w:r w:rsidRPr="00F135FF">
        <w:rPr>
          <w:color w:val="FF0000"/>
        </w:rPr>
        <w:t>na</w:t>
      </w:r>
      <w:proofErr w:type="gramEnd"/>
      <w:r w:rsidRPr="00F135FF">
        <w:rPr>
          <w:color w:val="FF0000"/>
        </w:rPr>
        <w:t xml:space="preserve"> área de trabalho chamada YY_TESTPROJECT_DAY1 (onde YY representa o número da sua estação de trabalho). </w:t>
      </w:r>
      <w:proofErr w:type="gramStart"/>
      <w:r w:rsidRPr="00F135FF">
        <w:rPr>
          <w:color w:val="FF0000"/>
        </w:rPr>
        <w:t>Todos os arquivos finais e de trabalho devem ser incluídos nesta pasta.</w:t>
      </w:r>
      <w:proofErr w:type="gramEnd"/>
    </w:p>
    <w:p w14:paraId="0B8DCB42" w14:textId="77777777" w:rsidR="0016367F" w:rsidRDefault="0016367F" w:rsidP="009454DF">
      <w:r w:rsidRPr="0016367F">
        <w:t>You must include your workstation number on the presentation board and printouts for marking and delivery to your workstation (the number should be included outside of the artwork).</w:t>
      </w:r>
    </w:p>
    <w:p w14:paraId="58D3B61C" w14:textId="6CCEC892" w:rsidR="00F135FF" w:rsidRPr="00F135FF" w:rsidRDefault="00F135FF" w:rsidP="009454DF">
      <w:pPr>
        <w:rPr>
          <w:color w:val="FF0000"/>
        </w:rPr>
      </w:pPr>
      <w:proofErr w:type="gramStart"/>
      <w:r w:rsidRPr="00F135FF">
        <w:rPr>
          <w:color w:val="FF0000"/>
        </w:rPr>
        <w:t xml:space="preserve">Você deve incluir o número da sua estação de trabalho </w:t>
      </w:r>
      <w:r>
        <w:rPr>
          <w:color w:val="FF0000"/>
        </w:rPr>
        <w:t>nas pranchas</w:t>
      </w:r>
      <w:r w:rsidRPr="00F135FF">
        <w:rPr>
          <w:color w:val="FF0000"/>
        </w:rPr>
        <w:t xml:space="preserve"> de apresentação e as impressões para marcação e entrega em sua estação de trabalho (o número deve ser incluído fora do trabalho artístico).</w:t>
      </w:r>
      <w:proofErr w:type="gramEnd"/>
    </w:p>
    <w:p w14:paraId="07F26404" w14:textId="77777777" w:rsidR="00E5282C" w:rsidRDefault="00E5282C" w:rsidP="0016367F"/>
    <w:p w14:paraId="2A69F39C" w14:textId="4D734129" w:rsidR="0016367F" w:rsidRDefault="0016367F" w:rsidP="0016367F">
      <w:r w:rsidRPr="0016367F">
        <w:t xml:space="preserve">This folder structure will be as follows: </w:t>
      </w:r>
    </w:p>
    <w:p w14:paraId="400F8563" w14:textId="0DAB83F7" w:rsidR="00E5282C" w:rsidRDefault="00E5282C" w:rsidP="0016367F">
      <w:r w:rsidRPr="00E5282C">
        <w:rPr>
          <w:color w:val="FF0000"/>
        </w:rPr>
        <w:t>Esta estrutura de pastas será a seguinte:</w:t>
      </w:r>
    </w:p>
    <w:p w14:paraId="557CB8C1" w14:textId="2CC8A72C" w:rsidR="00E5282C" w:rsidRDefault="00E7327B" w:rsidP="00E5282C">
      <w:r>
        <w:rPr>
          <w:noProof/>
          <w:lang w:val="ru-RU" w:eastAsia="ru-RU"/>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3"/>
                    <a:stretch>
                      <a:fillRect/>
                    </a:stretch>
                  </pic:blipFill>
                  <pic:spPr>
                    <a:xfrm>
                      <a:off x="0" y="0"/>
                      <a:ext cx="2819356" cy="1300280"/>
                    </a:xfrm>
                    <a:prstGeom prst="rect">
                      <a:avLst/>
                    </a:prstGeom>
                  </pic:spPr>
                </pic:pic>
              </a:graphicData>
            </a:graphic>
          </wp:inline>
        </w:drawing>
      </w:r>
    </w:p>
    <w:p w14:paraId="2AA6C8B8" w14:textId="2DC551D1" w:rsidR="0016367F" w:rsidRDefault="0016367F" w:rsidP="0016367F">
      <w:pPr>
        <w:pStyle w:val="10"/>
      </w:pPr>
      <w:r>
        <w:lastRenderedPageBreak/>
        <w:t>Task 1: Logo</w:t>
      </w:r>
      <w:r w:rsidR="00E70220">
        <w:br/>
      </w:r>
      <w:r w:rsidR="00E70220" w:rsidRPr="00E70220">
        <w:rPr>
          <w:color w:val="FF0000"/>
        </w:rPr>
        <w:t>Tarefa 1: logo</w:t>
      </w:r>
    </w:p>
    <w:p w14:paraId="67578306" w14:textId="3B5E3BC4" w:rsidR="00C76928" w:rsidRPr="00E91712" w:rsidRDefault="00E91712" w:rsidP="00E91712">
      <w:pPr>
        <w:pStyle w:val="BodySubHeaderSpacebefore"/>
      </w:pPr>
      <w:r w:rsidRPr="00E91712">
        <w:t>Concept</w:t>
      </w:r>
      <w:r w:rsidR="00C76928">
        <w:br/>
      </w:r>
      <w:r w:rsidR="00C76928" w:rsidRPr="00C76928">
        <w:rPr>
          <w:color w:val="FF0000"/>
        </w:rPr>
        <w:t>Conceito</w:t>
      </w:r>
    </w:p>
    <w:p w14:paraId="45FEF20A" w14:textId="77777777" w:rsidR="006B2382" w:rsidRDefault="00E91712" w:rsidP="00E91712">
      <w:r>
        <w:t xml:space="preserve">The logo must incorporate a modern version of the </w:t>
      </w:r>
      <w:r w:rsidRPr="0016367F">
        <w:rPr>
          <w:i/>
        </w:rPr>
        <w:t>Zilant</w:t>
      </w:r>
      <w:r>
        <w:t xml:space="preserve"> and also represent the </w:t>
      </w:r>
      <w:r w:rsidRPr="0016367F">
        <w:rPr>
          <w:i/>
        </w:rPr>
        <w:t>constructivism</w:t>
      </w:r>
      <w:r>
        <w:t xml:space="preserve"> design style.</w:t>
      </w:r>
    </w:p>
    <w:p w14:paraId="781EDE17" w14:textId="4DC86216" w:rsidR="009820B6" w:rsidRPr="009820B6" w:rsidRDefault="009820B6" w:rsidP="00E91712">
      <w:pPr>
        <w:rPr>
          <w:color w:val="FF0000"/>
        </w:rPr>
      </w:pPr>
      <w:r>
        <w:rPr>
          <w:color w:val="FF0000"/>
        </w:rPr>
        <w:t>O logo</w:t>
      </w:r>
      <w:r w:rsidRPr="009820B6">
        <w:rPr>
          <w:color w:val="FF0000"/>
        </w:rPr>
        <w:t xml:space="preserve"> deve incorporar uma versão moderna do </w:t>
      </w:r>
      <w:r w:rsidRPr="009820B6">
        <w:rPr>
          <w:i/>
          <w:color w:val="FF0000"/>
        </w:rPr>
        <w:t>Zilant</w:t>
      </w:r>
      <w:r w:rsidRPr="009820B6">
        <w:rPr>
          <w:color w:val="FF0000"/>
        </w:rPr>
        <w:t xml:space="preserve"> e também representar o estilo de design do construtivismo.</w:t>
      </w:r>
    </w:p>
    <w:p w14:paraId="5BA7869D" w14:textId="04F8F312" w:rsidR="00E91712" w:rsidRDefault="006B2382" w:rsidP="00E91712">
      <w:r>
        <w:t xml:space="preserve">You will create one version in English and one version in Russian. </w:t>
      </w:r>
      <w:r w:rsidR="004442CD">
        <w:t>Each logo</w:t>
      </w:r>
      <w:r>
        <w:t xml:space="preserve"> must include the same vector elements and look as similar </w:t>
      </w:r>
      <w:r w:rsidR="00B6619E">
        <w:t xml:space="preserve">(matching) </w:t>
      </w:r>
      <w:r>
        <w:t>as possible.</w:t>
      </w:r>
    </w:p>
    <w:p w14:paraId="3121AD61" w14:textId="57FE2356" w:rsidR="009820B6" w:rsidRPr="009820B6" w:rsidRDefault="009820B6" w:rsidP="00E91712">
      <w:pPr>
        <w:rPr>
          <w:color w:val="FF0000"/>
        </w:rPr>
      </w:pPr>
      <w:proofErr w:type="gramStart"/>
      <w:r w:rsidRPr="009820B6">
        <w:rPr>
          <w:color w:val="FF0000"/>
        </w:rPr>
        <w:t>Você criará uma em inglê</w:t>
      </w:r>
      <w:r w:rsidR="00556819">
        <w:rPr>
          <w:color w:val="FF0000"/>
        </w:rPr>
        <w:t>s e uma em russo.</w:t>
      </w:r>
      <w:proofErr w:type="gramEnd"/>
      <w:r w:rsidR="00556819">
        <w:rPr>
          <w:color w:val="FF0000"/>
        </w:rPr>
        <w:t xml:space="preserve"> Cada logo </w:t>
      </w:r>
      <w:r w:rsidRPr="009820B6">
        <w:rPr>
          <w:color w:val="FF0000"/>
        </w:rPr>
        <w:t xml:space="preserve">deve incluir os mesmos elementos de vetor e ter </w:t>
      </w:r>
      <w:proofErr w:type="gramStart"/>
      <w:r w:rsidRPr="009820B6">
        <w:rPr>
          <w:color w:val="FF0000"/>
        </w:rPr>
        <w:t>a</w:t>
      </w:r>
      <w:proofErr w:type="gramEnd"/>
      <w:r w:rsidRPr="009820B6">
        <w:rPr>
          <w:color w:val="FF0000"/>
        </w:rPr>
        <w:t xml:space="preserve"> aparência similar (correspon</w:t>
      </w:r>
      <w:r w:rsidR="002D4CA1">
        <w:rPr>
          <w:color w:val="FF0000"/>
        </w:rPr>
        <w:t>d</w:t>
      </w:r>
      <w:r w:rsidRPr="009820B6">
        <w:rPr>
          <w:color w:val="FF0000"/>
        </w:rPr>
        <w:t>ente) quanto possivel</w:t>
      </w:r>
    </w:p>
    <w:p w14:paraId="37EEF609" w14:textId="3950A80F" w:rsidR="009820B6" w:rsidRPr="009820B6" w:rsidRDefault="00E91712" w:rsidP="00E91712">
      <w:pPr>
        <w:pStyle w:val="BodySubHeaderSpacebefore"/>
        <w:rPr>
          <w:color w:val="FF0000"/>
        </w:rPr>
      </w:pPr>
      <w:r>
        <w:t>Specifications</w:t>
      </w:r>
      <w:r w:rsidR="009820B6">
        <w:br/>
      </w:r>
      <w:r w:rsidR="009820B6" w:rsidRPr="009820B6">
        <w:rPr>
          <w:color w:val="FF0000"/>
        </w:rPr>
        <w:t>Especificações</w:t>
      </w:r>
    </w:p>
    <w:p w14:paraId="2C549CE8" w14:textId="6BEDADF3" w:rsidR="00233084" w:rsidRPr="00C13FBE" w:rsidRDefault="00233084" w:rsidP="00595D70">
      <w:pPr>
        <w:pStyle w:val="SubHeadersBodyBold12ptbefore"/>
        <w:rPr>
          <w:color w:val="FF0000"/>
        </w:rPr>
      </w:pPr>
      <w:r w:rsidRPr="00233084">
        <w:t>Type</w:t>
      </w:r>
      <w:r w:rsidR="00595D70">
        <w:t xml:space="preserve"> and Image</w:t>
      </w:r>
      <w:r w:rsidRPr="00233084">
        <w:t xml:space="preserve"> </w:t>
      </w:r>
      <w:r w:rsidR="00C13FBE" w:rsidRPr="00C13FBE">
        <w:rPr>
          <w:color w:val="FF0000"/>
        </w:rPr>
        <w:t>(Tipos e imagem)</w:t>
      </w:r>
    </w:p>
    <w:p w14:paraId="2A3C3F99" w14:textId="77777777" w:rsidR="00B43250" w:rsidRDefault="00E91712" w:rsidP="00B43250">
      <w:pPr>
        <w:pStyle w:val="af2"/>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24D0D6E7" w14:textId="23E1D391" w:rsidR="00B43250" w:rsidRDefault="00556819" w:rsidP="00B43250">
      <w:pPr>
        <w:pStyle w:val="af2"/>
        <w:numPr>
          <w:ilvl w:val="0"/>
          <w:numId w:val="24"/>
        </w:numPr>
        <w:ind w:left="360"/>
      </w:pPr>
      <w:r>
        <w:rPr>
          <w:color w:val="FF0000"/>
        </w:rPr>
        <w:t xml:space="preserve">O logo </w:t>
      </w:r>
      <w:r w:rsidR="00B43250" w:rsidRPr="00B43250">
        <w:rPr>
          <w:color w:val="FF0000"/>
        </w:rPr>
        <w:t>deve incluir as seguintes palavras (versão em inglês) do Apêndice 1.0a - Logo Text:</w:t>
      </w:r>
    </w:p>
    <w:p w14:paraId="4EDC54C5" w14:textId="56CC052D" w:rsidR="00E91712" w:rsidRPr="00495958" w:rsidRDefault="00E91712" w:rsidP="00233084">
      <w:pPr>
        <w:pStyle w:val="af2"/>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af2"/>
        <w:rPr>
          <w:b/>
          <w:color w:val="5B9BD5" w:themeColor="accent1"/>
        </w:rPr>
      </w:pPr>
      <w:r w:rsidRPr="00495958">
        <w:rPr>
          <w:b/>
          <w:color w:val="5B9BD5" w:themeColor="accent1"/>
        </w:rPr>
        <w:t>Letterpress &amp; Paper</w:t>
      </w:r>
    </w:p>
    <w:p w14:paraId="46BB527D" w14:textId="67B4CBC3" w:rsidR="006B2382" w:rsidRDefault="006B2382" w:rsidP="006B2382">
      <w:pPr>
        <w:pStyle w:val="af2"/>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5E29F56" w14:textId="7FCBE292" w:rsidR="00B43250" w:rsidRPr="00B43250" w:rsidRDefault="00B43250" w:rsidP="00B43250">
      <w:pPr>
        <w:pStyle w:val="af2"/>
        <w:numPr>
          <w:ilvl w:val="0"/>
          <w:numId w:val="22"/>
        </w:numPr>
        <w:rPr>
          <w:color w:val="FF0000"/>
        </w:rPr>
      </w:pPr>
      <w:r w:rsidRPr="00B43250">
        <w:rPr>
          <w:color w:val="FF0000"/>
        </w:rPr>
        <w:t xml:space="preserve">The logo must include the following words (Russian Version) from Appendix 1.0a – Logo Text: </w:t>
      </w:r>
    </w:p>
    <w:p w14:paraId="7AE74386" w14:textId="2AA970A3" w:rsidR="006B2382" w:rsidRPr="00495958" w:rsidRDefault="006B2382" w:rsidP="006B2382">
      <w:pPr>
        <w:pStyle w:val="af2"/>
        <w:rPr>
          <w:b/>
          <w:color w:val="5B9BD5" w:themeColor="accent1"/>
        </w:rPr>
      </w:pPr>
      <w:proofErr w:type="gramStart"/>
      <w:r w:rsidRPr="00495958">
        <w:rPr>
          <w:b/>
          <w:color w:val="5B9BD5" w:themeColor="accent1"/>
        </w:rPr>
        <w:t>дом</w:t>
      </w:r>
      <w:proofErr w:type="gramEnd"/>
      <w:r w:rsidRPr="00495958">
        <w:rPr>
          <w:b/>
          <w:color w:val="5B9BD5" w:themeColor="accent1"/>
        </w:rPr>
        <w:t xml:space="preserve"> искусства</w:t>
      </w:r>
    </w:p>
    <w:p w14:paraId="0FF264E6" w14:textId="0E37D56E" w:rsidR="006B2382" w:rsidRPr="00495958" w:rsidRDefault="006B2382" w:rsidP="006B2382">
      <w:pPr>
        <w:pStyle w:val="af2"/>
        <w:rPr>
          <w:b/>
          <w:color w:val="5B9BD5" w:themeColor="accent1"/>
        </w:rPr>
      </w:pPr>
      <w:r w:rsidRPr="00495958">
        <w:rPr>
          <w:b/>
          <w:color w:val="5B9BD5" w:themeColor="accent1"/>
        </w:rPr>
        <w:t>Типографская &amp; бумага</w:t>
      </w:r>
    </w:p>
    <w:p w14:paraId="473A18ED" w14:textId="2AD0F982" w:rsidR="00E91712" w:rsidRDefault="00E91712" w:rsidP="00233084">
      <w:pPr>
        <w:pStyle w:val="af2"/>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11E28B82" w14:textId="38A3E201" w:rsidR="007F6A8C" w:rsidRPr="007F6A8C" w:rsidRDefault="007F6A8C" w:rsidP="007F6A8C">
      <w:pPr>
        <w:pStyle w:val="Default"/>
        <w:rPr>
          <w:color w:val="FF0000"/>
        </w:rPr>
      </w:pPr>
      <w:proofErr w:type="gramStart"/>
      <w:r w:rsidRPr="007F6A8C">
        <w:rPr>
          <w:rFonts w:eastAsia="Times New Roman" w:cs="Times New Roman"/>
          <w:color w:val="FF0000"/>
          <w:szCs w:val="24"/>
          <w:lang w:val="en-AU"/>
        </w:rPr>
        <w:t>A</w:t>
      </w:r>
      <w:proofErr w:type="gramEnd"/>
      <w:r w:rsidRPr="007F6A8C">
        <w:rPr>
          <w:rFonts w:eastAsia="Times New Roman" w:cs="Times New Roman"/>
          <w:color w:val="FF0000"/>
          <w:szCs w:val="24"/>
          <w:lang w:val="en-AU"/>
        </w:rPr>
        <w:t xml:space="preserve"> ênfase deve estar nas palavras </w:t>
      </w:r>
      <w:r w:rsidRPr="007F6A8C">
        <w:rPr>
          <w:rFonts w:eastAsia="Times New Roman" w:cs="Times New Roman"/>
          <w:b/>
          <w:color w:val="FF0000"/>
          <w:szCs w:val="24"/>
          <w:lang w:val="en-AU"/>
        </w:rPr>
        <w:t>Art House</w:t>
      </w:r>
      <w:r w:rsidRPr="007F6A8C">
        <w:rPr>
          <w:rFonts w:eastAsia="Times New Roman" w:cs="Times New Roman"/>
          <w:color w:val="FF0000"/>
          <w:szCs w:val="24"/>
          <w:lang w:val="en-AU"/>
        </w:rPr>
        <w:t xml:space="preserve"> e o texto pode estar em letras maiúsculas, minúsculas ou maiúsculas de cada palavra.</w:t>
      </w:r>
    </w:p>
    <w:p w14:paraId="2FBF1AA2" w14:textId="7AD4D219" w:rsidR="00E91712" w:rsidRDefault="00E91712" w:rsidP="00233084">
      <w:pPr>
        <w:pStyle w:val="af2"/>
        <w:numPr>
          <w:ilvl w:val="0"/>
          <w:numId w:val="22"/>
        </w:numPr>
      </w:pPr>
      <w:r>
        <w:t xml:space="preserve">It </w:t>
      </w:r>
      <w:r w:rsidR="00233084">
        <w:t>must</w:t>
      </w:r>
      <w:r>
        <w:t xml:space="preserve"> include vector elements</w:t>
      </w:r>
      <w:r w:rsidR="00233084">
        <w:t>.</w:t>
      </w:r>
    </w:p>
    <w:p w14:paraId="79C25C91" w14:textId="7EB1F434" w:rsidR="007F6A8C" w:rsidRPr="007F6A8C" w:rsidRDefault="007F6A8C" w:rsidP="007F6A8C">
      <w:pPr>
        <w:pStyle w:val="Default"/>
        <w:rPr>
          <w:color w:val="FF0000"/>
        </w:rPr>
      </w:pPr>
      <w:r w:rsidRPr="007F6A8C">
        <w:rPr>
          <w:rFonts w:eastAsia="Times New Roman" w:cs="Times New Roman"/>
          <w:color w:val="FF0000"/>
          <w:szCs w:val="24"/>
          <w:lang w:val="en-AU"/>
        </w:rPr>
        <w:t>Deve incluir elementos vetoriais.</w:t>
      </w:r>
    </w:p>
    <w:p w14:paraId="435A52AD" w14:textId="1CFDD560" w:rsidR="00854AD0" w:rsidRPr="004A3A69" w:rsidRDefault="00854AD0" w:rsidP="00854AD0">
      <w:pPr>
        <w:spacing w:before="240"/>
        <w:rPr>
          <w:b/>
          <w:color w:val="FF0000"/>
        </w:rPr>
      </w:pPr>
      <w:r>
        <w:rPr>
          <w:b/>
        </w:rPr>
        <w:t>Size</w:t>
      </w:r>
      <w:r w:rsidR="004A3A69">
        <w:rPr>
          <w:b/>
        </w:rPr>
        <w:t xml:space="preserve"> </w:t>
      </w:r>
      <w:r w:rsidR="004A3A69" w:rsidRPr="004A3A69">
        <w:rPr>
          <w:b/>
          <w:color w:val="FF0000"/>
        </w:rPr>
        <w:t>(Tamanho)</w:t>
      </w:r>
    </w:p>
    <w:p w14:paraId="518D0397" w14:textId="34F3EBDC" w:rsidR="00854AD0" w:rsidRDefault="006B2382" w:rsidP="00854AD0">
      <w:pPr>
        <w:pStyle w:val="af2"/>
        <w:numPr>
          <w:ilvl w:val="0"/>
          <w:numId w:val="22"/>
        </w:numPr>
      </w:pPr>
      <w:r>
        <w:t xml:space="preserve">Each logo: </w:t>
      </w:r>
      <w:r w:rsidR="00267A4B">
        <w:t>80</w:t>
      </w:r>
      <w:r w:rsidR="00854AD0">
        <w:t>mm at the longest edge (wide or high)</w:t>
      </w:r>
    </w:p>
    <w:p w14:paraId="2BA1E2FE" w14:textId="0886E129" w:rsidR="004A3A69" w:rsidRPr="004A3A69" w:rsidRDefault="004A3A69" w:rsidP="004A3A69">
      <w:pPr>
        <w:pStyle w:val="Default"/>
        <w:rPr>
          <w:color w:val="FF0000"/>
        </w:rPr>
      </w:pPr>
      <w:r>
        <w:rPr>
          <w:rFonts w:eastAsia="Times New Roman" w:cs="Times New Roman"/>
          <w:color w:val="FF0000"/>
          <w:szCs w:val="24"/>
          <w:lang w:val="en-AU"/>
        </w:rPr>
        <w:t>Cada logo</w:t>
      </w:r>
      <w:r w:rsidRPr="004A3A69">
        <w:rPr>
          <w:rFonts w:eastAsia="Times New Roman" w:cs="Times New Roman"/>
          <w:color w:val="FF0000"/>
          <w:szCs w:val="24"/>
          <w:lang w:val="en-AU"/>
        </w:rPr>
        <w:t>: 80 mm na borda mais longa (larga ou alta)</w:t>
      </w:r>
    </w:p>
    <w:p w14:paraId="74E193A3" w14:textId="397899B8" w:rsidR="00233084" w:rsidRPr="004A3A69" w:rsidRDefault="00233084" w:rsidP="00595D70">
      <w:pPr>
        <w:spacing w:before="240"/>
        <w:rPr>
          <w:b/>
          <w:color w:val="FF0000"/>
        </w:rPr>
      </w:pPr>
      <w:r>
        <w:rPr>
          <w:b/>
        </w:rPr>
        <w:t>Colour</w:t>
      </w:r>
      <w:r w:rsidRPr="00233084">
        <w:rPr>
          <w:b/>
        </w:rPr>
        <w:t xml:space="preserve"> </w:t>
      </w:r>
      <w:r w:rsidR="004A3A69" w:rsidRPr="004A3A69">
        <w:rPr>
          <w:b/>
          <w:color w:val="FF0000"/>
        </w:rPr>
        <w:t>(Cores)</w:t>
      </w:r>
    </w:p>
    <w:p w14:paraId="0CE9BCE5" w14:textId="377466E4" w:rsidR="00233084" w:rsidRDefault="006B2382" w:rsidP="00233084">
      <w:pPr>
        <w:pStyle w:val="af2"/>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62ADE7AE" w14:textId="5C716CB6" w:rsidR="004A3A69" w:rsidRPr="004A3A69" w:rsidRDefault="004A3A69" w:rsidP="004A3A69">
      <w:pPr>
        <w:pStyle w:val="Default"/>
        <w:rPr>
          <w:color w:val="FF0000"/>
        </w:rPr>
      </w:pPr>
      <w:r w:rsidRPr="004A3A69">
        <w:rPr>
          <w:rFonts w:eastAsia="Times New Roman" w:cs="Times New Roman"/>
          <w:color w:val="FF0000"/>
          <w:szCs w:val="24"/>
          <w:lang w:val="en-AU"/>
        </w:rPr>
        <w:t>Cada logo deve incluir as mesmas quatro cores PMS Uncoated sem tons ou gradientes (somente 100% da cor é permitida)</w:t>
      </w:r>
    </w:p>
    <w:p w14:paraId="41CF2C3C" w14:textId="0664725D" w:rsidR="00E131E4" w:rsidRPr="004A3A69" w:rsidRDefault="00E131E4" w:rsidP="00E131E4">
      <w:pPr>
        <w:spacing w:before="240"/>
        <w:rPr>
          <w:b/>
          <w:color w:val="FF0000"/>
        </w:rPr>
      </w:pPr>
      <w:r>
        <w:rPr>
          <w:b/>
        </w:rPr>
        <w:t>Trapping</w:t>
      </w:r>
      <w:r w:rsidR="004A3A69">
        <w:rPr>
          <w:b/>
        </w:rPr>
        <w:t xml:space="preserve"> </w:t>
      </w:r>
      <w:r w:rsidR="004A3A69" w:rsidRPr="004A3A69">
        <w:rPr>
          <w:b/>
          <w:color w:val="FF0000"/>
        </w:rPr>
        <w:t>(Trapping)</w:t>
      </w:r>
    </w:p>
    <w:p w14:paraId="079C106C" w14:textId="57DA6371" w:rsidR="00E131E4" w:rsidRDefault="00E131E4" w:rsidP="00E131E4">
      <w:pPr>
        <w:pStyle w:val="af2"/>
        <w:numPr>
          <w:ilvl w:val="0"/>
          <w:numId w:val="22"/>
        </w:numPr>
      </w:pPr>
      <w:r>
        <w:t>0.40pt exactly</w:t>
      </w:r>
      <w:r w:rsidR="00FC15BF">
        <w:t xml:space="preserve"> (if required)</w:t>
      </w:r>
    </w:p>
    <w:p w14:paraId="56841102" w14:textId="0E715DA6" w:rsidR="004A3A69" w:rsidRPr="004A3A69" w:rsidRDefault="004A3A69" w:rsidP="004A3A69">
      <w:pPr>
        <w:pStyle w:val="Default"/>
        <w:rPr>
          <w:color w:val="FF0000"/>
        </w:rPr>
      </w:pPr>
      <w:r w:rsidRPr="004A3A69">
        <w:rPr>
          <w:rFonts w:eastAsia="Times New Roman" w:cs="Times New Roman"/>
          <w:color w:val="FF0000"/>
          <w:szCs w:val="24"/>
          <w:lang w:val="en-AU"/>
        </w:rPr>
        <w:t>0.40pt exatamente (se necessário)</w:t>
      </w:r>
    </w:p>
    <w:p w14:paraId="0BF25B51" w14:textId="77777777" w:rsidR="007F6A8C" w:rsidRDefault="007F6A8C" w:rsidP="00595D70">
      <w:pPr>
        <w:pStyle w:val="SubHeadersBodyBold12ptbefore"/>
      </w:pPr>
    </w:p>
    <w:p w14:paraId="4AE08B59" w14:textId="6504C97C" w:rsidR="00595D70" w:rsidRDefault="00595D70" w:rsidP="00595D70">
      <w:pPr>
        <w:pStyle w:val="SubHeadersBodyBold12ptbefore"/>
      </w:pPr>
      <w:r>
        <w:lastRenderedPageBreak/>
        <w:t>File Type</w:t>
      </w:r>
      <w:r w:rsidRPr="007F6A8C">
        <w:rPr>
          <w:color w:val="FF0000"/>
        </w:rPr>
        <w:t xml:space="preserve"> </w:t>
      </w:r>
      <w:r w:rsidR="007F6A8C" w:rsidRPr="007F6A8C">
        <w:rPr>
          <w:color w:val="FF0000"/>
        </w:rPr>
        <w:t>(Tipo de Arquivo)</w:t>
      </w:r>
    </w:p>
    <w:p w14:paraId="16DBD79F" w14:textId="72CBEFF1" w:rsidR="006B2382" w:rsidRDefault="006B2382" w:rsidP="00280421">
      <w:pPr>
        <w:pStyle w:val="Default"/>
        <w:numPr>
          <w:ilvl w:val="0"/>
          <w:numId w:val="0"/>
        </w:numPr>
      </w:pPr>
      <w:r>
        <w:t>Logo (English)</w:t>
      </w:r>
      <w:r w:rsidR="00B52CA2">
        <w:t xml:space="preserve"> </w:t>
      </w:r>
      <w:r w:rsidR="00B52CA2" w:rsidRPr="00B52CA2">
        <w:rPr>
          <w:color w:val="FF0000"/>
        </w:rPr>
        <w:t>Logo (Inglês)</w:t>
      </w:r>
      <w:r w:rsidR="00B52CA2" w:rsidRPr="00B52CA2">
        <w:rPr>
          <w:color w:val="FF0000"/>
        </w:rPr>
        <w:tab/>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B52CA2" w:rsidRDefault="000640A4" w:rsidP="000640A4">
      <w:pPr>
        <w:pStyle w:val="af2"/>
        <w:numPr>
          <w:ilvl w:val="0"/>
          <w:numId w:val="22"/>
        </w:numPr>
        <w:rPr>
          <w:szCs w:val="22"/>
        </w:rPr>
      </w:pPr>
      <w:r>
        <w:rPr>
          <w:szCs w:val="20"/>
        </w:rPr>
        <w:t xml:space="preserve">1 x </w:t>
      </w:r>
      <w:r>
        <w:t xml:space="preserve">PDF File: PDF/X-4:2008 </w:t>
      </w:r>
      <w:r w:rsidRPr="00E64155">
        <w:rPr>
          <w:szCs w:val="20"/>
        </w:rPr>
        <w:t>— all text must be converted to outlines</w:t>
      </w:r>
    </w:p>
    <w:p w14:paraId="1B82AF97" w14:textId="52259362" w:rsidR="00B52CA2" w:rsidRPr="00B52CA2" w:rsidRDefault="00B52CA2" w:rsidP="00B52CA2">
      <w:pPr>
        <w:pStyle w:val="Default"/>
        <w:rPr>
          <w:color w:val="FF0000"/>
          <w:szCs w:val="22"/>
        </w:rPr>
      </w:pPr>
      <w:r>
        <w:rPr>
          <w:rFonts w:eastAsia="Times New Roman" w:cs="Times New Roman"/>
          <w:color w:val="FF0000"/>
          <w:szCs w:val="22"/>
          <w:lang w:val="en-AU"/>
        </w:rPr>
        <w:t>1 x AI – sem contorno de texto</w:t>
      </w:r>
    </w:p>
    <w:p w14:paraId="75FD8FCC" w14:textId="1B8DFD6E" w:rsidR="00B52CA2" w:rsidRPr="00B52CA2" w:rsidRDefault="00B52CA2" w:rsidP="00B52CA2">
      <w:pPr>
        <w:pStyle w:val="Default"/>
        <w:rPr>
          <w:color w:val="FF0000"/>
          <w:szCs w:val="22"/>
        </w:rPr>
      </w:pPr>
      <w:r>
        <w:rPr>
          <w:rFonts w:eastAsia="Times New Roman" w:cs="Times New Roman"/>
          <w:color w:val="FF0000"/>
          <w:szCs w:val="22"/>
          <w:lang w:val="en-AU"/>
        </w:rPr>
        <w:t>1 arquivo PDF: PDF/X-4:</w:t>
      </w:r>
      <w:r w:rsidRPr="00B52CA2">
        <w:rPr>
          <w:rFonts w:eastAsia="Times New Roman" w:cs="Times New Roman"/>
          <w:color w:val="FF0000"/>
          <w:szCs w:val="22"/>
          <w:lang w:val="en-AU"/>
        </w:rPr>
        <w:t>2008 - todo o texto deve ser convertido em contornos</w:t>
      </w:r>
    </w:p>
    <w:p w14:paraId="1EF0BCD8" w14:textId="08395EFA" w:rsidR="006B2382" w:rsidRDefault="006B2382" w:rsidP="00280421">
      <w:pPr>
        <w:pStyle w:val="Default"/>
        <w:numPr>
          <w:ilvl w:val="0"/>
          <w:numId w:val="0"/>
        </w:numPr>
      </w:pPr>
      <w:r>
        <w:t>Logo (Russian)</w:t>
      </w:r>
      <w:r w:rsidR="00B52CA2">
        <w:t xml:space="preserve"> </w:t>
      </w:r>
      <w:r w:rsidR="00B52CA2" w:rsidRPr="00B52CA2">
        <w:rPr>
          <w:color w:val="FF0000"/>
        </w:rPr>
        <w:t>Logo (Russo)</w:t>
      </w:r>
    </w:p>
    <w:p w14:paraId="14896B49" w14:textId="77777777" w:rsidR="006B2382" w:rsidRDefault="006B2382" w:rsidP="009454DF">
      <w:pPr>
        <w:pStyle w:val="Default"/>
      </w:pPr>
      <w:r>
        <w:t>1 x AI — without outlined text</w:t>
      </w:r>
    </w:p>
    <w:p w14:paraId="5862F2C8" w14:textId="77777777" w:rsidR="000640A4" w:rsidRPr="00B52CA2" w:rsidRDefault="000640A4" w:rsidP="000640A4">
      <w:pPr>
        <w:pStyle w:val="af2"/>
        <w:numPr>
          <w:ilvl w:val="0"/>
          <w:numId w:val="22"/>
        </w:numPr>
        <w:rPr>
          <w:szCs w:val="22"/>
        </w:rPr>
      </w:pPr>
      <w:r>
        <w:rPr>
          <w:szCs w:val="20"/>
        </w:rPr>
        <w:t xml:space="preserve">1 x </w:t>
      </w:r>
      <w:r>
        <w:t xml:space="preserve">PDF File: PDF/X-4:2008 </w:t>
      </w:r>
      <w:r w:rsidRPr="00E64155">
        <w:rPr>
          <w:szCs w:val="20"/>
        </w:rPr>
        <w:t>— all text must be converted to outlines</w:t>
      </w:r>
    </w:p>
    <w:p w14:paraId="53F869B7" w14:textId="77777777" w:rsidR="00B52CA2" w:rsidRPr="00B52CA2" w:rsidRDefault="00B52CA2" w:rsidP="00B52CA2">
      <w:pPr>
        <w:pStyle w:val="Default"/>
        <w:rPr>
          <w:color w:val="FF0000"/>
          <w:szCs w:val="22"/>
        </w:rPr>
      </w:pPr>
      <w:r>
        <w:rPr>
          <w:rFonts w:eastAsia="Times New Roman" w:cs="Times New Roman"/>
          <w:color w:val="FF0000"/>
          <w:szCs w:val="22"/>
          <w:lang w:val="en-AU"/>
        </w:rPr>
        <w:t>1 x AI - sem texto vetorizado</w:t>
      </w:r>
    </w:p>
    <w:p w14:paraId="33014D1F" w14:textId="07883DBA" w:rsidR="00B52CA2" w:rsidRPr="00B52CA2" w:rsidRDefault="00B52CA2" w:rsidP="00B52CA2">
      <w:pPr>
        <w:pStyle w:val="Default"/>
        <w:rPr>
          <w:color w:val="FF0000"/>
          <w:szCs w:val="22"/>
        </w:rPr>
      </w:pPr>
      <w:r w:rsidRPr="00B52CA2">
        <w:rPr>
          <w:rFonts w:eastAsia="Times New Roman" w:cs="Times New Roman"/>
          <w:color w:val="FF0000"/>
          <w:szCs w:val="22"/>
          <w:lang w:val="en-AU"/>
        </w:rPr>
        <w:t>1 arquivo PDF: PDF</w:t>
      </w:r>
      <w:r>
        <w:rPr>
          <w:rFonts w:eastAsia="Times New Roman" w:cs="Times New Roman"/>
          <w:color w:val="FF0000"/>
          <w:szCs w:val="22"/>
          <w:lang w:val="en-AU"/>
        </w:rPr>
        <w:t>/X-4:</w:t>
      </w:r>
      <w:r w:rsidRPr="00B52CA2">
        <w:rPr>
          <w:rFonts w:eastAsia="Times New Roman" w:cs="Times New Roman"/>
          <w:color w:val="FF0000"/>
          <w:szCs w:val="22"/>
          <w:lang w:val="en-AU"/>
        </w:rPr>
        <w:t>2008 - todo o texto deve ser convertido em contornos</w:t>
      </w:r>
    </w:p>
    <w:p w14:paraId="7286E616" w14:textId="48E5D8A4" w:rsidR="006B2382" w:rsidRDefault="006B2382" w:rsidP="006B2382">
      <w:r>
        <w:t>Combined Logos</w:t>
      </w:r>
      <w:r w:rsidR="006705EC">
        <w:t xml:space="preserve"> </w:t>
      </w:r>
      <w:r w:rsidR="008A5597">
        <w:rPr>
          <w:color w:val="FF0000"/>
        </w:rPr>
        <w:t>Logo combinadas</w:t>
      </w:r>
    </w:p>
    <w:p w14:paraId="5942157D" w14:textId="28D42B14" w:rsidR="006B2382" w:rsidRPr="00B52CA2" w:rsidRDefault="00383206" w:rsidP="00383206">
      <w:pPr>
        <w:pStyle w:val="af2"/>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0E92D164" w14:textId="3957BEBA" w:rsidR="00B52CA2" w:rsidRPr="00B52CA2" w:rsidRDefault="00B52CA2" w:rsidP="00B52CA2">
      <w:pPr>
        <w:pStyle w:val="af2"/>
        <w:numPr>
          <w:ilvl w:val="0"/>
          <w:numId w:val="23"/>
        </w:numPr>
        <w:rPr>
          <w:color w:val="FF0000"/>
        </w:rPr>
      </w:pPr>
      <w:r>
        <w:rPr>
          <w:color w:val="FF0000"/>
        </w:rPr>
        <w:t>1 arquivo PDF: PDF/</w:t>
      </w:r>
      <w:r w:rsidRPr="00B52CA2">
        <w:rPr>
          <w:color w:val="FF0000"/>
        </w:rPr>
        <w:t>X</w:t>
      </w:r>
      <w:r>
        <w:rPr>
          <w:color w:val="FF0000"/>
        </w:rPr>
        <w:t>-4:</w:t>
      </w:r>
      <w:r w:rsidRPr="00B52CA2">
        <w:rPr>
          <w:color w:val="FF0000"/>
        </w:rPr>
        <w:t xml:space="preserve">2008 - todo o texto deve </w:t>
      </w:r>
      <w:r w:rsidR="008A5597">
        <w:rPr>
          <w:color w:val="FF0000"/>
        </w:rPr>
        <w:t xml:space="preserve">estar </w:t>
      </w:r>
      <w:r w:rsidRPr="00B52CA2">
        <w:rPr>
          <w:color w:val="FF0000"/>
        </w:rPr>
        <w:t xml:space="preserve">convertido em contornos </w:t>
      </w:r>
      <w:r w:rsidR="008A5597">
        <w:rPr>
          <w:color w:val="FF0000"/>
        </w:rPr>
        <w:t>com a logo Ingl</w:t>
      </w:r>
      <w:r w:rsidR="008A5597" w:rsidRPr="00B52CA2">
        <w:rPr>
          <w:color w:val="FF0000"/>
        </w:rPr>
        <w:t>ê</w:t>
      </w:r>
      <w:r w:rsidR="008A5597">
        <w:rPr>
          <w:color w:val="FF0000"/>
        </w:rPr>
        <w:t xml:space="preserve">s e </w:t>
      </w:r>
      <w:r w:rsidRPr="00B52CA2">
        <w:rPr>
          <w:color w:val="FF0000"/>
        </w:rPr>
        <w:t>logo russo ao lado de cada</w:t>
      </w:r>
    </w:p>
    <w:p w14:paraId="7D070B81" w14:textId="3EAA3B9E" w:rsidR="00595D70" w:rsidRDefault="00595D70" w:rsidP="00595D70">
      <w:pPr>
        <w:pStyle w:val="SubHeadersBodyBold12ptbefore"/>
      </w:pPr>
      <w:r>
        <w:t>Naming:</w:t>
      </w:r>
      <w:r w:rsidR="004A13FB">
        <w:t xml:space="preserve"> </w:t>
      </w:r>
      <w:r w:rsidR="004A13FB" w:rsidRPr="004A13FB">
        <w:rPr>
          <w:color w:val="FF0000"/>
        </w:rPr>
        <w:t>Nomeação</w:t>
      </w:r>
      <w:r w:rsidRPr="004A13FB">
        <w:rPr>
          <w:color w:val="FF0000"/>
        </w:rPr>
        <w:t xml:space="preserve"> </w:t>
      </w:r>
    </w:p>
    <w:p w14:paraId="5B296488" w14:textId="4E67BE94" w:rsidR="00595D70" w:rsidRDefault="00595D70" w:rsidP="00595D70">
      <w:pPr>
        <w:rPr>
          <w:i/>
        </w:rPr>
      </w:pPr>
      <w:r w:rsidRPr="00595D70">
        <w:rPr>
          <w:i/>
        </w:rPr>
        <w:t xml:space="preserve">Note: YY represents your competitor number </w:t>
      </w:r>
    </w:p>
    <w:p w14:paraId="59401C1E" w14:textId="75C01BF4" w:rsidR="004A13FB" w:rsidRPr="00595D70" w:rsidRDefault="004A13FB" w:rsidP="00595D70">
      <w:pPr>
        <w:rPr>
          <w:i/>
        </w:rPr>
      </w:pPr>
      <w:r w:rsidRPr="004A13FB">
        <w:rPr>
          <w:i/>
          <w:color w:val="FF0000"/>
        </w:rPr>
        <w:t>Nota: YY representa o número do competidor</w:t>
      </w:r>
    </w:p>
    <w:p w14:paraId="5E029AEF" w14:textId="35516673" w:rsidR="00595D70"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08CA01F2" w14:textId="155520BC" w:rsidR="002952ED" w:rsidRPr="00110014" w:rsidRDefault="002952ED" w:rsidP="00595D70">
      <w:pPr>
        <w:rPr>
          <w:color w:val="5B9BD5" w:themeColor="accent1"/>
        </w:rPr>
      </w:pPr>
      <w:r w:rsidRPr="002952ED">
        <w:rPr>
          <w:color w:val="FF0000"/>
        </w:rPr>
        <w:t>Nome da pasta: L</w:t>
      </w:r>
      <w:r>
        <w:rPr>
          <w:color w:val="FF0000"/>
        </w:rPr>
        <w:t>ogo</w:t>
      </w:r>
    </w:p>
    <w:p w14:paraId="49C4806A" w14:textId="363DC6A7" w:rsidR="00595D70" w:rsidRDefault="006B2382" w:rsidP="002C3A51">
      <w:pPr>
        <w:pStyle w:val="af2"/>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af2"/>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af2"/>
        <w:numPr>
          <w:ilvl w:val="0"/>
          <w:numId w:val="23"/>
        </w:numPr>
      </w:pPr>
      <w:r>
        <w:t>Logo (Russian) file name: YY_Arthouse_Logo_PMS_Russian.ai</w:t>
      </w:r>
    </w:p>
    <w:p w14:paraId="471D9218" w14:textId="43C20A5A" w:rsidR="006B2382" w:rsidRDefault="006B2382" w:rsidP="002C3A51">
      <w:pPr>
        <w:pStyle w:val="af2"/>
        <w:numPr>
          <w:ilvl w:val="0"/>
          <w:numId w:val="23"/>
        </w:numPr>
      </w:pPr>
      <w:r>
        <w:t>Logo (English) file name: YY_Arthouse_Logo_PMS_outlined_Russian.pdf</w:t>
      </w:r>
    </w:p>
    <w:p w14:paraId="297B66EE" w14:textId="12F41833" w:rsidR="002952ED" w:rsidRPr="002952ED" w:rsidRDefault="002952ED" w:rsidP="002952ED">
      <w:pPr>
        <w:pStyle w:val="af2"/>
        <w:numPr>
          <w:ilvl w:val="0"/>
          <w:numId w:val="23"/>
        </w:numPr>
        <w:rPr>
          <w:color w:val="FF0000"/>
        </w:rPr>
      </w:pPr>
      <w:r>
        <w:rPr>
          <w:color w:val="FF0000"/>
        </w:rPr>
        <w:t>Nome do arquivo do logo</w:t>
      </w:r>
      <w:r w:rsidRPr="002952ED">
        <w:rPr>
          <w:color w:val="FF0000"/>
        </w:rPr>
        <w:t xml:space="preserve"> (inglês): YY_Arthouse_Logo_PMS_English.ai</w:t>
      </w:r>
    </w:p>
    <w:p w14:paraId="470F0A4C" w14:textId="6BAD54A1" w:rsidR="002952ED" w:rsidRPr="002952ED" w:rsidRDefault="002952ED" w:rsidP="002952ED">
      <w:pPr>
        <w:pStyle w:val="af2"/>
        <w:numPr>
          <w:ilvl w:val="0"/>
          <w:numId w:val="23"/>
        </w:numPr>
        <w:rPr>
          <w:color w:val="FF0000"/>
        </w:rPr>
      </w:pPr>
      <w:r>
        <w:rPr>
          <w:color w:val="FF0000"/>
        </w:rPr>
        <w:t>Nome do arquivo do logo</w:t>
      </w:r>
      <w:r w:rsidRPr="002952ED">
        <w:rPr>
          <w:color w:val="FF0000"/>
        </w:rPr>
        <w:t xml:space="preserve"> (inglês): YY_Arthouse_Logo_PMS_outlined_English.pdf</w:t>
      </w:r>
    </w:p>
    <w:p w14:paraId="54E15DB8" w14:textId="442F2C76" w:rsidR="002952ED" w:rsidRPr="002952ED" w:rsidRDefault="002952ED" w:rsidP="002952ED">
      <w:pPr>
        <w:pStyle w:val="af2"/>
        <w:numPr>
          <w:ilvl w:val="0"/>
          <w:numId w:val="23"/>
        </w:numPr>
        <w:rPr>
          <w:color w:val="FF0000"/>
        </w:rPr>
      </w:pPr>
      <w:r>
        <w:rPr>
          <w:color w:val="FF0000"/>
        </w:rPr>
        <w:t>Nome do arquivo do logo</w:t>
      </w:r>
      <w:r w:rsidRPr="002952ED">
        <w:rPr>
          <w:color w:val="FF0000"/>
        </w:rPr>
        <w:t xml:space="preserve"> (russo): YY_Arthouse_Logo_PMS_Russian.ai</w:t>
      </w:r>
    </w:p>
    <w:p w14:paraId="548296FB" w14:textId="6805D204" w:rsidR="002952ED" w:rsidRPr="002952ED" w:rsidRDefault="002952ED" w:rsidP="002952ED">
      <w:pPr>
        <w:pStyle w:val="af2"/>
        <w:numPr>
          <w:ilvl w:val="0"/>
          <w:numId w:val="23"/>
        </w:numPr>
        <w:rPr>
          <w:color w:val="FF0000"/>
        </w:rPr>
      </w:pPr>
      <w:r>
        <w:rPr>
          <w:color w:val="FF0000"/>
        </w:rPr>
        <w:t>Nome do arquivo do logo</w:t>
      </w:r>
      <w:r w:rsidRPr="002952ED">
        <w:rPr>
          <w:color w:val="FF0000"/>
        </w:rPr>
        <w:t xml:space="preserve"> (inglês): YY_Arthouse_Logo_PMS_outlined_Russian.pdf</w:t>
      </w:r>
    </w:p>
    <w:p w14:paraId="6873EB43" w14:textId="77777777" w:rsidR="006B2382" w:rsidRDefault="006B2382" w:rsidP="00595D70"/>
    <w:p w14:paraId="1E5FC48C" w14:textId="75BE4E63" w:rsidR="00854AD0" w:rsidRPr="00854AD0" w:rsidRDefault="00854AD0" w:rsidP="00854AD0">
      <w:pPr>
        <w:pStyle w:val="BodySubHeaderSpacebefore"/>
        <w:rPr>
          <w:b/>
        </w:rPr>
      </w:pPr>
      <w:r w:rsidRPr="00854AD0">
        <w:rPr>
          <w:b/>
        </w:rPr>
        <w:t>You must deliver</w:t>
      </w:r>
      <w:r w:rsidR="002952ED">
        <w:rPr>
          <w:b/>
        </w:rPr>
        <w:br/>
      </w:r>
      <w:r w:rsidR="002952ED" w:rsidRPr="002952ED">
        <w:rPr>
          <w:b/>
          <w:color w:val="FF0000"/>
        </w:rPr>
        <w:t>Você deve entregar</w:t>
      </w:r>
    </w:p>
    <w:p w14:paraId="598C2701" w14:textId="4BF8F1E3" w:rsidR="00433A9F" w:rsidRPr="00280421" w:rsidRDefault="00433A9F" w:rsidP="00854AD0">
      <w:pPr>
        <w:rPr>
          <w:b/>
        </w:rPr>
      </w:pPr>
      <w:r w:rsidRPr="00280421">
        <w:rPr>
          <w:b/>
        </w:rPr>
        <w:t>Mounting</w:t>
      </w:r>
      <w:r w:rsidR="00095D0D">
        <w:rPr>
          <w:b/>
        </w:rPr>
        <w:t xml:space="preserve"> </w:t>
      </w:r>
      <w:r w:rsidR="00095D0D" w:rsidRPr="00095D0D">
        <w:rPr>
          <w:b/>
          <w:color w:val="FF0000"/>
        </w:rPr>
        <w:t>(Montagem)</w:t>
      </w:r>
    </w:p>
    <w:p w14:paraId="70E62160" w14:textId="1F90C492" w:rsidR="00854AD0" w:rsidRDefault="00854AD0" w:rsidP="00433A9F">
      <w:pPr>
        <w:pStyle w:val="af2"/>
        <w:numPr>
          <w:ilvl w:val="0"/>
          <w:numId w:val="23"/>
        </w:numPr>
      </w:pPr>
      <w:r>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274C98FA" w14:textId="0B97C5D6" w:rsidR="002952ED" w:rsidRPr="00095D0D" w:rsidRDefault="002952ED" w:rsidP="002952ED">
      <w:pPr>
        <w:pStyle w:val="af2"/>
        <w:numPr>
          <w:ilvl w:val="0"/>
          <w:numId w:val="23"/>
        </w:numPr>
        <w:rPr>
          <w:color w:val="FF0000"/>
        </w:rPr>
      </w:pPr>
      <w:r w:rsidRPr="00095D0D">
        <w:rPr>
          <w:color w:val="FF0000"/>
        </w:rPr>
        <w:t>1 x impressão a cores dos logo, um ao lado do outro (</w:t>
      </w:r>
      <w:proofErr w:type="gramStart"/>
      <w:r w:rsidRPr="00095D0D">
        <w:rPr>
          <w:color w:val="FF0000"/>
        </w:rPr>
        <w:t>na</w:t>
      </w:r>
      <w:proofErr w:type="gramEnd"/>
      <w:r w:rsidRPr="00095D0D">
        <w:rPr>
          <w:color w:val="FF0000"/>
        </w:rPr>
        <w:t xml:space="preserve"> mesma página), 80 mm de largura na extremidade mais longa de cada logótipo. Montado em prancha A4. Certifique-se de incluir o </w:t>
      </w:r>
      <w:r w:rsidR="004C1A92">
        <w:rPr>
          <w:color w:val="FF0000"/>
        </w:rPr>
        <w:t xml:space="preserve">o seu </w:t>
      </w:r>
      <w:r w:rsidRPr="00095D0D">
        <w:rPr>
          <w:color w:val="FF0000"/>
        </w:rPr>
        <w:t xml:space="preserve">número </w:t>
      </w:r>
      <w:r w:rsidR="004C1A92">
        <w:rPr>
          <w:color w:val="FF0000"/>
        </w:rPr>
        <w:t xml:space="preserve">de competidor </w:t>
      </w:r>
      <w:proofErr w:type="gramStart"/>
      <w:r w:rsidRPr="00095D0D">
        <w:rPr>
          <w:color w:val="FF0000"/>
        </w:rPr>
        <w:t>na</w:t>
      </w:r>
      <w:proofErr w:type="gramEnd"/>
      <w:r w:rsidRPr="00095D0D">
        <w:rPr>
          <w:color w:val="FF0000"/>
        </w:rPr>
        <w:t xml:space="preserve"> frente da prancha, fora da área de design.</w:t>
      </w:r>
    </w:p>
    <w:p w14:paraId="77F8D403" w14:textId="77777777" w:rsidR="004F49CA" w:rsidRDefault="004F49CA" w:rsidP="00854AD0">
      <w:pPr>
        <w:rPr>
          <w:b/>
        </w:rPr>
      </w:pPr>
    </w:p>
    <w:p w14:paraId="1FEA5F05" w14:textId="77777777" w:rsidR="004F49CA" w:rsidRDefault="004F49CA" w:rsidP="00854AD0">
      <w:pPr>
        <w:rPr>
          <w:b/>
        </w:rPr>
      </w:pPr>
    </w:p>
    <w:p w14:paraId="7D4BF3E4" w14:textId="77777777" w:rsidR="004F49CA" w:rsidRDefault="004F49CA" w:rsidP="00854AD0">
      <w:pPr>
        <w:rPr>
          <w:b/>
        </w:rPr>
      </w:pPr>
    </w:p>
    <w:p w14:paraId="65D8710E" w14:textId="77777777" w:rsidR="004F49CA" w:rsidRDefault="004F49CA" w:rsidP="00854AD0">
      <w:pPr>
        <w:rPr>
          <w:b/>
        </w:rPr>
      </w:pPr>
    </w:p>
    <w:p w14:paraId="3B761069" w14:textId="77777777" w:rsidR="004F49CA" w:rsidRDefault="004F49CA" w:rsidP="00854AD0">
      <w:pPr>
        <w:rPr>
          <w:b/>
        </w:rPr>
      </w:pPr>
    </w:p>
    <w:p w14:paraId="3B605C52" w14:textId="77777777" w:rsidR="004F49CA" w:rsidRDefault="004F49CA" w:rsidP="00854AD0">
      <w:pPr>
        <w:rPr>
          <w:b/>
        </w:rPr>
      </w:pPr>
    </w:p>
    <w:p w14:paraId="7AC276E6" w14:textId="77777777" w:rsidR="004F49CA" w:rsidRDefault="004F49CA" w:rsidP="00854AD0">
      <w:pPr>
        <w:rPr>
          <w:b/>
        </w:rPr>
      </w:pPr>
    </w:p>
    <w:p w14:paraId="0943E523" w14:textId="27F54A39" w:rsidR="00433A9F" w:rsidRPr="004F49CA" w:rsidRDefault="00433A9F" w:rsidP="00854AD0">
      <w:pPr>
        <w:rPr>
          <w:b/>
          <w:color w:val="FF0000"/>
        </w:rPr>
      </w:pPr>
      <w:r w:rsidRPr="00280421">
        <w:rPr>
          <w:b/>
        </w:rPr>
        <w:lastRenderedPageBreak/>
        <w:t>Files</w:t>
      </w:r>
      <w:r w:rsidR="00BD14CD">
        <w:rPr>
          <w:b/>
        </w:rPr>
        <w:t xml:space="preserve"> for EACH logo</w:t>
      </w:r>
      <w:r w:rsidR="004F49CA">
        <w:rPr>
          <w:b/>
        </w:rPr>
        <w:t xml:space="preserve"> </w:t>
      </w:r>
      <w:r w:rsidR="004F49CA" w:rsidRPr="004F49CA">
        <w:rPr>
          <w:b/>
          <w:color w:val="FF0000"/>
        </w:rPr>
        <w:t>(Arquivos para CADA logo)</w:t>
      </w:r>
    </w:p>
    <w:p w14:paraId="5F597A65" w14:textId="6A5208DC" w:rsidR="00854AD0" w:rsidRDefault="00BD14CD" w:rsidP="00433A9F">
      <w:pPr>
        <w:pStyle w:val="af2"/>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af2"/>
        <w:numPr>
          <w:ilvl w:val="0"/>
          <w:numId w:val="23"/>
        </w:numPr>
      </w:pPr>
      <w:r>
        <w:t>1</w:t>
      </w:r>
      <w:r w:rsidR="00854AD0">
        <w:t xml:space="preserve"> x AI file</w:t>
      </w:r>
      <w:r w:rsidR="00895C7B">
        <w:t>s</w:t>
      </w:r>
    </w:p>
    <w:p w14:paraId="48157E85" w14:textId="1A919823" w:rsidR="00395697" w:rsidRDefault="00395697" w:rsidP="00395697">
      <w:pPr>
        <w:pStyle w:val="af2"/>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Default="002168C9" w:rsidP="002168C9">
      <w:pPr>
        <w:pStyle w:val="af2"/>
        <w:numPr>
          <w:ilvl w:val="0"/>
          <w:numId w:val="23"/>
        </w:numPr>
        <w:rPr>
          <w:i/>
        </w:rPr>
      </w:pPr>
      <w:r>
        <w:rPr>
          <w:i/>
        </w:rPr>
        <w:t>You may include any working files in a separate folder called: Working files</w:t>
      </w:r>
    </w:p>
    <w:p w14:paraId="2BB04555" w14:textId="4B3D51A1" w:rsidR="004F49CA" w:rsidRPr="004F49CA" w:rsidRDefault="004F49CA" w:rsidP="004F49CA">
      <w:pPr>
        <w:pStyle w:val="af2"/>
        <w:numPr>
          <w:ilvl w:val="0"/>
          <w:numId w:val="23"/>
        </w:numPr>
        <w:rPr>
          <w:i/>
          <w:color w:val="FF0000"/>
        </w:rPr>
      </w:pPr>
      <w:r w:rsidRPr="004F49CA">
        <w:rPr>
          <w:i/>
          <w:color w:val="FF0000"/>
        </w:rPr>
        <w:t>1 x arquivos PDF com marcas de corte, barras coloridas e marcas de registro</w:t>
      </w:r>
    </w:p>
    <w:p w14:paraId="7F4F0A66" w14:textId="285B223D" w:rsidR="004F49CA" w:rsidRPr="004F49CA" w:rsidRDefault="004F49CA" w:rsidP="004F49CA">
      <w:pPr>
        <w:pStyle w:val="af2"/>
        <w:numPr>
          <w:ilvl w:val="0"/>
          <w:numId w:val="23"/>
        </w:numPr>
        <w:rPr>
          <w:i/>
          <w:color w:val="FF0000"/>
        </w:rPr>
      </w:pPr>
      <w:r w:rsidRPr="004F49CA">
        <w:rPr>
          <w:i/>
          <w:color w:val="FF0000"/>
        </w:rPr>
        <w:t>1 x arquivos AI</w:t>
      </w:r>
    </w:p>
    <w:p w14:paraId="2DA27ADE" w14:textId="1D7DB6C5" w:rsidR="004F49CA" w:rsidRPr="004F49CA" w:rsidRDefault="004F49CA" w:rsidP="004F49CA">
      <w:pPr>
        <w:pStyle w:val="af2"/>
        <w:numPr>
          <w:ilvl w:val="0"/>
          <w:numId w:val="23"/>
        </w:numPr>
        <w:rPr>
          <w:i/>
          <w:color w:val="FF0000"/>
        </w:rPr>
      </w:pPr>
      <w:r w:rsidRPr="004F49CA">
        <w:rPr>
          <w:i/>
          <w:color w:val="FF0000"/>
        </w:rPr>
        <w:t>Você deve incluir um um pacote Adobe Illustrator para cada projeto que inclua todas as fontes usadas</w:t>
      </w:r>
    </w:p>
    <w:p w14:paraId="582BDC30" w14:textId="4D505570" w:rsidR="004F49CA" w:rsidRPr="004F49CA" w:rsidRDefault="004F49CA" w:rsidP="004F49CA">
      <w:pPr>
        <w:pStyle w:val="af2"/>
        <w:numPr>
          <w:ilvl w:val="0"/>
          <w:numId w:val="23"/>
        </w:numPr>
        <w:rPr>
          <w:i/>
          <w:color w:val="FF0000"/>
        </w:rPr>
      </w:pPr>
      <w:r w:rsidRPr="004F49CA">
        <w:rPr>
          <w:i/>
          <w:color w:val="FF0000"/>
        </w:rPr>
        <w:t>Você pode incluir quaisquer arquivos de trabalho em uma pasta separada chamada: Arquivos de trabalho</w:t>
      </w:r>
    </w:p>
    <w:p w14:paraId="31A83E03" w14:textId="77777777" w:rsidR="00854AD0" w:rsidRDefault="00854AD0" w:rsidP="00595D70"/>
    <w:p w14:paraId="1840B568" w14:textId="73052374" w:rsidR="00607105" w:rsidRDefault="00607105" w:rsidP="00607105">
      <w:pPr>
        <w:pStyle w:val="10"/>
      </w:pPr>
      <w:r>
        <w:t>Task 2: Business Card</w:t>
      </w:r>
      <w:r w:rsidR="003E33CC">
        <w:br/>
      </w:r>
      <w:r w:rsidR="003E33CC" w:rsidRPr="007F581F">
        <w:rPr>
          <w:color w:val="FF0000"/>
        </w:rPr>
        <w:t>Tarefa 2: Cartão de Visita</w:t>
      </w:r>
    </w:p>
    <w:p w14:paraId="7AB1E8F0" w14:textId="469046C2" w:rsidR="00EC39B2" w:rsidRDefault="00EC39B2" w:rsidP="0028522E">
      <w:r>
        <w:t>You will create one version</w:t>
      </w:r>
      <w:r w:rsidR="00110014">
        <w:t xml:space="preserve"> of the business card</w:t>
      </w:r>
      <w:r>
        <w:t xml:space="preserve"> in English and one version in Russian. They must include the same vector elements and look as similar as possible</w:t>
      </w:r>
      <w:r w:rsidR="00110014">
        <w:t xml:space="preserve"> (match)</w:t>
      </w:r>
      <w:r>
        <w:t>. They must be two sided.</w:t>
      </w:r>
    </w:p>
    <w:p w14:paraId="22B60794" w14:textId="03ED594A" w:rsidR="007F581F" w:rsidRPr="007F581F" w:rsidRDefault="007F581F" w:rsidP="0028522E">
      <w:pPr>
        <w:rPr>
          <w:color w:val="FF0000"/>
        </w:rPr>
      </w:pPr>
      <w:r w:rsidRPr="007F581F">
        <w:rPr>
          <w:color w:val="FF0000"/>
        </w:rPr>
        <w:t xml:space="preserve">Você criará uma versão do cartão de visita em inglês e uma versão em russo. Eles devem incluir os mesmos elementos do vetor e parecer o mais semelhante possível. </w:t>
      </w:r>
      <w:proofErr w:type="gramStart"/>
      <w:r w:rsidRPr="007F581F">
        <w:rPr>
          <w:color w:val="FF0000"/>
        </w:rPr>
        <w:t>Eles devem ser de dois lados.</w:t>
      </w:r>
      <w:proofErr w:type="gramEnd"/>
    </w:p>
    <w:p w14:paraId="057C0EFB" w14:textId="0001E9B1" w:rsidR="00607105" w:rsidRPr="00E91712" w:rsidRDefault="008229A8" w:rsidP="00607105">
      <w:pPr>
        <w:pStyle w:val="BodySubHeaderSpacebefore"/>
      </w:pPr>
      <w:r>
        <w:t>Specifications</w:t>
      </w:r>
      <w:r w:rsidR="004605AD">
        <w:br/>
      </w:r>
      <w:r w:rsidR="004605AD" w:rsidRPr="004605AD">
        <w:rPr>
          <w:color w:val="FF0000"/>
        </w:rPr>
        <w:t>Especificações</w:t>
      </w:r>
    </w:p>
    <w:p w14:paraId="198970C7" w14:textId="788576B0" w:rsidR="008229A8" w:rsidRPr="00A0132A" w:rsidRDefault="008229A8" w:rsidP="008229A8">
      <w:pPr>
        <w:pStyle w:val="SubHeadersBodyBold12ptbefore"/>
        <w:rPr>
          <w:color w:val="FF0000"/>
        </w:rPr>
      </w:pPr>
      <w:r w:rsidRPr="00233084">
        <w:t>Type</w:t>
      </w:r>
      <w:r>
        <w:t xml:space="preserve"> and Image</w:t>
      </w:r>
      <w:r w:rsidR="00A0132A">
        <w:t xml:space="preserve"> </w:t>
      </w:r>
      <w:r w:rsidR="00A0132A" w:rsidRPr="00A0132A">
        <w:rPr>
          <w:color w:val="FF0000"/>
        </w:rPr>
        <w:t>(tipos e images)</w:t>
      </w:r>
      <w:r w:rsidRPr="00A0132A">
        <w:rPr>
          <w:color w:val="FF0000"/>
        </w:rPr>
        <w:t xml:space="preserve"> </w:t>
      </w:r>
    </w:p>
    <w:p w14:paraId="3490684A" w14:textId="5D2AEBFA" w:rsidR="008229A8" w:rsidRDefault="00607105" w:rsidP="00607105">
      <w:r>
        <w:t xml:space="preserve">The </w:t>
      </w:r>
      <w:r w:rsidR="0028522E" w:rsidRPr="00EC39B2">
        <w:rPr>
          <w:i/>
        </w:rPr>
        <w:t>English</w:t>
      </w:r>
      <w:r w:rsidR="0028522E">
        <w:t xml:space="preserve"> </w:t>
      </w:r>
      <w:r w:rsidR="008229A8">
        <w:t>business card must include the following</w:t>
      </w:r>
      <w:proofErr w:type="gramStart"/>
      <w:r w:rsidR="008229A8">
        <w:t>:</w:t>
      </w:r>
      <w:proofErr w:type="gramEnd"/>
      <w:r w:rsidR="00ED7EF7">
        <w:br/>
      </w:r>
      <w:r w:rsidR="00ED7EF7" w:rsidRPr="00ED7EF7">
        <w:rPr>
          <w:color w:val="FF0000"/>
        </w:rPr>
        <w:t>O cartão de visita em inglês deve incluir o seguinte:</w:t>
      </w:r>
    </w:p>
    <w:p w14:paraId="747F8F20" w14:textId="789C40D4" w:rsidR="008229A8" w:rsidRDefault="0028522E" w:rsidP="008D4392">
      <w:pPr>
        <w:pStyle w:val="af2"/>
        <w:numPr>
          <w:ilvl w:val="0"/>
          <w:numId w:val="24"/>
        </w:numPr>
        <w:ind w:left="360"/>
      </w:pPr>
      <w:r>
        <w:t xml:space="preserve">English </w:t>
      </w:r>
      <w:r w:rsidR="008229A8">
        <w:t>L</w:t>
      </w:r>
      <w:r w:rsidR="00607105">
        <w:t>ogo</w:t>
      </w:r>
    </w:p>
    <w:p w14:paraId="7490680C" w14:textId="77777777" w:rsidR="00ED7EF7" w:rsidRDefault="0028522E" w:rsidP="00ED7EF7">
      <w:pPr>
        <w:pStyle w:val="af2"/>
        <w:numPr>
          <w:ilvl w:val="0"/>
          <w:numId w:val="24"/>
        </w:numPr>
        <w:ind w:left="360"/>
      </w:pPr>
      <w:r>
        <w:t xml:space="preserve">English </w:t>
      </w:r>
      <w:r w:rsidR="008229A8">
        <w:t>Text</w:t>
      </w:r>
      <w:r w:rsidR="00604565">
        <w:t xml:space="preserve"> in </w:t>
      </w:r>
      <w:r w:rsidR="003C32B5" w:rsidRPr="003C32B5">
        <w:t>Appendix 1.0b – Business Card Text</w:t>
      </w:r>
    </w:p>
    <w:p w14:paraId="17485901" w14:textId="33D5440E" w:rsidR="00ED7EF7" w:rsidRPr="00D332F2" w:rsidRDefault="00ED7EF7" w:rsidP="00ED7EF7">
      <w:pPr>
        <w:pStyle w:val="af2"/>
        <w:numPr>
          <w:ilvl w:val="0"/>
          <w:numId w:val="24"/>
        </w:numPr>
        <w:ind w:left="360"/>
        <w:rPr>
          <w:color w:val="FF0000"/>
        </w:rPr>
      </w:pPr>
      <w:r w:rsidRPr="00D332F2">
        <w:rPr>
          <w:color w:val="FF0000"/>
        </w:rPr>
        <w:t>Logo Inglês</w:t>
      </w:r>
    </w:p>
    <w:p w14:paraId="6D893570" w14:textId="2CC9C2C8" w:rsidR="00ED7EF7" w:rsidRPr="00D332F2" w:rsidRDefault="00ED7EF7" w:rsidP="00ED7EF7">
      <w:pPr>
        <w:pStyle w:val="af2"/>
        <w:numPr>
          <w:ilvl w:val="0"/>
          <w:numId w:val="24"/>
        </w:numPr>
        <w:ind w:left="360"/>
        <w:rPr>
          <w:color w:val="FF0000"/>
        </w:rPr>
      </w:pPr>
      <w:r w:rsidRPr="00D332F2">
        <w:rPr>
          <w:color w:val="FF0000"/>
        </w:rPr>
        <w:t>Texto em Inglês no Apêndice 1.0b - Texto do Cartão de Visita</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0C9118B7" w14:textId="54D14358" w:rsidR="00D332F2" w:rsidRDefault="00D332F2" w:rsidP="008D4392">
      <w:r w:rsidRPr="00D332F2">
        <w:rPr>
          <w:color w:val="FF0000"/>
        </w:rPr>
        <w:t>O cartão de visita russo deve incluir o seguinte:</w:t>
      </w:r>
    </w:p>
    <w:p w14:paraId="306E77D4" w14:textId="06704B83" w:rsidR="008D4392" w:rsidRDefault="008D4392" w:rsidP="008D4392">
      <w:pPr>
        <w:pStyle w:val="af2"/>
        <w:numPr>
          <w:ilvl w:val="0"/>
          <w:numId w:val="24"/>
        </w:numPr>
        <w:ind w:left="360"/>
      </w:pPr>
      <w:r>
        <w:t>Russian Logo</w:t>
      </w:r>
    </w:p>
    <w:p w14:paraId="7D3BD978" w14:textId="77777777" w:rsidR="00D332F2" w:rsidRDefault="003C32B5" w:rsidP="00D332F2">
      <w:pPr>
        <w:pStyle w:val="af2"/>
        <w:numPr>
          <w:ilvl w:val="0"/>
          <w:numId w:val="24"/>
        </w:numPr>
        <w:ind w:left="360"/>
      </w:pPr>
      <w:r>
        <w:t xml:space="preserve">Russian Text in </w:t>
      </w:r>
      <w:r w:rsidRPr="003C32B5">
        <w:t>Appendix 1.0b – Business Card Text</w:t>
      </w:r>
    </w:p>
    <w:p w14:paraId="3B6003D4" w14:textId="77777777" w:rsidR="00D332F2" w:rsidRPr="00D332F2" w:rsidRDefault="00D332F2" w:rsidP="00D332F2">
      <w:pPr>
        <w:pStyle w:val="af2"/>
        <w:numPr>
          <w:ilvl w:val="0"/>
          <w:numId w:val="24"/>
        </w:numPr>
        <w:ind w:left="360"/>
        <w:rPr>
          <w:color w:val="FF0000"/>
        </w:rPr>
      </w:pPr>
      <w:r w:rsidRPr="00D332F2">
        <w:rPr>
          <w:color w:val="FF0000"/>
        </w:rPr>
        <w:t>Logo russo</w:t>
      </w:r>
    </w:p>
    <w:p w14:paraId="300DE52D" w14:textId="6D7FA13F" w:rsidR="00D332F2" w:rsidRPr="00D332F2" w:rsidRDefault="00D332F2" w:rsidP="00D332F2">
      <w:pPr>
        <w:pStyle w:val="af2"/>
        <w:numPr>
          <w:ilvl w:val="0"/>
          <w:numId w:val="24"/>
        </w:numPr>
        <w:ind w:left="360"/>
        <w:rPr>
          <w:color w:val="FF0000"/>
        </w:rPr>
      </w:pPr>
      <w:r w:rsidRPr="00D332F2">
        <w:rPr>
          <w:color w:val="FF0000"/>
        </w:rPr>
        <w:t>Texto russo no apêndice 1.0b - Texto do cartão de visita</w:t>
      </w:r>
    </w:p>
    <w:p w14:paraId="4F7A2311" w14:textId="43872B6C" w:rsidR="00EC39B2" w:rsidRPr="00A0132A" w:rsidRDefault="00EC39B2" w:rsidP="00EC39B2">
      <w:pPr>
        <w:spacing w:before="240"/>
        <w:rPr>
          <w:b/>
          <w:color w:val="FF0000"/>
        </w:rPr>
      </w:pPr>
      <w:r>
        <w:rPr>
          <w:b/>
        </w:rPr>
        <w:t>Size</w:t>
      </w:r>
      <w:r w:rsidR="007F581F">
        <w:rPr>
          <w:b/>
        </w:rPr>
        <w:t xml:space="preserve"> </w:t>
      </w:r>
      <w:r w:rsidR="007F581F" w:rsidRPr="00A0132A">
        <w:rPr>
          <w:b/>
          <w:color w:val="FF0000"/>
        </w:rPr>
        <w:t>(Tamanho)</w:t>
      </w:r>
    </w:p>
    <w:p w14:paraId="1BA0234D" w14:textId="27F7536D" w:rsidR="00EC39B2" w:rsidRDefault="00EC39B2" w:rsidP="00EC39B2">
      <w:pPr>
        <w:pStyle w:val="af2"/>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5C6C9196" w14:textId="0303BA97" w:rsidR="002153D9" w:rsidRPr="002153D9" w:rsidRDefault="002153D9" w:rsidP="002153D9">
      <w:pPr>
        <w:pStyle w:val="Default"/>
        <w:rPr>
          <w:color w:val="FF0000"/>
        </w:rPr>
      </w:pPr>
      <w:r w:rsidRPr="002153D9">
        <w:rPr>
          <w:rFonts w:eastAsia="Times New Roman" w:cs="Times New Roman"/>
          <w:color w:val="FF0000"/>
          <w:szCs w:val="24"/>
          <w:lang w:val="en-AU"/>
        </w:rPr>
        <w:t>Cada cartão de visita: 50 mm x 90 mm (retrato ou paisagem).Este deve ser o tamanho do documento no Adobe Illustrator.</w:t>
      </w:r>
    </w:p>
    <w:p w14:paraId="34EBA5C5" w14:textId="77777777" w:rsidR="004605AD" w:rsidRDefault="004605AD" w:rsidP="00EC39B2">
      <w:pPr>
        <w:spacing w:before="240"/>
        <w:rPr>
          <w:b/>
        </w:rPr>
      </w:pPr>
    </w:p>
    <w:p w14:paraId="69770D3F" w14:textId="3399A946" w:rsidR="00EC39B2" w:rsidRPr="00A0132A" w:rsidRDefault="00EC39B2" w:rsidP="00EC39B2">
      <w:pPr>
        <w:spacing w:before="240"/>
        <w:rPr>
          <w:b/>
          <w:color w:val="FF0000"/>
        </w:rPr>
      </w:pPr>
      <w:r>
        <w:rPr>
          <w:b/>
        </w:rPr>
        <w:lastRenderedPageBreak/>
        <w:t>Colour</w:t>
      </w:r>
      <w:r w:rsidRPr="00233084">
        <w:rPr>
          <w:b/>
        </w:rPr>
        <w:t xml:space="preserve"> </w:t>
      </w:r>
      <w:r w:rsidR="007F581F" w:rsidRPr="00A0132A">
        <w:rPr>
          <w:b/>
          <w:color w:val="FF0000"/>
        </w:rPr>
        <w:t>(Cores)</w:t>
      </w:r>
    </w:p>
    <w:p w14:paraId="174426A5" w14:textId="2AEF3B20" w:rsidR="00EC39B2" w:rsidRDefault="00EC39B2" w:rsidP="00EC39B2">
      <w:pPr>
        <w:pStyle w:val="af2"/>
        <w:numPr>
          <w:ilvl w:val="0"/>
          <w:numId w:val="22"/>
        </w:numPr>
      </w:pPr>
      <w:r>
        <w:t>Each business card must include the same Four PMS Uncoated colours (as the logo) with no tints or gradients (only 100% of colour is allowed)</w:t>
      </w:r>
      <w:r w:rsidR="00495958">
        <w:t>.</w:t>
      </w:r>
    </w:p>
    <w:p w14:paraId="51A10B67" w14:textId="4F078B51" w:rsidR="00CE2543" w:rsidRPr="00CE2543" w:rsidRDefault="00CE2543" w:rsidP="00CE2543">
      <w:pPr>
        <w:pStyle w:val="Default"/>
        <w:rPr>
          <w:color w:val="FF0000"/>
        </w:rPr>
      </w:pPr>
      <w:r w:rsidRPr="00CE2543">
        <w:rPr>
          <w:rFonts w:eastAsia="Times New Roman" w:cs="Times New Roman"/>
          <w:color w:val="FF0000"/>
          <w:szCs w:val="24"/>
          <w:lang w:val="en-AU"/>
        </w:rPr>
        <w:t xml:space="preserve">Cada cartão de visita deve incluir as mesmas </w:t>
      </w:r>
      <w:r w:rsidR="000B1F83">
        <w:rPr>
          <w:rFonts w:eastAsia="Times New Roman" w:cs="Times New Roman"/>
          <w:color w:val="FF0000"/>
          <w:szCs w:val="24"/>
          <w:lang w:val="en-AU"/>
        </w:rPr>
        <w:t xml:space="preserve">quarto </w:t>
      </w:r>
      <w:r w:rsidRPr="00CE2543">
        <w:rPr>
          <w:rFonts w:eastAsia="Times New Roman" w:cs="Times New Roman"/>
          <w:color w:val="FF0000"/>
          <w:szCs w:val="24"/>
          <w:lang w:val="en-AU"/>
        </w:rPr>
        <w:t xml:space="preserve">cores PMS </w:t>
      </w:r>
      <w:proofErr w:type="gramStart"/>
      <w:r w:rsidRPr="00CE2543">
        <w:rPr>
          <w:rFonts w:eastAsia="Times New Roman" w:cs="Times New Roman"/>
          <w:color w:val="FF0000"/>
          <w:szCs w:val="24"/>
          <w:lang w:val="en-AU"/>
        </w:rPr>
        <w:t>sem</w:t>
      </w:r>
      <w:proofErr w:type="gramEnd"/>
      <w:r w:rsidRPr="00CE2543">
        <w:rPr>
          <w:rFonts w:eastAsia="Times New Roman" w:cs="Times New Roman"/>
          <w:color w:val="FF0000"/>
          <w:szCs w:val="24"/>
          <w:lang w:val="en-AU"/>
        </w:rPr>
        <w:t xml:space="preserve"> revestimento (como o logo) sem tintas ou gradientes (somente 100% da cor é permitida).</w:t>
      </w:r>
    </w:p>
    <w:p w14:paraId="17A07525" w14:textId="03EA5F38" w:rsidR="005B5B38" w:rsidRPr="00A0132A" w:rsidRDefault="005B5B38" w:rsidP="005B5B38">
      <w:pPr>
        <w:pStyle w:val="SubHeadersBodyBold12ptbefore"/>
        <w:rPr>
          <w:color w:val="FF0000"/>
        </w:rPr>
      </w:pPr>
      <w:r w:rsidRPr="0097670C">
        <w:t>Bleed</w:t>
      </w:r>
      <w:r w:rsidR="007F581F">
        <w:t xml:space="preserve"> </w:t>
      </w:r>
      <w:r w:rsidR="007F581F" w:rsidRPr="00A0132A">
        <w:rPr>
          <w:color w:val="FF0000"/>
        </w:rPr>
        <w:t>(Sangria)</w:t>
      </w:r>
    </w:p>
    <w:p w14:paraId="36BBF419" w14:textId="51A4C5A4" w:rsidR="005B5B38" w:rsidRDefault="005B5B38" w:rsidP="005B5B38">
      <w:pPr>
        <w:pStyle w:val="af2"/>
        <w:numPr>
          <w:ilvl w:val="0"/>
          <w:numId w:val="22"/>
        </w:numPr>
      </w:pPr>
      <w:r>
        <w:t>3.0mm (exactly)</w:t>
      </w:r>
    </w:p>
    <w:p w14:paraId="1DC59ACF" w14:textId="1AEB29EF" w:rsidR="00896C2D" w:rsidRPr="00845EB8" w:rsidRDefault="00896C2D" w:rsidP="00896C2D">
      <w:pPr>
        <w:pStyle w:val="af2"/>
        <w:numPr>
          <w:ilvl w:val="0"/>
          <w:numId w:val="22"/>
        </w:numPr>
        <w:rPr>
          <w:color w:val="FF0000"/>
        </w:rPr>
      </w:pPr>
      <w:r w:rsidRPr="00845EB8">
        <w:rPr>
          <w:color w:val="FF0000"/>
        </w:rPr>
        <w:t>3.0mm (exatamente)</w:t>
      </w:r>
    </w:p>
    <w:p w14:paraId="2C8B4BFA" w14:textId="36EE8C34" w:rsidR="00EC39B2" w:rsidRDefault="00EC39B2" w:rsidP="00EC39B2">
      <w:pPr>
        <w:pStyle w:val="SubHeadersBodyBold12ptbefore"/>
      </w:pPr>
      <w:r>
        <w:t>File Type</w:t>
      </w:r>
      <w:r w:rsidRPr="00595D70">
        <w:t xml:space="preserve"> </w:t>
      </w:r>
      <w:r w:rsidR="00A0132A" w:rsidRPr="00A0132A">
        <w:rPr>
          <w:color w:val="FF0000"/>
        </w:rPr>
        <w:t>(Tipo de arquivo)</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E64155">
      <w:pPr>
        <w:pStyle w:val="af2"/>
        <w:numPr>
          <w:ilvl w:val="0"/>
          <w:numId w:val="22"/>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4806C8B2" w:rsidR="00BA796A" w:rsidRPr="00845EB8" w:rsidRDefault="00EC39B2" w:rsidP="00BA796A">
      <w:pPr>
        <w:pStyle w:val="af2"/>
        <w:numPr>
          <w:ilvl w:val="0"/>
          <w:numId w:val="22"/>
        </w:numPr>
      </w:pPr>
      <w:r>
        <w:rPr>
          <w:szCs w:val="20"/>
        </w:rPr>
        <w:t xml:space="preserve">1 x </w:t>
      </w:r>
      <w:r w:rsidR="00E64155">
        <w:t xml:space="preserve">PDF File: PDF/X-4:2008 </w:t>
      </w:r>
      <w:r w:rsidRPr="00E64155">
        <w:rPr>
          <w:szCs w:val="20"/>
        </w:rPr>
        <w:t>— all text must be converted to outlines</w:t>
      </w:r>
    </w:p>
    <w:p w14:paraId="44F9854B" w14:textId="52F3835C" w:rsidR="00845EB8" w:rsidRPr="00845EB8" w:rsidRDefault="00845EB8" w:rsidP="00845EB8">
      <w:pPr>
        <w:pStyle w:val="Default"/>
        <w:rPr>
          <w:color w:val="FF0000"/>
        </w:rPr>
      </w:pPr>
      <w:r w:rsidRPr="00845EB8">
        <w:rPr>
          <w:rFonts w:eastAsia="Times New Roman" w:cs="Times New Roman"/>
          <w:color w:val="FF0000"/>
          <w:szCs w:val="24"/>
          <w:lang w:val="en-AU"/>
        </w:rPr>
        <w:t>Cartão de visita (Inglês)</w:t>
      </w:r>
    </w:p>
    <w:p w14:paraId="6D92F941" w14:textId="0069D95B" w:rsidR="00845EB8" w:rsidRPr="00845EB8" w:rsidRDefault="00845EB8" w:rsidP="00845EB8">
      <w:pPr>
        <w:pStyle w:val="Default"/>
        <w:rPr>
          <w:color w:val="FF0000"/>
        </w:rPr>
      </w:pPr>
      <w:r w:rsidRPr="00845EB8">
        <w:rPr>
          <w:rFonts w:eastAsia="Times New Roman" w:cs="Times New Roman"/>
          <w:color w:val="FF0000"/>
          <w:szCs w:val="24"/>
          <w:lang w:val="en-AU"/>
        </w:rPr>
        <w:t xml:space="preserve">1 x AI - </w:t>
      </w:r>
      <w:r w:rsidRPr="00845EB8">
        <w:rPr>
          <w:rFonts w:eastAsia="Times New Roman" w:cs="Times New Roman"/>
          <w:color w:val="FF0000"/>
          <w:szCs w:val="22"/>
          <w:lang w:val="en-AU"/>
        </w:rPr>
        <w:t>sem contorno de texto</w:t>
      </w:r>
    </w:p>
    <w:p w14:paraId="028DD1BC" w14:textId="6175307A" w:rsidR="00845EB8" w:rsidRPr="00845EB8" w:rsidRDefault="00845EB8" w:rsidP="00845EB8">
      <w:pPr>
        <w:pStyle w:val="Default"/>
        <w:rPr>
          <w:color w:val="FF0000"/>
        </w:rPr>
      </w:pPr>
      <w:r w:rsidRPr="00845EB8">
        <w:rPr>
          <w:rFonts w:eastAsia="Times New Roman" w:cs="Times New Roman"/>
          <w:color w:val="FF0000"/>
          <w:szCs w:val="24"/>
          <w:lang w:val="en-AU"/>
        </w:rPr>
        <w:t>1 arquivo PDF: PDF/X-4: 2008 - todo o texto deve ser convertido em contornos</w:t>
      </w:r>
    </w:p>
    <w:p w14:paraId="378B901A" w14:textId="77777777" w:rsidR="00845EB8" w:rsidRPr="00845EB8" w:rsidRDefault="00845EB8" w:rsidP="00845EB8">
      <w:pPr>
        <w:pStyle w:val="Default"/>
        <w:rPr>
          <w:color w:val="FF0000"/>
        </w:rPr>
      </w:pPr>
      <w:r w:rsidRPr="00845EB8">
        <w:rPr>
          <w:rFonts w:eastAsia="Times New Roman" w:cs="Times New Roman"/>
          <w:color w:val="FF0000"/>
          <w:szCs w:val="24"/>
          <w:lang w:val="en-AU"/>
        </w:rPr>
        <w:t>Cartão de Visita (Russo)</w:t>
      </w:r>
    </w:p>
    <w:p w14:paraId="33CA2659" w14:textId="3A65685A" w:rsidR="00845EB8" w:rsidRPr="00845EB8" w:rsidRDefault="00845EB8" w:rsidP="00845EB8">
      <w:pPr>
        <w:pStyle w:val="Default"/>
        <w:rPr>
          <w:color w:val="FF0000"/>
        </w:rPr>
      </w:pPr>
      <w:r w:rsidRPr="00845EB8">
        <w:rPr>
          <w:rFonts w:eastAsia="Times New Roman" w:cs="Times New Roman"/>
          <w:color w:val="FF0000"/>
          <w:szCs w:val="24"/>
          <w:lang w:val="en-AU"/>
        </w:rPr>
        <w:t xml:space="preserve">1 x AI - </w:t>
      </w:r>
      <w:r w:rsidRPr="00845EB8">
        <w:rPr>
          <w:rFonts w:eastAsia="Times New Roman" w:cs="Times New Roman"/>
          <w:color w:val="FF0000"/>
          <w:szCs w:val="22"/>
          <w:lang w:val="en-AU"/>
        </w:rPr>
        <w:t>sem contorno de texto</w:t>
      </w:r>
    </w:p>
    <w:p w14:paraId="799BA073" w14:textId="059A0E55" w:rsidR="00845EB8" w:rsidRPr="00845EB8" w:rsidRDefault="00845EB8" w:rsidP="00845EB8">
      <w:pPr>
        <w:pStyle w:val="Default"/>
        <w:rPr>
          <w:color w:val="FF0000"/>
        </w:rPr>
      </w:pPr>
      <w:r w:rsidRPr="00845EB8">
        <w:rPr>
          <w:rFonts w:eastAsia="Times New Roman" w:cs="Times New Roman"/>
          <w:color w:val="FF0000"/>
          <w:szCs w:val="24"/>
          <w:lang w:val="en-AU"/>
        </w:rPr>
        <w:t>1 arquivo PDF: PDF/X-4: 2008 - todo o texto deve ser convertido em contornos</w:t>
      </w:r>
    </w:p>
    <w:p w14:paraId="14F4658C" w14:textId="64CB5D81" w:rsidR="00ED7EF7" w:rsidRDefault="00EC39B2" w:rsidP="00A0132A">
      <w:pPr>
        <w:pStyle w:val="SubHeadersBodyBold12ptbefore"/>
        <w:rPr>
          <w:i/>
        </w:rPr>
      </w:pPr>
      <w:r>
        <w:t>Naming</w:t>
      </w:r>
      <w:r w:rsidR="00A0132A">
        <w:t xml:space="preserve"> </w:t>
      </w:r>
      <w:r w:rsidR="003B5F63" w:rsidRPr="003B5F63">
        <w:rPr>
          <w:color w:val="FF0000"/>
        </w:rPr>
        <w:t>(</w:t>
      </w:r>
      <w:r w:rsidR="00A0132A" w:rsidRPr="003B5F63">
        <w:rPr>
          <w:color w:val="FF0000"/>
        </w:rPr>
        <w:t>Nomeação</w:t>
      </w:r>
      <w:r w:rsidR="003B5F63">
        <w:rPr>
          <w:color w:val="FF0000"/>
        </w:rPr>
        <w:t>)</w:t>
      </w:r>
      <w:r w:rsidR="00A0132A" w:rsidRPr="00595D70">
        <w:rPr>
          <w:i/>
        </w:rPr>
        <w:t xml:space="preserve"> </w:t>
      </w:r>
    </w:p>
    <w:p w14:paraId="6DB5BB61" w14:textId="08439066" w:rsidR="00EC39B2" w:rsidRPr="00595D70" w:rsidRDefault="00EC39B2" w:rsidP="00A0132A">
      <w:pPr>
        <w:pStyle w:val="SubHeadersBodyBold12ptbefore"/>
        <w:rPr>
          <w:i/>
        </w:rPr>
      </w:pPr>
      <w:r w:rsidRPr="00595D70">
        <w:rPr>
          <w:i/>
        </w:rPr>
        <w:t>Note: YY represents your competitor number</w:t>
      </w:r>
      <w:r w:rsidR="006D0177">
        <w:rPr>
          <w:i/>
        </w:rPr>
        <w:br/>
      </w:r>
      <w:r w:rsidR="006D0177" w:rsidRPr="006D0177">
        <w:rPr>
          <w:i/>
          <w:color w:val="FF0000"/>
        </w:rPr>
        <w:t>Nota: YY representa o número do seu concorrente</w:t>
      </w:r>
      <w:r w:rsidRPr="006D0177">
        <w:rPr>
          <w:i/>
          <w:color w:val="FF0000"/>
        </w:rPr>
        <w:t xml:space="preserve"> </w:t>
      </w:r>
    </w:p>
    <w:p w14:paraId="6FE2622F" w14:textId="31B749AB" w:rsidR="00EC39B2" w:rsidRPr="00ED7EF7" w:rsidRDefault="00EC39B2" w:rsidP="00EC39B2">
      <w:pPr>
        <w:rPr>
          <w:color w:val="2E74B5" w:themeColor="accent1" w:themeShade="BF"/>
        </w:rPr>
      </w:pPr>
      <w:r w:rsidRPr="00ED7EF7">
        <w:rPr>
          <w:color w:val="2E74B5" w:themeColor="accent1" w:themeShade="BF"/>
        </w:rPr>
        <w:t xml:space="preserve">Folder name: </w:t>
      </w:r>
      <w:r w:rsidR="002C3A51" w:rsidRPr="00ED7EF7">
        <w:rPr>
          <w:color w:val="2E74B5" w:themeColor="accent1" w:themeShade="BF"/>
        </w:rPr>
        <w:t>Business Card</w:t>
      </w:r>
      <w:r w:rsidR="006D0177">
        <w:rPr>
          <w:color w:val="2E74B5" w:themeColor="accent1" w:themeShade="BF"/>
        </w:rPr>
        <w:br/>
      </w:r>
      <w:r w:rsidR="006D0177" w:rsidRPr="006D0177">
        <w:rPr>
          <w:color w:val="FF0000"/>
        </w:rPr>
        <w:t>Nome da pasta: Business Card</w:t>
      </w:r>
    </w:p>
    <w:p w14:paraId="5ADD9F48" w14:textId="12CF5007" w:rsidR="00EC39B2" w:rsidRDefault="00EC39B2" w:rsidP="002C3A51">
      <w:pPr>
        <w:pStyle w:val="af2"/>
        <w:numPr>
          <w:ilvl w:val="0"/>
          <w:numId w:val="27"/>
        </w:numPr>
      </w:pPr>
      <w:r>
        <w:t>Business Card (English) file name: YY_Arthouse_BusinessCard_PMS_English.ai</w:t>
      </w:r>
    </w:p>
    <w:p w14:paraId="033470E4" w14:textId="3CB77B30" w:rsidR="00EC39B2" w:rsidRDefault="00EC39B2" w:rsidP="002C3A51">
      <w:pPr>
        <w:pStyle w:val="af2"/>
        <w:numPr>
          <w:ilvl w:val="0"/>
          <w:numId w:val="27"/>
        </w:numPr>
      </w:pPr>
      <w:r>
        <w:t>Business Card (English) file name: YY_Arthouse_BusinessCard_PMS_outlined_English.pdf</w:t>
      </w:r>
    </w:p>
    <w:p w14:paraId="0DDB853E" w14:textId="6595B86F" w:rsidR="00EC39B2" w:rsidRDefault="00EC39B2" w:rsidP="002C3A51">
      <w:pPr>
        <w:pStyle w:val="af2"/>
        <w:numPr>
          <w:ilvl w:val="0"/>
          <w:numId w:val="27"/>
        </w:numPr>
      </w:pPr>
      <w:r>
        <w:t>Business Card (Russian) file name: YY_Arthouse_BusinessCard_PMS_Russian.ai</w:t>
      </w:r>
    </w:p>
    <w:p w14:paraId="399347A9" w14:textId="12F214FD" w:rsidR="00EC39B2" w:rsidRDefault="00EC39B2" w:rsidP="002C3A51">
      <w:pPr>
        <w:pStyle w:val="af2"/>
        <w:numPr>
          <w:ilvl w:val="0"/>
          <w:numId w:val="27"/>
        </w:numPr>
      </w:pPr>
      <w:r>
        <w:t>Business Card (English) file name: YY_Arthouse_BusinessCard_PMS_outlined_Russian.pdf</w:t>
      </w:r>
    </w:p>
    <w:p w14:paraId="7C96A865" w14:textId="77777777" w:rsidR="006D0177" w:rsidRPr="006D0177" w:rsidRDefault="006D0177" w:rsidP="006D0177">
      <w:pPr>
        <w:pStyle w:val="af2"/>
        <w:numPr>
          <w:ilvl w:val="0"/>
          <w:numId w:val="27"/>
        </w:numPr>
        <w:rPr>
          <w:color w:val="FF0000"/>
        </w:rPr>
      </w:pPr>
      <w:r w:rsidRPr="006D0177">
        <w:rPr>
          <w:color w:val="FF0000"/>
        </w:rPr>
        <w:t>Nome do arquivo de cartão de visita (inglês): YY_Arthouse_BusinessCard_PMS_English.ai</w:t>
      </w:r>
    </w:p>
    <w:p w14:paraId="5E6F5B58" w14:textId="77777777" w:rsidR="006D0177" w:rsidRPr="006D0177" w:rsidRDefault="006D0177" w:rsidP="006D0177">
      <w:pPr>
        <w:pStyle w:val="af2"/>
        <w:numPr>
          <w:ilvl w:val="0"/>
          <w:numId w:val="27"/>
        </w:numPr>
        <w:rPr>
          <w:color w:val="FF0000"/>
        </w:rPr>
      </w:pPr>
      <w:r w:rsidRPr="006D0177">
        <w:rPr>
          <w:color w:val="FF0000"/>
        </w:rPr>
        <w:t>Nome do arquivo do cartão de visita (inglês): YY_Arthouse_BusinessCard_PMS_outlined_Portuguese.pdf</w:t>
      </w:r>
    </w:p>
    <w:p w14:paraId="68CE103A" w14:textId="77777777" w:rsidR="006D0177" w:rsidRPr="006D0177" w:rsidRDefault="006D0177" w:rsidP="006D0177">
      <w:pPr>
        <w:pStyle w:val="af2"/>
        <w:numPr>
          <w:ilvl w:val="0"/>
          <w:numId w:val="27"/>
        </w:numPr>
        <w:rPr>
          <w:color w:val="FF0000"/>
        </w:rPr>
      </w:pPr>
      <w:r w:rsidRPr="006D0177">
        <w:rPr>
          <w:color w:val="FF0000"/>
        </w:rPr>
        <w:t>Nome do arquivo de cartão de visita (russo): YY_Arthouse_BusinessCard_PMS_Russian.ai</w:t>
      </w:r>
    </w:p>
    <w:p w14:paraId="6F6E3BE0" w14:textId="63BFF994" w:rsidR="00110014" w:rsidRPr="006D0177" w:rsidRDefault="006D0177" w:rsidP="00EC39B2">
      <w:pPr>
        <w:pStyle w:val="af2"/>
        <w:numPr>
          <w:ilvl w:val="0"/>
          <w:numId w:val="27"/>
        </w:numPr>
        <w:rPr>
          <w:color w:val="FF0000"/>
        </w:rPr>
      </w:pPr>
      <w:r w:rsidRPr="006D0177">
        <w:rPr>
          <w:color w:val="FF0000"/>
        </w:rPr>
        <w:t>Nome do arquivo de cartão de visita (inglês): YY_Arthouse_BusinessCard_PMS_outlined_Russian.pdf</w:t>
      </w:r>
    </w:p>
    <w:p w14:paraId="56D67D5A" w14:textId="77777777" w:rsidR="006D0177" w:rsidRDefault="006D0177" w:rsidP="00EC39B2">
      <w:pPr>
        <w:pStyle w:val="BodySubHeaderSpacebefore"/>
        <w:rPr>
          <w:b/>
          <w:lang w:val="en-AU"/>
        </w:rPr>
      </w:pPr>
    </w:p>
    <w:p w14:paraId="7D93D6AF" w14:textId="77777777" w:rsidR="006D0177" w:rsidRDefault="006D0177" w:rsidP="00EC39B2">
      <w:pPr>
        <w:pStyle w:val="BodySubHeaderSpacebefore"/>
        <w:rPr>
          <w:b/>
        </w:rPr>
      </w:pPr>
    </w:p>
    <w:p w14:paraId="2B9FF47B" w14:textId="77777777" w:rsidR="006D0177" w:rsidRDefault="006D0177" w:rsidP="00EC39B2">
      <w:pPr>
        <w:pStyle w:val="BodySubHeaderSpacebefore"/>
        <w:rPr>
          <w:b/>
        </w:rPr>
      </w:pPr>
    </w:p>
    <w:p w14:paraId="3272E4BB" w14:textId="77777777" w:rsidR="006D0177" w:rsidRDefault="006D0177" w:rsidP="00EC39B2">
      <w:pPr>
        <w:pStyle w:val="BodySubHeaderSpacebefore"/>
        <w:rPr>
          <w:b/>
        </w:rPr>
      </w:pPr>
    </w:p>
    <w:p w14:paraId="7CBDAFCC" w14:textId="77777777" w:rsidR="006D0177" w:rsidRDefault="006D0177" w:rsidP="00EC39B2">
      <w:pPr>
        <w:pStyle w:val="BodySubHeaderSpacebefore"/>
        <w:rPr>
          <w:b/>
        </w:rPr>
      </w:pPr>
    </w:p>
    <w:p w14:paraId="094E82E4" w14:textId="0E3A3EFC" w:rsidR="00EC39B2" w:rsidRPr="00854AD0" w:rsidRDefault="00EC39B2" w:rsidP="00EC39B2">
      <w:pPr>
        <w:pStyle w:val="BodySubHeaderSpacebefore"/>
        <w:rPr>
          <w:b/>
        </w:rPr>
      </w:pPr>
      <w:r w:rsidRPr="00854AD0">
        <w:rPr>
          <w:b/>
        </w:rPr>
        <w:lastRenderedPageBreak/>
        <w:t>You must deliver</w:t>
      </w:r>
      <w:r w:rsidR="006D0177">
        <w:rPr>
          <w:b/>
        </w:rPr>
        <w:br/>
      </w:r>
      <w:r w:rsidR="006D0177" w:rsidRPr="006D0177">
        <w:rPr>
          <w:b/>
          <w:color w:val="FF0000"/>
        </w:rPr>
        <w:t>Você deve entregar</w:t>
      </w:r>
    </w:p>
    <w:p w14:paraId="24000F2A" w14:textId="78CD9822" w:rsidR="00EC39B2" w:rsidRPr="00952F1E" w:rsidRDefault="00495958" w:rsidP="00EC39B2">
      <w:pPr>
        <w:rPr>
          <w:b/>
        </w:rPr>
      </w:pPr>
      <w:r w:rsidRPr="00952F1E">
        <w:rPr>
          <w:b/>
        </w:rPr>
        <w:t>Printout</w:t>
      </w:r>
      <w:r w:rsidR="004A61D4">
        <w:rPr>
          <w:b/>
        </w:rPr>
        <w:t xml:space="preserve"> for EACH business card</w:t>
      </w:r>
      <w:r w:rsidR="006D0177">
        <w:rPr>
          <w:b/>
        </w:rPr>
        <w:br/>
      </w:r>
      <w:r w:rsidR="006D0177" w:rsidRPr="006D0177">
        <w:rPr>
          <w:b/>
          <w:color w:val="FF0000"/>
        </w:rPr>
        <w:t>Impressão para CADA cartão de visita</w:t>
      </w:r>
    </w:p>
    <w:p w14:paraId="315289C9" w14:textId="58AC00C5" w:rsidR="00EC39B2" w:rsidRDefault="00EC39B2" w:rsidP="00EC39B2">
      <w:pPr>
        <w:pStyle w:val="af2"/>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af2"/>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5589E18D" w14:textId="43E16761" w:rsidR="006D0177" w:rsidRPr="006D0177" w:rsidRDefault="006D0177" w:rsidP="006D0177">
      <w:pPr>
        <w:pStyle w:val="af2"/>
        <w:numPr>
          <w:ilvl w:val="0"/>
          <w:numId w:val="23"/>
        </w:numPr>
        <w:rPr>
          <w:color w:val="FF0000"/>
        </w:rPr>
      </w:pPr>
      <w:r w:rsidRPr="006D0177">
        <w:rPr>
          <w:color w:val="FF0000"/>
        </w:rPr>
        <w:t xml:space="preserve">1 x impressão colorida com frente e verso em um papel A4, incluindo marcas de acabamento para cada lado e sangria (se necessário). Certifique-se de incluir o número do seu </w:t>
      </w:r>
      <w:r>
        <w:rPr>
          <w:color w:val="FF0000"/>
        </w:rPr>
        <w:t>competidor</w:t>
      </w:r>
      <w:r w:rsidRPr="006D0177">
        <w:rPr>
          <w:color w:val="FF0000"/>
        </w:rPr>
        <w:t xml:space="preserve"> na frente, fora da área de design</w:t>
      </w:r>
    </w:p>
    <w:p w14:paraId="399C6268" w14:textId="259EBF42" w:rsidR="006D0177" w:rsidRDefault="006D0177" w:rsidP="006D0177">
      <w:pPr>
        <w:pStyle w:val="af2"/>
        <w:numPr>
          <w:ilvl w:val="0"/>
          <w:numId w:val="23"/>
        </w:numPr>
        <w:rPr>
          <w:color w:val="FF0000"/>
        </w:rPr>
      </w:pPr>
      <w:r w:rsidRPr="006D0177">
        <w:rPr>
          <w:color w:val="FF0000"/>
        </w:rPr>
        <w:t>1 x impressão a cores, frente e verso, ambos os lados voltados para cima (não um ao contrário), reduzidos a 100% (tamanho real). Impresso em material especificado (pesado).</w:t>
      </w:r>
    </w:p>
    <w:p w14:paraId="561C0311" w14:textId="77777777" w:rsidR="006D0177" w:rsidRPr="006D0177" w:rsidRDefault="006D0177" w:rsidP="006D0177">
      <w:pPr>
        <w:pStyle w:val="af2"/>
        <w:numPr>
          <w:ilvl w:val="0"/>
          <w:numId w:val="23"/>
        </w:numPr>
        <w:rPr>
          <w:color w:val="FF0000"/>
        </w:rPr>
      </w:pPr>
    </w:p>
    <w:p w14:paraId="467CC174" w14:textId="147C00F1" w:rsidR="00EC39B2" w:rsidRPr="00952F1E" w:rsidRDefault="00EC39B2" w:rsidP="00EC39B2">
      <w:pPr>
        <w:rPr>
          <w:b/>
        </w:rPr>
      </w:pPr>
      <w:r w:rsidRPr="00952F1E">
        <w:rPr>
          <w:b/>
        </w:rPr>
        <w:t>Files</w:t>
      </w:r>
      <w:r w:rsidR="004A61D4">
        <w:rPr>
          <w:b/>
        </w:rPr>
        <w:t xml:space="preserve"> for EACH business card</w:t>
      </w:r>
      <w:r w:rsidR="001F4224">
        <w:rPr>
          <w:b/>
        </w:rPr>
        <w:br/>
      </w:r>
      <w:r w:rsidR="001F4224" w:rsidRPr="001F4224">
        <w:rPr>
          <w:b/>
          <w:color w:val="FF0000"/>
        </w:rPr>
        <w:t>Arquivos para CADA cartão de visita</w:t>
      </w:r>
    </w:p>
    <w:p w14:paraId="3B166C63" w14:textId="63C33F47" w:rsidR="00EC39B2" w:rsidRDefault="004A61D4" w:rsidP="00BA796A">
      <w:pPr>
        <w:pStyle w:val="af2"/>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af2"/>
        <w:numPr>
          <w:ilvl w:val="0"/>
          <w:numId w:val="23"/>
        </w:numPr>
      </w:pPr>
      <w:r>
        <w:t>1</w:t>
      </w:r>
      <w:r w:rsidR="00EC39B2">
        <w:t xml:space="preserve"> x AI file</w:t>
      </w:r>
    </w:p>
    <w:p w14:paraId="629A1012" w14:textId="00B3E09C" w:rsidR="00395697" w:rsidRDefault="00395697" w:rsidP="00395697">
      <w:pPr>
        <w:pStyle w:val="af2"/>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34FE69DF" w14:textId="77777777" w:rsidR="001F4224" w:rsidRPr="001F4224" w:rsidRDefault="001F4224" w:rsidP="001F4224">
      <w:pPr>
        <w:pStyle w:val="af2"/>
        <w:numPr>
          <w:ilvl w:val="0"/>
          <w:numId w:val="23"/>
        </w:numPr>
        <w:rPr>
          <w:i/>
          <w:color w:val="FF0000"/>
        </w:rPr>
      </w:pPr>
      <w:r w:rsidRPr="001F4224">
        <w:rPr>
          <w:i/>
          <w:color w:val="FF0000"/>
        </w:rPr>
        <w:t>1 arquivo PDF com marcas de acabamento, barras coloridas e marcas de registro</w:t>
      </w:r>
    </w:p>
    <w:p w14:paraId="74053B06" w14:textId="77777777" w:rsidR="001F4224" w:rsidRPr="001F4224" w:rsidRDefault="001F4224" w:rsidP="001F4224">
      <w:pPr>
        <w:pStyle w:val="af2"/>
        <w:numPr>
          <w:ilvl w:val="0"/>
          <w:numId w:val="23"/>
        </w:numPr>
        <w:rPr>
          <w:i/>
          <w:color w:val="FF0000"/>
        </w:rPr>
      </w:pPr>
      <w:r w:rsidRPr="001F4224">
        <w:rPr>
          <w:i/>
          <w:color w:val="FF0000"/>
        </w:rPr>
        <w:t>1 x arquivo AI</w:t>
      </w:r>
    </w:p>
    <w:p w14:paraId="46F16625" w14:textId="7C2805D5" w:rsidR="00564CC9" w:rsidRPr="001F4224" w:rsidRDefault="001F4224" w:rsidP="00564CC9">
      <w:pPr>
        <w:pStyle w:val="af2"/>
        <w:numPr>
          <w:ilvl w:val="0"/>
          <w:numId w:val="23"/>
        </w:numPr>
        <w:rPr>
          <w:i/>
          <w:color w:val="FF0000"/>
        </w:rPr>
      </w:pPr>
      <w:r w:rsidRPr="001F4224">
        <w:rPr>
          <w:i/>
          <w:color w:val="FF0000"/>
        </w:rPr>
        <w:t>Você deve incluir uma pasta de envio em pacote do Adobe Illustrator para cada projeto que inclua todas as fontes usadas</w:t>
      </w:r>
    </w:p>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1BD2622F" w:rsidR="00885489" w:rsidRDefault="00F66D9F" w:rsidP="00885489">
      <w:pPr>
        <w:pStyle w:val="10"/>
        <w:spacing w:after="480"/>
      </w:pPr>
      <w:r>
        <w:lastRenderedPageBreak/>
        <w:t>Task 3: Brochure</w:t>
      </w:r>
      <w:r w:rsidR="003054E0">
        <w:t xml:space="preserve"> </w:t>
      </w:r>
      <w:r w:rsidR="00885489">
        <w:br/>
      </w:r>
      <w:r w:rsidR="003054E0">
        <w:t xml:space="preserve">Part </w:t>
      </w:r>
      <w:proofErr w:type="gramStart"/>
      <w:r w:rsidR="003054E0">
        <w:t>A</w:t>
      </w:r>
      <w:proofErr w:type="gramEnd"/>
      <w:r w:rsidR="00885489">
        <w:t xml:space="preserve"> — Print Version</w:t>
      </w:r>
      <w:r w:rsidR="00864116">
        <w:br/>
      </w:r>
      <w:r w:rsidR="00864116" w:rsidRPr="00864116">
        <w:rPr>
          <w:color w:val="FF0000"/>
        </w:rPr>
        <w:t xml:space="preserve">Tarefa 3: </w:t>
      </w:r>
      <w:r w:rsidR="00B437D7">
        <w:rPr>
          <w:color w:val="FF0000"/>
        </w:rPr>
        <w:t>Livreto</w:t>
      </w:r>
      <w:r w:rsidR="00864116">
        <w:rPr>
          <w:color w:val="FF0000"/>
        </w:rPr>
        <w:br/>
      </w:r>
      <w:r w:rsidR="00864116" w:rsidRPr="00864116">
        <w:rPr>
          <w:color w:val="FF0000"/>
        </w:rPr>
        <w:t>Parte A - Versão para Impressão</w:t>
      </w:r>
    </w:p>
    <w:p w14:paraId="471D8BC1" w14:textId="2B5AE4BF" w:rsidR="00F66D9F" w:rsidRDefault="00F66D9F" w:rsidP="00885489">
      <w:r>
        <w:t xml:space="preserve">You will </w:t>
      </w:r>
      <w:r w:rsidR="006C37D4">
        <w:t>design</w:t>
      </w:r>
      <w:r>
        <w:t xml:space="preserve"> </w:t>
      </w:r>
      <w:r w:rsidR="006C37D4">
        <w:t>one</w:t>
      </w:r>
      <w:r w:rsidR="006C37D4" w:rsidRPr="006C37D4">
        <w:t xml:space="preserve"> </w:t>
      </w:r>
      <w:r w:rsidR="006C37D4">
        <w:t>print version of the brochure,</w:t>
      </w:r>
      <w:r>
        <w:t xml:space="preserve"> </w:t>
      </w:r>
      <w:r w:rsidR="00E85147">
        <w:t xml:space="preserve">which will </w:t>
      </w:r>
      <w:r w:rsidR="006C37D4">
        <w:t>include</w:t>
      </w:r>
      <w:r w:rsidR="00E85147">
        <w:t xml:space="preserve"> both English </w:t>
      </w:r>
      <w:r w:rsidR="006C37D4">
        <w:t>&amp;</w:t>
      </w:r>
      <w:r w:rsidR="00E85147">
        <w:t xml:space="preserve"> Russian text</w:t>
      </w:r>
      <w:r>
        <w:t>.</w:t>
      </w:r>
      <w:r w:rsidR="00974AF4">
        <w:br/>
      </w:r>
      <w:r w:rsidR="00974AF4" w:rsidRPr="00974AF4">
        <w:rPr>
          <w:color w:val="FF0000"/>
        </w:rPr>
        <w:t xml:space="preserve">Você criará uma versão impressa do </w:t>
      </w:r>
      <w:r w:rsidR="00B437D7">
        <w:rPr>
          <w:color w:val="FF0000"/>
        </w:rPr>
        <w:t>livreto</w:t>
      </w:r>
      <w:r w:rsidR="00974AF4" w:rsidRPr="00974AF4">
        <w:rPr>
          <w:color w:val="FF0000"/>
        </w:rPr>
        <w:t>, que incluirá texto em inglês e russo.</w:t>
      </w:r>
    </w:p>
    <w:p w14:paraId="5387555C" w14:textId="7DBA76EC" w:rsidR="00F66D9F" w:rsidRPr="00E91712" w:rsidRDefault="00F66D9F" w:rsidP="00F66D9F">
      <w:pPr>
        <w:pStyle w:val="BodySubHeaderSpacebefore"/>
      </w:pPr>
      <w:r>
        <w:t>Specifications</w:t>
      </w:r>
      <w:r w:rsidR="00CC73CB">
        <w:br/>
      </w:r>
      <w:r w:rsidR="00CC73CB" w:rsidRPr="004605AD">
        <w:rPr>
          <w:color w:val="FF0000"/>
        </w:rPr>
        <w:t>Especificações</w:t>
      </w:r>
    </w:p>
    <w:p w14:paraId="76C644B6" w14:textId="36C7054E" w:rsidR="003B473A" w:rsidRDefault="00027C67" w:rsidP="00F66D9F">
      <w:pPr>
        <w:pStyle w:val="SubHeadersBodyBold12ptbefore"/>
      </w:pPr>
      <w:r>
        <w:t xml:space="preserve">Page 1 — </w:t>
      </w:r>
      <w:r w:rsidR="003B473A">
        <w:t xml:space="preserve">Front Cover </w:t>
      </w:r>
      <w:r>
        <w:t>to</w:t>
      </w:r>
      <w:r w:rsidR="003B473A">
        <w:t xml:space="preserve"> include:</w:t>
      </w:r>
      <w:r w:rsidR="007A196E">
        <w:t xml:space="preserve"> </w:t>
      </w:r>
      <w:r w:rsidR="007A196E" w:rsidRPr="007A196E">
        <w:rPr>
          <w:color w:val="FF0000"/>
        </w:rPr>
        <w:t>Página 1 - Capa para incluir:</w:t>
      </w:r>
    </w:p>
    <w:p w14:paraId="6C1AE8DA" w14:textId="5F882BA5" w:rsidR="003B473A" w:rsidRDefault="003B473A" w:rsidP="003B473A">
      <w:pPr>
        <w:pStyle w:val="af2"/>
        <w:numPr>
          <w:ilvl w:val="0"/>
          <w:numId w:val="24"/>
        </w:numPr>
        <w:ind w:left="360"/>
      </w:pPr>
      <w:r>
        <w:t>English and Russian Logo</w:t>
      </w:r>
    </w:p>
    <w:p w14:paraId="1EEC905C" w14:textId="77777777" w:rsidR="00EB3C64" w:rsidRDefault="00EB3C64" w:rsidP="00EB3C64">
      <w:pPr>
        <w:pStyle w:val="af2"/>
        <w:numPr>
          <w:ilvl w:val="0"/>
          <w:numId w:val="24"/>
        </w:numPr>
        <w:ind w:left="360"/>
      </w:pPr>
      <w:r>
        <w:t>Text in appendix 1.1, Page 1</w:t>
      </w:r>
    </w:p>
    <w:p w14:paraId="5845C26F" w14:textId="77777777" w:rsidR="007A196E" w:rsidRDefault="00027C67" w:rsidP="007A196E">
      <w:pPr>
        <w:pStyle w:val="af2"/>
        <w:numPr>
          <w:ilvl w:val="0"/>
          <w:numId w:val="24"/>
        </w:numPr>
        <w:ind w:left="360"/>
      </w:pPr>
      <w:r>
        <w:t>Additional vector graphics (if desired)</w:t>
      </w:r>
    </w:p>
    <w:p w14:paraId="0B0EB1B1" w14:textId="38FCBBE4" w:rsidR="007A196E" w:rsidRPr="007A196E" w:rsidRDefault="007A196E" w:rsidP="007A196E">
      <w:pPr>
        <w:pStyle w:val="af2"/>
        <w:numPr>
          <w:ilvl w:val="0"/>
          <w:numId w:val="24"/>
        </w:numPr>
        <w:ind w:left="360"/>
        <w:rPr>
          <w:color w:val="FF0000"/>
        </w:rPr>
      </w:pPr>
      <w:r>
        <w:rPr>
          <w:color w:val="FF0000"/>
        </w:rPr>
        <w:t>Logo</w:t>
      </w:r>
      <w:r w:rsidRPr="007A196E">
        <w:rPr>
          <w:color w:val="FF0000"/>
        </w:rPr>
        <w:t xml:space="preserve"> Inglês e Russo</w:t>
      </w:r>
    </w:p>
    <w:p w14:paraId="4F0F8207" w14:textId="77777777" w:rsidR="007A196E" w:rsidRPr="007A196E" w:rsidRDefault="007A196E" w:rsidP="007A196E">
      <w:pPr>
        <w:pStyle w:val="af2"/>
        <w:numPr>
          <w:ilvl w:val="0"/>
          <w:numId w:val="24"/>
        </w:numPr>
        <w:ind w:left="360"/>
        <w:rPr>
          <w:color w:val="FF0000"/>
        </w:rPr>
      </w:pPr>
      <w:r w:rsidRPr="007A196E">
        <w:rPr>
          <w:color w:val="FF0000"/>
        </w:rPr>
        <w:t>Texto no apêndice 1.1, página 1</w:t>
      </w:r>
    </w:p>
    <w:p w14:paraId="264853D3" w14:textId="20FC2D1F" w:rsidR="007A196E" w:rsidRPr="007A196E" w:rsidRDefault="007A196E" w:rsidP="007A196E">
      <w:pPr>
        <w:pStyle w:val="af2"/>
        <w:numPr>
          <w:ilvl w:val="0"/>
          <w:numId w:val="24"/>
        </w:numPr>
        <w:ind w:left="360"/>
        <w:rPr>
          <w:color w:val="FF0000"/>
        </w:rPr>
      </w:pPr>
      <w:r w:rsidRPr="007A196E">
        <w:rPr>
          <w:color w:val="FF0000"/>
        </w:rPr>
        <w:t>Gráficos vetoriais adicionais (se desejado)</w:t>
      </w:r>
    </w:p>
    <w:p w14:paraId="66277C87" w14:textId="2BC686BF" w:rsidR="00027C67" w:rsidRPr="007A196E" w:rsidRDefault="00027C67" w:rsidP="00027C67">
      <w:pPr>
        <w:pStyle w:val="SubHeadersBodyBold12ptbefore"/>
        <w:rPr>
          <w:color w:val="FF0000"/>
        </w:rPr>
      </w:pPr>
      <w:r>
        <w:t>Page 2 — Inner Front Cover to include:</w:t>
      </w:r>
      <w:r w:rsidR="007A196E">
        <w:t xml:space="preserve"> </w:t>
      </w:r>
      <w:r w:rsidR="007A196E" w:rsidRPr="007A196E">
        <w:rPr>
          <w:color w:val="FF0000"/>
        </w:rPr>
        <w:t>Página 2 - Capa Frontal Interna para incluir:</w:t>
      </w:r>
    </w:p>
    <w:p w14:paraId="553A6A82" w14:textId="65835662" w:rsidR="00F66D9F" w:rsidRDefault="00027C67" w:rsidP="00F66D9F">
      <w:r>
        <w:t>May be left blank, or include vector graphics</w:t>
      </w:r>
    </w:p>
    <w:p w14:paraId="01B58C0E" w14:textId="73DFC2EF" w:rsidR="009F4522" w:rsidRPr="009F4522" w:rsidRDefault="009F4522" w:rsidP="00F66D9F">
      <w:pPr>
        <w:rPr>
          <w:color w:val="FF0000"/>
        </w:rPr>
      </w:pPr>
      <w:r w:rsidRPr="009F4522">
        <w:rPr>
          <w:color w:val="FF0000"/>
        </w:rPr>
        <w:t>Pode ser deixado em branco ou incluir gráficos vetoriais</w:t>
      </w:r>
    </w:p>
    <w:p w14:paraId="086CBE2C" w14:textId="20AFFFDA"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w:t>
      </w:r>
      <w:proofErr w:type="gramStart"/>
      <w:r w:rsidRPr="00C420AB">
        <w:rPr>
          <w:bCs/>
          <w:color w:val="000000" w:themeColor="text1"/>
          <w:szCs w:val="20"/>
        </w:rPr>
        <w:t>Element</w:t>
      </w:r>
      <w:r w:rsidR="00C420AB" w:rsidRPr="00C420AB">
        <w:rPr>
          <w:bCs/>
          <w:color w:val="000000" w:themeColor="text1"/>
          <w:szCs w:val="20"/>
        </w:rPr>
        <w:t>s</w:t>
      </w:r>
      <w:r w:rsidRPr="00C420AB">
        <w:rPr>
          <w:bCs/>
          <w:color w:val="000000" w:themeColor="text1"/>
          <w:szCs w:val="20"/>
        </w:rPr>
        <w:t xml:space="preserve"> </w:t>
      </w:r>
      <w:r w:rsidR="000E22DA">
        <w:rPr>
          <w:bCs/>
          <w:color w:val="000000" w:themeColor="text1"/>
          <w:szCs w:val="20"/>
        </w:rPr>
        <w:t xml:space="preserve"> </w:t>
      </w:r>
      <w:r w:rsidR="000E22DA" w:rsidRPr="000E22DA">
        <w:rPr>
          <w:bCs/>
          <w:color w:val="FF0000"/>
          <w:szCs w:val="20"/>
        </w:rPr>
        <w:t>Elementos</w:t>
      </w:r>
      <w:proofErr w:type="gramEnd"/>
      <w:r w:rsidR="000E22DA" w:rsidRPr="000E22DA">
        <w:rPr>
          <w:bCs/>
          <w:color w:val="FF0000"/>
          <w:szCs w:val="20"/>
        </w:rPr>
        <w:t xml:space="preserve"> das páginas mestras</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af2"/>
        <w:numPr>
          <w:ilvl w:val="0"/>
          <w:numId w:val="24"/>
        </w:numPr>
        <w:ind w:left="360"/>
      </w:pPr>
      <w:r>
        <w:t>Page numbers and t</w:t>
      </w:r>
      <w:r w:rsidR="00EB3C64">
        <w:t xml:space="preserve">ext in appendix 1.1, </w:t>
      </w:r>
      <w:r w:rsidR="004F7611">
        <w:t>Master Pages</w:t>
      </w:r>
    </w:p>
    <w:p w14:paraId="06C20CE4" w14:textId="77777777" w:rsidR="000E22DA" w:rsidRDefault="00C420AB" w:rsidP="000E22DA">
      <w:pPr>
        <w:pStyle w:val="af2"/>
        <w:numPr>
          <w:ilvl w:val="0"/>
          <w:numId w:val="24"/>
        </w:numPr>
      </w:pPr>
      <w:r>
        <w:t>Additional vector graphics (if desired)</w:t>
      </w:r>
    </w:p>
    <w:p w14:paraId="315F949F" w14:textId="77777777" w:rsidR="000E22DA" w:rsidRPr="000E22DA" w:rsidRDefault="000E22DA" w:rsidP="000E22DA">
      <w:pPr>
        <w:rPr>
          <w:color w:val="FF0000"/>
        </w:rPr>
      </w:pPr>
      <w:r w:rsidRPr="000E22DA">
        <w:rPr>
          <w:color w:val="FF0000"/>
        </w:rPr>
        <w:t>As páginas 3 a 7 devem incluir:</w:t>
      </w:r>
    </w:p>
    <w:p w14:paraId="5DF4E73A" w14:textId="77777777" w:rsidR="000E22DA" w:rsidRPr="000E22DA" w:rsidRDefault="000E22DA" w:rsidP="000E22DA">
      <w:pPr>
        <w:rPr>
          <w:color w:val="FF0000"/>
        </w:rPr>
      </w:pPr>
      <w:r w:rsidRPr="000E22DA">
        <w:rPr>
          <w:color w:val="FF0000"/>
        </w:rPr>
        <w:t>Números de página e texto no apêndice 1.1, Páginas Mestras</w:t>
      </w:r>
    </w:p>
    <w:p w14:paraId="5B00762A" w14:textId="17577EC1" w:rsidR="000E22DA" w:rsidRPr="000E22DA" w:rsidRDefault="000E22DA" w:rsidP="000E22DA">
      <w:pPr>
        <w:pStyle w:val="af2"/>
        <w:numPr>
          <w:ilvl w:val="0"/>
          <w:numId w:val="30"/>
        </w:numPr>
        <w:rPr>
          <w:color w:val="FF0000"/>
        </w:rPr>
      </w:pPr>
      <w:r w:rsidRPr="000E22DA">
        <w:rPr>
          <w:color w:val="FF0000"/>
        </w:rPr>
        <w:t>Gráficos vetoriais adicionais (se desejado)</w:t>
      </w:r>
    </w:p>
    <w:p w14:paraId="7835A919" w14:textId="151B6637" w:rsidR="00027C67" w:rsidRDefault="00027C67" w:rsidP="00027C67">
      <w:pPr>
        <w:pStyle w:val="SubHeadersBodyBold12ptbefore"/>
      </w:pPr>
      <w:r>
        <w:t>Page 3 to include:</w:t>
      </w:r>
      <w:r w:rsidR="000E22DA">
        <w:t xml:space="preserve"> </w:t>
      </w:r>
      <w:r w:rsidR="000E22DA" w:rsidRPr="000E22DA">
        <w:rPr>
          <w:color w:val="FF0000"/>
        </w:rPr>
        <w:t>Página 3 para incluir:</w:t>
      </w:r>
    </w:p>
    <w:p w14:paraId="43A51BA9" w14:textId="77777777" w:rsidR="004F7611" w:rsidRDefault="004F7611" w:rsidP="004F7611">
      <w:pPr>
        <w:pStyle w:val="af2"/>
        <w:numPr>
          <w:ilvl w:val="0"/>
          <w:numId w:val="24"/>
        </w:numPr>
        <w:ind w:left="360"/>
      </w:pPr>
      <w:r>
        <w:t>Text in appendix 1.1, Page 3</w:t>
      </w:r>
    </w:p>
    <w:p w14:paraId="12928A5D" w14:textId="7815D683" w:rsidR="00027C67" w:rsidRDefault="00027C67" w:rsidP="004F7611">
      <w:pPr>
        <w:pStyle w:val="af2"/>
        <w:numPr>
          <w:ilvl w:val="0"/>
          <w:numId w:val="24"/>
        </w:numPr>
        <w:ind w:left="360"/>
      </w:pPr>
      <w:r>
        <w:t>Additional vector graphics (if desired)</w:t>
      </w:r>
    </w:p>
    <w:p w14:paraId="6173198C" w14:textId="5D80808E" w:rsidR="007E748D" w:rsidRPr="007E748D" w:rsidRDefault="007E748D" w:rsidP="007E748D">
      <w:pPr>
        <w:pStyle w:val="af2"/>
        <w:numPr>
          <w:ilvl w:val="0"/>
          <w:numId w:val="24"/>
        </w:numPr>
        <w:rPr>
          <w:color w:val="FF0000"/>
        </w:rPr>
      </w:pPr>
      <w:r w:rsidRPr="007E748D">
        <w:rPr>
          <w:color w:val="FF0000"/>
        </w:rPr>
        <w:t>Texto no apêndice 1.1, página 3</w:t>
      </w:r>
    </w:p>
    <w:p w14:paraId="5FA5C250" w14:textId="17A80BDE" w:rsidR="007E748D" w:rsidRPr="007E748D" w:rsidRDefault="007E748D" w:rsidP="007E748D">
      <w:pPr>
        <w:pStyle w:val="af2"/>
        <w:numPr>
          <w:ilvl w:val="0"/>
          <w:numId w:val="24"/>
        </w:numPr>
        <w:rPr>
          <w:color w:val="FF0000"/>
        </w:rPr>
      </w:pPr>
      <w:r w:rsidRPr="007E748D">
        <w:rPr>
          <w:color w:val="FF0000"/>
        </w:rPr>
        <w:t>Gráficos vetoriais adicionais (se desejado)</w:t>
      </w:r>
    </w:p>
    <w:p w14:paraId="41C3EDFB" w14:textId="74485D90" w:rsidR="004F7611" w:rsidRDefault="004F7611" w:rsidP="004F7611">
      <w:pPr>
        <w:pStyle w:val="SubHeadersBodyBold12ptbefore"/>
      </w:pPr>
      <w:r>
        <w:t>Pages 4 &amp; 5 to include:</w:t>
      </w:r>
      <w:r w:rsidR="000E22DA">
        <w:t xml:space="preserve"> </w:t>
      </w:r>
      <w:r w:rsidR="000E22DA" w:rsidRPr="000E22DA">
        <w:rPr>
          <w:color w:val="FF0000"/>
        </w:rPr>
        <w:t>Página 4 &amp; 5 para incluir:</w:t>
      </w:r>
    </w:p>
    <w:p w14:paraId="170BC59C" w14:textId="4947319F" w:rsidR="004F7611" w:rsidRDefault="004F7611" w:rsidP="004F7611">
      <w:pPr>
        <w:pStyle w:val="af2"/>
        <w:numPr>
          <w:ilvl w:val="0"/>
          <w:numId w:val="24"/>
        </w:numPr>
        <w:ind w:left="360"/>
      </w:pPr>
      <w:r>
        <w:t>Text in appendix 1.1, Page 4 &amp; 5</w:t>
      </w:r>
    </w:p>
    <w:p w14:paraId="39A8B435" w14:textId="1E1B0C84" w:rsidR="004F7611" w:rsidRDefault="004F7611" w:rsidP="004F7611">
      <w:pPr>
        <w:pStyle w:val="af2"/>
        <w:numPr>
          <w:ilvl w:val="0"/>
          <w:numId w:val="24"/>
        </w:numPr>
        <w:ind w:left="360"/>
      </w:pPr>
      <w:r w:rsidRPr="002C3A51">
        <w:rPr>
          <w:i/>
        </w:rPr>
        <w:t>Must</w:t>
      </w:r>
      <w:r>
        <w:t xml:space="preserve"> include additional vector graphics</w:t>
      </w:r>
    </w:p>
    <w:p w14:paraId="1CE43844" w14:textId="77777777" w:rsidR="007E748D" w:rsidRPr="007E748D" w:rsidRDefault="007E748D" w:rsidP="007E748D">
      <w:pPr>
        <w:pStyle w:val="af2"/>
        <w:numPr>
          <w:ilvl w:val="0"/>
          <w:numId w:val="24"/>
        </w:numPr>
        <w:rPr>
          <w:color w:val="FF0000"/>
        </w:rPr>
      </w:pPr>
      <w:r w:rsidRPr="007E748D">
        <w:rPr>
          <w:color w:val="FF0000"/>
        </w:rPr>
        <w:t>Texto no apêndice 1.1, página 4 e 5</w:t>
      </w:r>
    </w:p>
    <w:p w14:paraId="5BDA5E7B" w14:textId="7A4F5966" w:rsidR="007E748D" w:rsidRDefault="007E748D" w:rsidP="007E748D">
      <w:pPr>
        <w:pStyle w:val="af2"/>
        <w:numPr>
          <w:ilvl w:val="0"/>
          <w:numId w:val="24"/>
        </w:numPr>
        <w:rPr>
          <w:color w:val="FF0000"/>
        </w:rPr>
      </w:pPr>
      <w:r w:rsidRPr="007E748D">
        <w:rPr>
          <w:color w:val="FF0000"/>
        </w:rPr>
        <w:t>Deve incluir gráficos vetoriais adicionais</w:t>
      </w:r>
    </w:p>
    <w:p w14:paraId="2FBBD75D" w14:textId="77777777" w:rsidR="00864116" w:rsidRDefault="00864116" w:rsidP="00864116">
      <w:pPr>
        <w:rPr>
          <w:color w:val="FF0000"/>
        </w:rPr>
      </w:pPr>
    </w:p>
    <w:p w14:paraId="1BB7CD03" w14:textId="77777777" w:rsidR="00864116" w:rsidRPr="00864116" w:rsidRDefault="00864116" w:rsidP="00864116">
      <w:pPr>
        <w:rPr>
          <w:color w:val="FF0000"/>
        </w:rPr>
      </w:pPr>
    </w:p>
    <w:p w14:paraId="2B9FC484" w14:textId="656465D2" w:rsidR="000E22DA" w:rsidRDefault="004F7611" w:rsidP="004F7611">
      <w:pPr>
        <w:pStyle w:val="SubHeadersBodyBold12ptbefore"/>
      </w:pPr>
      <w:r>
        <w:lastRenderedPageBreak/>
        <w:t>Page</w:t>
      </w:r>
      <w:r w:rsidR="001B14C5">
        <w:t>s</w:t>
      </w:r>
      <w:r>
        <w:t xml:space="preserve"> 6</w:t>
      </w:r>
      <w:r w:rsidR="001B14C5">
        <w:t xml:space="preserve"> &amp; 7</w:t>
      </w:r>
      <w:r>
        <w:t xml:space="preserve"> to include:</w:t>
      </w:r>
      <w:r w:rsidR="00C45D11">
        <w:t xml:space="preserve">  </w:t>
      </w:r>
      <w:r w:rsidR="00C45D11" w:rsidRPr="00C45D11">
        <w:rPr>
          <w:color w:val="FF0000"/>
        </w:rPr>
        <w:t>Página 6 &amp; 7</w:t>
      </w:r>
      <w:r w:rsidR="000E22DA" w:rsidRPr="00C45D11">
        <w:rPr>
          <w:color w:val="FF0000"/>
        </w:rPr>
        <w:t xml:space="preserve"> para incluir:</w:t>
      </w:r>
    </w:p>
    <w:p w14:paraId="0A3B13CB" w14:textId="64027B2B" w:rsidR="004F7611" w:rsidRDefault="004F7611" w:rsidP="004F7611">
      <w:pPr>
        <w:pStyle w:val="af2"/>
        <w:numPr>
          <w:ilvl w:val="0"/>
          <w:numId w:val="24"/>
        </w:numPr>
        <w:ind w:left="360"/>
      </w:pPr>
      <w:r>
        <w:t xml:space="preserve">Text in appendix 1.1, Page </w:t>
      </w:r>
      <w:r w:rsidR="001B14C5">
        <w:t>6 &amp; 7</w:t>
      </w:r>
    </w:p>
    <w:p w14:paraId="133995F7" w14:textId="77777777" w:rsidR="001B14C5" w:rsidRDefault="001B14C5" w:rsidP="001B14C5">
      <w:pPr>
        <w:pStyle w:val="af2"/>
        <w:numPr>
          <w:ilvl w:val="0"/>
          <w:numId w:val="24"/>
        </w:numPr>
        <w:ind w:left="360"/>
      </w:pPr>
      <w:r w:rsidRPr="002C3A51">
        <w:rPr>
          <w:i/>
        </w:rPr>
        <w:t>Must</w:t>
      </w:r>
      <w:r>
        <w:t xml:space="preserve"> include additional vector graphics</w:t>
      </w:r>
    </w:p>
    <w:p w14:paraId="1E80A732" w14:textId="77777777" w:rsidR="007E748D" w:rsidRPr="007E748D" w:rsidRDefault="007E748D" w:rsidP="007E748D">
      <w:pPr>
        <w:pStyle w:val="af2"/>
        <w:numPr>
          <w:ilvl w:val="0"/>
          <w:numId w:val="24"/>
        </w:numPr>
        <w:rPr>
          <w:color w:val="FF0000"/>
        </w:rPr>
      </w:pPr>
      <w:r w:rsidRPr="007E748D">
        <w:rPr>
          <w:color w:val="FF0000"/>
        </w:rPr>
        <w:t>Texto no apêndice 1.1, página 6 e 7</w:t>
      </w:r>
    </w:p>
    <w:p w14:paraId="62030C29" w14:textId="489ADD50" w:rsidR="007E748D" w:rsidRPr="007E748D" w:rsidRDefault="007E748D" w:rsidP="007E748D">
      <w:pPr>
        <w:pStyle w:val="af2"/>
        <w:numPr>
          <w:ilvl w:val="0"/>
          <w:numId w:val="24"/>
        </w:numPr>
        <w:rPr>
          <w:color w:val="FF0000"/>
        </w:rPr>
      </w:pPr>
      <w:r w:rsidRPr="007E748D">
        <w:rPr>
          <w:color w:val="FF0000"/>
        </w:rPr>
        <w:t>Deve incluir gráficos vetoriais adicionais</w:t>
      </w:r>
    </w:p>
    <w:p w14:paraId="37A51CDD" w14:textId="698E432F" w:rsidR="001B14C5" w:rsidRDefault="001B14C5" w:rsidP="001B14C5">
      <w:pPr>
        <w:pStyle w:val="SubHeadersBodyBold12ptbefore"/>
      </w:pPr>
      <w:r>
        <w:t>Pages 8 to include:</w:t>
      </w:r>
      <w:r w:rsidR="000E22DA">
        <w:t xml:space="preserve"> </w:t>
      </w:r>
      <w:r w:rsidR="000E22DA">
        <w:rPr>
          <w:color w:val="FF0000"/>
        </w:rPr>
        <w:t>Página 8</w:t>
      </w:r>
      <w:r w:rsidR="000E22DA" w:rsidRPr="000E22DA">
        <w:rPr>
          <w:color w:val="FF0000"/>
        </w:rPr>
        <w:t xml:space="preserve"> para incluir:</w:t>
      </w:r>
    </w:p>
    <w:p w14:paraId="54511D28" w14:textId="18EEDDB0" w:rsidR="001B14C5" w:rsidRDefault="001B14C5" w:rsidP="001B14C5">
      <w:pPr>
        <w:pStyle w:val="af2"/>
        <w:numPr>
          <w:ilvl w:val="0"/>
          <w:numId w:val="24"/>
        </w:numPr>
        <w:ind w:left="360"/>
      </w:pPr>
      <w:r>
        <w:t>Text in appendix 1.1, Page 8</w:t>
      </w:r>
    </w:p>
    <w:p w14:paraId="3998AFE7" w14:textId="78CBE183" w:rsidR="002C3A51" w:rsidRDefault="001B14C5" w:rsidP="002C3A51">
      <w:pPr>
        <w:pStyle w:val="af2"/>
        <w:numPr>
          <w:ilvl w:val="0"/>
          <w:numId w:val="24"/>
        </w:numPr>
        <w:ind w:left="360"/>
      </w:pPr>
      <w:r>
        <w:t>Additional vector graphics and/or logo (if desired)</w:t>
      </w:r>
    </w:p>
    <w:p w14:paraId="7A4DC709" w14:textId="77777777" w:rsidR="007E748D" w:rsidRPr="007E748D" w:rsidRDefault="007E748D" w:rsidP="007E748D">
      <w:pPr>
        <w:pStyle w:val="af2"/>
        <w:numPr>
          <w:ilvl w:val="0"/>
          <w:numId w:val="24"/>
        </w:numPr>
        <w:rPr>
          <w:color w:val="FF0000"/>
        </w:rPr>
      </w:pPr>
      <w:r w:rsidRPr="007E748D">
        <w:rPr>
          <w:color w:val="FF0000"/>
        </w:rPr>
        <w:t>Texto no apêndice 1.1, página 8</w:t>
      </w:r>
    </w:p>
    <w:p w14:paraId="57E4F101" w14:textId="7B411472" w:rsidR="007E748D" w:rsidRPr="007E748D" w:rsidRDefault="007E748D" w:rsidP="007E748D">
      <w:pPr>
        <w:pStyle w:val="af2"/>
        <w:numPr>
          <w:ilvl w:val="0"/>
          <w:numId w:val="24"/>
        </w:numPr>
        <w:rPr>
          <w:color w:val="FF0000"/>
        </w:rPr>
      </w:pPr>
      <w:r w:rsidRPr="007E748D">
        <w:rPr>
          <w:color w:val="FF0000"/>
        </w:rPr>
        <w:t>Gráficos veto</w:t>
      </w:r>
      <w:r w:rsidR="00556819">
        <w:rPr>
          <w:color w:val="FF0000"/>
        </w:rPr>
        <w:t>riais adicionais e / ou logo</w:t>
      </w:r>
      <w:r w:rsidRPr="007E748D">
        <w:rPr>
          <w:color w:val="FF0000"/>
        </w:rPr>
        <w:t xml:space="preserve"> (se desejado)</w:t>
      </w:r>
    </w:p>
    <w:p w14:paraId="0BD069BC" w14:textId="5E2D16E7" w:rsidR="00F66D9F" w:rsidRPr="00CC73CB" w:rsidRDefault="00F66D9F" w:rsidP="00F66D9F">
      <w:pPr>
        <w:spacing w:before="240"/>
        <w:rPr>
          <w:b/>
          <w:color w:val="FF0000"/>
        </w:rPr>
      </w:pPr>
      <w:r>
        <w:rPr>
          <w:b/>
        </w:rPr>
        <w:t>Size</w:t>
      </w:r>
      <w:r w:rsidR="002C3A51">
        <w:rPr>
          <w:b/>
        </w:rPr>
        <w:t xml:space="preserve"> </w:t>
      </w:r>
      <w:r w:rsidR="00CC73CB" w:rsidRPr="00CC73CB">
        <w:rPr>
          <w:b/>
          <w:color w:val="FF0000"/>
        </w:rPr>
        <w:t>(Tamanho)</w:t>
      </w:r>
    </w:p>
    <w:p w14:paraId="55751601" w14:textId="6D9E0FCC" w:rsidR="00F66D9F" w:rsidRDefault="002C3A51" w:rsidP="00F66D9F">
      <w:pPr>
        <w:pStyle w:val="af2"/>
        <w:numPr>
          <w:ilvl w:val="0"/>
          <w:numId w:val="22"/>
        </w:numPr>
      </w:pPr>
      <w:r>
        <w:t>Each page: 190mm wide x 120mm high</w:t>
      </w:r>
    </w:p>
    <w:p w14:paraId="764DEED8" w14:textId="5B9F1D01" w:rsidR="002C3A51" w:rsidRDefault="002C3A51" w:rsidP="002C3A51">
      <w:pPr>
        <w:pStyle w:val="af2"/>
        <w:numPr>
          <w:ilvl w:val="0"/>
          <w:numId w:val="22"/>
        </w:numPr>
      </w:pPr>
      <w:r>
        <w:t>Facing pages: 380mm wide x 120mm high</w:t>
      </w:r>
    </w:p>
    <w:p w14:paraId="1874A5ED" w14:textId="77777777" w:rsidR="00CC73CB" w:rsidRPr="00CC73CB" w:rsidRDefault="00CC73CB" w:rsidP="00CC73CB">
      <w:pPr>
        <w:pStyle w:val="Default"/>
        <w:rPr>
          <w:color w:val="FF0000"/>
        </w:rPr>
      </w:pPr>
      <w:r w:rsidRPr="00CC73CB">
        <w:rPr>
          <w:rFonts w:eastAsia="Times New Roman" w:cs="Times New Roman"/>
          <w:color w:val="FF0000"/>
          <w:szCs w:val="24"/>
          <w:lang w:val="en-AU"/>
        </w:rPr>
        <w:t>Cada página: 190 mm de largura x 120 mm de altura</w:t>
      </w:r>
    </w:p>
    <w:p w14:paraId="677E7D2E" w14:textId="65E0CFEA" w:rsidR="00CC73CB" w:rsidRPr="00CC73CB" w:rsidRDefault="0053325F" w:rsidP="00CC73CB">
      <w:pPr>
        <w:pStyle w:val="Default"/>
        <w:rPr>
          <w:color w:val="FF0000"/>
        </w:rPr>
      </w:pPr>
      <w:r>
        <w:rPr>
          <w:i/>
          <w:color w:val="FF0000"/>
        </w:rPr>
        <w:t>P</w:t>
      </w:r>
      <w:r w:rsidRPr="00466706">
        <w:rPr>
          <w:i/>
          <w:color w:val="FF0000"/>
        </w:rPr>
        <w:t>áginas vizinhas</w:t>
      </w:r>
      <w:r w:rsidR="00CC73CB" w:rsidRPr="00CC73CB">
        <w:rPr>
          <w:rFonts w:eastAsia="Times New Roman" w:cs="Times New Roman"/>
          <w:color w:val="FF0000"/>
          <w:szCs w:val="24"/>
          <w:lang w:val="en-AU"/>
        </w:rPr>
        <w:t>: 380 mm de largura x 120 mm de altura</w:t>
      </w:r>
    </w:p>
    <w:p w14:paraId="07DA13DC" w14:textId="1438B2CA" w:rsidR="00F66D9F" w:rsidRPr="00233084" w:rsidRDefault="00F66D9F" w:rsidP="00F66D9F">
      <w:pPr>
        <w:spacing w:before="240"/>
        <w:rPr>
          <w:b/>
        </w:rPr>
      </w:pPr>
      <w:r>
        <w:rPr>
          <w:b/>
        </w:rPr>
        <w:t>Colour</w:t>
      </w:r>
      <w:r w:rsidRPr="00233084">
        <w:rPr>
          <w:b/>
        </w:rPr>
        <w:t xml:space="preserve"> </w:t>
      </w:r>
      <w:r w:rsidR="00CC73CB" w:rsidRPr="00CC73CB">
        <w:rPr>
          <w:b/>
          <w:color w:val="FF0000"/>
        </w:rPr>
        <w:t>(Cores)</w:t>
      </w:r>
    </w:p>
    <w:p w14:paraId="69792ECA" w14:textId="77777777" w:rsidR="00CC73CB" w:rsidRDefault="002C3A51" w:rsidP="00CC73CB">
      <w:pPr>
        <w:pStyle w:val="Default"/>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5DC72472" w14:textId="39B32DB2" w:rsidR="00A522C0" w:rsidRPr="007E748D" w:rsidRDefault="00CC73CB" w:rsidP="00F66D9F">
      <w:pPr>
        <w:pStyle w:val="Default"/>
        <w:rPr>
          <w:color w:val="FF0000"/>
        </w:rPr>
      </w:pPr>
      <w:r w:rsidRPr="00CC73CB">
        <w:rPr>
          <w:rFonts w:eastAsia="Times New Roman" w:cs="Times New Roman"/>
          <w:color w:val="FF0000"/>
          <w:szCs w:val="24"/>
          <w:lang w:val="en-AU"/>
        </w:rPr>
        <w:t xml:space="preserve">As mesmas quatro cores não </w:t>
      </w:r>
      <w:r w:rsidR="00556819">
        <w:rPr>
          <w:rFonts w:eastAsia="Times New Roman" w:cs="Times New Roman"/>
          <w:color w:val="FF0000"/>
          <w:szCs w:val="24"/>
          <w:lang w:val="en-AU"/>
        </w:rPr>
        <w:t>revestidas do PMS (</w:t>
      </w:r>
      <w:proofErr w:type="gramStart"/>
      <w:r w:rsidR="00556819">
        <w:rPr>
          <w:rFonts w:eastAsia="Times New Roman" w:cs="Times New Roman"/>
          <w:color w:val="FF0000"/>
          <w:szCs w:val="24"/>
          <w:lang w:val="en-AU"/>
        </w:rPr>
        <w:t>como</w:t>
      </w:r>
      <w:proofErr w:type="gramEnd"/>
      <w:r w:rsidR="00556819">
        <w:rPr>
          <w:rFonts w:eastAsia="Times New Roman" w:cs="Times New Roman"/>
          <w:color w:val="FF0000"/>
          <w:szCs w:val="24"/>
          <w:lang w:val="en-AU"/>
        </w:rPr>
        <w:t xml:space="preserve"> logo</w:t>
      </w:r>
      <w:r w:rsidRPr="00CC73CB">
        <w:rPr>
          <w:rFonts w:eastAsia="Times New Roman" w:cs="Times New Roman"/>
          <w:color w:val="FF0000"/>
          <w:szCs w:val="24"/>
          <w:lang w:val="en-AU"/>
        </w:rPr>
        <w:t xml:space="preserve"> e cartão de visita) sem tintas ou gradientes (somente 100% da cor é permitida).</w:t>
      </w:r>
    </w:p>
    <w:p w14:paraId="1AF3121B" w14:textId="7F79780F" w:rsidR="00F66D9F" w:rsidRDefault="00F66D9F" w:rsidP="00F66D9F">
      <w:pPr>
        <w:pStyle w:val="SubHeadersBodyBold12ptbefore"/>
      </w:pPr>
      <w:r>
        <w:t>File Type</w:t>
      </w:r>
      <w:r w:rsidRPr="00595D70">
        <w:t xml:space="preserve"> </w:t>
      </w:r>
      <w:r w:rsidR="00CC73CB" w:rsidRPr="00215D78">
        <w:rPr>
          <w:color w:val="FF0000"/>
        </w:rPr>
        <w:t>(Tipo de</w:t>
      </w:r>
      <w:r w:rsidR="00CC73CB" w:rsidRPr="00215D78">
        <w:rPr>
          <w:color w:val="FF0000"/>
          <w:u w:val="single"/>
        </w:rPr>
        <w:t xml:space="preserve"> </w:t>
      </w:r>
      <w:r w:rsidR="00CC73CB" w:rsidRPr="00215D78">
        <w:rPr>
          <w:color w:val="FF0000"/>
        </w:rPr>
        <w:t>arquivo)</w:t>
      </w:r>
    </w:p>
    <w:p w14:paraId="63723732" w14:textId="77777777" w:rsidR="002C3A51" w:rsidRDefault="002C3A51" w:rsidP="002C3A51">
      <w:pPr>
        <w:pStyle w:val="af2"/>
        <w:numPr>
          <w:ilvl w:val="0"/>
          <w:numId w:val="22"/>
        </w:numPr>
      </w:pPr>
      <w:r>
        <w:t xml:space="preserve">Working File: InDesign </w:t>
      </w:r>
    </w:p>
    <w:p w14:paraId="32FC36F4" w14:textId="730DA4E9" w:rsidR="002C3A51" w:rsidRDefault="002C3A51" w:rsidP="002C3A51">
      <w:pPr>
        <w:pStyle w:val="af2"/>
        <w:numPr>
          <w:ilvl w:val="0"/>
          <w:numId w:val="22"/>
        </w:numPr>
      </w:pPr>
      <w:r>
        <w:t>Any additional elements (links): AI or EPS</w:t>
      </w:r>
    </w:p>
    <w:p w14:paraId="6CA2ED2C" w14:textId="506434B6" w:rsidR="00D94FA3" w:rsidRDefault="00ED3C49" w:rsidP="00D94FA3">
      <w:pPr>
        <w:pStyle w:val="af2"/>
        <w:numPr>
          <w:ilvl w:val="0"/>
          <w:numId w:val="22"/>
        </w:numPr>
      </w:pPr>
      <w:r>
        <w:t>PDF</w:t>
      </w:r>
      <w:r w:rsidR="002C3A51">
        <w:t xml:space="preserve"> File: PDF/X-4:2008</w:t>
      </w:r>
    </w:p>
    <w:p w14:paraId="0C8E01C0" w14:textId="77777777" w:rsidR="00215D78" w:rsidRPr="00215D78" w:rsidRDefault="00215D78" w:rsidP="00215D78">
      <w:pPr>
        <w:pStyle w:val="Default"/>
        <w:rPr>
          <w:color w:val="FF0000"/>
        </w:rPr>
      </w:pPr>
      <w:r w:rsidRPr="00215D78">
        <w:rPr>
          <w:rFonts w:eastAsia="Times New Roman" w:cs="Times New Roman"/>
          <w:color w:val="FF0000"/>
          <w:szCs w:val="24"/>
          <w:lang w:val="en-AU"/>
        </w:rPr>
        <w:t>Arquivo de trabalho: InDesign</w:t>
      </w:r>
    </w:p>
    <w:p w14:paraId="2258F468" w14:textId="77777777" w:rsidR="00215D78" w:rsidRPr="00215D78" w:rsidRDefault="00215D78" w:rsidP="00215D78">
      <w:pPr>
        <w:pStyle w:val="Default"/>
        <w:rPr>
          <w:color w:val="FF0000"/>
        </w:rPr>
      </w:pPr>
      <w:r w:rsidRPr="00215D78">
        <w:rPr>
          <w:rFonts w:eastAsia="Times New Roman" w:cs="Times New Roman"/>
          <w:color w:val="FF0000"/>
          <w:szCs w:val="24"/>
          <w:lang w:val="en-AU"/>
        </w:rPr>
        <w:t>Quaisquer elementos adicionais: AI ou EPS</w:t>
      </w:r>
    </w:p>
    <w:p w14:paraId="6142B91D" w14:textId="49A4FA5F" w:rsidR="00215D78" w:rsidRPr="00215D78" w:rsidRDefault="00215D78" w:rsidP="00215D78">
      <w:pPr>
        <w:pStyle w:val="Default"/>
        <w:rPr>
          <w:color w:val="FF0000"/>
        </w:rPr>
      </w:pPr>
      <w:r w:rsidRPr="00215D78">
        <w:rPr>
          <w:rFonts w:eastAsia="Times New Roman" w:cs="Times New Roman"/>
          <w:color w:val="FF0000"/>
          <w:szCs w:val="24"/>
          <w:lang w:val="en-AU"/>
        </w:rPr>
        <w:t>Arquivo PDF: PDF / X-4: 2008</w:t>
      </w:r>
    </w:p>
    <w:p w14:paraId="747440F1" w14:textId="4EBFC95F" w:rsidR="00D94FA3" w:rsidRDefault="00D94FA3" w:rsidP="00D94FA3">
      <w:pPr>
        <w:pStyle w:val="SubHeadersBodyBold12ptbefore"/>
      </w:pPr>
      <w:r>
        <w:t>Bleed</w:t>
      </w:r>
      <w:r w:rsidR="007E748D">
        <w:t xml:space="preserve"> </w:t>
      </w:r>
      <w:r w:rsidR="007E748D" w:rsidRPr="007E748D">
        <w:rPr>
          <w:color w:val="FF0000"/>
        </w:rPr>
        <w:t>(Sangria)</w:t>
      </w:r>
    </w:p>
    <w:p w14:paraId="1D4829B2" w14:textId="448BC3FF" w:rsidR="00D94FA3" w:rsidRDefault="00D94FA3" w:rsidP="00D94FA3">
      <w:pPr>
        <w:pStyle w:val="af2"/>
        <w:numPr>
          <w:ilvl w:val="0"/>
          <w:numId w:val="22"/>
        </w:numPr>
      </w:pPr>
      <w:r>
        <w:t>4.0mm (exactly)</w:t>
      </w:r>
    </w:p>
    <w:p w14:paraId="37F3A396" w14:textId="6652DBAB" w:rsidR="007E748D" w:rsidRDefault="007E748D" w:rsidP="007E748D">
      <w:pPr>
        <w:pStyle w:val="Default"/>
      </w:pPr>
      <w:r w:rsidRPr="007E748D">
        <w:rPr>
          <w:rFonts w:eastAsia="Times New Roman" w:cs="Times New Roman"/>
          <w:color w:val="auto"/>
          <w:szCs w:val="24"/>
          <w:lang w:val="en-AU"/>
        </w:rPr>
        <w:t xml:space="preserve"> </w:t>
      </w:r>
      <w:r w:rsidRPr="007E748D">
        <w:rPr>
          <w:rFonts w:eastAsia="Times New Roman" w:cs="Times New Roman"/>
          <w:color w:val="FF0000"/>
          <w:szCs w:val="24"/>
          <w:lang w:val="en-AU"/>
        </w:rPr>
        <w:t>4,0 mm (exatamente)</w:t>
      </w:r>
    </w:p>
    <w:p w14:paraId="066EFAA3" w14:textId="05941E07" w:rsidR="00F66D9F" w:rsidRDefault="00F66D9F" w:rsidP="00F66D9F">
      <w:pPr>
        <w:pStyle w:val="SubHeadersBodyBold12ptbefore"/>
      </w:pPr>
      <w:r>
        <w:t>Naming</w:t>
      </w:r>
      <w:r w:rsidRPr="003B5F63">
        <w:rPr>
          <w:color w:val="FF0000"/>
        </w:rPr>
        <w:t xml:space="preserve">: </w:t>
      </w:r>
      <w:r w:rsidR="003B5F63" w:rsidRPr="003B5F63">
        <w:rPr>
          <w:color w:val="FF0000"/>
        </w:rPr>
        <w:t>(Nomeação</w:t>
      </w:r>
      <w:r w:rsidR="003B5F63">
        <w:rPr>
          <w:color w:val="FF0000"/>
        </w:rPr>
        <w:t>)</w:t>
      </w:r>
    </w:p>
    <w:p w14:paraId="6A91E4AD" w14:textId="77777777" w:rsidR="00F66D9F" w:rsidRDefault="00F66D9F" w:rsidP="00F66D9F">
      <w:pPr>
        <w:rPr>
          <w:i/>
        </w:rPr>
      </w:pPr>
      <w:r w:rsidRPr="00595D70">
        <w:rPr>
          <w:i/>
        </w:rPr>
        <w:t xml:space="preserve">Note: YY represents your competitor number </w:t>
      </w:r>
    </w:p>
    <w:p w14:paraId="28D4D47E" w14:textId="64AC1711" w:rsidR="000A6A36" w:rsidRPr="000A6A36" w:rsidRDefault="000A6A36" w:rsidP="00F66D9F">
      <w:pPr>
        <w:rPr>
          <w:i/>
          <w:color w:val="FF0000"/>
        </w:rPr>
      </w:pPr>
      <w:r w:rsidRPr="000A6A36">
        <w:rPr>
          <w:i/>
          <w:color w:val="FF0000"/>
        </w:rPr>
        <w:t>Nota: YY representa o número do seu competidor</w:t>
      </w:r>
    </w:p>
    <w:p w14:paraId="79FEBA27" w14:textId="0B7E4CEE" w:rsidR="00F66D9F" w:rsidRDefault="00F66D9F" w:rsidP="00F66D9F">
      <w:pPr>
        <w:rPr>
          <w:color w:val="2E74B5" w:themeColor="accent1" w:themeShade="BF"/>
        </w:rPr>
      </w:pPr>
      <w:r w:rsidRPr="000A6A36">
        <w:rPr>
          <w:color w:val="2E74B5" w:themeColor="accent1" w:themeShade="BF"/>
        </w:rPr>
        <w:t xml:space="preserve">Folder name: </w:t>
      </w:r>
      <w:r w:rsidR="002C3A51" w:rsidRPr="000A6A36">
        <w:rPr>
          <w:color w:val="2E74B5" w:themeColor="accent1" w:themeShade="BF"/>
        </w:rPr>
        <w:t>Brochure</w:t>
      </w:r>
      <w:r w:rsidR="00171B69" w:rsidRPr="000A6A36">
        <w:rPr>
          <w:color w:val="2E74B5" w:themeColor="accent1" w:themeShade="BF"/>
        </w:rPr>
        <w:t xml:space="preserve"> Part A</w:t>
      </w:r>
    </w:p>
    <w:p w14:paraId="17625D7D" w14:textId="4D6EEBEB" w:rsidR="00982A77" w:rsidRPr="00982A77" w:rsidRDefault="00982A77" w:rsidP="00F66D9F">
      <w:pPr>
        <w:rPr>
          <w:color w:val="FF0000"/>
        </w:rPr>
      </w:pPr>
      <w:r w:rsidRPr="00982A77">
        <w:rPr>
          <w:color w:val="FF0000"/>
        </w:rPr>
        <w:t>Nome da Pasta: Brochure Part A</w:t>
      </w:r>
    </w:p>
    <w:p w14:paraId="3C386D4B" w14:textId="27B0DDC1" w:rsidR="00F66D9F" w:rsidRDefault="002C3A51" w:rsidP="002C3A51">
      <w:pPr>
        <w:pStyle w:val="af2"/>
        <w:numPr>
          <w:ilvl w:val="0"/>
          <w:numId w:val="26"/>
        </w:numPr>
      </w:pPr>
      <w:r>
        <w:t>Brochure</w:t>
      </w:r>
      <w:r w:rsidR="00F66D9F">
        <w:t xml:space="preserve"> file name: YY_Arthouse_</w:t>
      </w:r>
      <w:r>
        <w:t>Brochure</w:t>
      </w:r>
      <w:r w:rsidR="00F66D9F">
        <w:t>_PMS</w:t>
      </w:r>
      <w:r w:rsidR="00EC2A25">
        <w:t>_PartA</w:t>
      </w:r>
      <w:r w:rsidR="00F66D9F">
        <w:t>.</w:t>
      </w:r>
      <w:r>
        <w:t>indd</w:t>
      </w:r>
    </w:p>
    <w:p w14:paraId="455F798E" w14:textId="25AFE48E" w:rsidR="002C3A51" w:rsidRDefault="002C3A51" w:rsidP="002C3A51">
      <w:pPr>
        <w:pStyle w:val="af2"/>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af2"/>
        <w:numPr>
          <w:ilvl w:val="0"/>
          <w:numId w:val="26"/>
        </w:numPr>
      </w:pPr>
      <w:r>
        <w:t>Brochure file name: YY_Arthouse_Brochure_PMS_</w:t>
      </w:r>
      <w:r w:rsidR="00EC2A25">
        <w:t>PartA_</w:t>
      </w:r>
      <w:r>
        <w:t>imposed.pdf</w:t>
      </w:r>
    </w:p>
    <w:p w14:paraId="2A6F076A" w14:textId="5DC86A0A" w:rsidR="000253A4" w:rsidRPr="000253A4" w:rsidRDefault="000253A4" w:rsidP="000253A4">
      <w:pPr>
        <w:pStyle w:val="af2"/>
        <w:numPr>
          <w:ilvl w:val="0"/>
          <w:numId w:val="26"/>
        </w:numPr>
        <w:rPr>
          <w:color w:val="FF0000"/>
        </w:rPr>
      </w:pPr>
      <w:r w:rsidRPr="000253A4">
        <w:rPr>
          <w:color w:val="FF0000"/>
        </w:rPr>
        <w:t xml:space="preserve">Nome do arquivo de </w:t>
      </w:r>
      <w:r w:rsidR="00B437D7">
        <w:rPr>
          <w:color w:val="FF0000"/>
        </w:rPr>
        <w:t>livreto</w:t>
      </w:r>
      <w:r w:rsidRPr="000253A4">
        <w:rPr>
          <w:color w:val="FF0000"/>
        </w:rPr>
        <w:t>: YY_Arthouse_Brochure_PMS_PartA.indd</w:t>
      </w:r>
    </w:p>
    <w:p w14:paraId="75681454" w14:textId="10D9CF66" w:rsidR="000253A4" w:rsidRPr="000253A4" w:rsidRDefault="000253A4" w:rsidP="000253A4">
      <w:pPr>
        <w:pStyle w:val="af2"/>
        <w:numPr>
          <w:ilvl w:val="0"/>
          <w:numId w:val="26"/>
        </w:numPr>
        <w:rPr>
          <w:color w:val="FF0000"/>
        </w:rPr>
      </w:pPr>
      <w:r w:rsidRPr="000253A4">
        <w:rPr>
          <w:color w:val="FF0000"/>
        </w:rPr>
        <w:t xml:space="preserve">Nome do arquivo de </w:t>
      </w:r>
      <w:r w:rsidR="00B437D7">
        <w:rPr>
          <w:color w:val="FF0000"/>
        </w:rPr>
        <w:t>livreto</w:t>
      </w:r>
      <w:r w:rsidRPr="000253A4">
        <w:rPr>
          <w:color w:val="FF0000"/>
        </w:rPr>
        <w:t>: YY_Arthouse_Brochure_PMS_PartA_facingpages.pdf</w:t>
      </w:r>
    </w:p>
    <w:p w14:paraId="611729C9" w14:textId="46DE8319" w:rsidR="000253A4" w:rsidRPr="000253A4" w:rsidRDefault="000253A4" w:rsidP="000253A4">
      <w:pPr>
        <w:pStyle w:val="af2"/>
        <w:numPr>
          <w:ilvl w:val="0"/>
          <w:numId w:val="26"/>
        </w:numPr>
        <w:rPr>
          <w:color w:val="FF0000"/>
        </w:rPr>
      </w:pPr>
      <w:r w:rsidRPr="000253A4">
        <w:rPr>
          <w:color w:val="FF0000"/>
        </w:rPr>
        <w:t xml:space="preserve">Nome do arquivo de </w:t>
      </w:r>
      <w:r w:rsidR="00B437D7">
        <w:rPr>
          <w:color w:val="FF0000"/>
        </w:rPr>
        <w:t>livreto</w:t>
      </w:r>
      <w:r w:rsidRPr="000253A4">
        <w:rPr>
          <w:color w:val="FF0000"/>
        </w:rPr>
        <w:t>: YY_Arthouse_Brochure_PMS_PartA_imposed.pdf</w:t>
      </w:r>
    </w:p>
    <w:p w14:paraId="703B811F" w14:textId="77777777" w:rsidR="00795D69" w:rsidRDefault="00795D69" w:rsidP="00F66D9F">
      <w:pPr>
        <w:pStyle w:val="BodySubHeaderSpacebefore"/>
        <w:rPr>
          <w:b/>
        </w:rPr>
      </w:pPr>
    </w:p>
    <w:p w14:paraId="0C1C130C" w14:textId="20C6FDCA" w:rsidR="00F66D9F" w:rsidRPr="00854AD0" w:rsidRDefault="00F66D9F" w:rsidP="00F66D9F">
      <w:pPr>
        <w:pStyle w:val="BodySubHeaderSpacebefore"/>
        <w:rPr>
          <w:b/>
        </w:rPr>
      </w:pPr>
      <w:r w:rsidRPr="00854AD0">
        <w:rPr>
          <w:b/>
        </w:rPr>
        <w:lastRenderedPageBreak/>
        <w:t>You must deliver</w:t>
      </w:r>
      <w:r w:rsidR="00795D69">
        <w:rPr>
          <w:b/>
        </w:rPr>
        <w:br/>
      </w:r>
      <w:r w:rsidR="00795D69" w:rsidRPr="00795D69">
        <w:rPr>
          <w:b/>
          <w:color w:val="FF0000"/>
        </w:rPr>
        <w:t>Você deve entregar</w:t>
      </w:r>
    </w:p>
    <w:p w14:paraId="2C13675C" w14:textId="041D6CD4" w:rsidR="00F66D9F" w:rsidRPr="00426B3D" w:rsidRDefault="00F66D9F" w:rsidP="00F66D9F">
      <w:pPr>
        <w:rPr>
          <w:b/>
        </w:rPr>
      </w:pPr>
      <w:r w:rsidRPr="00426B3D">
        <w:rPr>
          <w:b/>
        </w:rPr>
        <w:t>Printout</w:t>
      </w:r>
      <w:r w:rsidR="000253A4">
        <w:rPr>
          <w:b/>
        </w:rPr>
        <w:t xml:space="preserve"> </w:t>
      </w:r>
      <w:r w:rsidR="000253A4" w:rsidRPr="000253A4">
        <w:rPr>
          <w:b/>
          <w:color w:val="FF0000"/>
        </w:rPr>
        <w:t>(Impressão)</w:t>
      </w:r>
    </w:p>
    <w:p w14:paraId="7F711081" w14:textId="523E50FC" w:rsidR="00F66D9F" w:rsidRDefault="00F66D9F" w:rsidP="00F66D9F">
      <w:pPr>
        <w:pStyle w:val="af2"/>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5AB457D0" w14:textId="28D4C3A0" w:rsidR="00795D69" w:rsidRDefault="00795D69" w:rsidP="00795D69">
      <w:pPr>
        <w:pStyle w:val="af2"/>
        <w:numPr>
          <w:ilvl w:val="0"/>
          <w:numId w:val="23"/>
        </w:numPr>
        <w:rPr>
          <w:color w:val="FF0000"/>
        </w:rPr>
      </w:pPr>
      <w:r w:rsidRPr="00795D69">
        <w:rPr>
          <w:color w:val="FF0000"/>
        </w:rPr>
        <w:t xml:space="preserve">1 x impressão frente e verso (páginas que não devem ser coladas, devem ser impressas em frente e verso), impressão em cores, imposta, </w:t>
      </w:r>
      <w:proofErr w:type="gramStart"/>
      <w:r w:rsidRPr="00795D69">
        <w:rPr>
          <w:color w:val="FF0000"/>
        </w:rPr>
        <w:t>a</w:t>
      </w:r>
      <w:r w:rsidR="007F5A6A">
        <w:rPr>
          <w:color w:val="FF0000"/>
        </w:rPr>
        <w:t>parada</w:t>
      </w:r>
      <w:proofErr w:type="gramEnd"/>
      <w:r w:rsidR="007F5A6A">
        <w:rPr>
          <w:color w:val="FF0000"/>
        </w:rPr>
        <w:t xml:space="preserve"> e dobrada corretamente do</w:t>
      </w:r>
      <w:r w:rsidRPr="00795D69">
        <w:rPr>
          <w:color w:val="FF0000"/>
        </w:rPr>
        <w:t xml:space="preserve"> </w:t>
      </w:r>
      <w:r w:rsidR="007F5A6A">
        <w:rPr>
          <w:color w:val="FF0000"/>
        </w:rPr>
        <w:t>livreto</w:t>
      </w:r>
      <w:r w:rsidRPr="00795D69">
        <w:rPr>
          <w:color w:val="FF0000"/>
        </w:rPr>
        <w:t xml:space="preserve"> aparada em 100% (tamanho real).</w:t>
      </w:r>
    </w:p>
    <w:p w14:paraId="3BA129D1" w14:textId="77777777" w:rsidR="00795D69" w:rsidRPr="00795D69" w:rsidRDefault="00795D69" w:rsidP="00795D69">
      <w:pPr>
        <w:pStyle w:val="af2"/>
        <w:numPr>
          <w:ilvl w:val="0"/>
          <w:numId w:val="23"/>
        </w:numPr>
        <w:rPr>
          <w:color w:val="FF0000"/>
        </w:rPr>
      </w:pPr>
    </w:p>
    <w:p w14:paraId="2F932E22" w14:textId="6595B72D" w:rsidR="00F66D9F" w:rsidRPr="00795D69" w:rsidRDefault="00F66D9F" w:rsidP="00F66D9F">
      <w:pPr>
        <w:rPr>
          <w:b/>
          <w:color w:val="FF0000"/>
        </w:rPr>
      </w:pPr>
      <w:r w:rsidRPr="00426B3D">
        <w:rPr>
          <w:b/>
        </w:rPr>
        <w:t>Files</w:t>
      </w:r>
      <w:r w:rsidR="00795D69">
        <w:rPr>
          <w:b/>
        </w:rPr>
        <w:t xml:space="preserve"> </w:t>
      </w:r>
      <w:r w:rsidR="00795D69" w:rsidRPr="00795D69">
        <w:rPr>
          <w:b/>
          <w:color w:val="FF0000"/>
        </w:rPr>
        <w:t>(arquivos)</w:t>
      </w:r>
    </w:p>
    <w:p w14:paraId="42C8923C" w14:textId="745A9052" w:rsidR="00564CC9" w:rsidRDefault="00564CC9" w:rsidP="002C3A51">
      <w:pPr>
        <w:pStyle w:val="af2"/>
        <w:numPr>
          <w:ilvl w:val="0"/>
          <w:numId w:val="23"/>
        </w:numPr>
      </w:pPr>
      <w:r>
        <w:t>1 x InDesign File</w:t>
      </w:r>
    </w:p>
    <w:p w14:paraId="7B6EAD36" w14:textId="149F02D1" w:rsidR="00F66D9F" w:rsidRDefault="002C3A51" w:rsidP="002C3A51">
      <w:pPr>
        <w:pStyle w:val="af2"/>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af2"/>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af2"/>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Default="002168C9" w:rsidP="00564CC9">
      <w:pPr>
        <w:pStyle w:val="af2"/>
        <w:numPr>
          <w:ilvl w:val="0"/>
          <w:numId w:val="23"/>
        </w:numPr>
        <w:rPr>
          <w:i/>
        </w:rPr>
      </w:pPr>
      <w:r>
        <w:rPr>
          <w:i/>
        </w:rPr>
        <w:t>You may include any working files in a separate folder called: Working files</w:t>
      </w:r>
    </w:p>
    <w:p w14:paraId="3A1F4118" w14:textId="7C98533B" w:rsidR="00795D69" w:rsidRPr="00795D69" w:rsidRDefault="00795D69" w:rsidP="00795D69">
      <w:pPr>
        <w:pStyle w:val="af2"/>
        <w:numPr>
          <w:ilvl w:val="0"/>
          <w:numId w:val="23"/>
        </w:numPr>
        <w:rPr>
          <w:i/>
          <w:color w:val="FF0000"/>
        </w:rPr>
      </w:pPr>
      <w:r w:rsidRPr="00795D69">
        <w:rPr>
          <w:i/>
          <w:color w:val="FF0000"/>
        </w:rPr>
        <w:t>1 x arquivo do InDesign</w:t>
      </w:r>
    </w:p>
    <w:p w14:paraId="36D5D4AF" w14:textId="77777777" w:rsidR="00795D69" w:rsidRPr="00795D69" w:rsidRDefault="00795D69" w:rsidP="00795D69">
      <w:pPr>
        <w:pStyle w:val="af2"/>
        <w:numPr>
          <w:ilvl w:val="0"/>
          <w:numId w:val="23"/>
        </w:numPr>
        <w:rPr>
          <w:i/>
          <w:color w:val="FF0000"/>
        </w:rPr>
      </w:pPr>
      <w:r w:rsidRPr="00795D69">
        <w:rPr>
          <w:i/>
          <w:color w:val="FF0000"/>
        </w:rPr>
        <w:t>1 arquivo PDF (páginas vizinhas) com marcas de corte, barras coloridas, marcas de registro e sangramento</w:t>
      </w:r>
    </w:p>
    <w:p w14:paraId="14440756" w14:textId="77777777" w:rsidR="00795D69" w:rsidRPr="00795D69" w:rsidRDefault="00795D69" w:rsidP="00795D69">
      <w:pPr>
        <w:pStyle w:val="af2"/>
        <w:numPr>
          <w:ilvl w:val="0"/>
          <w:numId w:val="23"/>
        </w:numPr>
        <w:rPr>
          <w:i/>
          <w:color w:val="FF0000"/>
        </w:rPr>
      </w:pPr>
      <w:r w:rsidRPr="00795D69">
        <w:rPr>
          <w:i/>
          <w:color w:val="FF0000"/>
        </w:rPr>
        <w:t>1 x arquivo PDF (páginas impostas) com marcas de corte, barras coloridas, marcas de registro e sangramento</w:t>
      </w:r>
    </w:p>
    <w:p w14:paraId="1386CCA3" w14:textId="596E7026" w:rsidR="00795D69" w:rsidRPr="00795D69" w:rsidRDefault="00356750" w:rsidP="00795D69">
      <w:pPr>
        <w:pStyle w:val="af2"/>
        <w:numPr>
          <w:ilvl w:val="0"/>
          <w:numId w:val="23"/>
        </w:numPr>
        <w:rPr>
          <w:i/>
          <w:color w:val="FF0000"/>
        </w:rPr>
      </w:pPr>
      <w:r>
        <w:rPr>
          <w:i/>
          <w:color w:val="FF0000"/>
        </w:rPr>
        <w:t xml:space="preserve">Você deve incluir um pacote </w:t>
      </w:r>
      <w:r w:rsidR="00795D69" w:rsidRPr="00795D69">
        <w:rPr>
          <w:i/>
          <w:color w:val="FF0000"/>
        </w:rPr>
        <w:t>do Adobe InDesign para envio à sua pasta, que inclui todos os links e / ou fontes usados no design</w:t>
      </w:r>
    </w:p>
    <w:p w14:paraId="11CAD495" w14:textId="55C5F405" w:rsidR="00795D69" w:rsidRPr="00795D69" w:rsidRDefault="00795D69" w:rsidP="00795D69">
      <w:pPr>
        <w:pStyle w:val="af2"/>
        <w:numPr>
          <w:ilvl w:val="0"/>
          <w:numId w:val="23"/>
        </w:numPr>
        <w:rPr>
          <w:i/>
          <w:color w:val="FF0000"/>
        </w:rPr>
      </w:pPr>
      <w:r w:rsidRPr="00795D69">
        <w:rPr>
          <w:i/>
          <w:color w:val="FF0000"/>
        </w:rPr>
        <w:t xml:space="preserve">Você pode incluir quaisquer arquivos de trabalho em uma pasta separada chamada: </w:t>
      </w:r>
      <w:r>
        <w:rPr>
          <w:i/>
          <w:color w:val="FF0000"/>
        </w:rPr>
        <w:t>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28391119" w:rsidR="00885489" w:rsidRDefault="00885489" w:rsidP="00885489">
      <w:pPr>
        <w:pStyle w:val="10"/>
        <w:spacing w:after="480"/>
      </w:pPr>
      <w:r>
        <w:lastRenderedPageBreak/>
        <w:t xml:space="preserve">Task 3: Brochure </w:t>
      </w:r>
      <w:r>
        <w:br/>
        <w:t>Part B — Interactive Version</w:t>
      </w:r>
      <w:r w:rsidR="00ED0292">
        <w:br/>
      </w:r>
      <w:r w:rsidR="00ED0292" w:rsidRPr="00864116">
        <w:rPr>
          <w:color w:val="FF0000"/>
        </w:rPr>
        <w:t xml:space="preserve">Tarefa 3: </w:t>
      </w:r>
      <w:r w:rsidR="007559D7">
        <w:rPr>
          <w:color w:val="FF0000"/>
        </w:rPr>
        <w:t>Livreto</w:t>
      </w:r>
      <w:r w:rsidR="00ED0292">
        <w:rPr>
          <w:color w:val="FF0000"/>
        </w:rPr>
        <w:br/>
        <w:t>Parte B</w:t>
      </w:r>
      <w:r w:rsidR="00ED0292" w:rsidRPr="00864116">
        <w:rPr>
          <w:color w:val="FF0000"/>
        </w:rPr>
        <w:t xml:space="preserve"> - Versão </w:t>
      </w:r>
      <w:r w:rsidR="00ED0292">
        <w:rPr>
          <w:color w:val="FF0000"/>
        </w:rPr>
        <w:t>interativa</w:t>
      </w:r>
    </w:p>
    <w:p w14:paraId="537EBEDF" w14:textId="73CC3F36" w:rsidR="00426B3D" w:rsidRDefault="00885489" w:rsidP="007F10ED">
      <w:r>
        <w:t>You will create one interactive version</w:t>
      </w:r>
      <w:r w:rsidR="00426B3D">
        <w:t xml:space="preserve"> of the </w:t>
      </w:r>
      <w:proofErr w:type="gramStart"/>
      <w:r w:rsidR="00426B3D">
        <w:t>brochure</w:t>
      </w:r>
      <w:r>
        <w:t>,</w:t>
      </w:r>
      <w:proofErr w:type="gramEnd"/>
      <w:r>
        <w:t xml:space="preserve"> </w:t>
      </w:r>
      <w:r w:rsidR="00FC4A6B">
        <w:t xml:space="preserve">this should </w:t>
      </w:r>
      <w:r w:rsidR="00FC4A6B" w:rsidRPr="00FC4A6B">
        <w:rPr>
          <w:b/>
        </w:rPr>
        <w:t>not</w:t>
      </w:r>
      <w:r w:rsidR="00FC4A6B">
        <w:t xml:space="preserve"> be imposed, just facing pages</w:t>
      </w:r>
      <w:r>
        <w:t>.</w:t>
      </w:r>
      <w:r w:rsidR="007F10ED">
        <w:t xml:space="preserve"> </w:t>
      </w:r>
    </w:p>
    <w:p w14:paraId="6FE159AE" w14:textId="12779B2B" w:rsidR="00885489" w:rsidRDefault="007F10ED" w:rsidP="007F10ED">
      <w:pPr>
        <w:rPr>
          <w:color w:val="5B9BD5" w:themeColor="accent1"/>
        </w:rPr>
      </w:pPr>
      <w:r>
        <w:t>The design should not change, apart from the requested interactive elements</w:t>
      </w:r>
      <w:r w:rsidR="00426B3D">
        <w:t xml:space="preserve">, indicated in </w:t>
      </w:r>
      <w:r w:rsidR="00426B3D" w:rsidRPr="00426B3D">
        <w:rPr>
          <w:color w:val="5B9BD5" w:themeColor="accent1"/>
        </w:rPr>
        <w:t>&lt;blue&gt;</w:t>
      </w:r>
      <w:r w:rsidRPr="00426B3D">
        <w:rPr>
          <w:color w:val="5B9BD5" w:themeColor="accent1"/>
        </w:rPr>
        <w:t>.</w:t>
      </w:r>
    </w:p>
    <w:p w14:paraId="654D811D" w14:textId="0B50C0CA" w:rsidR="00EC4853" w:rsidRPr="00EC4853" w:rsidRDefault="00EC4853" w:rsidP="007F10ED">
      <w:pPr>
        <w:rPr>
          <w:color w:val="FF0000"/>
        </w:rPr>
      </w:pPr>
      <w:r w:rsidRPr="00EC4853">
        <w:rPr>
          <w:color w:val="FF0000"/>
        </w:rPr>
        <w:t xml:space="preserve">Você criará uma versão interativa do </w:t>
      </w:r>
      <w:r w:rsidR="007F5A6A">
        <w:rPr>
          <w:color w:val="FF0000"/>
        </w:rPr>
        <w:t>livreto</w:t>
      </w:r>
      <w:r w:rsidRPr="00EC4853">
        <w:rPr>
          <w:color w:val="FF0000"/>
        </w:rPr>
        <w:t>, iss</w:t>
      </w:r>
      <w:r w:rsidR="00B33951">
        <w:rPr>
          <w:color w:val="FF0000"/>
        </w:rPr>
        <w:t xml:space="preserve">o não deve ser imposto, apenas </w:t>
      </w:r>
      <w:r w:rsidR="00B33951" w:rsidRPr="000B1F83">
        <w:rPr>
          <w:color w:val="FF0000"/>
        </w:rPr>
        <w:t>páginas vizinhas</w:t>
      </w:r>
      <w:r w:rsidRPr="00EC4853">
        <w:rPr>
          <w:color w:val="FF0000"/>
        </w:rPr>
        <w:t xml:space="preserve">.O design não deve ser alterado, exceto os elementos interativos solicitados, indicados em </w:t>
      </w:r>
      <w:r w:rsidRPr="00EC4853">
        <w:rPr>
          <w:color w:val="2E74B5" w:themeColor="accent1" w:themeShade="BF"/>
        </w:rPr>
        <w:t>&lt;azul&gt;.</w:t>
      </w:r>
    </w:p>
    <w:p w14:paraId="333A6112" w14:textId="73B701F9" w:rsidR="00885489" w:rsidRPr="00E91712" w:rsidRDefault="00885489" w:rsidP="00885489">
      <w:pPr>
        <w:pStyle w:val="BodySubHeaderSpacebefore"/>
      </w:pPr>
      <w:r>
        <w:t>Specifications</w:t>
      </w:r>
      <w:r w:rsidR="00EC4853">
        <w:br/>
      </w:r>
      <w:r w:rsidR="00EC4853" w:rsidRPr="00EC4853">
        <w:rPr>
          <w:color w:val="FF0000"/>
        </w:rPr>
        <w:t>Especificações</w:t>
      </w:r>
    </w:p>
    <w:p w14:paraId="61AAC8ED" w14:textId="6EDFDB67" w:rsidR="00885489" w:rsidRDefault="00885489" w:rsidP="00885489">
      <w:pPr>
        <w:pStyle w:val="SubHeadersBodyBold12ptbefore"/>
      </w:pPr>
      <w:r>
        <w:t>Page 1 — Front Cover to include</w:t>
      </w:r>
      <w:proofErr w:type="gramStart"/>
      <w:r>
        <w:t>:</w:t>
      </w:r>
      <w:proofErr w:type="gramEnd"/>
      <w:r w:rsidR="0018029D">
        <w:br/>
      </w:r>
      <w:r w:rsidR="0018029D" w:rsidRPr="0018029D">
        <w:rPr>
          <w:color w:val="FF0000"/>
        </w:rPr>
        <w:t>Página 1 - Capa para incluir:</w:t>
      </w:r>
    </w:p>
    <w:p w14:paraId="6FEB20AF" w14:textId="26BDA677" w:rsidR="00885489" w:rsidRPr="002041D3" w:rsidRDefault="002041D3" w:rsidP="00885489">
      <w:pPr>
        <w:pStyle w:val="af2"/>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EF6D66" w:rsidP="007F10ED">
      <w:pPr>
        <w:pStyle w:val="af2"/>
        <w:ind w:left="360"/>
        <w:rPr>
          <w:color w:val="5B9BD5" w:themeColor="accent1"/>
        </w:rPr>
      </w:pPr>
      <w:hyperlink r:id="rId14" w:history="1">
        <w:r w:rsidR="002041D3" w:rsidRPr="00AC0C2B">
          <w:rPr>
            <w:rStyle w:val="ae"/>
          </w:rPr>
          <w:t>http://arthouse-letterpress.ru/</w:t>
        </w:r>
      </w:hyperlink>
    </w:p>
    <w:p w14:paraId="277794EC" w14:textId="77777777" w:rsidR="0018029D" w:rsidRDefault="002041D3" w:rsidP="002041D3">
      <w:pPr>
        <w:pStyle w:val="af2"/>
        <w:numPr>
          <w:ilvl w:val="0"/>
          <w:numId w:val="24"/>
        </w:numPr>
        <w:ind w:left="360"/>
        <w:rPr>
          <w:color w:val="5B9BD5" w:themeColor="accent1"/>
        </w:rPr>
      </w:pPr>
      <w:r>
        <w:rPr>
          <w:color w:val="5B9BD5" w:themeColor="accent1"/>
        </w:rPr>
        <w:t>&lt;Forward button icon that goes to the next page when clicked&gt;</w:t>
      </w:r>
    </w:p>
    <w:p w14:paraId="13BE2263" w14:textId="57C74C9B" w:rsidR="0018029D" w:rsidRPr="0018029D" w:rsidRDefault="0018029D" w:rsidP="0018029D">
      <w:pPr>
        <w:pStyle w:val="af2"/>
        <w:numPr>
          <w:ilvl w:val="0"/>
          <w:numId w:val="24"/>
        </w:numPr>
        <w:rPr>
          <w:color w:val="FF0000"/>
        </w:rPr>
      </w:pPr>
      <w:r w:rsidRPr="0018029D">
        <w:rPr>
          <w:color w:val="FF0000"/>
        </w:rPr>
        <w:t>&lt;Link clicável</w:t>
      </w:r>
      <w:r w:rsidR="00556819">
        <w:rPr>
          <w:color w:val="FF0000"/>
        </w:rPr>
        <w:t xml:space="preserve"> no site (hiperlink) em logo</w:t>
      </w:r>
      <w:r w:rsidRPr="0018029D">
        <w:rPr>
          <w:color w:val="FF0000"/>
        </w:rPr>
        <w:t>s em inglês e russo (use o mesmo link)&gt;</w:t>
      </w:r>
    </w:p>
    <w:p w14:paraId="2B6CC30E" w14:textId="7A816340" w:rsidR="0018029D" w:rsidRPr="0018029D" w:rsidRDefault="00EF6D66" w:rsidP="0018029D">
      <w:pPr>
        <w:pStyle w:val="af2"/>
        <w:numPr>
          <w:ilvl w:val="0"/>
          <w:numId w:val="24"/>
        </w:numPr>
        <w:rPr>
          <w:color w:val="FF0000"/>
        </w:rPr>
      </w:pPr>
      <w:hyperlink r:id="rId15" w:history="1">
        <w:r w:rsidR="0018029D" w:rsidRPr="0018029D">
          <w:rPr>
            <w:rStyle w:val="ae"/>
            <w:color w:val="FF0000"/>
          </w:rPr>
          <w:t>http://arthouse-letterpress.ru/</w:t>
        </w:r>
      </w:hyperlink>
    </w:p>
    <w:p w14:paraId="28362875" w14:textId="0683AC42" w:rsidR="002041D3" w:rsidRPr="002041D3" w:rsidRDefault="0018029D" w:rsidP="0018029D">
      <w:pPr>
        <w:pStyle w:val="af2"/>
        <w:numPr>
          <w:ilvl w:val="0"/>
          <w:numId w:val="24"/>
        </w:numPr>
        <w:rPr>
          <w:color w:val="5B9BD5" w:themeColor="accent1"/>
        </w:rPr>
      </w:pPr>
      <w:r w:rsidRPr="0018029D">
        <w:rPr>
          <w:color w:val="FF0000"/>
        </w:rPr>
        <w:t>&lt;Ícone do botão Avançar que vai para a próxima página quando clicado&gt;</w:t>
      </w:r>
      <w:r>
        <w:rPr>
          <w:color w:val="5B9BD5" w:themeColor="accent1"/>
        </w:rPr>
        <w:br/>
      </w:r>
    </w:p>
    <w:p w14:paraId="60A6918B" w14:textId="5A31E70F" w:rsidR="00885489" w:rsidRDefault="00885489" w:rsidP="00885489">
      <w:pPr>
        <w:pStyle w:val="SubHeadersBodyBold12ptbefore"/>
      </w:pPr>
      <w:r>
        <w:t>Page 2 — Inner Front Cover to include</w:t>
      </w:r>
      <w:proofErr w:type="gramStart"/>
      <w:r>
        <w:t>:</w:t>
      </w:r>
      <w:proofErr w:type="gramEnd"/>
      <w:r w:rsidR="0018029D">
        <w:br/>
      </w:r>
      <w:r w:rsidR="0018029D" w:rsidRPr="0018029D">
        <w:rPr>
          <w:color w:val="FF0000"/>
        </w:rPr>
        <w:t>Página 2 - Capa Frontal Interna para incluir:</w:t>
      </w:r>
    </w:p>
    <w:p w14:paraId="2B1D5C81" w14:textId="110688F3" w:rsidR="00082FB6" w:rsidRDefault="002041D3" w:rsidP="00082FB6">
      <w:pPr>
        <w:pStyle w:val="af2"/>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af2"/>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af2"/>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Default="003C744C" w:rsidP="003C744C">
      <w:pPr>
        <w:pStyle w:val="af2"/>
        <w:numPr>
          <w:ilvl w:val="0"/>
          <w:numId w:val="24"/>
        </w:numPr>
        <w:ind w:left="360"/>
        <w:rPr>
          <w:color w:val="5B9BD5" w:themeColor="accent1"/>
        </w:rPr>
      </w:pPr>
      <w:r>
        <w:rPr>
          <w:color w:val="5B9BD5" w:themeColor="accent1"/>
        </w:rPr>
        <w:t>&lt;Forward button icon that goes to the next page when clicked&gt;</w:t>
      </w:r>
    </w:p>
    <w:p w14:paraId="3A6AC708" w14:textId="77777777" w:rsidR="0018029D" w:rsidRPr="0018029D" w:rsidRDefault="0018029D" w:rsidP="0018029D">
      <w:pPr>
        <w:pStyle w:val="af2"/>
        <w:numPr>
          <w:ilvl w:val="0"/>
          <w:numId w:val="24"/>
        </w:numPr>
        <w:rPr>
          <w:color w:val="FF0000"/>
        </w:rPr>
      </w:pPr>
      <w:r w:rsidRPr="0018029D">
        <w:rPr>
          <w:color w:val="FF0000"/>
        </w:rPr>
        <w:t>&lt;Vídeo fornecido no Apêndice 3.0 Vídeo&gt;</w:t>
      </w:r>
    </w:p>
    <w:p w14:paraId="5A3E57A6" w14:textId="77777777" w:rsidR="0018029D" w:rsidRPr="0018029D" w:rsidRDefault="0018029D" w:rsidP="0018029D">
      <w:pPr>
        <w:pStyle w:val="af2"/>
        <w:numPr>
          <w:ilvl w:val="0"/>
          <w:numId w:val="24"/>
        </w:numPr>
        <w:rPr>
          <w:color w:val="FF0000"/>
        </w:rPr>
      </w:pPr>
      <w:r w:rsidRPr="0018029D">
        <w:rPr>
          <w:color w:val="FF0000"/>
        </w:rPr>
        <w:t>&lt;ícone do botão Início que vai para a página 1 quando clicado&gt;</w:t>
      </w:r>
    </w:p>
    <w:p w14:paraId="5AAA4875" w14:textId="79ACF170" w:rsidR="0018029D" w:rsidRPr="0018029D" w:rsidRDefault="0018029D" w:rsidP="0018029D">
      <w:pPr>
        <w:pStyle w:val="af2"/>
        <w:numPr>
          <w:ilvl w:val="0"/>
          <w:numId w:val="24"/>
        </w:numPr>
        <w:rPr>
          <w:color w:val="FF0000"/>
        </w:rPr>
      </w:pPr>
      <w:r w:rsidRPr="0018029D">
        <w:rPr>
          <w:color w:val="FF0000"/>
        </w:rPr>
        <w:t>&lt;Ícone do botão Voltar que vai para a página anterior quando clicado&gt;</w:t>
      </w:r>
    </w:p>
    <w:p w14:paraId="52028A2D" w14:textId="27F40BBF" w:rsidR="0018029D" w:rsidRPr="0018029D" w:rsidRDefault="0018029D" w:rsidP="0018029D">
      <w:pPr>
        <w:pStyle w:val="af2"/>
        <w:numPr>
          <w:ilvl w:val="0"/>
          <w:numId w:val="24"/>
        </w:numPr>
        <w:rPr>
          <w:color w:val="FF0000"/>
        </w:rPr>
      </w:pPr>
      <w:r w:rsidRPr="0018029D">
        <w:rPr>
          <w:color w:val="FF0000"/>
        </w:rPr>
        <w:t>&lt;Ícone do botão Avançar que vai para a próxima página quando clicado&gt;</w:t>
      </w:r>
    </w:p>
    <w:p w14:paraId="514A8D95" w14:textId="32E2754A" w:rsidR="00885489" w:rsidRDefault="00885489" w:rsidP="00885489">
      <w:pPr>
        <w:pStyle w:val="SubHeadersBodyBold12ptbefore"/>
      </w:pPr>
      <w:r>
        <w:t>Page 3 to include</w:t>
      </w:r>
      <w:proofErr w:type="gramStart"/>
      <w:r>
        <w:t>:</w:t>
      </w:r>
      <w:proofErr w:type="gramEnd"/>
      <w:r w:rsidR="0018029D">
        <w:br/>
      </w:r>
      <w:r w:rsidR="0018029D" w:rsidRPr="0018029D">
        <w:rPr>
          <w:color w:val="FF0000"/>
        </w:rPr>
        <w:t>Página 3 para incluir:</w:t>
      </w:r>
    </w:p>
    <w:p w14:paraId="25245507" w14:textId="4AAE50E7" w:rsidR="002041D3" w:rsidRDefault="002041D3" w:rsidP="00885489">
      <w:pPr>
        <w:pStyle w:val="af2"/>
        <w:numPr>
          <w:ilvl w:val="0"/>
          <w:numId w:val="24"/>
        </w:numPr>
        <w:ind w:left="360"/>
        <w:rPr>
          <w:color w:val="5B9BD5" w:themeColor="accent1"/>
        </w:rPr>
      </w:pPr>
      <w:r>
        <w:rPr>
          <w:color w:val="5B9BD5" w:themeColor="accent1"/>
        </w:rPr>
        <w:t>&lt;Home button</w:t>
      </w:r>
      <w:r w:rsidRPr="0018029D">
        <w:rPr>
          <w:b/>
          <w:color w:val="5B9BD5" w:themeColor="accent1"/>
        </w:rPr>
        <w:t xml:space="preserve"> </w:t>
      </w:r>
      <w:r>
        <w:rPr>
          <w:color w:val="5B9BD5" w:themeColor="accent1"/>
        </w:rPr>
        <w:t>icon that goes to page 1 when clicked&gt;</w:t>
      </w:r>
    </w:p>
    <w:p w14:paraId="534BC10F" w14:textId="6CFC97DB" w:rsidR="002041D3" w:rsidRDefault="002041D3" w:rsidP="002041D3">
      <w:pPr>
        <w:pStyle w:val="af2"/>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af2"/>
        <w:numPr>
          <w:ilvl w:val="0"/>
          <w:numId w:val="24"/>
        </w:numPr>
        <w:ind w:left="360"/>
        <w:rPr>
          <w:color w:val="5B9BD5" w:themeColor="accent1"/>
        </w:rPr>
      </w:pPr>
      <w:r>
        <w:rPr>
          <w:color w:val="5B9BD5" w:themeColor="accent1"/>
        </w:rPr>
        <w:t>&lt;Forward button icon that goes to the next page when clicked&gt;</w:t>
      </w:r>
    </w:p>
    <w:p w14:paraId="227C0137" w14:textId="7DE9432C" w:rsidR="0018029D" w:rsidRPr="0018029D" w:rsidRDefault="0018029D" w:rsidP="0018029D">
      <w:pPr>
        <w:pStyle w:val="af2"/>
        <w:numPr>
          <w:ilvl w:val="0"/>
          <w:numId w:val="24"/>
        </w:numPr>
        <w:rPr>
          <w:color w:val="FF0000"/>
        </w:rPr>
      </w:pPr>
      <w:r w:rsidRPr="0018029D">
        <w:rPr>
          <w:color w:val="FF0000"/>
        </w:rPr>
        <w:t>&lt;ícone do botão Início que vai para a página 1 quando clicado&gt;</w:t>
      </w:r>
    </w:p>
    <w:p w14:paraId="6DA22446" w14:textId="3AA3F58C" w:rsidR="0018029D" w:rsidRPr="0018029D" w:rsidRDefault="0018029D" w:rsidP="0018029D">
      <w:pPr>
        <w:pStyle w:val="af2"/>
        <w:numPr>
          <w:ilvl w:val="0"/>
          <w:numId w:val="24"/>
        </w:numPr>
        <w:rPr>
          <w:color w:val="FF0000"/>
        </w:rPr>
      </w:pPr>
      <w:r w:rsidRPr="0018029D">
        <w:rPr>
          <w:color w:val="FF0000"/>
        </w:rPr>
        <w:t>&lt;Voltar botão que vai para a página anterior quando clicado&gt;</w:t>
      </w:r>
    </w:p>
    <w:p w14:paraId="658184A9" w14:textId="005695AF" w:rsidR="0018029D" w:rsidRPr="0018029D" w:rsidRDefault="0018029D" w:rsidP="0018029D">
      <w:pPr>
        <w:pStyle w:val="af2"/>
        <w:numPr>
          <w:ilvl w:val="0"/>
          <w:numId w:val="24"/>
        </w:numPr>
        <w:rPr>
          <w:color w:val="FF0000"/>
        </w:rPr>
      </w:pPr>
      <w:r w:rsidRPr="0018029D">
        <w:rPr>
          <w:color w:val="FF0000"/>
        </w:rPr>
        <w:t>&lt;Ícone do botão Avançar que vai para a próxima página quando clicado&gt;</w:t>
      </w:r>
    </w:p>
    <w:p w14:paraId="4B271AAC" w14:textId="77777777" w:rsidR="0018029D" w:rsidRDefault="0018029D" w:rsidP="00885489">
      <w:pPr>
        <w:pStyle w:val="SubHeadersBodyBold12ptbefore"/>
      </w:pPr>
    </w:p>
    <w:p w14:paraId="36371E2A" w14:textId="77777777" w:rsidR="0018029D" w:rsidRDefault="0018029D" w:rsidP="00885489">
      <w:pPr>
        <w:pStyle w:val="SubHeadersBodyBold12ptbefore"/>
      </w:pPr>
    </w:p>
    <w:p w14:paraId="2F890825" w14:textId="249A951B" w:rsidR="0018029D" w:rsidRDefault="00885489" w:rsidP="00885489">
      <w:pPr>
        <w:pStyle w:val="SubHeadersBodyBold12ptbefore"/>
      </w:pPr>
      <w:r>
        <w:lastRenderedPageBreak/>
        <w:t>Page 4 to include</w:t>
      </w:r>
      <w:proofErr w:type="gramStart"/>
      <w:r>
        <w:t>:</w:t>
      </w:r>
      <w:proofErr w:type="gramEnd"/>
      <w:r w:rsidR="0018029D">
        <w:br/>
      </w:r>
      <w:r w:rsidR="0018029D" w:rsidRPr="0018029D">
        <w:rPr>
          <w:color w:val="FF0000"/>
        </w:rPr>
        <w:t xml:space="preserve">Página </w:t>
      </w:r>
      <w:r w:rsidR="0018029D">
        <w:rPr>
          <w:color w:val="FF0000"/>
        </w:rPr>
        <w:t>4</w:t>
      </w:r>
      <w:r w:rsidR="0018029D" w:rsidRPr="0018029D">
        <w:rPr>
          <w:color w:val="FF0000"/>
        </w:rPr>
        <w:t xml:space="preserve"> para incluir:</w:t>
      </w:r>
    </w:p>
    <w:p w14:paraId="1A42B582" w14:textId="020E45B1" w:rsidR="002041D3" w:rsidRDefault="002041D3" w:rsidP="002041D3">
      <w:pPr>
        <w:pStyle w:val="af2"/>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af2"/>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af2"/>
        <w:numPr>
          <w:ilvl w:val="0"/>
          <w:numId w:val="24"/>
        </w:numPr>
        <w:ind w:left="360"/>
        <w:rPr>
          <w:color w:val="5B9BD5" w:themeColor="accent1"/>
        </w:rPr>
      </w:pPr>
      <w:r>
        <w:rPr>
          <w:color w:val="5B9BD5" w:themeColor="accent1"/>
        </w:rPr>
        <w:t>&lt;Forward button icon that goes to the next page when clicked&gt;</w:t>
      </w:r>
    </w:p>
    <w:p w14:paraId="34D4F7CE" w14:textId="77777777" w:rsidR="0018029D" w:rsidRPr="0018029D" w:rsidRDefault="0018029D" w:rsidP="0018029D">
      <w:pPr>
        <w:pStyle w:val="af2"/>
        <w:numPr>
          <w:ilvl w:val="0"/>
          <w:numId w:val="24"/>
        </w:numPr>
        <w:rPr>
          <w:color w:val="FF0000"/>
        </w:rPr>
      </w:pPr>
      <w:r w:rsidRPr="0018029D">
        <w:rPr>
          <w:color w:val="FF0000"/>
        </w:rPr>
        <w:t>&lt;ícone do botão Início que vai para a página 1 quando clicado&gt;</w:t>
      </w:r>
    </w:p>
    <w:p w14:paraId="69337625" w14:textId="77777777" w:rsidR="0018029D" w:rsidRPr="0018029D" w:rsidRDefault="0018029D" w:rsidP="0018029D">
      <w:pPr>
        <w:pStyle w:val="af2"/>
        <w:numPr>
          <w:ilvl w:val="0"/>
          <w:numId w:val="24"/>
        </w:numPr>
        <w:rPr>
          <w:color w:val="FF0000"/>
        </w:rPr>
      </w:pPr>
      <w:r w:rsidRPr="0018029D">
        <w:rPr>
          <w:color w:val="FF0000"/>
        </w:rPr>
        <w:t>&lt;Ícone do botão Voltar que vai para a página anterior quando clicado&gt;</w:t>
      </w:r>
    </w:p>
    <w:p w14:paraId="76486140" w14:textId="77777777" w:rsidR="0018029D" w:rsidRPr="0018029D" w:rsidRDefault="0018029D" w:rsidP="0018029D">
      <w:pPr>
        <w:pStyle w:val="af2"/>
        <w:numPr>
          <w:ilvl w:val="0"/>
          <w:numId w:val="24"/>
        </w:numPr>
        <w:rPr>
          <w:color w:val="FF0000"/>
        </w:rPr>
      </w:pPr>
      <w:r w:rsidRPr="0018029D">
        <w:rPr>
          <w:color w:val="FF0000"/>
        </w:rPr>
        <w:t>&lt;Ícone do botão Avançar que vai para a próxima página quando clicado&gt;</w:t>
      </w:r>
    </w:p>
    <w:p w14:paraId="689E8987" w14:textId="77777777" w:rsidR="0018029D" w:rsidRDefault="0018029D" w:rsidP="0018029D">
      <w:pPr>
        <w:pStyle w:val="af2"/>
        <w:ind w:left="360"/>
        <w:rPr>
          <w:color w:val="5B9BD5" w:themeColor="accent1"/>
        </w:rPr>
      </w:pPr>
    </w:p>
    <w:p w14:paraId="200A6E56" w14:textId="0925F945" w:rsidR="002041D3" w:rsidRDefault="002041D3" w:rsidP="002041D3">
      <w:pPr>
        <w:pStyle w:val="SubHeadersBodyBold12ptbefore"/>
      </w:pPr>
      <w:r>
        <w:t>Page 5 to include</w:t>
      </w:r>
      <w:proofErr w:type="gramStart"/>
      <w:r>
        <w:t>:</w:t>
      </w:r>
      <w:proofErr w:type="gramEnd"/>
      <w:r w:rsidR="0018029D">
        <w:br/>
      </w:r>
      <w:r w:rsidR="0018029D" w:rsidRPr="0018029D">
        <w:rPr>
          <w:color w:val="FF0000"/>
        </w:rPr>
        <w:t xml:space="preserve">Página </w:t>
      </w:r>
      <w:r w:rsidR="0018029D">
        <w:rPr>
          <w:color w:val="FF0000"/>
        </w:rPr>
        <w:t>5</w:t>
      </w:r>
      <w:r w:rsidR="0018029D" w:rsidRPr="0018029D">
        <w:rPr>
          <w:color w:val="FF0000"/>
        </w:rPr>
        <w:t xml:space="preserve"> para incluir:</w:t>
      </w:r>
    </w:p>
    <w:p w14:paraId="4B37A18C" w14:textId="77777777" w:rsidR="002041D3" w:rsidRDefault="002041D3" w:rsidP="002041D3">
      <w:pPr>
        <w:pStyle w:val="af2"/>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af2"/>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af2"/>
        <w:numPr>
          <w:ilvl w:val="0"/>
          <w:numId w:val="24"/>
        </w:numPr>
        <w:ind w:left="360"/>
        <w:rPr>
          <w:color w:val="5B9BD5" w:themeColor="accent1"/>
        </w:rPr>
      </w:pPr>
      <w:r>
        <w:rPr>
          <w:color w:val="5B9BD5" w:themeColor="accent1"/>
        </w:rPr>
        <w:t>&lt;Forward button icon that goes to the next page when clicked&gt;</w:t>
      </w:r>
    </w:p>
    <w:p w14:paraId="49428C02" w14:textId="77777777" w:rsidR="0018029D" w:rsidRPr="0018029D" w:rsidRDefault="0018029D" w:rsidP="0018029D">
      <w:pPr>
        <w:pStyle w:val="af2"/>
        <w:numPr>
          <w:ilvl w:val="0"/>
          <w:numId w:val="24"/>
        </w:numPr>
        <w:rPr>
          <w:color w:val="FF0000"/>
        </w:rPr>
      </w:pPr>
      <w:r w:rsidRPr="0018029D">
        <w:rPr>
          <w:color w:val="FF0000"/>
        </w:rPr>
        <w:t>&lt;ícone do botão Início que vai para a página 1 quando clicado&gt;</w:t>
      </w:r>
    </w:p>
    <w:p w14:paraId="19020963" w14:textId="77777777" w:rsidR="0018029D" w:rsidRPr="0018029D" w:rsidRDefault="0018029D" w:rsidP="0018029D">
      <w:pPr>
        <w:pStyle w:val="af2"/>
        <w:numPr>
          <w:ilvl w:val="0"/>
          <w:numId w:val="24"/>
        </w:numPr>
        <w:rPr>
          <w:color w:val="FF0000"/>
        </w:rPr>
      </w:pPr>
      <w:r w:rsidRPr="0018029D">
        <w:rPr>
          <w:color w:val="FF0000"/>
        </w:rPr>
        <w:t>&lt;Ícone do botão Voltar que vai para a página anterior quando clicado&gt;</w:t>
      </w:r>
    </w:p>
    <w:p w14:paraId="1F20C165" w14:textId="50274DBC" w:rsidR="0018029D" w:rsidRPr="0018029D" w:rsidRDefault="0018029D" w:rsidP="0018029D">
      <w:pPr>
        <w:pStyle w:val="af2"/>
        <w:numPr>
          <w:ilvl w:val="0"/>
          <w:numId w:val="24"/>
        </w:numPr>
        <w:rPr>
          <w:color w:val="FF0000"/>
        </w:rPr>
      </w:pPr>
      <w:r w:rsidRPr="0018029D">
        <w:rPr>
          <w:color w:val="FF0000"/>
        </w:rPr>
        <w:t>&lt;Ícone do botão Avançar que vai para a próxima página quando clicado&gt;</w:t>
      </w:r>
    </w:p>
    <w:p w14:paraId="626356AF" w14:textId="4A4A3886" w:rsidR="002041D3" w:rsidRDefault="002041D3" w:rsidP="002041D3">
      <w:pPr>
        <w:pStyle w:val="SubHeadersBodyBold12ptbefore"/>
      </w:pPr>
      <w:r>
        <w:t>Page 6 to include</w:t>
      </w:r>
      <w:proofErr w:type="gramStart"/>
      <w:r>
        <w:t>:</w:t>
      </w:r>
      <w:proofErr w:type="gramEnd"/>
      <w:r w:rsidR="0018029D">
        <w:br/>
      </w:r>
      <w:r w:rsidR="0018029D">
        <w:rPr>
          <w:color w:val="FF0000"/>
        </w:rPr>
        <w:t>Página 6</w:t>
      </w:r>
      <w:r w:rsidR="0018029D" w:rsidRPr="0018029D">
        <w:rPr>
          <w:color w:val="FF0000"/>
        </w:rPr>
        <w:t xml:space="preserve"> para incluir:</w:t>
      </w:r>
    </w:p>
    <w:p w14:paraId="18015D7B" w14:textId="77777777" w:rsidR="002041D3" w:rsidRDefault="002041D3" w:rsidP="002041D3">
      <w:pPr>
        <w:pStyle w:val="af2"/>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af2"/>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af2"/>
        <w:numPr>
          <w:ilvl w:val="0"/>
          <w:numId w:val="24"/>
        </w:numPr>
        <w:ind w:left="360"/>
        <w:rPr>
          <w:color w:val="5B9BD5" w:themeColor="accent1"/>
        </w:rPr>
      </w:pPr>
      <w:r>
        <w:rPr>
          <w:color w:val="5B9BD5" w:themeColor="accent1"/>
        </w:rPr>
        <w:t>&lt;Forward button icon that goes to the next page when clicked&gt;</w:t>
      </w:r>
    </w:p>
    <w:p w14:paraId="7ADC12E1" w14:textId="77777777" w:rsidR="0018029D" w:rsidRPr="0018029D" w:rsidRDefault="0018029D" w:rsidP="0018029D">
      <w:pPr>
        <w:pStyle w:val="af2"/>
        <w:numPr>
          <w:ilvl w:val="0"/>
          <w:numId w:val="24"/>
        </w:numPr>
        <w:rPr>
          <w:color w:val="FF0000"/>
        </w:rPr>
      </w:pPr>
      <w:r w:rsidRPr="0018029D">
        <w:rPr>
          <w:color w:val="FF0000"/>
        </w:rPr>
        <w:t>&lt;ícone do botão Início que vai para a página 1 quando clicado&gt;</w:t>
      </w:r>
    </w:p>
    <w:p w14:paraId="67CD4CA7" w14:textId="77777777" w:rsidR="0018029D" w:rsidRPr="0018029D" w:rsidRDefault="0018029D" w:rsidP="0018029D">
      <w:pPr>
        <w:pStyle w:val="af2"/>
        <w:numPr>
          <w:ilvl w:val="0"/>
          <w:numId w:val="24"/>
        </w:numPr>
        <w:rPr>
          <w:color w:val="FF0000"/>
        </w:rPr>
      </w:pPr>
      <w:r w:rsidRPr="0018029D">
        <w:rPr>
          <w:color w:val="FF0000"/>
        </w:rPr>
        <w:t>&lt;Ícone do botão Voltar que vai para a página anterior quando clicado&gt;</w:t>
      </w:r>
    </w:p>
    <w:p w14:paraId="668441C5" w14:textId="34CC62F8" w:rsidR="0018029D" w:rsidRPr="0018029D" w:rsidRDefault="0018029D" w:rsidP="0018029D">
      <w:pPr>
        <w:pStyle w:val="af2"/>
        <w:numPr>
          <w:ilvl w:val="0"/>
          <w:numId w:val="24"/>
        </w:numPr>
        <w:rPr>
          <w:color w:val="FF0000"/>
        </w:rPr>
      </w:pPr>
      <w:r w:rsidRPr="0018029D">
        <w:rPr>
          <w:color w:val="FF0000"/>
        </w:rPr>
        <w:t>&lt;Ícone do botão Avançar que vai para a próxima página quando clicado&gt;</w:t>
      </w:r>
    </w:p>
    <w:p w14:paraId="56BA4013" w14:textId="26599FBD" w:rsidR="002041D3" w:rsidRDefault="002041D3" w:rsidP="002041D3">
      <w:pPr>
        <w:pStyle w:val="SubHeadersBodyBold12ptbefore"/>
      </w:pPr>
      <w:r>
        <w:t>Page 7 to include</w:t>
      </w:r>
      <w:proofErr w:type="gramStart"/>
      <w:r>
        <w:t>:</w:t>
      </w:r>
      <w:proofErr w:type="gramEnd"/>
      <w:r w:rsidR="0018029D">
        <w:br/>
      </w:r>
      <w:r w:rsidR="0018029D" w:rsidRPr="0018029D">
        <w:rPr>
          <w:color w:val="FF0000"/>
        </w:rPr>
        <w:t xml:space="preserve">Página </w:t>
      </w:r>
      <w:r w:rsidR="0018029D">
        <w:rPr>
          <w:color w:val="FF0000"/>
        </w:rPr>
        <w:t>7</w:t>
      </w:r>
      <w:r w:rsidR="0018029D" w:rsidRPr="0018029D">
        <w:rPr>
          <w:color w:val="FF0000"/>
        </w:rPr>
        <w:t xml:space="preserve"> para incluir:</w:t>
      </w:r>
    </w:p>
    <w:p w14:paraId="4238F477" w14:textId="77777777" w:rsidR="002041D3" w:rsidRDefault="002041D3" w:rsidP="002041D3">
      <w:pPr>
        <w:pStyle w:val="af2"/>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af2"/>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af2"/>
        <w:numPr>
          <w:ilvl w:val="0"/>
          <w:numId w:val="24"/>
        </w:numPr>
        <w:ind w:left="360"/>
        <w:rPr>
          <w:color w:val="5B9BD5" w:themeColor="accent1"/>
        </w:rPr>
      </w:pPr>
      <w:r>
        <w:rPr>
          <w:color w:val="5B9BD5" w:themeColor="accent1"/>
        </w:rPr>
        <w:t>&lt;Forward button icon that goes to the next page when clicked&gt;</w:t>
      </w:r>
    </w:p>
    <w:p w14:paraId="781E3607" w14:textId="77777777" w:rsidR="0018029D" w:rsidRPr="0018029D" w:rsidRDefault="0018029D" w:rsidP="0018029D">
      <w:pPr>
        <w:pStyle w:val="af2"/>
        <w:numPr>
          <w:ilvl w:val="0"/>
          <w:numId w:val="24"/>
        </w:numPr>
        <w:rPr>
          <w:color w:val="FF0000"/>
        </w:rPr>
      </w:pPr>
      <w:r w:rsidRPr="0018029D">
        <w:rPr>
          <w:color w:val="FF0000"/>
        </w:rPr>
        <w:t>&lt;ícone do botão Início que vai para a página 1 quando clicado&gt;</w:t>
      </w:r>
    </w:p>
    <w:p w14:paraId="3A0B9B89" w14:textId="77777777" w:rsidR="0018029D" w:rsidRPr="0018029D" w:rsidRDefault="0018029D" w:rsidP="0018029D">
      <w:pPr>
        <w:pStyle w:val="af2"/>
        <w:numPr>
          <w:ilvl w:val="0"/>
          <w:numId w:val="24"/>
        </w:numPr>
        <w:rPr>
          <w:color w:val="FF0000"/>
        </w:rPr>
      </w:pPr>
      <w:r w:rsidRPr="0018029D">
        <w:rPr>
          <w:color w:val="FF0000"/>
        </w:rPr>
        <w:t>&lt;Ícone do botão Voltar que vai para a página anterior quando clicado&gt;</w:t>
      </w:r>
    </w:p>
    <w:p w14:paraId="0EDE1026" w14:textId="5B547DB3" w:rsidR="0018029D" w:rsidRPr="0018029D" w:rsidRDefault="0018029D" w:rsidP="0018029D">
      <w:pPr>
        <w:pStyle w:val="af2"/>
        <w:numPr>
          <w:ilvl w:val="0"/>
          <w:numId w:val="24"/>
        </w:numPr>
        <w:rPr>
          <w:color w:val="FF0000"/>
        </w:rPr>
      </w:pPr>
      <w:r w:rsidRPr="0018029D">
        <w:rPr>
          <w:color w:val="FF0000"/>
        </w:rPr>
        <w:t>&lt;Ícone do botão Avançar que vai para a próxima página quando clicado&gt;</w:t>
      </w:r>
    </w:p>
    <w:p w14:paraId="5751E229" w14:textId="458A27DD" w:rsidR="0018029D" w:rsidRDefault="003C744C" w:rsidP="003C744C">
      <w:pPr>
        <w:pStyle w:val="SubHeadersBodyBold12ptbefore"/>
      </w:pPr>
      <w:r>
        <w:t>Page 8 — Back Cover to include</w:t>
      </w:r>
      <w:proofErr w:type="gramStart"/>
      <w:r>
        <w:t>:</w:t>
      </w:r>
      <w:proofErr w:type="gramEnd"/>
      <w:r w:rsidR="0018029D">
        <w:br/>
      </w:r>
      <w:r w:rsidR="0018029D" w:rsidRPr="0018029D">
        <w:rPr>
          <w:color w:val="FF0000"/>
        </w:rPr>
        <w:t>Página 8 - Contracapa para incluir:</w:t>
      </w:r>
    </w:p>
    <w:p w14:paraId="67B0DB35" w14:textId="2C90C6DB" w:rsidR="003C744C" w:rsidRPr="002041D3" w:rsidRDefault="003C744C" w:rsidP="003C744C">
      <w:pPr>
        <w:pStyle w:val="af2"/>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EF6D66" w:rsidP="003C744C">
      <w:pPr>
        <w:pStyle w:val="af2"/>
        <w:ind w:left="360"/>
        <w:rPr>
          <w:color w:val="5B9BD5" w:themeColor="accent1"/>
        </w:rPr>
      </w:pPr>
      <w:hyperlink r:id="rId16" w:history="1">
        <w:r w:rsidR="003C744C" w:rsidRPr="00AC0C2B">
          <w:rPr>
            <w:rStyle w:val="ae"/>
          </w:rPr>
          <w:t>http://arthouse-letterpress.ru/</w:t>
        </w:r>
      </w:hyperlink>
    </w:p>
    <w:p w14:paraId="2B812093" w14:textId="77777777" w:rsidR="003C744C" w:rsidRDefault="003C744C" w:rsidP="003C744C">
      <w:pPr>
        <w:pStyle w:val="af2"/>
        <w:numPr>
          <w:ilvl w:val="0"/>
          <w:numId w:val="24"/>
        </w:numPr>
        <w:ind w:left="360"/>
        <w:rPr>
          <w:color w:val="5B9BD5" w:themeColor="accent1"/>
        </w:rPr>
      </w:pPr>
      <w:r>
        <w:rPr>
          <w:color w:val="5B9BD5" w:themeColor="accent1"/>
        </w:rPr>
        <w:t>&lt;Home button icon that goes to page 1 when clicked&gt;</w:t>
      </w:r>
    </w:p>
    <w:p w14:paraId="5FDC6840" w14:textId="77777777" w:rsidR="00425370" w:rsidRDefault="003C744C" w:rsidP="00425370">
      <w:pPr>
        <w:pStyle w:val="af2"/>
        <w:numPr>
          <w:ilvl w:val="0"/>
          <w:numId w:val="24"/>
        </w:numPr>
        <w:ind w:left="360"/>
        <w:rPr>
          <w:color w:val="5B9BD5" w:themeColor="accent1"/>
        </w:rPr>
      </w:pPr>
      <w:r>
        <w:rPr>
          <w:color w:val="5B9BD5" w:themeColor="accent1"/>
        </w:rPr>
        <w:t>&lt;Back button icon that goes to the previous page when clicked&gt;</w:t>
      </w:r>
    </w:p>
    <w:p w14:paraId="2E18E4E2" w14:textId="25984262" w:rsidR="003C744C" w:rsidRPr="00425370" w:rsidRDefault="003C744C" w:rsidP="00425370">
      <w:pPr>
        <w:pStyle w:val="af2"/>
        <w:numPr>
          <w:ilvl w:val="0"/>
          <w:numId w:val="24"/>
        </w:numPr>
        <w:ind w:left="360"/>
        <w:rPr>
          <w:rStyle w:val="ae"/>
          <w:color w:val="5B9BD5" w:themeColor="accent1"/>
          <w:u w:val="none"/>
        </w:rPr>
      </w:pPr>
      <w:r w:rsidRPr="00425370">
        <w:rPr>
          <w:color w:val="5B9BD5" w:themeColor="accent1"/>
        </w:rPr>
        <w:t>&lt;Website clickable link</w:t>
      </w:r>
      <w:r w:rsidR="00C963FD" w:rsidRPr="00425370">
        <w:rPr>
          <w:color w:val="5B9BD5" w:themeColor="accent1"/>
        </w:rPr>
        <w:t xml:space="preserve"> (hyperlink)</w:t>
      </w:r>
      <w:r w:rsidRPr="00425370">
        <w:rPr>
          <w:color w:val="5B9BD5" w:themeColor="accent1"/>
        </w:rPr>
        <w:t xml:space="preserve"> on instagram text: </w:t>
      </w:r>
      <w:r w:rsidRPr="00425370">
        <w:rPr>
          <w:i/>
          <w:color w:val="5B9BD5" w:themeColor="accent1"/>
        </w:rPr>
        <w:t>Follow Us — СЛЕДИТЕ ЗА НАМИ: arthouse_letterpress</w:t>
      </w:r>
      <w:r w:rsidRPr="00425370">
        <w:rPr>
          <w:color w:val="5B9BD5" w:themeColor="accent1"/>
        </w:rPr>
        <w:t>&gt;</w:t>
      </w:r>
      <w:r w:rsidRPr="00425370">
        <w:rPr>
          <w:color w:val="5B9BD5" w:themeColor="accent1"/>
        </w:rPr>
        <w:br/>
      </w:r>
      <w:hyperlink r:id="rId17" w:history="1">
        <w:r w:rsidRPr="00AC0C2B">
          <w:rPr>
            <w:rStyle w:val="ae"/>
          </w:rPr>
          <w:t>https://www.instagram.com/arthouse_letterpress/</w:t>
        </w:r>
      </w:hyperlink>
    </w:p>
    <w:p w14:paraId="03DA7BCA" w14:textId="55582748" w:rsidR="00425370" w:rsidRPr="00425370" w:rsidRDefault="00425370" w:rsidP="00425370">
      <w:pPr>
        <w:pStyle w:val="af2"/>
        <w:numPr>
          <w:ilvl w:val="0"/>
          <w:numId w:val="24"/>
        </w:numPr>
        <w:rPr>
          <w:color w:val="FF0000"/>
        </w:rPr>
      </w:pPr>
      <w:r w:rsidRPr="00425370">
        <w:rPr>
          <w:color w:val="FF0000"/>
        </w:rPr>
        <w:t>&lt;Link clicável do site (hiperlink) no endereço do site em inglês e russo (use o mesmo link)&gt;</w:t>
      </w:r>
      <w:hyperlink r:id="rId18" w:history="1">
        <w:r w:rsidRPr="00425370">
          <w:rPr>
            <w:rStyle w:val="ae"/>
            <w:color w:val="FF0000"/>
          </w:rPr>
          <w:t>http://arthouse-letterpress.ru/</w:t>
        </w:r>
      </w:hyperlink>
    </w:p>
    <w:p w14:paraId="7DD295C1" w14:textId="77777777" w:rsidR="00425370" w:rsidRPr="00425370" w:rsidRDefault="00425370" w:rsidP="00425370">
      <w:pPr>
        <w:pStyle w:val="af2"/>
        <w:numPr>
          <w:ilvl w:val="0"/>
          <w:numId w:val="24"/>
        </w:numPr>
        <w:rPr>
          <w:color w:val="FF0000"/>
        </w:rPr>
      </w:pPr>
      <w:r w:rsidRPr="00425370">
        <w:rPr>
          <w:color w:val="FF0000"/>
        </w:rPr>
        <w:t>&lt;ícone do botão Início que vai para a página 1 quando clicado&gt;</w:t>
      </w:r>
    </w:p>
    <w:p w14:paraId="6DEC8470" w14:textId="12C7FD0F" w:rsidR="00425370" w:rsidRPr="00425370" w:rsidRDefault="00425370" w:rsidP="00425370">
      <w:pPr>
        <w:pStyle w:val="af2"/>
        <w:numPr>
          <w:ilvl w:val="0"/>
          <w:numId w:val="24"/>
        </w:numPr>
        <w:rPr>
          <w:color w:val="FF0000"/>
        </w:rPr>
      </w:pPr>
      <w:r w:rsidRPr="00425370">
        <w:rPr>
          <w:color w:val="FF0000"/>
        </w:rPr>
        <w:t>&lt;Voltar botão que vai para a página anterior quando clicado&gt;&lt;Link clicável do site (hiperlink) no texto do instagram: Siga-nos - SOBRE EUA: arthouse_letterpress&gt;https://www.instagram.com/arthouse_letterpress/</w:t>
      </w:r>
    </w:p>
    <w:p w14:paraId="724FCCFA" w14:textId="6077D277" w:rsidR="00885489" w:rsidRPr="00233084" w:rsidRDefault="00885489" w:rsidP="00885489">
      <w:pPr>
        <w:spacing w:before="240"/>
        <w:rPr>
          <w:b/>
        </w:rPr>
      </w:pPr>
      <w:r>
        <w:rPr>
          <w:b/>
        </w:rPr>
        <w:lastRenderedPageBreak/>
        <w:t xml:space="preserve">Size </w:t>
      </w:r>
      <w:r w:rsidR="00585178" w:rsidRPr="00585178">
        <w:rPr>
          <w:b/>
          <w:color w:val="FF0000"/>
        </w:rPr>
        <w:t>(Tamanho)</w:t>
      </w:r>
    </w:p>
    <w:p w14:paraId="56CEF041" w14:textId="6123844C" w:rsidR="00885489" w:rsidRDefault="00885489" w:rsidP="00885489">
      <w:pPr>
        <w:pStyle w:val="af2"/>
        <w:numPr>
          <w:ilvl w:val="0"/>
          <w:numId w:val="22"/>
        </w:numPr>
      </w:pPr>
      <w:r>
        <w:t>Facing pages: 380mm wide x 120mm high</w:t>
      </w:r>
    </w:p>
    <w:p w14:paraId="2A974801" w14:textId="7B32FAA8" w:rsidR="0018029D" w:rsidRDefault="0018029D" w:rsidP="0018029D">
      <w:pPr>
        <w:pStyle w:val="Default"/>
      </w:pPr>
      <w:r w:rsidRPr="0018029D">
        <w:rPr>
          <w:rFonts w:eastAsia="Times New Roman" w:cs="Times New Roman"/>
          <w:color w:val="FF0000"/>
          <w:szCs w:val="24"/>
          <w:lang w:val="en-AU"/>
        </w:rPr>
        <w:t xml:space="preserve">Páginas </w:t>
      </w:r>
      <w:r w:rsidR="000B1F83">
        <w:rPr>
          <w:rFonts w:eastAsia="Times New Roman" w:cs="Times New Roman"/>
          <w:color w:val="FF0000"/>
          <w:szCs w:val="24"/>
          <w:lang w:val="en-AU"/>
        </w:rPr>
        <w:t>vizinhas</w:t>
      </w:r>
      <w:r w:rsidRPr="0018029D">
        <w:rPr>
          <w:rFonts w:eastAsia="Times New Roman" w:cs="Times New Roman"/>
          <w:color w:val="FF0000"/>
          <w:szCs w:val="24"/>
          <w:lang w:val="en-AU"/>
        </w:rPr>
        <w:t>: 380 mm de largura x 120 mm de altura</w:t>
      </w:r>
    </w:p>
    <w:p w14:paraId="5BE3DD2E" w14:textId="09320F0B" w:rsidR="00885489" w:rsidRPr="00233084" w:rsidRDefault="00885489" w:rsidP="00885489">
      <w:pPr>
        <w:spacing w:before="240"/>
        <w:rPr>
          <w:b/>
        </w:rPr>
      </w:pPr>
      <w:r>
        <w:rPr>
          <w:b/>
        </w:rPr>
        <w:t>Colour</w:t>
      </w:r>
      <w:r w:rsidRPr="00233084">
        <w:rPr>
          <w:b/>
        </w:rPr>
        <w:t xml:space="preserve"> </w:t>
      </w:r>
      <w:r w:rsidR="00CF5E0C">
        <w:rPr>
          <w:b/>
        </w:rPr>
        <w:t>and ICC Profile</w:t>
      </w:r>
      <w:r w:rsidR="00585178">
        <w:rPr>
          <w:b/>
        </w:rPr>
        <w:t xml:space="preserve"> </w:t>
      </w:r>
      <w:r w:rsidR="00585178" w:rsidRPr="00585178">
        <w:rPr>
          <w:b/>
          <w:color w:val="FF0000"/>
        </w:rPr>
        <w:t>(Cor e Perfil ICC)</w:t>
      </w:r>
    </w:p>
    <w:p w14:paraId="4FA9194F" w14:textId="3698388B" w:rsidR="00885489" w:rsidRPr="0018029D" w:rsidRDefault="00CF5E0C" w:rsidP="00EC2A25">
      <w:pPr>
        <w:pStyle w:val="af2"/>
        <w:numPr>
          <w:ilvl w:val="0"/>
          <w:numId w:val="22"/>
        </w:numPr>
      </w:pPr>
      <w:proofErr w:type="gramStart"/>
      <w:r>
        <w:t>sRGB</w:t>
      </w:r>
      <w:proofErr w:type="gramEnd"/>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3DD49483" w14:textId="2D5FD15B" w:rsidR="0018029D" w:rsidRPr="0018029D" w:rsidRDefault="0018029D" w:rsidP="0018029D">
      <w:pPr>
        <w:pStyle w:val="Default"/>
        <w:rPr>
          <w:color w:val="FF0000"/>
        </w:rPr>
      </w:pPr>
      <w:proofErr w:type="gramStart"/>
      <w:r w:rsidRPr="0018029D">
        <w:rPr>
          <w:rFonts w:eastAsia="Times New Roman" w:cs="Times New Roman"/>
          <w:color w:val="FF0000"/>
          <w:szCs w:val="24"/>
          <w:lang w:val="en-AU"/>
        </w:rPr>
        <w:t>sRGB</w:t>
      </w:r>
      <w:proofErr w:type="gramEnd"/>
      <w:r w:rsidRPr="0018029D">
        <w:rPr>
          <w:rFonts w:eastAsia="Times New Roman" w:cs="Times New Roman"/>
          <w:color w:val="FF0000"/>
          <w:szCs w:val="24"/>
          <w:lang w:val="en-AU"/>
        </w:rPr>
        <w:t xml:space="preserve"> IEC61966-2.1</w:t>
      </w:r>
      <w:r>
        <w:rPr>
          <w:rFonts w:eastAsia="Times New Roman" w:cs="Times New Roman"/>
          <w:color w:val="FF0000"/>
          <w:szCs w:val="24"/>
          <w:lang w:val="en-AU"/>
        </w:rPr>
        <w:br/>
      </w:r>
      <w:r w:rsidRPr="0018029D">
        <w:rPr>
          <w:rFonts w:eastAsia="Times New Roman" w:cs="Times New Roman"/>
          <w:color w:val="FF0000"/>
          <w:szCs w:val="24"/>
          <w:lang w:val="en-AU"/>
        </w:rPr>
        <w:t>Das quatro cores originais PMS Uncoated sem tons ou gradientes (apenas 100% da cor é permitida).</w:t>
      </w:r>
    </w:p>
    <w:p w14:paraId="253CBF3F" w14:textId="25A572FF" w:rsidR="00885489" w:rsidRDefault="00885489" w:rsidP="00885489">
      <w:pPr>
        <w:pStyle w:val="SubHeadersBodyBold12ptbefore"/>
      </w:pPr>
      <w:r>
        <w:t>File Type</w:t>
      </w:r>
      <w:r w:rsidRPr="00595D70">
        <w:t xml:space="preserve"> </w:t>
      </w:r>
      <w:r w:rsidR="00A47793" w:rsidRPr="00A47793">
        <w:rPr>
          <w:color w:val="FF0000"/>
        </w:rPr>
        <w:t>(Tipo de arquivo)</w:t>
      </w:r>
    </w:p>
    <w:p w14:paraId="26819BAB" w14:textId="77777777" w:rsidR="00885489" w:rsidRDefault="00885489" w:rsidP="00885489">
      <w:pPr>
        <w:pStyle w:val="af2"/>
        <w:numPr>
          <w:ilvl w:val="0"/>
          <w:numId w:val="22"/>
        </w:numPr>
      </w:pPr>
      <w:r>
        <w:t xml:space="preserve">Working File: InDesign </w:t>
      </w:r>
    </w:p>
    <w:p w14:paraId="1345F3CF" w14:textId="77777777" w:rsidR="00A47793" w:rsidRDefault="00EC2A25" w:rsidP="00A47793">
      <w:pPr>
        <w:pStyle w:val="Default"/>
      </w:pPr>
      <w:r>
        <w:t xml:space="preserve">Final: Interactive </w:t>
      </w:r>
      <w:r w:rsidR="00885489">
        <w:t>PDF File</w:t>
      </w:r>
    </w:p>
    <w:p w14:paraId="6ED6B9A0" w14:textId="073E0D5F" w:rsidR="00A47793" w:rsidRPr="00A47793" w:rsidRDefault="00A47793" w:rsidP="00A47793">
      <w:pPr>
        <w:pStyle w:val="Default"/>
        <w:rPr>
          <w:color w:val="FF0000"/>
        </w:rPr>
      </w:pPr>
      <w:r w:rsidRPr="00A47793">
        <w:rPr>
          <w:rFonts w:eastAsia="Times New Roman" w:cs="Times New Roman"/>
          <w:color w:val="FF0000"/>
          <w:szCs w:val="24"/>
          <w:lang w:val="en-AU"/>
        </w:rPr>
        <w:t>Arquivo de trabalho: InDesign</w:t>
      </w:r>
    </w:p>
    <w:p w14:paraId="3E649643" w14:textId="7293B101" w:rsidR="00885489" w:rsidRPr="00A47793" w:rsidRDefault="00A47793" w:rsidP="00A47793">
      <w:pPr>
        <w:pStyle w:val="Default"/>
        <w:rPr>
          <w:color w:val="FF0000"/>
        </w:rPr>
      </w:pPr>
      <w:r w:rsidRPr="00A47793">
        <w:rPr>
          <w:rFonts w:eastAsia="Times New Roman" w:cs="Times New Roman"/>
          <w:color w:val="FF0000"/>
          <w:szCs w:val="24"/>
          <w:lang w:val="en-AU"/>
        </w:rPr>
        <w:t>Final: Arquivo PDF Interativo</w:t>
      </w:r>
    </w:p>
    <w:p w14:paraId="33E56F5E" w14:textId="26099283" w:rsidR="00885489" w:rsidRPr="00FC5457" w:rsidRDefault="00885489" w:rsidP="00885489">
      <w:pPr>
        <w:pStyle w:val="SubHeadersBodyBold12ptbefore"/>
        <w:rPr>
          <w:color w:val="FF0000"/>
        </w:rPr>
      </w:pPr>
      <w:r>
        <w:t>Bleed</w:t>
      </w:r>
      <w:r w:rsidR="00FC5457">
        <w:t xml:space="preserve"> </w:t>
      </w:r>
      <w:r w:rsidR="00FC5457" w:rsidRPr="00FC5457">
        <w:rPr>
          <w:color w:val="FF0000"/>
        </w:rPr>
        <w:t>(Sangria)</w:t>
      </w:r>
    </w:p>
    <w:p w14:paraId="652565BF" w14:textId="057E3042" w:rsidR="00885489" w:rsidRDefault="00EC2A25" w:rsidP="00885489">
      <w:pPr>
        <w:pStyle w:val="af2"/>
        <w:numPr>
          <w:ilvl w:val="0"/>
          <w:numId w:val="22"/>
        </w:numPr>
      </w:pPr>
      <w:r>
        <w:t>None</w:t>
      </w:r>
    </w:p>
    <w:p w14:paraId="58467338" w14:textId="7BAA10D5" w:rsidR="00FC5457" w:rsidRPr="00FC5457" w:rsidRDefault="00FC5457" w:rsidP="00885489">
      <w:pPr>
        <w:pStyle w:val="af2"/>
        <w:numPr>
          <w:ilvl w:val="0"/>
          <w:numId w:val="22"/>
        </w:numPr>
        <w:rPr>
          <w:color w:val="FF0000"/>
        </w:rPr>
      </w:pPr>
      <w:r w:rsidRPr="00FC5457">
        <w:rPr>
          <w:color w:val="FF0000"/>
        </w:rPr>
        <w:t>Nenhuma</w:t>
      </w:r>
    </w:p>
    <w:p w14:paraId="66BD3A2F" w14:textId="56B06553" w:rsidR="00885489" w:rsidRDefault="00885489" w:rsidP="00885489">
      <w:pPr>
        <w:pStyle w:val="SubHeadersBodyBold12ptbefore"/>
      </w:pPr>
      <w:r>
        <w:t xml:space="preserve">Naming: </w:t>
      </w:r>
      <w:r w:rsidR="00FC5457" w:rsidRPr="003B5F63">
        <w:rPr>
          <w:color w:val="FF0000"/>
        </w:rPr>
        <w:t>(Nomeação</w:t>
      </w:r>
      <w:r w:rsidR="00FC5457">
        <w:rPr>
          <w:color w:val="FF0000"/>
        </w:rPr>
        <w:t>)</w:t>
      </w:r>
    </w:p>
    <w:p w14:paraId="046E0933" w14:textId="50F0D811" w:rsidR="00885489" w:rsidRPr="00595D70" w:rsidRDefault="00885489" w:rsidP="00885489">
      <w:pPr>
        <w:rPr>
          <w:i/>
        </w:rPr>
      </w:pPr>
      <w:r w:rsidRPr="00595D70">
        <w:rPr>
          <w:i/>
        </w:rPr>
        <w:t xml:space="preserve">Note: YY represents your competitor number </w:t>
      </w:r>
      <w:r w:rsidR="00FC5457">
        <w:rPr>
          <w:i/>
        </w:rPr>
        <w:br/>
      </w:r>
      <w:r w:rsidR="00FC5457" w:rsidRPr="00FC5457">
        <w:rPr>
          <w:i/>
          <w:color w:val="FF0000"/>
        </w:rPr>
        <w:t>Nota: YY representa o número do seu competidor</w:t>
      </w:r>
    </w:p>
    <w:p w14:paraId="0C63A121" w14:textId="6538326F" w:rsidR="00885489" w:rsidRPr="00FC5457" w:rsidRDefault="00885489" w:rsidP="00885489">
      <w:pPr>
        <w:rPr>
          <w:color w:val="FF0000"/>
        </w:rPr>
      </w:pPr>
      <w:r w:rsidRPr="00FC5457">
        <w:rPr>
          <w:color w:val="2E74B5" w:themeColor="accent1" w:themeShade="BF"/>
        </w:rPr>
        <w:t>Folder name: Brochure</w:t>
      </w:r>
      <w:r w:rsidR="00171B69" w:rsidRPr="00FC5457">
        <w:rPr>
          <w:color w:val="2E74B5" w:themeColor="accent1" w:themeShade="BF"/>
        </w:rPr>
        <w:t xml:space="preserve"> Part B</w:t>
      </w:r>
      <w:r w:rsidR="00FC5457">
        <w:rPr>
          <w:color w:val="2E74B5" w:themeColor="accent1" w:themeShade="BF"/>
        </w:rPr>
        <w:br/>
      </w:r>
      <w:r w:rsidR="00FC5457" w:rsidRPr="00FC5457">
        <w:rPr>
          <w:color w:val="FF0000"/>
        </w:rPr>
        <w:t xml:space="preserve">Nome da pasta: </w:t>
      </w:r>
      <w:r w:rsidR="001F7B3C">
        <w:rPr>
          <w:color w:val="FF0000"/>
        </w:rPr>
        <w:t>Brochure</w:t>
      </w:r>
      <w:r w:rsidR="00FC5457" w:rsidRPr="00FC5457">
        <w:rPr>
          <w:color w:val="FF0000"/>
        </w:rPr>
        <w:t xml:space="preserve"> Parte B</w:t>
      </w:r>
    </w:p>
    <w:p w14:paraId="652919EC" w14:textId="350095E5" w:rsidR="00885489" w:rsidRDefault="00885489" w:rsidP="00885489">
      <w:pPr>
        <w:pStyle w:val="af2"/>
        <w:numPr>
          <w:ilvl w:val="0"/>
          <w:numId w:val="26"/>
        </w:numPr>
      </w:pPr>
      <w:r>
        <w:t>Brochure file name: YY_Arthouse_Brochure_</w:t>
      </w:r>
      <w:r w:rsidR="00171B69">
        <w:t>PartB</w:t>
      </w:r>
      <w:r>
        <w:t>.indd</w:t>
      </w:r>
    </w:p>
    <w:p w14:paraId="44621D4C" w14:textId="038B36E5" w:rsidR="00171B69" w:rsidRDefault="00171B69" w:rsidP="00171B69">
      <w:pPr>
        <w:pStyle w:val="af2"/>
        <w:numPr>
          <w:ilvl w:val="0"/>
          <w:numId w:val="26"/>
        </w:numPr>
      </w:pPr>
      <w:r>
        <w:t>Brochure file name: YY_Arthouse_Brochure_PartB.pdf</w:t>
      </w:r>
    </w:p>
    <w:p w14:paraId="3BF937EC" w14:textId="3EC72541" w:rsidR="00FC5457" w:rsidRPr="00FC5457" w:rsidRDefault="00FC5457" w:rsidP="00FC5457">
      <w:pPr>
        <w:pStyle w:val="af2"/>
        <w:numPr>
          <w:ilvl w:val="0"/>
          <w:numId w:val="26"/>
        </w:numPr>
        <w:rPr>
          <w:color w:val="FF0000"/>
        </w:rPr>
      </w:pPr>
      <w:r w:rsidRPr="00FC5457">
        <w:rPr>
          <w:color w:val="FF0000"/>
        </w:rPr>
        <w:t xml:space="preserve">Nome do arquivo de </w:t>
      </w:r>
      <w:r w:rsidR="00380061">
        <w:rPr>
          <w:color w:val="FF0000"/>
        </w:rPr>
        <w:t>livreto</w:t>
      </w:r>
      <w:r w:rsidRPr="00FC5457">
        <w:rPr>
          <w:color w:val="FF0000"/>
        </w:rPr>
        <w:t>: YY_Arthouse_Brochure_PartB.indd</w:t>
      </w:r>
    </w:p>
    <w:p w14:paraId="5729E2A3" w14:textId="1B824464" w:rsidR="00FC5457" w:rsidRPr="00FC5457" w:rsidRDefault="00FC5457" w:rsidP="00FC5457">
      <w:pPr>
        <w:pStyle w:val="af2"/>
        <w:numPr>
          <w:ilvl w:val="0"/>
          <w:numId w:val="26"/>
        </w:numPr>
        <w:rPr>
          <w:color w:val="FF0000"/>
        </w:rPr>
      </w:pPr>
      <w:r w:rsidRPr="00FC5457">
        <w:rPr>
          <w:color w:val="FF0000"/>
        </w:rPr>
        <w:t xml:space="preserve">Nome do arquivo de </w:t>
      </w:r>
      <w:r w:rsidR="00380061">
        <w:rPr>
          <w:color w:val="FF0000"/>
        </w:rPr>
        <w:t>livreto</w:t>
      </w:r>
      <w:r w:rsidRPr="00FC5457">
        <w:rPr>
          <w:color w:val="FF0000"/>
        </w:rPr>
        <w:t>: YY_Arthouse_Brochure_PartB.pdf</w:t>
      </w:r>
    </w:p>
    <w:p w14:paraId="770128E2" w14:textId="77777777" w:rsidR="00885489" w:rsidRDefault="00885489" w:rsidP="00885489"/>
    <w:p w14:paraId="5832845F" w14:textId="39CFF345" w:rsidR="00466706" w:rsidRPr="00854AD0" w:rsidRDefault="00885489" w:rsidP="00885489">
      <w:pPr>
        <w:pStyle w:val="BodySubHeaderSpacebefore"/>
        <w:rPr>
          <w:b/>
        </w:rPr>
      </w:pPr>
      <w:r w:rsidRPr="00854AD0">
        <w:rPr>
          <w:b/>
        </w:rPr>
        <w:t>You must deliver</w:t>
      </w:r>
      <w:r w:rsidR="00466706">
        <w:rPr>
          <w:b/>
        </w:rPr>
        <w:br/>
      </w:r>
      <w:r w:rsidR="00466706" w:rsidRPr="00466706">
        <w:rPr>
          <w:b/>
          <w:color w:val="FF0000"/>
        </w:rPr>
        <w:t>Você deve entregar</w:t>
      </w:r>
    </w:p>
    <w:p w14:paraId="18A57B17" w14:textId="702AFCA4" w:rsidR="00885489" w:rsidRPr="00466706" w:rsidRDefault="00885489" w:rsidP="00885489">
      <w:pPr>
        <w:rPr>
          <w:b/>
          <w:color w:val="FF0000"/>
        </w:rPr>
      </w:pPr>
      <w:r w:rsidRPr="00466706">
        <w:rPr>
          <w:b/>
          <w:color w:val="FF0000"/>
        </w:rPr>
        <w:t>Files</w:t>
      </w:r>
      <w:r w:rsidR="00466706" w:rsidRPr="00466706">
        <w:rPr>
          <w:b/>
          <w:color w:val="FF0000"/>
        </w:rPr>
        <w:t xml:space="preserve"> (Arquivos)</w:t>
      </w:r>
    </w:p>
    <w:p w14:paraId="1F6FDFEC" w14:textId="77777777" w:rsidR="00885489" w:rsidRDefault="00885489" w:rsidP="00885489">
      <w:pPr>
        <w:pStyle w:val="af2"/>
        <w:numPr>
          <w:ilvl w:val="0"/>
          <w:numId w:val="23"/>
        </w:numPr>
      </w:pPr>
      <w:r>
        <w:t>1 x InDesign File</w:t>
      </w:r>
    </w:p>
    <w:p w14:paraId="21EE2DEA" w14:textId="22E1E797" w:rsidR="00885489" w:rsidRDefault="00885489" w:rsidP="00885489">
      <w:pPr>
        <w:pStyle w:val="af2"/>
        <w:numPr>
          <w:ilvl w:val="0"/>
          <w:numId w:val="23"/>
        </w:numPr>
      </w:pPr>
      <w:r>
        <w:t xml:space="preserve">1 x PDF file (facing pages) with </w:t>
      </w:r>
      <w:r w:rsidR="00171B69">
        <w:t>all interactive elements working.</w:t>
      </w:r>
    </w:p>
    <w:p w14:paraId="215029C6" w14:textId="40006AD9" w:rsidR="00885489" w:rsidRDefault="00885489" w:rsidP="00885489">
      <w:pPr>
        <w:pStyle w:val="af2"/>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Default="00885489" w:rsidP="0016367F">
      <w:pPr>
        <w:pStyle w:val="af2"/>
        <w:numPr>
          <w:ilvl w:val="0"/>
          <w:numId w:val="23"/>
        </w:numPr>
        <w:rPr>
          <w:i/>
        </w:rPr>
      </w:pPr>
      <w:r>
        <w:rPr>
          <w:i/>
        </w:rPr>
        <w:t>You may include any working files in a separate folder called: Working files</w:t>
      </w:r>
    </w:p>
    <w:p w14:paraId="601ED8B6" w14:textId="77777777" w:rsidR="00466706" w:rsidRPr="00466706" w:rsidRDefault="00466706" w:rsidP="00466706">
      <w:pPr>
        <w:pStyle w:val="af2"/>
        <w:numPr>
          <w:ilvl w:val="0"/>
          <w:numId w:val="23"/>
        </w:numPr>
        <w:rPr>
          <w:i/>
          <w:color w:val="FF0000"/>
        </w:rPr>
      </w:pPr>
      <w:r w:rsidRPr="00466706">
        <w:rPr>
          <w:i/>
          <w:color w:val="FF0000"/>
        </w:rPr>
        <w:t>1 x arquivo do InDesign</w:t>
      </w:r>
    </w:p>
    <w:p w14:paraId="7C058242" w14:textId="77777777" w:rsidR="00466706" w:rsidRPr="00466706" w:rsidRDefault="00466706" w:rsidP="00466706">
      <w:pPr>
        <w:pStyle w:val="af2"/>
        <w:numPr>
          <w:ilvl w:val="0"/>
          <w:numId w:val="23"/>
        </w:numPr>
        <w:rPr>
          <w:i/>
          <w:color w:val="FF0000"/>
        </w:rPr>
      </w:pPr>
      <w:r w:rsidRPr="00466706">
        <w:rPr>
          <w:i/>
          <w:color w:val="FF0000"/>
        </w:rPr>
        <w:t>1 arquivo PDF (páginas vizinhas) trabalhando com todos os elementos interativos.</w:t>
      </w:r>
    </w:p>
    <w:p w14:paraId="265E7032" w14:textId="77777777" w:rsidR="00466706" w:rsidRPr="00466706" w:rsidRDefault="00466706" w:rsidP="00466706">
      <w:pPr>
        <w:pStyle w:val="af2"/>
        <w:numPr>
          <w:ilvl w:val="0"/>
          <w:numId w:val="23"/>
        </w:numPr>
        <w:rPr>
          <w:i/>
          <w:color w:val="FF0000"/>
        </w:rPr>
      </w:pPr>
      <w:r w:rsidRPr="00466706">
        <w:rPr>
          <w:i/>
          <w:color w:val="FF0000"/>
        </w:rPr>
        <w:t>Você deve incluir um pacote de envio em pacote do Adobe InDesign que inclua todos os links e / ou fontes usados no design</w:t>
      </w:r>
    </w:p>
    <w:p w14:paraId="3628FC48" w14:textId="56BB9E7F" w:rsidR="00466706" w:rsidRPr="00466706" w:rsidRDefault="00466706" w:rsidP="00466706">
      <w:pPr>
        <w:pStyle w:val="af2"/>
        <w:numPr>
          <w:ilvl w:val="0"/>
          <w:numId w:val="23"/>
        </w:numPr>
        <w:rPr>
          <w:i/>
          <w:color w:val="FF0000"/>
        </w:rPr>
      </w:pPr>
      <w:r w:rsidRPr="00466706">
        <w:rPr>
          <w:i/>
          <w:color w:val="FF0000"/>
        </w:rPr>
        <w:t xml:space="preserve">Você pode incluir quaisquer arquivos de trabalho em uma pasta separada chamada: </w:t>
      </w:r>
      <w:r>
        <w:rPr>
          <w:i/>
          <w:color w:val="FF0000"/>
        </w:rPr>
        <w:t>Working files</w:t>
      </w:r>
    </w:p>
    <w:p w14:paraId="3064C3A2" w14:textId="3941DCB0" w:rsidR="005454A1" w:rsidRPr="005454A1" w:rsidRDefault="00453B91" w:rsidP="005454A1">
      <w:pPr>
        <w:pStyle w:val="10"/>
      </w:pPr>
      <w:r w:rsidRPr="00453B91">
        <w:lastRenderedPageBreak/>
        <w:t xml:space="preserve">Marking </w:t>
      </w:r>
      <w:r w:rsidR="000C351E">
        <w:t>Summary</w:t>
      </w:r>
      <w:r w:rsidR="005454A1">
        <w:br/>
      </w:r>
      <w:r w:rsidR="005454A1" w:rsidRPr="005454A1">
        <w:rPr>
          <w:color w:val="FF0000"/>
        </w:rPr>
        <w:t>Resumo da Marcação</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3C1E9854" w:rsidR="00C128CA" w:rsidRDefault="00782869">
      <w:pPr>
        <w:spacing w:after="160" w:line="259" w:lineRule="auto"/>
      </w:pPr>
      <w:r w:rsidRPr="00782869">
        <w:rPr>
          <w:color w:val="FF0000"/>
        </w:rPr>
        <w:t xml:space="preserve">O Resumo da Marcação será fornecido </w:t>
      </w:r>
      <w:proofErr w:type="gramStart"/>
      <w:r w:rsidRPr="00782869">
        <w:rPr>
          <w:color w:val="FF0000"/>
        </w:rPr>
        <w:t>durante</w:t>
      </w:r>
      <w:proofErr w:type="gramEnd"/>
      <w:r w:rsidRPr="00782869">
        <w:rPr>
          <w:color w:val="FF0000"/>
        </w:rPr>
        <w:t xml:space="preserve"> a sessão de briefing em C1.</w:t>
      </w:r>
      <w:r w:rsidR="00C128CA">
        <w:br w:type="page"/>
      </w:r>
    </w:p>
    <w:p w14:paraId="5A0A923D" w14:textId="77777777" w:rsidR="00C128CA" w:rsidRDefault="00C128CA" w:rsidP="00C128CA">
      <w:pPr>
        <w:pStyle w:val="a0"/>
        <w:numPr>
          <w:ilvl w:val="0"/>
          <w:numId w:val="0"/>
        </w:numPr>
        <w:ind w:left="284" w:hanging="284"/>
      </w:pPr>
      <w:r w:rsidRPr="008D2C5E">
        <w:rPr>
          <w:rFonts w:ascii="Frutiger LT Com 45 Light" w:eastAsiaTheme="majorEastAsia" w:hAnsi="Frutiger LT Com 45 Light" w:cstheme="majorBidi"/>
          <w:b/>
          <w:color w:val="003764"/>
          <w:sz w:val="40"/>
          <w:szCs w:val="32"/>
        </w:rPr>
        <w:lastRenderedPageBreak/>
        <w:t>Appendix 1.0a – Logo Text</w:t>
      </w:r>
    </w:p>
    <w:p w14:paraId="62990FB7"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Default="00C128CA" w:rsidP="00C128CA">
      <w:r w:rsidRPr="00026DB1">
        <w:tab/>
        <w:t>The black text is not to be included (they are instructions)</w:t>
      </w:r>
    </w:p>
    <w:p w14:paraId="3D10CC81" w14:textId="47F8045D" w:rsidR="00425370" w:rsidRPr="00425370" w:rsidRDefault="00425370" w:rsidP="00C128CA">
      <w:pPr>
        <w:rPr>
          <w:color w:val="FF0000"/>
        </w:rPr>
      </w:pPr>
      <w:r w:rsidRPr="00C669E4">
        <w:rPr>
          <w:b/>
          <w:color w:val="FF0000"/>
        </w:rPr>
        <w:t>Nota:</w:t>
      </w:r>
      <w:r w:rsidRPr="00425370">
        <w:rPr>
          <w:color w:val="FF0000"/>
        </w:rPr>
        <w:t xml:space="preserve"> O texto a ser incluído </w:t>
      </w:r>
      <w:r w:rsidR="006F7E36">
        <w:rPr>
          <w:color w:val="FF0000"/>
        </w:rPr>
        <w:t xml:space="preserve">no </w:t>
      </w:r>
      <w:proofErr w:type="gramStart"/>
      <w:r w:rsidR="006F7E36">
        <w:rPr>
          <w:color w:val="FF0000"/>
        </w:rPr>
        <w:t xml:space="preserve">livreto </w:t>
      </w:r>
      <w:r w:rsidRPr="00425370">
        <w:rPr>
          <w:color w:val="FF0000"/>
        </w:rPr>
        <w:t xml:space="preserve"> é</w:t>
      </w:r>
      <w:proofErr w:type="gramEnd"/>
      <w:r w:rsidRPr="00425370">
        <w:rPr>
          <w:color w:val="FF0000"/>
        </w:rPr>
        <w:t xml:space="preserve"> de </w:t>
      </w:r>
      <w:r w:rsidRPr="00C669E4">
        <w:rPr>
          <w:b/>
          <w:color w:val="2E74B5" w:themeColor="accent1" w:themeShade="BF"/>
        </w:rPr>
        <w:t>cor azul</w:t>
      </w:r>
    </w:p>
    <w:p w14:paraId="11386F9E" w14:textId="79FDE7DC" w:rsidR="00C128CA" w:rsidRPr="00425370" w:rsidRDefault="00425370" w:rsidP="00425370">
      <w:pPr>
        <w:rPr>
          <w:color w:val="FF0000"/>
        </w:rPr>
      </w:pPr>
      <w:r w:rsidRPr="00425370">
        <w:rPr>
          <w:color w:val="FF0000"/>
        </w:rPr>
        <w:t xml:space="preserve">         O texto em preto não deve ser incluído (são instruções)</w:t>
      </w:r>
      <w:r>
        <w:rPr>
          <w:color w:val="FF0000"/>
        </w:rPr>
        <w:br/>
      </w:r>
    </w:p>
    <w:p w14:paraId="3D1EA87C" w14:textId="3E1FE95C" w:rsidR="00C128CA" w:rsidRDefault="00C128CA" w:rsidP="00C128CA">
      <w:r>
        <w:t xml:space="preserve">The logo must include the following words (English Version): </w:t>
      </w:r>
      <w:r w:rsidR="00425370">
        <w:br/>
      </w:r>
      <w:r w:rsidR="00425370" w:rsidRPr="00425370">
        <w:rPr>
          <w:color w:val="FF0000"/>
        </w:rPr>
        <w:t>O logo deve incluir as seguintes palavras (versão em inglês):</w:t>
      </w:r>
    </w:p>
    <w:p w14:paraId="5C327DB4" w14:textId="77777777" w:rsidR="00C128CA" w:rsidRPr="00495958" w:rsidRDefault="00C128CA" w:rsidP="00C128CA">
      <w:pPr>
        <w:pStyle w:val="af2"/>
        <w:rPr>
          <w:b/>
          <w:color w:val="5B9BD5" w:themeColor="accent1"/>
        </w:rPr>
      </w:pPr>
      <w:r w:rsidRPr="00495958">
        <w:rPr>
          <w:b/>
          <w:color w:val="5B9BD5" w:themeColor="accent1"/>
        </w:rPr>
        <w:t xml:space="preserve">Art House </w:t>
      </w:r>
    </w:p>
    <w:p w14:paraId="509E2027" w14:textId="5FE4F21D" w:rsidR="00C128CA" w:rsidRPr="00425370" w:rsidRDefault="00C128CA" w:rsidP="00425370">
      <w:pPr>
        <w:pStyle w:val="af2"/>
        <w:rPr>
          <w:b/>
          <w:color w:val="5B9BD5" w:themeColor="accent1"/>
        </w:rPr>
      </w:pPr>
      <w:r w:rsidRPr="00495958">
        <w:rPr>
          <w:b/>
          <w:color w:val="5B9BD5" w:themeColor="accent1"/>
        </w:rPr>
        <w:t>Letterpress &amp; Paper</w:t>
      </w:r>
      <w:r w:rsidR="00425370">
        <w:rPr>
          <w:b/>
          <w:color w:val="5B9BD5" w:themeColor="accent1"/>
        </w:rPr>
        <w:br/>
      </w:r>
    </w:p>
    <w:p w14:paraId="5D44687C" w14:textId="77777777" w:rsidR="00C128CA" w:rsidRDefault="00C128CA" w:rsidP="00C128CA">
      <w:r>
        <w:t xml:space="preserve">The logo must include the following words (Russian Version): </w:t>
      </w:r>
    </w:p>
    <w:p w14:paraId="3CCA5370" w14:textId="5F5D3115" w:rsidR="00425370" w:rsidRPr="00425370" w:rsidRDefault="00425370" w:rsidP="00C128CA">
      <w:pPr>
        <w:rPr>
          <w:color w:val="FF0000"/>
        </w:rPr>
      </w:pPr>
      <w:r w:rsidRPr="00425370">
        <w:rPr>
          <w:color w:val="FF0000"/>
        </w:rPr>
        <w:t>O logo deve incluir as seguintes palavras (versão em russo):</w:t>
      </w:r>
    </w:p>
    <w:p w14:paraId="2469419A" w14:textId="77777777" w:rsidR="00C128CA" w:rsidRPr="00495958" w:rsidRDefault="00C128CA" w:rsidP="00C128CA">
      <w:pPr>
        <w:pStyle w:val="af2"/>
        <w:rPr>
          <w:b/>
          <w:color w:val="5B9BD5" w:themeColor="accent1"/>
        </w:rPr>
      </w:pPr>
      <w:proofErr w:type="gramStart"/>
      <w:r w:rsidRPr="00495958">
        <w:rPr>
          <w:b/>
          <w:color w:val="5B9BD5" w:themeColor="accent1"/>
        </w:rPr>
        <w:t>дом</w:t>
      </w:r>
      <w:proofErr w:type="gramEnd"/>
      <w:r w:rsidRPr="00495958">
        <w:rPr>
          <w:b/>
          <w:color w:val="5B9BD5" w:themeColor="accent1"/>
        </w:rPr>
        <w:t xml:space="preserve"> искусства</w:t>
      </w:r>
    </w:p>
    <w:p w14:paraId="750681A4" w14:textId="77777777" w:rsidR="00C128CA" w:rsidRPr="00495958" w:rsidRDefault="00C128CA" w:rsidP="00C128CA">
      <w:pPr>
        <w:pStyle w:val="af2"/>
        <w:rPr>
          <w:b/>
          <w:color w:val="5B9BD5" w:themeColor="accent1"/>
        </w:rPr>
      </w:pPr>
      <w:r w:rsidRPr="00495958">
        <w:rPr>
          <w:b/>
          <w:color w:val="5B9BD5" w:themeColor="accent1"/>
        </w:rPr>
        <w:t>Типографская &amp; бумага</w:t>
      </w:r>
    </w:p>
    <w:p w14:paraId="17BC4971" w14:textId="77777777" w:rsidR="00C128CA" w:rsidRDefault="00C128CA" w:rsidP="00C128CA">
      <w:pPr>
        <w:pStyle w:val="a0"/>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a0"/>
        <w:numPr>
          <w:ilvl w:val="0"/>
          <w:numId w:val="0"/>
        </w:numPr>
        <w:ind w:left="284" w:hanging="284"/>
        <w:rPr>
          <w:rFonts w:ascii="Frutiger LT Com 45 Light" w:eastAsiaTheme="majorEastAsia" w:hAnsi="Frutiger LT Com 45 Light" w:cstheme="majorBidi"/>
          <w:b/>
          <w:color w:val="003764"/>
          <w:sz w:val="40"/>
          <w:szCs w:val="32"/>
        </w:rPr>
      </w:pPr>
    </w:p>
    <w:p w14:paraId="42CE28E8" w14:textId="2D5A25A8" w:rsidR="00C128CA" w:rsidRDefault="00C128CA" w:rsidP="00C128CA">
      <w:pPr>
        <w:pStyle w:val="a0"/>
        <w:numPr>
          <w:ilvl w:val="0"/>
          <w:numId w:val="0"/>
        </w:numPr>
        <w:ind w:left="284" w:hanging="284"/>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Default="00C128CA" w:rsidP="00C128CA">
      <w:r w:rsidRPr="00026DB1">
        <w:tab/>
        <w:t>The black text is not to be included (they are instructions)</w:t>
      </w:r>
    </w:p>
    <w:p w14:paraId="0E0FB1B8" w14:textId="55D278B7" w:rsidR="00C669E4" w:rsidRPr="00425370" w:rsidRDefault="00C669E4" w:rsidP="00C669E4">
      <w:pPr>
        <w:rPr>
          <w:color w:val="FF0000"/>
        </w:rPr>
      </w:pPr>
      <w:r w:rsidRPr="00C669E4">
        <w:rPr>
          <w:b/>
          <w:color w:val="FF0000"/>
        </w:rPr>
        <w:t>Nota:</w:t>
      </w:r>
      <w:r w:rsidRPr="00425370">
        <w:rPr>
          <w:color w:val="FF0000"/>
        </w:rPr>
        <w:t xml:space="preserve"> O texto a ser incluído </w:t>
      </w:r>
      <w:r w:rsidR="006F7E36">
        <w:rPr>
          <w:color w:val="FF0000"/>
        </w:rPr>
        <w:t>no livreto</w:t>
      </w:r>
      <w:r w:rsidRPr="00425370">
        <w:rPr>
          <w:color w:val="FF0000"/>
        </w:rPr>
        <w:t xml:space="preserve"> é de </w:t>
      </w:r>
      <w:r w:rsidRPr="00C669E4">
        <w:rPr>
          <w:b/>
          <w:color w:val="2E74B5" w:themeColor="accent1" w:themeShade="BF"/>
        </w:rPr>
        <w:t>cor azul</w:t>
      </w:r>
    </w:p>
    <w:p w14:paraId="46D5AB0B" w14:textId="0B21A8D4" w:rsidR="00C669E4" w:rsidRPr="00026DB1" w:rsidRDefault="00C669E4" w:rsidP="00C669E4">
      <w:r w:rsidRPr="00425370">
        <w:rPr>
          <w:color w:val="FF0000"/>
        </w:rPr>
        <w:t xml:space="preserve">         O texto em preto não deve ser incluído (são instruções)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6A95058C" w14:textId="6B1CEFE1" w:rsidR="00C669E4" w:rsidRDefault="00C669E4" w:rsidP="00C128CA">
      <w:r w:rsidRPr="00C669E4">
        <w:rPr>
          <w:color w:val="FF0000"/>
        </w:rPr>
        <w:t>O cartão de visita inglês deve incluir o seguinte texto:</w:t>
      </w:r>
    </w:p>
    <w:p w14:paraId="7B88509A" w14:textId="77777777" w:rsidR="00C128CA" w:rsidRPr="00495958" w:rsidRDefault="00C128CA" w:rsidP="00C128CA">
      <w:pPr>
        <w:ind w:firstLine="720"/>
        <w:rPr>
          <w:color w:val="5B9BD5" w:themeColor="accent1"/>
        </w:rPr>
      </w:pPr>
      <w:proofErr w:type="gramStart"/>
      <w:r w:rsidRPr="00495958">
        <w:rPr>
          <w:color w:val="5B9BD5" w:themeColor="accent1"/>
        </w:rPr>
        <w:t>arthouse-letterpress.en</w:t>
      </w:r>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Instagram: arthouse_letterpress</w:t>
      </w:r>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Devyataeva Street, 15. </w:t>
      </w:r>
      <w:proofErr w:type="gramStart"/>
      <w:r w:rsidRPr="00495958">
        <w:rPr>
          <w:color w:val="5B9BD5" w:themeColor="accent1"/>
        </w:rPr>
        <w:t>Kazan, Republic of Tatarstan.</w:t>
      </w:r>
      <w:proofErr w:type="gramEnd"/>
      <w:r w:rsidRPr="00495958">
        <w:rPr>
          <w:color w:val="5B9BD5" w:themeColor="accent1"/>
        </w:rPr>
        <w:t xml:space="preserve"> Russian Federation. 420108</w:t>
      </w:r>
    </w:p>
    <w:p w14:paraId="63B71300" w14:textId="77777777" w:rsidR="00C128CA" w:rsidRDefault="00C128CA" w:rsidP="00C128CA"/>
    <w:p w14:paraId="0160DD51" w14:textId="318E69F7" w:rsidR="00C128CA" w:rsidRDefault="00C128CA" w:rsidP="00C128CA">
      <w:r>
        <w:t xml:space="preserve">The </w:t>
      </w:r>
      <w:r w:rsidRPr="00EC39B2">
        <w:rPr>
          <w:i/>
        </w:rPr>
        <w:t>Russian</w:t>
      </w:r>
      <w:r>
        <w:t xml:space="preserve"> business card must include the following text</w:t>
      </w:r>
      <w:proofErr w:type="gramStart"/>
      <w:r>
        <w:t>:</w:t>
      </w:r>
      <w:proofErr w:type="gramEnd"/>
      <w:r w:rsidR="00C669E4">
        <w:br/>
      </w:r>
      <w:r w:rsidR="00C669E4" w:rsidRPr="00C669E4">
        <w:rPr>
          <w:color w:val="FF0000"/>
        </w:rPr>
        <w:t>O cartão de visita russo deve incluir o seguinte texto</w:t>
      </w:r>
      <w:r w:rsidR="00C669E4" w:rsidRPr="00C669E4">
        <w:t>:</w:t>
      </w:r>
    </w:p>
    <w:p w14:paraId="7C1718A1" w14:textId="77777777" w:rsidR="00C128CA" w:rsidRPr="00495958" w:rsidRDefault="00C128CA" w:rsidP="00C128CA">
      <w:pPr>
        <w:ind w:left="720"/>
        <w:rPr>
          <w:color w:val="5B9BD5" w:themeColor="accent1"/>
        </w:rPr>
      </w:pPr>
      <w:proofErr w:type="gramStart"/>
      <w:r w:rsidRPr="00495958">
        <w:rPr>
          <w:color w:val="5B9BD5" w:themeColor="accent1"/>
        </w:rPr>
        <w:t>arthouse-letterpress.ru</w:t>
      </w:r>
      <w:proofErr w:type="gramEnd"/>
    </w:p>
    <w:p w14:paraId="1D18DF23" w14:textId="77777777" w:rsidR="00C128CA" w:rsidRPr="00556819" w:rsidRDefault="00C128CA" w:rsidP="00C128CA">
      <w:pPr>
        <w:ind w:left="720"/>
        <w:rPr>
          <w:color w:val="5B9BD5" w:themeColor="accent1"/>
          <w:lang w:val="en-US"/>
        </w:rPr>
      </w:pPr>
      <w:r w:rsidRPr="004A2B6E">
        <w:rPr>
          <w:color w:val="5B9BD5" w:themeColor="accent1"/>
          <w:lang w:val="ru-RU"/>
        </w:rPr>
        <w:t>Эл</w:t>
      </w:r>
      <w:proofErr w:type="gramStart"/>
      <w:r w:rsidRPr="00556819">
        <w:rPr>
          <w:color w:val="5B9BD5" w:themeColor="accent1"/>
          <w:lang w:val="en-US"/>
        </w:rPr>
        <w:t>.</w:t>
      </w:r>
      <w:proofErr w:type="gramEnd"/>
      <w:r w:rsidRPr="00556819">
        <w:rPr>
          <w:color w:val="5B9BD5" w:themeColor="accent1"/>
          <w:lang w:val="en-US"/>
        </w:rPr>
        <w:t xml:space="preserve"> </w:t>
      </w:r>
      <w:proofErr w:type="gramStart"/>
      <w:r w:rsidRPr="004A2B6E">
        <w:rPr>
          <w:color w:val="5B9BD5" w:themeColor="accent1"/>
          <w:lang w:val="ru-RU"/>
        </w:rPr>
        <w:t>а</w:t>
      </w:r>
      <w:proofErr w:type="gramEnd"/>
      <w:r w:rsidRPr="004A2B6E">
        <w:rPr>
          <w:color w:val="5B9BD5" w:themeColor="accent1"/>
          <w:lang w:val="ru-RU"/>
        </w:rPr>
        <w:t>дрес</w:t>
      </w:r>
      <w:r w:rsidRPr="00556819">
        <w:rPr>
          <w:color w:val="5B9BD5" w:themeColor="accent1"/>
          <w:lang w:val="en-US"/>
        </w:rPr>
        <w:t xml:space="preserve">: </w:t>
      </w:r>
      <w:r w:rsidRPr="00495958">
        <w:rPr>
          <w:color w:val="5B9BD5" w:themeColor="accent1"/>
        </w:rPr>
        <w:t>letterpressarthouse</w:t>
      </w:r>
      <w:r w:rsidRPr="00556819">
        <w:rPr>
          <w:color w:val="5B9BD5" w:themeColor="accent1"/>
          <w:lang w:val="en-US"/>
        </w:rPr>
        <w:t>@</w:t>
      </w:r>
      <w:r w:rsidRPr="00495958">
        <w:rPr>
          <w:color w:val="5B9BD5" w:themeColor="accent1"/>
        </w:rPr>
        <w:t>gmail</w:t>
      </w:r>
      <w:r w:rsidRPr="00556819">
        <w:rPr>
          <w:color w:val="5B9BD5" w:themeColor="accent1"/>
          <w:lang w:val="en-US"/>
        </w:rPr>
        <w:t>.</w:t>
      </w:r>
      <w:r w:rsidRPr="00495958">
        <w:rPr>
          <w:color w:val="5B9BD5" w:themeColor="accent1"/>
        </w:rPr>
        <w:t>com</w:t>
      </w:r>
    </w:p>
    <w:p w14:paraId="5E351077" w14:textId="77777777" w:rsidR="00C128CA" w:rsidRPr="004A2B6E" w:rsidRDefault="00C128CA" w:rsidP="00C128CA">
      <w:pPr>
        <w:ind w:left="720"/>
        <w:rPr>
          <w:color w:val="5B9BD5" w:themeColor="accent1"/>
          <w:lang w:val="ru-RU"/>
        </w:rPr>
      </w:pPr>
      <w:r w:rsidRPr="00495958">
        <w:rPr>
          <w:color w:val="5B9BD5" w:themeColor="accent1"/>
        </w:rPr>
        <w:t>Instagram</w:t>
      </w:r>
      <w:r w:rsidRPr="004A2B6E">
        <w:rPr>
          <w:color w:val="5B9BD5" w:themeColor="accent1"/>
          <w:lang w:val="ru-RU"/>
        </w:rPr>
        <w:t>: Артхаус_типографская</w:t>
      </w:r>
    </w:p>
    <w:p w14:paraId="34C57B66" w14:textId="77777777" w:rsidR="00C128CA" w:rsidRPr="004A2B6E" w:rsidRDefault="00C128CA" w:rsidP="00C128CA">
      <w:pPr>
        <w:ind w:left="720"/>
        <w:rPr>
          <w:color w:val="5B9BD5" w:themeColor="accent1"/>
          <w:lang w:val="ru-RU"/>
        </w:rPr>
      </w:pPr>
      <w:r w:rsidRPr="004A2B6E">
        <w:rPr>
          <w:color w:val="5B9BD5" w:themeColor="accent1"/>
          <w:lang w:val="ru-RU"/>
        </w:rPr>
        <w:t>номер телефона: +7 987 290 48 90</w:t>
      </w:r>
    </w:p>
    <w:p w14:paraId="20A9575E" w14:textId="7203ED02" w:rsidR="00C128CA" w:rsidRPr="00C669E4" w:rsidRDefault="00C128CA" w:rsidP="00C669E4">
      <w:pPr>
        <w:ind w:left="1440" w:hanging="720"/>
        <w:rPr>
          <w:color w:val="5B9BD5" w:themeColor="accent1"/>
        </w:rPr>
      </w:pPr>
      <w:r w:rsidRPr="004A2B6E">
        <w:rPr>
          <w:color w:val="5B9BD5" w:themeColor="accent1"/>
          <w:lang w:val="ru-RU"/>
        </w:rPr>
        <w:t>адрес: г. Казань, ул. Девятаева 15, 3 этаж</w:t>
      </w:r>
      <w:proofErr w:type="gramStart"/>
      <w:r w:rsidRPr="004A2B6E">
        <w:rPr>
          <w:color w:val="5B9BD5" w:themeColor="accent1"/>
          <w:lang w:val="ru-RU"/>
        </w:rPr>
        <w:t>.</w:t>
      </w:r>
      <w:proofErr w:type="gramEnd"/>
      <w:r w:rsidRPr="004A2B6E">
        <w:rPr>
          <w:color w:val="5B9BD5" w:themeColor="accent1"/>
          <w:lang w:val="ru-RU"/>
        </w:rPr>
        <w:t xml:space="preserve"> </w:t>
      </w:r>
      <w:proofErr w:type="gramStart"/>
      <w:r w:rsidRPr="004A2B6E">
        <w:rPr>
          <w:color w:val="5B9BD5" w:themeColor="accent1"/>
          <w:lang w:val="ru-RU"/>
        </w:rPr>
        <w:t>р</w:t>
      </w:r>
      <w:proofErr w:type="gramEnd"/>
      <w:r w:rsidRPr="004A2B6E">
        <w:rPr>
          <w:color w:val="5B9BD5" w:themeColor="accent1"/>
          <w:lang w:val="ru-RU"/>
        </w:rPr>
        <w:t>еспублика татарстан. Российская</w:t>
      </w:r>
      <w:r w:rsidRPr="00556819">
        <w:rPr>
          <w:color w:val="5B9BD5" w:themeColor="accent1"/>
          <w:lang w:val="en-US"/>
        </w:rPr>
        <w:t xml:space="preserve"> </w:t>
      </w:r>
      <w:r w:rsidRPr="004A2B6E">
        <w:rPr>
          <w:color w:val="5B9BD5" w:themeColor="accent1"/>
          <w:lang w:val="ru-RU"/>
        </w:rPr>
        <w:t>Федерация</w:t>
      </w:r>
      <w:r w:rsidRPr="00556819">
        <w:rPr>
          <w:color w:val="5B9BD5" w:themeColor="accent1"/>
          <w:lang w:val="en-US"/>
        </w:rPr>
        <w:t xml:space="preserve">. </w:t>
      </w:r>
      <w:r w:rsidRPr="00495958">
        <w:rPr>
          <w:color w:val="5B9BD5" w:themeColor="accent1"/>
        </w:rPr>
        <w:t>420108</w:t>
      </w:r>
    </w:p>
    <w:bookmarkEnd w:id="0"/>
    <w:bookmarkEnd w:id="1"/>
    <w:bookmarkEnd w:id="3"/>
    <w:bookmarkEnd w:id="4"/>
    <w:p w14:paraId="26F92235" w14:textId="6EC6756F" w:rsidR="00C128CA" w:rsidRDefault="00C128CA" w:rsidP="00C128CA">
      <w:pPr>
        <w:pStyle w:val="10"/>
      </w:pPr>
      <w:r>
        <w:lastRenderedPageBreak/>
        <w:t>Appendix 1.1 — Brochure Text</w:t>
      </w:r>
    </w:p>
    <w:p w14:paraId="3EA20CAB"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739C8C93" w14:textId="3D2C37D4" w:rsidR="00F41AD0" w:rsidRPr="00425370" w:rsidRDefault="00F41AD0" w:rsidP="00F41AD0">
      <w:pPr>
        <w:rPr>
          <w:color w:val="FF0000"/>
        </w:rPr>
      </w:pPr>
      <w:r w:rsidRPr="00C669E4">
        <w:rPr>
          <w:b/>
          <w:color w:val="FF0000"/>
        </w:rPr>
        <w:t>Nota:</w:t>
      </w:r>
      <w:r w:rsidRPr="00425370">
        <w:rPr>
          <w:color w:val="FF0000"/>
        </w:rPr>
        <w:t xml:space="preserve"> O texto a ser incluído </w:t>
      </w:r>
      <w:r w:rsidR="00D331A6">
        <w:rPr>
          <w:color w:val="FF0000"/>
        </w:rPr>
        <w:t xml:space="preserve">no </w:t>
      </w:r>
      <w:proofErr w:type="gramStart"/>
      <w:r w:rsidR="00D331A6">
        <w:rPr>
          <w:color w:val="FF0000"/>
        </w:rPr>
        <w:t xml:space="preserve">livreto </w:t>
      </w:r>
      <w:r w:rsidRPr="00425370">
        <w:rPr>
          <w:color w:val="FF0000"/>
        </w:rPr>
        <w:t xml:space="preserve"> é</w:t>
      </w:r>
      <w:proofErr w:type="gramEnd"/>
      <w:r w:rsidRPr="00425370">
        <w:rPr>
          <w:color w:val="FF0000"/>
        </w:rPr>
        <w:t xml:space="preserve"> de </w:t>
      </w:r>
      <w:r w:rsidRPr="00C669E4">
        <w:rPr>
          <w:b/>
          <w:color w:val="2E74B5" w:themeColor="accent1" w:themeShade="BF"/>
        </w:rPr>
        <w:t>cor azul</w:t>
      </w:r>
    </w:p>
    <w:p w14:paraId="58273802" w14:textId="6DC706B9" w:rsidR="00F41AD0" w:rsidRDefault="00F41AD0" w:rsidP="00C128CA">
      <w:r w:rsidRPr="00425370">
        <w:rPr>
          <w:color w:val="FF0000"/>
        </w:rPr>
        <w:t xml:space="preserve">         O texto em preto não deve ser incluído (são instruções)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af2"/>
        <w:ind w:left="360"/>
        <w:rPr>
          <w:color w:val="5B9BD5" w:themeColor="accent1"/>
        </w:rPr>
      </w:pPr>
      <w:r w:rsidRPr="003B473A">
        <w:rPr>
          <w:color w:val="5B9BD5" w:themeColor="accent1"/>
        </w:rPr>
        <w:t>Letterpress &amp; Paper</w:t>
      </w:r>
    </w:p>
    <w:p w14:paraId="08D27878" w14:textId="77777777" w:rsidR="00C128CA" w:rsidRDefault="00C128CA" w:rsidP="00C128CA">
      <w:pPr>
        <w:pStyle w:val="af2"/>
        <w:ind w:left="360"/>
        <w:rPr>
          <w:color w:val="5B9BD5" w:themeColor="accent1"/>
        </w:rPr>
      </w:pPr>
      <w:r w:rsidRPr="003B473A">
        <w:rPr>
          <w:color w:val="5B9BD5" w:themeColor="accent1"/>
        </w:rPr>
        <w:t>Типографская &amp; бумага</w:t>
      </w:r>
    </w:p>
    <w:p w14:paraId="0D64492C" w14:textId="77777777" w:rsidR="00C128CA" w:rsidRDefault="00C128CA" w:rsidP="00C128CA">
      <w:pPr>
        <w:pStyle w:val="SubHeadersBodyBold12ptbefore"/>
      </w:pPr>
      <w:r>
        <w:t>Master Pages</w:t>
      </w:r>
    </w:p>
    <w:p w14:paraId="5B57CB97" w14:textId="77777777" w:rsidR="00C128CA" w:rsidRDefault="00C128CA" w:rsidP="00C128CA">
      <w:pPr>
        <w:pStyle w:val="af2"/>
        <w:numPr>
          <w:ilvl w:val="0"/>
          <w:numId w:val="24"/>
        </w:numPr>
      </w:pPr>
      <w:r>
        <w:t xml:space="preserve">page numbers </w:t>
      </w:r>
    </w:p>
    <w:p w14:paraId="522A38F2" w14:textId="77777777" w:rsidR="00C128CA" w:rsidRDefault="00C128CA" w:rsidP="00C128CA">
      <w:pPr>
        <w:pStyle w:val="af2"/>
        <w:numPr>
          <w:ilvl w:val="0"/>
          <w:numId w:val="24"/>
        </w:numPr>
      </w:pPr>
      <w:r>
        <w:t xml:space="preserve">footer: </w:t>
      </w:r>
    </w:p>
    <w:p w14:paraId="38D774A1" w14:textId="77777777" w:rsidR="00C128CA" w:rsidRPr="00C420AB" w:rsidRDefault="00C128CA" w:rsidP="00C128CA">
      <w:pPr>
        <w:pStyle w:val="af2"/>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af2"/>
        <w:rPr>
          <w:color w:val="5B9BD5" w:themeColor="accent1"/>
        </w:rPr>
      </w:pPr>
      <w:proofErr w:type="gramStart"/>
      <w:r w:rsidRPr="00C420AB">
        <w:rPr>
          <w:color w:val="5B9BD5" w:themeColor="accent1"/>
        </w:rPr>
        <w:t>дом</w:t>
      </w:r>
      <w:proofErr w:type="gramEnd"/>
      <w:r w:rsidRPr="00C420AB">
        <w:rPr>
          <w:color w:val="5B9BD5" w:themeColor="accent1"/>
        </w:rPr>
        <w:t xml:space="preserve"> искусства Типографская &amp; бумага</w:t>
      </w:r>
    </w:p>
    <w:p w14:paraId="32CE4A0D" w14:textId="77777777" w:rsidR="00C128CA" w:rsidRDefault="00C128CA" w:rsidP="00C128CA">
      <w:pPr>
        <w:pStyle w:val="SubHeadersBodyBold12ptbefore"/>
      </w:pPr>
      <w:r>
        <w:t>Page 3</w:t>
      </w:r>
    </w:p>
    <w:p w14:paraId="2EFB9D54" w14:textId="77777777" w:rsidR="00C128CA" w:rsidRPr="000B1F83" w:rsidRDefault="00C128CA" w:rsidP="00C128CA">
      <w:pPr>
        <w:ind w:left="360"/>
        <w:rPr>
          <w:color w:val="5B9BD5" w:themeColor="accent1"/>
          <w:sz w:val="19"/>
          <w:szCs w:val="19"/>
        </w:rPr>
      </w:pPr>
      <w:r w:rsidRPr="000B1F83">
        <w:rPr>
          <w:color w:val="5B9BD5" w:themeColor="accent1"/>
          <w:sz w:val="19"/>
          <w:szCs w:val="19"/>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Pr="000B1F83" w:rsidRDefault="00C128CA" w:rsidP="00C128CA">
      <w:pPr>
        <w:ind w:left="360"/>
        <w:rPr>
          <w:color w:val="5B9BD5" w:themeColor="accent1"/>
          <w:sz w:val="19"/>
          <w:szCs w:val="19"/>
        </w:rPr>
      </w:pPr>
      <w:r w:rsidRPr="000B1F83">
        <w:rPr>
          <w:color w:val="5B9BD5" w:themeColor="accent1"/>
          <w:sz w:val="19"/>
          <w:szCs w:val="19"/>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дом искусства Типографская &amp; бумага - это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 xml:space="preserve">Мы </w:t>
      </w:r>
      <w:proofErr w:type="gramStart"/>
      <w:r w:rsidRPr="000B1F83">
        <w:rPr>
          <w:color w:val="5B9BD5" w:themeColor="accent1"/>
          <w:sz w:val="19"/>
          <w:szCs w:val="19"/>
          <w:lang w:val="ru-RU"/>
        </w:rPr>
        <w:t xml:space="preserve">печатаем старомодным способом по уникальной технологии </w:t>
      </w:r>
      <w:r w:rsidRPr="000B1F83">
        <w:rPr>
          <w:color w:val="5B9BD5" w:themeColor="accent1"/>
          <w:sz w:val="19"/>
          <w:szCs w:val="19"/>
        </w:rPr>
        <w:t>letterpress</w:t>
      </w:r>
      <w:r w:rsidRPr="000B1F83">
        <w:rPr>
          <w:color w:val="5B9BD5" w:themeColor="accent1"/>
          <w:sz w:val="19"/>
          <w:szCs w:val="19"/>
          <w:lang w:val="ru-RU"/>
        </w:rPr>
        <w:t xml:space="preserve"> используя</w:t>
      </w:r>
      <w:proofErr w:type="gramEnd"/>
      <w:r w:rsidRPr="000B1F83">
        <w:rPr>
          <w:color w:val="5B9BD5" w:themeColor="accent1"/>
          <w:sz w:val="19"/>
          <w:szCs w:val="19"/>
          <w:lang w:val="ru-RU"/>
        </w:rPr>
        <w:t xml:space="preserve">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0B1F83" w:rsidRDefault="00C128CA" w:rsidP="00C128CA">
      <w:pPr>
        <w:ind w:left="360"/>
        <w:rPr>
          <w:color w:val="5B9BD5" w:themeColor="accent1"/>
          <w:sz w:val="19"/>
          <w:szCs w:val="19"/>
        </w:rPr>
      </w:pPr>
      <w:r w:rsidRPr="000B1F83">
        <w:rPr>
          <w:color w:val="5B9BD5" w:themeColor="accent1"/>
          <w:sz w:val="19"/>
          <w:szCs w:val="19"/>
        </w:rPr>
        <w:t>When creating our work, we are very serious about design, the little things and our own style of work. It is this powerful combination — design and letterpress that make our products sophisticated, refined and inspired. </w:t>
      </w:r>
    </w:p>
    <w:p w14:paraId="1C6770C9" w14:textId="77777777" w:rsidR="00C128CA" w:rsidRPr="000B1F83" w:rsidRDefault="00C128CA" w:rsidP="00C128CA">
      <w:pPr>
        <w:ind w:left="360"/>
        <w:rPr>
          <w:color w:val="5B9BD5" w:themeColor="accent1"/>
          <w:sz w:val="19"/>
          <w:szCs w:val="19"/>
        </w:rPr>
      </w:pPr>
      <w:r w:rsidRPr="000B1F83">
        <w:rPr>
          <w:color w:val="5B9BD5" w:themeColor="accent1"/>
          <w:sz w:val="19"/>
          <w:szCs w:val="19"/>
        </w:rPr>
        <w:t>Our range includes postcards, invitations, gift tags, designer envelopes, hand-made paper, books of love and fidelity, wax stamps and accessories for them.</w:t>
      </w:r>
    </w:p>
    <w:p w14:paraId="475E92E8" w14:textId="77777777" w:rsidR="00C128CA" w:rsidRPr="000B1F83" w:rsidRDefault="00C128CA" w:rsidP="00C128CA">
      <w:pPr>
        <w:ind w:left="360"/>
        <w:rPr>
          <w:color w:val="5B9BD5" w:themeColor="accent1"/>
          <w:sz w:val="19"/>
          <w:szCs w:val="19"/>
        </w:rPr>
      </w:pPr>
      <w:r w:rsidRPr="000B1F83">
        <w:rPr>
          <w:color w:val="5B9BD5" w:themeColor="accent1"/>
          <w:sz w:val="19"/>
          <w:szCs w:val="19"/>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Pr="000B1F83" w:rsidRDefault="00C128CA" w:rsidP="00C128CA">
      <w:pPr>
        <w:ind w:left="360"/>
        <w:rPr>
          <w:color w:val="5B9BD5" w:themeColor="accent1"/>
          <w:sz w:val="19"/>
          <w:szCs w:val="19"/>
        </w:rPr>
      </w:pPr>
      <w:r w:rsidRPr="000B1F83">
        <w:rPr>
          <w:color w:val="5B9BD5" w:themeColor="accent1"/>
          <w:sz w:val="19"/>
          <w:szCs w:val="19"/>
        </w:rPr>
        <w:t xml:space="preserve">Today we work not only in </w:t>
      </w:r>
      <w:proofErr w:type="gramStart"/>
      <w:r w:rsidRPr="000B1F83">
        <w:rPr>
          <w:color w:val="5B9BD5" w:themeColor="accent1"/>
          <w:sz w:val="19"/>
          <w:szCs w:val="19"/>
        </w:rPr>
        <w:t>Russia,</w:t>
      </w:r>
      <w:proofErr w:type="gramEnd"/>
      <w:r w:rsidRPr="000B1F83">
        <w:rPr>
          <w:color w:val="5B9BD5" w:themeColor="accent1"/>
          <w:sz w:val="19"/>
          <w:szCs w:val="19"/>
        </w:rPr>
        <w:t xml:space="preserve"> we were highly appreciated by wedding agencies and designers from Italy, Georgia, Holland, England and Switzerland. We are sure that the list of countries will only expand, and our professionalism will grow.</w:t>
      </w:r>
    </w:p>
    <w:p w14:paraId="535E5BA5"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lastRenderedPageBreak/>
        <w:t xml:space="preserve">Сегодня мы работаем не только в России, нас высоко оценили свадебные агенства и дизайнеры из Италии, Грузии, Голландии, Англии и Швейцарии. </w:t>
      </w:r>
      <w:proofErr w:type="gramStart"/>
      <w:r w:rsidRPr="000B1F83">
        <w:rPr>
          <w:color w:val="5B9BD5" w:themeColor="accent1"/>
          <w:sz w:val="19"/>
          <w:szCs w:val="19"/>
          <w:lang w:val="ru-RU"/>
        </w:rPr>
        <w:t>Уверены</w:t>
      </w:r>
      <w:proofErr w:type="gramEnd"/>
      <w:r w:rsidRPr="000B1F83">
        <w:rPr>
          <w:color w:val="5B9BD5" w:themeColor="accent1"/>
          <w:sz w:val="19"/>
          <w:szCs w:val="19"/>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0B1F83" w:rsidRDefault="00C128CA" w:rsidP="00C128CA">
      <w:pPr>
        <w:ind w:left="360"/>
        <w:rPr>
          <w:color w:val="5B9BD5" w:themeColor="accent1"/>
          <w:sz w:val="19"/>
          <w:szCs w:val="19"/>
        </w:rPr>
      </w:pPr>
      <w:r w:rsidRPr="000B1F83">
        <w:rPr>
          <w:color w:val="5B9BD5" w:themeColor="accent1"/>
          <w:sz w:val="19"/>
          <w:szCs w:val="19"/>
        </w:rPr>
        <w:t>Letterpress,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Pr="000B1F83" w:rsidRDefault="00C128CA" w:rsidP="00C128CA">
      <w:pPr>
        <w:ind w:left="360"/>
        <w:rPr>
          <w:color w:val="5B9BD5" w:themeColor="accent1"/>
          <w:sz w:val="19"/>
          <w:szCs w:val="19"/>
        </w:rPr>
      </w:pPr>
      <w:r w:rsidRPr="000B1F83">
        <w:rPr>
          <w:color w:val="5B9BD5" w:themeColor="accent1"/>
          <w:sz w:val="19"/>
          <w:szCs w:val="19"/>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0B1F83" w:rsidRDefault="00C128CA" w:rsidP="00C128CA">
      <w:pPr>
        <w:ind w:left="360"/>
        <w:rPr>
          <w:color w:val="5B9BD5" w:themeColor="accent1"/>
          <w:sz w:val="19"/>
          <w:szCs w:val="19"/>
        </w:rPr>
      </w:pPr>
      <w:r w:rsidRPr="000B1F83">
        <w:rPr>
          <w:color w:val="5B9BD5" w:themeColor="accent1"/>
          <w:sz w:val="19"/>
          <w:szCs w:val="19"/>
        </w:rPr>
        <w:t>Unfortunately, with the advent of modern automated printing machines, this type of unique printing began to disappear.</w:t>
      </w:r>
    </w:p>
    <w:p w14:paraId="259A8246" w14:textId="77777777" w:rsidR="00C128CA" w:rsidRPr="000B1F83" w:rsidRDefault="00C128CA" w:rsidP="00C128CA">
      <w:pPr>
        <w:ind w:left="360"/>
        <w:rPr>
          <w:color w:val="5B9BD5" w:themeColor="accent1"/>
          <w:sz w:val="19"/>
          <w:szCs w:val="19"/>
        </w:rPr>
      </w:pPr>
      <w:r w:rsidRPr="000B1F83">
        <w:rPr>
          <w:color w:val="5B9BD5" w:themeColor="accent1"/>
          <w:sz w:val="19"/>
          <w:szCs w:val="19"/>
        </w:rPr>
        <w:t xml:space="preserve">At Art House Letterpress &amp; Paper, we are the custodians of the knowledge of this craft, the knowledge that we bit by bit restored and gathered around the world to master this skill. </w:t>
      </w:r>
    </w:p>
    <w:p w14:paraId="33847D30" w14:textId="77777777" w:rsidR="00C128CA" w:rsidRPr="000B1F83" w:rsidRDefault="00C128CA" w:rsidP="00C128CA">
      <w:pPr>
        <w:ind w:left="360"/>
        <w:rPr>
          <w:color w:val="5B9BD5" w:themeColor="accent1"/>
          <w:sz w:val="19"/>
          <w:szCs w:val="19"/>
        </w:rPr>
      </w:pPr>
      <w:r w:rsidRPr="000B1F83">
        <w:rPr>
          <w:color w:val="5B9BD5" w:themeColor="accent1"/>
          <w:sz w:val="19"/>
          <w:szCs w:val="19"/>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 xml:space="preserve">Типографская или как принято говорить у нас в России высокая печать - это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w:t>
      </w:r>
      <w:proofErr w:type="gramStart"/>
      <w:r w:rsidRPr="000B1F83">
        <w:rPr>
          <w:color w:val="5B9BD5" w:themeColor="accent1"/>
          <w:sz w:val="19"/>
          <w:szCs w:val="19"/>
          <w:lang w:val="ru-RU"/>
        </w:rPr>
        <w:t>к</w:t>
      </w:r>
      <w:proofErr w:type="gramEnd"/>
      <w:r w:rsidRPr="000B1F83">
        <w:rPr>
          <w:color w:val="5B9BD5" w:themeColor="accent1"/>
          <w:sz w:val="19"/>
          <w:szCs w:val="19"/>
          <w:lang w:val="ru-RU"/>
        </w:rPr>
        <w:t xml:space="preserve"> тактильному.</w:t>
      </w:r>
    </w:p>
    <w:p w14:paraId="71EEB259"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 xml:space="preserve">Высокая печать - самая ранняя форма печатного языка с тысячелетней историей, которую использовал первооткрыватель книжной печати Гутенберг, что и повлияло на дальнейшее развитие ремесла. К </w:t>
      </w:r>
      <w:proofErr w:type="gramStart"/>
      <w:r w:rsidRPr="000B1F83">
        <w:rPr>
          <w:color w:val="5B9BD5" w:themeColor="accent1"/>
          <w:sz w:val="19"/>
          <w:szCs w:val="19"/>
          <w:lang w:val="ru-RU"/>
        </w:rPr>
        <w:t>сожалению</w:t>
      </w:r>
      <w:proofErr w:type="gramEnd"/>
      <w:r w:rsidRPr="000B1F83">
        <w:rPr>
          <w:color w:val="5B9BD5" w:themeColor="accent1"/>
          <w:sz w:val="19"/>
          <w:szCs w:val="19"/>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что бы овладеть данным мастерством. </w:t>
      </w:r>
    </w:p>
    <w:p w14:paraId="58C31415" w14:textId="77777777" w:rsidR="00C128CA" w:rsidRPr="000B1F83" w:rsidRDefault="00C128CA" w:rsidP="00C128CA">
      <w:pPr>
        <w:ind w:left="360"/>
        <w:rPr>
          <w:color w:val="5B9BD5" w:themeColor="accent1"/>
          <w:sz w:val="19"/>
          <w:szCs w:val="19"/>
          <w:lang w:val="ru-RU"/>
        </w:rPr>
      </w:pPr>
      <w:r w:rsidRPr="000B1F83">
        <w:rPr>
          <w:color w:val="5B9BD5" w:themeColor="accent1"/>
          <w:sz w:val="19"/>
          <w:szCs w:val="19"/>
          <w:lang w:val="ru-RU"/>
        </w:rPr>
        <w:t xml:space="preserve">Тяжелые печатные прессы для нас не просто машины - это наши помощники, коллеги и друзья. </w:t>
      </w:r>
      <w:proofErr w:type="gramStart"/>
      <w:r w:rsidRPr="000B1F83">
        <w:rPr>
          <w:color w:val="5B9BD5" w:themeColor="accent1"/>
          <w:sz w:val="19"/>
          <w:szCs w:val="19"/>
          <w:lang w:val="ru-RU"/>
        </w:rPr>
        <w:t>Так</w:t>
      </w:r>
      <w:proofErr w:type="gramEnd"/>
      <w:r w:rsidRPr="000B1F83">
        <w:rPr>
          <w:color w:val="5B9BD5" w:themeColor="accent1"/>
          <w:sz w:val="19"/>
          <w:szCs w:val="19"/>
          <w:lang w:val="ru-RU"/>
        </w:rPr>
        <w:t xml:space="preserve"> например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proofErr w:type="gramStart"/>
      <w:r w:rsidRPr="00495958">
        <w:rPr>
          <w:color w:val="5B9BD5" w:themeColor="accent1"/>
        </w:rPr>
        <w:t>arthouse-letterpress.ru</w:t>
      </w:r>
      <w:proofErr w:type="gramEnd"/>
    </w:p>
    <w:p w14:paraId="0FEEED24" w14:textId="77777777" w:rsidR="00C128CA" w:rsidRDefault="00C128CA" w:rsidP="00C128CA">
      <w:pPr>
        <w:ind w:left="360"/>
        <w:rPr>
          <w:color w:val="5B9BD5" w:themeColor="accent1"/>
        </w:rPr>
      </w:pPr>
      <w:proofErr w:type="gramStart"/>
      <w:r w:rsidRPr="00495958">
        <w:rPr>
          <w:color w:val="5B9BD5" w:themeColor="accent1"/>
        </w:rPr>
        <w:t>arthouse-letterpress.</w:t>
      </w:r>
      <w:r>
        <w:rPr>
          <w:color w:val="5B9BD5" w:themeColor="accent1"/>
        </w:rPr>
        <w:t>en</w:t>
      </w:r>
      <w:proofErr w:type="gramEnd"/>
    </w:p>
    <w:p w14:paraId="5C0C318D" w14:textId="77777777" w:rsidR="00C128CA" w:rsidRDefault="00C128CA" w:rsidP="00C128CA">
      <w:pPr>
        <w:ind w:left="360"/>
        <w:rPr>
          <w:color w:val="5B9BD5" w:themeColor="accent1"/>
        </w:rPr>
      </w:pPr>
    </w:p>
    <w:p w14:paraId="5AD5E642" w14:textId="77777777" w:rsidR="00C128CA" w:rsidRDefault="00EF6D66" w:rsidP="00C128CA">
      <w:pPr>
        <w:ind w:left="360"/>
        <w:rPr>
          <w:color w:val="5B9BD5" w:themeColor="accent1"/>
        </w:rPr>
      </w:pPr>
      <w:hyperlink r:id="rId19" w:history="1">
        <w:r w:rsidR="00C128CA" w:rsidRPr="00AC0C2B">
          <w:rPr>
            <w:rStyle w:val="ae"/>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D13B73" w:rsidRDefault="00C128CA" w:rsidP="00C128CA">
      <w:pPr>
        <w:ind w:left="360"/>
        <w:rPr>
          <w:color w:val="5B9BD5" w:themeColor="accent1"/>
          <w:lang w:val="ru-RU"/>
        </w:rPr>
      </w:pPr>
      <w:r w:rsidRPr="00495958">
        <w:rPr>
          <w:color w:val="5B9BD5" w:themeColor="accent1"/>
        </w:rPr>
        <w:t xml:space="preserve">Devyataeva Street, 15. </w:t>
      </w:r>
      <w:proofErr w:type="gramStart"/>
      <w:r w:rsidRPr="00495958">
        <w:rPr>
          <w:color w:val="5B9BD5" w:themeColor="accent1"/>
        </w:rPr>
        <w:t>Kazan, Republic of Tatarstan.</w:t>
      </w:r>
      <w:proofErr w:type="gramEnd"/>
      <w:r w:rsidRPr="00495958">
        <w:rPr>
          <w:color w:val="5B9BD5" w:themeColor="accent1"/>
        </w:rPr>
        <w:t xml:space="preserve"> Russian</w:t>
      </w:r>
      <w:r w:rsidRPr="00D13B73">
        <w:rPr>
          <w:color w:val="5B9BD5" w:themeColor="accent1"/>
          <w:lang w:val="ru-RU"/>
        </w:rPr>
        <w:t xml:space="preserve"> </w:t>
      </w:r>
      <w:r w:rsidRPr="00495958">
        <w:rPr>
          <w:color w:val="5B9BD5" w:themeColor="accent1"/>
        </w:rPr>
        <w:t>Federation</w:t>
      </w:r>
      <w:r w:rsidRPr="00D13B73">
        <w:rPr>
          <w:color w:val="5B9BD5" w:themeColor="accent1"/>
          <w:lang w:val="ru-RU"/>
        </w:rPr>
        <w:t>. 420108</w:t>
      </w:r>
    </w:p>
    <w:p w14:paraId="780D3F42" w14:textId="77777777" w:rsidR="00C128CA" w:rsidRPr="00495958" w:rsidRDefault="00C128CA" w:rsidP="00C128CA">
      <w:pPr>
        <w:ind w:left="360"/>
        <w:rPr>
          <w:color w:val="5B9BD5" w:themeColor="accent1"/>
        </w:rPr>
      </w:pPr>
      <w:r w:rsidRPr="00556819">
        <w:rPr>
          <w:color w:val="5B9BD5" w:themeColor="accent1"/>
          <w:lang w:val="ru-RU"/>
        </w:rPr>
        <w:t>г. Казань, ул. Девятаева 15, 3 этаж</w:t>
      </w:r>
      <w:proofErr w:type="gramStart"/>
      <w:r w:rsidRPr="00556819">
        <w:rPr>
          <w:color w:val="5B9BD5" w:themeColor="accent1"/>
          <w:lang w:val="ru-RU"/>
        </w:rPr>
        <w:t>.</w:t>
      </w:r>
      <w:proofErr w:type="gramEnd"/>
      <w:r w:rsidRPr="00556819">
        <w:rPr>
          <w:color w:val="5B9BD5" w:themeColor="accent1"/>
          <w:lang w:val="ru-RU"/>
        </w:rPr>
        <w:t xml:space="preserve"> </w:t>
      </w:r>
      <w:proofErr w:type="gramStart"/>
      <w:r w:rsidRPr="00556819">
        <w:rPr>
          <w:color w:val="5B9BD5" w:themeColor="accent1"/>
          <w:lang w:val="ru-RU"/>
        </w:rPr>
        <w:t>р</w:t>
      </w:r>
      <w:proofErr w:type="gramEnd"/>
      <w:r w:rsidRPr="00556819">
        <w:rPr>
          <w:color w:val="5B9BD5" w:themeColor="accent1"/>
          <w:lang w:val="ru-RU"/>
        </w:rPr>
        <w:t xml:space="preserve">еспублика татарстан. </w:t>
      </w:r>
      <w:r w:rsidRPr="00495958">
        <w:rPr>
          <w:color w:val="5B9BD5" w:themeColor="accent1"/>
        </w:rPr>
        <w:t>Российская Федерация. 420108</w:t>
      </w:r>
    </w:p>
    <w:p w14:paraId="2F40CFCC" w14:textId="77777777" w:rsidR="00C128CA" w:rsidRDefault="00C128CA" w:rsidP="00C128CA">
      <w:pPr>
        <w:ind w:left="360"/>
        <w:rPr>
          <w:color w:val="5B9BD5" w:themeColor="accent1"/>
        </w:rPr>
      </w:pPr>
    </w:p>
    <w:p w14:paraId="647092A9" w14:textId="77777777" w:rsidR="00C128CA" w:rsidRDefault="00C128CA" w:rsidP="00C128CA">
      <w:pPr>
        <w:ind w:left="360"/>
        <w:rPr>
          <w:color w:val="5B9BD5" w:themeColor="accent1"/>
        </w:rPr>
      </w:pPr>
      <w:r>
        <w:rPr>
          <w:color w:val="5B9BD5" w:themeColor="accent1"/>
        </w:rPr>
        <w:t xml:space="preserve">Follow </w:t>
      </w:r>
      <w:proofErr w:type="gramStart"/>
      <w:r>
        <w:rPr>
          <w:color w:val="5B9BD5" w:themeColor="accent1"/>
        </w:rPr>
        <w:t>Us</w:t>
      </w:r>
      <w:proofErr w:type="gramEnd"/>
      <w:r>
        <w:rPr>
          <w:color w:val="5B9BD5" w:themeColor="accent1"/>
        </w:rPr>
        <w:t xml:space="preserve"> — </w:t>
      </w:r>
      <w:r w:rsidRPr="00A03454">
        <w:rPr>
          <w:color w:val="5B9BD5" w:themeColor="accent1"/>
        </w:rPr>
        <w:t>СЛЕДИТЕ ЗА НАМИ</w:t>
      </w:r>
      <w:r>
        <w:rPr>
          <w:color w:val="5B9BD5" w:themeColor="accent1"/>
        </w:rPr>
        <w:t xml:space="preserve">: </w:t>
      </w:r>
      <w:r w:rsidRPr="00495958">
        <w:rPr>
          <w:color w:val="5B9BD5" w:themeColor="accent1"/>
        </w:rPr>
        <w:t>arthouse_letterpress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w:t>
      </w:r>
      <w:proofErr w:type="gramStart"/>
      <w:r w:rsidRPr="001B14C5">
        <w:rPr>
          <w:color w:val="5B9BD5" w:themeColor="accent1"/>
        </w:rPr>
        <w:t>us,</w:t>
      </w:r>
      <w:proofErr w:type="gramEnd"/>
      <w:r w:rsidRPr="001B14C5">
        <w:rPr>
          <w:color w:val="5B9BD5" w:themeColor="accent1"/>
        </w:rPr>
        <w:t xml:space="preserve"> we continue our philosophy in our Instagram account. </w:t>
      </w:r>
    </w:p>
    <w:p w14:paraId="08CBEA9A" w14:textId="77777777" w:rsidR="00C128CA" w:rsidRPr="004A2B6E" w:rsidRDefault="00C128CA" w:rsidP="00C128CA">
      <w:pPr>
        <w:ind w:left="360"/>
        <w:rPr>
          <w:color w:val="5B9BD5" w:themeColor="accent1"/>
          <w:lang w:val="ru-RU"/>
        </w:rPr>
      </w:pPr>
      <w:r w:rsidRPr="004A2B6E">
        <w:rPr>
          <w:color w:val="5B9BD5" w:themeColor="accent1"/>
          <w:lang w:val="ru-RU"/>
        </w:rPr>
        <w:t xml:space="preserve">Для нас очень важна эстетика и простота, свою философию мы продолжаем в </w:t>
      </w:r>
      <w:proofErr w:type="gramStart"/>
      <w:r w:rsidRPr="004A2B6E">
        <w:rPr>
          <w:color w:val="5B9BD5" w:themeColor="accent1"/>
          <w:lang w:val="ru-RU"/>
        </w:rPr>
        <w:t>нашем</w:t>
      </w:r>
      <w:proofErr w:type="gramEnd"/>
      <w:r w:rsidRPr="004A2B6E">
        <w:rPr>
          <w:color w:val="5B9BD5" w:themeColor="accent1"/>
          <w:lang w:val="ru-RU"/>
        </w:rPr>
        <w:t xml:space="preserve"> аккаунте в </w:t>
      </w:r>
      <w:r w:rsidRPr="00A03454">
        <w:rPr>
          <w:color w:val="5B9BD5" w:themeColor="accent1"/>
        </w:rPr>
        <w:t>Instagram</w:t>
      </w:r>
      <w:r w:rsidRPr="004A2B6E">
        <w:rPr>
          <w:color w:val="5B9BD5" w:themeColor="accent1"/>
          <w:lang w:val="ru-RU"/>
        </w:rPr>
        <w:t xml:space="preserve">. </w:t>
      </w:r>
    </w:p>
    <w:p w14:paraId="11F3CD18" w14:textId="77777777" w:rsidR="00C128CA" w:rsidRPr="004A2B6E" w:rsidRDefault="00C128CA" w:rsidP="00C128CA">
      <w:pPr>
        <w:rPr>
          <w:lang w:val="ru-RU"/>
        </w:rPr>
      </w:pPr>
    </w:p>
    <w:p w14:paraId="3DA2A42B" w14:textId="77777777" w:rsidR="002A23FA" w:rsidRPr="004A2B6E" w:rsidRDefault="002A23FA" w:rsidP="00A7471B">
      <w:pPr>
        <w:rPr>
          <w:lang w:val="ru-RU"/>
        </w:rPr>
      </w:pPr>
    </w:p>
    <w:sectPr w:rsidR="002A23FA" w:rsidRPr="004A2B6E"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9CD7A54" w14:textId="77777777" w:rsidR="00EF6D66" w:rsidRDefault="00EF6D66" w:rsidP="0016367F">
      <w:r>
        <w:separator/>
      </w:r>
    </w:p>
    <w:p w14:paraId="2ADAAFC6" w14:textId="77777777" w:rsidR="00EF6D66" w:rsidRDefault="00EF6D66" w:rsidP="0016367F"/>
    <w:p w14:paraId="22960ECE" w14:textId="77777777" w:rsidR="00EF6D66" w:rsidRDefault="00EF6D66" w:rsidP="0016367F"/>
    <w:p w14:paraId="71C2C070" w14:textId="77777777" w:rsidR="00EF6D66" w:rsidRDefault="00EF6D66" w:rsidP="0016367F"/>
    <w:p w14:paraId="575D6D17" w14:textId="77777777" w:rsidR="00EF6D66" w:rsidRDefault="00EF6D66" w:rsidP="0016367F"/>
    <w:p w14:paraId="362EF47B" w14:textId="77777777" w:rsidR="00EF6D66" w:rsidRDefault="00EF6D66" w:rsidP="0016367F"/>
    <w:p w14:paraId="4265E674" w14:textId="77777777" w:rsidR="00EF6D66" w:rsidRDefault="00EF6D66" w:rsidP="0016367F"/>
    <w:p w14:paraId="5A46CCD3" w14:textId="77777777" w:rsidR="00EF6D66" w:rsidRDefault="00EF6D66" w:rsidP="00280421"/>
  </w:endnote>
  <w:endnote w:type="continuationSeparator" w:id="0">
    <w:p w14:paraId="724029CA" w14:textId="77777777" w:rsidR="00EF6D66" w:rsidRDefault="00EF6D66" w:rsidP="0016367F">
      <w:r>
        <w:continuationSeparator/>
      </w:r>
    </w:p>
    <w:p w14:paraId="22902D36" w14:textId="77777777" w:rsidR="00EF6D66" w:rsidRDefault="00EF6D66" w:rsidP="0016367F"/>
    <w:p w14:paraId="102329CA" w14:textId="77777777" w:rsidR="00EF6D66" w:rsidRDefault="00EF6D66" w:rsidP="0016367F"/>
    <w:p w14:paraId="3006F490" w14:textId="77777777" w:rsidR="00EF6D66" w:rsidRDefault="00EF6D66" w:rsidP="0016367F"/>
    <w:p w14:paraId="15E10B69" w14:textId="77777777" w:rsidR="00EF6D66" w:rsidRDefault="00EF6D66" w:rsidP="0016367F"/>
    <w:p w14:paraId="757F7F7A" w14:textId="77777777" w:rsidR="00EF6D66" w:rsidRDefault="00EF6D66" w:rsidP="0016367F"/>
    <w:p w14:paraId="374A5E56" w14:textId="77777777" w:rsidR="00EF6D66" w:rsidRDefault="00EF6D66" w:rsidP="0016367F"/>
    <w:p w14:paraId="3B11DC30" w14:textId="77777777" w:rsidR="00EF6D66" w:rsidRDefault="00EF6D66"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Frutiger LT Com 45 Light">
    <w:altName w:val="Corbel Light"/>
    <w:charset w:val="4D"/>
    <w:family w:val="swiss"/>
    <w:pitch w:val="variable"/>
    <w:sig w:usb0="00000001"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charset w:val="4D"/>
    <w:family w:val="swiss"/>
    <w:pitch w:val="variable"/>
    <w:sig w:usb0="8000002F" w:usb1="5000204A" w:usb2="00000000" w:usb3="00000000" w:csb0="0000009B" w:csb1="00000000"/>
  </w:font>
  <w:font w:name="Segoe UI">
    <w:altName w:val="Calibri"/>
    <w:panose1 w:val="020B0502040204020203"/>
    <w:charset w:val="CC"/>
    <w:family w:val="swiss"/>
    <w:pitch w:val="variable"/>
    <w:sig w:usb0="E4002EFF" w:usb1="C000E47F" w:usb2="00000009" w:usb3="00000000" w:csb0="000001FF" w:csb1="00000000"/>
  </w:font>
  <w:font w:name="Inria Serif">
    <w:altName w:val="Times New Roman"/>
    <w:panose1 w:val="00000000000000000000"/>
    <w:charset w:val="4D"/>
    <w:family w:val="auto"/>
    <w:notTrueType/>
    <w:pitch w:val="variable"/>
    <w:sig w:usb0="00000001"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B3E97" w:rsidRPr="00B96D60" w:rsidRDefault="00CB3E97" w:rsidP="0016367F">
          <w:pPr>
            <w:rPr>
              <w:sz w:val="16"/>
              <w:szCs w:val="16"/>
            </w:rPr>
          </w:pPr>
          <w:r w:rsidRPr="00B96D60">
            <w:rPr>
              <w:sz w:val="16"/>
              <w:szCs w:val="16"/>
            </w:rPr>
            <w:t>Date: 13.07.19</w:t>
          </w:r>
        </w:p>
        <w:p w14:paraId="53812AFB" w14:textId="7BE115CB" w:rsidR="00CB3E97" w:rsidRPr="00B96D60" w:rsidRDefault="00CB3E97" w:rsidP="005A2787">
          <w:pPr>
            <w:rPr>
              <w:sz w:val="16"/>
              <w:szCs w:val="16"/>
            </w:rPr>
          </w:pPr>
          <w:r w:rsidRPr="00B96D60">
            <w:rPr>
              <w:sz w:val="16"/>
              <w:szCs w:val="16"/>
            </w:rPr>
            <w:t>WSC2019_TP40_Day1_</w:t>
          </w:r>
          <w:r w:rsidR="005A2787">
            <w:rPr>
              <w:sz w:val="16"/>
              <w:szCs w:val="16"/>
            </w:rPr>
            <w:t>PT-BR</w:t>
          </w:r>
        </w:p>
      </w:tc>
      <w:tc>
        <w:tcPr>
          <w:tcW w:w="2410" w:type="dxa"/>
          <w:tcBorders>
            <w:top w:val="single" w:sz="48" w:space="0" w:color="003B5C"/>
            <w:left w:val="nil"/>
            <w:bottom w:val="nil"/>
            <w:right w:val="nil"/>
          </w:tcBorders>
          <w:vAlign w:val="center"/>
          <w:hideMark/>
        </w:tcPr>
        <w:p w14:paraId="2D67164B" w14:textId="2EA38D71" w:rsidR="00CB3E97" w:rsidRPr="00B96D60" w:rsidRDefault="00CB3E97" w:rsidP="0016367F">
          <w:pPr>
            <w:rPr>
              <w:sz w:val="16"/>
              <w:szCs w:val="16"/>
            </w:rPr>
          </w:pPr>
          <w:r w:rsidRPr="00B96D60">
            <w:rPr>
              <w:sz w:val="16"/>
              <w:szCs w:val="16"/>
            </w:rPr>
            <w:t xml:space="preserve">Version: </w:t>
          </w:r>
          <w:r w:rsidR="00C128CA">
            <w:rPr>
              <w:sz w:val="16"/>
              <w:szCs w:val="16"/>
            </w:rPr>
            <w:t>4</w:t>
          </w:r>
          <w:r w:rsidRPr="00B96D60">
            <w:rPr>
              <w:sz w:val="16"/>
              <w:szCs w:val="16"/>
            </w:rPr>
            <w:t xml:space="preserve">.0     </w:t>
          </w:r>
        </w:p>
        <w:p w14:paraId="3C424F4F" w14:textId="64C24484" w:rsidR="00CB3E97" w:rsidRPr="00B96D60" w:rsidRDefault="00CB3E97"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B96D60" w:rsidRDefault="00CB3E97"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00D13B73">
            <w:rPr>
              <w:noProof/>
              <w:sz w:val="16"/>
              <w:szCs w:val="16"/>
            </w:rPr>
            <w:t>4</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00D13B73">
            <w:rPr>
              <w:noProof/>
              <w:sz w:val="16"/>
              <w:szCs w:val="16"/>
            </w:rPr>
            <w:t>19</w:t>
          </w:r>
          <w:r w:rsidRPr="00B96D60">
            <w:rPr>
              <w:noProof/>
              <w:sz w:val="16"/>
              <w:szCs w:val="16"/>
            </w:rPr>
            <w:fldChar w:fldCharType="end"/>
          </w:r>
        </w:p>
      </w:tc>
    </w:tr>
  </w:tbl>
  <w:p w14:paraId="4DA6CA96" w14:textId="77777777" w:rsidR="00CB3E97" w:rsidRPr="00B96D60" w:rsidRDefault="00CB3E97" w:rsidP="0016367F">
    <w:pPr>
      <w:pStyle w:val="a9"/>
      <w:rPr>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67230A" w14:textId="005B1E84" w:rsidR="00CB3E97" w:rsidRPr="00453B91" w:rsidRDefault="004A2B6E" w:rsidP="0016367F">
    <w:pPr>
      <w:pStyle w:val="a9"/>
    </w:pPr>
    <w:r>
      <w:t>WSC2019_TP40_Day1_PT-BR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16BAE5" w14:textId="77777777" w:rsidR="00EF6D66" w:rsidRDefault="00EF6D66" w:rsidP="0016367F">
      <w:r>
        <w:separator/>
      </w:r>
    </w:p>
    <w:p w14:paraId="460CAB7F" w14:textId="77777777" w:rsidR="00EF6D66" w:rsidRDefault="00EF6D66" w:rsidP="0016367F"/>
    <w:p w14:paraId="6F1C0BD6" w14:textId="77777777" w:rsidR="00EF6D66" w:rsidRDefault="00EF6D66" w:rsidP="0016367F"/>
    <w:p w14:paraId="21FF15BE" w14:textId="77777777" w:rsidR="00EF6D66" w:rsidRDefault="00EF6D66" w:rsidP="0016367F"/>
    <w:p w14:paraId="51F1DD62" w14:textId="77777777" w:rsidR="00EF6D66" w:rsidRDefault="00EF6D66" w:rsidP="0016367F"/>
    <w:p w14:paraId="46C6DDC1" w14:textId="77777777" w:rsidR="00EF6D66" w:rsidRDefault="00EF6D66" w:rsidP="00280421"/>
  </w:footnote>
  <w:footnote w:type="continuationSeparator" w:id="0">
    <w:p w14:paraId="7424AA15" w14:textId="77777777" w:rsidR="00EF6D66" w:rsidRDefault="00EF6D66" w:rsidP="0016367F">
      <w:r>
        <w:continuationSeparator/>
      </w:r>
    </w:p>
    <w:p w14:paraId="3D9DEE6D" w14:textId="77777777" w:rsidR="00EF6D66" w:rsidRDefault="00EF6D66" w:rsidP="0016367F"/>
    <w:p w14:paraId="6ED09CBE" w14:textId="77777777" w:rsidR="00EF6D66" w:rsidRDefault="00EF6D66" w:rsidP="0016367F"/>
    <w:p w14:paraId="541A1A5C" w14:textId="77777777" w:rsidR="00EF6D66" w:rsidRDefault="00EF6D66" w:rsidP="0016367F"/>
    <w:p w14:paraId="087226A6" w14:textId="77777777" w:rsidR="00EF6D66" w:rsidRDefault="00EF6D66" w:rsidP="0016367F"/>
    <w:p w14:paraId="1E415F03" w14:textId="77777777" w:rsidR="00EF6D66" w:rsidRDefault="00EF6D66" w:rsidP="0016367F"/>
    <w:p w14:paraId="4CE6AC1D" w14:textId="77777777" w:rsidR="00EF6D66" w:rsidRDefault="00EF6D66" w:rsidP="0016367F"/>
    <w:p w14:paraId="4865ACF3" w14:textId="77777777" w:rsidR="00EF6D66" w:rsidRDefault="00EF6D66" w:rsidP="0028042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8F8C594" w14:textId="77777777" w:rsidR="00CB3E97" w:rsidRDefault="00CB3E97" w:rsidP="0016367F">
    <w:pPr>
      <w:pStyle w:val="a7"/>
    </w:pPr>
    <w:r w:rsidRPr="007866C8">
      <w:rPr>
        <w:noProof/>
        <w:lang w:val="ru-RU" w:eastAsia="ru-RU"/>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597B6E7" w14:textId="77777777" w:rsidR="00CB3E97" w:rsidRDefault="00CB3E97" w:rsidP="0016367F">
    <w:pPr>
      <w:pStyle w:val="a7"/>
    </w:pPr>
    <w:r>
      <w:rPr>
        <w:noProof/>
        <w:lang w:val="ru-RU" w:eastAsia="ru-RU"/>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A91E8256"/>
    <w:lvl w:ilvl="0">
      <w:start w:val="1"/>
      <w:numFmt w:val="decimal"/>
      <w:pStyle w:val="5"/>
      <w:lvlText w:val="%1."/>
      <w:lvlJc w:val="left"/>
      <w:pPr>
        <w:tabs>
          <w:tab w:val="num" w:pos="1492"/>
        </w:tabs>
        <w:ind w:left="1492" w:hanging="360"/>
      </w:pPr>
    </w:lvl>
  </w:abstractNum>
  <w:abstractNum w:abstractNumId="1">
    <w:nsid w:val="FFFFFF7D"/>
    <w:multiLevelType w:val="singleLevel"/>
    <w:tmpl w:val="CBD8D436"/>
    <w:lvl w:ilvl="0">
      <w:start w:val="1"/>
      <w:numFmt w:val="decimal"/>
      <w:pStyle w:val="4"/>
      <w:lvlText w:val="%1."/>
      <w:lvlJc w:val="left"/>
      <w:pPr>
        <w:tabs>
          <w:tab w:val="num" w:pos="1209"/>
        </w:tabs>
        <w:ind w:left="1209" w:hanging="360"/>
      </w:pPr>
    </w:lvl>
  </w:abstractNum>
  <w:abstractNum w:abstractNumId="2">
    <w:nsid w:val="FFFFFF7E"/>
    <w:multiLevelType w:val="singleLevel"/>
    <w:tmpl w:val="3E8AB168"/>
    <w:lvl w:ilvl="0">
      <w:start w:val="1"/>
      <w:numFmt w:val="decimal"/>
      <w:lvlText w:val="%1."/>
      <w:lvlJc w:val="left"/>
      <w:pPr>
        <w:tabs>
          <w:tab w:val="num" w:pos="926"/>
        </w:tabs>
        <w:ind w:left="926" w:hanging="360"/>
      </w:pPr>
    </w:lvl>
  </w:abstractNum>
  <w:abstractNum w:abstractNumId="3">
    <w:nsid w:val="FFFFFF7F"/>
    <w:multiLevelType w:val="singleLevel"/>
    <w:tmpl w:val="F58A79D6"/>
    <w:lvl w:ilvl="0">
      <w:start w:val="1"/>
      <w:numFmt w:val="decimal"/>
      <w:lvlText w:val="%1."/>
      <w:lvlJc w:val="left"/>
      <w:pPr>
        <w:tabs>
          <w:tab w:val="num" w:pos="643"/>
        </w:tabs>
        <w:ind w:left="643" w:hanging="360"/>
      </w:pPr>
    </w:lvl>
  </w:abstractNum>
  <w:abstractNum w:abstractNumId="4">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981886"/>
    <w:lvl w:ilvl="0">
      <w:start w:val="1"/>
      <w:numFmt w:val="decimal"/>
      <w:lvlText w:val="%1."/>
      <w:lvlJc w:val="left"/>
      <w:pPr>
        <w:tabs>
          <w:tab w:val="num" w:pos="360"/>
        </w:tabs>
        <w:ind w:left="360" w:hanging="360"/>
      </w:pPr>
    </w:lvl>
  </w:abstractNum>
  <w:abstractNum w:abstractNumId="9">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2A615D8"/>
    <w:multiLevelType w:val="hybridMultilevel"/>
    <w:tmpl w:val="7E70EDD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nsid w:val="1AFF6E9C"/>
    <w:multiLevelType w:val="multilevel"/>
    <w:tmpl w:val="A00A1864"/>
    <w:styleLink w:val="ListNumbers"/>
    <w:lvl w:ilvl="0">
      <w:start w:val="1"/>
      <w:numFmt w:val="decimal"/>
      <w:pStyle w:val="a"/>
      <w:lvlText w:val="%1."/>
      <w:lvlJc w:val="left"/>
      <w:pPr>
        <w:ind w:left="284" w:hanging="284"/>
      </w:pPr>
      <w:rPr>
        <w:rFonts w:hint="default"/>
      </w:rPr>
    </w:lvl>
    <w:lvl w:ilvl="1">
      <w:start w:val="1"/>
      <w:numFmt w:val="lowerLetter"/>
      <w:pStyle w:val="2"/>
      <w:lvlText w:val="(%2)"/>
      <w:lvlJc w:val="left"/>
      <w:pPr>
        <w:ind w:left="568" w:hanging="284"/>
      </w:pPr>
      <w:rPr>
        <w:rFonts w:hint="default"/>
      </w:rPr>
    </w:lvl>
    <w:lvl w:ilvl="2">
      <w:start w:val="1"/>
      <w:numFmt w:val="lowerRoman"/>
      <w:pStyle w:val="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5">
    <w:nsid w:val="1FC177F1"/>
    <w:multiLevelType w:val="multilevel"/>
    <w:tmpl w:val="7954FA08"/>
    <w:lvl w:ilvl="0">
      <w:start w:val="1"/>
      <w:numFmt w:val="none"/>
      <w:pStyle w:val="1"/>
      <w:suff w:val="nothing"/>
      <w:lvlText w:val="%1"/>
      <w:lvlJc w:val="left"/>
      <w:pPr>
        <w:ind w:left="0" w:firstLine="0"/>
      </w:pPr>
      <w:rPr>
        <w:rFonts w:hint="default"/>
      </w:rPr>
    </w:lvl>
    <w:lvl w:ilvl="1">
      <w:start w:val="1"/>
      <w:numFmt w:val="none"/>
      <w:pStyle w:val="20"/>
      <w:suff w:val="nothing"/>
      <w:lvlText w:val=""/>
      <w:lvlJc w:val="left"/>
      <w:pPr>
        <w:ind w:left="0" w:firstLine="0"/>
      </w:pPr>
      <w:rPr>
        <w:rFonts w:hint="default"/>
      </w:rPr>
    </w:lvl>
    <w:lvl w:ilvl="2">
      <w:start w:val="1"/>
      <w:numFmt w:val="none"/>
      <w:pStyle w:val="30"/>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6">
    <w:nsid w:val="202A2610"/>
    <w:multiLevelType w:val="multilevel"/>
    <w:tmpl w:val="DD963F12"/>
    <w:styleLink w:val="ListBullets"/>
    <w:lvl w:ilvl="0">
      <w:start w:val="1"/>
      <w:numFmt w:val="bullet"/>
      <w:pStyle w:val="a0"/>
      <w:lvlText w:val=""/>
      <w:lvlJc w:val="left"/>
      <w:pPr>
        <w:ind w:left="284" w:hanging="284"/>
      </w:pPr>
      <w:rPr>
        <w:rFonts w:ascii="Symbol" w:hAnsi="Symbol" w:hint="default"/>
      </w:rPr>
    </w:lvl>
    <w:lvl w:ilvl="1">
      <w:start w:val="1"/>
      <w:numFmt w:val="bullet"/>
      <w:pStyle w:val="21"/>
      <w:lvlText w:val=""/>
      <w:lvlJc w:val="left"/>
      <w:pPr>
        <w:ind w:left="568" w:hanging="284"/>
      </w:pPr>
      <w:rPr>
        <w:rFonts w:ascii="Symbol" w:hAnsi="Symbol" w:hint="default"/>
      </w:rPr>
    </w:lvl>
    <w:lvl w:ilvl="2">
      <w:start w:val="1"/>
      <w:numFmt w:val="bullet"/>
      <w:pStyle w:val="31"/>
      <w:lvlText w:val=""/>
      <w:lvlJc w:val="left"/>
      <w:pPr>
        <w:ind w:left="852" w:hanging="284"/>
      </w:pPr>
      <w:rPr>
        <w:rFonts w:ascii="Symbol" w:hAnsi="Symbol" w:hint="default"/>
      </w:rPr>
    </w:lvl>
    <w:lvl w:ilvl="3">
      <w:start w:val="1"/>
      <w:numFmt w:val="bullet"/>
      <w:pStyle w:val="40"/>
      <w:lvlText w:val=""/>
      <w:lvlJc w:val="left"/>
      <w:pPr>
        <w:ind w:left="1136" w:hanging="284"/>
      </w:pPr>
      <w:rPr>
        <w:rFonts w:ascii="Symbol" w:hAnsi="Symbol" w:hint="default"/>
      </w:rPr>
    </w:lvl>
    <w:lvl w:ilvl="4">
      <w:start w:val="1"/>
      <w:numFmt w:val="bullet"/>
      <w:pStyle w:val="50"/>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7">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D2917F1"/>
    <w:multiLevelType w:val="hybridMultilevel"/>
    <w:tmpl w:val="BA6C6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2"/>
  </w:num>
  <w:num w:numId="12">
    <w:abstractNumId w:val="11"/>
  </w:num>
  <w:num w:numId="13">
    <w:abstractNumId w:val="21"/>
  </w:num>
  <w:num w:numId="14">
    <w:abstractNumId w:val="11"/>
    <w:lvlOverride w:ilvl="0">
      <w:startOverride w:val="1"/>
    </w:lvlOverride>
  </w:num>
  <w:num w:numId="15">
    <w:abstractNumId w:val="16"/>
  </w:num>
  <w:num w:numId="16">
    <w:abstractNumId w:val="14"/>
  </w:num>
  <w:num w:numId="17">
    <w:abstractNumId w:val="10"/>
  </w:num>
  <w:num w:numId="18">
    <w:abstractNumId w:val="27"/>
  </w:num>
  <w:num w:numId="19">
    <w:abstractNumId w:val="15"/>
  </w:num>
  <w:num w:numId="20">
    <w:abstractNumId w:val="26"/>
  </w:num>
  <w:num w:numId="21">
    <w:abstractNumId w:val="25"/>
  </w:num>
  <w:num w:numId="22">
    <w:abstractNumId w:val="17"/>
  </w:num>
  <w:num w:numId="23">
    <w:abstractNumId w:val="24"/>
  </w:num>
  <w:num w:numId="24">
    <w:abstractNumId w:val="20"/>
  </w:num>
  <w:num w:numId="25">
    <w:abstractNumId w:val="23"/>
  </w:num>
  <w:num w:numId="26">
    <w:abstractNumId w:val="12"/>
  </w:num>
  <w:num w:numId="27">
    <w:abstractNumId w:val="18"/>
  </w:num>
  <w:num w:numId="28">
    <w:abstractNumId w:val="28"/>
  </w:num>
  <w:num w:numId="29">
    <w:abstractNumId w:val="19"/>
  </w:num>
  <w:num w:numId="3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9"/>
  <w:hideSpellingErrors/>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545D"/>
    <w:rsid w:val="00004078"/>
    <w:rsid w:val="00006EFF"/>
    <w:rsid w:val="00013487"/>
    <w:rsid w:val="000141D4"/>
    <w:rsid w:val="00021530"/>
    <w:rsid w:val="00023768"/>
    <w:rsid w:val="000253A4"/>
    <w:rsid w:val="00026DB1"/>
    <w:rsid w:val="00027C67"/>
    <w:rsid w:val="000301AD"/>
    <w:rsid w:val="0003398B"/>
    <w:rsid w:val="0003526B"/>
    <w:rsid w:val="00036A02"/>
    <w:rsid w:val="00050DCE"/>
    <w:rsid w:val="00052F6D"/>
    <w:rsid w:val="00057B12"/>
    <w:rsid w:val="000640A4"/>
    <w:rsid w:val="00071AA7"/>
    <w:rsid w:val="00082FB6"/>
    <w:rsid w:val="00086C11"/>
    <w:rsid w:val="00095D0D"/>
    <w:rsid w:val="000A211A"/>
    <w:rsid w:val="000A6A36"/>
    <w:rsid w:val="000B1F83"/>
    <w:rsid w:val="000C351E"/>
    <w:rsid w:val="000D576D"/>
    <w:rsid w:val="000E219D"/>
    <w:rsid w:val="000E22DA"/>
    <w:rsid w:val="000E5A11"/>
    <w:rsid w:val="000F4A5C"/>
    <w:rsid w:val="00110014"/>
    <w:rsid w:val="001172EF"/>
    <w:rsid w:val="0012553C"/>
    <w:rsid w:val="0013144A"/>
    <w:rsid w:val="00134547"/>
    <w:rsid w:val="00156CA1"/>
    <w:rsid w:val="001571FB"/>
    <w:rsid w:val="0016367F"/>
    <w:rsid w:val="00171B69"/>
    <w:rsid w:val="0018029D"/>
    <w:rsid w:val="00183BCA"/>
    <w:rsid w:val="00192D2B"/>
    <w:rsid w:val="001A30E2"/>
    <w:rsid w:val="001A545D"/>
    <w:rsid w:val="001A554B"/>
    <w:rsid w:val="001B00B5"/>
    <w:rsid w:val="001B14C5"/>
    <w:rsid w:val="001C5228"/>
    <w:rsid w:val="001C5F88"/>
    <w:rsid w:val="001C6B44"/>
    <w:rsid w:val="001E4FDC"/>
    <w:rsid w:val="001F4224"/>
    <w:rsid w:val="001F7B3C"/>
    <w:rsid w:val="002041D3"/>
    <w:rsid w:val="002057EF"/>
    <w:rsid w:val="002126CD"/>
    <w:rsid w:val="002153D9"/>
    <w:rsid w:val="00215D78"/>
    <w:rsid w:val="002168C9"/>
    <w:rsid w:val="00233084"/>
    <w:rsid w:val="002501E8"/>
    <w:rsid w:val="002558E6"/>
    <w:rsid w:val="00260DD2"/>
    <w:rsid w:val="00261C11"/>
    <w:rsid w:val="00264847"/>
    <w:rsid w:val="00267A4B"/>
    <w:rsid w:val="00271388"/>
    <w:rsid w:val="00274D56"/>
    <w:rsid w:val="002770CD"/>
    <w:rsid w:val="00280421"/>
    <w:rsid w:val="0028522E"/>
    <w:rsid w:val="00294DA2"/>
    <w:rsid w:val="002952ED"/>
    <w:rsid w:val="00295746"/>
    <w:rsid w:val="002A14D1"/>
    <w:rsid w:val="002A23FA"/>
    <w:rsid w:val="002A3094"/>
    <w:rsid w:val="002B1320"/>
    <w:rsid w:val="002C3A51"/>
    <w:rsid w:val="002D07E2"/>
    <w:rsid w:val="002D4A7A"/>
    <w:rsid w:val="002D4CA1"/>
    <w:rsid w:val="002E44B5"/>
    <w:rsid w:val="003054E0"/>
    <w:rsid w:val="00310983"/>
    <w:rsid w:val="003133A3"/>
    <w:rsid w:val="00313492"/>
    <w:rsid w:val="003147E8"/>
    <w:rsid w:val="0032135D"/>
    <w:rsid w:val="00340348"/>
    <w:rsid w:val="00356625"/>
    <w:rsid w:val="00356750"/>
    <w:rsid w:val="00357CB1"/>
    <w:rsid w:val="003768D1"/>
    <w:rsid w:val="00380061"/>
    <w:rsid w:val="0038099A"/>
    <w:rsid w:val="00383205"/>
    <w:rsid w:val="00383206"/>
    <w:rsid w:val="0038389A"/>
    <w:rsid w:val="00385D0A"/>
    <w:rsid w:val="0039160D"/>
    <w:rsid w:val="00395697"/>
    <w:rsid w:val="003A7F28"/>
    <w:rsid w:val="003B328D"/>
    <w:rsid w:val="003B473A"/>
    <w:rsid w:val="003B5F63"/>
    <w:rsid w:val="003C32B5"/>
    <w:rsid w:val="003C744C"/>
    <w:rsid w:val="003E33CC"/>
    <w:rsid w:val="0040746F"/>
    <w:rsid w:val="00413188"/>
    <w:rsid w:val="004131BB"/>
    <w:rsid w:val="00425370"/>
    <w:rsid w:val="00426B3D"/>
    <w:rsid w:val="00433A9F"/>
    <w:rsid w:val="004442CD"/>
    <w:rsid w:val="00451DED"/>
    <w:rsid w:val="00453B91"/>
    <w:rsid w:val="004605AD"/>
    <w:rsid w:val="004605D7"/>
    <w:rsid w:val="00462CB3"/>
    <w:rsid w:val="00466706"/>
    <w:rsid w:val="00472F2E"/>
    <w:rsid w:val="00475DE8"/>
    <w:rsid w:val="00495958"/>
    <w:rsid w:val="004A13FB"/>
    <w:rsid w:val="004A1B94"/>
    <w:rsid w:val="004A2B6E"/>
    <w:rsid w:val="004A3A69"/>
    <w:rsid w:val="004A61D4"/>
    <w:rsid w:val="004B1100"/>
    <w:rsid w:val="004B6102"/>
    <w:rsid w:val="004B6219"/>
    <w:rsid w:val="004C1A92"/>
    <w:rsid w:val="004C77A7"/>
    <w:rsid w:val="004D3337"/>
    <w:rsid w:val="004D6CF0"/>
    <w:rsid w:val="004E12F1"/>
    <w:rsid w:val="004F49CA"/>
    <w:rsid w:val="004F7611"/>
    <w:rsid w:val="00501D72"/>
    <w:rsid w:val="00502C30"/>
    <w:rsid w:val="00512293"/>
    <w:rsid w:val="0051761D"/>
    <w:rsid w:val="00517BD4"/>
    <w:rsid w:val="0052627A"/>
    <w:rsid w:val="0053325F"/>
    <w:rsid w:val="00534780"/>
    <w:rsid w:val="00537B3F"/>
    <w:rsid w:val="005448B3"/>
    <w:rsid w:val="005454A1"/>
    <w:rsid w:val="0054568B"/>
    <w:rsid w:val="0055566F"/>
    <w:rsid w:val="00556819"/>
    <w:rsid w:val="00563860"/>
    <w:rsid w:val="0056462B"/>
    <w:rsid w:val="00564CC9"/>
    <w:rsid w:val="00566A70"/>
    <w:rsid w:val="00567BF1"/>
    <w:rsid w:val="00575F7A"/>
    <w:rsid w:val="00585178"/>
    <w:rsid w:val="00591304"/>
    <w:rsid w:val="00595D70"/>
    <w:rsid w:val="005A2787"/>
    <w:rsid w:val="005A43EB"/>
    <w:rsid w:val="005B5B38"/>
    <w:rsid w:val="005B5B53"/>
    <w:rsid w:val="005B6E49"/>
    <w:rsid w:val="005C1F3D"/>
    <w:rsid w:val="005C7E6F"/>
    <w:rsid w:val="005F01CC"/>
    <w:rsid w:val="005F4433"/>
    <w:rsid w:val="005F4CBB"/>
    <w:rsid w:val="00604565"/>
    <w:rsid w:val="00607105"/>
    <w:rsid w:val="00610D35"/>
    <w:rsid w:val="00611E8B"/>
    <w:rsid w:val="00622F48"/>
    <w:rsid w:val="0062412F"/>
    <w:rsid w:val="0062478E"/>
    <w:rsid w:val="00627E3D"/>
    <w:rsid w:val="00654C21"/>
    <w:rsid w:val="006705EC"/>
    <w:rsid w:val="0067352E"/>
    <w:rsid w:val="00673AA4"/>
    <w:rsid w:val="006741AC"/>
    <w:rsid w:val="006805C1"/>
    <w:rsid w:val="00680D27"/>
    <w:rsid w:val="00690696"/>
    <w:rsid w:val="00692CDE"/>
    <w:rsid w:val="00692D20"/>
    <w:rsid w:val="00695335"/>
    <w:rsid w:val="006A078C"/>
    <w:rsid w:val="006A388C"/>
    <w:rsid w:val="006A563F"/>
    <w:rsid w:val="006B2382"/>
    <w:rsid w:val="006B5384"/>
    <w:rsid w:val="006C37D4"/>
    <w:rsid w:val="006C4040"/>
    <w:rsid w:val="006D0177"/>
    <w:rsid w:val="006E1EA4"/>
    <w:rsid w:val="006E26EF"/>
    <w:rsid w:val="006E6145"/>
    <w:rsid w:val="006E7810"/>
    <w:rsid w:val="006F60B3"/>
    <w:rsid w:val="006F7E36"/>
    <w:rsid w:val="007004AE"/>
    <w:rsid w:val="007022AD"/>
    <w:rsid w:val="00702D3A"/>
    <w:rsid w:val="00743D92"/>
    <w:rsid w:val="007559D7"/>
    <w:rsid w:val="007575B9"/>
    <w:rsid w:val="00766D9D"/>
    <w:rsid w:val="007748E6"/>
    <w:rsid w:val="00782869"/>
    <w:rsid w:val="00782FB5"/>
    <w:rsid w:val="0078539E"/>
    <w:rsid w:val="007864FB"/>
    <w:rsid w:val="00790EFE"/>
    <w:rsid w:val="00795D69"/>
    <w:rsid w:val="007A196E"/>
    <w:rsid w:val="007A4C1D"/>
    <w:rsid w:val="007B5DEF"/>
    <w:rsid w:val="007B7975"/>
    <w:rsid w:val="007C4BB2"/>
    <w:rsid w:val="007E5198"/>
    <w:rsid w:val="007E70CF"/>
    <w:rsid w:val="007E748D"/>
    <w:rsid w:val="007E7EE9"/>
    <w:rsid w:val="007F10ED"/>
    <w:rsid w:val="007F212B"/>
    <w:rsid w:val="007F581F"/>
    <w:rsid w:val="007F5A6A"/>
    <w:rsid w:val="007F6148"/>
    <w:rsid w:val="007F66CE"/>
    <w:rsid w:val="007F6A8C"/>
    <w:rsid w:val="008113C7"/>
    <w:rsid w:val="008123B7"/>
    <w:rsid w:val="008229A8"/>
    <w:rsid w:val="00833613"/>
    <w:rsid w:val="008362E2"/>
    <w:rsid w:val="00840836"/>
    <w:rsid w:val="008429C5"/>
    <w:rsid w:val="00843057"/>
    <w:rsid w:val="00845EB8"/>
    <w:rsid w:val="00854AD0"/>
    <w:rsid w:val="0085552C"/>
    <w:rsid w:val="00855E97"/>
    <w:rsid w:val="00860C67"/>
    <w:rsid w:val="00861273"/>
    <w:rsid w:val="00864116"/>
    <w:rsid w:val="00866978"/>
    <w:rsid w:val="008766D2"/>
    <w:rsid w:val="008773EB"/>
    <w:rsid w:val="00885489"/>
    <w:rsid w:val="00887C3D"/>
    <w:rsid w:val="00895C7B"/>
    <w:rsid w:val="00896C2D"/>
    <w:rsid w:val="00897C0B"/>
    <w:rsid w:val="008A2F66"/>
    <w:rsid w:val="008A3942"/>
    <w:rsid w:val="008A5597"/>
    <w:rsid w:val="008B0F0E"/>
    <w:rsid w:val="008B14A8"/>
    <w:rsid w:val="008B249E"/>
    <w:rsid w:val="008B6BA4"/>
    <w:rsid w:val="008D4392"/>
    <w:rsid w:val="008F5CF8"/>
    <w:rsid w:val="00917EFE"/>
    <w:rsid w:val="00926C56"/>
    <w:rsid w:val="00935220"/>
    <w:rsid w:val="009356C1"/>
    <w:rsid w:val="00941F91"/>
    <w:rsid w:val="009454DF"/>
    <w:rsid w:val="00946DDB"/>
    <w:rsid w:val="00952F1E"/>
    <w:rsid w:val="0095786C"/>
    <w:rsid w:val="00966D5E"/>
    <w:rsid w:val="00974AF4"/>
    <w:rsid w:val="0097670C"/>
    <w:rsid w:val="009820B6"/>
    <w:rsid w:val="0098297B"/>
    <w:rsid w:val="00982A77"/>
    <w:rsid w:val="00984B3D"/>
    <w:rsid w:val="00987A9F"/>
    <w:rsid w:val="009B26E8"/>
    <w:rsid w:val="009B789E"/>
    <w:rsid w:val="009C17BB"/>
    <w:rsid w:val="009D37E6"/>
    <w:rsid w:val="009E395D"/>
    <w:rsid w:val="009E551A"/>
    <w:rsid w:val="009E6B34"/>
    <w:rsid w:val="009F4522"/>
    <w:rsid w:val="00A0132A"/>
    <w:rsid w:val="00A03454"/>
    <w:rsid w:val="00A05685"/>
    <w:rsid w:val="00A07901"/>
    <w:rsid w:val="00A35801"/>
    <w:rsid w:val="00A369FD"/>
    <w:rsid w:val="00A457D5"/>
    <w:rsid w:val="00A47793"/>
    <w:rsid w:val="00A522C0"/>
    <w:rsid w:val="00A537FA"/>
    <w:rsid w:val="00A63788"/>
    <w:rsid w:val="00A7471B"/>
    <w:rsid w:val="00A77E62"/>
    <w:rsid w:val="00A921A5"/>
    <w:rsid w:val="00A93E05"/>
    <w:rsid w:val="00A96AFC"/>
    <w:rsid w:val="00AC3721"/>
    <w:rsid w:val="00AC6513"/>
    <w:rsid w:val="00AD731E"/>
    <w:rsid w:val="00AE25EA"/>
    <w:rsid w:val="00AE528B"/>
    <w:rsid w:val="00AE5E57"/>
    <w:rsid w:val="00B00066"/>
    <w:rsid w:val="00B019EC"/>
    <w:rsid w:val="00B0699E"/>
    <w:rsid w:val="00B11358"/>
    <w:rsid w:val="00B2122B"/>
    <w:rsid w:val="00B24158"/>
    <w:rsid w:val="00B32073"/>
    <w:rsid w:val="00B33951"/>
    <w:rsid w:val="00B40AE0"/>
    <w:rsid w:val="00B43250"/>
    <w:rsid w:val="00B437D7"/>
    <w:rsid w:val="00B52A4E"/>
    <w:rsid w:val="00B52CA2"/>
    <w:rsid w:val="00B6619E"/>
    <w:rsid w:val="00B70A81"/>
    <w:rsid w:val="00B72EB4"/>
    <w:rsid w:val="00B86932"/>
    <w:rsid w:val="00B96D60"/>
    <w:rsid w:val="00BA796A"/>
    <w:rsid w:val="00BD14CD"/>
    <w:rsid w:val="00BE3BAD"/>
    <w:rsid w:val="00BF7766"/>
    <w:rsid w:val="00C128CA"/>
    <w:rsid w:val="00C13FBE"/>
    <w:rsid w:val="00C35B56"/>
    <w:rsid w:val="00C420AB"/>
    <w:rsid w:val="00C45D11"/>
    <w:rsid w:val="00C669E4"/>
    <w:rsid w:val="00C712EC"/>
    <w:rsid w:val="00C75D7A"/>
    <w:rsid w:val="00C76928"/>
    <w:rsid w:val="00C7757F"/>
    <w:rsid w:val="00C77D08"/>
    <w:rsid w:val="00C963FD"/>
    <w:rsid w:val="00CA6044"/>
    <w:rsid w:val="00CB1799"/>
    <w:rsid w:val="00CB3E97"/>
    <w:rsid w:val="00CC61F2"/>
    <w:rsid w:val="00CC73CB"/>
    <w:rsid w:val="00CD3200"/>
    <w:rsid w:val="00CE2543"/>
    <w:rsid w:val="00CE4FC3"/>
    <w:rsid w:val="00CF503E"/>
    <w:rsid w:val="00CF5E0C"/>
    <w:rsid w:val="00D01738"/>
    <w:rsid w:val="00D0361C"/>
    <w:rsid w:val="00D04318"/>
    <w:rsid w:val="00D04BE0"/>
    <w:rsid w:val="00D103CB"/>
    <w:rsid w:val="00D13B73"/>
    <w:rsid w:val="00D2122D"/>
    <w:rsid w:val="00D21907"/>
    <w:rsid w:val="00D331A6"/>
    <w:rsid w:val="00D332F2"/>
    <w:rsid w:val="00D333DE"/>
    <w:rsid w:val="00D44D47"/>
    <w:rsid w:val="00D46943"/>
    <w:rsid w:val="00D5267D"/>
    <w:rsid w:val="00D57E01"/>
    <w:rsid w:val="00D84489"/>
    <w:rsid w:val="00D94FA3"/>
    <w:rsid w:val="00DA3F51"/>
    <w:rsid w:val="00DA68E9"/>
    <w:rsid w:val="00DC37FC"/>
    <w:rsid w:val="00DE1B5A"/>
    <w:rsid w:val="00DF25B9"/>
    <w:rsid w:val="00E02342"/>
    <w:rsid w:val="00E131E4"/>
    <w:rsid w:val="00E20F97"/>
    <w:rsid w:val="00E2688A"/>
    <w:rsid w:val="00E355A4"/>
    <w:rsid w:val="00E411A7"/>
    <w:rsid w:val="00E4251A"/>
    <w:rsid w:val="00E5282C"/>
    <w:rsid w:val="00E61193"/>
    <w:rsid w:val="00E63A08"/>
    <w:rsid w:val="00E64155"/>
    <w:rsid w:val="00E65A56"/>
    <w:rsid w:val="00E70220"/>
    <w:rsid w:val="00E7327B"/>
    <w:rsid w:val="00E85147"/>
    <w:rsid w:val="00E87E18"/>
    <w:rsid w:val="00E91712"/>
    <w:rsid w:val="00E962EC"/>
    <w:rsid w:val="00EB191F"/>
    <w:rsid w:val="00EB3C64"/>
    <w:rsid w:val="00EB3E88"/>
    <w:rsid w:val="00EB4518"/>
    <w:rsid w:val="00EC2A25"/>
    <w:rsid w:val="00EC3796"/>
    <w:rsid w:val="00EC39B2"/>
    <w:rsid w:val="00EC4853"/>
    <w:rsid w:val="00EC60E5"/>
    <w:rsid w:val="00EC74F7"/>
    <w:rsid w:val="00ED0292"/>
    <w:rsid w:val="00ED2B92"/>
    <w:rsid w:val="00ED3C49"/>
    <w:rsid w:val="00ED7EF7"/>
    <w:rsid w:val="00EE014E"/>
    <w:rsid w:val="00EE395B"/>
    <w:rsid w:val="00EF6D66"/>
    <w:rsid w:val="00EF6E85"/>
    <w:rsid w:val="00EF7E23"/>
    <w:rsid w:val="00F0109D"/>
    <w:rsid w:val="00F057DD"/>
    <w:rsid w:val="00F135FF"/>
    <w:rsid w:val="00F2267A"/>
    <w:rsid w:val="00F34D3B"/>
    <w:rsid w:val="00F41AD0"/>
    <w:rsid w:val="00F4251E"/>
    <w:rsid w:val="00F433BE"/>
    <w:rsid w:val="00F52D28"/>
    <w:rsid w:val="00F53974"/>
    <w:rsid w:val="00F638B9"/>
    <w:rsid w:val="00F66D9F"/>
    <w:rsid w:val="00F70023"/>
    <w:rsid w:val="00F729AF"/>
    <w:rsid w:val="00FA0688"/>
    <w:rsid w:val="00FC010B"/>
    <w:rsid w:val="00FC15BF"/>
    <w:rsid w:val="00FC4A6B"/>
    <w:rsid w:val="00FC5457"/>
    <w:rsid w:val="00FD77BA"/>
    <w:rsid w:val="00FE50CC"/>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Название Знак"/>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Заголовок 1 Знак"/>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Верхний колонтитул Знак"/>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Нижний колонтитул Знак"/>
    <w:basedOn w:val="a2"/>
    <w:link w:val="a9"/>
    <w:uiPriority w:val="99"/>
    <w:rsid w:val="006A388C"/>
    <w:rPr>
      <w:rFonts w:ascii="Frutiger LT Com 45 Light" w:hAnsi="Frutiger LT Com 45 Light"/>
      <w:sz w:val="14"/>
    </w:rPr>
  </w:style>
  <w:style w:type="character" w:customStyle="1" w:styleId="23">
    <w:name w:val="Заголовок 2 Знак"/>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Заголовок 3 Знак"/>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Текст выноски Знак"/>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Ind w:w="0" w:type="dxa"/>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Текст сноски Знак"/>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Заголовок 4 Знак"/>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Заголовок 5 Знак"/>
    <w:basedOn w:val="a2"/>
    <w:link w:val="51"/>
    <w:uiPriority w:val="9"/>
    <w:rsid w:val="00006EFF"/>
    <w:rPr>
      <w:rFonts w:ascii="Frutiger LT Com 45 Light" w:eastAsiaTheme="majorEastAsia" w:hAnsi="Frutiger LT Com 45 Light" w:cstheme="majorBidi"/>
      <w:b/>
      <w:caps/>
      <w:color w:val="000000" w:themeColor="text1"/>
      <w:szCs w:val="24"/>
    </w:rPr>
  </w:style>
  <w:style w:type="table" w:customStyle="1" w:styleId="PlainTable4">
    <w:name w:val="Plain Table 4"/>
    <w:basedOn w:val="a3"/>
    <w:uiPriority w:val="44"/>
    <w:rsid w:val="0056462B"/>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3"/>
    <w:uiPriority w:val="42"/>
    <w:rsid w:val="0056462B"/>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Light">
    <w:name w:val="Grid Table Light"/>
    <w:basedOn w:val="a3"/>
    <w:uiPriority w:val="40"/>
    <w:rsid w:val="00183BC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a3"/>
    <w:uiPriority w:val="41"/>
    <w:rsid w:val="00183BC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a3"/>
    <w:uiPriority w:val="43"/>
    <w:rsid w:val="00183BC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
    <w:name w:val="Grid Table 1 Light"/>
    <w:basedOn w:val="a3"/>
    <w:uiPriority w:val="46"/>
    <w:rsid w:val="00183BC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
    <w:name w:val="Grid Table 1 Light Accent 2"/>
    <w:basedOn w:val="a3"/>
    <w:uiPriority w:val="46"/>
    <w:rsid w:val="00183BCA"/>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a3"/>
    <w:uiPriority w:val="46"/>
    <w:rsid w:val="00183BCA"/>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a3"/>
    <w:uiPriority w:val="46"/>
    <w:rsid w:val="00840836"/>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2">
    <w:name w:val="List Paragraph"/>
    <w:basedOn w:val="a1"/>
    <w:uiPriority w:val="34"/>
    <w:rsid w:val="00782FB5"/>
    <w:pPr>
      <w:ind w:left="720"/>
      <w:contextualSpacing/>
    </w:pPr>
  </w:style>
  <w:style w:type="paragraph" w:styleId="af3">
    <w:name w:val="Subtitle"/>
    <w:basedOn w:val="a1"/>
    <w:next w:val="a1"/>
    <w:link w:val="af4"/>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4">
    <w:name w:val="Подзаголовок Знак"/>
    <w:basedOn w:val="a2"/>
    <w:link w:val="af3"/>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Ind w:w="0" w:type="dxa"/>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customStyle="1" w:styleId="UnresolvedMention">
    <w:name w:val="Unresolved Mention"/>
    <w:basedOn w:val="a2"/>
    <w:uiPriority w:val="99"/>
    <w:semiHidden/>
    <w:unhideWhenUsed/>
    <w:rsid w:val="004E12F1"/>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lsdException w:name="heading 5" w:uiPriority="9"/>
    <w:lsdException w:name="heading 6" w:uiPriority="9"/>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qFormat="1"/>
    <w:lsdException w:name="List Number"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3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1">
    <w:name w:val="Normal"/>
    <w:qFormat/>
    <w:rsid w:val="00280421"/>
    <w:pPr>
      <w:spacing w:after="80" w:line="240" w:lineRule="auto"/>
    </w:pPr>
    <w:rPr>
      <w:rFonts w:ascii="Arial" w:eastAsia="Times New Roman" w:hAnsi="Arial" w:cs="Times New Roman"/>
      <w:sz w:val="20"/>
      <w:szCs w:val="24"/>
      <w:lang w:val="en-AU"/>
    </w:rPr>
  </w:style>
  <w:style w:type="paragraph" w:styleId="10">
    <w:name w:val="heading 1"/>
    <w:basedOn w:val="a1"/>
    <w:next w:val="a1"/>
    <w:link w:val="11"/>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22">
    <w:name w:val="heading 2"/>
    <w:basedOn w:val="a1"/>
    <w:next w:val="a1"/>
    <w:link w:val="23"/>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32">
    <w:name w:val="heading 3"/>
    <w:basedOn w:val="a1"/>
    <w:next w:val="a1"/>
    <w:link w:val="33"/>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41">
    <w:name w:val="heading 4"/>
    <w:basedOn w:val="32"/>
    <w:next w:val="a1"/>
    <w:link w:val="42"/>
    <w:uiPriority w:val="9"/>
    <w:unhideWhenUsed/>
    <w:rsid w:val="00006EFF"/>
    <w:pPr>
      <w:outlineLvl w:val="3"/>
    </w:pPr>
  </w:style>
  <w:style w:type="paragraph" w:styleId="51">
    <w:name w:val="heading 5"/>
    <w:basedOn w:val="41"/>
    <w:next w:val="a1"/>
    <w:link w:val="52"/>
    <w:uiPriority w:val="9"/>
    <w:unhideWhenUsed/>
    <w:rsid w:val="00006EFF"/>
    <w:pPr>
      <w:outlineLvl w:val="4"/>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next w:val="a1"/>
    <w:link w:val="a6"/>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a6">
    <w:name w:val="Название Знак"/>
    <w:basedOn w:val="a2"/>
    <w:link w:val="a5"/>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11">
    <w:name w:val="Заголовок 1 Знак"/>
    <w:basedOn w:val="a2"/>
    <w:link w:val="10"/>
    <w:uiPriority w:val="9"/>
    <w:rsid w:val="00690696"/>
    <w:rPr>
      <w:rFonts w:ascii="Frutiger LT Com 45 Light" w:eastAsiaTheme="majorEastAsia" w:hAnsi="Frutiger LT Com 45 Light" w:cstheme="majorBidi"/>
      <w:b/>
      <w:color w:val="003764"/>
      <w:sz w:val="40"/>
      <w:szCs w:val="32"/>
      <w:lang w:val="en-AU"/>
    </w:rPr>
  </w:style>
  <w:style w:type="paragraph" w:styleId="a7">
    <w:name w:val="header"/>
    <w:basedOn w:val="a1"/>
    <w:link w:val="a8"/>
    <w:uiPriority w:val="99"/>
    <w:unhideWhenUsed/>
    <w:rsid w:val="00A77E62"/>
    <w:pPr>
      <w:tabs>
        <w:tab w:val="center" w:pos="4513"/>
        <w:tab w:val="right" w:pos="9026"/>
      </w:tabs>
      <w:spacing w:after="0"/>
    </w:pPr>
  </w:style>
  <w:style w:type="character" w:customStyle="1" w:styleId="a8">
    <w:name w:val="Верхний колонтитул Знак"/>
    <w:basedOn w:val="a2"/>
    <w:link w:val="a7"/>
    <w:uiPriority w:val="99"/>
    <w:rsid w:val="00A77E62"/>
  </w:style>
  <w:style w:type="paragraph" w:styleId="a9">
    <w:name w:val="footer"/>
    <w:basedOn w:val="a1"/>
    <w:link w:val="aa"/>
    <w:uiPriority w:val="99"/>
    <w:unhideWhenUsed/>
    <w:rsid w:val="006A388C"/>
    <w:pPr>
      <w:tabs>
        <w:tab w:val="center" w:pos="4513"/>
        <w:tab w:val="right" w:pos="9026"/>
      </w:tabs>
      <w:spacing w:after="0"/>
    </w:pPr>
    <w:rPr>
      <w:sz w:val="14"/>
    </w:rPr>
  </w:style>
  <w:style w:type="character" w:customStyle="1" w:styleId="aa">
    <w:name w:val="Нижний колонтитул Знак"/>
    <w:basedOn w:val="a2"/>
    <w:link w:val="a9"/>
    <w:uiPriority w:val="99"/>
    <w:rsid w:val="006A388C"/>
    <w:rPr>
      <w:rFonts w:ascii="Frutiger LT Com 45 Light" w:hAnsi="Frutiger LT Com 45 Light"/>
      <w:sz w:val="14"/>
    </w:rPr>
  </w:style>
  <w:style w:type="character" w:customStyle="1" w:styleId="23">
    <w:name w:val="Заголовок 2 Знак"/>
    <w:basedOn w:val="a2"/>
    <w:link w:val="22"/>
    <w:uiPriority w:val="9"/>
    <w:rsid w:val="00887C3D"/>
    <w:rPr>
      <w:rFonts w:ascii="Frutiger LT Com 45 Light" w:eastAsiaTheme="majorEastAsia" w:hAnsi="Frutiger LT Com 45 Light" w:cstheme="majorBidi"/>
      <w:b/>
      <w:color w:val="003764"/>
      <w:sz w:val="32"/>
      <w:szCs w:val="26"/>
      <w:lang w:val="en-US"/>
    </w:rPr>
  </w:style>
  <w:style w:type="character" w:customStyle="1" w:styleId="33">
    <w:name w:val="Заголовок 3 Знак"/>
    <w:basedOn w:val="a2"/>
    <w:link w:val="32"/>
    <w:uiPriority w:val="9"/>
    <w:rsid w:val="00887C3D"/>
    <w:rPr>
      <w:rFonts w:ascii="Frutiger LT Com 45 Light" w:eastAsiaTheme="majorEastAsia" w:hAnsi="Frutiger LT Com 45 Light" w:cstheme="majorBidi"/>
      <w:b/>
      <w:color w:val="003764"/>
      <w:szCs w:val="24"/>
      <w:lang w:val="en-US"/>
    </w:rPr>
  </w:style>
  <w:style w:type="table" w:styleId="ab">
    <w:name w:val="Table Grid"/>
    <w:basedOn w:val="a3"/>
    <w:uiPriority w:val="39"/>
    <w:rsid w:val="00F700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Balloon Text"/>
    <w:basedOn w:val="a1"/>
    <w:link w:val="ad"/>
    <w:uiPriority w:val="99"/>
    <w:semiHidden/>
    <w:unhideWhenUsed/>
    <w:rsid w:val="00462CB3"/>
    <w:pPr>
      <w:spacing w:after="0"/>
    </w:pPr>
    <w:rPr>
      <w:rFonts w:ascii="Segoe UI" w:hAnsi="Segoe UI" w:cs="Segoe UI"/>
      <w:sz w:val="18"/>
      <w:szCs w:val="18"/>
    </w:rPr>
  </w:style>
  <w:style w:type="character" w:customStyle="1" w:styleId="ad">
    <w:name w:val="Текст выноски Знак"/>
    <w:basedOn w:val="a2"/>
    <w:link w:val="ac"/>
    <w:uiPriority w:val="99"/>
    <w:semiHidden/>
    <w:rsid w:val="00462CB3"/>
    <w:rPr>
      <w:rFonts w:ascii="Segoe UI" w:hAnsi="Segoe UI" w:cs="Segoe UI"/>
      <w:sz w:val="18"/>
      <w:szCs w:val="18"/>
    </w:rPr>
  </w:style>
  <w:style w:type="table" w:customStyle="1" w:styleId="TableGridLight1">
    <w:name w:val="Table Grid Light1"/>
    <w:basedOn w:val="a3"/>
    <w:uiPriority w:val="40"/>
    <w:rsid w:val="00D333DE"/>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WSI-Table">
    <w:name w:val="WSI - Table"/>
    <w:basedOn w:val="a3"/>
    <w:uiPriority w:val="99"/>
    <w:rsid w:val="00472F2E"/>
    <w:pPr>
      <w:spacing w:after="0" w:line="240" w:lineRule="auto"/>
    </w:pPr>
    <w:rPr>
      <w:rFonts w:ascii="Inria Serif" w:hAnsi="Inria Serif" w:cs="Times New Roman (Body CS)"/>
      <w:color w:val="000000" w:themeColor="text1"/>
      <w:sz w:val="16"/>
    </w:rPr>
    <w:tblPr>
      <w:tblStyleRowBandSize w:val="1"/>
      <w:tblInd w:w="0" w:type="dxa"/>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4">
    <w:name w:val="List Number 4"/>
    <w:basedOn w:val="a1"/>
    <w:uiPriority w:val="99"/>
    <w:semiHidden/>
    <w:unhideWhenUsed/>
    <w:rsid w:val="00D04BE0"/>
    <w:pPr>
      <w:numPr>
        <w:numId w:val="9"/>
      </w:numPr>
      <w:ind w:left="1208" w:hanging="357"/>
      <w:contextualSpacing/>
    </w:pPr>
  </w:style>
  <w:style w:type="character" w:styleId="ae">
    <w:name w:val="Hyperlink"/>
    <w:basedOn w:val="a2"/>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a">
    <w:name w:val="List Number"/>
    <w:basedOn w:val="a1"/>
    <w:uiPriority w:val="99"/>
    <w:unhideWhenUsed/>
    <w:qFormat/>
    <w:rsid w:val="00D04BE0"/>
    <w:pPr>
      <w:numPr>
        <w:numId w:val="16"/>
      </w:numPr>
      <w:contextualSpacing/>
    </w:pPr>
  </w:style>
  <w:style w:type="paragraph" w:styleId="a0">
    <w:name w:val="List Bullet"/>
    <w:basedOn w:val="a1"/>
    <w:uiPriority w:val="99"/>
    <w:unhideWhenUsed/>
    <w:qFormat/>
    <w:rsid w:val="008429C5"/>
    <w:pPr>
      <w:numPr>
        <w:numId w:val="15"/>
      </w:numPr>
      <w:contextualSpacing/>
    </w:pPr>
  </w:style>
  <w:style w:type="paragraph" w:styleId="21">
    <w:name w:val="List Bullet 2"/>
    <w:basedOn w:val="a1"/>
    <w:uiPriority w:val="99"/>
    <w:unhideWhenUsed/>
    <w:rsid w:val="00192D2B"/>
    <w:pPr>
      <w:numPr>
        <w:ilvl w:val="1"/>
        <w:numId w:val="15"/>
      </w:numPr>
      <w:contextualSpacing/>
    </w:pPr>
  </w:style>
  <w:style w:type="paragraph" w:styleId="31">
    <w:name w:val="List Bullet 3"/>
    <w:basedOn w:val="a1"/>
    <w:uiPriority w:val="99"/>
    <w:unhideWhenUsed/>
    <w:rsid w:val="00192D2B"/>
    <w:pPr>
      <w:numPr>
        <w:ilvl w:val="2"/>
        <w:numId w:val="15"/>
      </w:numPr>
      <w:ind w:left="851"/>
      <w:contextualSpacing/>
    </w:pPr>
  </w:style>
  <w:style w:type="paragraph" w:styleId="40">
    <w:name w:val="List Bullet 4"/>
    <w:basedOn w:val="a1"/>
    <w:uiPriority w:val="99"/>
    <w:unhideWhenUsed/>
    <w:rsid w:val="008429C5"/>
    <w:pPr>
      <w:numPr>
        <w:ilvl w:val="3"/>
        <w:numId w:val="15"/>
      </w:numPr>
      <w:ind w:left="1135"/>
      <w:contextualSpacing/>
    </w:pPr>
  </w:style>
  <w:style w:type="paragraph" w:styleId="50">
    <w:name w:val="List Bullet 5"/>
    <w:basedOn w:val="a1"/>
    <w:uiPriority w:val="99"/>
    <w:unhideWhenUsed/>
    <w:rsid w:val="008429C5"/>
    <w:pPr>
      <w:numPr>
        <w:ilvl w:val="4"/>
        <w:numId w:val="15"/>
      </w:numPr>
      <w:ind w:left="1418"/>
      <w:contextualSpacing/>
    </w:pPr>
  </w:style>
  <w:style w:type="paragraph" w:styleId="2">
    <w:name w:val="List Number 2"/>
    <w:basedOn w:val="a1"/>
    <w:uiPriority w:val="99"/>
    <w:unhideWhenUsed/>
    <w:rsid w:val="00D04BE0"/>
    <w:pPr>
      <w:numPr>
        <w:ilvl w:val="1"/>
        <w:numId w:val="16"/>
      </w:numPr>
      <w:contextualSpacing/>
    </w:pPr>
  </w:style>
  <w:style w:type="paragraph" w:styleId="3">
    <w:name w:val="List Number 3"/>
    <w:basedOn w:val="a1"/>
    <w:uiPriority w:val="99"/>
    <w:unhideWhenUsed/>
    <w:rsid w:val="00D04BE0"/>
    <w:pPr>
      <w:numPr>
        <w:ilvl w:val="2"/>
        <w:numId w:val="16"/>
      </w:numPr>
      <w:ind w:left="851"/>
      <w:contextualSpacing/>
    </w:pPr>
  </w:style>
  <w:style w:type="paragraph" w:styleId="5">
    <w:name w:val="List Number 5"/>
    <w:basedOn w:val="a1"/>
    <w:uiPriority w:val="99"/>
    <w:semiHidden/>
    <w:unhideWhenUsed/>
    <w:rsid w:val="00D04BE0"/>
    <w:pPr>
      <w:numPr>
        <w:numId w:val="10"/>
      </w:numPr>
      <w:ind w:left="1491" w:hanging="357"/>
      <w:contextualSpacing/>
    </w:pPr>
  </w:style>
  <w:style w:type="paragraph" w:styleId="af">
    <w:name w:val="footnote text"/>
    <w:basedOn w:val="a1"/>
    <w:link w:val="af0"/>
    <w:uiPriority w:val="99"/>
    <w:semiHidden/>
    <w:unhideWhenUsed/>
    <w:rsid w:val="0003526B"/>
    <w:pPr>
      <w:contextualSpacing/>
    </w:pPr>
    <w:rPr>
      <w:sz w:val="16"/>
      <w:szCs w:val="20"/>
    </w:rPr>
  </w:style>
  <w:style w:type="character" w:customStyle="1" w:styleId="af0">
    <w:name w:val="Текст сноски Знак"/>
    <w:basedOn w:val="a2"/>
    <w:link w:val="af"/>
    <w:uiPriority w:val="99"/>
    <w:semiHidden/>
    <w:rsid w:val="0003526B"/>
    <w:rPr>
      <w:rFonts w:ascii="Frutiger LT Com 45 Light" w:hAnsi="Frutiger LT Com 45 Light"/>
      <w:sz w:val="16"/>
      <w:szCs w:val="20"/>
    </w:rPr>
  </w:style>
  <w:style w:type="character" w:styleId="af1">
    <w:name w:val="footnote reference"/>
    <w:basedOn w:val="a2"/>
    <w:uiPriority w:val="99"/>
    <w:semiHidden/>
    <w:unhideWhenUsed/>
    <w:rsid w:val="0003526B"/>
    <w:rPr>
      <w:rFonts w:ascii="Frutiger LT Com 45 Light" w:hAnsi="Frutiger LT Com 45 Light"/>
      <w:b w:val="0"/>
      <w:i w:val="0"/>
      <w:sz w:val="16"/>
      <w:vertAlign w:val="superscript"/>
    </w:rPr>
  </w:style>
  <w:style w:type="paragraph" w:styleId="20">
    <w:name w:val="toc 2"/>
    <w:basedOn w:val="a1"/>
    <w:next w:val="a1"/>
    <w:autoRedefine/>
    <w:uiPriority w:val="39"/>
    <w:unhideWhenUsed/>
    <w:rsid w:val="00FA0688"/>
    <w:pPr>
      <w:numPr>
        <w:ilvl w:val="1"/>
        <w:numId w:val="19"/>
      </w:numPr>
      <w:tabs>
        <w:tab w:val="right" w:leader="dot" w:pos="9628"/>
      </w:tabs>
      <w:spacing w:before="80" w:after="0"/>
      <w:contextualSpacing/>
    </w:pPr>
  </w:style>
  <w:style w:type="paragraph" w:styleId="1">
    <w:name w:val="toc 1"/>
    <w:basedOn w:val="a1"/>
    <w:next w:val="a1"/>
    <w:autoRedefine/>
    <w:uiPriority w:val="39"/>
    <w:unhideWhenUsed/>
    <w:rsid w:val="00D103CB"/>
    <w:pPr>
      <w:numPr>
        <w:numId w:val="19"/>
      </w:numPr>
      <w:spacing w:before="120" w:after="0"/>
      <w:contextualSpacing/>
    </w:pPr>
    <w:rPr>
      <w:rFonts w:cs="Times New Roman (Body CS)"/>
      <w:b/>
    </w:rPr>
  </w:style>
  <w:style w:type="paragraph" w:styleId="30">
    <w:name w:val="toc 3"/>
    <w:basedOn w:val="a1"/>
    <w:next w:val="a1"/>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42">
    <w:name w:val="Заголовок 4 Знак"/>
    <w:basedOn w:val="a2"/>
    <w:link w:val="41"/>
    <w:uiPriority w:val="9"/>
    <w:rsid w:val="00006EFF"/>
    <w:rPr>
      <w:rFonts w:ascii="Frutiger LT Com 45 Light" w:eastAsiaTheme="majorEastAsia" w:hAnsi="Frutiger LT Com 45 Light" w:cstheme="majorBidi"/>
      <w:b/>
      <w:caps/>
      <w:color w:val="000000" w:themeColor="text1"/>
      <w:szCs w:val="24"/>
    </w:rPr>
  </w:style>
  <w:style w:type="character" w:customStyle="1" w:styleId="52">
    <w:name w:val="Заголовок 5 Знак"/>
    <w:basedOn w:val="a2"/>
    <w:link w:val="51"/>
    <w:uiPriority w:val="9"/>
    <w:rsid w:val="00006EFF"/>
    <w:rPr>
      <w:rFonts w:ascii="Frutiger LT Com 45 Light" w:eastAsiaTheme="majorEastAsia" w:hAnsi="Frutiger LT Com 45 Light" w:cstheme="majorBidi"/>
      <w:b/>
      <w:caps/>
      <w:color w:val="000000" w:themeColor="text1"/>
      <w:szCs w:val="24"/>
    </w:rPr>
  </w:style>
  <w:style w:type="table" w:customStyle="1" w:styleId="PlainTable4">
    <w:name w:val="Plain Table 4"/>
    <w:basedOn w:val="a3"/>
    <w:uiPriority w:val="44"/>
    <w:rsid w:val="0056462B"/>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3"/>
    <w:uiPriority w:val="42"/>
    <w:rsid w:val="0056462B"/>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GridTableLight">
    <w:name w:val="Grid Table Light"/>
    <w:basedOn w:val="a3"/>
    <w:uiPriority w:val="40"/>
    <w:rsid w:val="00183BCA"/>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a3"/>
    <w:uiPriority w:val="41"/>
    <w:rsid w:val="00183BCA"/>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3">
    <w:name w:val="Plain Table 3"/>
    <w:basedOn w:val="a3"/>
    <w:uiPriority w:val="43"/>
    <w:rsid w:val="00183BCA"/>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GridTable1Light">
    <w:name w:val="Grid Table 1 Light"/>
    <w:basedOn w:val="a3"/>
    <w:uiPriority w:val="46"/>
    <w:rsid w:val="00183BCA"/>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2">
    <w:name w:val="Grid Table 1 Light Accent 2"/>
    <w:basedOn w:val="a3"/>
    <w:uiPriority w:val="46"/>
    <w:rsid w:val="00183BCA"/>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a3"/>
    <w:uiPriority w:val="46"/>
    <w:rsid w:val="00183BCA"/>
    <w:pPr>
      <w:spacing w:after="0"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a3"/>
    <w:uiPriority w:val="46"/>
    <w:rsid w:val="00840836"/>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af2">
    <w:name w:val="List Paragraph"/>
    <w:basedOn w:val="a1"/>
    <w:uiPriority w:val="34"/>
    <w:rsid w:val="00782FB5"/>
    <w:pPr>
      <w:ind w:left="720"/>
      <w:contextualSpacing/>
    </w:pPr>
  </w:style>
  <w:style w:type="paragraph" w:styleId="af3">
    <w:name w:val="Subtitle"/>
    <w:basedOn w:val="a1"/>
    <w:next w:val="a1"/>
    <w:link w:val="af4"/>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af4">
    <w:name w:val="Подзаголовок Знак"/>
    <w:basedOn w:val="a2"/>
    <w:link w:val="af3"/>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a3"/>
    <w:uiPriority w:val="99"/>
    <w:rsid w:val="00887C3D"/>
    <w:pPr>
      <w:spacing w:after="0" w:line="240" w:lineRule="auto"/>
    </w:pPr>
    <w:rPr>
      <w:rFonts w:ascii="Frutiger LT Com 45 Light" w:hAnsi="Frutiger LT Com 45 Light"/>
      <w:color w:val="000000" w:themeColor="text1"/>
      <w:sz w:val="20"/>
    </w:rPr>
    <w:tblPr>
      <w:tblInd w:w="0" w:type="dxa"/>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a1"/>
    <w:qFormat/>
    <w:rsid w:val="00887C3D"/>
    <w:rPr>
      <w:rFonts w:ascii="Inria Serif" w:hAnsi="Inria Serif"/>
      <w:b/>
      <w:color w:val="0084AD"/>
      <w:sz w:val="50"/>
      <w:szCs w:val="50"/>
    </w:rPr>
  </w:style>
  <w:style w:type="table" w:customStyle="1" w:styleId="TableGrid1">
    <w:name w:val="Table Grid1"/>
    <w:basedOn w:val="a3"/>
    <w:next w:val="ab"/>
    <w:uiPriority w:val="39"/>
    <w:rsid w:val="00D2122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WSI-Table2">
    <w:name w:val="WSI - Table2"/>
    <w:basedOn w:val="a3"/>
    <w:uiPriority w:val="99"/>
    <w:rsid w:val="00453B91"/>
    <w:pPr>
      <w:spacing w:after="0" w:line="240" w:lineRule="auto"/>
    </w:pPr>
    <w:rPr>
      <w:rFonts w:ascii="Frutiger LT Com 45 Light" w:hAnsi="Frutiger LT Com 45 Light"/>
      <w:color w:val="000000" w:themeColor="text1"/>
      <w:sz w:val="20"/>
    </w:rPr>
    <w:tblPr>
      <w:tblInd w:w="0" w:type="dxa"/>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a1"/>
    <w:qFormat/>
    <w:rsid w:val="00595D70"/>
    <w:pPr>
      <w:spacing w:before="240"/>
    </w:pPr>
    <w:rPr>
      <w:b/>
    </w:rPr>
  </w:style>
  <w:style w:type="character" w:customStyle="1" w:styleId="UnresolvedMention">
    <w:name w:val="Unresolved Mention"/>
    <w:basedOn w:val="a2"/>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hyperlink" Target="http://arthouse-letterpress.ru/"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www.instagram.com/arthouse_letterpress/" TargetMode="External"/><Relationship Id="rId2" Type="http://schemas.openxmlformats.org/officeDocument/2006/relationships/numbering" Target="numbering.xml"/><Relationship Id="rId16" Type="http://schemas.openxmlformats.org/officeDocument/2006/relationships/hyperlink" Target="http://arthouse-letterpress.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arthouse-letterpress.ru/" TargetMode="External"/><Relationship Id="rId10" Type="http://schemas.openxmlformats.org/officeDocument/2006/relationships/footer" Target="footer1.xml"/><Relationship Id="rId19" Type="http://schemas.openxmlformats.org/officeDocument/2006/relationships/hyperlink" Target="mailto:letterpressarthouse@gmail.com"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606DE6-421D-4B21-8D6C-BCB95AC9AA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Template>
  <TotalTime>185</TotalTime>
  <Pages>19</Pages>
  <Words>5014</Words>
  <Characters>28585</Characters>
  <Application>Microsoft Office Word</Application>
  <DocSecurity>0</DocSecurity>
  <Lines>238</Lines>
  <Paragraphs>67</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 Stokie</dc:creator>
  <cp:lastModifiedBy>3</cp:lastModifiedBy>
  <cp:revision>108</cp:revision>
  <cp:lastPrinted>2019-08-22T09:08:00Z</cp:lastPrinted>
  <dcterms:created xsi:type="dcterms:W3CDTF">2019-08-21T19:54:00Z</dcterms:created>
  <dcterms:modified xsi:type="dcterms:W3CDTF">2019-08-22T09:08:00Z</dcterms:modified>
</cp:coreProperties>
</file>