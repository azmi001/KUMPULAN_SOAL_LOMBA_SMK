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5B40BE">
      <w:pPr>
        <w:pStyle w:val="Title"/>
        <w:spacing w:before="240"/>
      </w:pPr>
      <w:bookmarkStart w:id="0" w:name="_Toc386117270"/>
      <w:bookmarkStart w:id="1" w:name="_Toc386117477"/>
      <w:r>
        <w:t>Test Project</w:t>
      </w:r>
      <w:r w:rsidR="0055566F">
        <w:t xml:space="preserve"> Day 1</w:t>
      </w:r>
    </w:p>
    <w:p w14:paraId="3AC9D7E0" w14:textId="14BD6FA3" w:rsidR="00453B91" w:rsidRPr="000141D4" w:rsidRDefault="0055566F" w:rsidP="0016367F">
      <w:pPr>
        <w:pStyle w:val="Subtitle"/>
      </w:pPr>
      <w:r w:rsidRPr="000141D4">
        <w:t>Graphic Design Technology</w:t>
      </w:r>
      <w:r w:rsidRPr="000141D4">
        <w:br/>
      </w:r>
      <w:r w:rsidR="00167CDD">
        <w:rPr>
          <w:sz w:val="42"/>
          <w:szCs w:val="42"/>
        </w:rPr>
        <w:t>Switzerland</w:t>
      </w:r>
      <w:bookmarkStart w:id="2" w:name="_GoBack"/>
      <w:bookmarkEnd w:id="2"/>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3" w:name="_Toc386117271"/>
      <w:bookmarkStart w:id="4"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4A3898AB" w:rsidR="00013487"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5E7F8D39" w14:textId="77777777" w:rsidR="00914188" w:rsidRPr="00914188" w:rsidRDefault="00914188" w:rsidP="00914188">
      <w:pPr>
        <w:rPr>
          <w:color w:val="C00000"/>
        </w:rPr>
      </w:pPr>
      <w:r w:rsidRPr="00914188">
        <w:rPr>
          <w:b/>
          <w:color w:val="C00000"/>
        </w:rPr>
        <w:t>Art House Letterpress &amp; Paper</w:t>
      </w:r>
      <w:r w:rsidRPr="00914188">
        <w:rPr>
          <w:color w:val="C00000"/>
        </w:rPr>
        <w:t xml:space="preserve"> ist eine Buchdruckerei in Kasan, Tatarstan, Russland. </w:t>
      </w:r>
    </w:p>
    <w:p w14:paraId="5E599E42" w14:textId="5A0D9717" w:rsidR="00914188" w:rsidRPr="00914188" w:rsidRDefault="00914188" w:rsidP="00914188">
      <w:pPr>
        <w:rPr>
          <w:color w:val="C00000"/>
        </w:rPr>
      </w:pPr>
      <w:r w:rsidRPr="00914188">
        <w:rPr>
          <w:color w:val="C00000"/>
        </w:rPr>
        <w:t>Sie begann erst vor wenigen Jahren als kleines Unternehmen und hat sich schnell zu einem führenden Drucker in Russland entwickelt.</w:t>
      </w:r>
      <w:r w:rsidR="00E75848">
        <w:rPr>
          <w:color w:val="C00000"/>
        </w:rPr>
        <w:t xml:space="preserve"> </w:t>
      </w:r>
      <w:r w:rsidRPr="00914188">
        <w:rPr>
          <w:color w:val="C00000"/>
        </w:rPr>
        <w:t>Sie sind spezialisiert auf Buchdruck, Folienprägung, Büttenpapier und Papierzubehör.</w:t>
      </w:r>
    </w:p>
    <w:p w14:paraId="2F192457" w14:textId="77777777" w:rsidR="00914188" w:rsidRPr="00914188" w:rsidRDefault="00914188" w:rsidP="00914188">
      <w:pPr>
        <w:rPr>
          <w:color w:val="C00000"/>
        </w:rPr>
      </w:pPr>
      <w:r w:rsidRPr="00914188">
        <w:rPr>
          <w:color w:val="C00000"/>
        </w:rPr>
        <w:t xml:space="preserve">Sie drucken manuell mit Original-Buchdruckern und stecken ihre Handwerkskunst und Liebe in jeden Druck, was jedes Werk zu einem kleinen Kunstwerk macht. </w:t>
      </w:r>
    </w:p>
    <w:p w14:paraId="7293F9B1" w14:textId="77777777" w:rsidR="00914188" w:rsidRPr="00914188" w:rsidRDefault="00914188" w:rsidP="00914188">
      <w:pPr>
        <w:rPr>
          <w:color w:val="C00000"/>
        </w:rPr>
      </w:pPr>
      <w:r w:rsidRPr="00914188">
        <w:rPr>
          <w:color w:val="C00000"/>
        </w:rPr>
        <w:t xml:space="preserve">Sie nehmen das Design sehr ernst und haben ihren eigenen Arbeitsstil. Das macht ihre Produkte anspruchsvoll, raffiniert und inspiriert. </w:t>
      </w:r>
    </w:p>
    <w:p w14:paraId="31DEDE35" w14:textId="77777777" w:rsidR="00914188" w:rsidRPr="00914188" w:rsidRDefault="00914188" w:rsidP="00914188">
      <w:pPr>
        <w:rPr>
          <w:color w:val="C00000"/>
        </w:rPr>
      </w:pPr>
      <w:r w:rsidRPr="00914188">
        <w:rPr>
          <w:color w:val="C00000"/>
        </w:rPr>
        <w:t xml:space="preserve">Sie haben nicht nur eine große Anzahl von Kunden in Russland, sondern sind auch bei Hochzeitsagenturen und Designern aus Italien, Georgien, Holland, England und der Schweiz bekannt. </w:t>
      </w:r>
    </w:p>
    <w:p w14:paraId="539A05DB" w14:textId="77777777" w:rsidR="00453B91" w:rsidRPr="00453B91" w:rsidRDefault="00453B91" w:rsidP="0016367F">
      <w:pPr>
        <w:pStyle w:val="Heading1"/>
      </w:pPr>
      <w:r w:rsidRPr="00453B91">
        <w:t>Description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lastRenderedPageBreak/>
        <w:t xml:space="preserve">The </w:t>
      </w:r>
      <w:r w:rsidRPr="0016367F">
        <w:rPr>
          <w:i/>
        </w:rPr>
        <w:t>Zilant</w:t>
      </w:r>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r w:rsidRPr="008113C7">
        <w:rPr>
          <w:b/>
          <w:i/>
        </w:rPr>
        <w:t>Zilant</w:t>
      </w:r>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2CA21EB3" w14:textId="4FE63158" w:rsidR="00E75848" w:rsidRDefault="003B473A" w:rsidP="0016367F">
      <w:r>
        <w:t>The Tatarstan national flower is the Schrenck’s Tulip (Tulipa suaveolens) and the national tree is the Tatar</w:t>
      </w:r>
      <w:r w:rsidR="00B24158">
        <w:t>ian</w:t>
      </w:r>
      <w:r>
        <w:t xml:space="preserve"> Maple (Acer tataricum). The name Kazan is thought to have come from the word </w:t>
      </w:r>
      <w:r w:rsidRPr="003B473A">
        <w:rPr>
          <w:i/>
        </w:rPr>
        <w:t>qazan</w:t>
      </w:r>
      <w:r>
        <w:t xml:space="preserve"> which means </w:t>
      </w:r>
      <w:r w:rsidRPr="003B473A">
        <w:rPr>
          <w:i/>
        </w:rPr>
        <w:t>cauldron</w:t>
      </w:r>
      <w:r>
        <w:t xml:space="preserve"> (or boiler). There are many stories about the origin of the name which are related to the cauldron.</w:t>
      </w:r>
    </w:p>
    <w:p w14:paraId="2A1DEC21" w14:textId="77777777" w:rsidR="00E75848" w:rsidRPr="00E75848" w:rsidRDefault="00E75848" w:rsidP="00E75848">
      <w:pPr>
        <w:rPr>
          <w:color w:val="C00000"/>
        </w:rPr>
      </w:pPr>
      <w:r w:rsidRPr="00E75848">
        <w:rPr>
          <w:color w:val="C00000"/>
        </w:rPr>
        <w:t>Da</w:t>
      </w:r>
      <w:r w:rsidRPr="00E75848">
        <w:rPr>
          <w:b/>
          <w:bCs/>
          <w:color w:val="C00000"/>
        </w:rPr>
        <w:t xml:space="preserve"> Art House Letterpress &amp; Paper</w:t>
      </w:r>
      <w:r w:rsidRPr="00E75848">
        <w:rPr>
          <w:color w:val="C00000"/>
        </w:rPr>
        <w:t xml:space="preserve"> sein Geschäft weiter ausbaut, wollen sie ihre Corporate Identity entsprechend ihrer Tradition neu gestalten.</w:t>
      </w:r>
    </w:p>
    <w:p w14:paraId="58F87FA9" w14:textId="4484571F" w:rsidR="00E75848" w:rsidRPr="00E75848" w:rsidRDefault="00E75848" w:rsidP="00E75848">
      <w:pPr>
        <w:rPr>
          <w:color w:val="C00000"/>
        </w:rPr>
      </w:pPr>
      <w:r w:rsidRPr="00E75848">
        <w:rPr>
          <w:color w:val="C00000"/>
        </w:rPr>
        <w:t xml:space="preserve">Der Zilant ist das offizielle Symbol Kasans. Es ist ein legendäres Wesen, das den Kopf eines Drachen, den Körper eines Vogels, die Beine eines </w:t>
      </w:r>
      <w:r>
        <w:rPr>
          <w:color w:val="C00000"/>
        </w:rPr>
        <w:t>Huhns</w:t>
      </w:r>
      <w:r w:rsidRPr="00E75848">
        <w:rPr>
          <w:color w:val="C00000"/>
        </w:rPr>
        <w:t xml:space="preserve">, den Schwanz einer Schlange, die Ohren eines Hundes, rote Flügel, scharfe Zähne, dunkelgraue Federn und schuppige dunkelgraue Haut hat. </w:t>
      </w:r>
    </w:p>
    <w:p w14:paraId="50464FC9" w14:textId="33F19514" w:rsidR="00E75848" w:rsidRPr="00E75848" w:rsidRDefault="00E75848" w:rsidP="00E75848">
      <w:pPr>
        <w:rPr>
          <w:color w:val="C00000"/>
        </w:rPr>
      </w:pPr>
      <w:r w:rsidRPr="00E75848">
        <w:rPr>
          <w:color w:val="C00000"/>
        </w:rPr>
        <w:t xml:space="preserve">Ihre neue Marke muss eine moderne Version des </w:t>
      </w:r>
      <w:r w:rsidRPr="00F53FC8">
        <w:rPr>
          <w:b/>
          <w:bCs/>
          <w:color w:val="C00000"/>
        </w:rPr>
        <w:t>Zilant</w:t>
      </w:r>
      <w:r w:rsidRPr="00E75848">
        <w:rPr>
          <w:color w:val="C00000"/>
        </w:rPr>
        <w:t xml:space="preserve"> enthalten und den </w:t>
      </w:r>
      <w:r w:rsidRPr="00F53FC8">
        <w:rPr>
          <w:b/>
          <w:bCs/>
          <w:color w:val="C00000"/>
        </w:rPr>
        <w:t xml:space="preserve">konstruktiven Designstil </w:t>
      </w:r>
      <w:r w:rsidR="00F53FC8" w:rsidRPr="00F53FC8">
        <w:rPr>
          <w:color w:val="C00000"/>
        </w:rPr>
        <w:t>(</w:t>
      </w:r>
      <w:r w:rsidR="00051E2D">
        <w:rPr>
          <w:color w:val="C00000"/>
        </w:rPr>
        <w:t>K</w:t>
      </w:r>
      <w:r w:rsidR="00F53FC8" w:rsidRPr="00F53FC8">
        <w:rPr>
          <w:color w:val="C00000"/>
        </w:rPr>
        <w:t>onstruktivismus)</w:t>
      </w:r>
      <w:r w:rsidR="00F53FC8">
        <w:rPr>
          <w:b/>
          <w:bCs/>
          <w:color w:val="C00000"/>
        </w:rPr>
        <w:t xml:space="preserve"> </w:t>
      </w:r>
      <w:r w:rsidRPr="00E75848">
        <w:rPr>
          <w:color w:val="C00000"/>
        </w:rPr>
        <w:t>repräsentieren. Die Entwürfe werden einen englischen und russischen Text enthalten.</w:t>
      </w:r>
    </w:p>
    <w:p w14:paraId="79318359" w14:textId="02642BC3" w:rsidR="00E75848" w:rsidRPr="007E0C14" w:rsidRDefault="00E75848" w:rsidP="00E75848">
      <w:pPr>
        <w:rPr>
          <w:color w:val="C00000"/>
        </w:rPr>
      </w:pPr>
      <w:r w:rsidRPr="00E75848">
        <w:rPr>
          <w:color w:val="C00000"/>
        </w:rPr>
        <w:t>Die Entwürfe müssen im Buchdruck bedruckbar sein. Es werden keine Rasterelemente verwendet (nur Vektor und Schriften).</w:t>
      </w:r>
    </w:p>
    <w:p w14:paraId="7B88EFB4" w14:textId="382C1059" w:rsidR="00E75848" w:rsidRPr="007E0C14" w:rsidRDefault="007E0C14" w:rsidP="00E75848">
      <w:pPr>
        <w:rPr>
          <w:color w:val="C00000"/>
        </w:rPr>
      </w:pPr>
      <w:r w:rsidRPr="007E0C14">
        <w:rPr>
          <w:b/>
          <w:color w:val="C00000"/>
        </w:rPr>
        <w:t>Zusätzliche Hintergrundinformationen</w:t>
      </w:r>
      <w:r w:rsidR="00E75848" w:rsidRPr="007E0C14">
        <w:rPr>
          <w:b/>
          <w:color w:val="C00000"/>
        </w:rPr>
        <w:t>:</w:t>
      </w:r>
      <w:r w:rsidR="00E75848" w:rsidRPr="007E0C14">
        <w:rPr>
          <w:color w:val="C00000"/>
        </w:rPr>
        <w:t xml:space="preserve"> </w:t>
      </w:r>
    </w:p>
    <w:p w14:paraId="78614DE5" w14:textId="0406D541" w:rsidR="00E75848" w:rsidRPr="00E75848" w:rsidRDefault="00E75848" w:rsidP="0016367F">
      <w:pPr>
        <w:rPr>
          <w:color w:val="C00000"/>
        </w:rPr>
      </w:pPr>
      <w:r w:rsidRPr="00E75848">
        <w:rPr>
          <w:color w:val="C00000"/>
        </w:rPr>
        <w:t>Die Tatarstaner Nationalblume ist die Schrenck'sche Tulpe (Tulipa suaveolens) und der Nationalbaum ist der Tatarische Ahorn (Acer tataricum). Man nimmt an, dass der Name Kazan vom Wort qazan abstammt, was Kessel bedeutet. Es gibt viele Geschichten über die Herkunft des Namens, die mit dem Kessel zusammenhängen.</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C022678" w:rsidR="00F34D3B" w:rsidRDefault="00F34D3B" w:rsidP="0016367F">
      <w:pPr>
        <w:pStyle w:val="ListParagraph"/>
        <w:numPr>
          <w:ilvl w:val="0"/>
          <w:numId w:val="20"/>
        </w:numPr>
      </w:pPr>
      <w:r>
        <w:t>Gender: Male (30%) and Female (70%)</w:t>
      </w:r>
    </w:p>
    <w:p w14:paraId="208E5CF7" w14:textId="56F93982" w:rsidR="00F34D3B" w:rsidRPr="00F34D3B" w:rsidRDefault="00F34D3B" w:rsidP="0016367F">
      <w:pPr>
        <w:pStyle w:val="ListParagraph"/>
        <w:numPr>
          <w:ilvl w:val="0"/>
          <w:numId w:val="20"/>
        </w:numPr>
      </w:pPr>
      <w:r>
        <w:t>Age: 20-30 years old</w:t>
      </w:r>
    </w:p>
    <w:p w14:paraId="159318CB" w14:textId="45312450" w:rsidR="00F34D3B" w:rsidRDefault="00F34D3B" w:rsidP="0016367F">
      <w:pPr>
        <w:pStyle w:val="ListParagraph"/>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64E65366" w:rsidR="00F34D3B" w:rsidRPr="00F34D3B" w:rsidRDefault="002501E8" w:rsidP="0016367F">
      <w:pPr>
        <w:pStyle w:val="ListParagraph"/>
        <w:numPr>
          <w:ilvl w:val="0"/>
          <w:numId w:val="20"/>
        </w:numPr>
      </w:pPr>
      <w:r>
        <w:t xml:space="preserve">Other: They appreciate </w:t>
      </w:r>
      <w:r w:rsidR="00EB4518">
        <w:t xml:space="preserve">design, art, vintage style and hand-made items. </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16367F">
      <w:pPr>
        <w:pStyle w:val="ListParagraph"/>
        <w:numPr>
          <w:ilvl w:val="0"/>
          <w:numId w:val="21"/>
        </w:numPr>
      </w:pPr>
      <w:r w:rsidRPr="00CA6044">
        <w:t>Logo</w:t>
      </w:r>
    </w:p>
    <w:p w14:paraId="65F390F1" w14:textId="5959C4B8" w:rsidR="00F2267A" w:rsidRPr="00CA6044" w:rsidRDefault="00F2267A" w:rsidP="0016367F">
      <w:pPr>
        <w:pStyle w:val="ListParagraph"/>
        <w:numPr>
          <w:ilvl w:val="0"/>
          <w:numId w:val="21"/>
        </w:numPr>
      </w:pPr>
      <w:r w:rsidRPr="00CA6044">
        <w:t>Business Card</w:t>
      </w:r>
    </w:p>
    <w:p w14:paraId="3F62E7A4" w14:textId="7D080190"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77777777" w:rsidR="0016367F" w:rsidRDefault="00453B91" w:rsidP="0016367F">
      <w:pPr>
        <w:pStyle w:val="Heading1"/>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lastRenderedPageBreak/>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281F2CBB" w:rsidR="0016367F" w:rsidRDefault="0016367F" w:rsidP="0016367F">
      <w:pPr>
        <w:pStyle w:val="Heading1"/>
      </w:pPr>
      <w:r>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r w:rsidRPr="0016367F">
        <w:rPr>
          <w:i/>
        </w:rPr>
        <w:t>Zilant</w:t>
      </w:r>
      <w:r>
        <w:t xml:space="preserve"> and also represent the </w:t>
      </w:r>
      <w:r w:rsidRPr="0016367F">
        <w:rPr>
          <w:i/>
        </w:rPr>
        <w:t>constructivism</w:t>
      </w:r>
      <w:r>
        <w:t xml:space="preserve"> design style.</w:t>
      </w:r>
    </w:p>
    <w:p w14:paraId="5BA7869D" w14:textId="04F8F312"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r w:rsidRPr="00495958">
        <w:rPr>
          <w:b/>
          <w:color w:val="5B9BD5" w:themeColor="accent1"/>
        </w:rPr>
        <w:t>дом искусства</w:t>
      </w:r>
    </w:p>
    <w:p w14:paraId="0FF264E6" w14:textId="0E37D56E" w:rsidR="006B2382" w:rsidRPr="00495958" w:rsidRDefault="006B2382" w:rsidP="006B2382">
      <w:pPr>
        <w:pStyle w:val="ListParagraph"/>
        <w:rPr>
          <w:b/>
          <w:color w:val="5B9BD5" w:themeColor="accent1"/>
        </w:rPr>
      </w:pPr>
      <w:r w:rsidRPr="00495958">
        <w:rPr>
          <w:b/>
          <w:color w:val="5B9BD5" w:themeColor="accent1"/>
        </w:rPr>
        <w:t>Типографская &amp; бумага</w:t>
      </w:r>
    </w:p>
    <w:p w14:paraId="473A18ED" w14:textId="2AD0F982" w:rsidR="00E91712" w:rsidRDefault="00E91712" w:rsidP="00233084">
      <w:pPr>
        <w:pStyle w:val="ListParagraph"/>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2FBF1AA2" w14:textId="7AD4D219" w:rsidR="00E91712" w:rsidRDefault="00E91712" w:rsidP="00233084">
      <w:pPr>
        <w:pStyle w:val="ListParagraph"/>
        <w:numPr>
          <w:ilvl w:val="0"/>
          <w:numId w:val="22"/>
        </w:numPr>
      </w:pPr>
      <w:r>
        <w:t xml:space="preserve">It </w:t>
      </w:r>
      <w:r w:rsidR="00233084">
        <w:t>must</w:t>
      </w:r>
      <w:r>
        <w:t xml:space="preserve"> include vector elements</w:t>
      </w:r>
      <w:r w:rsidR="00233084">
        <w:t>.</w:t>
      </w:r>
    </w:p>
    <w:p w14:paraId="435A52AD" w14:textId="6084F4C4" w:rsidR="00854AD0" w:rsidRPr="00233084" w:rsidRDefault="00854AD0" w:rsidP="00854AD0">
      <w:pPr>
        <w:spacing w:before="240"/>
        <w:rPr>
          <w:b/>
        </w:rPr>
      </w:pPr>
      <w:r>
        <w:rPr>
          <w:b/>
        </w:rPr>
        <w:t>Size</w:t>
      </w:r>
    </w:p>
    <w:p w14:paraId="518D0397" w14:textId="34F3EBDC" w:rsidR="00854AD0" w:rsidRDefault="006B2382" w:rsidP="00854AD0">
      <w:pPr>
        <w:pStyle w:val="ListParagraph"/>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E131E4">
      <w:pPr>
        <w:pStyle w:val="ListParagraph"/>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942157D" w14:textId="28D42B14" w:rsidR="006B2382" w:rsidRDefault="00383206" w:rsidP="00383206">
      <w:pPr>
        <w:pStyle w:val="ListParagraph"/>
        <w:numPr>
          <w:ilvl w:val="0"/>
          <w:numId w:val="23"/>
        </w:numPr>
      </w:pPr>
      <w:r>
        <w:rPr>
          <w:szCs w:val="20"/>
        </w:rPr>
        <w:lastRenderedPageBreak/>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1F90C492"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56D74395" w:rsidR="00607105" w:rsidRDefault="00607105" w:rsidP="00607105">
      <w:pPr>
        <w:pStyle w:val="Heading1"/>
      </w:pPr>
      <w:r>
        <w:t>Task 2: Business Card</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057C0EFB" w14:textId="592BADD2"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EC39B2">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EC39B2">
      <w:pPr>
        <w:pStyle w:val="ListParagraph"/>
        <w:numPr>
          <w:ilvl w:val="0"/>
          <w:numId w:val="22"/>
        </w:numPr>
      </w:pPr>
      <w:r>
        <w:lastRenderedPageBreak/>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t>Bleed</w:t>
      </w:r>
    </w:p>
    <w:p w14:paraId="36BBF419" w14:textId="51A4C5A4" w:rsidR="005B5B38" w:rsidRDefault="005B5B38" w:rsidP="005B5B38">
      <w:pPr>
        <w:pStyle w:val="ListParagraph"/>
        <w:numPr>
          <w:ilvl w:val="0"/>
          <w:numId w:val="22"/>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4806C8B2" w:rsidR="00BA796A" w:rsidRPr="00E64155"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094E82E4" w14:textId="69E77487" w:rsidR="00EC39B2" w:rsidRPr="00854AD0" w:rsidRDefault="00EC39B2" w:rsidP="00EC39B2">
      <w:pPr>
        <w:pStyle w:val="BodySubHeaderSpacebefore"/>
        <w:rPr>
          <w:b/>
        </w:rPr>
      </w:pPr>
      <w:r w:rsidRPr="00854AD0">
        <w:rPr>
          <w:b/>
        </w:rPr>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ListParagraph"/>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ListParagraph"/>
        <w:numPr>
          <w:ilvl w:val="0"/>
          <w:numId w:val="23"/>
        </w:numPr>
        <w:rPr>
          <w:i/>
        </w:rPr>
      </w:pPr>
      <w:r>
        <w:rPr>
          <w:i/>
        </w:rPr>
        <w:t>You may include any working files in a separate folder called: 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p>
    <w:p w14:paraId="471D8BC1" w14:textId="35872DA2"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2E62CA03" w:rsidR="003B473A" w:rsidRDefault="00027C67" w:rsidP="00EB3C64">
      <w:pPr>
        <w:pStyle w:val="ListParagraph"/>
        <w:numPr>
          <w:ilvl w:val="0"/>
          <w:numId w:val="24"/>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0176B329" w:rsidR="00027C67" w:rsidRDefault="00C420AB" w:rsidP="00027C67">
      <w:pPr>
        <w:pStyle w:val="ListParagraph"/>
        <w:numPr>
          <w:ilvl w:val="0"/>
          <w:numId w:val="24"/>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7815D683" w:rsidR="00027C67" w:rsidRDefault="00027C67" w:rsidP="004F7611">
      <w:pPr>
        <w:pStyle w:val="ListParagraph"/>
        <w:numPr>
          <w:ilvl w:val="0"/>
          <w:numId w:val="24"/>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1E1B0C84" w:rsidR="004F7611" w:rsidRDefault="004F7611" w:rsidP="004F7611">
      <w:pPr>
        <w:pStyle w:val="ListParagraph"/>
        <w:numPr>
          <w:ilvl w:val="0"/>
          <w:numId w:val="24"/>
        </w:numPr>
        <w:ind w:left="360"/>
      </w:pPr>
      <w:r w:rsidRPr="002C3A51">
        <w:rPr>
          <w:i/>
        </w:rPr>
        <w:t>Must</w:t>
      </w:r>
      <w:r>
        <w:t xml:space="preserve"> include additional vector graphics</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77777777" w:rsidR="001B14C5" w:rsidRDefault="001B14C5" w:rsidP="001B14C5">
      <w:pPr>
        <w:pStyle w:val="ListParagraph"/>
        <w:numPr>
          <w:ilvl w:val="0"/>
          <w:numId w:val="24"/>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t>Text in appendix 1.1, Page 8</w:t>
      </w:r>
    </w:p>
    <w:p w14:paraId="3998AFE7" w14:textId="78CBE183" w:rsidR="002C3A51" w:rsidRDefault="001B14C5" w:rsidP="002C3A51">
      <w:pPr>
        <w:pStyle w:val="ListParagraph"/>
        <w:numPr>
          <w:ilvl w:val="0"/>
          <w:numId w:val="24"/>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F66D9F">
      <w:pPr>
        <w:pStyle w:val="ListParagraph"/>
        <w:numPr>
          <w:ilvl w:val="0"/>
          <w:numId w:val="22"/>
        </w:numPr>
      </w:pPr>
      <w:r>
        <w:t>Each page: 190mm wide x 120mm high</w:t>
      </w:r>
    </w:p>
    <w:p w14:paraId="764DEED8" w14:textId="5B9F1D01" w:rsidR="002C3A51" w:rsidRDefault="002C3A51" w:rsidP="002C3A51">
      <w:pPr>
        <w:pStyle w:val="ListParagraph"/>
        <w:numPr>
          <w:ilvl w:val="0"/>
          <w:numId w:val="22"/>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0FD2F895" w14:textId="77777777" w:rsidR="00A522C0" w:rsidRDefault="00A522C0" w:rsidP="00F66D9F">
      <w:pPr>
        <w:pStyle w:val="SubHeadersBodyBold12ptbefore"/>
      </w:pPr>
    </w:p>
    <w:p w14:paraId="5DC72472" w14:textId="77777777" w:rsidR="00A522C0" w:rsidRDefault="00A522C0" w:rsidP="00F66D9F">
      <w:pPr>
        <w:pStyle w:val="SubHeadersBodyBold12ptbefore"/>
      </w:pPr>
    </w:p>
    <w:p w14:paraId="1AF3121B" w14:textId="2B97132B" w:rsidR="00F66D9F" w:rsidRDefault="00F66D9F" w:rsidP="00F66D9F">
      <w:pPr>
        <w:pStyle w:val="SubHeadersBodyBold12ptbefore"/>
      </w:pPr>
      <w:r>
        <w:lastRenderedPageBreak/>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YY_Arthouse_</w:t>
      </w:r>
      <w:r>
        <w:t>Brochure</w:t>
      </w:r>
      <w:r w:rsidR="00F66D9F">
        <w:t>_PMS</w:t>
      </w:r>
      <w:r w:rsidR="00EC2A25">
        <w:t>_PartA</w:t>
      </w:r>
      <w:r w:rsidR="00F66D9F">
        <w:t>.</w:t>
      </w:r>
      <w:r>
        <w:t>indd</w:t>
      </w:r>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23E50FC"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ListParagraph"/>
        <w:numPr>
          <w:ilvl w:val="0"/>
          <w:numId w:val="23"/>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Heading1"/>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12779B2B" w:rsidR="00885489" w:rsidRDefault="007F10ED" w:rsidP="007F10ED">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251F62"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286863E7" w:rsidR="002041D3" w:rsidRP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251F62" w:rsidP="003C744C">
      <w:pPr>
        <w:pStyle w:val="ListParagraph"/>
        <w:ind w:left="360"/>
        <w:rPr>
          <w:color w:val="5B9BD5" w:themeColor="accent1"/>
        </w:rPr>
      </w:pPr>
      <w:hyperlink r:id="rId14"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ListParagraph"/>
        <w:numPr>
          <w:ilvl w:val="0"/>
          <w:numId w:val="24"/>
        </w:numPr>
        <w:ind w:left="360"/>
        <w:rPr>
          <w:color w:val="5B9BD5" w:themeColor="accent1"/>
        </w:rPr>
      </w:pPr>
      <w:r>
        <w:rPr>
          <w:color w:val="5B9BD5" w:themeColor="accent1"/>
        </w:rPr>
        <w:lastRenderedPageBreak/>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r>
        <w:rPr>
          <w:color w:val="5B9BD5" w:themeColor="accent1"/>
        </w:rPr>
        <w:t>instagram</w:t>
      </w:r>
      <w:r w:rsidRPr="002041D3">
        <w:rPr>
          <w:color w:val="5B9BD5" w:themeColor="accent1"/>
        </w:rPr>
        <w:t xml:space="preserve"> </w:t>
      </w:r>
      <w:r>
        <w:rPr>
          <w:color w:val="5B9BD5" w:themeColor="accent1"/>
        </w:rPr>
        <w:t xml:space="preserve">text: </w:t>
      </w:r>
      <w:r w:rsidRPr="003C744C">
        <w:rPr>
          <w:i/>
          <w:color w:val="5B9BD5" w:themeColor="accent1"/>
        </w:rPr>
        <w:t>Follow Us — СЛЕДИТЕ ЗА НАМИ: arthouse_letterpress</w:t>
      </w:r>
      <w:r>
        <w:rPr>
          <w:color w:val="5B9BD5" w:themeColor="accent1"/>
        </w:rPr>
        <w:t>&gt;</w:t>
      </w:r>
      <w:r>
        <w:rPr>
          <w:color w:val="5B9BD5" w:themeColor="accent1"/>
        </w:rPr>
        <w:br/>
      </w:r>
      <w:hyperlink r:id="rId15"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ListParagraph"/>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Brochure file name: YY_Arthouse_Brochure_</w:t>
      </w:r>
      <w:r w:rsidR="00171B69">
        <w:t>PartB</w:t>
      </w:r>
      <w:r>
        <w:t>.indd</w:t>
      </w:r>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r w:rsidRPr="00495958">
        <w:rPr>
          <w:b/>
          <w:color w:val="5B9BD5" w:themeColor="accent1"/>
        </w:rPr>
        <w:t>дом искусства</w:t>
      </w:r>
    </w:p>
    <w:p w14:paraId="750681A4" w14:textId="77777777" w:rsidR="00C128CA" w:rsidRPr="00495958" w:rsidRDefault="00C128CA" w:rsidP="00C128CA">
      <w:pPr>
        <w:pStyle w:val="ListParagraph"/>
        <w:rPr>
          <w:b/>
          <w:color w:val="5B9BD5" w:themeColor="accent1"/>
        </w:rPr>
      </w:pPr>
      <w:r w:rsidRPr="00495958">
        <w:rPr>
          <w:b/>
          <w:color w:val="5B9BD5" w:themeColor="accent1"/>
        </w:rPr>
        <w:t>Типографская &amp; бумага</w:t>
      </w:r>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arthouse-letterpress.en</w:t>
      </w:r>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Instagram: arthouse_letterpress</w:t>
      </w:r>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Address: Devyataeva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495958" w:rsidRDefault="00C128CA" w:rsidP="00C128CA">
      <w:pPr>
        <w:ind w:left="720"/>
        <w:rPr>
          <w:color w:val="5B9BD5" w:themeColor="accent1"/>
        </w:rPr>
      </w:pPr>
      <w:r w:rsidRPr="004D6CF0">
        <w:rPr>
          <w:color w:val="5B9BD5" w:themeColor="accent1"/>
        </w:rPr>
        <w:t>Эл. адрес</w:t>
      </w:r>
      <w:r w:rsidRPr="00495958">
        <w:rPr>
          <w:color w:val="5B9BD5" w:themeColor="accent1"/>
        </w:rPr>
        <w:t>: letterpressarthouse@gmail.com</w:t>
      </w:r>
    </w:p>
    <w:p w14:paraId="5E351077" w14:textId="77777777" w:rsidR="00C128CA" w:rsidRPr="005B40BE" w:rsidRDefault="00C128CA" w:rsidP="00C128CA">
      <w:pPr>
        <w:ind w:left="720"/>
        <w:rPr>
          <w:color w:val="5B9BD5" w:themeColor="accent1"/>
          <w:lang w:val="ru-RU"/>
        </w:rPr>
      </w:pPr>
      <w:r w:rsidRPr="00495958">
        <w:rPr>
          <w:color w:val="5B9BD5" w:themeColor="accent1"/>
        </w:rPr>
        <w:t>Instagram</w:t>
      </w:r>
      <w:r w:rsidRPr="005B40BE">
        <w:rPr>
          <w:color w:val="5B9BD5" w:themeColor="accent1"/>
          <w:lang w:val="ru-RU"/>
        </w:rPr>
        <w:t>: Артхаус_типографская</w:t>
      </w:r>
    </w:p>
    <w:p w14:paraId="34C57B66" w14:textId="77777777" w:rsidR="00C128CA" w:rsidRPr="005B40BE" w:rsidRDefault="00C128CA" w:rsidP="00C128CA">
      <w:pPr>
        <w:ind w:left="720"/>
        <w:rPr>
          <w:color w:val="5B9BD5" w:themeColor="accent1"/>
          <w:lang w:val="ru-RU"/>
        </w:rPr>
      </w:pPr>
      <w:r w:rsidRPr="005B40BE">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5B40BE">
        <w:rPr>
          <w:color w:val="5B9BD5" w:themeColor="accent1"/>
          <w:lang w:val="ru-RU"/>
        </w:rPr>
        <w:t xml:space="preserve">адрес: г. Казань, ул. Девятаева 15, 3 этаж. республика татарстан. </w:t>
      </w:r>
      <w:r w:rsidRPr="00495958">
        <w:rPr>
          <w:color w:val="5B9BD5" w:themeColor="accent1"/>
        </w:rPr>
        <w:t>Российская Федерация. 420108</w:t>
      </w:r>
    </w:p>
    <w:p w14:paraId="20A9575E" w14:textId="77777777" w:rsidR="00C128CA" w:rsidRDefault="00C128CA" w:rsidP="00C128CA"/>
    <w:p w14:paraId="397BD8EE" w14:textId="77777777" w:rsidR="00C128CA" w:rsidRDefault="00C128CA" w:rsidP="000C351E"/>
    <w:bookmarkEnd w:id="0"/>
    <w:bookmarkEnd w:id="1"/>
    <w:bookmarkEnd w:id="3"/>
    <w:bookmarkEnd w:id="4"/>
    <w:p w14:paraId="285F25E4" w14:textId="5CA4E99A" w:rsidR="00C128CA" w:rsidRDefault="00C128CA">
      <w:pPr>
        <w:spacing w:after="160" w:line="259" w:lineRule="auto"/>
      </w:pPr>
      <w:r>
        <w:br w:type="page"/>
      </w:r>
    </w:p>
    <w:p w14:paraId="26F92235" w14:textId="6EC6756F" w:rsidR="00C128CA" w:rsidRDefault="00C128CA" w:rsidP="00C128CA">
      <w:pPr>
        <w:pStyle w:val="Heading1"/>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r w:rsidRPr="003B473A">
        <w:rPr>
          <w:color w:val="5B9BD5" w:themeColor="accent1"/>
        </w:rPr>
        <w:t>Типографская &amp; бумага</w:t>
      </w:r>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ListParagraph"/>
        <w:numPr>
          <w:ilvl w:val="0"/>
          <w:numId w:val="24"/>
        </w:numPr>
      </w:pPr>
      <w:r>
        <w:t xml:space="preserve">page numbers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r w:rsidRPr="00C420AB">
        <w:rPr>
          <w:color w:val="5B9BD5" w:themeColor="accent1"/>
        </w:rPr>
        <w:t>дом искусства Типографская &amp; бумага</w:t>
      </w:r>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5B40BE" w:rsidRDefault="00C128CA" w:rsidP="00C128CA">
      <w:pPr>
        <w:ind w:left="360"/>
        <w:rPr>
          <w:color w:val="5B9BD5" w:themeColor="accent1"/>
          <w:lang w:val="ru-RU"/>
        </w:rPr>
      </w:pPr>
      <w:r w:rsidRPr="005B40BE">
        <w:rPr>
          <w:color w:val="5B9BD5" w:themeColor="accent1"/>
          <w:lang w:val="ru-RU"/>
        </w:rPr>
        <w:t>дом искусства Типографская &amp; бумага - это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5B40BE" w:rsidRDefault="00C128CA" w:rsidP="00C128CA">
      <w:pPr>
        <w:ind w:left="360"/>
        <w:rPr>
          <w:color w:val="5B9BD5" w:themeColor="accent1"/>
          <w:lang w:val="ru-RU"/>
        </w:rPr>
      </w:pPr>
      <w:r w:rsidRPr="005B40BE">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5B40BE">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5B40BE" w:rsidRDefault="00C128CA" w:rsidP="00C128CA">
      <w:pPr>
        <w:ind w:left="360"/>
        <w:rPr>
          <w:color w:val="5B9BD5" w:themeColor="accent1"/>
          <w:lang w:val="ru-RU"/>
        </w:rPr>
      </w:pPr>
      <w:r w:rsidRPr="005B40BE">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5B40BE" w:rsidRDefault="00C128CA" w:rsidP="00C128CA">
      <w:pPr>
        <w:ind w:left="360"/>
        <w:rPr>
          <w:color w:val="5B9BD5" w:themeColor="accent1"/>
          <w:lang w:val="ru-RU"/>
        </w:rPr>
      </w:pPr>
      <w:r w:rsidRPr="005B40BE">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5B40BE" w:rsidRDefault="00C128CA" w:rsidP="00C128CA">
      <w:pPr>
        <w:ind w:left="360"/>
        <w:rPr>
          <w:color w:val="5B9BD5" w:themeColor="accent1"/>
          <w:lang w:val="ru-RU"/>
        </w:rPr>
      </w:pPr>
      <w:r w:rsidRPr="005B40BE">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5B40BE" w:rsidRDefault="00C128CA" w:rsidP="00C128CA">
      <w:pPr>
        <w:ind w:left="360"/>
        <w:rPr>
          <w:color w:val="5B9BD5" w:themeColor="accent1"/>
          <w:lang w:val="ru-RU"/>
        </w:rPr>
      </w:pPr>
      <w:r w:rsidRPr="005B40BE">
        <w:rPr>
          <w:color w:val="5B9BD5" w:themeColor="accent1"/>
          <w:lang w:val="ru-RU"/>
        </w:rPr>
        <w:lastRenderedPageBreak/>
        <w:t>Сегодня мы работаем не только в России, нас высоко оценили свадебные агенства и дизайнеры из Италии, Грузии, Голландии, Англии и Швейцарии. Уверены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5B40BE" w:rsidRDefault="00C128CA" w:rsidP="00C128CA">
      <w:pPr>
        <w:ind w:left="360"/>
        <w:rPr>
          <w:color w:val="5B9BD5" w:themeColor="accent1"/>
          <w:lang w:val="ru-RU"/>
        </w:rPr>
      </w:pPr>
      <w:r w:rsidRPr="005B40BE">
        <w:rPr>
          <w:color w:val="5B9BD5" w:themeColor="accent1"/>
          <w:lang w:val="ru-RU"/>
        </w:rPr>
        <w:t>Типографская или как принято говорить у нас в России высокая печать - это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5B40BE" w:rsidRDefault="00C128CA" w:rsidP="00C128CA">
      <w:pPr>
        <w:ind w:left="360"/>
        <w:rPr>
          <w:color w:val="5B9BD5" w:themeColor="accent1"/>
          <w:lang w:val="ru-RU"/>
        </w:rPr>
      </w:pPr>
      <w:r w:rsidRPr="005B40BE">
        <w:rPr>
          <w:color w:val="5B9BD5" w:themeColor="accent1"/>
          <w:lang w:val="ru-RU"/>
        </w:rPr>
        <w:t>Высокая печать - самая ранняя форма печатного языка с тысячелетней историей, которую использовал первооткрыватель книжной печати Гутенберг, что и повлияло на дальнейшее развитие ремесла. К сожалению с появлением современных автоматизированных полиграфических машин данный вид уникальной печати стал исчезать.</w:t>
      </w:r>
    </w:p>
    <w:p w14:paraId="6D3D03AE" w14:textId="77777777" w:rsidR="00C128CA" w:rsidRPr="005B40BE" w:rsidRDefault="00C128CA" w:rsidP="00C128CA">
      <w:pPr>
        <w:ind w:left="360"/>
        <w:rPr>
          <w:color w:val="5B9BD5" w:themeColor="accent1"/>
          <w:lang w:val="ru-RU"/>
        </w:rPr>
      </w:pPr>
      <w:r w:rsidRPr="005B40BE">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что бы овладеть данным мастерством. </w:t>
      </w:r>
    </w:p>
    <w:p w14:paraId="58C31415" w14:textId="77777777" w:rsidR="00C128CA" w:rsidRPr="005B40BE" w:rsidRDefault="00C128CA" w:rsidP="00C128CA">
      <w:pPr>
        <w:ind w:left="360"/>
        <w:rPr>
          <w:color w:val="5B9BD5" w:themeColor="accent1"/>
          <w:lang w:val="ru-RU"/>
        </w:rPr>
      </w:pPr>
      <w:r w:rsidRPr="005B40BE">
        <w:rPr>
          <w:color w:val="5B9BD5" w:themeColor="accent1"/>
          <w:lang w:val="ru-RU"/>
        </w:rPr>
        <w:t>Тяжелые печатные прессы для нас не просто машины - это наши помощники, коллеги и друзья. Так например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arthouse-letterpress.</w:t>
      </w:r>
      <w:r>
        <w:rPr>
          <w:color w:val="5B9BD5" w:themeColor="accent1"/>
        </w:rPr>
        <w:t>en</w:t>
      </w:r>
    </w:p>
    <w:p w14:paraId="5C0C318D" w14:textId="77777777" w:rsidR="00C128CA" w:rsidRDefault="00C128CA" w:rsidP="00C128CA">
      <w:pPr>
        <w:ind w:left="360"/>
        <w:rPr>
          <w:color w:val="5B9BD5" w:themeColor="accent1"/>
        </w:rPr>
      </w:pPr>
    </w:p>
    <w:p w14:paraId="5AD5E642" w14:textId="77777777" w:rsidR="00C128CA" w:rsidRDefault="00251F62" w:rsidP="00C128CA">
      <w:pPr>
        <w:ind w:left="360"/>
        <w:rPr>
          <w:color w:val="5B9BD5" w:themeColor="accent1"/>
        </w:rPr>
      </w:pPr>
      <w:hyperlink r:id="rId16"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5B40BE" w:rsidRDefault="00C128CA" w:rsidP="00C128CA">
      <w:pPr>
        <w:ind w:left="360"/>
        <w:rPr>
          <w:color w:val="5B9BD5" w:themeColor="accent1"/>
          <w:lang w:val="ru-RU"/>
        </w:rPr>
      </w:pPr>
      <w:r w:rsidRPr="00495958">
        <w:rPr>
          <w:color w:val="5B9BD5" w:themeColor="accent1"/>
        </w:rPr>
        <w:t xml:space="preserve">Devyataeva Street, 15. Kazan, Republic of Tatarstan. Russian Federation. </w:t>
      </w:r>
      <w:r w:rsidRPr="005B40BE">
        <w:rPr>
          <w:color w:val="5B9BD5" w:themeColor="accent1"/>
          <w:lang w:val="ru-RU"/>
        </w:rPr>
        <w:t>420108</w:t>
      </w:r>
    </w:p>
    <w:p w14:paraId="780D3F42" w14:textId="77777777" w:rsidR="00C128CA" w:rsidRPr="005B40BE" w:rsidRDefault="00C128CA" w:rsidP="00C128CA">
      <w:pPr>
        <w:ind w:left="360"/>
        <w:rPr>
          <w:color w:val="5B9BD5" w:themeColor="accent1"/>
          <w:lang w:val="ru-RU"/>
        </w:rPr>
      </w:pPr>
      <w:r w:rsidRPr="005B40BE">
        <w:rPr>
          <w:color w:val="5B9BD5" w:themeColor="accent1"/>
          <w:lang w:val="ru-RU"/>
        </w:rPr>
        <w:t>г. Казань, ул. Девятаева 15, 3 этаж. республика татарстан. Российская Федерация. 420108</w:t>
      </w:r>
    </w:p>
    <w:p w14:paraId="2F40CFCC" w14:textId="77777777" w:rsidR="00C128CA" w:rsidRPr="005B40BE" w:rsidRDefault="00C128CA" w:rsidP="00C128CA">
      <w:pPr>
        <w:ind w:left="360"/>
        <w:rPr>
          <w:color w:val="5B9BD5" w:themeColor="accent1"/>
          <w:lang w:val="ru-RU"/>
        </w:rPr>
      </w:pPr>
    </w:p>
    <w:p w14:paraId="647092A9" w14:textId="77777777" w:rsidR="00C128CA" w:rsidRPr="005B40BE" w:rsidRDefault="00C128CA" w:rsidP="00C128CA">
      <w:pPr>
        <w:ind w:left="360"/>
        <w:rPr>
          <w:color w:val="5B9BD5" w:themeColor="accent1"/>
          <w:lang w:val="ru-RU"/>
        </w:rPr>
      </w:pPr>
      <w:r>
        <w:rPr>
          <w:color w:val="5B9BD5" w:themeColor="accent1"/>
        </w:rPr>
        <w:t>Follow</w:t>
      </w:r>
      <w:r w:rsidRPr="005B40BE">
        <w:rPr>
          <w:color w:val="5B9BD5" w:themeColor="accent1"/>
          <w:lang w:val="ru-RU"/>
        </w:rPr>
        <w:t xml:space="preserve"> </w:t>
      </w:r>
      <w:r>
        <w:rPr>
          <w:color w:val="5B9BD5" w:themeColor="accent1"/>
        </w:rPr>
        <w:t>Us</w:t>
      </w:r>
      <w:r w:rsidRPr="005B40BE">
        <w:rPr>
          <w:color w:val="5B9BD5" w:themeColor="accent1"/>
          <w:lang w:val="ru-RU"/>
        </w:rPr>
        <w:t xml:space="preserve"> — СЛЕДИТЕ ЗА НАМИ: </w:t>
      </w:r>
      <w:r w:rsidRPr="00495958">
        <w:rPr>
          <w:color w:val="5B9BD5" w:themeColor="accent1"/>
        </w:rPr>
        <w:t>arthouse</w:t>
      </w:r>
      <w:r w:rsidRPr="005B40BE">
        <w:rPr>
          <w:color w:val="5B9BD5" w:themeColor="accent1"/>
          <w:lang w:val="ru-RU"/>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5B40BE" w:rsidRDefault="00C128CA" w:rsidP="00C128CA">
      <w:pPr>
        <w:ind w:left="360"/>
        <w:rPr>
          <w:color w:val="5B9BD5" w:themeColor="accent1"/>
          <w:lang w:val="ru-RU"/>
        </w:rPr>
      </w:pPr>
      <w:r w:rsidRPr="005B40BE">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5B40BE">
        <w:rPr>
          <w:color w:val="5B9BD5" w:themeColor="accent1"/>
          <w:lang w:val="ru-RU"/>
        </w:rPr>
        <w:t xml:space="preserve">. </w:t>
      </w:r>
    </w:p>
    <w:p w14:paraId="11F3CD18" w14:textId="77777777" w:rsidR="00C128CA" w:rsidRPr="005B40BE" w:rsidRDefault="00C128CA" w:rsidP="00C128CA">
      <w:pPr>
        <w:rPr>
          <w:lang w:val="ru-RU"/>
        </w:rPr>
      </w:pPr>
    </w:p>
    <w:p w14:paraId="3DA2A42B" w14:textId="77777777" w:rsidR="002A23FA" w:rsidRPr="005B40BE" w:rsidRDefault="002A23FA" w:rsidP="00A7471B">
      <w:pPr>
        <w:rPr>
          <w:lang w:val="ru-RU"/>
        </w:rPr>
      </w:pPr>
    </w:p>
    <w:sectPr w:rsidR="002A23FA" w:rsidRPr="005B40BE"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66DAC2" w14:textId="77777777" w:rsidR="00ED1916" w:rsidRDefault="00ED1916" w:rsidP="0016367F">
      <w:r>
        <w:separator/>
      </w:r>
    </w:p>
    <w:p w14:paraId="1CE34B93" w14:textId="77777777" w:rsidR="00ED1916" w:rsidRDefault="00ED1916" w:rsidP="0016367F"/>
    <w:p w14:paraId="56D70D0F" w14:textId="77777777" w:rsidR="00ED1916" w:rsidRDefault="00ED1916" w:rsidP="0016367F"/>
    <w:p w14:paraId="131CDD4E" w14:textId="77777777" w:rsidR="00ED1916" w:rsidRDefault="00ED1916" w:rsidP="0016367F"/>
    <w:p w14:paraId="5562BF8B" w14:textId="77777777" w:rsidR="00ED1916" w:rsidRDefault="00ED1916" w:rsidP="0016367F"/>
    <w:p w14:paraId="485B18E7" w14:textId="77777777" w:rsidR="00ED1916" w:rsidRDefault="00ED1916" w:rsidP="0016367F"/>
    <w:p w14:paraId="69D734DA" w14:textId="77777777" w:rsidR="00ED1916" w:rsidRDefault="00ED1916" w:rsidP="0016367F"/>
    <w:p w14:paraId="00136E5C" w14:textId="77777777" w:rsidR="00ED1916" w:rsidRDefault="00ED1916" w:rsidP="00280421"/>
  </w:endnote>
  <w:endnote w:type="continuationSeparator" w:id="0">
    <w:p w14:paraId="59DC082D" w14:textId="77777777" w:rsidR="00ED1916" w:rsidRDefault="00ED1916" w:rsidP="0016367F">
      <w:r>
        <w:continuationSeparator/>
      </w:r>
    </w:p>
    <w:p w14:paraId="69329CD3" w14:textId="77777777" w:rsidR="00ED1916" w:rsidRDefault="00ED1916" w:rsidP="0016367F"/>
    <w:p w14:paraId="55B749A8" w14:textId="77777777" w:rsidR="00ED1916" w:rsidRDefault="00ED1916" w:rsidP="0016367F"/>
    <w:p w14:paraId="7391874C" w14:textId="77777777" w:rsidR="00ED1916" w:rsidRDefault="00ED1916" w:rsidP="0016367F"/>
    <w:p w14:paraId="31006393" w14:textId="77777777" w:rsidR="00ED1916" w:rsidRDefault="00ED1916" w:rsidP="0016367F"/>
    <w:p w14:paraId="76F8C6B5" w14:textId="77777777" w:rsidR="00ED1916" w:rsidRDefault="00ED1916" w:rsidP="0016367F"/>
    <w:p w14:paraId="40EBF275" w14:textId="77777777" w:rsidR="00ED1916" w:rsidRDefault="00ED1916" w:rsidP="0016367F"/>
    <w:p w14:paraId="36C15124" w14:textId="77777777" w:rsidR="00ED1916" w:rsidRDefault="00ED1916"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43E4F7CE" w:rsidR="00CB3E97" w:rsidRPr="00B96D60" w:rsidRDefault="00CB3E97" w:rsidP="0016367F">
          <w:pPr>
            <w:rPr>
              <w:sz w:val="16"/>
              <w:szCs w:val="16"/>
            </w:rPr>
          </w:pPr>
          <w:r w:rsidRPr="00B96D60">
            <w:rPr>
              <w:sz w:val="16"/>
              <w:szCs w:val="16"/>
            </w:rPr>
            <w:t>WSC2019_TP40_Day1_</w:t>
          </w:r>
          <w:r w:rsidR="005B40BE">
            <w:rPr>
              <w:sz w:val="16"/>
              <w:szCs w:val="16"/>
            </w:rPr>
            <w:t>CH</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69ACD3DC" w:rsidR="00CB3E97" w:rsidRPr="00453B91" w:rsidRDefault="00CB3E97" w:rsidP="0016367F">
    <w:pPr>
      <w:pStyle w:val="Footer"/>
    </w:pPr>
    <w:r>
      <w:t>WSC2019_TP40_Day1_</w:t>
    </w:r>
    <w:r w:rsidR="005B40BE">
      <w: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BBD12D" w14:textId="77777777" w:rsidR="00ED1916" w:rsidRDefault="00ED1916" w:rsidP="0016367F">
      <w:r>
        <w:separator/>
      </w:r>
    </w:p>
    <w:p w14:paraId="56546A83" w14:textId="77777777" w:rsidR="00ED1916" w:rsidRDefault="00ED1916" w:rsidP="0016367F"/>
    <w:p w14:paraId="7F870225" w14:textId="77777777" w:rsidR="00ED1916" w:rsidRDefault="00ED1916" w:rsidP="0016367F"/>
    <w:p w14:paraId="796A4E7B" w14:textId="77777777" w:rsidR="00ED1916" w:rsidRDefault="00ED1916" w:rsidP="0016367F"/>
    <w:p w14:paraId="7E51CD6D" w14:textId="77777777" w:rsidR="00ED1916" w:rsidRDefault="00ED1916" w:rsidP="0016367F"/>
    <w:p w14:paraId="2342BB78" w14:textId="77777777" w:rsidR="00ED1916" w:rsidRDefault="00ED1916" w:rsidP="00280421"/>
  </w:footnote>
  <w:footnote w:type="continuationSeparator" w:id="0">
    <w:p w14:paraId="00F56CEA" w14:textId="77777777" w:rsidR="00ED1916" w:rsidRDefault="00ED1916" w:rsidP="0016367F">
      <w:r>
        <w:continuationSeparator/>
      </w:r>
    </w:p>
    <w:p w14:paraId="6260032E" w14:textId="77777777" w:rsidR="00ED1916" w:rsidRDefault="00ED1916" w:rsidP="0016367F"/>
    <w:p w14:paraId="1866E211" w14:textId="77777777" w:rsidR="00ED1916" w:rsidRDefault="00ED1916" w:rsidP="0016367F"/>
    <w:p w14:paraId="3DFB69C3" w14:textId="77777777" w:rsidR="00ED1916" w:rsidRDefault="00ED1916" w:rsidP="0016367F"/>
    <w:p w14:paraId="71153188" w14:textId="77777777" w:rsidR="00ED1916" w:rsidRDefault="00ED1916" w:rsidP="0016367F"/>
    <w:p w14:paraId="551A2A7D" w14:textId="77777777" w:rsidR="00ED1916" w:rsidRDefault="00ED1916" w:rsidP="0016367F"/>
    <w:p w14:paraId="67DCCF74" w14:textId="77777777" w:rsidR="00ED1916" w:rsidRDefault="00ED1916" w:rsidP="0016367F"/>
    <w:p w14:paraId="1D0F9160" w14:textId="77777777" w:rsidR="00ED1916" w:rsidRDefault="00ED1916"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1E2D"/>
    <w:rsid w:val="00052F6D"/>
    <w:rsid w:val="00057B12"/>
    <w:rsid w:val="000640A4"/>
    <w:rsid w:val="00071AA7"/>
    <w:rsid w:val="00082FB6"/>
    <w:rsid w:val="000A211A"/>
    <w:rsid w:val="000C351E"/>
    <w:rsid w:val="000D576D"/>
    <w:rsid w:val="000E219D"/>
    <w:rsid w:val="000E5A11"/>
    <w:rsid w:val="000F4A5C"/>
    <w:rsid w:val="00110014"/>
    <w:rsid w:val="001172EF"/>
    <w:rsid w:val="0012553C"/>
    <w:rsid w:val="0013144A"/>
    <w:rsid w:val="00134547"/>
    <w:rsid w:val="00156CA1"/>
    <w:rsid w:val="001571FB"/>
    <w:rsid w:val="0016367F"/>
    <w:rsid w:val="00167CDD"/>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26CD"/>
    <w:rsid w:val="002168C9"/>
    <w:rsid w:val="00233084"/>
    <w:rsid w:val="002501E8"/>
    <w:rsid w:val="00251F62"/>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40348"/>
    <w:rsid w:val="00355583"/>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1304"/>
    <w:rsid w:val="00595D70"/>
    <w:rsid w:val="005A43EB"/>
    <w:rsid w:val="005B40BE"/>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0C14"/>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4188"/>
    <w:rsid w:val="00917EFE"/>
    <w:rsid w:val="00926C56"/>
    <w:rsid w:val="00935220"/>
    <w:rsid w:val="009356C1"/>
    <w:rsid w:val="00941F91"/>
    <w:rsid w:val="009454DF"/>
    <w:rsid w:val="00952F1E"/>
    <w:rsid w:val="0095786C"/>
    <w:rsid w:val="00966D5E"/>
    <w:rsid w:val="0097670C"/>
    <w:rsid w:val="0098297B"/>
    <w:rsid w:val="00987A9F"/>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3721"/>
    <w:rsid w:val="00AC6513"/>
    <w:rsid w:val="00AD731E"/>
    <w:rsid w:val="00AE25EA"/>
    <w:rsid w:val="00AE528B"/>
    <w:rsid w:val="00AE5E57"/>
    <w:rsid w:val="00B019EC"/>
    <w:rsid w:val="00B0699E"/>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55A4"/>
    <w:rsid w:val="00E411A7"/>
    <w:rsid w:val="00E4251A"/>
    <w:rsid w:val="00E63A08"/>
    <w:rsid w:val="00E64155"/>
    <w:rsid w:val="00E65A56"/>
    <w:rsid w:val="00E7327B"/>
    <w:rsid w:val="00E75848"/>
    <w:rsid w:val="00E85147"/>
    <w:rsid w:val="00E91712"/>
    <w:rsid w:val="00E962EC"/>
    <w:rsid w:val="00EB191F"/>
    <w:rsid w:val="00EB3C64"/>
    <w:rsid w:val="00EB4518"/>
    <w:rsid w:val="00EC2A25"/>
    <w:rsid w:val="00EC3796"/>
    <w:rsid w:val="00EC39B2"/>
    <w:rsid w:val="00EC60E5"/>
    <w:rsid w:val="00EC74F7"/>
    <w:rsid w:val="00ED1916"/>
    <w:rsid w:val="00ED2B92"/>
    <w:rsid w:val="00ED3C49"/>
    <w:rsid w:val="00EE014E"/>
    <w:rsid w:val="00EE395B"/>
    <w:rsid w:val="00EF6E85"/>
    <w:rsid w:val="00EF7E23"/>
    <w:rsid w:val="00F0109D"/>
    <w:rsid w:val="00F057DD"/>
    <w:rsid w:val="00F2267A"/>
    <w:rsid w:val="00F34D3B"/>
    <w:rsid w:val="00F4251E"/>
    <w:rsid w:val="00F433BE"/>
    <w:rsid w:val="00F52D28"/>
    <w:rsid w:val="00F53FC8"/>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CF447-8B29-8D44-8CCA-7CEE353F6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53</TotalTime>
  <Pages>13</Pages>
  <Words>3193</Words>
  <Characters>18204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15</cp:revision>
  <cp:lastPrinted>2018-11-29T12:08:00Z</cp:lastPrinted>
  <dcterms:created xsi:type="dcterms:W3CDTF">2019-08-21T19:54:00Z</dcterms:created>
  <dcterms:modified xsi:type="dcterms:W3CDTF">2019-08-22T07:18:00Z</dcterms:modified>
</cp:coreProperties>
</file>