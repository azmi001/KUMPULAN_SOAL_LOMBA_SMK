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046E5B47" w:rsidR="00453B91" w:rsidRPr="000141D4" w:rsidRDefault="0055566F" w:rsidP="0016367F">
      <w:pPr>
        <w:pStyle w:val="Subtitle"/>
      </w:pPr>
      <w:r w:rsidRPr="000141D4">
        <w:t>Graphic Design Technology</w:t>
      </w:r>
      <w:r w:rsidRPr="000141D4">
        <w:br/>
      </w:r>
      <w:r w:rsidR="008544D7">
        <w:rPr>
          <w:sz w:val="42"/>
          <w:szCs w:val="42"/>
        </w:rPr>
        <w:t>AT</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lastRenderedPageBreak/>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lang w:val="de-DE" w:eastAsia="de-DE"/>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3B7CE80"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p>
    <w:p w14:paraId="016738B2" w14:textId="40068DB4" w:rsidR="00DA26D9" w:rsidRDefault="00DA26D9" w:rsidP="00885489">
      <w:r>
        <w:t xml:space="preserve">The requested interactive elements are indicated in </w:t>
      </w:r>
      <w:r w:rsidRPr="00426B3D">
        <w:rPr>
          <w:color w:val="5B9BD5" w:themeColor="accent1"/>
        </w:rPr>
        <w:t>&lt;blue&gt;.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024DE411" w:rsidR="004C4970" w:rsidRDefault="00DA26D9" w:rsidP="004C4970">
      <w:pPr>
        <w:pStyle w:val="ListParagraph"/>
        <w:numPr>
          <w:ilvl w:val="0"/>
          <w:numId w:val="22"/>
        </w:numPr>
      </w:pPr>
      <w:r>
        <w:t>8 x Single pages: 1</w:t>
      </w:r>
      <w:r w:rsidR="003A4624">
        <w:t>7</w:t>
      </w:r>
      <w:r>
        <w:t>0mm wide x 1</w:t>
      </w:r>
      <w:r w:rsidR="003A4624">
        <w:t>7</w:t>
      </w:r>
      <w:r>
        <w:t>0mm high</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39EE5D50" w:rsidR="00DA26D9" w:rsidRPr="00585F9C" w:rsidRDefault="00DA26D9" w:rsidP="00585F9C">
      <w:pPr>
        <w:pStyle w:val="ListParagraph"/>
        <w:numPr>
          <w:ilvl w:val="0"/>
          <w:numId w:val="24"/>
        </w:numPr>
        <w:ind w:left="360"/>
        <w:rPr>
          <w:color w:val="5B9BD5" w:themeColor="accent1"/>
        </w:rPr>
      </w:pPr>
      <w:r>
        <w:rPr>
          <w:color w:val="5B9BD5" w:themeColor="accent1"/>
        </w:rPr>
        <w:t>&lt;Forward button icon that goes to the next page when clicked&gt;</w:t>
      </w:r>
    </w:p>
    <w:p w14:paraId="5F0A9A5C" w14:textId="77777777" w:rsidR="00FE514D" w:rsidRPr="00C420AB"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34D092EF" w14:textId="6D43B688" w:rsidR="00FE514D" w:rsidRDefault="00FE514D" w:rsidP="00FE514D">
      <w:r>
        <w:t xml:space="preserve">Pages 2–7 must include: </w:t>
      </w:r>
    </w:p>
    <w:p w14:paraId="59BE702C" w14:textId="75628AA5" w:rsidR="00E21B6A" w:rsidRPr="00E21B6A" w:rsidRDefault="00E21B6A" w:rsidP="00FE514D">
      <w:pPr>
        <w:rPr>
          <w:color w:val="FF0000"/>
          <w:u w:val="single"/>
        </w:rPr>
      </w:pPr>
      <w:proofErr w:type="spellStart"/>
      <w:r w:rsidRPr="00E21B6A">
        <w:rPr>
          <w:color w:val="FF0000"/>
        </w:rPr>
        <w:t>Seite</w:t>
      </w:r>
      <w:proofErr w:type="spellEnd"/>
      <w:r w:rsidRPr="00E21B6A">
        <w:rPr>
          <w:color w:val="FF0000"/>
        </w:rPr>
        <w:t xml:space="preserve"> 2</w:t>
      </w:r>
      <w:r w:rsidRPr="00E21B6A">
        <w:rPr>
          <w:color w:val="FF0000"/>
        </w:rPr>
        <w:softHyphen/>
        <w:t xml:space="preserve">-7 </w:t>
      </w:r>
      <w:proofErr w:type="spellStart"/>
      <w:r w:rsidRPr="00E21B6A">
        <w:rPr>
          <w:color w:val="FF0000"/>
        </w:rPr>
        <w:t>muessen</w:t>
      </w:r>
      <w:proofErr w:type="spellEnd"/>
      <w:r w:rsidRPr="00E21B6A">
        <w:rPr>
          <w:color w:val="FF0000"/>
        </w:rPr>
        <w:t xml:space="preserve"> </w:t>
      </w:r>
      <w:proofErr w:type="spellStart"/>
      <w:r w:rsidRPr="00E21B6A">
        <w:rPr>
          <w:color w:val="FF0000"/>
        </w:rPr>
        <w:t>beinhalten</w:t>
      </w:r>
      <w:proofErr w:type="spellEnd"/>
      <w:r w:rsidRPr="00E21B6A">
        <w:rPr>
          <w:color w:val="FF0000"/>
        </w:rPr>
        <w:t>:</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3C4842F5" w:rsidR="00FE514D" w:rsidRPr="00585F9C"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66277C87" w14:textId="6C7DE817" w:rsidR="00027C67" w:rsidRDefault="00027C67" w:rsidP="00027C67">
      <w:pPr>
        <w:pStyle w:val="SubHeadersBodyBold12ptbefore"/>
      </w:pPr>
      <w:r>
        <w:lastRenderedPageBreak/>
        <w:t>Page 2 — Inner Front Cover to include:</w:t>
      </w:r>
    </w:p>
    <w:p w14:paraId="32E78A7F" w14:textId="77777777" w:rsidR="00DA030B" w:rsidRDefault="00DA030B" w:rsidP="00DA030B">
      <w:pPr>
        <w:pStyle w:val="ListParagraph"/>
        <w:numPr>
          <w:ilvl w:val="0"/>
          <w:numId w:val="24"/>
        </w:numPr>
        <w:ind w:left="360"/>
      </w:pPr>
      <w:r>
        <w:t>Text in Appendix 1.5 - Brochure Text (as per the appendix instructions)</w:t>
      </w:r>
    </w:p>
    <w:p w14:paraId="7835A919" w14:textId="2516A9E0" w:rsidR="00027C67" w:rsidRDefault="00027C67" w:rsidP="00027C67">
      <w:pPr>
        <w:pStyle w:val="SubHeadersBodyBold12ptbefore"/>
      </w:pPr>
      <w:bookmarkStart w:id="4" w:name="_GoBack"/>
      <w:bookmarkEnd w:id="4"/>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22C9CF20" w:rsidR="00DA26D9" w:rsidRPr="004C4970"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41C3EDFB" w14:textId="54B3A544"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54D57B9C"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61BF865" w14:textId="51EC4012"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38245042"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1E288F2" w14:textId="548B95AD" w:rsidR="001A7760" w:rsidRDefault="001A7760" w:rsidP="001A7760">
      <w:pPr>
        <w:pStyle w:val="SubHeadersBodyBold12ptbefore"/>
      </w:pPr>
      <w:r>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7777777" w:rsidR="001A7760" w:rsidRPr="002041D3"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0558609" w14:textId="0F112449" w:rsidR="009C1D91" w:rsidRDefault="009C1D91" w:rsidP="009C1D91">
      <w:pPr>
        <w:pStyle w:val="SubHeadersBodyBold12ptbefore"/>
      </w:pPr>
      <w:r>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77777777" w:rsidR="009C1D91" w:rsidRPr="002041D3"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56A4A928" w14:textId="05FA59D9" w:rsidR="009C1D91" w:rsidRDefault="001B14C5" w:rsidP="001B14C5">
      <w:pPr>
        <w:pStyle w:val="SubHeadersBodyBold12ptbefore"/>
      </w:pPr>
      <w:r>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6F579DE0" w:rsidR="00A522C0" w:rsidRPr="004C497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p>
    <w:p w14:paraId="1AF3121B" w14:textId="081FA34B" w:rsidR="00F66D9F" w:rsidRDefault="00F66D9F" w:rsidP="00F66D9F">
      <w:pPr>
        <w:pStyle w:val="SubHeadersBodyBold12ptbefore"/>
      </w:pPr>
      <w:r>
        <w:t>File Type</w:t>
      </w:r>
      <w:r w:rsidR="006A493B">
        <w:t>s:</w:t>
      </w:r>
      <w:r w:rsidRPr="00595D70">
        <w:t xml:space="preserve"> </w:t>
      </w:r>
    </w:p>
    <w:p w14:paraId="63723732" w14:textId="77777777" w:rsidR="002C3A51" w:rsidRDefault="002C3A51" w:rsidP="002C3A51">
      <w:pPr>
        <w:pStyle w:val="ListParagraph"/>
        <w:numPr>
          <w:ilvl w:val="0"/>
          <w:numId w:val="22"/>
        </w:numPr>
      </w:pPr>
      <w:r>
        <w:lastRenderedPageBreak/>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ListParagraph"/>
        <w:numPr>
          <w:ilvl w:val="0"/>
          <w:numId w:val="26"/>
        </w:numPr>
      </w:pPr>
      <w:r>
        <w:t>Brochure file name: YY_IWD_Brochure.pdf</w:t>
      </w:r>
    </w:p>
    <w:p w14:paraId="0C1C130C" w14:textId="09AD5E76" w:rsidR="00F66D9F" w:rsidRPr="00854AD0" w:rsidRDefault="00F66D9F" w:rsidP="00F66D9F">
      <w:pPr>
        <w:pStyle w:val="BodySubHeaderSpacebefore"/>
        <w:rPr>
          <w:b/>
        </w:rPr>
      </w:pPr>
      <w:r w:rsidRPr="00854AD0">
        <w:rPr>
          <w:b/>
        </w:rPr>
        <w:t>You must deliver</w:t>
      </w:r>
    </w:p>
    <w:p w14:paraId="2C13675C" w14:textId="4ED7EA0E" w:rsidR="00F66D9F" w:rsidRPr="00426B3D" w:rsidRDefault="00F66D9F" w:rsidP="00F66D9F">
      <w:pPr>
        <w:rPr>
          <w:b/>
        </w:rPr>
      </w:pPr>
      <w:r w:rsidRPr="00426B3D">
        <w:rPr>
          <w:b/>
        </w:rPr>
        <w:t>Printout</w:t>
      </w:r>
    </w:p>
    <w:p w14:paraId="1B5BB822" w14:textId="3A975674" w:rsidR="003A4624" w:rsidRDefault="003A4624" w:rsidP="003A4624">
      <w:pPr>
        <w:pStyle w:val="ListParagraph"/>
        <w:numPr>
          <w:ilvl w:val="0"/>
          <w:numId w:val="23"/>
        </w:numPr>
      </w:pPr>
      <w:r>
        <w:t>Colour with e</w:t>
      </w:r>
      <w:r w:rsidR="00B81EC6">
        <w:t>ach page centred on A4</w:t>
      </w:r>
      <w:r>
        <w:t>. Trimmed to 100% (actual size).</w:t>
      </w:r>
    </w:p>
    <w:p w14:paraId="7F711081" w14:textId="21E9066E" w:rsidR="00F66D9F" w:rsidRDefault="00F66D9F" w:rsidP="00F66D9F">
      <w:pPr>
        <w:pStyle w:val="ListParagraph"/>
        <w:numPr>
          <w:ilvl w:val="0"/>
          <w:numId w:val="23"/>
        </w:numPr>
      </w:pPr>
      <w:r>
        <w:t xml:space="preserve">1 x </w:t>
      </w:r>
      <w:r w:rsidR="00ED3C49">
        <w:t>colour</w:t>
      </w:r>
      <w:r w:rsidR="003A4624">
        <w:t xml:space="preserve"> A3 printout as per sample below</w:t>
      </w:r>
      <w:r w:rsidR="003A4624">
        <w:br/>
      </w:r>
    </w:p>
    <w:p w14:paraId="7DEFB167" w14:textId="110EA5E4" w:rsidR="003A4624" w:rsidRDefault="003A4624" w:rsidP="003A4624">
      <w:pPr>
        <w:pStyle w:val="ListParagraph"/>
      </w:pPr>
      <w:r>
        <w:rPr>
          <w:noProof/>
          <w:lang w:val="de-DE" w:eastAsia="de-DE"/>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57A66D31" w:rsidR="002168C9"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41B2DF0C" w14:textId="25E8AD9F" w:rsidR="00E21B6A" w:rsidRPr="00DA030B" w:rsidRDefault="00E21B6A" w:rsidP="00F11254">
      <w:pPr>
        <w:ind w:firstLine="720"/>
        <w:rPr>
          <w:i/>
          <w:color w:val="FF0000"/>
          <w:lang w:val="en-US"/>
        </w:rPr>
      </w:pPr>
      <w:r w:rsidRPr="00F11254">
        <w:rPr>
          <w:i/>
          <w:color w:val="FF0000"/>
          <w:lang w:val="de-DE"/>
        </w:rPr>
        <w:t xml:space="preserve">Alle Arbeitsdateien </w:t>
      </w:r>
      <w:r w:rsidRPr="00F11254">
        <w:rPr>
          <w:b/>
          <w:i/>
          <w:color w:val="FF0000"/>
          <w:lang w:val="de-DE"/>
        </w:rPr>
        <w:t>muessen</w:t>
      </w:r>
      <w:r w:rsidRPr="00F11254">
        <w:rPr>
          <w:i/>
          <w:color w:val="FF0000"/>
          <w:lang w:val="de-DE"/>
        </w:rPr>
        <w:t xml:space="preserve"> in einem seperaten Ordner enthalten sein</w:t>
      </w:r>
      <w:r w:rsidR="00F11254" w:rsidRPr="00F11254">
        <w:rPr>
          <w:i/>
          <w:color w:val="FF0000"/>
          <w:lang w:val="de-DE"/>
        </w:rPr>
        <w:t xml:space="preserve">. </w:t>
      </w:r>
      <w:r w:rsidR="00F11254" w:rsidRPr="00DA030B">
        <w:rPr>
          <w:i/>
          <w:color w:val="FF0000"/>
          <w:lang w:val="en-US"/>
        </w:rPr>
        <w:t>Ordnername: Working files</w:t>
      </w:r>
    </w:p>
    <w:p w14:paraId="354C9ED8" w14:textId="28513D4B" w:rsidR="00453B91" w:rsidRPr="00DA030B" w:rsidRDefault="00453B91" w:rsidP="000C351E">
      <w:pPr>
        <w:pStyle w:val="Heading1"/>
        <w:rPr>
          <w:lang w:val="en-US"/>
        </w:rPr>
      </w:pPr>
      <w:r w:rsidRPr="00DA030B">
        <w:rPr>
          <w:lang w:val="en-US"/>
        </w:rPr>
        <w:t xml:space="preserve">Marking </w:t>
      </w:r>
      <w:r w:rsidR="000C351E" w:rsidRPr="00DA030B">
        <w:rPr>
          <w:lang w:val="en-US"/>
        </w:rPr>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26F92235" w14:textId="7C4AE921" w:rsidR="00C128CA" w:rsidRDefault="00C128CA" w:rsidP="003A4624">
      <w:pPr>
        <w:pStyle w:val="Heading1"/>
      </w:pPr>
      <w:r>
        <w:lastRenderedPageBreak/>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Collective action and shared ownership for driving gender parity is what makes International Women's Day successful. So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329C470A" w:rsidR="00FE514D" w:rsidRDefault="00FE514D" w:rsidP="00FE514D">
      <w:pPr>
        <w:ind w:left="720"/>
        <w:rPr>
          <w:color w:val="5B9BD5" w:themeColor="accent1"/>
        </w:rPr>
      </w:pPr>
      <w:r w:rsidRPr="00FE514D">
        <w:rPr>
          <w:color w:val="5B9BD5" w:themeColor="accent1"/>
        </w:rPr>
        <w:t>Amelia Addis</w:t>
      </w:r>
    </w:p>
    <w:p w14:paraId="305E0DD8" w14:textId="77777777" w:rsidR="00F11254" w:rsidRPr="00FE514D" w:rsidRDefault="00F11254" w:rsidP="00FE514D">
      <w:pPr>
        <w:ind w:left="720"/>
        <w:rPr>
          <w:color w:val="5B9BD5" w:themeColor="accent1"/>
        </w:rPr>
      </w:pPr>
    </w:p>
    <w:p w14:paraId="407C35AE" w14:textId="6C134EE6" w:rsidR="00FE514D" w:rsidRPr="004F7611" w:rsidRDefault="00FE514D" w:rsidP="00FE514D">
      <w:pPr>
        <w:pStyle w:val="SubHeadersBodyBold12ptbefore"/>
      </w:pPr>
      <w:r w:rsidRPr="004F7611">
        <w:lastRenderedPageBreak/>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5B6EF3" w14:textId="77777777" w:rsidR="001C6671" w:rsidRDefault="001C6671" w:rsidP="0016367F">
      <w:r>
        <w:separator/>
      </w:r>
    </w:p>
    <w:p w14:paraId="78BC2AFB" w14:textId="77777777" w:rsidR="001C6671" w:rsidRDefault="001C6671" w:rsidP="0016367F"/>
    <w:p w14:paraId="65C9CB14" w14:textId="77777777" w:rsidR="001C6671" w:rsidRDefault="001C6671" w:rsidP="0016367F"/>
    <w:p w14:paraId="0980ADB0" w14:textId="77777777" w:rsidR="001C6671" w:rsidRDefault="001C6671" w:rsidP="0016367F"/>
    <w:p w14:paraId="2893F03D" w14:textId="77777777" w:rsidR="001C6671" w:rsidRDefault="001C6671" w:rsidP="0016367F"/>
    <w:p w14:paraId="4E740995" w14:textId="77777777" w:rsidR="001C6671" w:rsidRDefault="001C6671" w:rsidP="0016367F"/>
    <w:p w14:paraId="54A08686" w14:textId="77777777" w:rsidR="001C6671" w:rsidRDefault="001C6671" w:rsidP="0016367F"/>
    <w:p w14:paraId="2D55A403" w14:textId="77777777" w:rsidR="001C6671" w:rsidRDefault="001C6671" w:rsidP="00280421"/>
  </w:endnote>
  <w:endnote w:type="continuationSeparator" w:id="0">
    <w:p w14:paraId="1656FF5E" w14:textId="77777777" w:rsidR="001C6671" w:rsidRDefault="001C6671" w:rsidP="0016367F">
      <w:r>
        <w:continuationSeparator/>
      </w:r>
    </w:p>
    <w:p w14:paraId="228F867A" w14:textId="77777777" w:rsidR="001C6671" w:rsidRDefault="001C6671" w:rsidP="0016367F"/>
    <w:p w14:paraId="7726BB2D" w14:textId="77777777" w:rsidR="001C6671" w:rsidRDefault="001C6671" w:rsidP="0016367F"/>
    <w:p w14:paraId="23E7AAC8" w14:textId="77777777" w:rsidR="001C6671" w:rsidRDefault="001C6671" w:rsidP="0016367F"/>
    <w:p w14:paraId="098F70D5" w14:textId="77777777" w:rsidR="001C6671" w:rsidRDefault="001C6671" w:rsidP="0016367F"/>
    <w:p w14:paraId="5EE85B5E" w14:textId="77777777" w:rsidR="001C6671" w:rsidRDefault="001C6671" w:rsidP="0016367F"/>
    <w:p w14:paraId="130603A3" w14:textId="77777777" w:rsidR="001C6671" w:rsidRDefault="001C6671" w:rsidP="0016367F"/>
    <w:p w14:paraId="68C63990" w14:textId="77777777" w:rsidR="001C6671" w:rsidRDefault="001C6671"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orbel Light"/>
    <w:charset w:val="4D"/>
    <w:family w:val="swiss"/>
    <w:pitch w:val="variable"/>
    <w:sig w:usb0="00000001"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Times New Roman"/>
    <w:panose1 w:val="00000000000000000000"/>
    <w:charset w:val="4D"/>
    <w:family w:val="auto"/>
    <w:notTrueType/>
    <w:pitch w:val="variable"/>
    <w:sig w:usb0="00000001"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7CEEB3EA"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8544D7">
            <w:rPr>
              <w:sz w:val="16"/>
              <w:szCs w:val="16"/>
            </w:rPr>
            <w:t>AT</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2714EA05"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00DA030B">
            <w:rPr>
              <w:noProof/>
              <w:sz w:val="16"/>
              <w:szCs w:val="16"/>
            </w:rPr>
            <w:t>7</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00DA030B">
            <w:rPr>
              <w:noProof/>
              <w:sz w:val="16"/>
              <w:szCs w:val="16"/>
            </w:rPr>
            <w:t>7</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7230A" w14:textId="4090C7CE" w:rsidR="00CB3E97" w:rsidRPr="00453B91" w:rsidRDefault="00CB3E97" w:rsidP="0016367F">
    <w:pPr>
      <w:pStyle w:val="Footer"/>
    </w:pPr>
    <w:r>
      <w:t>WSC2019_TP40_Day</w:t>
    </w:r>
    <w:r w:rsidR="00E87FEE">
      <w:t>4</w:t>
    </w:r>
    <w:r>
      <w:t>_</w:t>
    </w:r>
    <w:r w:rsidR="00030CBD">
      <w:t>Part2_</w:t>
    </w:r>
    <w:r w:rsidR="008544D7">
      <w:t>AT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741F8B" w14:textId="77777777" w:rsidR="001C6671" w:rsidRDefault="001C6671" w:rsidP="0016367F">
      <w:r>
        <w:separator/>
      </w:r>
    </w:p>
    <w:p w14:paraId="36EADA2F" w14:textId="77777777" w:rsidR="001C6671" w:rsidRDefault="001C6671" w:rsidP="0016367F"/>
    <w:p w14:paraId="6AC109E0" w14:textId="77777777" w:rsidR="001C6671" w:rsidRDefault="001C6671" w:rsidP="0016367F"/>
    <w:p w14:paraId="0AA4B730" w14:textId="77777777" w:rsidR="001C6671" w:rsidRDefault="001C6671" w:rsidP="0016367F"/>
    <w:p w14:paraId="6C14539F" w14:textId="77777777" w:rsidR="001C6671" w:rsidRDefault="001C6671" w:rsidP="0016367F"/>
    <w:p w14:paraId="62D8FAE3" w14:textId="77777777" w:rsidR="001C6671" w:rsidRDefault="001C6671" w:rsidP="00280421"/>
  </w:footnote>
  <w:footnote w:type="continuationSeparator" w:id="0">
    <w:p w14:paraId="468249A8" w14:textId="77777777" w:rsidR="001C6671" w:rsidRDefault="001C6671" w:rsidP="0016367F">
      <w:r>
        <w:continuationSeparator/>
      </w:r>
    </w:p>
    <w:p w14:paraId="0F509E02" w14:textId="77777777" w:rsidR="001C6671" w:rsidRDefault="001C6671" w:rsidP="0016367F"/>
    <w:p w14:paraId="22CA5C64" w14:textId="77777777" w:rsidR="001C6671" w:rsidRDefault="001C6671" w:rsidP="0016367F"/>
    <w:p w14:paraId="48471B81" w14:textId="77777777" w:rsidR="001C6671" w:rsidRDefault="001C6671" w:rsidP="0016367F"/>
    <w:p w14:paraId="6AF70006" w14:textId="77777777" w:rsidR="001C6671" w:rsidRDefault="001C6671" w:rsidP="0016367F"/>
    <w:p w14:paraId="20C8D00E" w14:textId="77777777" w:rsidR="001C6671" w:rsidRDefault="001C6671" w:rsidP="0016367F"/>
    <w:p w14:paraId="52E275E3" w14:textId="77777777" w:rsidR="001C6671" w:rsidRDefault="001C6671" w:rsidP="0016367F"/>
    <w:p w14:paraId="54D16645" w14:textId="77777777" w:rsidR="001C6671" w:rsidRDefault="001C6671" w:rsidP="0028042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8C594" w14:textId="77777777" w:rsidR="00CB3E97" w:rsidRDefault="00CB3E97" w:rsidP="0016367F">
    <w:pPr>
      <w:pStyle w:val="Header"/>
    </w:pPr>
    <w:r w:rsidRPr="007866C8">
      <w:rPr>
        <w:noProof/>
        <w:lang w:val="de-DE" w:eastAsia="de-DE"/>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7B6E7" w14:textId="77777777" w:rsidR="00CB3E97" w:rsidRDefault="00CB3E97" w:rsidP="0016367F">
    <w:pPr>
      <w:pStyle w:val="Header"/>
    </w:pPr>
    <w:r>
      <w:rPr>
        <w:noProof/>
        <w:lang w:val="de-DE" w:eastAsia="de-DE"/>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82"/>
  <w:hideSpellingErrors/>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671"/>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DEE"/>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4D7"/>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1EC6"/>
    <w:rsid w:val="00B86932"/>
    <w:rsid w:val="00B96D60"/>
    <w:rsid w:val="00BA796A"/>
    <w:rsid w:val="00BD14CD"/>
    <w:rsid w:val="00BE3BAD"/>
    <w:rsid w:val="00BF7766"/>
    <w:rsid w:val="00C128CA"/>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030B"/>
    <w:rsid w:val="00DA26D9"/>
    <w:rsid w:val="00DA3F51"/>
    <w:rsid w:val="00DA68E9"/>
    <w:rsid w:val="00DC37FC"/>
    <w:rsid w:val="00DE1B5A"/>
    <w:rsid w:val="00DF25B9"/>
    <w:rsid w:val="00E02342"/>
    <w:rsid w:val="00E131E4"/>
    <w:rsid w:val="00E21B6A"/>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B64F4"/>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1254"/>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customStyle="1"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9EB42B-E132-4A87-B6F0-0D42A3607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0</TotalTime>
  <Pages>7</Pages>
  <Words>1072</Words>
  <Characters>6754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WSR_Kazan_18</cp:lastModifiedBy>
  <cp:revision>29</cp:revision>
  <cp:lastPrinted>2018-11-29T12:08:00Z</cp:lastPrinted>
  <dcterms:created xsi:type="dcterms:W3CDTF">2019-08-25T12:11:00Z</dcterms:created>
  <dcterms:modified xsi:type="dcterms:W3CDTF">2019-08-26T07:35:00Z</dcterms:modified>
</cp:coreProperties>
</file>