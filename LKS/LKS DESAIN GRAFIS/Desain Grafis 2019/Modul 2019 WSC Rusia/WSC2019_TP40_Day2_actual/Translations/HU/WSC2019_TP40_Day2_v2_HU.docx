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6472CEC1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DC43F0">
        <w:t>2</w:t>
      </w:r>
      <w:bookmarkStart w:id="2" w:name="_GoBack"/>
      <w:bookmarkEnd w:id="2"/>
    </w:p>
    <w:p w14:paraId="3AC9D7E0" w14:textId="07747B84" w:rsidR="00453B91" w:rsidRDefault="0055566F" w:rsidP="0016367F">
      <w:pPr>
        <w:pStyle w:val="Subtitle"/>
      </w:pPr>
      <w:r>
        <w:t>Graphic Design Technology</w:t>
      </w:r>
      <w:r>
        <w:br/>
      </w:r>
      <w:r w:rsidR="000E184B">
        <w:rPr>
          <w:b/>
          <w:sz w:val="42"/>
          <w:szCs w:val="42"/>
        </w:rPr>
        <w:t>HU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14E2D145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5C82FE96" w14:textId="286DA084" w:rsidR="00C6006D" w:rsidRDefault="00C6006D" w:rsidP="0016367F"/>
    <w:p w14:paraId="10B3A5D9" w14:textId="6F19D437" w:rsidR="00C6006D" w:rsidRDefault="00C6006D" w:rsidP="0016367F">
      <w:pPr>
        <w:rPr>
          <w:color w:val="00B050"/>
        </w:rPr>
      </w:pPr>
      <w:r>
        <w:rPr>
          <w:color w:val="00B050"/>
        </w:rPr>
        <w:t xml:space="preserve">Mongolia </w:t>
      </w:r>
      <w:proofErr w:type="spellStart"/>
      <w:r>
        <w:rPr>
          <w:color w:val="00B050"/>
        </w:rPr>
        <w:t>az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egyike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azon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orszagoknak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amelyek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tamogatjak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tradicionalis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orvoslast</w:t>
      </w:r>
      <w:proofErr w:type="spellEnd"/>
      <w:r>
        <w:rPr>
          <w:color w:val="00B050"/>
        </w:rPr>
        <w:t>.</w:t>
      </w:r>
    </w:p>
    <w:p w14:paraId="4CEF270F" w14:textId="6C10E484" w:rsidR="00C6006D" w:rsidRDefault="00C6006D" w:rsidP="0016367F">
      <w:pPr>
        <w:rPr>
          <w:color w:val="00B050"/>
        </w:rPr>
      </w:pPr>
      <w:r>
        <w:rPr>
          <w:color w:val="00B050"/>
        </w:rPr>
        <w:t xml:space="preserve">1330-ban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mongol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gyogyito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megirt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konyvet</w:t>
      </w:r>
      <w:proofErr w:type="spellEnd"/>
      <w:r>
        <w:rPr>
          <w:color w:val="00B050"/>
        </w:rPr>
        <w:t xml:space="preserve"> </w:t>
      </w:r>
      <w:r w:rsidRPr="00C6006D">
        <w:rPr>
          <w:i/>
          <w:iCs/>
          <w:color w:val="00B050"/>
        </w:rPr>
        <w:t xml:space="preserve">Az </w:t>
      </w:r>
      <w:proofErr w:type="spellStart"/>
      <w:r w:rsidRPr="00C6006D">
        <w:rPr>
          <w:i/>
          <w:iCs/>
          <w:color w:val="00B050"/>
        </w:rPr>
        <w:t>etel</w:t>
      </w:r>
      <w:proofErr w:type="spellEnd"/>
      <w:r w:rsidRPr="00C6006D">
        <w:rPr>
          <w:i/>
          <w:iCs/>
          <w:color w:val="00B050"/>
        </w:rPr>
        <w:t xml:space="preserve"> es </w:t>
      </w:r>
      <w:proofErr w:type="spellStart"/>
      <w:r w:rsidRPr="00C6006D">
        <w:rPr>
          <w:i/>
          <w:iCs/>
          <w:color w:val="00B050"/>
        </w:rPr>
        <w:t>ital</w:t>
      </w:r>
      <w:proofErr w:type="spellEnd"/>
      <w:r w:rsidRPr="00C6006D">
        <w:rPr>
          <w:i/>
          <w:iCs/>
          <w:color w:val="00B050"/>
        </w:rPr>
        <w:t xml:space="preserve"> </w:t>
      </w:r>
      <w:proofErr w:type="spellStart"/>
      <w:r w:rsidRPr="00C6006D">
        <w:rPr>
          <w:i/>
          <w:iCs/>
          <w:color w:val="00B050"/>
        </w:rPr>
        <w:t>fontos</w:t>
      </w:r>
      <w:proofErr w:type="spellEnd"/>
      <w:r w:rsidRPr="00C6006D">
        <w:rPr>
          <w:i/>
          <w:iCs/>
          <w:color w:val="00B050"/>
        </w:rPr>
        <w:t xml:space="preserve"> </w:t>
      </w:r>
      <w:proofErr w:type="spellStart"/>
      <w:r w:rsidRPr="00C6006D">
        <w:rPr>
          <w:i/>
          <w:iCs/>
          <w:color w:val="00B050"/>
        </w:rPr>
        <w:t>szabalyai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cimmel</w:t>
      </w:r>
      <w:proofErr w:type="spellEnd"/>
      <w:r>
        <w:rPr>
          <w:color w:val="00B050"/>
        </w:rPr>
        <w:t xml:space="preserve">. </w:t>
      </w:r>
      <w:proofErr w:type="spellStart"/>
      <w:r>
        <w:rPr>
          <w:color w:val="00B050"/>
        </w:rPr>
        <w:t>Ez</w:t>
      </w:r>
      <w:proofErr w:type="spellEnd"/>
      <w:r>
        <w:rPr>
          <w:color w:val="00B050"/>
        </w:rPr>
        <w:t xml:space="preserve"> volt </w:t>
      </w:r>
      <w:proofErr w:type="spellStart"/>
      <w:r>
        <w:rPr>
          <w:color w:val="00B050"/>
        </w:rPr>
        <w:t>az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elso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ilyen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konyv</w:t>
      </w:r>
      <w:proofErr w:type="spellEnd"/>
      <w:r>
        <w:rPr>
          <w:color w:val="00B050"/>
        </w:rPr>
        <w:t xml:space="preserve">. A </w:t>
      </w:r>
      <w:proofErr w:type="spellStart"/>
      <w:r>
        <w:rPr>
          <w:color w:val="00B050"/>
        </w:rPr>
        <w:t>kiegyensulyosott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etrend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fontossagat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hangsulyozta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mertekletesseg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hangsulyozasaval</w:t>
      </w:r>
      <w:proofErr w:type="spellEnd"/>
      <w:r>
        <w:rPr>
          <w:color w:val="00B050"/>
        </w:rPr>
        <w:t>.</w:t>
      </w:r>
    </w:p>
    <w:p w14:paraId="5F1B835A" w14:textId="0F5A9709" w:rsidR="00C6006D" w:rsidRDefault="00C6006D" w:rsidP="0016367F">
      <w:pPr>
        <w:rPr>
          <w:color w:val="00B050"/>
        </w:rPr>
      </w:pPr>
      <w:r>
        <w:rPr>
          <w:color w:val="00B050"/>
        </w:rPr>
        <w:t xml:space="preserve">A </w:t>
      </w:r>
      <w:proofErr w:type="spellStart"/>
      <w:r w:rsidRPr="00C6006D">
        <w:rPr>
          <w:b/>
          <w:bCs/>
          <w:color w:val="00B050"/>
        </w:rPr>
        <w:t>Self Created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mongol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ceg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amely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tradicionalis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gyogyszereket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gyart</w:t>
      </w:r>
      <w:proofErr w:type="spellEnd"/>
      <w:r>
        <w:rPr>
          <w:color w:val="00B050"/>
        </w:rPr>
        <w:t xml:space="preserve">. Az </w:t>
      </w:r>
      <w:proofErr w:type="spellStart"/>
      <w:r>
        <w:rPr>
          <w:color w:val="00B050"/>
        </w:rPr>
        <w:t>osszetevok</w:t>
      </w:r>
      <w:proofErr w:type="spellEnd"/>
      <w:r>
        <w:rPr>
          <w:color w:val="00B050"/>
        </w:rPr>
        <w:t xml:space="preserve"> modern </w:t>
      </w:r>
      <w:proofErr w:type="spellStart"/>
      <w:r>
        <w:rPr>
          <w:color w:val="00B050"/>
        </w:rPr>
        <w:t>gyogynovenyek</w:t>
      </w:r>
      <w:proofErr w:type="spellEnd"/>
      <w:r>
        <w:rPr>
          <w:color w:val="00B050"/>
        </w:rPr>
        <w:t xml:space="preserve"> es </w:t>
      </w:r>
      <w:proofErr w:type="spellStart"/>
      <w:r>
        <w:rPr>
          <w:color w:val="00B050"/>
        </w:rPr>
        <w:t>olyanok</w:t>
      </w:r>
      <w:proofErr w:type="spellEnd"/>
      <w:r>
        <w:rPr>
          <w:color w:val="00B050"/>
        </w:rPr>
        <w:t xml:space="preserve"> is </w:t>
      </w:r>
      <w:proofErr w:type="spellStart"/>
      <w:r>
        <w:rPr>
          <w:color w:val="00B050"/>
        </w:rPr>
        <w:t>amelyeket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tobb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szaz</w:t>
      </w:r>
      <w:proofErr w:type="spellEnd"/>
      <w:r>
        <w:rPr>
          <w:color w:val="00B050"/>
        </w:rPr>
        <w:t xml:space="preserve"> (</w:t>
      </w:r>
      <w:proofErr w:type="spellStart"/>
      <w:r>
        <w:rPr>
          <w:color w:val="00B050"/>
        </w:rPr>
        <w:t>vagy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ezer</w:t>
      </w:r>
      <w:proofErr w:type="spellEnd"/>
      <w:r>
        <w:rPr>
          <w:color w:val="00B050"/>
        </w:rPr>
        <w:t xml:space="preserve">) eve </w:t>
      </w:r>
      <w:proofErr w:type="spellStart"/>
      <w:r>
        <w:rPr>
          <w:color w:val="00B050"/>
        </w:rPr>
        <w:t>hasznalnak</w:t>
      </w:r>
      <w:proofErr w:type="spellEnd"/>
      <w:r>
        <w:rPr>
          <w:color w:val="00B050"/>
        </w:rPr>
        <w:t>.</w:t>
      </w:r>
    </w:p>
    <w:p w14:paraId="2160E786" w14:textId="2F64A2C7" w:rsidR="00C6006D" w:rsidRDefault="00C6006D" w:rsidP="0016367F">
      <w:pPr>
        <w:rPr>
          <w:color w:val="00B050"/>
        </w:rPr>
      </w:pPr>
      <w:proofErr w:type="spellStart"/>
      <w:r>
        <w:rPr>
          <w:color w:val="00B050"/>
        </w:rPr>
        <w:t>Hisznek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tudomanyos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kutatas</w:t>
      </w:r>
      <w:proofErr w:type="spellEnd"/>
      <w:r>
        <w:rPr>
          <w:color w:val="00B050"/>
        </w:rPr>
        <w:t xml:space="preserve"> es a </w:t>
      </w:r>
      <w:proofErr w:type="spellStart"/>
      <w:r>
        <w:rPr>
          <w:color w:val="00B050"/>
        </w:rPr>
        <w:t>tortenelem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kombinalasaban</w:t>
      </w:r>
      <w:proofErr w:type="spellEnd"/>
      <w:r>
        <w:rPr>
          <w:color w:val="00B050"/>
        </w:rPr>
        <w:t>.</w:t>
      </w:r>
    </w:p>
    <w:p w14:paraId="42C587C8" w14:textId="716686A3" w:rsidR="00C6006D" w:rsidRPr="00C6006D" w:rsidRDefault="00C6006D" w:rsidP="0016367F">
      <w:pPr>
        <w:rPr>
          <w:color w:val="00B050"/>
        </w:rPr>
      </w:pPr>
      <w:r>
        <w:rPr>
          <w:color w:val="00B050"/>
        </w:rPr>
        <w:t xml:space="preserve">A </w:t>
      </w:r>
      <w:proofErr w:type="spellStart"/>
      <w:r>
        <w:rPr>
          <w:color w:val="00B050"/>
        </w:rPr>
        <w:t>logojuk</w:t>
      </w:r>
      <w:proofErr w:type="spellEnd"/>
      <w:r>
        <w:rPr>
          <w:color w:val="00B050"/>
        </w:rPr>
        <w:t xml:space="preserve"> a </w:t>
      </w:r>
      <w:proofErr w:type="spellStart"/>
      <w:r w:rsidRPr="00C6006D">
        <w:rPr>
          <w:b/>
          <w:bCs/>
          <w:color w:val="00B050"/>
        </w:rPr>
        <w:t>Soyombo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ami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egyben</w:t>
      </w:r>
      <w:proofErr w:type="spellEnd"/>
      <w:r>
        <w:rPr>
          <w:color w:val="00B050"/>
        </w:rPr>
        <w:t xml:space="preserve"> Mongolia </w:t>
      </w:r>
      <w:proofErr w:type="spellStart"/>
      <w:r>
        <w:rPr>
          <w:color w:val="00B050"/>
        </w:rPr>
        <w:t>szimboluma</w:t>
      </w:r>
      <w:proofErr w:type="spellEnd"/>
      <w:r>
        <w:rPr>
          <w:color w:val="00B050"/>
        </w:rPr>
        <w:t xml:space="preserve"> is es </w:t>
      </w:r>
      <w:proofErr w:type="spellStart"/>
      <w:r>
        <w:rPr>
          <w:color w:val="00B050"/>
        </w:rPr>
        <w:t>megjelenik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az</w:t>
      </w:r>
      <w:proofErr w:type="spellEnd"/>
      <w:r>
        <w:rPr>
          <w:color w:val="00B050"/>
        </w:rPr>
        <w:t xml:space="preserve"> Orszag </w:t>
      </w:r>
      <w:proofErr w:type="spellStart"/>
      <w:r>
        <w:rPr>
          <w:color w:val="00B050"/>
        </w:rPr>
        <w:t>zaszlajaban</w:t>
      </w:r>
      <w:proofErr w:type="spellEnd"/>
      <w:r>
        <w:rPr>
          <w:color w:val="00B050"/>
        </w:rPr>
        <w:t xml:space="preserve"> is.</w:t>
      </w:r>
    </w:p>
    <w:p w14:paraId="09E74B0C" w14:textId="0936C0F0" w:rsidR="00C6006D" w:rsidRDefault="00C6006D" w:rsidP="0016367F"/>
    <w:p w14:paraId="7810EB74" w14:textId="77777777" w:rsidR="00C6006D" w:rsidRPr="00453B91" w:rsidRDefault="00C6006D" w:rsidP="0016367F"/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lastRenderedPageBreak/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05481FFE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3B0001A8" w14:textId="0A4C4E38" w:rsidR="00C6006D" w:rsidRDefault="00C6006D" w:rsidP="002C36E5"/>
    <w:p w14:paraId="2C61790F" w14:textId="326E0F90" w:rsidR="00C6006D" w:rsidRDefault="00C6006D" w:rsidP="002C36E5"/>
    <w:p w14:paraId="4357DC5B" w14:textId="2BB52BCC" w:rsidR="00C6006D" w:rsidRDefault="00C6006D" w:rsidP="002C36E5">
      <w:pPr>
        <w:rPr>
          <w:color w:val="00B050"/>
        </w:rPr>
      </w:pPr>
      <w:r>
        <w:rPr>
          <w:color w:val="00B050"/>
        </w:rPr>
        <w:t xml:space="preserve">Mongolia </w:t>
      </w:r>
      <w:proofErr w:type="spellStart"/>
      <w:r>
        <w:rPr>
          <w:color w:val="00B050"/>
        </w:rPr>
        <w:t>fovarosanak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Ulanbatornak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masodik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legmagasabb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finom</w:t>
      </w:r>
      <w:proofErr w:type="spellEnd"/>
      <w:r>
        <w:rPr>
          <w:color w:val="00B050"/>
        </w:rPr>
        <w:t xml:space="preserve"> por </w:t>
      </w:r>
      <w:proofErr w:type="spellStart"/>
      <w:r>
        <w:rPr>
          <w:color w:val="00B050"/>
        </w:rPr>
        <w:t>szennyezettsege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egesz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vilagon</w:t>
      </w:r>
      <w:proofErr w:type="spellEnd"/>
      <w:r>
        <w:rPr>
          <w:color w:val="00B050"/>
        </w:rPr>
        <w:t xml:space="preserve">. A </w:t>
      </w:r>
      <w:proofErr w:type="spellStart"/>
      <w:r>
        <w:rPr>
          <w:color w:val="00B050"/>
        </w:rPr>
        <w:t>rossz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levegominoseg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szinten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legnagyobb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munkakori</w:t>
      </w:r>
      <w:proofErr w:type="spellEnd"/>
      <w:r>
        <w:rPr>
          <w:color w:val="00B050"/>
        </w:rPr>
        <w:t xml:space="preserve"> </w:t>
      </w:r>
      <w:proofErr w:type="spellStart"/>
      <w:r w:rsidR="00CD2554">
        <w:rPr>
          <w:color w:val="00B050"/>
        </w:rPr>
        <w:t>artalom</w:t>
      </w:r>
      <w:proofErr w:type="spellEnd"/>
      <w:r>
        <w:rPr>
          <w:color w:val="00B050"/>
        </w:rPr>
        <w:t xml:space="preserve"> is</w:t>
      </w:r>
      <w:r w:rsidR="00CD2554">
        <w:rPr>
          <w:color w:val="00B050"/>
        </w:rPr>
        <w:t xml:space="preserve">, </w:t>
      </w:r>
      <w:proofErr w:type="spellStart"/>
      <w:r w:rsidR="00CD2554">
        <w:rPr>
          <w:color w:val="00B050"/>
        </w:rPr>
        <w:t>mivel</w:t>
      </w:r>
      <w:proofErr w:type="spellEnd"/>
      <w:r w:rsidR="00CD2554">
        <w:rPr>
          <w:color w:val="00B050"/>
        </w:rPr>
        <w:t xml:space="preserve"> </w:t>
      </w:r>
      <w:proofErr w:type="spellStart"/>
      <w:r w:rsidR="00CD2554">
        <w:rPr>
          <w:color w:val="00B050"/>
        </w:rPr>
        <w:t>Mongoliaban</w:t>
      </w:r>
      <w:proofErr w:type="spellEnd"/>
      <w:r w:rsidR="00CD2554">
        <w:rPr>
          <w:color w:val="00B050"/>
        </w:rPr>
        <w:t xml:space="preserve"> a </w:t>
      </w:r>
      <w:proofErr w:type="spellStart"/>
      <w:r w:rsidR="00CD2554">
        <w:rPr>
          <w:color w:val="00B050"/>
        </w:rPr>
        <w:t>munkakori</w:t>
      </w:r>
      <w:proofErr w:type="spellEnd"/>
      <w:r w:rsidR="00CD2554">
        <w:rPr>
          <w:color w:val="00B050"/>
        </w:rPr>
        <w:t xml:space="preserve"> </w:t>
      </w:r>
      <w:proofErr w:type="spellStart"/>
      <w:r w:rsidR="00CD2554">
        <w:rPr>
          <w:color w:val="00B050"/>
        </w:rPr>
        <w:t>megbetegedesek</w:t>
      </w:r>
      <w:proofErr w:type="spellEnd"/>
      <w:r w:rsidR="00CD2554">
        <w:rPr>
          <w:color w:val="00B050"/>
        </w:rPr>
        <w:t xml:space="preserve"> </w:t>
      </w:r>
      <w:proofErr w:type="spellStart"/>
      <w:r w:rsidR="00CD2554">
        <w:rPr>
          <w:color w:val="00B050"/>
        </w:rPr>
        <w:t>ketharmada</w:t>
      </w:r>
      <w:proofErr w:type="spellEnd"/>
      <w:r w:rsidR="00CD2554">
        <w:rPr>
          <w:color w:val="00B050"/>
        </w:rPr>
        <w:t xml:space="preserve"> por </w:t>
      </w:r>
      <w:proofErr w:type="spellStart"/>
      <w:r w:rsidR="00CD2554">
        <w:rPr>
          <w:color w:val="00B050"/>
        </w:rPr>
        <w:t>altal</w:t>
      </w:r>
      <w:proofErr w:type="spellEnd"/>
      <w:r w:rsidR="00CD2554">
        <w:rPr>
          <w:color w:val="00B050"/>
        </w:rPr>
        <w:t xml:space="preserve"> </w:t>
      </w:r>
      <w:proofErr w:type="spellStart"/>
      <w:r w:rsidR="00CD2554">
        <w:rPr>
          <w:color w:val="00B050"/>
        </w:rPr>
        <w:t>okozott</w:t>
      </w:r>
      <w:proofErr w:type="spellEnd"/>
      <w:r w:rsidR="00CD2554">
        <w:rPr>
          <w:color w:val="00B050"/>
        </w:rPr>
        <w:t xml:space="preserve"> </w:t>
      </w:r>
      <w:proofErr w:type="spellStart"/>
      <w:r w:rsidR="00CD2554">
        <w:rPr>
          <w:color w:val="00B050"/>
        </w:rPr>
        <w:t>kronikus</w:t>
      </w:r>
      <w:proofErr w:type="spellEnd"/>
      <w:r w:rsidR="00CD2554">
        <w:rPr>
          <w:color w:val="00B050"/>
        </w:rPr>
        <w:t xml:space="preserve"> </w:t>
      </w:r>
      <w:r w:rsidR="00CD2554" w:rsidRPr="00CD2554">
        <w:rPr>
          <w:color w:val="00B050"/>
        </w:rPr>
        <w:t xml:space="preserve">bronchitis </w:t>
      </w:r>
      <w:proofErr w:type="spellStart"/>
      <w:r w:rsidR="00CD2554" w:rsidRPr="00CD2554">
        <w:rPr>
          <w:color w:val="00B050"/>
        </w:rPr>
        <w:t>vagy</w:t>
      </w:r>
      <w:proofErr w:type="spellEnd"/>
      <w:r w:rsidR="00CD2554" w:rsidRPr="00CD2554">
        <w:rPr>
          <w:color w:val="00B050"/>
        </w:rPr>
        <w:t xml:space="preserve"> pneumoconiosis.</w:t>
      </w:r>
    </w:p>
    <w:p w14:paraId="605DF332" w14:textId="0F47A6F3" w:rsidR="00A42517" w:rsidRDefault="00A42517" w:rsidP="002C36E5">
      <w:pPr>
        <w:rPr>
          <w:color w:val="00B050"/>
        </w:rPr>
      </w:pPr>
    </w:p>
    <w:p w14:paraId="4ADC6D54" w14:textId="55BD10D0" w:rsidR="00A42517" w:rsidRDefault="00A42517" w:rsidP="002C36E5">
      <w:pPr>
        <w:rPr>
          <w:color w:val="00B050"/>
        </w:rPr>
      </w:pPr>
      <w:r>
        <w:rPr>
          <w:color w:val="00B050"/>
        </w:rPr>
        <w:t xml:space="preserve">A </w:t>
      </w:r>
      <w:proofErr w:type="spellStart"/>
      <w:r w:rsidRPr="00A42517">
        <w:rPr>
          <w:b/>
          <w:bCs/>
          <w:color w:val="00B050"/>
        </w:rPr>
        <w:t>Self Created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</w:t>
      </w:r>
      <w:r w:rsidR="00691CD8">
        <w:rPr>
          <w:color w:val="00B050"/>
        </w:rPr>
        <w:t>o</w:t>
      </w:r>
      <w:r>
        <w:rPr>
          <w:color w:val="00B050"/>
        </w:rPr>
        <w:t>gyaszati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szirupot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bocsat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ki</w:t>
      </w:r>
      <w:proofErr w:type="spellEnd"/>
      <w:r>
        <w:rPr>
          <w:color w:val="00B050"/>
        </w:rPr>
        <w:t xml:space="preserve">, a neve </w:t>
      </w:r>
      <w:r w:rsidRPr="00A42517">
        <w:rPr>
          <w:b/>
          <w:bCs/>
          <w:color w:val="00B050"/>
        </w:rPr>
        <w:t>Breathe Easy</w:t>
      </w:r>
      <w:r>
        <w:rPr>
          <w:color w:val="00B050"/>
        </w:rPr>
        <w:t xml:space="preserve">, </w:t>
      </w:r>
      <w:proofErr w:type="spellStart"/>
      <w:r>
        <w:rPr>
          <w:color w:val="00B050"/>
        </w:rPr>
        <w:t>amely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ezen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betegsegeknek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gyogyitasara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szolgal</w:t>
      </w:r>
      <w:proofErr w:type="spellEnd"/>
      <w:r>
        <w:rPr>
          <w:color w:val="00B050"/>
        </w:rPr>
        <w:t>.</w:t>
      </w:r>
    </w:p>
    <w:p w14:paraId="6B33485D" w14:textId="3ECB2220" w:rsidR="00B93526" w:rsidRDefault="00A42517" w:rsidP="002C36E5">
      <w:pPr>
        <w:rPr>
          <w:color w:val="00B050"/>
        </w:rPr>
      </w:pPr>
      <w:r>
        <w:rPr>
          <w:color w:val="00B050"/>
        </w:rPr>
        <w:t xml:space="preserve">A </w:t>
      </w:r>
      <w:proofErr w:type="spellStart"/>
      <w:r>
        <w:rPr>
          <w:color w:val="00B050"/>
        </w:rPr>
        <w:t>legfontosabb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osszetevo</w:t>
      </w:r>
      <w:proofErr w:type="spellEnd"/>
      <w:r w:rsidR="00603277">
        <w:rPr>
          <w:color w:val="00B050"/>
        </w:rPr>
        <w:t xml:space="preserve"> </w:t>
      </w:r>
      <w:proofErr w:type="spellStart"/>
      <w:r w:rsidR="00603277">
        <w:rPr>
          <w:color w:val="00B050"/>
        </w:rPr>
        <w:t>harom</w:t>
      </w:r>
      <w:proofErr w:type="spellEnd"/>
      <w:r w:rsidR="00603277">
        <w:rPr>
          <w:color w:val="00B050"/>
        </w:rPr>
        <w:t xml:space="preserve"> </w:t>
      </w:r>
      <w:proofErr w:type="spellStart"/>
      <w:r w:rsidR="00603277">
        <w:rPr>
          <w:color w:val="00B050"/>
        </w:rPr>
        <w:t>gyogynoveny</w:t>
      </w:r>
      <w:proofErr w:type="spellEnd"/>
      <w:r>
        <w:rPr>
          <w:color w:val="00B050"/>
        </w:rPr>
        <w:t xml:space="preserve">: </w:t>
      </w:r>
    </w:p>
    <w:p w14:paraId="2DDF1BE0" w14:textId="30A728B3" w:rsidR="00B93526" w:rsidRDefault="00B93526" w:rsidP="002C36E5">
      <w:r>
        <w:rPr>
          <w:color w:val="00B050"/>
        </w:rPr>
        <w:t>-</w:t>
      </w:r>
      <w:proofErr w:type="spellStart"/>
      <w:r w:rsidRPr="00B93526">
        <w:rPr>
          <w:color w:val="00B050"/>
        </w:rPr>
        <w:t>Kokorcsin</w:t>
      </w:r>
      <w:proofErr w:type="spellEnd"/>
      <w:r w:rsidR="00A42517" w:rsidRPr="00B93526">
        <w:t xml:space="preserve"> </w:t>
      </w:r>
    </w:p>
    <w:p w14:paraId="17D11CD1" w14:textId="61E52C8B" w:rsidR="00B93526" w:rsidRPr="00B93526" w:rsidRDefault="00B93526" w:rsidP="002C36E5">
      <w:pPr>
        <w:rPr>
          <w:color w:val="00B050"/>
        </w:rPr>
      </w:pPr>
      <w:r w:rsidRPr="00B93526">
        <w:rPr>
          <w:color w:val="00B050"/>
        </w:rPr>
        <w:t>-</w:t>
      </w:r>
      <w:proofErr w:type="spellStart"/>
      <w:r w:rsidRPr="00B93526">
        <w:rPr>
          <w:color w:val="00B050"/>
        </w:rPr>
        <w:t>Kozoneseges</w:t>
      </w:r>
      <w:proofErr w:type="spellEnd"/>
      <w:r w:rsidRPr="00B93526">
        <w:rPr>
          <w:color w:val="00B050"/>
        </w:rPr>
        <w:t xml:space="preserve"> </w:t>
      </w:r>
      <w:proofErr w:type="spellStart"/>
      <w:r w:rsidRPr="00B93526">
        <w:rPr>
          <w:color w:val="00B050"/>
        </w:rPr>
        <w:t>csalan</w:t>
      </w:r>
      <w:proofErr w:type="spellEnd"/>
    </w:p>
    <w:p w14:paraId="5C7AEA09" w14:textId="76F2B664" w:rsidR="00B93526" w:rsidRDefault="00B93526" w:rsidP="002C36E5">
      <w:pPr>
        <w:rPr>
          <w:color w:val="00B050"/>
        </w:rPr>
      </w:pPr>
      <w:r>
        <w:rPr>
          <w:color w:val="00B050"/>
        </w:rPr>
        <w:t>-</w:t>
      </w:r>
      <w:proofErr w:type="spellStart"/>
      <w:r>
        <w:rPr>
          <w:color w:val="00B050"/>
        </w:rPr>
        <w:t>Kakukkfu</w:t>
      </w:r>
      <w:proofErr w:type="spellEnd"/>
    </w:p>
    <w:p w14:paraId="35C8699D" w14:textId="01CFA4E5" w:rsidR="00A42517" w:rsidRPr="00C6006D" w:rsidRDefault="00A42517" w:rsidP="002C36E5">
      <w:pPr>
        <w:rPr>
          <w:color w:val="00B050"/>
        </w:rPr>
      </w:pPr>
      <w:r>
        <w:rPr>
          <w:color w:val="00B050"/>
        </w:rPr>
        <w:t xml:space="preserve">A </w:t>
      </w:r>
      <w:proofErr w:type="spellStart"/>
      <w:r>
        <w:rPr>
          <w:color w:val="00B050"/>
        </w:rPr>
        <w:t>Self Created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Azsiaban</w:t>
      </w:r>
      <w:proofErr w:type="spellEnd"/>
      <w:r>
        <w:rPr>
          <w:color w:val="00B050"/>
        </w:rPr>
        <w:t xml:space="preserve"> is </w:t>
      </w:r>
      <w:proofErr w:type="spellStart"/>
      <w:r>
        <w:rPr>
          <w:color w:val="00B050"/>
        </w:rPr>
        <w:t>ki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fogja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adni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termeket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angol</w:t>
      </w:r>
      <w:proofErr w:type="spellEnd"/>
      <w:r>
        <w:rPr>
          <w:color w:val="00B050"/>
        </w:rPr>
        <w:t xml:space="preserve"> es </w:t>
      </w:r>
      <w:proofErr w:type="spellStart"/>
      <w:r>
        <w:rPr>
          <w:color w:val="00B050"/>
        </w:rPr>
        <w:t>kinai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szoveggel</w:t>
      </w:r>
      <w:proofErr w:type="spellEnd"/>
      <w:r>
        <w:rPr>
          <w:color w:val="00B050"/>
        </w:rPr>
        <w:t xml:space="preserve">. A </w:t>
      </w:r>
      <w:proofErr w:type="spellStart"/>
      <w:r>
        <w:rPr>
          <w:color w:val="00B050"/>
        </w:rPr>
        <w:t>hasznalat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megkonnyitese</w:t>
      </w:r>
      <w:r w:rsidR="00691CD8">
        <w:rPr>
          <w:color w:val="00B050"/>
        </w:rPr>
        <w:t>nek</w:t>
      </w:r>
      <w:proofErr w:type="spellEnd"/>
      <w:r w:rsidR="00691CD8">
        <w:rPr>
          <w:color w:val="00B050"/>
        </w:rPr>
        <w:t xml:space="preserve"> </w:t>
      </w:r>
      <w:proofErr w:type="spellStart"/>
      <w:r w:rsidR="00691CD8">
        <w:rPr>
          <w:color w:val="00B050"/>
        </w:rPr>
        <w:t>erdekeben</w:t>
      </w:r>
      <w:proofErr w:type="spellEnd"/>
      <w:r w:rsidR="00691CD8">
        <w:rPr>
          <w:color w:val="00B050"/>
        </w:rPr>
        <w:t xml:space="preserve"> </w:t>
      </w:r>
      <w:proofErr w:type="spellStart"/>
      <w:r>
        <w:rPr>
          <w:color w:val="00B050"/>
        </w:rPr>
        <w:t>ajanlott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figyelembe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venni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tervezes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soran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demografiai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celcsoport</w:t>
      </w:r>
      <w:proofErr w:type="spellEnd"/>
      <w:r>
        <w:rPr>
          <w:color w:val="00B050"/>
        </w:rPr>
        <w:t xml:space="preserve">. </w:t>
      </w:r>
      <w:proofErr w:type="spellStart"/>
      <w:r>
        <w:rPr>
          <w:color w:val="00B050"/>
        </w:rPr>
        <w:t>Ezen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kivul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hideg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szineket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szeretnenek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viszontlatni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szinpalettan</w:t>
      </w:r>
      <w:proofErr w:type="spellEnd"/>
      <w:r>
        <w:rPr>
          <w:color w:val="00B050"/>
        </w:rPr>
        <w:t>.</w:t>
      </w:r>
    </w:p>
    <w:p w14:paraId="28FA0A92" w14:textId="77777777" w:rsidR="00B82D49" w:rsidRDefault="00B82D49" w:rsidP="00C576AC">
      <w:pPr>
        <w:pStyle w:val="BodySubHeaderSpacebefore"/>
      </w:pP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7BAEF0A4" w:rsid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7D320806" w14:textId="77777777" w:rsidR="00B93526" w:rsidRDefault="00B93526" w:rsidP="00DF719A">
      <w:pPr>
        <w:rPr>
          <w:color w:val="00B050"/>
        </w:rPr>
      </w:pPr>
    </w:p>
    <w:p w14:paraId="30A23833" w14:textId="77777777" w:rsidR="00B93526" w:rsidRDefault="00B93526" w:rsidP="00DF719A">
      <w:pPr>
        <w:rPr>
          <w:color w:val="00B050"/>
        </w:rPr>
      </w:pPr>
    </w:p>
    <w:p w14:paraId="0152AD3B" w14:textId="036ABB5B" w:rsidR="00DF719A" w:rsidRPr="00B93526" w:rsidRDefault="00DF719A" w:rsidP="00DF719A">
      <w:pPr>
        <w:rPr>
          <w:b/>
          <w:bCs/>
          <w:color w:val="00B050"/>
        </w:rPr>
      </w:pPr>
      <w:proofErr w:type="spellStart"/>
      <w:r w:rsidRPr="00B93526">
        <w:rPr>
          <w:b/>
          <w:bCs/>
          <w:color w:val="00B050"/>
        </w:rPr>
        <w:t>Celcsoport</w:t>
      </w:r>
      <w:proofErr w:type="spellEnd"/>
      <w:r w:rsidRPr="00B93526">
        <w:rPr>
          <w:b/>
          <w:bCs/>
          <w:color w:val="00B050"/>
        </w:rPr>
        <w:t>:</w:t>
      </w:r>
    </w:p>
    <w:p w14:paraId="5714E3DC" w14:textId="7D5A9209" w:rsidR="00DF719A" w:rsidRDefault="00DF719A" w:rsidP="00DF719A">
      <w:pPr>
        <w:rPr>
          <w:color w:val="00B050"/>
        </w:rPr>
      </w:pPr>
      <w:proofErr w:type="spellStart"/>
      <w:r>
        <w:rPr>
          <w:color w:val="00B050"/>
        </w:rPr>
        <w:t>Nem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ferfi</w:t>
      </w:r>
      <w:proofErr w:type="spellEnd"/>
      <w:r>
        <w:rPr>
          <w:color w:val="00B050"/>
        </w:rPr>
        <w:t xml:space="preserve"> (90%), no (10%)</w:t>
      </w:r>
    </w:p>
    <w:p w14:paraId="16A168DF" w14:textId="7F3AA189" w:rsidR="00DF719A" w:rsidRDefault="00DF719A" w:rsidP="00DF719A">
      <w:pPr>
        <w:rPr>
          <w:color w:val="00B050"/>
        </w:rPr>
      </w:pPr>
      <w:proofErr w:type="spellStart"/>
      <w:r>
        <w:rPr>
          <w:color w:val="00B050"/>
        </w:rPr>
        <w:t>Kor</w:t>
      </w:r>
      <w:proofErr w:type="spellEnd"/>
      <w:r>
        <w:rPr>
          <w:color w:val="00B050"/>
        </w:rPr>
        <w:t>: 55 +</w:t>
      </w:r>
    </w:p>
    <w:p w14:paraId="07540114" w14:textId="7ACF7D04" w:rsidR="00DF719A" w:rsidRDefault="00DF719A" w:rsidP="00DF719A">
      <w:pPr>
        <w:rPr>
          <w:color w:val="00B050"/>
        </w:rPr>
      </w:pPr>
      <w:proofErr w:type="spellStart"/>
      <w:r>
        <w:rPr>
          <w:color w:val="00B050"/>
        </w:rPr>
        <w:t>Lakohely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Azsia</w:t>
      </w:r>
      <w:proofErr w:type="spellEnd"/>
    </w:p>
    <w:p w14:paraId="04FC0774" w14:textId="7F7EC46E" w:rsidR="00DF719A" w:rsidRDefault="00DF719A" w:rsidP="00DF719A">
      <w:pPr>
        <w:rPr>
          <w:color w:val="00B050"/>
        </w:rPr>
      </w:pPr>
      <w:proofErr w:type="spellStart"/>
      <w:r>
        <w:rPr>
          <w:color w:val="00B050"/>
        </w:rPr>
        <w:t>Jovedelem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alacsony</w:t>
      </w:r>
      <w:proofErr w:type="spellEnd"/>
    </w:p>
    <w:p w14:paraId="3D42B496" w14:textId="2F6D1AA3" w:rsidR="00DF719A" w:rsidRPr="00DF719A" w:rsidRDefault="00DF719A" w:rsidP="00DF719A">
      <w:pPr>
        <w:rPr>
          <w:color w:val="00B050"/>
        </w:rPr>
      </w:pPr>
      <w:proofErr w:type="spellStart"/>
      <w:r>
        <w:rPr>
          <w:color w:val="00B050"/>
        </w:rPr>
        <w:t>Egyeb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hosszu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ideig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magasan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szennyezett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kornyezetben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dolgoztak</w:t>
      </w:r>
      <w:proofErr w:type="spellEnd"/>
      <w:r>
        <w:rPr>
          <w:color w:val="00B050"/>
        </w:rPr>
        <w:t xml:space="preserve"> (</w:t>
      </w:r>
      <w:proofErr w:type="spellStart"/>
      <w:r>
        <w:rPr>
          <w:color w:val="00B050"/>
        </w:rPr>
        <w:t>eletuk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nagy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reszeben</w:t>
      </w:r>
      <w:proofErr w:type="spellEnd"/>
      <w:r>
        <w:rPr>
          <w:color w:val="00B050"/>
        </w:rPr>
        <w:t xml:space="preserve">); </w:t>
      </w:r>
      <w:proofErr w:type="spellStart"/>
      <w:r>
        <w:rPr>
          <w:color w:val="00B050"/>
        </w:rPr>
        <w:t>tobbnyire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kereskedo</w:t>
      </w:r>
      <w:proofErr w:type="spellEnd"/>
      <w:r w:rsidR="00B93526">
        <w:rPr>
          <w:color w:val="00B050"/>
        </w:rPr>
        <w:t>/</w:t>
      </w:r>
      <w:proofErr w:type="spellStart"/>
      <w:r w:rsidR="00B93526">
        <w:rPr>
          <w:color w:val="00B050"/>
        </w:rPr>
        <w:t>ipari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emberek</w:t>
      </w:r>
      <w:proofErr w:type="spellEnd"/>
      <w:r w:rsidR="00B93526">
        <w:rPr>
          <w:color w:val="00B050"/>
        </w:rPr>
        <w:t>.</w:t>
      </w:r>
    </w:p>
    <w:p w14:paraId="2DCD443F" w14:textId="77777777" w:rsidR="00DF719A" w:rsidRPr="00F34D3B" w:rsidRDefault="00DF719A" w:rsidP="00DF719A"/>
    <w:p w14:paraId="331FF1E4" w14:textId="6B099B8E" w:rsidR="00F2267A" w:rsidRDefault="00F2267A" w:rsidP="00F34D3B">
      <w:pPr>
        <w:pStyle w:val="BodySubHeaderSpacebefore"/>
      </w:pPr>
      <w:r>
        <w:lastRenderedPageBreak/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2D8F26E6" w:rsidR="004D7925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67D403E5" w14:textId="77777777" w:rsidR="00305A23" w:rsidRPr="00305A23" w:rsidRDefault="00305A23" w:rsidP="00305A23">
      <w:pPr>
        <w:rPr>
          <w:color w:val="000000" w:themeColor="text1"/>
        </w:rPr>
      </w:pP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lastRenderedPageBreak/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5AA880D4" w14:textId="03FFFB92" w:rsidR="0076767C" w:rsidRDefault="0076767C" w:rsidP="0076767C">
      <w:pPr>
        <w:pStyle w:val="Heading1"/>
      </w:pPr>
      <w:r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1C5B06D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180E0511" w14:textId="77777777" w:rsidR="00305A23" w:rsidRDefault="00305A23" w:rsidP="0076767C"/>
    <w:p w14:paraId="21F6A42A" w14:textId="77777777" w:rsidR="0076767C" w:rsidRDefault="0076767C" w:rsidP="0076767C">
      <w:pPr>
        <w:pStyle w:val="BodySubHeaderSpacebefore"/>
      </w:pPr>
      <w:r>
        <w:lastRenderedPageBreak/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lastRenderedPageBreak/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4D3DE186" w:rsidR="00CE2EC7" w:rsidRDefault="00CE2EC7" w:rsidP="00A7471B"/>
    <w:p w14:paraId="5A01A4EC" w14:textId="0C20EA5F" w:rsidR="00BD426C" w:rsidRDefault="00BD426C" w:rsidP="00A7471B"/>
    <w:p w14:paraId="65CC02EB" w14:textId="5E98EB5A" w:rsidR="00BD426C" w:rsidRDefault="00BD426C" w:rsidP="00A7471B"/>
    <w:p w14:paraId="2B89D0CF" w14:textId="611C6B5D" w:rsidR="00BD426C" w:rsidRDefault="00BD426C" w:rsidP="00A7471B"/>
    <w:p w14:paraId="1A4FCAA5" w14:textId="021DD916" w:rsidR="00BD426C" w:rsidRDefault="00BD426C" w:rsidP="00A7471B"/>
    <w:p w14:paraId="4E1DDCDC" w14:textId="6AAEC2C8" w:rsidR="00BD426C" w:rsidRDefault="00BD426C" w:rsidP="00A7471B"/>
    <w:p w14:paraId="4D7361D9" w14:textId="5E7DB0F3" w:rsidR="00BD426C" w:rsidRDefault="00BD426C" w:rsidP="00A7471B"/>
    <w:p w14:paraId="16FA426E" w14:textId="19D33BDF" w:rsidR="00BD426C" w:rsidRDefault="00BD426C" w:rsidP="00A7471B"/>
    <w:p w14:paraId="57AC9F8B" w14:textId="147186EB" w:rsidR="00BD426C" w:rsidRDefault="00BD426C" w:rsidP="00A7471B"/>
    <w:p w14:paraId="62519CAB" w14:textId="6FF427E8" w:rsidR="00BD426C" w:rsidRDefault="00BD426C" w:rsidP="00A7471B"/>
    <w:p w14:paraId="04ABDCAE" w14:textId="503DBA2E" w:rsidR="00BD426C" w:rsidRDefault="00BD426C" w:rsidP="00A7471B"/>
    <w:p w14:paraId="6B1C4EAD" w14:textId="38032621" w:rsidR="00BD426C" w:rsidRDefault="00BD426C" w:rsidP="00A7471B"/>
    <w:p w14:paraId="6BDA8D63" w14:textId="3A6F0128" w:rsidR="00BD426C" w:rsidRDefault="00BD426C" w:rsidP="00A7471B"/>
    <w:p w14:paraId="4F8C2E7A" w14:textId="4FDFDB15" w:rsidR="00BD426C" w:rsidRDefault="00BD426C" w:rsidP="00A7471B"/>
    <w:p w14:paraId="59E48985" w14:textId="2F7CABCD" w:rsidR="00BD426C" w:rsidRDefault="00BD426C" w:rsidP="00A7471B"/>
    <w:p w14:paraId="5CD7B44F" w14:textId="5A2D168F" w:rsidR="00BD426C" w:rsidRDefault="00BD426C" w:rsidP="00A7471B"/>
    <w:p w14:paraId="0EC76051" w14:textId="11C6BA47" w:rsidR="00BD426C" w:rsidRDefault="00BD426C" w:rsidP="00A7471B"/>
    <w:p w14:paraId="0FE4E7C6" w14:textId="5B9C5053" w:rsidR="00BD426C" w:rsidRDefault="00BD426C" w:rsidP="00A7471B"/>
    <w:p w14:paraId="16C25F3D" w14:textId="39CC6DE5" w:rsidR="00BD426C" w:rsidRDefault="00BD426C" w:rsidP="00A7471B"/>
    <w:p w14:paraId="72A0AFA6" w14:textId="197F5BC2" w:rsidR="00BD426C" w:rsidRDefault="00BD426C" w:rsidP="00A7471B"/>
    <w:p w14:paraId="45EFDD0B" w14:textId="1DFFD859" w:rsidR="00BD426C" w:rsidRDefault="00BD426C" w:rsidP="00A7471B"/>
    <w:p w14:paraId="7B1B90A4" w14:textId="6B88DA43" w:rsidR="00BD426C" w:rsidRDefault="00BD426C" w:rsidP="00A7471B"/>
    <w:p w14:paraId="7C2A31C0" w14:textId="79C384DD" w:rsidR="00BD426C" w:rsidRDefault="00BD426C" w:rsidP="00A7471B"/>
    <w:p w14:paraId="5CCD04B3" w14:textId="403A2EF4" w:rsidR="00BD426C" w:rsidRDefault="00BD426C" w:rsidP="00A7471B"/>
    <w:p w14:paraId="13281E03" w14:textId="051404A1" w:rsidR="00BD426C" w:rsidRDefault="00BD426C" w:rsidP="00A7471B"/>
    <w:p w14:paraId="6C02360E" w14:textId="2BE09F50" w:rsidR="00BD426C" w:rsidRDefault="00BD426C" w:rsidP="00A7471B"/>
    <w:p w14:paraId="634C8D03" w14:textId="0ACA9AD6" w:rsidR="00BD426C" w:rsidRDefault="00BD426C" w:rsidP="00A7471B"/>
    <w:p w14:paraId="19A2C90E" w14:textId="77777777" w:rsidR="00BD426C" w:rsidRDefault="00BD426C" w:rsidP="00A7471B"/>
    <w:p w14:paraId="369E7C1A" w14:textId="42AC1EDF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637DD867" w:rsidR="00CE2EC7" w:rsidRDefault="00CE2EC7" w:rsidP="00CE2EC7"/>
    <w:p w14:paraId="6DE3C740" w14:textId="565FC84D" w:rsidR="00BD426C" w:rsidRDefault="00BD426C" w:rsidP="00CE2EC7"/>
    <w:p w14:paraId="33941B19" w14:textId="53E061DA" w:rsidR="00BD426C" w:rsidRDefault="00BD426C" w:rsidP="00CE2EC7"/>
    <w:p w14:paraId="6216C4E1" w14:textId="1E8BE008" w:rsidR="00BD426C" w:rsidRDefault="00BD426C" w:rsidP="00CE2EC7"/>
    <w:p w14:paraId="771E42C8" w14:textId="5EF4F57B" w:rsidR="00BD426C" w:rsidRDefault="00BD426C" w:rsidP="00CE2EC7"/>
    <w:p w14:paraId="767A4F37" w14:textId="77777777" w:rsidR="00BD426C" w:rsidRDefault="00BD426C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09F963" w14:textId="77777777" w:rsidR="00DF3F1B" w:rsidRDefault="00DF3F1B" w:rsidP="0016367F">
      <w:r>
        <w:separator/>
      </w:r>
    </w:p>
    <w:p w14:paraId="33B13CEF" w14:textId="77777777" w:rsidR="00DF3F1B" w:rsidRDefault="00DF3F1B" w:rsidP="0016367F"/>
    <w:p w14:paraId="317B5ADE" w14:textId="77777777" w:rsidR="00DF3F1B" w:rsidRDefault="00DF3F1B" w:rsidP="0016367F"/>
    <w:p w14:paraId="6459B968" w14:textId="77777777" w:rsidR="00DF3F1B" w:rsidRDefault="00DF3F1B" w:rsidP="0016367F"/>
    <w:p w14:paraId="612AC4EA" w14:textId="77777777" w:rsidR="00DF3F1B" w:rsidRDefault="00DF3F1B" w:rsidP="0016367F"/>
    <w:p w14:paraId="40D121B2" w14:textId="77777777" w:rsidR="00DF3F1B" w:rsidRDefault="00DF3F1B" w:rsidP="0016367F"/>
    <w:p w14:paraId="32067797" w14:textId="77777777" w:rsidR="00DF3F1B" w:rsidRDefault="00DF3F1B" w:rsidP="0016367F"/>
    <w:p w14:paraId="3D26B219" w14:textId="77777777" w:rsidR="00DF3F1B" w:rsidRDefault="00DF3F1B" w:rsidP="00280421"/>
  </w:endnote>
  <w:endnote w:type="continuationSeparator" w:id="0">
    <w:p w14:paraId="49F7C4E1" w14:textId="77777777" w:rsidR="00DF3F1B" w:rsidRDefault="00DF3F1B" w:rsidP="0016367F">
      <w:r>
        <w:continuationSeparator/>
      </w:r>
    </w:p>
    <w:p w14:paraId="4148CE58" w14:textId="77777777" w:rsidR="00DF3F1B" w:rsidRDefault="00DF3F1B" w:rsidP="0016367F"/>
    <w:p w14:paraId="2120E14F" w14:textId="77777777" w:rsidR="00DF3F1B" w:rsidRDefault="00DF3F1B" w:rsidP="0016367F"/>
    <w:p w14:paraId="0570574A" w14:textId="77777777" w:rsidR="00DF3F1B" w:rsidRDefault="00DF3F1B" w:rsidP="0016367F"/>
    <w:p w14:paraId="41D15F37" w14:textId="77777777" w:rsidR="00DF3F1B" w:rsidRDefault="00DF3F1B" w:rsidP="0016367F"/>
    <w:p w14:paraId="183E96B4" w14:textId="77777777" w:rsidR="00DF3F1B" w:rsidRDefault="00DF3F1B" w:rsidP="0016367F"/>
    <w:p w14:paraId="34282313" w14:textId="77777777" w:rsidR="00DF3F1B" w:rsidRDefault="00DF3F1B" w:rsidP="0016367F"/>
    <w:p w14:paraId="02D665C6" w14:textId="77777777" w:rsidR="00DF3F1B" w:rsidRDefault="00DF3F1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29E298E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B93526">
            <w:rPr>
              <w:sz w:val="16"/>
              <w:szCs w:val="16"/>
            </w:rPr>
            <w:t>HU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5E8E015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7B794D">
      <w:t>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7BE10C" w14:textId="77777777" w:rsidR="00DF3F1B" w:rsidRDefault="00DF3F1B" w:rsidP="0016367F">
      <w:r>
        <w:separator/>
      </w:r>
    </w:p>
    <w:p w14:paraId="1A7566F3" w14:textId="77777777" w:rsidR="00DF3F1B" w:rsidRDefault="00DF3F1B" w:rsidP="0016367F"/>
    <w:p w14:paraId="24FB26BC" w14:textId="77777777" w:rsidR="00DF3F1B" w:rsidRDefault="00DF3F1B" w:rsidP="0016367F"/>
    <w:p w14:paraId="5209C573" w14:textId="77777777" w:rsidR="00DF3F1B" w:rsidRDefault="00DF3F1B" w:rsidP="0016367F"/>
    <w:p w14:paraId="5BE8ADBC" w14:textId="77777777" w:rsidR="00DF3F1B" w:rsidRDefault="00DF3F1B" w:rsidP="0016367F"/>
    <w:p w14:paraId="085DE0CA" w14:textId="77777777" w:rsidR="00DF3F1B" w:rsidRDefault="00DF3F1B" w:rsidP="00280421"/>
  </w:footnote>
  <w:footnote w:type="continuationSeparator" w:id="0">
    <w:p w14:paraId="596FAFF3" w14:textId="77777777" w:rsidR="00DF3F1B" w:rsidRDefault="00DF3F1B" w:rsidP="0016367F">
      <w:r>
        <w:continuationSeparator/>
      </w:r>
    </w:p>
    <w:p w14:paraId="2CBDD3BF" w14:textId="77777777" w:rsidR="00DF3F1B" w:rsidRDefault="00DF3F1B" w:rsidP="0016367F"/>
    <w:p w14:paraId="09711165" w14:textId="77777777" w:rsidR="00DF3F1B" w:rsidRDefault="00DF3F1B" w:rsidP="0016367F"/>
    <w:p w14:paraId="51B4FC59" w14:textId="77777777" w:rsidR="00DF3F1B" w:rsidRDefault="00DF3F1B" w:rsidP="0016367F"/>
    <w:p w14:paraId="2741C610" w14:textId="77777777" w:rsidR="00DF3F1B" w:rsidRDefault="00DF3F1B" w:rsidP="0016367F"/>
    <w:p w14:paraId="21582496" w14:textId="77777777" w:rsidR="00DF3F1B" w:rsidRDefault="00DF3F1B" w:rsidP="0016367F"/>
    <w:p w14:paraId="4D8060FD" w14:textId="77777777" w:rsidR="00DF3F1B" w:rsidRDefault="00DF3F1B" w:rsidP="0016367F"/>
    <w:p w14:paraId="5115A339" w14:textId="77777777" w:rsidR="00DF3F1B" w:rsidRDefault="00DF3F1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184B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6EFC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05A23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3277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1CD8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4D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2517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1EF6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3526"/>
    <w:rsid w:val="00B96D60"/>
    <w:rsid w:val="00BA796A"/>
    <w:rsid w:val="00BB68BB"/>
    <w:rsid w:val="00BD14CD"/>
    <w:rsid w:val="00BD426C"/>
    <w:rsid w:val="00BE3BAD"/>
    <w:rsid w:val="00BF7766"/>
    <w:rsid w:val="00C11170"/>
    <w:rsid w:val="00C12A4F"/>
    <w:rsid w:val="00C35B56"/>
    <w:rsid w:val="00C37332"/>
    <w:rsid w:val="00C420AB"/>
    <w:rsid w:val="00C576AC"/>
    <w:rsid w:val="00C6006D"/>
    <w:rsid w:val="00C75D7A"/>
    <w:rsid w:val="00C77D08"/>
    <w:rsid w:val="00C87081"/>
    <w:rsid w:val="00C963FD"/>
    <w:rsid w:val="00CA6044"/>
    <w:rsid w:val="00CB1799"/>
    <w:rsid w:val="00CB3E97"/>
    <w:rsid w:val="00CD2554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C43F0"/>
    <w:rsid w:val="00DE1B5A"/>
    <w:rsid w:val="00DF25B9"/>
    <w:rsid w:val="00DF3F1B"/>
    <w:rsid w:val="00DF719A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748B-E930-420F-AB93-D586481B1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49</TotalTime>
  <Pages>1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 3</cp:lastModifiedBy>
  <cp:revision>11</cp:revision>
  <cp:lastPrinted>2019-08-23T12:17:00Z</cp:lastPrinted>
  <dcterms:created xsi:type="dcterms:W3CDTF">2019-08-23T11:27:00Z</dcterms:created>
  <dcterms:modified xsi:type="dcterms:W3CDTF">2019-08-23T12:18:00Z</dcterms:modified>
</cp:coreProperties>
</file>