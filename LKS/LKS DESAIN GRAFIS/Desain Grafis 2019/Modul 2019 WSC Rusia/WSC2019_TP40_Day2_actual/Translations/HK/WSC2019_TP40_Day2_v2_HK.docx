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442C6D7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45257F">
        <w:t>2</w:t>
      </w:r>
      <w:bookmarkStart w:id="2" w:name="_GoBack"/>
      <w:bookmarkEnd w:id="2"/>
    </w:p>
    <w:p w14:paraId="3AC9D7E0" w14:textId="631FA6AF" w:rsidR="00453B91" w:rsidRPr="00452FF9" w:rsidRDefault="0055566F" w:rsidP="0016367F">
      <w:pPr>
        <w:pStyle w:val="Subtitle"/>
        <w:rPr>
          <w:lang w:val="en-US" w:eastAsia="zh-TW"/>
        </w:rPr>
      </w:pPr>
      <w:r>
        <w:t>Graphic Design Technology</w:t>
      </w:r>
      <w:r>
        <w:br/>
      </w:r>
      <w:r w:rsidR="004B6A6B">
        <w:rPr>
          <w:lang w:val="en-US" w:eastAsia="zh-TW"/>
        </w:rPr>
        <w:t>HK</w:t>
      </w:r>
    </w:p>
    <w:p w14:paraId="68E4B64B" w14:textId="77777777" w:rsidR="00453B91" w:rsidRPr="0045257F" w:rsidRDefault="00453B91" w:rsidP="0016367F">
      <w:pPr>
        <w:rPr>
          <w:lang w:val="en-US"/>
        </w:rPr>
      </w:pPr>
    </w:p>
    <w:p w14:paraId="0A784D23" w14:textId="77777777" w:rsidR="00453B91" w:rsidRPr="0045257F" w:rsidRDefault="00453B91" w:rsidP="0016367F">
      <w:pPr>
        <w:rPr>
          <w:lang w:val="en-US"/>
        </w:rPr>
      </w:pPr>
    </w:p>
    <w:p w14:paraId="15EF72B1" w14:textId="77777777" w:rsidR="00453B91" w:rsidRPr="0045257F" w:rsidRDefault="00453B91" w:rsidP="0016367F">
      <w:pPr>
        <w:rPr>
          <w:lang w:val="en-US"/>
        </w:rPr>
      </w:pPr>
    </w:p>
    <w:p w14:paraId="5BC55B8A" w14:textId="77777777" w:rsidR="00453B91" w:rsidRPr="0045257F" w:rsidRDefault="00453B91" w:rsidP="0016367F">
      <w:pPr>
        <w:rPr>
          <w:lang w:val="en-US"/>
        </w:rPr>
      </w:pPr>
    </w:p>
    <w:p w14:paraId="16E407C3" w14:textId="77777777" w:rsidR="00453B91" w:rsidRPr="0045257F" w:rsidRDefault="00453B91" w:rsidP="0016367F">
      <w:pPr>
        <w:rPr>
          <w:lang w:val="en-US"/>
        </w:rPr>
      </w:pPr>
    </w:p>
    <w:p w14:paraId="3F703A80" w14:textId="77777777" w:rsidR="00453B91" w:rsidRPr="0045257F" w:rsidRDefault="00453B91" w:rsidP="0016367F">
      <w:pPr>
        <w:rPr>
          <w:lang w:val="en-US"/>
        </w:rPr>
      </w:pPr>
    </w:p>
    <w:p w14:paraId="27242A0C" w14:textId="77777777" w:rsidR="00453B91" w:rsidRPr="0045257F" w:rsidRDefault="00453B91" w:rsidP="0016367F">
      <w:pPr>
        <w:rPr>
          <w:lang w:val="en-US"/>
        </w:rPr>
      </w:pPr>
    </w:p>
    <w:p w14:paraId="5C6F8C5E" w14:textId="77777777" w:rsidR="00453B91" w:rsidRPr="0045257F" w:rsidRDefault="00453B91" w:rsidP="0016367F">
      <w:pPr>
        <w:rPr>
          <w:lang w:val="en-US"/>
        </w:rPr>
      </w:pPr>
    </w:p>
    <w:p w14:paraId="5757C435" w14:textId="77777777" w:rsidR="00453B91" w:rsidRPr="0045257F" w:rsidRDefault="00453B91" w:rsidP="0016367F">
      <w:pPr>
        <w:rPr>
          <w:lang w:val="en-US"/>
        </w:rPr>
      </w:pPr>
    </w:p>
    <w:p w14:paraId="25B0129F" w14:textId="77777777" w:rsidR="00453B91" w:rsidRPr="0045257F" w:rsidRDefault="00453B91" w:rsidP="0016367F">
      <w:pPr>
        <w:rPr>
          <w:lang w:val="en-US"/>
        </w:rPr>
      </w:pPr>
    </w:p>
    <w:p w14:paraId="6A3FD10A" w14:textId="77777777" w:rsidR="00453B91" w:rsidRPr="0045257F" w:rsidRDefault="00453B91" w:rsidP="0016367F">
      <w:pPr>
        <w:rPr>
          <w:lang w:val="en-US"/>
        </w:rPr>
      </w:pPr>
    </w:p>
    <w:p w14:paraId="0C96B7BB" w14:textId="77777777" w:rsidR="00453B91" w:rsidRPr="0045257F" w:rsidRDefault="00453B91" w:rsidP="0016367F">
      <w:pPr>
        <w:rPr>
          <w:lang w:val="en-US"/>
        </w:rPr>
      </w:pPr>
    </w:p>
    <w:p w14:paraId="35DCA5A9" w14:textId="77777777" w:rsidR="00453B91" w:rsidRPr="0045257F" w:rsidRDefault="00453B91" w:rsidP="0016367F">
      <w:pPr>
        <w:rPr>
          <w:lang w:val="en-US"/>
        </w:rPr>
      </w:pPr>
    </w:p>
    <w:p w14:paraId="6D0FBCB5" w14:textId="77777777" w:rsidR="00453B91" w:rsidRPr="0045257F" w:rsidRDefault="00453B91" w:rsidP="0016367F">
      <w:pPr>
        <w:rPr>
          <w:lang w:val="en-US"/>
        </w:rPr>
      </w:pPr>
    </w:p>
    <w:p w14:paraId="7090E73B" w14:textId="77777777" w:rsidR="00453B91" w:rsidRPr="0045257F" w:rsidRDefault="00453B91" w:rsidP="0016367F">
      <w:pPr>
        <w:rPr>
          <w:lang w:val="en-US"/>
        </w:rPr>
      </w:pPr>
    </w:p>
    <w:p w14:paraId="63D06A3C" w14:textId="77777777" w:rsidR="00453B91" w:rsidRPr="0045257F" w:rsidRDefault="00453B91" w:rsidP="0016367F">
      <w:pPr>
        <w:rPr>
          <w:lang w:val="en-US"/>
        </w:rPr>
      </w:pPr>
    </w:p>
    <w:p w14:paraId="068FA09B" w14:textId="77777777" w:rsidR="00453B91" w:rsidRPr="0045257F" w:rsidRDefault="00453B91" w:rsidP="0016367F">
      <w:pPr>
        <w:rPr>
          <w:lang w:val="en-US"/>
        </w:rPr>
      </w:pPr>
    </w:p>
    <w:p w14:paraId="5A22C285" w14:textId="77777777" w:rsidR="00453B91" w:rsidRPr="0045257F" w:rsidRDefault="00453B91" w:rsidP="0016367F">
      <w:pPr>
        <w:rPr>
          <w:lang w:val="en-US"/>
        </w:rPr>
      </w:pPr>
    </w:p>
    <w:p w14:paraId="03B66199" w14:textId="77777777" w:rsidR="00453B91" w:rsidRPr="0045257F" w:rsidRDefault="00453B91" w:rsidP="0016367F">
      <w:pPr>
        <w:rPr>
          <w:lang w:val="en-US"/>
        </w:rPr>
      </w:pPr>
    </w:p>
    <w:p w14:paraId="31313D0B" w14:textId="77777777" w:rsidR="00453B91" w:rsidRPr="0045257F" w:rsidRDefault="00453B91" w:rsidP="0016367F">
      <w:pPr>
        <w:rPr>
          <w:lang w:val="en-US"/>
        </w:rPr>
      </w:pPr>
    </w:p>
    <w:p w14:paraId="13FDD3DE" w14:textId="77777777" w:rsidR="00453B91" w:rsidRPr="0045257F" w:rsidRDefault="00453B91" w:rsidP="0016367F">
      <w:pPr>
        <w:rPr>
          <w:lang w:val="en-US"/>
        </w:rPr>
      </w:pPr>
    </w:p>
    <w:p w14:paraId="54020523" w14:textId="77777777" w:rsidR="00453B91" w:rsidRPr="0045257F" w:rsidRDefault="00453B91" w:rsidP="0016367F">
      <w:pPr>
        <w:rPr>
          <w:lang w:val="en-US"/>
        </w:rPr>
      </w:pPr>
    </w:p>
    <w:p w14:paraId="510421CE" w14:textId="77777777" w:rsidR="00453B91" w:rsidRPr="0045257F" w:rsidRDefault="00453B91" w:rsidP="0016367F">
      <w:pPr>
        <w:rPr>
          <w:lang w:val="en-US"/>
        </w:rPr>
      </w:pPr>
    </w:p>
    <w:p w14:paraId="410467B9" w14:textId="77777777" w:rsidR="00453B91" w:rsidRPr="0045257F" w:rsidRDefault="00453B91" w:rsidP="0016367F">
      <w:pPr>
        <w:rPr>
          <w:lang w:val="en-US"/>
        </w:rPr>
      </w:pPr>
    </w:p>
    <w:p w14:paraId="2565954A" w14:textId="77777777" w:rsidR="00453B91" w:rsidRPr="0045257F" w:rsidRDefault="00453B91" w:rsidP="0016367F">
      <w:pPr>
        <w:rPr>
          <w:lang w:val="en-US"/>
        </w:rPr>
      </w:pPr>
    </w:p>
    <w:p w14:paraId="1BA6C998" w14:textId="77777777" w:rsidR="00AE528B" w:rsidRPr="0045257F" w:rsidRDefault="00AE528B" w:rsidP="0016367F">
      <w:pPr>
        <w:rPr>
          <w:lang w:val="en-US"/>
        </w:rPr>
        <w:sectPr w:rsidR="00AE528B" w:rsidRPr="0045257F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52C95CAE" w:rsidR="00887C3D" w:rsidRPr="00ED2B92" w:rsidRDefault="00453B91" w:rsidP="00417968">
      <w:pPr>
        <w:pStyle w:val="Heading1"/>
        <w:snapToGrid w:val="0"/>
        <w:spacing w:before="0" w:after="0"/>
        <w:contextualSpacing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Pr="0045257F" w:rsidRDefault="002C36E5" w:rsidP="002C36E5">
      <w:pPr>
        <w:rPr>
          <w:lang w:val="en-US"/>
        </w:rPr>
      </w:pPr>
      <w:r w:rsidRPr="0045257F">
        <w:rPr>
          <w:lang w:val="en-US"/>
        </w:rPr>
        <w:t>Mongolia is one of the few countries that officially supports traditional medicine.</w:t>
      </w:r>
    </w:p>
    <w:p w14:paraId="1A0DA952" w14:textId="3397592A" w:rsidR="002C36E5" w:rsidRPr="0045257F" w:rsidRDefault="002C36E5" w:rsidP="002C36E5">
      <w:pPr>
        <w:rPr>
          <w:lang w:val="en-US"/>
        </w:rPr>
      </w:pPr>
      <w:r w:rsidRPr="0045257F">
        <w:rPr>
          <w:lang w:val="en-US"/>
        </w:rPr>
        <w:t xml:space="preserve">In 1330, a Mongolian physician published a book called </w:t>
      </w:r>
      <w:r w:rsidRPr="0045257F">
        <w:rPr>
          <w:i/>
          <w:lang w:val="en-US"/>
        </w:rPr>
        <w:t>Important Principles of Food and Drink</w:t>
      </w:r>
      <w:r w:rsidRPr="0045257F">
        <w:rPr>
          <w:lang w:val="en-US"/>
        </w:rPr>
        <w:t xml:space="preserve">. It was the first book of its kind. He discussed the importance of a balanced diet with a focus on moderation. </w:t>
      </w:r>
    </w:p>
    <w:p w14:paraId="49A7E2D7" w14:textId="504472D4" w:rsidR="002C36E5" w:rsidRPr="0045257F" w:rsidRDefault="002C36E5" w:rsidP="002C36E5">
      <w:pPr>
        <w:rPr>
          <w:lang w:val="en-US"/>
        </w:rPr>
      </w:pPr>
      <w:r w:rsidRPr="0045257F">
        <w:rPr>
          <w:b/>
          <w:lang w:val="en-US"/>
        </w:rPr>
        <w:t xml:space="preserve">Self Created </w:t>
      </w:r>
      <w:r w:rsidRPr="0045257F">
        <w:rPr>
          <w:lang w:val="en-US"/>
        </w:rP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Pr="0045257F" w:rsidRDefault="002C36E5" w:rsidP="002C36E5">
      <w:pPr>
        <w:rPr>
          <w:lang w:val="en-US"/>
        </w:rPr>
      </w:pPr>
      <w:r w:rsidRPr="0045257F">
        <w:rPr>
          <w:lang w:val="en-US"/>
        </w:rPr>
        <w:t>They believe in the power of combining scientific research with history.</w:t>
      </w:r>
    </w:p>
    <w:p w14:paraId="522A73B7" w14:textId="5DDD3572" w:rsidR="00013487" w:rsidRPr="0045257F" w:rsidRDefault="002C36E5" w:rsidP="0016367F">
      <w:pPr>
        <w:rPr>
          <w:lang w:val="en-US"/>
        </w:rPr>
      </w:pPr>
      <w:r w:rsidRPr="0045257F">
        <w:rPr>
          <w:lang w:val="en-US"/>
        </w:rPr>
        <w:t xml:space="preserve">Their logo symbol is the </w:t>
      </w:r>
      <w:r w:rsidRPr="0045257F">
        <w:rPr>
          <w:b/>
          <w:lang w:val="en-US"/>
        </w:rPr>
        <w:t>Soyombo</w:t>
      </w:r>
      <w:r w:rsidRPr="0045257F">
        <w:rPr>
          <w:lang w:val="en-US"/>
        </w:rPr>
        <w:t xml:space="preserve"> (meaning: self created), which is also the symbol of Mongolia and appears on the country's flag.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08C5D973" w14:textId="554E7E32" w:rsidR="002C36E5" w:rsidRPr="0045257F" w:rsidRDefault="002C36E5" w:rsidP="002C36E5">
      <w:pPr>
        <w:rPr>
          <w:lang w:val="en-US"/>
        </w:rPr>
      </w:pPr>
      <w:r w:rsidRPr="0045257F">
        <w:rPr>
          <w:lang w:val="en-US"/>
        </w:rPr>
        <w:t xml:space="preserve">Mongolia's capital city of Ulaanbaatar has the second highest fine particle pollution of any city in the world. </w:t>
      </w:r>
    </w:p>
    <w:p w14:paraId="445B47FF" w14:textId="3F4C19A8" w:rsidR="002C36E5" w:rsidRPr="0045257F" w:rsidRDefault="002C36E5" w:rsidP="002C36E5">
      <w:pPr>
        <w:rPr>
          <w:lang w:val="en-US"/>
        </w:rPr>
      </w:pPr>
      <w:r w:rsidRPr="0045257F">
        <w:rPr>
          <w:lang w:val="en-US"/>
        </w:rPr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45257F" w:rsidRDefault="002C36E5" w:rsidP="002C36E5">
      <w:pPr>
        <w:rPr>
          <w:lang w:val="en-US"/>
        </w:rPr>
      </w:pPr>
      <w:r w:rsidRPr="0045257F">
        <w:rPr>
          <w:b/>
          <w:lang w:val="en-US"/>
        </w:rPr>
        <w:t xml:space="preserve">Self Created </w:t>
      </w:r>
      <w:r w:rsidRPr="0045257F">
        <w:rPr>
          <w:lang w:val="en-US"/>
        </w:rPr>
        <w:t xml:space="preserve">are launching a medicinal liquid product called </w:t>
      </w:r>
      <w:r w:rsidR="00F43BDC" w:rsidRPr="0045257F">
        <w:rPr>
          <w:b/>
          <w:lang w:val="en-US"/>
        </w:rPr>
        <w:t>Breathe Easy</w:t>
      </w:r>
      <w:r w:rsidRPr="0045257F">
        <w:rPr>
          <w:lang w:val="en-US"/>
        </w:rPr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>• Pasque Flower (Pulsatilla ambigua)</w:t>
      </w:r>
    </w:p>
    <w:p w14:paraId="1F772CB8" w14:textId="2486C77B" w:rsidR="002C36E5" w:rsidRDefault="002C36E5" w:rsidP="002C36E5">
      <w:r w:rsidRPr="002C36E5">
        <w:t>• Common Nettle (Urtica dioica)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r w:rsidRPr="002C36E5">
        <w:t>Self Created are also launching this product throughout Asia and will include English and Chinese text on their designs.</w:t>
      </w:r>
    </w:p>
    <w:p w14:paraId="7AB1CB96" w14:textId="620AD9B2" w:rsidR="00C576AC" w:rsidRPr="002C36E5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7255B7B2" w14:textId="77777777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40"/>
          <w:szCs w:val="40"/>
        </w:rPr>
      </w:pPr>
      <w:r w:rsidRPr="003C2F9E">
        <w:rPr>
          <w:rFonts w:ascii="Microsoft JhengHei" w:eastAsia="Microsoft JhengHei" w:hAnsi="Microsoft JhengHei" w:hint="eastAsia"/>
          <w:b/>
          <w:bCs/>
          <w:color w:val="0432FF"/>
          <w:sz w:val="40"/>
          <w:szCs w:val="40"/>
        </w:rPr>
        <w:lastRenderedPageBreak/>
        <w:t>測試項目簡介</w:t>
      </w:r>
    </w:p>
    <w:p w14:paraId="5D750EFD" w14:textId="6276B531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40"/>
          <w:szCs w:val="40"/>
        </w:rPr>
      </w:pPr>
      <w:r w:rsidRPr="003C2F9E">
        <w:rPr>
          <w:rFonts w:ascii="Microsoft JhengHei" w:eastAsia="Microsoft JhengHei" w:hAnsi="Microsoft JhengHei" w:cs="Microsoft JhengHei" w:hint="eastAsia"/>
          <w:b/>
          <w:bCs/>
          <w:color w:val="0432FF"/>
          <w:sz w:val="40"/>
          <w:szCs w:val="40"/>
        </w:rPr>
        <w:t>內</w:t>
      </w:r>
      <w:r w:rsidRPr="003C2F9E">
        <w:rPr>
          <w:rFonts w:ascii="Microsoft JhengHei" w:eastAsia="Microsoft JhengHei" w:hAnsi="Microsoft JhengHei" w:hint="eastAsia"/>
          <w:b/>
          <w:bCs/>
          <w:color w:val="0432FF"/>
          <w:sz w:val="40"/>
          <w:szCs w:val="40"/>
        </w:rPr>
        <w:t>容</w:t>
      </w:r>
    </w:p>
    <w:p w14:paraId="3D094CCB" w14:textId="28D3DA9E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0"/>
          <w:szCs w:val="20"/>
        </w:rPr>
      </w:pPr>
    </w:p>
    <w:p w14:paraId="6ECCEC54" w14:textId="0C3406D8" w:rsidR="004B6A6B" w:rsidRPr="003C2F9E" w:rsidRDefault="004B6A6B" w:rsidP="003C2F9E">
      <w:pPr>
        <w:pStyle w:val="BodySubHeaderSpacebefore"/>
        <w:numPr>
          <w:ilvl w:val="0"/>
          <w:numId w:val="37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</w:rPr>
      </w:pPr>
      <w:r w:rsidRPr="003C2F9E">
        <w:rPr>
          <w:rFonts w:ascii="Microsoft JhengHei" w:eastAsia="Microsoft JhengHei" w:hAnsi="Microsoft JhengHei"/>
          <w:color w:val="0432FF"/>
          <w:sz w:val="22"/>
          <w:szCs w:val="22"/>
        </w:rPr>
        <w:t>WSC2019_TP40_Day2.docx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（此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檔案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）</w:t>
      </w:r>
    </w:p>
    <w:p w14:paraId="46934C59" w14:textId="07645B0F" w:rsidR="004B6A6B" w:rsidRPr="003C2F9E" w:rsidRDefault="004B6A6B" w:rsidP="003C2F9E">
      <w:pPr>
        <w:pStyle w:val="BodySubHeaderSpacebefore"/>
        <w:numPr>
          <w:ilvl w:val="0"/>
          <w:numId w:val="37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附錄</w:t>
      </w:r>
      <w:r w:rsidRPr="003C2F9E">
        <w:rPr>
          <w:rFonts w:ascii="Microsoft JhengHei" w:eastAsia="Microsoft JhengHei" w:hAnsi="Microsoft JhengHei"/>
          <w:color w:val="0432FF"/>
          <w:sz w:val="22"/>
          <w:szCs w:val="22"/>
        </w:rPr>
        <w:t xml:space="preserve">1.0  - 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標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誌</w:t>
      </w:r>
    </w:p>
    <w:p w14:paraId="1BE4D9A9" w14:textId="5DBE5312" w:rsidR="004B6A6B" w:rsidRPr="003C2F9E" w:rsidRDefault="004B6A6B" w:rsidP="003C2F9E">
      <w:pPr>
        <w:pStyle w:val="BodySubHeaderSpacebefore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i/>
          <w:iCs/>
          <w:color w:val="0432FF"/>
          <w:sz w:val="22"/>
          <w:szCs w:val="22"/>
        </w:rPr>
      </w:pP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在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  <w:lang w:eastAsia="zh-TW"/>
        </w:rPr>
        <w:t>選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手桌面上提供的文件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  <w:lang w:eastAsia="zh-TW"/>
        </w:rPr>
        <w:t>夾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名為：</w:t>
      </w:r>
      <w:r w:rsidRPr="003C2F9E">
        <w:rPr>
          <w:rFonts w:ascii="Microsoft JhengHei" w:eastAsia="Microsoft JhengHei" w:hAnsi="Microsoft JhengHei"/>
          <w:i/>
          <w:iCs/>
          <w:color w:val="0432FF"/>
          <w:sz w:val="22"/>
          <w:szCs w:val="22"/>
        </w:rPr>
        <w:t>WSC2019_TP40_Day2_CompetitorFiles</w:t>
      </w:r>
    </w:p>
    <w:p w14:paraId="357EEE61" w14:textId="5920B846" w:rsidR="004B6A6B" w:rsidRPr="003C2F9E" w:rsidRDefault="004B6A6B" w:rsidP="003C2F9E">
      <w:pPr>
        <w:pStyle w:val="BodySubHeaderSpacebefore"/>
        <w:numPr>
          <w:ilvl w:val="0"/>
          <w:numId w:val="37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附錄</w:t>
      </w:r>
      <w:r w:rsidRPr="003C2F9E">
        <w:rPr>
          <w:rFonts w:ascii="Microsoft JhengHei" w:eastAsia="Microsoft JhengHei" w:hAnsi="Microsoft JhengHei"/>
          <w:color w:val="0432FF"/>
          <w:sz w:val="22"/>
          <w:szCs w:val="22"/>
        </w:rPr>
        <w:t xml:space="preserve">1.1  - 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包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裝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文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本</w:t>
      </w:r>
    </w:p>
    <w:p w14:paraId="618BCBBD" w14:textId="6985C1C3" w:rsidR="004B6A6B" w:rsidRPr="003C2F9E" w:rsidRDefault="004B6A6B" w:rsidP="003C2F9E">
      <w:pPr>
        <w:pStyle w:val="BodySubHeaderSpacebefore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color w:val="0432FF"/>
          <w:sz w:val="22"/>
          <w:szCs w:val="22"/>
        </w:rPr>
      </w:pP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在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  <w:lang w:eastAsia="zh-TW"/>
        </w:rPr>
        <w:t>選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手桌面上提供的文件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  <w:lang w:eastAsia="zh-TW"/>
        </w:rPr>
        <w:t>夾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名為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：</w:t>
      </w:r>
      <w:r w:rsidRPr="003C2F9E">
        <w:rPr>
          <w:rFonts w:ascii="Microsoft JhengHei" w:eastAsia="Microsoft JhengHei" w:hAnsi="Microsoft JhengHei"/>
          <w:color w:val="0432FF"/>
          <w:sz w:val="22"/>
          <w:szCs w:val="22"/>
        </w:rPr>
        <w:t>WSC2019_TP40_Day2_CompetitorFiles</w:t>
      </w:r>
    </w:p>
    <w:p w14:paraId="4B13FCF5" w14:textId="5B128B4B" w:rsidR="004B6A6B" w:rsidRPr="003C2F9E" w:rsidRDefault="004B6A6B" w:rsidP="003C2F9E">
      <w:pPr>
        <w:pStyle w:val="BodySubHeaderSpacebefore"/>
        <w:numPr>
          <w:ilvl w:val="0"/>
          <w:numId w:val="37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附錄</w:t>
      </w:r>
      <w:r w:rsidRPr="003C2F9E">
        <w:rPr>
          <w:rFonts w:ascii="Microsoft JhengHei" w:eastAsia="Microsoft JhengHei" w:hAnsi="Microsoft JhengHei"/>
          <w:color w:val="0432FF"/>
          <w:sz w:val="22"/>
          <w:szCs w:val="22"/>
        </w:rPr>
        <w:t xml:space="preserve">1.2  - 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圖像</w:t>
      </w:r>
    </w:p>
    <w:p w14:paraId="58DC210A" w14:textId="7B3F101D" w:rsidR="004B6A6B" w:rsidRPr="003C2F9E" w:rsidRDefault="004B6A6B" w:rsidP="003C2F9E">
      <w:pPr>
        <w:pStyle w:val="BodySubHeaderSpacebefore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color w:val="0432FF"/>
          <w:sz w:val="22"/>
          <w:szCs w:val="22"/>
        </w:rPr>
      </w:pP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在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  <w:lang w:eastAsia="zh-TW"/>
        </w:rPr>
        <w:t>選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手桌面上提供的文件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  <w:lang w:eastAsia="zh-TW"/>
        </w:rPr>
        <w:t>夾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名為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：</w:t>
      </w:r>
      <w:r w:rsidRPr="003C2F9E">
        <w:rPr>
          <w:rFonts w:ascii="Microsoft JhengHei" w:eastAsia="Microsoft JhengHei" w:hAnsi="Microsoft JhengHei"/>
          <w:color w:val="0432FF"/>
          <w:sz w:val="22"/>
          <w:szCs w:val="22"/>
        </w:rPr>
        <w:t>WSC2019_TP40_Day2_CompetitorFiles</w:t>
      </w:r>
    </w:p>
    <w:p w14:paraId="0FEC54E7" w14:textId="7176A871" w:rsidR="004B6A6B" w:rsidRPr="003C2F9E" w:rsidRDefault="004B6A6B" w:rsidP="003C2F9E">
      <w:pPr>
        <w:pStyle w:val="BodySubHeaderSpacebefore"/>
        <w:numPr>
          <w:ilvl w:val="0"/>
          <w:numId w:val="37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附錄</w:t>
      </w:r>
      <w:r w:rsidRPr="003C2F9E">
        <w:rPr>
          <w:rFonts w:ascii="Microsoft JhengHei" w:eastAsia="Microsoft JhengHei" w:hAnsi="Microsoft JhengHei"/>
          <w:color w:val="0432FF"/>
          <w:sz w:val="22"/>
          <w:szCs w:val="22"/>
        </w:rPr>
        <w:t xml:space="preserve">1.3  - 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條形碼</w:t>
      </w:r>
    </w:p>
    <w:p w14:paraId="7881D457" w14:textId="464FC98B" w:rsidR="004B6A6B" w:rsidRPr="003C2F9E" w:rsidRDefault="004B6A6B" w:rsidP="003C2F9E">
      <w:pPr>
        <w:pStyle w:val="BodySubHeaderSpacebefore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color w:val="0432FF"/>
          <w:sz w:val="22"/>
          <w:szCs w:val="22"/>
        </w:rPr>
      </w:pP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在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  <w:lang w:eastAsia="zh-TW"/>
        </w:rPr>
        <w:t>選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手桌面上提供的文件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  <w:lang w:eastAsia="zh-TW"/>
        </w:rPr>
        <w:t>夾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名為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：</w:t>
      </w:r>
      <w:r w:rsidRPr="003C2F9E">
        <w:rPr>
          <w:rFonts w:ascii="Microsoft JhengHei" w:eastAsia="Microsoft JhengHei" w:hAnsi="Microsoft JhengHei"/>
          <w:color w:val="0432FF"/>
          <w:sz w:val="22"/>
          <w:szCs w:val="22"/>
        </w:rPr>
        <w:t>WSC2019_TP40_Day2_CompetitorFiles</w:t>
      </w:r>
    </w:p>
    <w:p w14:paraId="27BC172D" w14:textId="7028DBFA" w:rsidR="004B6A6B" w:rsidRPr="003C2F9E" w:rsidRDefault="004B6A6B" w:rsidP="003C2F9E">
      <w:pPr>
        <w:pStyle w:val="BodySubHeaderSpacebefore"/>
        <w:numPr>
          <w:ilvl w:val="0"/>
          <w:numId w:val="37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附錄</w:t>
      </w:r>
      <w:r w:rsidRPr="003C2F9E">
        <w:rPr>
          <w:rFonts w:ascii="Microsoft JhengHei" w:eastAsia="Microsoft JhengHei" w:hAnsi="Microsoft JhengHei"/>
          <w:color w:val="0432FF"/>
          <w:sz w:val="22"/>
          <w:szCs w:val="22"/>
        </w:rPr>
        <w:t xml:space="preserve">1.4  - 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標籤文本</w:t>
      </w:r>
    </w:p>
    <w:p w14:paraId="75D1DFB4" w14:textId="61CF689C" w:rsidR="004B6A6B" w:rsidRPr="003C2F9E" w:rsidRDefault="004B6A6B" w:rsidP="003C2F9E">
      <w:pPr>
        <w:pStyle w:val="BodySubHeaderSpacebefore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color w:val="0432FF"/>
          <w:sz w:val="22"/>
          <w:szCs w:val="22"/>
        </w:rPr>
      </w:pP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在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  <w:lang w:eastAsia="zh-TW"/>
        </w:rPr>
        <w:t>選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手桌面上提供的文件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  <w:lang w:eastAsia="zh-TW"/>
        </w:rPr>
        <w:t>夾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名為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22"/>
        </w:rPr>
        <w:t>：</w:t>
      </w:r>
      <w:r w:rsidRPr="003C2F9E">
        <w:rPr>
          <w:rFonts w:ascii="Microsoft JhengHei" w:eastAsia="Microsoft JhengHei" w:hAnsi="Microsoft JhengHei"/>
          <w:color w:val="0432FF"/>
          <w:sz w:val="22"/>
          <w:szCs w:val="22"/>
        </w:rPr>
        <w:t>WSC2019_TP40_Day2_CompetitorFiles</w:t>
      </w:r>
    </w:p>
    <w:p w14:paraId="1BD7DBA0" w14:textId="77777777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eastAsia="zh-TW"/>
        </w:rPr>
      </w:pPr>
    </w:p>
    <w:p w14:paraId="0F7FEBBD" w14:textId="781FEF9D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40"/>
          <w:szCs w:val="40"/>
        </w:rPr>
      </w:pPr>
      <w:r w:rsidRPr="003C2F9E">
        <w:rPr>
          <w:rFonts w:ascii="Microsoft JhengHei" w:eastAsia="Microsoft JhengHei" w:hAnsi="Microsoft JhengHei" w:hint="eastAsia"/>
          <w:b/>
          <w:bCs/>
          <w:color w:val="0432FF"/>
          <w:sz w:val="40"/>
          <w:szCs w:val="40"/>
        </w:rPr>
        <w:t>介紹</w:t>
      </w:r>
    </w:p>
    <w:p w14:paraId="7C384C86" w14:textId="77777777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</w:rPr>
      </w:pPr>
    </w:p>
    <w:p w14:paraId="39836224" w14:textId="6A5D9F3F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蒙古是少數</w:t>
      </w:r>
      <w:r w:rsidR="003C57B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官方認可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傳統醫學的國家之一。</w:t>
      </w:r>
    </w:p>
    <w:p w14:paraId="0058C690" w14:textId="4C401DB4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在</w:t>
      </w:r>
      <w:r w:rsidRPr="003C2F9E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1330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年，一位蒙古醫生出版了一本名為</w:t>
      </w:r>
      <w:r w:rsidR="003C57B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 xml:space="preserve"> </w:t>
      </w:r>
      <w:r w:rsidR="003C57BC" w:rsidRPr="003C57BC">
        <w:rPr>
          <w:rFonts w:ascii="Microsoft JhengHei" w:eastAsia="Microsoft JhengHei" w:hAnsi="Microsoft JhengHei" w:hint="eastAsia"/>
          <w:i/>
          <w:iCs/>
          <w:color w:val="0432FF"/>
          <w:sz w:val="22"/>
          <w:szCs w:val="48"/>
          <w:lang w:eastAsia="zh-TW"/>
        </w:rPr>
        <w:t>飲食重要學說</w:t>
      </w:r>
      <w:r w:rsidRPr="003C2F9E">
        <w:rPr>
          <w:rFonts w:ascii="Microsoft JhengHei" w:eastAsia="Microsoft JhengHei" w:hAnsi="Microsoft JhengHei" w:hint="eastAsia"/>
          <w:i/>
          <w:iCs/>
          <w:color w:val="0432FF"/>
          <w:sz w:val="22"/>
          <w:szCs w:val="48"/>
          <w:lang w:eastAsia="zh-TW"/>
        </w:rPr>
        <w:t xml:space="preserve"> 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的書。這是第一本這類形的書。他討論了均衡飲食的重要性</w:t>
      </w:r>
      <w:r w:rsidR="003C57B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及調適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。</w:t>
      </w:r>
    </w:p>
    <w:p w14:paraId="68C640BA" w14:textId="64749E3C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/>
          <w:b/>
          <w:bCs/>
          <w:color w:val="0432FF"/>
          <w:sz w:val="22"/>
          <w:szCs w:val="48"/>
          <w:lang w:eastAsia="zh-TW"/>
        </w:rPr>
        <w:t>Self Created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是一家</w:t>
      </w:r>
      <w:r w:rsidR="003C57BC"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蒙古公司</w:t>
      </w:r>
      <w:r w:rsidR="003C57B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專門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生</w:t>
      </w:r>
      <w:r w:rsidRPr="003C2F9E">
        <w:rPr>
          <w:rFonts w:ascii="Microsoft JhengHei" w:eastAsia="Microsoft JhengHei" w:hAnsi="Microsoft JhengHei" w:cs="Microsoft JhengHei" w:hint="eastAsia"/>
          <w:color w:val="0432FF"/>
          <w:sz w:val="22"/>
          <w:szCs w:val="48"/>
          <w:lang w:eastAsia="zh-TW"/>
        </w:rPr>
        <w:t>產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傳統醫藥。使用的成分是一系列現代草藥和已使用數百（和數千）年的草藥。</w:t>
      </w:r>
    </w:p>
    <w:p w14:paraId="18AE052D" w14:textId="61547A55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他們相信結合科學研究與歷史的力量。</w:t>
      </w:r>
    </w:p>
    <w:p w14:paraId="67095CE5" w14:textId="0B3284DE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他們的標誌符號是</w:t>
      </w:r>
      <w:r w:rsidRPr="003C2F9E">
        <w:rPr>
          <w:rFonts w:ascii="Microsoft JhengHei" w:eastAsia="Microsoft JhengHei" w:hAnsi="Microsoft JhengHei"/>
          <w:b/>
          <w:bCs/>
          <w:color w:val="0432FF"/>
          <w:sz w:val="22"/>
          <w:szCs w:val="48"/>
          <w:lang w:eastAsia="zh-TW"/>
        </w:rPr>
        <w:t>Soyombo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（意思是：自創），也是蒙古的象徵，並出現在國家的旗幟上。</w:t>
      </w:r>
    </w:p>
    <w:p w14:paraId="1F21E34F" w14:textId="77777777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eastAsia="zh-TW"/>
        </w:rPr>
      </w:pPr>
    </w:p>
    <w:p w14:paraId="6D3DBD51" w14:textId="17861E76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40"/>
          <w:szCs w:val="40"/>
        </w:rPr>
      </w:pPr>
      <w:r w:rsidRPr="003C2F9E">
        <w:rPr>
          <w:rFonts w:ascii="Microsoft JhengHei" w:eastAsia="Microsoft JhengHei" w:hAnsi="Microsoft JhengHei" w:hint="eastAsia"/>
          <w:b/>
          <w:bCs/>
          <w:color w:val="0432FF"/>
          <w:sz w:val="40"/>
          <w:szCs w:val="40"/>
        </w:rPr>
        <w:t>項目和任務的描述</w:t>
      </w:r>
    </w:p>
    <w:p w14:paraId="0F4B5A7B" w14:textId="77777777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6"/>
          <w:szCs w:val="6"/>
        </w:rPr>
      </w:pPr>
    </w:p>
    <w:p w14:paraId="7494BD7D" w14:textId="1A9AE3B6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蒙古首都烏蘭巴托是世界上</w:t>
      </w:r>
      <w:r w:rsidR="00105B0C"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第二</w:t>
      </w:r>
      <w:r w:rsidR="003C2F9E"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含有最高微粒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污染物</w:t>
      </w:r>
      <w:r w:rsidR="003C2F9E"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的城市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。</w:t>
      </w:r>
    </w:p>
    <w:p w14:paraId="0936685D" w14:textId="0C610784" w:rsidR="004B6A6B" w:rsidRPr="003C2F9E" w:rsidRDefault="004B6A6B" w:rsidP="00105B0C">
      <w:pPr>
        <w:rPr>
          <w:rFonts w:ascii="Microsoft JhengHei" w:eastAsia="Microsoft JhengHei" w:hAnsi="Microsoft JhengHei"/>
          <w:color w:val="0432FF"/>
          <w:sz w:val="22"/>
          <w:szCs w:val="48"/>
        </w:rPr>
      </w:pPr>
      <w:r w:rsidRPr="00105B0C">
        <w:rPr>
          <w:rFonts w:ascii="Microsoft JhengHei" w:eastAsia="Microsoft JhengHei" w:hAnsi="Microsoft JhengHei" w:cstheme="minorBidi" w:hint="eastAsia"/>
          <w:color w:val="0432FF"/>
          <w:sz w:val="22"/>
          <w:szCs w:val="48"/>
          <w:lang w:val="en-GB"/>
        </w:rPr>
        <w:t>空氣質</w:t>
      </w:r>
      <w:r w:rsidR="00105B0C" w:rsidRPr="00105B0C">
        <w:rPr>
          <w:rFonts w:ascii="Microsoft JhengHei" w:eastAsia="Microsoft JhengHei" w:hAnsi="Microsoft JhengHei" w:cstheme="minorBidi" w:hint="eastAsia"/>
          <w:color w:val="0432FF"/>
          <w:sz w:val="22"/>
          <w:szCs w:val="48"/>
          <w:lang w:val="en-GB"/>
        </w:rPr>
        <w:t>素</w:t>
      </w:r>
      <w:r w:rsidRPr="00105B0C">
        <w:rPr>
          <w:rFonts w:ascii="Microsoft JhengHei" w:eastAsia="Microsoft JhengHei" w:hAnsi="Microsoft JhengHei" w:cstheme="minorBidi" w:hint="eastAsia"/>
          <w:color w:val="0432FF"/>
          <w:sz w:val="22"/>
          <w:szCs w:val="48"/>
          <w:lang w:val="en-GB"/>
        </w:rPr>
        <w:t>差也是最大的職業</w:t>
      </w:r>
      <w:r w:rsidR="00105B0C" w:rsidRPr="00105B0C">
        <w:rPr>
          <w:rFonts w:ascii="Microsoft JhengHei" w:eastAsia="Microsoft JhengHei" w:hAnsi="Microsoft JhengHei" w:cstheme="minorBidi" w:hint="eastAsia"/>
          <w:color w:val="0432FF"/>
          <w:sz w:val="22"/>
          <w:szCs w:val="48"/>
          <w:lang w:val="en-GB"/>
        </w:rPr>
        <w:t>風險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</w:rPr>
        <w:t>，蒙古超過三分之二的職業病是由塵埃引起的慢性支氣管炎或塵肺病。</w:t>
      </w:r>
    </w:p>
    <w:p w14:paraId="074E6652" w14:textId="6F4FACB0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/>
          <w:b/>
          <w:bCs/>
          <w:color w:val="0432FF"/>
          <w:sz w:val="22"/>
          <w:szCs w:val="48"/>
          <w:lang w:eastAsia="zh-TW"/>
        </w:rPr>
        <w:t>Self Created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推出了一種名為</w:t>
      </w:r>
      <w:r w:rsidRPr="003C2F9E">
        <w:rPr>
          <w:rFonts w:ascii="Microsoft JhengHei" w:eastAsia="Microsoft JhengHei" w:hAnsi="Microsoft JhengHei"/>
          <w:b/>
          <w:bCs/>
          <w:color w:val="0432FF"/>
          <w:sz w:val="22"/>
          <w:szCs w:val="48"/>
          <w:lang w:eastAsia="zh-TW"/>
        </w:rPr>
        <w:t>Breathe Easy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的藥用液體產品，用於幫助</w:t>
      </w:r>
      <w:r w:rsidR="003C2F9E"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治療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這些疾病。</w:t>
      </w:r>
    </w:p>
    <w:p w14:paraId="65B8038C" w14:textId="77777777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最重要的成分是三種草藥：</w:t>
      </w:r>
    </w:p>
    <w:p w14:paraId="5F6CEEB2" w14:textId="12A9619E" w:rsidR="004B6A6B" w:rsidRPr="003C2F9E" w:rsidRDefault="004B6A6B" w:rsidP="00105B0C">
      <w:pPr>
        <w:pStyle w:val="BodySubHeaderSpacebefore"/>
        <w:numPr>
          <w:ilvl w:val="0"/>
          <w:numId w:val="37"/>
        </w:numPr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白頭翁（</w:t>
      </w:r>
      <w:r w:rsidRPr="003C2F9E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Pulsatilla ambigua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）</w:t>
      </w:r>
    </w:p>
    <w:p w14:paraId="710DFE86" w14:textId="63D55A86" w:rsidR="004B6A6B" w:rsidRPr="003C2F9E" w:rsidRDefault="004B6A6B" w:rsidP="00105B0C">
      <w:pPr>
        <w:pStyle w:val="BodySubHeaderSpacebefore"/>
        <w:numPr>
          <w:ilvl w:val="0"/>
          <w:numId w:val="37"/>
        </w:numPr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普通蕁麻（</w:t>
      </w:r>
      <w:r w:rsidR="003C2F9E" w:rsidRPr="003C2F9E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Urtica dioica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）</w:t>
      </w:r>
    </w:p>
    <w:p w14:paraId="40EA4F0B" w14:textId="719E1C44" w:rsidR="004B6A6B" w:rsidRPr="003C2F9E" w:rsidRDefault="004B6A6B" w:rsidP="00105B0C">
      <w:pPr>
        <w:pStyle w:val="BodySubHeaderSpacebefore"/>
        <w:numPr>
          <w:ilvl w:val="0"/>
          <w:numId w:val="37"/>
        </w:numPr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百里香（</w:t>
      </w:r>
      <w:r w:rsidRPr="003C2F9E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Thymus vulgaris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）</w:t>
      </w:r>
    </w:p>
    <w:p w14:paraId="77E73647" w14:textId="2A9DF2A4" w:rsidR="004B6A6B" w:rsidRPr="003C2F9E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Self Created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也將在亞洲推出</w:t>
      </w:r>
      <w:r w:rsidR="003C2F9E"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其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產品並將在其設計中包含英文和中文文本。</w:t>
      </w:r>
    </w:p>
    <w:p w14:paraId="7BF46B9F" w14:textId="77777777" w:rsidR="00105B0C" w:rsidRDefault="00105B0C" w:rsidP="004B6A6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易於使用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設計此產品時要考慮的</w:t>
      </w:r>
      <w:r w:rsidR="004B6A6B"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人</w:t>
      </w:r>
      <w:r w:rsidR="003C2F9E"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文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因素</w:t>
      </w:r>
      <w:r w:rsidR="004B6A6B"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。</w:t>
      </w:r>
    </w:p>
    <w:p w14:paraId="1052C250" w14:textId="40AA52BD" w:rsidR="00F2267A" w:rsidRPr="00C576AC" w:rsidRDefault="004B6A6B" w:rsidP="004B6A6B">
      <w:pPr>
        <w:pStyle w:val="BodySubHeaderSpacebefore"/>
        <w:snapToGrid w:val="0"/>
        <w:spacing w:before="0" w:after="0" w:line="216" w:lineRule="auto"/>
        <w:contextualSpacing/>
        <w:rPr>
          <w:color w:val="auto"/>
        </w:rPr>
      </w:pP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他們</w:t>
      </w:r>
      <w:r w:rsidR="00105B0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也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想使用</w:t>
      </w:r>
      <w:r w:rsidR="003C2F9E"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冷色調</w:t>
      </w:r>
      <w:r w:rsidRPr="003C2F9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。</w:t>
      </w:r>
      <w:r>
        <w:rPr>
          <w:lang w:eastAsia="zh-TW"/>
        </w:rPr>
        <w:br w:type="column"/>
      </w:r>
      <w:r w:rsidR="00F34D3B">
        <w:lastRenderedPageBreak/>
        <w:t>Demographics</w:t>
      </w:r>
      <w:r w:rsidR="00F2267A" w:rsidRPr="00F34D3B">
        <w:t xml:space="preserve">: 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5DA6F710" w:rsidR="00F34D3B" w:rsidRP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47B0DA05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16367F" w:rsidRDefault="002C36E5" w:rsidP="002C36E5">
      <w:r>
        <w:t>This folder structure will be as follows: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147550AB" w:rsidR="0016367F" w:rsidRDefault="0016367F" w:rsidP="0016367F">
      <w:pPr>
        <w:pStyle w:val="Heading1"/>
      </w:pPr>
      <w:r>
        <w:t xml:space="preserve">Task 1: </w:t>
      </w:r>
      <w:r w:rsidR="00C12A4F">
        <w:t>Package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306EB9CE" w:rsidR="001573AF" w:rsidRDefault="001573AF" w:rsidP="001573AF">
      <w:r>
        <w:t xml:space="preserve">The package </w:t>
      </w:r>
      <w:r w:rsidR="0089459D">
        <w:t>shape and design is up to you. It must be able to fit a 100ml brown glass bottle</w:t>
      </w:r>
      <w:r>
        <w:t xml:space="preserve"> </w:t>
      </w:r>
      <w:r w:rsidR="0089459D">
        <w:t>inside.</w:t>
      </w:r>
    </w:p>
    <w:p w14:paraId="7F9ACC15" w14:textId="77777777" w:rsidR="00E809FF" w:rsidRDefault="00E809FF" w:rsidP="00E91712"/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B3666D" w14:textId="63FA3838" w:rsidR="003335CF" w:rsidRPr="00A3512E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t>Size</w:t>
      </w:r>
    </w:p>
    <w:p w14:paraId="191B8A49" w14:textId="185DB6DD" w:rsidR="0076767C" w:rsidRPr="0076767C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41358471" w14:textId="7E8E9C07" w:rsidR="003F598B" w:rsidRPr="003F598B" w:rsidRDefault="003C2F9E" w:rsidP="003F598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Cs w:val="24"/>
        </w:rPr>
      </w:pPr>
      <w:r>
        <w:rPr>
          <w:color w:val="000000" w:themeColor="text1"/>
        </w:rPr>
        <w:br w:type="column"/>
      </w:r>
      <w:r w:rsidR="003F598B" w:rsidRPr="003F598B">
        <w:rPr>
          <w:rFonts w:ascii="Microsoft JhengHei" w:eastAsia="Microsoft JhengHei" w:hAnsi="Microsoft JhengHei" w:hint="eastAsia"/>
          <w:b/>
          <w:bCs/>
          <w:color w:val="0432FF"/>
          <w:szCs w:val="24"/>
          <w:lang w:eastAsia="zh-TW"/>
        </w:rPr>
        <w:lastRenderedPageBreak/>
        <w:t>人文</w:t>
      </w:r>
    </w:p>
    <w:p w14:paraId="3D26B519" w14:textId="77777777" w:rsidR="003F598B" w:rsidRPr="003C2F9E" w:rsidRDefault="003F598B" w:rsidP="003F598B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6"/>
          <w:szCs w:val="6"/>
        </w:rPr>
      </w:pPr>
    </w:p>
    <w:p w14:paraId="6D20101E" w14:textId="7A19E1B2" w:rsidR="003F598B" w:rsidRPr="003F598B" w:rsidRDefault="003F598B" w:rsidP="00A61ADE">
      <w:pPr>
        <w:pStyle w:val="BodySubHeaderSpacebefore"/>
        <w:numPr>
          <w:ilvl w:val="0"/>
          <w:numId w:val="38"/>
        </w:numPr>
        <w:snapToGrid w:val="0"/>
        <w:spacing w:before="0" w:after="0" w:line="192" w:lineRule="auto"/>
        <w:ind w:left="714" w:hanging="357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性別：男性（</w:t>
      </w:r>
      <w:r w:rsidRPr="003F598B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90</w:t>
      </w: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％）和女性（</w:t>
      </w:r>
      <w:r w:rsidRPr="003F598B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10</w:t>
      </w: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％）</w:t>
      </w:r>
    </w:p>
    <w:p w14:paraId="02174AD5" w14:textId="4DF45257" w:rsidR="003F598B" w:rsidRPr="003F598B" w:rsidRDefault="003F598B" w:rsidP="00A61ADE">
      <w:pPr>
        <w:pStyle w:val="BodySubHeaderSpacebefore"/>
        <w:numPr>
          <w:ilvl w:val="0"/>
          <w:numId w:val="38"/>
        </w:numPr>
        <w:snapToGrid w:val="0"/>
        <w:spacing w:before="0" w:after="0" w:line="192" w:lineRule="auto"/>
        <w:ind w:left="714" w:hanging="357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年齡：</w:t>
      </w:r>
      <w:r w:rsidRPr="003F598B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55</w:t>
      </w: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歲以上</w:t>
      </w:r>
    </w:p>
    <w:p w14:paraId="529E91A3" w14:textId="3107A401" w:rsidR="003F598B" w:rsidRPr="003F598B" w:rsidRDefault="003F598B" w:rsidP="00A61ADE">
      <w:pPr>
        <w:pStyle w:val="BodySubHeaderSpacebefore"/>
        <w:numPr>
          <w:ilvl w:val="0"/>
          <w:numId w:val="38"/>
        </w:numPr>
        <w:snapToGrid w:val="0"/>
        <w:spacing w:before="0" w:after="0" w:line="192" w:lineRule="auto"/>
        <w:ind w:left="714" w:hanging="357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地點：亞洲</w:t>
      </w:r>
    </w:p>
    <w:p w14:paraId="28460644" w14:textId="0D2B9062" w:rsidR="003F598B" w:rsidRPr="003F598B" w:rsidRDefault="003F598B" w:rsidP="00A61ADE">
      <w:pPr>
        <w:pStyle w:val="BodySubHeaderSpacebefore"/>
        <w:numPr>
          <w:ilvl w:val="0"/>
          <w:numId w:val="38"/>
        </w:numPr>
        <w:snapToGrid w:val="0"/>
        <w:spacing w:before="0" w:after="0" w:line="192" w:lineRule="auto"/>
        <w:ind w:left="714" w:hanging="357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收入：低（</w:t>
      </w:r>
      <w:r w:rsidRPr="003F598B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100</w:t>
      </w: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％）</w:t>
      </w:r>
    </w:p>
    <w:p w14:paraId="73DDD7D9" w14:textId="027E2DD5" w:rsidR="003F598B" w:rsidRDefault="003F598B" w:rsidP="00A61ADE">
      <w:pPr>
        <w:pStyle w:val="BodySubHeaderSpacebefore"/>
        <w:numPr>
          <w:ilvl w:val="0"/>
          <w:numId w:val="38"/>
        </w:numPr>
        <w:snapToGrid w:val="0"/>
        <w:spacing w:before="0" w:after="0" w:line="192" w:lineRule="auto"/>
        <w:ind w:left="714" w:hanging="357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其他：在高度污染的地區</w:t>
      </w:r>
      <w:r w:rsid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作</w:t>
      </w: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長時間</w:t>
      </w:r>
      <w:r w:rsidR="00631365"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工作</w:t>
      </w: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（大部分</w:t>
      </w:r>
      <w:r w:rsid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人生</w:t>
      </w: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），</w:t>
      </w:r>
      <w:r w:rsid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大多</w:t>
      </w: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是</w:t>
      </w:r>
      <w:r w:rsid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貿易</w:t>
      </w: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人員（在惡劣的</w:t>
      </w:r>
      <w:r w:rsid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室外</w:t>
      </w:r>
      <w:r w:rsidRPr="003F598B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條件下工作）。</w:t>
      </w:r>
    </w:p>
    <w:p w14:paraId="3DB107BD" w14:textId="77777777" w:rsidR="00631365" w:rsidRPr="00631365" w:rsidRDefault="00631365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eastAsia="zh-TW"/>
        </w:rPr>
      </w:pPr>
    </w:p>
    <w:p w14:paraId="44673AC7" w14:textId="055AD7A1" w:rsidR="00631365" w:rsidRPr="003F598B" w:rsidRDefault="00631365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Cs w:val="24"/>
        </w:rPr>
      </w:pPr>
      <w:r w:rsidRPr="00631365">
        <w:rPr>
          <w:rFonts w:ascii="Microsoft JhengHei" w:eastAsia="Microsoft JhengHei" w:hAnsi="Microsoft JhengHei" w:hint="eastAsia"/>
          <w:b/>
          <w:bCs/>
          <w:color w:val="0432FF"/>
          <w:szCs w:val="24"/>
          <w:lang w:eastAsia="zh-TW"/>
        </w:rPr>
        <w:t>任務：</w:t>
      </w:r>
    </w:p>
    <w:p w14:paraId="4746B4E8" w14:textId="77777777" w:rsidR="00631365" w:rsidRPr="003C2F9E" w:rsidRDefault="00631365" w:rsidP="00631365">
      <w:pPr>
        <w:pStyle w:val="BodySubHeaderSpacebefore"/>
        <w:numPr>
          <w:ilvl w:val="0"/>
          <w:numId w:val="38"/>
        </w:numPr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6"/>
          <w:szCs w:val="6"/>
        </w:rPr>
      </w:pPr>
    </w:p>
    <w:p w14:paraId="69F4B032" w14:textId="2027222A" w:rsidR="00631365" w:rsidRPr="00631365" w:rsidRDefault="00631365" w:rsidP="00631365">
      <w:pPr>
        <w:pStyle w:val="BodySubHeaderSpacebefore"/>
        <w:numPr>
          <w:ilvl w:val="0"/>
          <w:numId w:val="38"/>
        </w:numPr>
        <w:snapToGrid w:val="0"/>
        <w:spacing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包裝設計</w:t>
      </w:r>
    </w:p>
    <w:p w14:paraId="0486DA09" w14:textId="06939595" w:rsidR="00631365" w:rsidRPr="00631365" w:rsidRDefault="00631365" w:rsidP="00631365">
      <w:pPr>
        <w:pStyle w:val="BodySubHeaderSpacebefore"/>
        <w:numPr>
          <w:ilvl w:val="0"/>
          <w:numId w:val="38"/>
        </w:numPr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標籤設計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用於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100ml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啡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色玻璃瓶（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放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進包裝內）</w:t>
      </w:r>
    </w:p>
    <w:p w14:paraId="66DE19B1" w14:textId="01B47981" w:rsidR="00631365" w:rsidRDefault="00631365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eastAsia="zh-TW"/>
        </w:rPr>
      </w:pPr>
    </w:p>
    <w:p w14:paraId="03A5EA76" w14:textId="77777777" w:rsidR="00630339" w:rsidRPr="00631365" w:rsidRDefault="00630339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eastAsia="zh-TW"/>
        </w:rPr>
      </w:pPr>
    </w:p>
    <w:p w14:paraId="69495B5C" w14:textId="56DAE2D7" w:rsidR="00631365" w:rsidRPr="00631365" w:rsidRDefault="00631365" w:rsidP="00631365">
      <w:pPr>
        <w:pStyle w:val="BodySubHeaderSpacebefore"/>
        <w:snapToGrid w:val="0"/>
        <w:spacing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40"/>
          <w:szCs w:val="40"/>
          <w:lang w:eastAsia="zh-TW"/>
        </w:rPr>
      </w:pPr>
      <w:r w:rsidRPr="00631365">
        <w:rPr>
          <w:rFonts w:ascii="Microsoft JhengHei" w:eastAsia="Microsoft JhengHei" w:hAnsi="Microsoft JhengHei" w:hint="eastAsia"/>
          <w:b/>
          <w:bCs/>
          <w:color w:val="0432FF"/>
          <w:sz w:val="40"/>
          <w:szCs w:val="40"/>
          <w:lang w:eastAsia="zh-TW"/>
        </w:rPr>
        <w:t>對選手的指示</w:t>
      </w:r>
    </w:p>
    <w:p w14:paraId="3E42D939" w14:textId="3D4B37FC" w:rsidR="00631365" w:rsidRPr="00631365" w:rsidRDefault="00631365" w:rsidP="00630339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在桌面上創建一個名為</w:t>
      </w:r>
      <w:r w:rsidRPr="00631365">
        <w:rPr>
          <w:rFonts w:ascii="Microsoft JhengHei" w:eastAsia="Microsoft JhengHei" w:hAnsi="Microsoft JhengHei"/>
          <w:b/>
          <w:bCs/>
          <w:color w:val="0432FF"/>
          <w:sz w:val="22"/>
          <w:szCs w:val="48"/>
          <w:lang w:eastAsia="zh-TW"/>
        </w:rPr>
        <w:t>YY_TESTPROJECT_DAY2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的文件夾（其中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YY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代表工作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枱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的編號）。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 xml:space="preserve"> 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所有最終和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包裝檔案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必須包含在此文件夾中。</w:t>
      </w:r>
    </w:p>
    <w:p w14:paraId="259442C4" w14:textId="7CB4CFD0" w:rsidR="00631365" w:rsidRPr="00631365" w:rsidRDefault="00631365" w:rsidP="00630339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您必須在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展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示板上和打印輸出包含工作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枱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編號，以便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評分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和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提交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到工作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枱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（編號應在圖稿之外）。</w:t>
      </w:r>
    </w:p>
    <w:p w14:paraId="38258D55" w14:textId="43D211A0" w:rsidR="00631365" w:rsidRPr="00631365" w:rsidRDefault="00631365" w:rsidP="00630339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該文件夾結構如下：</w:t>
      </w:r>
    </w:p>
    <w:p w14:paraId="3ABFB5C2" w14:textId="4B3360FC" w:rsidR="00631365" w:rsidRDefault="00631365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>
        <w:rPr>
          <w:noProof/>
        </w:rPr>
        <w:drawing>
          <wp:inline distT="0" distB="0" distL="0" distR="0" wp14:anchorId="70D2A723" wp14:editId="5C62DBC1">
            <wp:extent cx="2489749" cy="106545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78D2" w14:textId="5C963003" w:rsidR="00631365" w:rsidRDefault="00631365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</w:p>
    <w:p w14:paraId="4DF8ED7E" w14:textId="50665977" w:rsidR="00631365" w:rsidRPr="00631365" w:rsidRDefault="00631365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40"/>
          <w:szCs w:val="40"/>
          <w:lang w:eastAsia="zh-TW"/>
        </w:rPr>
      </w:pPr>
      <w:r w:rsidRPr="00631365">
        <w:rPr>
          <w:rFonts w:ascii="Microsoft JhengHei" w:eastAsia="Microsoft JhengHei" w:hAnsi="Microsoft JhengHei" w:hint="eastAsia"/>
          <w:b/>
          <w:bCs/>
          <w:color w:val="0432FF"/>
          <w:sz w:val="40"/>
          <w:szCs w:val="40"/>
          <w:lang w:eastAsia="zh-TW"/>
        </w:rPr>
        <w:t>任務1：包裝</w:t>
      </w:r>
    </w:p>
    <w:p w14:paraId="06C324FD" w14:textId="46EC0C4B" w:rsidR="00631365" w:rsidRPr="00EA3487" w:rsidRDefault="00631365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26"/>
          <w:szCs w:val="26"/>
          <w:lang w:eastAsia="zh-TW"/>
        </w:rPr>
      </w:pPr>
      <w:r w:rsidRPr="00EA3487">
        <w:rPr>
          <w:rFonts w:ascii="Microsoft JhengHei" w:eastAsia="Microsoft JhengHei" w:hAnsi="Microsoft JhengHei" w:hint="eastAsia"/>
          <w:b/>
          <w:bCs/>
          <w:color w:val="0432FF"/>
          <w:sz w:val="26"/>
          <w:szCs w:val="26"/>
          <w:lang w:eastAsia="zh-TW"/>
        </w:rPr>
        <w:t>概念</w:t>
      </w:r>
    </w:p>
    <w:p w14:paraId="50D2621E" w14:textId="6C6AB012" w:rsidR="00631365" w:rsidRDefault="00631365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包裝形狀和設計由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你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決定。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 xml:space="preserve"> 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它必須能夠</w:t>
      </w:r>
      <w:r w:rsidR="00630339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容納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100ml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啡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色玻璃瓶。</w:t>
      </w:r>
    </w:p>
    <w:p w14:paraId="12B9B000" w14:textId="77777777" w:rsidR="00631365" w:rsidRPr="00A61ADE" w:rsidRDefault="00631365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eastAsia="zh-TW"/>
        </w:rPr>
      </w:pPr>
    </w:p>
    <w:p w14:paraId="7F62BE0B" w14:textId="2F02EE14" w:rsidR="00631365" w:rsidRPr="00EA3487" w:rsidRDefault="00631365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26"/>
          <w:szCs w:val="26"/>
          <w:lang w:eastAsia="zh-TW"/>
        </w:rPr>
      </w:pPr>
      <w:r w:rsidRPr="00EA3487">
        <w:rPr>
          <w:rFonts w:ascii="Microsoft JhengHei" w:eastAsia="Microsoft JhengHei" w:hAnsi="Microsoft JhengHei" w:hint="eastAsia"/>
          <w:b/>
          <w:bCs/>
          <w:color w:val="0432FF"/>
          <w:sz w:val="26"/>
          <w:szCs w:val="26"/>
          <w:lang w:eastAsia="zh-TW"/>
        </w:rPr>
        <w:t>產品規格</w:t>
      </w:r>
    </w:p>
    <w:p w14:paraId="1E744D75" w14:textId="77777777" w:rsidR="00A61ADE" w:rsidRPr="00A61ADE" w:rsidRDefault="00A61ADE" w:rsidP="00631365">
      <w:pPr>
        <w:pStyle w:val="BodySubHeaderSpacebefore"/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10"/>
          <w:szCs w:val="10"/>
          <w:lang w:eastAsia="zh-TW"/>
        </w:rPr>
      </w:pPr>
    </w:p>
    <w:p w14:paraId="5AAD219A" w14:textId="77777777" w:rsidR="00631365" w:rsidRPr="00EA3487" w:rsidRDefault="00631365" w:rsidP="00631365">
      <w:pPr>
        <w:pStyle w:val="BodySubHeaderSpacebefore"/>
        <w:snapToGrid w:val="0"/>
        <w:spacing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22"/>
          <w:szCs w:val="22"/>
          <w:lang w:eastAsia="zh-TW"/>
        </w:rPr>
      </w:pPr>
      <w:r w:rsidRPr="00EA3487"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類型和圖像</w:t>
      </w:r>
    </w:p>
    <w:p w14:paraId="3EEEEAB6" w14:textId="7A8AF5EE" w:rsidR="00631365" w:rsidRPr="00631365" w:rsidRDefault="00631365" w:rsidP="00631365">
      <w:pPr>
        <w:pStyle w:val="BodySubHeaderSpacebefore"/>
        <w:snapToGrid w:val="0"/>
        <w:spacing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包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裝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必須包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含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：</w:t>
      </w:r>
    </w:p>
    <w:p w14:paraId="6EAF12D1" w14:textId="05598577" w:rsidR="00631365" w:rsidRPr="00631365" w:rsidRDefault="00631365" w:rsidP="00631365">
      <w:pPr>
        <w:pStyle w:val="BodySubHeaderSpacebefore"/>
        <w:numPr>
          <w:ilvl w:val="0"/>
          <w:numId w:val="40"/>
        </w:numPr>
        <w:snapToGrid w:val="0"/>
        <w:spacing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附錄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1.0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中的標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誌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 xml:space="preserve"> -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標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誌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（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你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可以更改標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誌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的顏色）</w:t>
      </w:r>
    </w:p>
    <w:p w14:paraId="4D71DFCD" w14:textId="1DAD198F" w:rsidR="00631365" w:rsidRPr="00A61ADE" w:rsidRDefault="00631365" w:rsidP="00A61ADE">
      <w:pPr>
        <w:pStyle w:val="BodySubHeaderSpacebefore"/>
        <w:numPr>
          <w:ilvl w:val="0"/>
          <w:numId w:val="40"/>
        </w:numPr>
        <w:snapToGrid w:val="0"/>
        <w:spacing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附錄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1.1</w:t>
      </w:r>
      <w:r w:rsidR="00A61AD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中的</w:t>
      </w:r>
      <w:r w:rsidR="00A61ADE" w:rsidRPr="00A61AD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所有文</w:t>
      </w:r>
      <w:r w:rsidR="00A61AD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字</w:t>
      </w:r>
      <w:r w:rsidRPr="00A61ADE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 xml:space="preserve"> - </w:t>
      </w:r>
      <w:r w:rsidRPr="00A61AD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包</w:t>
      </w:r>
      <w:r w:rsidR="00A61ADE" w:rsidRPr="00A61AD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裝</w:t>
      </w:r>
      <w:r w:rsidR="00A61AD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文字</w:t>
      </w:r>
    </w:p>
    <w:p w14:paraId="24A38953" w14:textId="3D06452A" w:rsidR="00631365" w:rsidRPr="00631365" w:rsidRDefault="00631365" w:rsidP="00631365">
      <w:pPr>
        <w:pStyle w:val="BodySubHeaderSpacebefore"/>
        <w:numPr>
          <w:ilvl w:val="0"/>
          <w:numId w:val="40"/>
        </w:numPr>
        <w:snapToGrid w:val="0"/>
        <w:spacing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你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可以選擇使用附錄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1.2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中的任何圖像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 xml:space="preserve"> - 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圖像（非強制性）</w:t>
      </w:r>
    </w:p>
    <w:p w14:paraId="30D8046D" w14:textId="19216747" w:rsidR="00631365" w:rsidRPr="00631365" w:rsidRDefault="00A61ADE" w:rsidP="00631365">
      <w:pPr>
        <w:pStyle w:val="BodySubHeaderSpacebefore"/>
        <w:numPr>
          <w:ilvl w:val="0"/>
          <w:numId w:val="40"/>
        </w:numPr>
        <w:snapToGrid w:val="0"/>
        <w:spacing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在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附錄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 xml:space="preserve">1.3  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的</w:t>
      </w:r>
      <w:r w:rsidR="00631365"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條形碼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以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100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％黑色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及</w:t>
      </w:r>
      <w:r w:rsidR="00631365"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至少</w:t>
      </w:r>
      <w:r w:rsidR="00631365"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30mm</w:t>
      </w:r>
      <w:r w:rsidR="00631365"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寬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 xml:space="preserve"> </w:t>
      </w:r>
      <w:r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 xml:space="preserve">- 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條形碼</w:t>
      </w:r>
    </w:p>
    <w:p w14:paraId="32053E6E" w14:textId="77777777" w:rsidR="00A61ADE" w:rsidRPr="00A61ADE" w:rsidRDefault="00A61ADE" w:rsidP="00631365">
      <w:pPr>
        <w:pStyle w:val="BodySubHeaderSpacebefore"/>
        <w:snapToGrid w:val="0"/>
        <w:spacing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10"/>
          <w:szCs w:val="10"/>
          <w:lang w:eastAsia="zh-TW"/>
        </w:rPr>
      </w:pPr>
    </w:p>
    <w:p w14:paraId="6A2EAA2E" w14:textId="4DF7AF19" w:rsidR="00631365" w:rsidRPr="00631365" w:rsidRDefault="00631365" w:rsidP="00631365">
      <w:pPr>
        <w:pStyle w:val="BodySubHeaderSpacebefore"/>
        <w:snapToGrid w:val="0"/>
        <w:spacing w:after="0" w:line="216" w:lineRule="auto"/>
        <w:contextualSpacing/>
        <w:rPr>
          <w:rFonts w:ascii="Microsoft JhengHei" w:eastAsia="Microsoft JhengHei" w:hAnsi="Microsoft JhengHei"/>
          <w:b/>
          <w:bCs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b/>
          <w:bCs/>
          <w:color w:val="0432FF"/>
          <w:sz w:val="22"/>
          <w:szCs w:val="48"/>
          <w:lang w:eastAsia="zh-TW"/>
        </w:rPr>
        <w:t>尺寸</w:t>
      </w:r>
    </w:p>
    <w:p w14:paraId="227BADA0" w14:textId="0DD7E899" w:rsidR="00631365" w:rsidRPr="00631365" w:rsidRDefault="00631365" w:rsidP="00631365">
      <w:pPr>
        <w:pStyle w:val="BodySubHeaderSpacebefore"/>
        <w:numPr>
          <w:ilvl w:val="0"/>
          <w:numId w:val="39"/>
        </w:numPr>
        <w:snapToGrid w:val="0"/>
        <w:spacing w:before="0" w:after="0" w:line="216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最大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420x297mm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（包括出血</w:t>
      </w:r>
      <w:r w:rsidR="00A61AD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位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）</w:t>
      </w:r>
    </w:p>
    <w:p w14:paraId="4BE17B18" w14:textId="7DA96ED5" w:rsidR="00AD6FE1" w:rsidRPr="00333816" w:rsidRDefault="003C2F9E" w:rsidP="00AD6FE1">
      <w:pPr>
        <w:pStyle w:val="SubHeadersBodyBold12ptbefore"/>
        <w:rPr>
          <w:color w:val="000000" w:themeColor="text1"/>
        </w:rPr>
      </w:pPr>
      <w:r>
        <w:rPr>
          <w:color w:val="000000" w:themeColor="text1"/>
          <w:lang w:eastAsia="zh-TW"/>
        </w:rPr>
        <w:br w:type="column"/>
      </w:r>
      <w:r w:rsidR="00AD6FE1" w:rsidRPr="00333816">
        <w:rPr>
          <w:color w:val="000000" w:themeColor="text1"/>
        </w:rPr>
        <w:lastRenderedPageBreak/>
        <w:t>Dieline</w:t>
      </w:r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3E57D49D" w:rsidR="004D7925" w:rsidRPr="00333816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196E2302" w:rsidR="00A3512E" w:rsidRP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51B38959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AE08B59" w14:textId="6FD4920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Raster images: .tiff, .psd, .dsc,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2CEF131E" w14:textId="3B3434D2" w:rsidR="00A3512E" w:rsidRPr="00AD6071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r>
        <w:t>YY_Self_Created_Package.indd</w:t>
      </w:r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26912972" w:rsidR="00486BE0" w:rsidRDefault="00486BE0" w:rsidP="00486BE0">
      <w:pPr>
        <w:pStyle w:val="ListParagraph"/>
        <w:numPr>
          <w:ilvl w:val="0"/>
          <w:numId w:val="36"/>
        </w:numPr>
      </w:pPr>
      <w:r>
        <w:t>1 x colour printout, reduced to fit on A3 with bleed, dieline, colour bars and registration marks. Ensure that you include your competitor number of the front, outside the artwork area.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dieline,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7BC25FE" w14:textId="6742C5BB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31A83E03" w14:textId="77777777" w:rsidR="00854AD0" w:rsidRDefault="00854AD0" w:rsidP="00595D70"/>
    <w:p w14:paraId="466903EE" w14:textId="46355E7F" w:rsidR="00252DE0" w:rsidRPr="00252DE0" w:rsidRDefault="0050465C" w:rsidP="00252DE0">
      <w:pPr>
        <w:pStyle w:val="BodySubHeaderSpacebefore"/>
        <w:snapToGrid w:val="0"/>
        <w:spacing w:after="0" w:line="216" w:lineRule="auto"/>
        <w:contextualSpacing/>
        <w:rPr>
          <w:rFonts w:ascii="Microsoft JhengHei" w:eastAsia="Microsoft JhengHei" w:hAnsi="Microsoft JhengHei"/>
          <w:bCs/>
          <w:color w:val="0432FF"/>
          <w:sz w:val="22"/>
          <w:szCs w:val="22"/>
          <w:lang w:eastAsia="zh-TW"/>
        </w:rPr>
      </w:pPr>
      <w:r>
        <w:rPr>
          <w:lang w:eastAsia="zh-TW"/>
        </w:rPr>
        <w:br w:type="column"/>
      </w:r>
      <w:r w:rsidR="006874D4" w:rsidRPr="006874D4">
        <w:rPr>
          <w:rFonts w:ascii="Microsoft JhengHei" w:eastAsia="Microsoft JhengHei" w:hAnsi="Microsoft JhengHei" w:hint="eastAsia"/>
          <w:b/>
          <w:bCs/>
          <w:color w:val="0432FF"/>
          <w:sz w:val="22"/>
          <w:szCs w:val="48"/>
          <w:lang w:eastAsia="zh-TW"/>
        </w:rPr>
        <w:lastRenderedPageBreak/>
        <w:t>模</w:t>
      </w:r>
      <w:r w:rsidR="00252DE0" w:rsidRPr="00252DE0">
        <w:rPr>
          <w:rFonts w:ascii="Microsoft JhengHei" w:eastAsia="Microsoft JhengHei" w:hAnsi="Microsoft JhengHei" w:hint="eastAsia"/>
          <w:b/>
          <w:bCs/>
          <w:color w:val="0432FF"/>
          <w:sz w:val="22"/>
          <w:szCs w:val="48"/>
          <w:lang w:eastAsia="zh-TW"/>
        </w:rPr>
        <w:t>線</w:t>
      </w:r>
    </w:p>
    <w:p w14:paraId="45C8AA96" w14:textId="6D08B004" w:rsidR="00252DE0" w:rsidRPr="00252DE0" w:rsidRDefault="00252DE0" w:rsidP="00252DE0">
      <w:pPr>
        <w:pStyle w:val="Heading1"/>
        <w:numPr>
          <w:ilvl w:val="0"/>
          <w:numId w:val="39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0.5pt</w:t>
      </w:r>
    </w:p>
    <w:p w14:paraId="3E451BBA" w14:textId="0BE9A9AC" w:rsidR="00252DE0" w:rsidRPr="00252DE0" w:rsidRDefault="00252DE0" w:rsidP="00252DE0">
      <w:pPr>
        <w:pStyle w:val="Heading1"/>
        <w:numPr>
          <w:ilvl w:val="0"/>
          <w:numId w:val="39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單獨的圖層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命名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為：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Cut</w:t>
      </w:r>
      <w:r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 xml:space="preserve"> </w:t>
      </w:r>
      <w:r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val="en-US" w:eastAsia="zh-TW"/>
        </w:rPr>
        <w:t>lines</w:t>
      </w:r>
      <w:r w:rsidR="004603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val="en-US" w:eastAsia="zh-TW"/>
        </w:rPr>
        <w:t xml:space="preserve"> </w:t>
      </w:r>
      <w:r w:rsidR="004603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裁切線</w:t>
      </w:r>
    </w:p>
    <w:p w14:paraId="7C45833C" w14:textId="7BA35687" w:rsidR="00252DE0" w:rsidRPr="00252DE0" w:rsidRDefault="006874D4" w:rsidP="00252DE0">
      <w:pPr>
        <w:pStyle w:val="Heading1"/>
        <w:numPr>
          <w:ilvl w:val="0"/>
          <w:numId w:val="39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專色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的</w:t>
      </w:r>
      <w:r w:rsid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裁切線命名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為：</w:t>
      </w:r>
      <w:r w:rsid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Cut</w:t>
      </w:r>
      <w:r w:rsid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 xml:space="preserve"> </w:t>
      </w:r>
      <w:r w:rsid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val="en-US" w:eastAsia="zh-TW"/>
        </w:rPr>
        <w:t>lines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（</w:t>
      </w:r>
      <w:r w:rsid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任何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顏色）</w:t>
      </w:r>
    </w:p>
    <w:p w14:paraId="11C89EBE" w14:textId="76CA2C9D" w:rsidR="00252DE0" w:rsidRPr="00252DE0" w:rsidRDefault="00252DE0" w:rsidP="00252DE0">
      <w:pPr>
        <w:pStyle w:val="Heading1"/>
        <w:numPr>
          <w:ilvl w:val="0"/>
          <w:numId w:val="39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單獨的圖層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命名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為：</w:t>
      </w:r>
      <w:r w:rsidR="004603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val="en-US" w:eastAsia="zh-TW"/>
        </w:rPr>
        <w:t>Fold lines</w:t>
      </w:r>
      <w:r w:rsidR="004603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摺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線</w:t>
      </w:r>
    </w:p>
    <w:p w14:paraId="587EA1EF" w14:textId="23421770" w:rsidR="00252DE0" w:rsidRPr="00252DE0" w:rsidRDefault="006874D4" w:rsidP="00252DE0">
      <w:pPr>
        <w:pStyle w:val="Heading1"/>
        <w:numPr>
          <w:ilvl w:val="0"/>
          <w:numId w:val="39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專色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的</w:t>
      </w:r>
      <w:r w:rsidR="004603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摺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線</w:t>
      </w:r>
      <w:r w:rsid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命名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為：</w:t>
      </w:r>
      <w:r w:rsidR="004603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val="en-US" w:eastAsia="zh-TW"/>
        </w:rPr>
        <w:t>Fold lines</w:t>
      </w:r>
      <w:r w:rsidR="004603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摺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線（任何顏色）</w:t>
      </w:r>
    </w:p>
    <w:p w14:paraId="0D172F89" w14:textId="4BC79BA5" w:rsidR="00252DE0" w:rsidRPr="00252DE0" w:rsidRDefault="00252DE0" w:rsidP="00252DE0">
      <w:pPr>
        <w:pStyle w:val="Heading1"/>
        <w:numPr>
          <w:ilvl w:val="0"/>
          <w:numId w:val="39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單獨的</w:t>
      </w:r>
      <w:r w:rsidR="004603A5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圖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層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命名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為：</w:t>
      </w:r>
      <w:r w:rsidR="004603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Glue dots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膠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水</w:t>
      </w:r>
      <w:r w:rsidR="006874D4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點</w:t>
      </w:r>
    </w:p>
    <w:p w14:paraId="4D8748DA" w14:textId="549E05F6" w:rsidR="00252DE0" w:rsidRPr="00252DE0" w:rsidRDefault="006874D4" w:rsidP="00252DE0">
      <w:pPr>
        <w:pStyle w:val="Heading1"/>
        <w:numPr>
          <w:ilvl w:val="0"/>
          <w:numId w:val="39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專色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的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膠</w:t>
      </w:r>
      <w:r w:rsidR="004603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水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點</w:t>
      </w:r>
      <w:r w:rsid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命名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為：</w:t>
      </w:r>
      <w:r w:rsidR="004603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Glue dots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膠</w:t>
      </w:r>
      <w:r w:rsidR="004603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水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點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（任何顏色，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用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點表示，不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是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線條）</w:t>
      </w:r>
    </w:p>
    <w:p w14:paraId="65F00C45" w14:textId="77777777" w:rsidR="00252DE0" w:rsidRPr="004603A5" w:rsidRDefault="00252DE0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10"/>
          <w:szCs w:val="10"/>
          <w:lang w:eastAsia="zh-TW"/>
        </w:rPr>
      </w:pPr>
    </w:p>
    <w:p w14:paraId="5A02A1DE" w14:textId="1C00CE1E" w:rsidR="00252DE0" w:rsidRPr="00252DE0" w:rsidRDefault="00252DE0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顏色</w:t>
      </w:r>
    </w:p>
    <w:p w14:paraId="3208B736" w14:textId="61CB4929" w:rsidR="00252DE0" w:rsidRPr="00252DE0" w:rsidRDefault="00252DE0" w:rsidP="004603A5">
      <w:pPr>
        <w:pStyle w:val="Heading1"/>
        <w:numPr>
          <w:ilvl w:val="0"/>
          <w:numId w:val="41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CMYK + 2 x PMS C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顏色</w:t>
      </w:r>
    </w:p>
    <w:p w14:paraId="2A29DCA9" w14:textId="77777777" w:rsidR="004603A5" w:rsidRPr="004603A5" w:rsidRDefault="004603A5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eastAsia="zh-TW"/>
        </w:rPr>
      </w:pPr>
    </w:p>
    <w:p w14:paraId="13696C3C" w14:textId="6CFC67E0" w:rsidR="00252DE0" w:rsidRPr="00252DE0" w:rsidRDefault="004603A5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  <w:lang w:eastAsia="zh-TW"/>
        </w:rPr>
      </w:pPr>
      <w:r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出</w:t>
      </w:r>
      <w:r w:rsidR="00252DE0" w:rsidRPr="00252DE0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血</w:t>
      </w:r>
      <w:r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位</w:t>
      </w:r>
    </w:p>
    <w:p w14:paraId="4E69F690" w14:textId="71794D62" w:rsidR="00252DE0" w:rsidRPr="00252DE0" w:rsidRDefault="00252DE0" w:rsidP="004603A5">
      <w:pPr>
        <w:pStyle w:val="Heading1"/>
        <w:numPr>
          <w:ilvl w:val="0"/>
          <w:numId w:val="41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2.5</w:t>
      </w:r>
      <w:r w:rsidR="004603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 xml:space="preserve"> </w:t>
      </w:r>
      <w:r w:rsidR="004603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m</w:t>
      </w:r>
      <w:r w:rsidR="004603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m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（精</w:t>
      </w:r>
      <w:r w:rsidR="004603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準地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）</w:t>
      </w:r>
    </w:p>
    <w:p w14:paraId="4AE99897" w14:textId="77777777" w:rsidR="004603A5" w:rsidRPr="00EA3487" w:rsidRDefault="004603A5" w:rsidP="004603A5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10"/>
          <w:szCs w:val="10"/>
          <w:lang w:eastAsia="zh-TW"/>
        </w:rPr>
      </w:pPr>
    </w:p>
    <w:p w14:paraId="5224D810" w14:textId="2EE60F66" w:rsidR="00252DE0" w:rsidRPr="004603A5" w:rsidRDefault="00252DE0" w:rsidP="004603A5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  <w:lang w:eastAsia="zh-TW"/>
        </w:rPr>
      </w:pPr>
      <w:r w:rsidRPr="004603A5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文件類型</w:t>
      </w:r>
    </w:p>
    <w:p w14:paraId="6A81D146" w14:textId="10B89267" w:rsidR="00252DE0" w:rsidRPr="00252DE0" w:rsidRDefault="00252DE0" w:rsidP="004603A5">
      <w:pPr>
        <w:pStyle w:val="Heading1"/>
        <w:numPr>
          <w:ilvl w:val="0"/>
          <w:numId w:val="41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包裝：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AI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或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 xml:space="preserve">INDD  - </w:t>
      </w:r>
      <w:r w:rsidR="004603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不</w:t>
      </w:r>
      <w:r w:rsidR="004603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val="en-US" w:eastAsia="zh-TW"/>
        </w:rPr>
        <w:t>圖</w:t>
      </w:r>
      <w:r w:rsidR="00EA3487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val="en-US" w:eastAsia="zh-TW"/>
        </w:rPr>
        <w:t>像</w:t>
      </w:r>
      <w:r w:rsidR="004603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val="en-US" w:eastAsia="zh-TW"/>
        </w:rPr>
        <w:t>化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文字</w:t>
      </w:r>
    </w:p>
    <w:p w14:paraId="1146671D" w14:textId="4028B14E" w:rsidR="00252DE0" w:rsidRPr="00252DE0" w:rsidRDefault="00252DE0" w:rsidP="004603A5">
      <w:pPr>
        <w:pStyle w:val="Heading1"/>
        <w:numPr>
          <w:ilvl w:val="0"/>
          <w:numId w:val="41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包裝：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PDF/X-4</w:t>
      </w:r>
      <w:r w:rsidR="007072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: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 xml:space="preserve">2008  - </w:t>
      </w:r>
      <w:r w:rsidR="00EA3487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不</w:t>
      </w:r>
      <w:r w:rsidR="00EA3487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val="en-US" w:eastAsia="zh-TW"/>
        </w:rPr>
        <w:t>圖像化</w:t>
      </w:r>
      <w:r w:rsidR="00EA3487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文字</w:t>
      </w:r>
    </w:p>
    <w:p w14:paraId="54EE809A" w14:textId="7E3FFC0E" w:rsidR="00252DE0" w:rsidRPr="00252DE0" w:rsidRDefault="004603A5" w:rsidP="004603A5">
      <w:pPr>
        <w:pStyle w:val="Heading1"/>
        <w:numPr>
          <w:ilvl w:val="0"/>
          <w:numId w:val="41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</w:pP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點陣圖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</w:rPr>
        <w:t>：</w:t>
      </w:r>
      <w:r w:rsidR="00252DE0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.tiff</w:t>
      </w:r>
      <w:r w:rsidR="007072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val="en-US" w:eastAsia="zh-TW"/>
        </w:rPr>
        <w:t xml:space="preserve">, 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.</w:t>
      </w:r>
      <w:r w:rsidR="00252DE0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psd</w:t>
      </w:r>
      <w:r w:rsidR="007072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, .</w:t>
      </w:r>
      <w:r w:rsidR="00252DE0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dsc</w:t>
      </w:r>
      <w:r w:rsidR="007072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 xml:space="preserve">, </w:t>
      </w:r>
      <w:r w:rsidR="00252DE0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.eps</w:t>
      </w:r>
    </w:p>
    <w:p w14:paraId="5CC86F35" w14:textId="40BEC102" w:rsidR="00252DE0" w:rsidRPr="00252DE0" w:rsidRDefault="00252DE0" w:rsidP="004603A5">
      <w:pPr>
        <w:pStyle w:val="Heading1"/>
        <w:numPr>
          <w:ilvl w:val="0"/>
          <w:numId w:val="41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</w:rPr>
        <w:t>矢量圖：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.ai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</w:rPr>
        <w:t>,</w:t>
      </w:r>
      <w:r w:rsidR="007072A5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 xml:space="preserve"> 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.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eps</w:t>
      </w:r>
    </w:p>
    <w:p w14:paraId="105F273D" w14:textId="77777777" w:rsidR="00252DE0" w:rsidRPr="00EA3487" w:rsidRDefault="00252DE0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10"/>
          <w:szCs w:val="10"/>
        </w:rPr>
      </w:pPr>
    </w:p>
    <w:p w14:paraId="2D71009D" w14:textId="77777777" w:rsidR="00252DE0" w:rsidRPr="00252DE0" w:rsidRDefault="00252DE0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</w:rPr>
      </w:pPr>
      <w:r w:rsidRPr="00252DE0">
        <w:rPr>
          <w:rFonts w:ascii="Microsoft JhengHei" w:eastAsia="Microsoft JhengHei" w:hAnsi="Microsoft JhengHei" w:hint="eastAsia"/>
          <w:color w:val="0432FF"/>
          <w:sz w:val="22"/>
          <w:szCs w:val="22"/>
        </w:rPr>
        <w:t>解析度</w:t>
      </w:r>
    </w:p>
    <w:p w14:paraId="63315C60" w14:textId="4B8E79FB" w:rsidR="00252DE0" w:rsidRPr="00252DE0" w:rsidRDefault="007072A5" w:rsidP="00EA3487">
      <w:pPr>
        <w:pStyle w:val="Heading1"/>
        <w:numPr>
          <w:ilvl w:val="0"/>
          <w:numId w:val="42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</w:pP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點陣圖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</w:rPr>
        <w:t>：</w:t>
      </w:r>
      <w:r w:rsidR="00252DE0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350dpi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</w:rPr>
        <w:t>（</w:t>
      </w:r>
      <w:r w:rsidR="006874D4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以</w:t>
      </w:r>
      <w:r w:rsidR="006874D4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100</w:t>
      </w:r>
      <w:r w:rsidR="006874D4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</w:rPr>
        <w:t>％放置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</w:rPr>
        <w:t>在</w:t>
      </w:r>
      <w:r w:rsidR="00252DE0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Illustrator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</w:rPr>
        <w:t>或</w:t>
      </w:r>
      <w:r w:rsidR="00252DE0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InDesign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</w:rPr>
        <w:t>中）</w:t>
      </w:r>
    </w:p>
    <w:p w14:paraId="4266B30D" w14:textId="77777777" w:rsidR="00EA3487" w:rsidRPr="00EA3487" w:rsidRDefault="00EA3487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eastAsia="zh-TW"/>
        </w:rPr>
      </w:pPr>
    </w:p>
    <w:p w14:paraId="77B1CACE" w14:textId="4CA3C919" w:rsidR="00252DE0" w:rsidRPr="00252DE0" w:rsidRDefault="00252DE0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命名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：</w:t>
      </w:r>
    </w:p>
    <w:p w14:paraId="7ABE2B4E" w14:textId="30BD7C21" w:rsidR="00252DE0" w:rsidRPr="00EA3487" w:rsidRDefault="00252DE0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i/>
          <w:iCs/>
          <w:color w:val="0432FF"/>
          <w:sz w:val="22"/>
          <w:szCs w:val="22"/>
          <w:lang w:eastAsia="zh-TW"/>
        </w:rPr>
      </w:pPr>
      <w:r w:rsidRPr="00EA348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注意：</w:t>
      </w:r>
      <w:r w:rsidRPr="00EA3487">
        <w:rPr>
          <w:rFonts w:ascii="Microsoft JhengHei" w:eastAsia="Microsoft JhengHei" w:hAnsi="Microsoft JhengHei"/>
          <w:b w:val="0"/>
          <w:bCs/>
          <w:i/>
          <w:iCs/>
          <w:color w:val="0432FF"/>
          <w:sz w:val="22"/>
          <w:szCs w:val="22"/>
          <w:lang w:eastAsia="zh-TW"/>
        </w:rPr>
        <w:t>YY</w:t>
      </w:r>
      <w:r w:rsidRPr="00EA348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代表</w:t>
      </w:r>
      <w:r w:rsidR="007072A5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你的選</w:t>
      </w:r>
      <w:r w:rsidRPr="00EA348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手號碼</w:t>
      </w:r>
    </w:p>
    <w:p w14:paraId="6C9053E2" w14:textId="1647F380" w:rsidR="00252DE0" w:rsidRPr="007072A5" w:rsidRDefault="00252DE0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FF0000"/>
          <w:sz w:val="22"/>
          <w:szCs w:val="22"/>
          <w:lang w:val="en-US" w:eastAsia="zh-TW"/>
        </w:rPr>
      </w:pPr>
      <w:r w:rsidRPr="007072A5">
        <w:rPr>
          <w:rFonts w:ascii="Microsoft JhengHei" w:eastAsia="Microsoft JhengHei" w:hAnsi="Microsoft JhengHei" w:hint="eastAsia"/>
          <w:b w:val="0"/>
          <w:bCs/>
          <w:color w:val="FF0000"/>
          <w:sz w:val="22"/>
          <w:szCs w:val="22"/>
          <w:lang w:eastAsia="zh-TW"/>
        </w:rPr>
        <w:t>文件夾名稱：</w:t>
      </w:r>
      <w:r w:rsidR="007072A5">
        <w:rPr>
          <w:rFonts w:ascii="Microsoft JhengHei" w:eastAsia="Microsoft JhengHei" w:hAnsi="Microsoft JhengHei"/>
          <w:b w:val="0"/>
          <w:bCs/>
          <w:color w:val="FF0000"/>
          <w:sz w:val="22"/>
          <w:szCs w:val="22"/>
          <w:lang w:val="en-US" w:eastAsia="zh-TW"/>
        </w:rPr>
        <w:t>Package</w:t>
      </w:r>
    </w:p>
    <w:p w14:paraId="77EEEB60" w14:textId="3E92627F" w:rsidR="00252DE0" w:rsidRPr="00252DE0" w:rsidRDefault="00252DE0" w:rsidP="00EA3487">
      <w:pPr>
        <w:pStyle w:val="Heading1"/>
        <w:numPr>
          <w:ilvl w:val="0"/>
          <w:numId w:val="42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包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裝檔案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名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稱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：</w:t>
      </w:r>
    </w:p>
    <w:p w14:paraId="23C8BFD5" w14:textId="77777777" w:rsidR="00252DE0" w:rsidRPr="00252DE0" w:rsidRDefault="00252DE0" w:rsidP="00EA3487">
      <w:pPr>
        <w:pStyle w:val="Heading1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</w:pP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YY_Self_Created_Package.ai</w:t>
      </w:r>
    </w:p>
    <w:p w14:paraId="67740EE4" w14:textId="1917325B" w:rsidR="00252DE0" w:rsidRPr="007072A5" w:rsidRDefault="007072A5" w:rsidP="00EA3487">
      <w:pPr>
        <w:pStyle w:val="Heading1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i/>
          <w:iCs/>
          <w:color w:val="0432FF"/>
          <w:sz w:val="22"/>
          <w:szCs w:val="22"/>
        </w:rPr>
      </w:pPr>
      <w:r w:rsidRPr="007072A5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  <w:lang w:eastAsia="zh-TW"/>
        </w:rPr>
        <w:t>或</w:t>
      </w:r>
    </w:p>
    <w:p w14:paraId="6A6C29BA" w14:textId="77777777" w:rsidR="00252DE0" w:rsidRPr="00252DE0" w:rsidRDefault="00252DE0" w:rsidP="00EA3487">
      <w:pPr>
        <w:pStyle w:val="Heading1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</w:pP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YY_Self_Created_Package.indd</w:t>
      </w:r>
    </w:p>
    <w:p w14:paraId="5289A9CC" w14:textId="5EC85F70" w:rsidR="00252DE0" w:rsidRPr="00252DE0" w:rsidRDefault="007072A5" w:rsidP="00EA3487">
      <w:pPr>
        <w:pStyle w:val="Heading1"/>
        <w:numPr>
          <w:ilvl w:val="0"/>
          <w:numId w:val="42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包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裝檔案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名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稱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</w:rPr>
        <w:t>：</w:t>
      </w:r>
      <w:r w:rsidR="00252DE0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  <w:t>YY_Self_Created_Package.pdf</w:t>
      </w:r>
    </w:p>
    <w:p w14:paraId="0643E02A" w14:textId="77777777" w:rsidR="00252DE0" w:rsidRPr="00252DE0" w:rsidRDefault="00252DE0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</w:rPr>
      </w:pPr>
    </w:p>
    <w:p w14:paraId="74FB51B1" w14:textId="62D14929" w:rsidR="00252DE0" w:rsidRPr="00EA3487" w:rsidRDefault="00252DE0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6"/>
          <w:szCs w:val="26"/>
          <w:lang w:eastAsia="zh-TW"/>
        </w:rPr>
      </w:pPr>
      <w:r w:rsidRPr="00EA3487">
        <w:rPr>
          <w:rFonts w:ascii="Microsoft JhengHei" w:eastAsia="Microsoft JhengHei" w:hAnsi="Microsoft JhengHei" w:hint="eastAsia"/>
          <w:color w:val="0432FF"/>
          <w:sz w:val="26"/>
          <w:szCs w:val="26"/>
          <w:lang w:eastAsia="zh-TW"/>
        </w:rPr>
        <w:t>你必須</w:t>
      </w:r>
      <w:r w:rsidR="007072A5">
        <w:rPr>
          <w:rFonts w:ascii="Microsoft JhengHei" w:eastAsia="Microsoft JhengHei" w:hAnsi="Microsoft JhengHei" w:hint="eastAsia"/>
          <w:color w:val="0432FF"/>
          <w:sz w:val="26"/>
          <w:szCs w:val="26"/>
          <w:lang w:eastAsia="zh-TW"/>
        </w:rPr>
        <w:t>提交</w:t>
      </w:r>
    </w:p>
    <w:p w14:paraId="6879FA78" w14:textId="77777777" w:rsidR="00252DE0" w:rsidRPr="007072A5" w:rsidRDefault="00252DE0" w:rsidP="00252DE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  <w:lang w:eastAsia="zh-TW"/>
        </w:rPr>
      </w:pPr>
      <w:r w:rsidRPr="007072A5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打印</w:t>
      </w:r>
    </w:p>
    <w:p w14:paraId="2A8AC182" w14:textId="33EA6F05" w:rsidR="00252DE0" w:rsidRPr="00252DE0" w:rsidRDefault="00252DE0" w:rsidP="007072A5">
      <w:pPr>
        <w:pStyle w:val="Heading1"/>
        <w:numPr>
          <w:ilvl w:val="0"/>
          <w:numId w:val="42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1 x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彩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色模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型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，折疊並粘貼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成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實際尺寸（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100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％），印在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SRA3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卡紙上。</w:t>
      </w:r>
    </w:p>
    <w:p w14:paraId="44E71836" w14:textId="3DD7DDC0" w:rsidR="007072A5" w:rsidRDefault="00252DE0" w:rsidP="007072A5">
      <w:pPr>
        <w:pStyle w:val="Heading1"/>
        <w:numPr>
          <w:ilvl w:val="0"/>
          <w:numId w:val="42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1 x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彩色打印輸出，縮小至適合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A3</w:t>
      </w:r>
      <w:r w:rsidR="006874D4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並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帶有出血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位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，</w:t>
      </w:r>
      <w:r w:rsidR="006874D4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模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線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，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色帶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和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套準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標記。</w:t>
      </w:r>
    </w:p>
    <w:p w14:paraId="76E4A0E5" w14:textId="5A792D8D" w:rsidR="007072A5" w:rsidRDefault="00252DE0" w:rsidP="007072A5">
      <w:pPr>
        <w:pStyle w:val="Heading1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確保</w:t>
      </w:r>
      <w:r w:rsidR="007072A5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選手</w:t>
      </w:r>
      <w:r w:rsidR="007072A5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編號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在</w:t>
      </w:r>
      <w:r w:rsidR="005661D1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正面</w:t>
      </w:r>
      <w:r w:rsidR="005661D1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，作品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區域外。</w:t>
      </w:r>
    </w:p>
    <w:p w14:paraId="13FE1BE0" w14:textId="77777777" w:rsidR="007B59D6" w:rsidRPr="007B59D6" w:rsidRDefault="007B59D6" w:rsidP="007072A5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eastAsia="zh-TW"/>
        </w:rPr>
      </w:pPr>
    </w:p>
    <w:p w14:paraId="18D7E7FB" w14:textId="75D553D5" w:rsidR="00252DE0" w:rsidRPr="007072A5" w:rsidRDefault="005661D1" w:rsidP="007072A5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  <w:lang w:eastAsia="zh-TW"/>
        </w:rPr>
      </w:pPr>
      <w:r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檔案</w:t>
      </w:r>
    </w:p>
    <w:p w14:paraId="2DEB3F55" w14:textId="655FA9D9" w:rsidR="00252DE0" w:rsidRPr="00252DE0" w:rsidRDefault="00252DE0" w:rsidP="007072A5">
      <w:pPr>
        <w:pStyle w:val="Heading1"/>
        <w:numPr>
          <w:ilvl w:val="0"/>
          <w:numId w:val="43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1 x PDF</w:t>
      </w:r>
      <w:r w:rsidR="007B59D6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檔案並</w:t>
      </w:r>
      <w:r w:rsidR="005661D1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帶有出血</w:t>
      </w:r>
      <w:r w:rsidR="005661D1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位</w:t>
      </w:r>
      <w:r w:rsidR="005661D1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，</w:t>
      </w:r>
      <w:r w:rsidR="007B59D6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模線</w:t>
      </w:r>
      <w:r w:rsidR="005661D1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，</w:t>
      </w:r>
      <w:r w:rsidR="005661D1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色帶</w:t>
      </w:r>
      <w:r w:rsidR="005661D1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和</w:t>
      </w:r>
      <w:r w:rsidR="005661D1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套準</w:t>
      </w:r>
      <w:r w:rsidR="005661D1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標記</w:t>
      </w:r>
    </w:p>
    <w:p w14:paraId="50751B11" w14:textId="52D892F3" w:rsidR="00BE0564" w:rsidRDefault="007B59D6" w:rsidP="00BE0564">
      <w:pPr>
        <w:pStyle w:val="Heading1"/>
        <w:numPr>
          <w:ilvl w:val="0"/>
          <w:numId w:val="43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1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 xml:space="preserve"> x </w:t>
      </w:r>
      <w:r w:rsidR="00252DE0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INDD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檔案</w:t>
      </w:r>
      <w:r w:rsidR="00252DE0"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或</w:t>
      </w:r>
      <w:r w:rsidR="0012055F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1</w:t>
      </w:r>
      <w:r w:rsidR="0012055F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 xml:space="preserve"> x </w:t>
      </w:r>
      <w:r w:rsidR="00252DE0"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AI</w:t>
      </w:r>
      <w:r w:rsidR="005661D1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檔案</w:t>
      </w:r>
    </w:p>
    <w:p w14:paraId="7CCAA1B8" w14:textId="4C2E2F67" w:rsidR="00BE0564" w:rsidRPr="00BE0564" w:rsidRDefault="005661D1" w:rsidP="00BE0564">
      <w:pPr>
        <w:pStyle w:val="Heading1"/>
        <w:numPr>
          <w:ilvl w:val="0"/>
          <w:numId w:val="43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你</w:t>
      </w:r>
      <w:r w:rsidR="00252DE0"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</w:rPr>
        <w:t>必須提交</w:t>
      </w:r>
      <w:r w:rsidR="00252DE0" w:rsidRPr="00BE0564">
        <w:rPr>
          <w:rFonts w:ascii="Microsoft JhengHei" w:eastAsia="Microsoft JhengHei" w:hAnsi="Microsoft JhengHei"/>
          <w:b w:val="0"/>
          <w:bCs/>
          <w:i/>
          <w:iCs/>
          <w:color w:val="0432FF"/>
          <w:sz w:val="22"/>
          <w:szCs w:val="22"/>
        </w:rPr>
        <w:t>Adobe InDesign</w:t>
      </w:r>
      <w:r w:rsidR="00252DE0"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</w:rPr>
        <w:t>或</w:t>
      </w:r>
      <w:r w:rsidR="00252DE0" w:rsidRPr="00BE0564">
        <w:rPr>
          <w:rFonts w:ascii="Microsoft JhengHei" w:eastAsia="Microsoft JhengHei" w:hAnsi="Microsoft JhengHei"/>
          <w:b w:val="0"/>
          <w:bCs/>
          <w:i/>
          <w:iCs/>
          <w:color w:val="0432FF"/>
          <w:sz w:val="22"/>
          <w:szCs w:val="22"/>
        </w:rPr>
        <w:t>Illustrator</w:t>
      </w:r>
      <w:r w:rsidR="007B59D6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的包裝</w:t>
      </w:r>
      <w:r w:rsidR="00252DE0"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</w:rPr>
        <w:t>文件夾，包</w:t>
      </w:r>
      <w:r w:rsidR="007B59D6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含</w:t>
      </w: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已</w:t>
      </w:r>
      <w:r w:rsidR="00252DE0"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</w:rPr>
        <w:t>使用的所有字體和鏈接。</w:t>
      </w:r>
    </w:p>
    <w:p w14:paraId="312912F8" w14:textId="2026A636" w:rsidR="00BE0564" w:rsidRPr="00BE0564" w:rsidRDefault="005661D1" w:rsidP="00BE0564">
      <w:pPr>
        <w:pStyle w:val="Heading1"/>
        <w:numPr>
          <w:ilvl w:val="0"/>
          <w:numId w:val="43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你</w:t>
      </w:r>
      <w:r w:rsidR="00CA4C26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須要包括</w:t>
      </w:r>
      <w:r w:rsidR="007B59D6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所有</w:t>
      </w:r>
      <w:r w:rsidR="00252DE0"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工作</w:t>
      </w: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檔案</w:t>
      </w:r>
      <w:r w:rsidR="00CA4C26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在</w:t>
      </w:r>
      <w:r w:rsidR="007B59D6"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單獨文件夾中</w:t>
      </w:r>
      <w:r w:rsidR="007B59D6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並命</w:t>
      </w:r>
      <w:r w:rsidR="00252DE0"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名為</w:t>
      </w:r>
      <w:r w:rsidR="007B59D6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：</w:t>
      </w:r>
      <w:r w:rsidRPr="00BE0564">
        <w:rPr>
          <w:rFonts w:ascii="Microsoft JhengHei" w:eastAsia="Microsoft JhengHei" w:hAnsi="Microsoft JhengHei"/>
          <w:b w:val="0"/>
          <w:bCs/>
          <w:i/>
          <w:iCs/>
          <w:color w:val="0432FF"/>
          <w:sz w:val="22"/>
          <w:szCs w:val="22"/>
          <w:lang w:val="en-US" w:eastAsia="zh-TW"/>
        </w:rPr>
        <w:t>Working files</w:t>
      </w:r>
    </w:p>
    <w:p w14:paraId="5AA880D4" w14:textId="04AB0D47" w:rsidR="0076767C" w:rsidRPr="00BE0564" w:rsidRDefault="0050465C" w:rsidP="00BE0564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>
        <w:br w:type="column"/>
      </w:r>
      <w:r w:rsidR="0076767C">
        <w:lastRenderedPageBreak/>
        <w:t>Task 2: Label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is up to you. </w:t>
      </w:r>
    </w:p>
    <w:p w14:paraId="2D5B486F" w14:textId="0B50543A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21F6A42A" w14:textId="77777777" w:rsidR="0076767C" w:rsidRDefault="0076767C" w:rsidP="0076767C">
      <w:pPr>
        <w:pStyle w:val="BodySubHeaderSpacebefore"/>
      </w:pPr>
      <w:r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604EBA3A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67DFA75D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r w:rsidRPr="00A72A56">
        <w:rPr>
          <w:color w:val="000000" w:themeColor="text1"/>
        </w:rPr>
        <w:t>Dieline</w:t>
      </w:r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>Spot colour called: Dieline</w:t>
      </w:r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>Separate layer called: Dieline</w:t>
      </w:r>
    </w:p>
    <w:p w14:paraId="371B57C4" w14:textId="0774F4A2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009028CA" w:rsidR="0076767C" w:rsidRPr="00A3512E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 xml:space="preserve">Raster images: .tiff, .psd, .dsc,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AD6071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26822106" w14:textId="77777777" w:rsidR="0076767C" w:rsidRDefault="0076767C" w:rsidP="0076767C">
      <w:pPr>
        <w:pStyle w:val="SubHeadersBodyBold12ptbefore"/>
      </w:pPr>
      <w:r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  <w:t>YY_Self_Created_</w:t>
      </w:r>
      <w:r w:rsidR="0097077D">
        <w:t>Label</w:t>
      </w:r>
      <w:r>
        <w:t>.indd</w:t>
      </w:r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1D2DCED5" w14:textId="04FA741A" w:rsidR="00BE0564" w:rsidRPr="00631365" w:rsidRDefault="007072A5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40"/>
          <w:szCs w:val="40"/>
          <w:lang w:eastAsia="zh-TW"/>
        </w:rPr>
      </w:pPr>
      <w:r>
        <w:rPr>
          <w:b/>
          <w:lang w:eastAsia="zh-TW"/>
        </w:rPr>
        <w:br w:type="column"/>
      </w:r>
      <w:r w:rsidR="00BE0564" w:rsidRPr="00631365">
        <w:rPr>
          <w:rFonts w:ascii="Microsoft JhengHei" w:eastAsia="Microsoft JhengHei" w:hAnsi="Microsoft JhengHei" w:hint="eastAsia"/>
          <w:b/>
          <w:bCs/>
          <w:color w:val="0432FF"/>
          <w:sz w:val="40"/>
          <w:szCs w:val="40"/>
          <w:lang w:eastAsia="zh-TW"/>
        </w:rPr>
        <w:lastRenderedPageBreak/>
        <w:t>任務</w:t>
      </w:r>
      <w:r w:rsidR="00BE0564">
        <w:rPr>
          <w:rFonts w:ascii="Microsoft JhengHei" w:eastAsia="Microsoft JhengHei" w:hAnsi="Microsoft JhengHei"/>
          <w:b/>
          <w:bCs/>
          <w:color w:val="0432FF"/>
          <w:sz w:val="40"/>
          <w:szCs w:val="40"/>
          <w:lang w:eastAsia="zh-TW"/>
        </w:rPr>
        <w:t>2</w:t>
      </w:r>
      <w:r w:rsidR="00BE0564" w:rsidRPr="00631365">
        <w:rPr>
          <w:rFonts w:ascii="Microsoft JhengHei" w:eastAsia="Microsoft JhengHei" w:hAnsi="Microsoft JhengHei" w:hint="eastAsia"/>
          <w:b/>
          <w:bCs/>
          <w:color w:val="0432FF"/>
          <w:sz w:val="40"/>
          <w:szCs w:val="40"/>
          <w:lang w:eastAsia="zh-TW"/>
        </w:rPr>
        <w:t>：</w:t>
      </w:r>
      <w:r w:rsidR="00BE0564" w:rsidRPr="00BE0564">
        <w:rPr>
          <w:rFonts w:ascii="Microsoft JhengHei" w:eastAsia="Microsoft JhengHei" w:hAnsi="Microsoft JhengHei" w:hint="eastAsia"/>
          <w:b/>
          <w:bCs/>
          <w:color w:val="0432FF"/>
          <w:sz w:val="40"/>
          <w:szCs w:val="40"/>
          <w:lang w:eastAsia="zh-TW"/>
        </w:rPr>
        <w:t>標籤</w:t>
      </w:r>
    </w:p>
    <w:p w14:paraId="01648D6F" w14:textId="14D4946B" w:rsidR="00BE0564" w:rsidRDefault="00BE0564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26"/>
          <w:szCs w:val="26"/>
          <w:lang w:eastAsia="zh-TW"/>
        </w:rPr>
      </w:pPr>
      <w:r w:rsidRPr="00EA3487">
        <w:rPr>
          <w:rFonts w:ascii="Microsoft JhengHei" w:eastAsia="Microsoft JhengHei" w:hAnsi="Microsoft JhengHei" w:hint="eastAsia"/>
          <w:b/>
          <w:bCs/>
          <w:color w:val="0432FF"/>
          <w:sz w:val="26"/>
          <w:szCs w:val="26"/>
          <w:lang w:eastAsia="zh-TW"/>
        </w:rPr>
        <w:t>概念</w:t>
      </w:r>
    </w:p>
    <w:p w14:paraId="016505A7" w14:textId="77777777" w:rsidR="00BE0564" w:rsidRPr="00BE0564" w:rsidRDefault="00BE0564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BE0564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標籤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形狀和設計由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你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決定</w:t>
      </w:r>
      <w:r w:rsidRPr="00BE0564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。</w:t>
      </w:r>
    </w:p>
    <w:p w14:paraId="71F1D8BE" w14:textId="21DF54AB" w:rsidR="00BE0564" w:rsidRDefault="00BE0564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BE0564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它必須能夠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適當地貼在</w:t>
      </w:r>
      <w:r w:rsidRPr="00BE0564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1</w:t>
      </w:r>
      <w:r w:rsidRPr="00BE0564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00ml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啡色</w:t>
      </w:r>
      <w:r w:rsidRPr="00BE0564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玻璃瓶上，並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放在你</w:t>
      </w:r>
      <w:r w:rsidRPr="00BE0564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設計的包裝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盒</w:t>
      </w:r>
      <w:r w:rsidRPr="00BE0564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內。</w:t>
      </w:r>
    </w:p>
    <w:p w14:paraId="6614D6D9" w14:textId="77777777" w:rsidR="00BE0564" w:rsidRPr="00A61ADE" w:rsidRDefault="00BE0564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eastAsia="zh-TW"/>
        </w:rPr>
      </w:pPr>
    </w:p>
    <w:p w14:paraId="48833D57" w14:textId="77777777" w:rsidR="00BE0564" w:rsidRPr="00EA3487" w:rsidRDefault="00BE0564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26"/>
          <w:szCs w:val="26"/>
          <w:lang w:eastAsia="zh-TW"/>
        </w:rPr>
      </w:pPr>
      <w:r w:rsidRPr="00EA3487">
        <w:rPr>
          <w:rFonts w:ascii="Microsoft JhengHei" w:eastAsia="Microsoft JhengHei" w:hAnsi="Microsoft JhengHei" w:hint="eastAsia"/>
          <w:b/>
          <w:bCs/>
          <w:color w:val="0432FF"/>
          <w:sz w:val="26"/>
          <w:szCs w:val="26"/>
          <w:lang w:eastAsia="zh-TW"/>
        </w:rPr>
        <w:t>產品規格</w:t>
      </w:r>
    </w:p>
    <w:p w14:paraId="6DD50BC5" w14:textId="77777777" w:rsidR="00BE0564" w:rsidRPr="00A61ADE" w:rsidRDefault="00BE0564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10"/>
          <w:szCs w:val="10"/>
          <w:lang w:eastAsia="zh-TW"/>
        </w:rPr>
      </w:pPr>
    </w:p>
    <w:p w14:paraId="21316441" w14:textId="00E1ECA1" w:rsidR="00BE0564" w:rsidRDefault="00BE0564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22"/>
          <w:szCs w:val="22"/>
          <w:lang w:eastAsia="zh-TW"/>
        </w:rPr>
      </w:pPr>
      <w:r w:rsidRPr="00EA3487"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類型和圖像</w:t>
      </w:r>
    </w:p>
    <w:p w14:paraId="763F840C" w14:textId="65B352A2" w:rsidR="00BE0564" w:rsidRPr="00BE0564" w:rsidRDefault="00BE0564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22"/>
          <w:lang w:eastAsia="zh-TW"/>
        </w:rPr>
      </w:pPr>
      <w:r w:rsidRPr="00BE0564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標籤必須包</w:t>
      </w:r>
      <w:r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括</w:t>
      </w:r>
      <w:r w:rsidRPr="00BE0564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：</w:t>
      </w:r>
    </w:p>
    <w:p w14:paraId="68BA1373" w14:textId="77777777" w:rsidR="00BE0564" w:rsidRPr="00631365" w:rsidRDefault="00BE0564" w:rsidP="00BE228C">
      <w:pPr>
        <w:pStyle w:val="BodySubHeaderSpacebefore"/>
        <w:numPr>
          <w:ilvl w:val="0"/>
          <w:numId w:val="40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附錄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1.0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中的標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誌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 xml:space="preserve"> -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標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誌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（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你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可以更改標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誌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的顏色）</w:t>
      </w:r>
    </w:p>
    <w:p w14:paraId="45890BE7" w14:textId="1A4DF4F9" w:rsidR="00BE0564" w:rsidRPr="00A61ADE" w:rsidRDefault="00BE0564" w:rsidP="00BE228C">
      <w:pPr>
        <w:pStyle w:val="BodySubHeaderSpacebefore"/>
        <w:numPr>
          <w:ilvl w:val="0"/>
          <w:numId w:val="40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附錄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1.1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中的</w:t>
      </w:r>
      <w:r w:rsidRPr="00A61ADE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所有文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字</w:t>
      </w:r>
      <w:r w:rsidRPr="00A61ADE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 xml:space="preserve"> - </w:t>
      </w:r>
      <w:r w:rsidR="00BE228C" w:rsidRPr="00BE0564">
        <w:rPr>
          <w:rFonts w:ascii="Microsoft JhengHei" w:eastAsia="Microsoft JhengHei" w:hAnsi="Microsoft JhengHei" w:hint="eastAsia"/>
          <w:color w:val="0432FF"/>
          <w:sz w:val="22"/>
          <w:szCs w:val="22"/>
          <w:lang w:eastAsia="zh-TW"/>
        </w:rPr>
        <w:t>標籤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文字</w:t>
      </w:r>
    </w:p>
    <w:p w14:paraId="359A70B0" w14:textId="26BFC492" w:rsidR="00BE0564" w:rsidRDefault="00BE0564" w:rsidP="00BE228C">
      <w:pPr>
        <w:pStyle w:val="BodySubHeaderSpacebefore"/>
        <w:numPr>
          <w:ilvl w:val="0"/>
          <w:numId w:val="40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你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可以選擇是否要使用附錄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1.2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中的任何圖像</w:t>
      </w:r>
      <w:r w:rsidRPr="00631365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 xml:space="preserve"> - </w:t>
      </w:r>
      <w:r w:rsidRPr="00631365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圖像（非強制性）</w:t>
      </w:r>
    </w:p>
    <w:p w14:paraId="6DFA383B" w14:textId="77777777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10"/>
          <w:szCs w:val="10"/>
          <w:lang w:eastAsia="zh-TW"/>
        </w:rPr>
      </w:pPr>
    </w:p>
    <w:p w14:paraId="7D6B072C" w14:textId="2209D341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22"/>
          <w:szCs w:val="22"/>
          <w:lang w:eastAsia="zh-TW"/>
        </w:rPr>
      </w:pPr>
      <w:r w:rsidRPr="00BE228C"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尺寸</w:t>
      </w:r>
    </w:p>
    <w:p w14:paraId="0DFF1F12" w14:textId="43406C71" w:rsidR="00BE228C" w:rsidRPr="00BE228C" w:rsidRDefault="00BE228C" w:rsidP="00BE228C">
      <w:pPr>
        <w:pStyle w:val="BodySubHeaderSpacebefore"/>
        <w:numPr>
          <w:ilvl w:val="0"/>
          <w:numId w:val="44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最大</w:t>
      </w:r>
      <w:r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148x105mm</w:t>
      </w: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（包括出血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位</w:t>
      </w: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）</w:t>
      </w:r>
    </w:p>
    <w:p w14:paraId="39D7ACB8" w14:textId="77777777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10"/>
          <w:szCs w:val="10"/>
          <w:lang w:eastAsia="zh-TW"/>
        </w:rPr>
      </w:pPr>
    </w:p>
    <w:p w14:paraId="0F57A13A" w14:textId="00461BFB" w:rsidR="00BE228C" w:rsidRPr="00BE228C" w:rsidRDefault="005951AD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22"/>
          <w:szCs w:val="22"/>
          <w:lang w:eastAsia="zh-TW"/>
        </w:rPr>
      </w:pPr>
      <w:r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模</w:t>
      </w:r>
      <w:r w:rsidR="00BE228C"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線</w:t>
      </w:r>
      <w:r w:rsidR="00BE228C" w:rsidRPr="00BE228C"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D</w:t>
      </w:r>
      <w:r w:rsidR="00BE228C" w:rsidRPr="00BE228C">
        <w:rPr>
          <w:rFonts w:ascii="Microsoft JhengHei" w:eastAsia="Microsoft JhengHei" w:hAnsi="Microsoft JhengHei"/>
          <w:b/>
          <w:bCs/>
          <w:color w:val="0432FF"/>
          <w:sz w:val="22"/>
          <w:szCs w:val="22"/>
          <w:lang w:eastAsia="zh-TW"/>
        </w:rPr>
        <w:t>ieline</w:t>
      </w:r>
    </w:p>
    <w:p w14:paraId="2FD0DD93" w14:textId="54BBF2E8" w:rsidR="00BE228C" w:rsidRPr="00BE228C" w:rsidRDefault="00BE228C" w:rsidP="00BE228C">
      <w:pPr>
        <w:pStyle w:val="BodySubHeaderSpacebefore"/>
        <w:numPr>
          <w:ilvl w:val="0"/>
          <w:numId w:val="44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0.50pt</w:t>
      </w:r>
    </w:p>
    <w:p w14:paraId="7AD13062" w14:textId="61C27681" w:rsidR="00BE228C" w:rsidRPr="00BE228C" w:rsidRDefault="00BE228C" w:rsidP="00BE228C">
      <w:pPr>
        <w:pStyle w:val="BodySubHeaderSpacebefore"/>
        <w:numPr>
          <w:ilvl w:val="0"/>
          <w:numId w:val="44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專色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並命名為</w:t>
      </w: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：</w:t>
      </w:r>
      <w:r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Dieline</w:t>
      </w:r>
    </w:p>
    <w:p w14:paraId="463A1397" w14:textId="3F338EFE" w:rsidR="00BE228C" w:rsidRPr="00BE228C" w:rsidRDefault="00BE228C" w:rsidP="00BE228C">
      <w:pPr>
        <w:pStyle w:val="BodySubHeaderSpacebefore"/>
        <w:numPr>
          <w:ilvl w:val="0"/>
          <w:numId w:val="44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單獨的圖層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並命名為</w:t>
      </w: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：</w:t>
      </w:r>
      <w:r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Dieline</w:t>
      </w:r>
    </w:p>
    <w:p w14:paraId="3D0E6897" w14:textId="3D2BEC20" w:rsidR="00BE228C" w:rsidRPr="00BE228C" w:rsidRDefault="00BE228C" w:rsidP="00BE228C">
      <w:pPr>
        <w:pStyle w:val="BodySubHeaderSpacebefore"/>
        <w:numPr>
          <w:ilvl w:val="0"/>
          <w:numId w:val="44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僅限切割</w:t>
      </w:r>
    </w:p>
    <w:p w14:paraId="0C3C460A" w14:textId="77777777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10"/>
          <w:szCs w:val="10"/>
          <w:lang w:eastAsia="zh-TW"/>
        </w:rPr>
      </w:pPr>
    </w:p>
    <w:p w14:paraId="6CCF2F6F" w14:textId="776C2E61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22"/>
          <w:szCs w:val="22"/>
          <w:lang w:eastAsia="zh-TW"/>
        </w:rPr>
      </w:pPr>
      <w:r w:rsidRPr="00BE228C"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顏色</w:t>
      </w:r>
    </w:p>
    <w:p w14:paraId="635BB992" w14:textId="25E1DE9E" w:rsidR="00BE228C" w:rsidRPr="00BE228C" w:rsidRDefault="00BE228C" w:rsidP="00BE228C">
      <w:pPr>
        <w:pStyle w:val="BodySubHeaderSpacebefore"/>
        <w:numPr>
          <w:ilvl w:val="0"/>
          <w:numId w:val="4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CMYK + 2 x PMS C</w:t>
      </w: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顏色</w:t>
      </w:r>
    </w:p>
    <w:p w14:paraId="5E7F0FD8" w14:textId="77777777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10"/>
          <w:szCs w:val="10"/>
          <w:lang w:eastAsia="zh-TW"/>
        </w:rPr>
      </w:pPr>
    </w:p>
    <w:p w14:paraId="50EB06CE" w14:textId="7F57986A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22"/>
          <w:szCs w:val="22"/>
          <w:lang w:eastAsia="zh-TW"/>
        </w:rPr>
      </w:pPr>
      <w:r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出</w:t>
      </w:r>
      <w:r w:rsidRPr="00BE228C"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血</w:t>
      </w:r>
      <w:r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位</w:t>
      </w:r>
    </w:p>
    <w:p w14:paraId="6370F4D6" w14:textId="36A8093B" w:rsidR="00BE228C" w:rsidRDefault="00BE228C" w:rsidP="00BE228C">
      <w:pPr>
        <w:pStyle w:val="BodySubHeaderSpacebefore"/>
        <w:numPr>
          <w:ilvl w:val="0"/>
          <w:numId w:val="4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3.0</w:t>
      </w:r>
      <w:r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 xml:space="preserve"> 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m</w:t>
      </w:r>
      <w:r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m</w:t>
      </w: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（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精準地</w:t>
      </w: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）</w:t>
      </w:r>
    </w:p>
    <w:p w14:paraId="042A4D8E" w14:textId="77777777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eastAsia="zh-TW"/>
        </w:rPr>
      </w:pPr>
    </w:p>
    <w:p w14:paraId="6446A95E" w14:textId="77777777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10"/>
          <w:szCs w:val="10"/>
          <w:lang w:eastAsia="zh-TW"/>
        </w:rPr>
      </w:pPr>
    </w:p>
    <w:p w14:paraId="7F6D9413" w14:textId="4B8FBCB1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22"/>
          <w:szCs w:val="22"/>
          <w:lang w:eastAsia="zh-TW"/>
        </w:rPr>
      </w:pPr>
      <w:r w:rsidRPr="00BE228C"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文件類型</w:t>
      </w:r>
    </w:p>
    <w:p w14:paraId="3A9C5744" w14:textId="77777777" w:rsidR="00BE228C" w:rsidRPr="00BE228C" w:rsidRDefault="00BE228C" w:rsidP="00BE228C">
      <w:pPr>
        <w:pStyle w:val="Heading1"/>
        <w:numPr>
          <w:ilvl w:val="0"/>
          <w:numId w:val="4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48"/>
          <w:lang w:eastAsia="zh-TW"/>
        </w:rPr>
        <w:t>包裝：</w:t>
      </w:r>
      <w:r w:rsidRPr="00BE228C"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  <w:t>AI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48"/>
          <w:lang w:eastAsia="zh-TW"/>
        </w:rPr>
        <w:t>或</w:t>
      </w:r>
      <w:r w:rsidRPr="00BE228C"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  <w:t xml:space="preserve">INDD  - 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不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val="en-US" w:eastAsia="zh-TW"/>
        </w:rPr>
        <w:t>圖像化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文字</w:t>
      </w:r>
    </w:p>
    <w:p w14:paraId="18A0CBE6" w14:textId="77777777" w:rsidR="00BE228C" w:rsidRPr="00BE228C" w:rsidRDefault="00BE228C" w:rsidP="00BE228C">
      <w:pPr>
        <w:pStyle w:val="Heading1"/>
        <w:numPr>
          <w:ilvl w:val="0"/>
          <w:numId w:val="4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48"/>
          <w:lang w:eastAsia="zh-TW"/>
        </w:rPr>
        <w:t>包裝：</w:t>
      </w:r>
      <w:r w:rsidRPr="00BE228C"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  <w:t>PDF / X-4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48"/>
          <w:lang w:eastAsia="zh-TW"/>
        </w:rPr>
        <w:t>：</w:t>
      </w:r>
      <w:r w:rsidRPr="00BE228C"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  <w:t xml:space="preserve">2008  - 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不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val="en-US" w:eastAsia="zh-TW"/>
        </w:rPr>
        <w:t>圖像化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文字</w:t>
      </w:r>
    </w:p>
    <w:p w14:paraId="5B284EFB" w14:textId="12C7D369" w:rsidR="00BE228C" w:rsidRPr="00BE228C" w:rsidRDefault="00BE228C" w:rsidP="00BE228C">
      <w:pPr>
        <w:pStyle w:val="Heading1"/>
        <w:numPr>
          <w:ilvl w:val="0"/>
          <w:numId w:val="4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</w:pP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48"/>
          <w:lang w:eastAsia="zh-TW"/>
        </w:rPr>
        <w:t>點陣圖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48"/>
          <w:lang w:eastAsia="zh-TW"/>
        </w:rPr>
        <w:t>：</w:t>
      </w:r>
      <w:r w:rsidRPr="00BE228C"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  <w:t>.tiff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48"/>
          <w:lang w:eastAsia="zh-TW"/>
        </w:rPr>
        <w:t>，</w:t>
      </w:r>
      <w:r w:rsidRPr="00BE228C"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  <w:t>.psd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48"/>
          <w:lang w:eastAsia="zh-TW"/>
        </w:rPr>
        <w:t>，</w:t>
      </w:r>
      <w:r w:rsidRPr="00BE228C"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  <w:t>.dsc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48"/>
          <w:lang w:eastAsia="zh-TW"/>
        </w:rPr>
        <w:t>，</w:t>
      </w:r>
      <w:r w:rsidRPr="00BE228C"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  <w:t>.eps</w:t>
      </w:r>
    </w:p>
    <w:p w14:paraId="36119CBD" w14:textId="0D31B3B9" w:rsidR="00BE228C" w:rsidRPr="00BE228C" w:rsidRDefault="00BE228C" w:rsidP="00BE228C">
      <w:pPr>
        <w:pStyle w:val="Heading1"/>
        <w:numPr>
          <w:ilvl w:val="0"/>
          <w:numId w:val="4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48"/>
          <w:lang w:eastAsia="zh-TW"/>
        </w:rPr>
        <w:t>矢量圖：</w:t>
      </w:r>
      <w:r w:rsidRPr="00BE228C"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  <w:t>.ai</w:t>
      </w:r>
      <w:r w:rsidRPr="00BE228C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48"/>
          <w:lang w:eastAsia="zh-TW"/>
        </w:rPr>
        <w:t>，。</w:t>
      </w:r>
      <w:r w:rsidRPr="00BE228C">
        <w:rPr>
          <w:rFonts w:ascii="Microsoft JhengHei" w:eastAsia="Microsoft JhengHei" w:hAnsi="Microsoft JhengHei"/>
          <w:b w:val="0"/>
          <w:bCs/>
          <w:color w:val="0432FF"/>
          <w:sz w:val="22"/>
          <w:szCs w:val="48"/>
          <w:lang w:eastAsia="zh-TW"/>
        </w:rPr>
        <w:t>eps</w:t>
      </w:r>
    </w:p>
    <w:p w14:paraId="7116FB2F" w14:textId="77777777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10"/>
          <w:szCs w:val="10"/>
          <w:lang w:eastAsia="zh-TW"/>
        </w:rPr>
      </w:pPr>
    </w:p>
    <w:p w14:paraId="5CB6D5CD" w14:textId="05DC578A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22"/>
          <w:szCs w:val="22"/>
          <w:lang w:eastAsia="zh-TW"/>
        </w:rPr>
      </w:pPr>
      <w:r w:rsidRPr="00BE228C"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解</w:t>
      </w:r>
      <w:r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像</w:t>
      </w:r>
      <w:r w:rsidRPr="00BE228C"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度</w:t>
      </w:r>
    </w:p>
    <w:p w14:paraId="6D34FCD3" w14:textId="31802B7C" w:rsidR="00BE228C" w:rsidRPr="00BE228C" w:rsidRDefault="00885741" w:rsidP="00BE228C">
      <w:pPr>
        <w:pStyle w:val="BodySubHeaderSpacebefore"/>
        <w:numPr>
          <w:ilvl w:val="0"/>
          <w:numId w:val="4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885741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點陣圖</w:t>
      </w:r>
      <w:r w:rsidR="00BE228C"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：</w:t>
      </w:r>
      <w:r w:rsidR="00BE228C"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400dpi</w:t>
      </w:r>
      <w:r w:rsidR="00BE228C"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（在</w:t>
      </w:r>
      <w:r w:rsidR="00BE228C"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Illustrator</w:t>
      </w:r>
      <w:r w:rsidR="00BE228C"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或</w:t>
      </w:r>
      <w:r w:rsidR="00BE228C"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InDesign</w:t>
      </w:r>
      <w:r w:rsidR="00BE228C"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中放置為</w:t>
      </w:r>
      <w:r w:rsidR="00BE228C"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100</w:t>
      </w:r>
      <w:r w:rsidR="00BE228C"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％）</w:t>
      </w:r>
    </w:p>
    <w:p w14:paraId="6E8A3382" w14:textId="77777777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10"/>
          <w:szCs w:val="10"/>
          <w:lang w:eastAsia="zh-TW"/>
        </w:rPr>
      </w:pPr>
    </w:p>
    <w:p w14:paraId="24D42550" w14:textId="19AF20CE" w:rsidR="00BE228C" w:rsidRPr="00BE228C" w:rsidRDefault="00BE228C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bCs/>
          <w:color w:val="0432FF"/>
          <w:sz w:val="22"/>
          <w:szCs w:val="22"/>
          <w:lang w:eastAsia="zh-TW"/>
        </w:rPr>
      </w:pPr>
      <w:r w:rsidRPr="00BE228C">
        <w:rPr>
          <w:rFonts w:ascii="Microsoft JhengHei" w:eastAsia="Microsoft JhengHei" w:hAnsi="Microsoft JhengHei" w:hint="eastAsia"/>
          <w:b/>
          <w:bCs/>
          <w:color w:val="0432FF"/>
          <w:sz w:val="22"/>
          <w:szCs w:val="22"/>
          <w:lang w:eastAsia="zh-TW"/>
        </w:rPr>
        <w:t>命名：</w:t>
      </w:r>
    </w:p>
    <w:p w14:paraId="01BE72DE" w14:textId="77777777" w:rsidR="00BE228C" w:rsidRDefault="00BE228C" w:rsidP="00BE228C">
      <w:pPr>
        <w:snapToGrid w:val="0"/>
        <w:spacing w:line="192" w:lineRule="auto"/>
        <w:contextualSpacing/>
        <w:rPr>
          <w:rFonts w:ascii="Microsoft JhengHei" w:eastAsia="Microsoft JhengHei" w:hAnsi="Microsoft JhengHei"/>
          <w:bCs/>
          <w:i/>
          <w:iCs/>
          <w:color w:val="0432FF"/>
          <w:sz w:val="22"/>
          <w:szCs w:val="22"/>
        </w:rPr>
      </w:pPr>
      <w:r w:rsidRPr="00EA3487">
        <w:rPr>
          <w:rFonts w:ascii="Microsoft JhengHei" w:eastAsia="Microsoft JhengHei" w:hAnsi="Microsoft JhengHei" w:hint="eastAsia"/>
          <w:bCs/>
          <w:i/>
          <w:iCs/>
          <w:color w:val="0432FF"/>
          <w:sz w:val="22"/>
          <w:szCs w:val="22"/>
        </w:rPr>
        <w:t>注意：</w:t>
      </w:r>
      <w:r w:rsidRPr="00EA3487">
        <w:rPr>
          <w:rFonts w:ascii="Microsoft JhengHei" w:eastAsia="Microsoft JhengHei" w:hAnsi="Microsoft JhengHei"/>
          <w:bCs/>
          <w:i/>
          <w:iCs/>
          <w:color w:val="0432FF"/>
          <w:sz w:val="22"/>
          <w:szCs w:val="22"/>
        </w:rPr>
        <w:t>YY</w:t>
      </w:r>
      <w:r w:rsidRPr="00EA3487">
        <w:rPr>
          <w:rFonts w:ascii="Microsoft JhengHei" w:eastAsia="Microsoft JhengHei" w:hAnsi="Microsoft JhengHei" w:hint="eastAsia"/>
          <w:bCs/>
          <w:i/>
          <w:iCs/>
          <w:color w:val="0432FF"/>
          <w:sz w:val="22"/>
          <w:szCs w:val="22"/>
        </w:rPr>
        <w:t>代表</w:t>
      </w:r>
      <w:r w:rsidRPr="001B061F">
        <w:rPr>
          <w:rFonts w:ascii="Microsoft JhengHei" w:eastAsia="Microsoft JhengHei" w:hAnsi="Microsoft JhengHei" w:hint="eastAsia"/>
          <w:i/>
          <w:iCs/>
          <w:color w:val="0432FF"/>
          <w:sz w:val="22"/>
          <w:szCs w:val="22"/>
        </w:rPr>
        <w:t>你的選</w:t>
      </w:r>
      <w:r w:rsidRPr="00EA3487">
        <w:rPr>
          <w:rFonts w:ascii="Microsoft JhengHei" w:eastAsia="Microsoft JhengHei" w:hAnsi="Microsoft JhengHei" w:hint="eastAsia"/>
          <w:bCs/>
          <w:i/>
          <w:iCs/>
          <w:color w:val="0432FF"/>
          <w:sz w:val="22"/>
          <w:szCs w:val="22"/>
        </w:rPr>
        <w:t>手號碼</w:t>
      </w:r>
    </w:p>
    <w:p w14:paraId="441B25C9" w14:textId="3E5D4A37" w:rsidR="00BE228C" w:rsidRPr="00BE228C" w:rsidRDefault="001B061F" w:rsidP="00BE228C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FF0000"/>
          <w:sz w:val="22"/>
          <w:szCs w:val="48"/>
          <w:lang w:val="en-US" w:eastAsia="zh-TW"/>
        </w:rPr>
      </w:pPr>
      <w:r>
        <w:rPr>
          <w:rFonts w:ascii="Microsoft JhengHei" w:eastAsia="Microsoft JhengHei" w:hAnsi="Microsoft JhengHei" w:hint="eastAsia"/>
          <w:color w:val="FF0000"/>
          <w:sz w:val="22"/>
          <w:szCs w:val="48"/>
          <w:lang w:eastAsia="zh-TW"/>
        </w:rPr>
        <w:t>文件夾</w:t>
      </w:r>
      <w:r w:rsidR="00BE228C" w:rsidRPr="00BE228C">
        <w:rPr>
          <w:rFonts w:ascii="Microsoft JhengHei" w:eastAsia="Microsoft JhengHei" w:hAnsi="Microsoft JhengHei" w:hint="eastAsia"/>
          <w:color w:val="FF0000"/>
          <w:sz w:val="22"/>
          <w:szCs w:val="48"/>
          <w:lang w:eastAsia="zh-TW"/>
        </w:rPr>
        <w:t>名稱：</w:t>
      </w:r>
      <w:r w:rsidR="00BE228C" w:rsidRPr="00BE228C">
        <w:rPr>
          <w:rFonts w:ascii="Microsoft JhengHei" w:eastAsia="Microsoft JhengHei" w:hAnsi="Microsoft JhengHei"/>
          <w:color w:val="FF0000"/>
          <w:sz w:val="22"/>
          <w:szCs w:val="48"/>
          <w:lang w:val="en-US" w:eastAsia="zh-TW"/>
        </w:rPr>
        <w:t>Label</w:t>
      </w:r>
    </w:p>
    <w:p w14:paraId="608564C3" w14:textId="254808F4" w:rsidR="00BE228C" w:rsidRPr="00BE228C" w:rsidRDefault="00BE228C" w:rsidP="00BE228C">
      <w:pPr>
        <w:pStyle w:val="BodySubHeaderSpacebefore"/>
        <w:numPr>
          <w:ilvl w:val="0"/>
          <w:numId w:val="4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包裝的檔案</w:t>
      </w: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名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稱</w:t>
      </w: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：</w:t>
      </w:r>
    </w:p>
    <w:p w14:paraId="78777762" w14:textId="77777777" w:rsidR="00BE228C" w:rsidRPr="00BE228C" w:rsidRDefault="00BE228C" w:rsidP="001B061F">
      <w:pPr>
        <w:pStyle w:val="BodySubHeaderSpacebefore"/>
        <w:snapToGrid w:val="0"/>
        <w:spacing w:before="0" w:after="0" w:line="192" w:lineRule="auto"/>
        <w:ind w:firstLine="720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YY_Self_Created_Label.ai</w:t>
      </w:r>
    </w:p>
    <w:p w14:paraId="1A2BF60C" w14:textId="4FB9C85A" w:rsidR="00BE228C" w:rsidRPr="00BE228C" w:rsidRDefault="00BE228C" w:rsidP="001B061F">
      <w:pPr>
        <w:pStyle w:val="BodySubHeaderSpacebefore"/>
        <w:snapToGrid w:val="0"/>
        <w:spacing w:before="0" w:after="0" w:line="192" w:lineRule="auto"/>
        <w:ind w:firstLine="720"/>
        <w:contextualSpacing/>
        <w:rPr>
          <w:rFonts w:ascii="Microsoft JhengHei" w:eastAsia="Microsoft JhengHei" w:hAnsi="Microsoft JhengHei"/>
          <w:b/>
          <w:bCs/>
          <w:i/>
          <w:iCs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 w:hint="eastAsia"/>
          <w:b/>
          <w:bCs/>
          <w:i/>
          <w:iCs/>
          <w:color w:val="0432FF"/>
          <w:sz w:val="22"/>
          <w:szCs w:val="48"/>
          <w:lang w:eastAsia="zh-TW"/>
        </w:rPr>
        <w:t>或</w:t>
      </w:r>
    </w:p>
    <w:p w14:paraId="238ADF30" w14:textId="77777777" w:rsidR="00BE228C" w:rsidRPr="00BE228C" w:rsidRDefault="00BE228C" w:rsidP="00BE228C">
      <w:pPr>
        <w:pStyle w:val="BodySubHeaderSpacebefore"/>
        <w:snapToGrid w:val="0"/>
        <w:spacing w:before="0" w:after="0" w:line="192" w:lineRule="auto"/>
        <w:ind w:firstLine="720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YY_Self_Created_Label.indd</w:t>
      </w:r>
    </w:p>
    <w:p w14:paraId="25E4E451" w14:textId="4CDD1139" w:rsidR="00BE228C" w:rsidRPr="00631365" w:rsidRDefault="001B061F" w:rsidP="001B061F">
      <w:pPr>
        <w:pStyle w:val="BodySubHeaderSpacebefore"/>
        <w:numPr>
          <w:ilvl w:val="0"/>
          <w:numId w:val="4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</w:pP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包裝的檔案</w:t>
      </w:r>
      <w:r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名</w:t>
      </w:r>
      <w:r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稱</w:t>
      </w:r>
      <w:r w:rsidR="00BE228C" w:rsidRPr="00BE228C">
        <w:rPr>
          <w:rFonts w:ascii="Microsoft JhengHei" w:eastAsia="Microsoft JhengHei" w:hAnsi="Microsoft JhengHei" w:hint="eastAsia"/>
          <w:color w:val="0432FF"/>
          <w:sz w:val="22"/>
          <w:szCs w:val="48"/>
          <w:lang w:eastAsia="zh-TW"/>
        </w:rPr>
        <w:t>：</w:t>
      </w:r>
      <w:r w:rsidR="00BE228C" w:rsidRPr="00BE228C">
        <w:rPr>
          <w:rFonts w:ascii="Microsoft JhengHei" w:eastAsia="Microsoft JhengHei" w:hAnsi="Microsoft JhengHei"/>
          <w:color w:val="0432FF"/>
          <w:sz w:val="22"/>
          <w:szCs w:val="48"/>
          <w:lang w:eastAsia="zh-TW"/>
        </w:rPr>
        <w:t>YY_Self_Created_Label.pdf</w:t>
      </w:r>
    </w:p>
    <w:p w14:paraId="272BBF5D" w14:textId="2653A1C4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dieline, colour bars and registration marks</w:t>
      </w:r>
      <w:r>
        <w:t>. Mounted on A4 board. Ensure that you include your competitor number on the front of the board, outside of the design area.</w:t>
      </w:r>
    </w:p>
    <w:p w14:paraId="1DA377C0" w14:textId="413920F2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5264F161" w14:textId="77777777" w:rsidR="0076767C" w:rsidRDefault="0076767C" w:rsidP="0076767C">
      <w:pPr>
        <w:pStyle w:val="SubHeadersBodyBold12ptbefore"/>
      </w:pPr>
      <w:r w:rsidRPr="00280421"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dieline,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77777777" w:rsidR="0076767C" w:rsidRPr="00486BE0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t>Marking Summary</w:t>
      </w:r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3"/>
    <w:bookmarkEnd w:id="4"/>
    <w:p w14:paraId="285F25E4" w14:textId="07BC28B7" w:rsidR="002A23FA" w:rsidRDefault="002A23FA" w:rsidP="00A7471B"/>
    <w:p w14:paraId="3C4B1401" w14:textId="77777777" w:rsidR="001B061F" w:rsidRDefault="001B061F" w:rsidP="001B061F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6"/>
          <w:szCs w:val="26"/>
          <w:lang w:eastAsia="zh-TW"/>
        </w:rPr>
      </w:pPr>
    </w:p>
    <w:p w14:paraId="0F309D4C" w14:textId="77777777" w:rsidR="001B061F" w:rsidRDefault="001B061F" w:rsidP="001B061F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6"/>
          <w:szCs w:val="26"/>
          <w:lang w:eastAsia="zh-TW"/>
        </w:rPr>
      </w:pPr>
    </w:p>
    <w:p w14:paraId="7A34DED3" w14:textId="77777777" w:rsidR="001B061F" w:rsidRDefault="001B061F" w:rsidP="001B061F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6"/>
          <w:szCs w:val="26"/>
          <w:lang w:eastAsia="zh-TW"/>
        </w:rPr>
      </w:pPr>
    </w:p>
    <w:p w14:paraId="2057CAED" w14:textId="570F1F69" w:rsidR="001B061F" w:rsidRPr="00EA3487" w:rsidRDefault="001B061F" w:rsidP="001B061F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6"/>
          <w:szCs w:val="26"/>
          <w:lang w:eastAsia="zh-TW"/>
        </w:rPr>
      </w:pPr>
      <w:r w:rsidRPr="00EA3487">
        <w:rPr>
          <w:rFonts w:ascii="Microsoft JhengHei" w:eastAsia="Microsoft JhengHei" w:hAnsi="Microsoft JhengHei" w:hint="eastAsia"/>
          <w:color w:val="0432FF"/>
          <w:sz w:val="26"/>
          <w:szCs w:val="26"/>
          <w:lang w:eastAsia="zh-TW"/>
        </w:rPr>
        <w:t>你必須</w:t>
      </w:r>
      <w:r>
        <w:rPr>
          <w:rFonts w:ascii="Microsoft JhengHei" w:eastAsia="Microsoft JhengHei" w:hAnsi="Microsoft JhengHei" w:hint="eastAsia"/>
          <w:color w:val="0432FF"/>
          <w:sz w:val="26"/>
          <w:szCs w:val="26"/>
          <w:lang w:eastAsia="zh-TW"/>
        </w:rPr>
        <w:t>提交</w:t>
      </w:r>
    </w:p>
    <w:p w14:paraId="2290F68E" w14:textId="007B61CA" w:rsidR="001B061F" w:rsidRPr="001B061F" w:rsidRDefault="001B061F" w:rsidP="001B061F">
      <w:pPr>
        <w:rPr>
          <w:rFonts w:ascii="Microsoft JhengHei" w:eastAsia="Microsoft JhengHei" w:hAnsi="Microsoft JhengHei" w:cstheme="majorBidi"/>
          <w:b/>
          <w:color w:val="0432FF"/>
          <w:sz w:val="22"/>
          <w:szCs w:val="22"/>
        </w:rPr>
      </w:pPr>
      <w:r w:rsidRPr="001B061F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</w:rPr>
        <w:t>裱裝和打印</w:t>
      </w:r>
    </w:p>
    <w:p w14:paraId="6FA9055F" w14:textId="77777777" w:rsidR="001B061F" w:rsidRDefault="001B061F" w:rsidP="001B061F">
      <w:pPr>
        <w:pStyle w:val="Heading1"/>
        <w:numPr>
          <w:ilvl w:val="0"/>
          <w:numId w:val="4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1B061F">
        <w:rPr>
          <w:rFonts w:ascii="Microsoft JhengHei" w:eastAsia="Microsoft JhengHei" w:hAnsi="Microsoft JhengHei"/>
          <w:b w:val="0"/>
          <w:color w:val="0432FF"/>
          <w:sz w:val="22"/>
          <w:szCs w:val="22"/>
          <w:lang w:eastAsia="zh-TW"/>
        </w:rPr>
        <w:t>1 x</w:t>
      </w:r>
      <w:r w:rsidRPr="001B061F">
        <w:rPr>
          <w:rFonts w:ascii="Microsoft JhengHei" w:eastAsia="Microsoft JhengHei" w:hAnsi="Microsoft JhengHei" w:hint="eastAsia"/>
          <w:b w:val="0"/>
          <w:color w:val="0432FF"/>
          <w:sz w:val="22"/>
          <w:szCs w:val="22"/>
          <w:lang w:eastAsia="zh-TW"/>
        </w:rPr>
        <w:t>彩色打印的標籤，</w:t>
      </w:r>
      <w:r w:rsidRPr="001B061F">
        <w:rPr>
          <w:rFonts w:ascii="Microsoft JhengHei" w:eastAsia="Microsoft JhengHei" w:hAnsi="Microsoft JhengHei"/>
          <w:b w:val="0"/>
          <w:color w:val="0432FF"/>
          <w:sz w:val="22"/>
          <w:szCs w:val="22"/>
          <w:lang w:eastAsia="zh-TW"/>
        </w:rPr>
        <w:t>100</w:t>
      </w:r>
      <w:r w:rsidRPr="001B061F">
        <w:rPr>
          <w:rFonts w:ascii="Microsoft JhengHei" w:eastAsia="Microsoft JhengHei" w:hAnsi="Microsoft JhengHei" w:hint="eastAsia"/>
          <w:b w:val="0"/>
          <w:color w:val="0432FF"/>
          <w:sz w:val="22"/>
          <w:szCs w:val="22"/>
          <w:lang w:eastAsia="zh-TW"/>
        </w:rPr>
        <w:t>％（實際尺寸），帶有出血位，裁切線，色帶和套準標記。裱裝在</w:t>
      </w:r>
      <w:r w:rsidRPr="001B061F">
        <w:rPr>
          <w:rFonts w:ascii="Microsoft JhengHei" w:eastAsia="Microsoft JhengHei" w:hAnsi="Microsoft JhengHei"/>
          <w:b w:val="0"/>
          <w:color w:val="0432FF"/>
          <w:sz w:val="22"/>
          <w:szCs w:val="22"/>
          <w:lang w:eastAsia="zh-TW"/>
        </w:rPr>
        <w:t>A4</w:t>
      </w:r>
      <w:r w:rsidRPr="001B061F">
        <w:rPr>
          <w:rFonts w:ascii="Microsoft JhengHei" w:eastAsia="Microsoft JhengHei" w:hAnsi="Microsoft JhengHei" w:hint="eastAsia"/>
          <w:b w:val="0"/>
          <w:color w:val="0432FF"/>
          <w:sz w:val="22"/>
          <w:szCs w:val="22"/>
          <w:lang w:eastAsia="zh-TW"/>
        </w:rPr>
        <w:t>板上。</w:t>
      </w:r>
      <w:r w:rsidRPr="001B061F">
        <w:rPr>
          <w:rFonts w:ascii="Microsoft JhengHei" w:eastAsia="Microsoft JhengHei" w:hAnsi="Microsoft JhengHei"/>
          <w:b w:val="0"/>
          <w:color w:val="0432FF"/>
          <w:sz w:val="22"/>
          <w:szCs w:val="22"/>
          <w:lang w:eastAsia="zh-TW"/>
        </w:rPr>
        <w:t xml:space="preserve"> </w:t>
      </w:r>
      <w:r w:rsidRPr="001B061F">
        <w:rPr>
          <w:rFonts w:ascii="Microsoft JhengHei" w:eastAsia="Microsoft JhengHei" w:hAnsi="Microsoft JhengHei" w:hint="eastAsia"/>
          <w:b w:val="0"/>
          <w:color w:val="0432FF"/>
          <w:sz w:val="22"/>
          <w:szCs w:val="22"/>
          <w:lang w:eastAsia="zh-TW"/>
        </w:rPr>
        <w:t>確保選手編號在作品的正面，及作品區域外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。</w:t>
      </w:r>
    </w:p>
    <w:p w14:paraId="3831E8CB" w14:textId="72959604" w:rsidR="001B061F" w:rsidRPr="001B061F" w:rsidRDefault="001B061F" w:rsidP="00780D5B">
      <w:pPr>
        <w:pStyle w:val="ListParagraph"/>
        <w:numPr>
          <w:ilvl w:val="0"/>
          <w:numId w:val="46"/>
        </w:numPr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eastAsia="zh-TW"/>
        </w:rPr>
      </w:pPr>
      <w:r w:rsidRPr="001B061F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eastAsia="zh-TW"/>
        </w:rPr>
        <w:t>1 x</w:t>
      </w:r>
      <w:r w:rsidRPr="001B061F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eastAsia="zh-TW"/>
        </w:rPr>
        <w:t>彩色打印，修剪至</w:t>
      </w:r>
      <w:r w:rsidRPr="001B061F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eastAsia="zh-TW"/>
        </w:rPr>
        <w:t>100</w:t>
      </w:r>
      <w:r w:rsidRPr="001B061F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eastAsia="zh-TW"/>
        </w:rPr>
        <w:t>％（實際尺寸）。</w:t>
      </w:r>
      <w:r w:rsidRPr="001B061F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eastAsia="zh-TW"/>
        </w:rPr>
        <w:t xml:space="preserve"> </w:t>
      </w:r>
      <w:r w:rsidRPr="001B061F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eastAsia="zh-TW"/>
        </w:rPr>
        <w:t>印在標籤紙上。</w:t>
      </w:r>
    </w:p>
    <w:p w14:paraId="6DBC7442" w14:textId="293D3F1E" w:rsidR="001B061F" w:rsidRPr="001B061F" w:rsidRDefault="001B061F" w:rsidP="001B061F">
      <w:pPr>
        <w:rPr>
          <w:rFonts w:ascii="Microsoft JhengHei" w:eastAsia="Microsoft JhengHei" w:hAnsi="Microsoft JhengHei" w:cstheme="majorBidi"/>
          <w:b/>
          <w:color w:val="0432FF"/>
          <w:sz w:val="22"/>
          <w:szCs w:val="22"/>
        </w:rPr>
      </w:pPr>
      <w:r w:rsidRPr="001B061F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</w:rPr>
        <w:t>檔案</w:t>
      </w:r>
    </w:p>
    <w:p w14:paraId="7FD04E82" w14:textId="77777777" w:rsidR="0012055F" w:rsidRPr="00252DE0" w:rsidRDefault="0012055F" w:rsidP="0012055F">
      <w:pPr>
        <w:pStyle w:val="Heading1"/>
        <w:numPr>
          <w:ilvl w:val="0"/>
          <w:numId w:val="43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1 x PDF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檔案並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帶有出血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位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，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模線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，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色帶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和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套準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標記</w:t>
      </w:r>
    </w:p>
    <w:p w14:paraId="7560CB22" w14:textId="30EDD346" w:rsidR="0012055F" w:rsidRDefault="0012055F" w:rsidP="0012055F">
      <w:pPr>
        <w:pStyle w:val="Heading1"/>
        <w:numPr>
          <w:ilvl w:val="0"/>
          <w:numId w:val="43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1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 xml:space="preserve"> x INDD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檔案</w:t>
      </w:r>
      <w:r w:rsidRPr="00252DE0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或</w:t>
      </w:r>
      <w:r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1</w:t>
      </w:r>
      <w:r w:rsidRPr="00252DE0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 xml:space="preserve"> x AI</w:t>
      </w:r>
      <w:r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檔案</w:t>
      </w:r>
    </w:p>
    <w:p w14:paraId="1D5DC593" w14:textId="77777777" w:rsidR="0012055F" w:rsidRPr="00BE0564" w:rsidRDefault="0012055F" w:rsidP="0012055F">
      <w:pPr>
        <w:pStyle w:val="Heading1"/>
        <w:numPr>
          <w:ilvl w:val="0"/>
          <w:numId w:val="43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你</w:t>
      </w: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</w:rPr>
        <w:t>必須提交</w:t>
      </w:r>
      <w:r w:rsidRPr="00BE0564">
        <w:rPr>
          <w:rFonts w:ascii="Microsoft JhengHei" w:eastAsia="Microsoft JhengHei" w:hAnsi="Microsoft JhengHei"/>
          <w:b w:val="0"/>
          <w:bCs/>
          <w:i/>
          <w:iCs/>
          <w:color w:val="0432FF"/>
          <w:sz w:val="22"/>
          <w:szCs w:val="22"/>
        </w:rPr>
        <w:t>Adobe InDesign</w:t>
      </w: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</w:rPr>
        <w:t>或</w:t>
      </w:r>
      <w:r w:rsidRPr="00BE0564">
        <w:rPr>
          <w:rFonts w:ascii="Microsoft JhengHei" w:eastAsia="Microsoft JhengHei" w:hAnsi="Microsoft JhengHei"/>
          <w:b w:val="0"/>
          <w:bCs/>
          <w:i/>
          <w:iCs/>
          <w:color w:val="0432FF"/>
          <w:sz w:val="22"/>
          <w:szCs w:val="22"/>
        </w:rPr>
        <w:t>Illustrator</w:t>
      </w:r>
      <w:r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的包裝</w:t>
      </w: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</w:rPr>
        <w:t>文件夾，包</w:t>
      </w:r>
      <w:r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含</w:t>
      </w: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已</w:t>
      </w: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</w:rPr>
        <w:t>使用的所有字體和鏈接。</w:t>
      </w:r>
    </w:p>
    <w:p w14:paraId="3171535F" w14:textId="77777777" w:rsidR="0012055F" w:rsidRPr="00BE0564" w:rsidRDefault="0012055F" w:rsidP="0012055F">
      <w:pPr>
        <w:pStyle w:val="Heading1"/>
        <w:numPr>
          <w:ilvl w:val="0"/>
          <w:numId w:val="43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你</w:t>
      </w:r>
      <w:r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須要包括所有</w:t>
      </w: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工作檔案</w:t>
      </w:r>
      <w:r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在</w:t>
      </w: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單獨文件夾中</w:t>
      </w:r>
      <w:r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並命</w:t>
      </w:r>
      <w:r w:rsidRPr="00BE0564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名為</w:t>
      </w:r>
      <w:r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2"/>
          <w:szCs w:val="22"/>
          <w:lang w:eastAsia="zh-TW"/>
        </w:rPr>
        <w:t>：</w:t>
      </w:r>
      <w:r w:rsidRPr="00BE0564">
        <w:rPr>
          <w:rFonts w:ascii="Microsoft JhengHei" w:eastAsia="Microsoft JhengHei" w:hAnsi="Microsoft JhengHei"/>
          <w:b w:val="0"/>
          <w:bCs/>
          <w:i/>
          <w:iCs/>
          <w:color w:val="0432FF"/>
          <w:sz w:val="22"/>
          <w:szCs w:val="22"/>
          <w:lang w:val="en-US" w:eastAsia="zh-TW"/>
        </w:rPr>
        <w:t>Working files</w:t>
      </w:r>
    </w:p>
    <w:p w14:paraId="690BABF2" w14:textId="77777777" w:rsidR="0012055F" w:rsidRDefault="0012055F" w:rsidP="001B061F">
      <w:pPr>
        <w:rPr>
          <w:rFonts w:eastAsia="Microsoft JhengHei"/>
        </w:rPr>
      </w:pPr>
    </w:p>
    <w:p w14:paraId="32FA49B5" w14:textId="7D61FBB7" w:rsidR="001B061F" w:rsidRPr="001B061F" w:rsidRDefault="001B061F" w:rsidP="001B061F">
      <w:pPr>
        <w:rPr>
          <w:rFonts w:ascii="Microsoft JhengHei" w:eastAsia="Microsoft JhengHei" w:hAnsi="Microsoft JhengHei" w:cstheme="majorBidi"/>
          <w:b/>
          <w:color w:val="0432FF"/>
          <w:sz w:val="40"/>
          <w:szCs w:val="40"/>
        </w:rPr>
      </w:pPr>
      <w:r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</w:rPr>
        <w:t>評分</w:t>
      </w:r>
      <w:r w:rsidRPr="001B061F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</w:rPr>
        <w:t>摘要</w:t>
      </w:r>
    </w:p>
    <w:p w14:paraId="168784E8" w14:textId="657265B7" w:rsidR="001B061F" w:rsidRPr="001B061F" w:rsidRDefault="001B061F" w:rsidP="001B061F">
      <w:pPr>
        <w:rPr>
          <w:rFonts w:eastAsia="Microsoft JhengHei"/>
        </w:rPr>
      </w:pPr>
      <w:r w:rsidRPr="001B061F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</w:rPr>
        <w:t>評分摘要將在</w:t>
      </w:r>
      <w:r w:rsidRPr="001B061F">
        <w:rPr>
          <w:rFonts w:ascii="Microsoft JhengHei" w:eastAsia="Microsoft JhengHei" w:hAnsi="Microsoft JhengHei" w:cstheme="majorBidi"/>
          <w:bCs/>
          <w:color w:val="0432FF"/>
          <w:sz w:val="22"/>
          <w:szCs w:val="22"/>
        </w:rPr>
        <w:t>C2</w:t>
      </w:r>
      <w:r w:rsidRPr="001B061F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</w:rPr>
        <w:t>簡報會或工作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</w:rPr>
        <w:t>枱</w:t>
      </w:r>
      <w:r w:rsidRPr="001B061F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</w:rPr>
        <w:t>上提供</w:t>
      </w:r>
      <w:r w:rsidRPr="001B061F">
        <w:rPr>
          <w:rFonts w:eastAsia="Microsoft JhengHei" w:hint="eastAsia"/>
        </w:rPr>
        <w:t>。</w:t>
      </w:r>
    </w:p>
    <w:p w14:paraId="513AB8D6" w14:textId="54D1C8E6" w:rsidR="00CE2EC7" w:rsidRDefault="00CE2EC7" w:rsidP="00A7471B"/>
    <w:p w14:paraId="369E7C1A" w14:textId="7171B0B8" w:rsidR="00CE2EC7" w:rsidRDefault="001B061F" w:rsidP="00CE2EC7">
      <w:pPr>
        <w:pStyle w:val="Heading1"/>
      </w:pPr>
      <w:r>
        <w:rPr>
          <w:lang w:eastAsia="zh-TW"/>
        </w:rPr>
        <w:br w:type="column"/>
      </w:r>
      <w:r w:rsidR="00CE2EC7">
        <w:lastRenderedPageBreak/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2D8158C9" w:rsidR="00722367" w:rsidRDefault="00722367" w:rsidP="00722367">
      <w:r w:rsidRPr="00026DB1">
        <w:tab/>
        <w:t>The black text is not to be included (they are instructions)</w:t>
      </w:r>
    </w:p>
    <w:p w14:paraId="5637E2EC" w14:textId="77777777" w:rsidR="00722367" w:rsidRDefault="00722367" w:rsidP="00722367"/>
    <w:p w14:paraId="09B0D81B" w14:textId="5E8BFBAC" w:rsidR="00722367" w:rsidRDefault="00722367" w:rsidP="00722367">
      <w:r>
        <w:t xml:space="preserve">The package must include the following text: 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r w:rsidR="0016232F" w:rsidRPr="005624C7">
        <w:rPr>
          <w:color w:val="5B9BD5" w:themeColor="accent1"/>
        </w:rPr>
        <w:t>Pasque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r w:rsidRPr="00407AF9">
        <w:rPr>
          <w:color w:val="5B9BD5" w:themeColor="accent1"/>
        </w:rPr>
        <w:t>Self Created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</w:p>
    <w:p w14:paraId="6C4B8B70" w14:textId="77777777" w:rsid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r w:rsidRPr="001B08B9">
        <w:rPr>
          <w:color w:val="5B9BD5" w:themeColor="accent1"/>
        </w:rPr>
        <w:t xml:space="preserve"> - </w:t>
      </w:r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r w:rsidRPr="001B08B9">
        <w:rPr>
          <w:color w:val="5B9BD5" w:themeColor="accent1"/>
        </w:rPr>
        <w:t>6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lastRenderedPageBreak/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r w:rsidR="00CF428C" w:rsidRPr="006C4416">
        <w:rPr>
          <w:color w:val="5B9BD5" w:themeColor="accent1"/>
        </w:rPr>
        <w:t>Pasque Flower (Pulsatilla ambigua)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(Urtica dioica)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口服液含有：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翁（</w:t>
      </w:r>
      <w:r w:rsidRPr="001B08B9">
        <w:rPr>
          <w:color w:val="5B9BD5" w:themeColor="accent1"/>
        </w:rPr>
        <w:t>Pulsatilla ambigua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r w:rsidRPr="001B08B9">
        <w:rPr>
          <w:rFonts w:ascii="MS Gothic" w:eastAsia="MS Gothic" w:hAnsi="MS Gothic" w:cs="MS Gothic" w:hint="eastAsia"/>
          <w:color w:val="5B9BD5" w:themeColor="accent1"/>
        </w:rPr>
        <w:t>百里香（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，葡萄糖（来自小麦），果糖，麦芽糖和酒精（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</w:p>
    <w:p w14:paraId="11FA267A" w14:textId="77777777" w:rsidR="00722367" w:rsidRDefault="00722367" w:rsidP="00CE2EC7"/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77777777" w:rsidR="007E3BED" w:rsidRDefault="007E3BED" w:rsidP="007E3BED">
      <w:r w:rsidRPr="00026DB1">
        <w:tab/>
        <w:t>The black text is not to be included (they are instructions)</w:t>
      </w:r>
    </w:p>
    <w:p w14:paraId="1C26EDE6" w14:textId="77777777" w:rsidR="007E3BED" w:rsidRDefault="007E3BED" w:rsidP="007E3BED"/>
    <w:p w14:paraId="1C8162C1" w14:textId="6D90E26B" w:rsidR="007E3BED" w:rsidRDefault="007E3BED" w:rsidP="007E3BED">
      <w:r>
        <w:t xml:space="preserve">The label must include the following text: 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With Pasque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r w:rsidRPr="00407AF9">
        <w:rPr>
          <w:color w:val="5B9BD5" w:themeColor="accent1"/>
        </w:rPr>
        <w:t>Self Created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</w:p>
    <w:p w14:paraId="23F4C6C6" w14:textId="6EBC1EBD" w:rsid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r w:rsidRPr="001B08B9">
        <w:rPr>
          <w:color w:val="5B9BD5" w:themeColor="accent1"/>
        </w:rPr>
        <w:t xml:space="preserve"> - </w:t>
      </w:r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507554D2" w:rsidR="00373B7C" w:rsidRDefault="001B08B9" w:rsidP="00A7471B">
      <w:pPr>
        <w:rPr>
          <w:rFonts w:ascii="MS Gothic" w:eastAsia="MS Gothic" w:hAnsi="MS Gothic" w:cs="MS Gothic"/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</w:p>
    <w:p w14:paraId="661B573D" w14:textId="0EA2E005" w:rsidR="00373B7C" w:rsidRPr="00373B7C" w:rsidRDefault="00373B7C" w:rsidP="00373B7C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 w:cs="MS Gothic"/>
          <w:color w:val="0432FF"/>
          <w:lang w:eastAsia="zh-TW"/>
        </w:rPr>
      </w:pPr>
      <w:r>
        <w:rPr>
          <w:rFonts w:ascii="MS Gothic" w:eastAsia="MS Gothic" w:hAnsi="MS Gothic" w:cs="MS Gothic"/>
          <w:color w:val="5B9BD5" w:themeColor="accent1"/>
          <w:lang w:eastAsia="zh-TW"/>
        </w:rPr>
        <w:br w:type="column"/>
      </w:r>
      <w:r w:rsidRPr="00373B7C">
        <w:rPr>
          <w:rFonts w:ascii="Microsoft JhengHei" w:eastAsia="Microsoft JhengHei" w:hAnsi="Microsoft JhengHei" w:cs="MS Gothic" w:hint="eastAsia"/>
          <w:color w:val="0432FF"/>
          <w:lang w:eastAsia="zh-TW"/>
        </w:rPr>
        <w:lastRenderedPageBreak/>
        <w:t>附錄</w:t>
      </w:r>
      <w:r w:rsidRPr="00373B7C">
        <w:rPr>
          <w:rFonts w:ascii="Microsoft JhengHei" w:eastAsia="Microsoft JhengHei" w:hAnsi="Microsoft JhengHei" w:cs="MS Gothic"/>
          <w:color w:val="0432FF"/>
          <w:lang w:eastAsia="zh-TW"/>
        </w:rPr>
        <w:t>1.1</w:t>
      </w:r>
      <w:r w:rsidRPr="00373B7C">
        <w:rPr>
          <w:rFonts w:ascii="Microsoft JhengHei" w:eastAsia="Microsoft JhengHei" w:hAnsi="Microsoft JhengHei" w:cs="MS Gothic" w:hint="eastAsia"/>
          <w:color w:val="0432FF"/>
          <w:lang w:eastAsia="zh-TW"/>
        </w:rPr>
        <w:t>包</w:t>
      </w:r>
      <w:r>
        <w:rPr>
          <w:rFonts w:ascii="Microsoft JhengHei" w:eastAsia="Microsoft JhengHei" w:hAnsi="Microsoft JhengHei" w:cs="MS Gothic" w:hint="eastAsia"/>
          <w:color w:val="0432FF"/>
          <w:lang w:eastAsia="zh-TW"/>
        </w:rPr>
        <w:t>裝</w:t>
      </w:r>
      <w:r w:rsidRPr="00373B7C">
        <w:rPr>
          <w:rFonts w:ascii="Microsoft JhengHei" w:eastAsia="Microsoft JhengHei" w:hAnsi="Microsoft JhengHei" w:cs="MS Gothic" w:hint="eastAsia"/>
          <w:color w:val="0432FF"/>
          <w:lang w:eastAsia="zh-TW"/>
        </w:rPr>
        <w:t>文本</w:t>
      </w:r>
    </w:p>
    <w:p w14:paraId="41EE99E6" w14:textId="62D144FA" w:rsidR="00373B7C" w:rsidRPr="00373B7C" w:rsidRDefault="00373B7C" w:rsidP="00373B7C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 w:cs="MS Gothic"/>
          <w:b w:val="0"/>
          <w:bCs/>
          <w:color w:val="0432FF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color w:val="0432FF"/>
          <w:sz w:val="22"/>
          <w:szCs w:val="22"/>
          <w:lang w:eastAsia="zh-TW"/>
        </w:rPr>
        <w:t>注意：</w:t>
      </w:r>
      <w:r>
        <w:rPr>
          <w:rFonts w:ascii="Microsoft JhengHei" w:eastAsia="Microsoft JhengHei" w:hAnsi="Microsoft JhengHei" w:cs="MS Gothic"/>
          <w:color w:val="0432FF"/>
          <w:sz w:val="22"/>
          <w:szCs w:val="22"/>
          <w:lang w:eastAsia="zh-TW"/>
        </w:rPr>
        <w:tab/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要包含在包中的文本為</w:t>
      </w:r>
      <w:r w:rsidRPr="00373B7C">
        <w:rPr>
          <w:rFonts w:ascii="Microsoft JhengHei" w:eastAsia="Microsoft JhengHei" w:hAnsi="Microsoft JhengHei" w:cs="MS Gothic" w:hint="eastAsia"/>
          <w:color w:val="0432FF"/>
          <w:sz w:val="22"/>
          <w:szCs w:val="22"/>
          <w:lang w:eastAsia="zh-TW"/>
        </w:rPr>
        <w:t>藍色</w:t>
      </w:r>
    </w:p>
    <w:p w14:paraId="7992E51E" w14:textId="77777777" w:rsidR="00373B7C" w:rsidRPr="00373B7C" w:rsidRDefault="00373B7C" w:rsidP="00373B7C">
      <w:pPr>
        <w:pStyle w:val="Heading1"/>
        <w:snapToGrid w:val="0"/>
        <w:spacing w:before="0" w:after="0" w:line="192" w:lineRule="auto"/>
        <w:ind w:firstLine="720"/>
        <w:contextualSpacing/>
        <w:rPr>
          <w:rFonts w:ascii="Microsoft JhengHei" w:eastAsia="Microsoft JhengHei" w:hAnsi="Microsoft JhengHei" w:cs="MS Gothic"/>
          <w:b w:val="0"/>
          <w:bCs/>
          <w:color w:val="0432FF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黑色文字不包括在</w:t>
      </w:r>
      <w:r w:rsidRPr="00373B7C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內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（它們是</w:t>
      </w:r>
      <w:r w:rsidRPr="00373B7C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說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明）</w:t>
      </w:r>
    </w:p>
    <w:p w14:paraId="136CA491" w14:textId="77777777" w:rsidR="00373B7C" w:rsidRPr="00373B7C" w:rsidRDefault="00373B7C" w:rsidP="00373B7C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 w:cs="MS Gothic"/>
          <w:color w:val="0432FF"/>
          <w:sz w:val="22"/>
          <w:szCs w:val="22"/>
          <w:lang w:eastAsia="zh-TW"/>
        </w:rPr>
      </w:pPr>
    </w:p>
    <w:p w14:paraId="70AD26C5" w14:textId="637DB8F1" w:rsidR="00373B7C" w:rsidRPr="00373B7C" w:rsidRDefault="00373B7C" w:rsidP="00373B7C">
      <w:pPr>
        <w:pStyle w:val="Heading1"/>
        <w:snapToGrid w:val="0"/>
        <w:spacing w:before="0" w:after="0" w:line="192" w:lineRule="auto"/>
        <w:contextualSpacing/>
        <w:rPr>
          <w:rFonts w:ascii="MS Gothic" w:eastAsia="MS Gothic" w:hAnsi="MS Gothic" w:cs="MS Gothic"/>
          <w:b w:val="0"/>
          <w:bCs/>
          <w:color w:val="5B9BD5" w:themeColor="accent1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該包</w:t>
      </w:r>
      <w:r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裝中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必須包含以下文本：</w:t>
      </w:r>
    </w:p>
    <w:p w14:paraId="7C97C1E3" w14:textId="77777777" w:rsidR="00373B7C" w:rsidRDefault="00373B7C" w:rsidP="00373B7C">
      <w:pPr>
        <w:rPr>
          <w:color w:val="5B9BD5" w:themeColor="accent1"/>
        </w:rPr>
      </w:pPr>
    </w:p>
    <w:p w14:paraId="7BF8E097" w14:textId="692CF3F4" w:rsidR="00373B7C" w:rsidRDefault="00373B7C" w:rsidP="00373B7C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15CCFE37" w14:textId="77777777" w:rsidR="00373B7C" w:rsidRPr="005624C7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7441331C" w14:textId="77777777" w:rsidR="00373B7C" w:rsidRPr="005624C7" w:rsidRDefault="00373B7C" w:rsidP="00373B7C">
      <w:pPr>
        <w:rPr>
          <w:color w:val="5B9BD5" w:themeColor="accent1"/>
        </w:rPr>
      </w:pPr>
      <w:r w:rsidRPr="005624C7">
        <w:rPr>
          <w:color w:val="5B9BD5" w:themeColor="accent1"/>
        </w:rPr>
        <w:t>With Pasque Flower</w:t>
      </w:r>
      <w:r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04529CAE" w14:textId="77777777" w:rsidR="00373B7C" w:rsidRDefault="00373B7C" w:rsidP="00373B7C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70517B13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00EB8D21" w14:textId="77777777" w:rsidR="00373B7C" w:rsidRDefault="00373B7C" w:rsidP="00373B7C">
      <w:pPr>
        <w:rPr>
          <w:color w:val="5B9BD5" w:themeColor="accent1"/>
        </w:rPr>
      </w:pPr>
      <w:r w:rsidRPr="00407AF9">
        <w:rPr>
          <w:color w:val="5B9BD5" w:themeColor="accent1"/>
        </w:rPr>
        <w:t>Self Created — combining scientific research with history</w:t>
      </w:r>
    </w:p>
    <w:p w14:paraId="6791DCF7" w14:textId="77777777" w:rsidR="00373B7C" w:rsidRDefault="00373B7C" w:rsidP="00373B7C">
      <w:pPr>
        <w:rPr>
          <w:color w:val="5B9BD5" w:themeColor="accent1"/>
        </w:rPr>
      </w:pPr>
    </w:p>
    <w:p w14:paraId="61D6CF7D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</w:p>
    <w:p w14:paraId="08E2D8F6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</w:p>
    <w:p w14:paraId="01AA1416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</w:p>
    <w:p w14:paraId="74D144BD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1B470212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</w:p>
    <w:p w14:paraId="0E2731DA" w14:textId="77777777" w:rsidR="00373B7C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r w:rsidRPr="001B08B9">
        <w:rPr>
          <w:color w:val="5B9BD5" w:themeColor="accent1"/>
        </w:rPr>
        <w:t xml:space="preserve"> - </w:t>
      </w:r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</w:p>
    <w:p w14:paraId="10B02C59" w14:textId="77777777" w:rsidR="00373B7C" w:rsidRDefault="00373B7C" w:rsidP="00373B7C">
      <w:pPr>
        <w:rPr>
          <w:color w:val="5B9BD5" w:themeColor="accent1"/>
        </w:rPr>
      </w:pPr>
    </w:p>
    <w:p w14:paraId="51A215FE" w14:textId="77777777" w:rsidR="00373B7C" w:rsidRDefault="00373B7C" w:rsidP="00373B7C">
      <w:pPr>
        <w:rPr>
          <w:color w:val="5B9BD5" w:themeColor="accent1"/>
        </w:rPr>
      </w:pPr>
    </w:p>
    <w:p w14:paraId="52328BF0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782F47C8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6–12 years</w:t>
      </w:r>
    </w:p>
    <w:p w14:paraId="48E1BC71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7070D66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0499CD70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1B6AEAD3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6FBF6FC6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1E2FF7F1" w14:textId="77777777" w:rsidR="00373B7C" w:rsidRPr="007E3BED" w:rsidRDefault="00373B7C" w:rsidP="00373B7C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31479984" w14:textId="77777777" w:rsidR="00373B7C" w:rsidRDefault="00373B7C" w:rsidP="00373B7C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22D922F0" w14:textId="77777777" w:rsidR="00373B7C" w:rsidRDefault="00373B7C" w:rsidP="00373B7C">
      <w:pPr>
        <w:rPr>
          <w:color w:val="5B9BD5" w:themeColor="accent1"/>
        </w:rPr>
      </w:pPr>
    </w:p>
    <w:p w14:paraId="7F1E1DB0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</w:p>
    <w:p w14:paraId="4165D43C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7A8BDFD4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6316C6A5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r w:rsidRPr="001B08B9">
        <w:rPr>
          <w:color w:val="5B9BD5" w:themeColor="accent1"/>
        </w:rPr>
        <w:t>2 x</w:t>
      </w:r>
    </w:p>
    <w:p w14:paraId="7BCF80E1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</w:p>
    <w:p w14:paraId="629028E1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4F7D245E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0EE901D1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量。</w:t>
      </w:r>
    </w:p>
    <w:p w14:paraId="1BF77656" w14:textId="77777777" w:rsidR="00373B7C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r w:rsidRPr="001B08B9">
        <w:rPr>
          <w:color w:val="5B9BD5" w:themeColor="accent1"/>
        </w:rPr>
        <w:t>6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</w:p>
    <w:p w14:paraId="7F8378B0" w14:textId="77777777" w:rsidR="00373B7C" w:rsidRDefault="00373B7C" w:rsidP="00373B7C">
      <w:pPr>
        <w:rPr>
          <w:color w:val="5B9BD5" w:themeColor="accent1"/>
        </w:rPr>
      </w:pPr>
    </w:p>
    <w:p w14:paraId="71B9E1A9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312F5A0" w14:textId="77777777" w:rsidR="00373B7C" w:rsidRPr="00245B26" w:rsidRDefault="00373B7C" w:rsidP="00373B7C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0965BDE4" w14:textId="77777777" w:rsidR="00373B7C" w:rsidRPr="006C4416" w:rsidRDefault="00373B7C" w:rsidP="00373B7C">
      <w:pPr>
        <w:rPr>
          <w:color w:val="5B9BD5" w:themeColor="accent1"/>
        </w:rPr>
      </w:pPr>
      <w:r w:rsidRPr="006C4416">
        <w:rPr>
          <w:color w:val="5B9BD5" w:themeColor="accent1"/>
        </w:rPr>
        <w:t>Active Ingredients: Pasque Flower (Pulsatilla ambigua) 800mg, Common Nettle (Urtica dioica) 300mg, • Thyme (Thymus vulgaris) 200mg,  Dextromethorphan Hydrobromide monohydrate 30mg</w:t>
      </w:r>
    </w:p>
    <w:p w14:paraId="1F32813D" w14:textId="77777777" w:rsidR="00373B7C" w:rsidRDefault="00373B7C" w:rsidP="00373B7C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F94CE79" w14:textId="77777777" w:rsidR="00373B7C" w:rsidRDefault="00373B7C" w:rsidP="00373B7C">
      <w:pPr>
        <w:rPr>
          <w:color w:val="5B9BD5" w:themeColor="accent1"/>
        </w:rPr>
      </w:pPr>
    </w:p>
    <w:p w14:paraId="3AC1FA4C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</w:p>
    <w:p w14:paraId="3EABFAEB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口服液含有：</w:t>
      </w:r>
    </w:p>
    <w:p w14:paraId="66C5E3E2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翁（</w:t>
      </w:r>
      <w:r w:rsidRPr="001B08B9">
        <w:rPr>
          <w:color w:val="5B9BD5" w:themeColor="accent1"/>
        </w:rPr>
        <w:t>Pulsatilla ambigua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r w:rsidRPr="001B08B9">
        <w:rPr>
          <w:rFonts w:ascii="MS Gothic" w:eastAsia="MS Gothic" w:hAnsi="MS Gothic" w:cs="MS Gothic" w:hint="eastAsia"/>
          <w:color w:val="5B9BD5" w:themeColor="accent1"/>
        </w:rPr>
        <w:t>百里香（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r w:rsidRPr="001B08B9">
        <w:rPr>
          <w:color w:val="5B9BD5" w:themeColor="accent1"/>
        </w:rPr>
        <w:t>30mg</w:t>
      </w:r>
    </w:p>
    <w:p w14:paraId="50C43F20" w14:textId="77777777" w:rsidR="00373B7C" w:rsidRPr="00407AF9" w:rsidRDefault="00373B7C" w:rsidP="00373B7C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，葡萄糖（来自小麦），果糖，麦芽糖和酒精（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3B6894B" w14:textId="77777777" w:rsidR="00373B7C" w:rsidRDefault="00373B7C" w:rsidP="00373B7C">
      <w:pPr>
        <w:rPr>
          <w:color w:val="5B9BD5" w:themeColor="accent1"/>
        </w:rPr>
      </w:pPr>
    </w:p>
    <w:p w14:paraId="5CBDAD7A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73B51A1A" w14:textId="77777777" w:rsidR="00373B7C" w:rsidRPr="005624C7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</w:p>
    <w:p w14:paraId="05B75029" w14:textId="77777777" w:rsidR="00373B7C" w:rsidRDefault="00373B7C" w:rsidP="00373B7C"/>
    <w:p w14:paraId="648AD9FB" w14:textId="77777777" w:rsidR="00373B7C" w:rsidRDefault="00373B7C" w:rsidP="00373B7C"/>
    <w:p w14:paraId="2E14DF7F" w14:textId="33454A95" w:rsidR="00373B7C" w:rsidRPr="00373B7C" w:rsidRDefault="00373B7C" w:rsidP="00373B7C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 w:cs="MS Gothic"/>
          <w:color w:val="0432FF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color w:val="0432FF"/>
          <w:lang w:eastAsia="zh-TW"/>
        </w:rPr>
        <w:t>附錄</w:t>
      </w:r>
      <w:r w:rsidRPr="00373B7C">
        <w:rPr>
          <w:rFonts w:ascii="Microsoft JhengHei" w:eastAsia="Microsoft JhengHei" w:hAnsi="Microsoft JhengHei" w:cs="MS Gothic"/>
          <w:color w:val="0432FF"/>
          <w:lang w:eastAsia="zh-TW"/>
        </w:rPr>
        <w:t>1.</w:t>
      </w:r>
      <w:r>
        <w:rPr>
          <w:rFonts w:ascii="Microsoft JhengHei" w:eastAsia="Microsoft JhengHei" w:hAnsi="Microsoft JhengHei" w:cs="MS Gothic"/>
          <w:color w:val="0432FF"/>
          <w:lang w:eastAsia="zh-TW"/>
        </w:rPr>
        <w:t>3</w:t>
      </w:r>
      <w:r w:rsidRPr="00373B7C">
        <w:rPr>
          <w:rFonts w:ascii="Microsoft JhengHei" w:eastAsia="Microsoft JhengHei" w:hAnsi="Microsoft JhengHei" w:cs="MS Gothic" w:hint="eastAsia"/>
          <w:color w:val="0432FF"/>
          <w:lang w:eastAsia="zh-TW"/>
        </w:rPr>
        <w:t>標籤文本</w:t>
      </w:r>
    </w:p>
    <w:p w14:paraId="71CED77C" w14:textId="77777777" w:rsidR="00373B7C" w:rsidRPr="00373B7C" w:rsidRDefault="00373B7C" w:rsidP="00373B7C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 w:cs="MS Gothic"/>
          <w:b w:val="0"/>
          <w:bCs/>
          <w:color w:val="0432FF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color w:val="0432FF"/>
          <w:sz w:val="22"/>
          <w:szCs w:val="22"/>
          <w:lang w:eastAsia="zh-TW"/>
        </w:rPr>
        <w:t>注意：</w:t>
      </w:r>
      <w:r>
        <w:rPr>
          <w:rFonts w:ascii="Microsoft JhengHei" w:eastAsia="Microsoft JhengHei" w:hAnsi="Microsoft JhengHei" w:cs="MS Gothic"/>
          <w:color w:val="0432FF"/>
          <w:sz w:val="22"/>
          <w:szCs w:val="22"/>
          <w:lang w:eastAsia="zh-TW"/>
        </w:rPr>
        <w:tab/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要包含在包中的文本為</w:t>
      </w:r>
      <w:r w:rsidRPr="00373B7C">
        <w:rPr>
          <w:rFonts w:ascii="Microsoft JhengHei" w:eastAsia="Microsoft JhengHei" w:hAnsi="Microsoft JhengHei" w:cs="MS Gothic" w:hint="eastAsia"/>
          <w:color w:val="0432FF"/>
          <w:sz w:val="22"/>
          <w:szCs w:val="22"/>
          <w:lang w:eastAsia="zh-TW"/>
        </w:rPr>
        <w:t>藍色</w:t>
      </w:r>
    </w:p>
    <w:p w14:paraId="272DB3C6" w14:textId="77777777" w:rsidR="00373B7C" w:rsidRPr="00373B7C" w:rsidRDefault="00373B7C" w:rsidP="00373B7C">
      <w:pPr>
        <w:pStyle w:val="Heading1"/>
        <w:snapToGrid w:val="0"/>
        <w:spacing w:before="0" w:after="0" w:line="192" w:lineRule="auto"/>
        <w:ind w:firstLine="720"/>
        <w:contextualSpacing/>
        <w:rPr>
          <w:rFonts w:ascii="Microsoft JhengHei" w:eastAsia="Microsoft JhengHei" w:hAnsi="Microsoft JhengHei" w:cs="MS Gothic"/>
          <w:b w:val="0"/>
          <w:bCs/>
          <w:color w:val="0432FF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黑色文字不包括在</w:t>
      </w:r>
      <w:r w:rsidRPr="00373B7C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內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（它們是</w:t>
      </w:r>
      <w:r w:rsidRPr="00373B7C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說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明）</w:t>
      </w:r>
    </w:p>
    <w:p w14:paraId="1F5672FF" w14:textId="77777777" w:rsidR="00373B7C" w:rsidRPr="00373B7C" w:rsidRDefault="00373B7C" w:rsidP="00373B7C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 w:cs="MS Gothic"/>
          <w:color w:val="0432FF"/>
          <w:sz w:val="22"/>
          <w:szCs w:val="22"/>
          <w:lang w:eastAsia="zh-TW"/>
        </w:rPr>
      </w:pPr>
    </w:p>
    <w:p w14:paraId="52865FBA" w14:textId="6E115C5E" w:rsidR="00373B7C" w:rsidRPr="00373B7C" w:rsidRDefault="00373B7C" w:rsidP="00373B7C">
      <w:pPr>
        <w:pStyle w:val="Heading1"/>
        <w:snapToGrid w:val="0"/>
        <w:spacing w:before="0" w:after="0" w:line="192" w:lineRule="auto"/>
        <w:contextualSpacing/>
        <w:rPr>
          <w:rFonts w:ascii="MS Gothic" w:eastAsia="MS Gothic" w:hAnsi="MS Gothic" w:cs="MS Gothic"/>
          <w:b w:val="0"/>
          <w:bCs/>
          <w:color w:val="5B9BD5" w:themeColor="accent1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該標籤</w:t>
      </w:r>
      <w:r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中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必須包含以下文本：</w:t>
      </w:r>
    </w:p>
    <w:p w14:paraId="77FBCBDD" w14:textId="77777777" w:rsidR="00373B7C" w:rsidRDefault="00373B7C" w:rsidP="00373B7C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11C8DCF7" w14:textId="77777777" w:rsidR="00373B7C" w:rsidRPr="005624C7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61D1B6FC" w14:textId="77777777" w:rsidR="00373B7C" w:rsidRPr="005624C7" w:rsidRDefault="00373B7C" w:rsidP="00373B7C">
      <w:pPr>
        <w:rPr>
          <w:color w:val="5B9BD5" w:themeColor="accent1"/>
        </w:rPr>
      </w:pPr>
      <w:r w:rsidRPr="005624C7">
        <w:rPr>
          <w:color w:val="5B9BD5" w:themeColor="accent1"/>
        </w:rPr>
        <w:t>With Pasque Flower</w:t>
      </w:r>
      <w:r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565D7C9" w14:textId="77777777" w:rsidR="00373B7C" w:rsidRDefault="00373B7C" w:rsidP="00373B7C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F14059F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6E28892A" w14:textId="77777777" w:rsidR="00373B7C" w:rsidRDefault="00373B7C" w:rsidP="00373B7C">
      <w:pPr>
        <w:rPr>
          <w:color w:val="5B9BD5" w:themeColor="accent1"/>
        </w:rPr>
      </w:pPr>
      <w:r w:rsidRPr="00407AF9">
        <w:rPr>
          <w:color w:val="5B9BD5" w:themeColor="accent1"/>
        </w:rPr>
        <w:t>Self Created — combining scientific research with history</w:t>
      </w:r>
    </w:p>
    <w:p w14:paraId="2422F962" w14:textId="77777777" w:rsidR="00373B7C" w:rsidRDefault="00373B7C" w:rsidP="00373B7C">
      <w:pPr>
        <w:rPr>
          <w:color w:val="5B9BD5" w:themeColor="accent1"/>
        </w:rPr>
      </w:pPr>
    </w:p>
    <w:p w14:paraId="6CC5F872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</w:p>
    <w:p w14:paraId="01D91113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</w:p>
    <w:p w14:paraId="7F70A97D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</w:p>
    <w:p w14:paraId="20232B55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00421D4C" w14:textId="77777777" w:rsidR="00373B7C" w:rsidRPr="001B08B9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</w:p>
    <w:p w14:paraId="036A8FAE" w14:textId="77777777" w:rsidR="00373B7C" w:rsidRDefault="00373B7C" w:rsidP="00373B7C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r w:rsidRPr="001B08B9">
        <w:rPr>
          <w:color w:val="5B9BD5" w:themeColor="accent1"/>
        </w:rPr>
        <w:t xml:space="preserve"> - </w:t>
      </w:r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</w:p>
    <w:p w14:paraId="2A16B9FD" w14:textId="77777777" w:rsidR="00373B7C" w:rsidRDefault="00373B7C" w:rsidP="00373B7C">
      <w:pPr>
        <w:rPr>
          <w:color w:val="5B9BD5" w:themeColor="accent1"/>
        </w:rPr>
      </w:pPr>
    </w:p>
    <w:p w14:paraId="44E9F477" w14:textId="77777777" w:rsidR="00373B7C" w:rsidRDefault="00373B7C" w:rsidP="00373B7C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5E544CD0" w14:textId="77777777" w:rsidR="00373B7C" w:rsidRPr="005624C7" w:rsidRDefault="00373B7C" w:rsidP="00373B7C">
      <w:pPr>
        <w:rPr>
          <w:color w:val="5B9BD5" w:themeColor="accent1"/>
        </w:rPr>
      </w:pPr>
    </w:p>
    <w:p w14:paraId="0F1FC280" w14:textId="4DA1B80B" w:rsidR="00CE2EC7" w:rsidRPr="001B08B9" w:rsidRDefault="00373B7C" w:rsidP="00A7471B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B8AE2C" w14:textId="77777777" w:rsidR="00DE75CC" w:rsidRDefault="00DE75CC" w:rsidP="0016367F">
      <w:r>
        <w:separator/>
      </w:r>
    </w:p>
    <w:p w14:paraId="1BFEC5F2" w14:textId="77777777" w:rsidR="00DE75CC" w:rsidRDefault="00DE75CC" w:rsidP="0016367F"/>
    <w:p w14:paraId="17FCA757" w14:textId="77777777" w:rsidR="00DE75CC" w:rsidRDefault="00DE75CC" w:rsidP="0016367F"/>
    <w:p w14:paraId="52AC6096" w14:textId="77777777" w:rsidR="00DE75CC" w:rsidRDefault="00DE75CC" w:rsidP="0016367F"/>
    <w:p w14:paraId="3A024C3C" w14:textId="77777777" w:rsidR="00DE75CC" w:rsidRDefault="00DE75CC" w:rsidP="0016367F"/>
    <w:p w14:paraId="0533694D" w14:textId="77777777" w:rsidR="00DE75CC" w:rsidRDefault="00DE75CC" w:rsidP="0016367F"/>
    <w:p w14:paraId="205B57BC" w14:textId="77777777" w:rsidR="00DE75CC" w:rsidRDefault="00DE75CC" w:rsidP="0016367F"/>
    <w:p w14:paraId="6B4199F1" w14:textId="77777777" w:rsidR="00DE75CC" w:rsidRDefault="00DE75CC" w:rsidP="00280421"/>
  </w:endnote>
  <w:endnote w:type="continuationSeparator" w:id="0">
    <w:p w14:paraId="0E083301" w14:textId="77777777" w:rsidR="00DE75CC" w:rsidRDefault="00DE75CC" w:rsidP="0016367F">
      <w:r>
        <w:continuationSeparator/>
      </w:r>
    </w:p>
    <w:p w14:paraId="6B99658F" w14:textId="77777777" w:rsidR="00DE75CC" w:rsidRDefault="00DE75CC" w:rsidP="0016367F"/>
    <w:p w14:paraId="76DA01A0" w14:textId="77777777" w:rsidR="00DE75CC" w:rsidRDefault="00DE75CC" w:rsidP="0016367F"/>
    <w:p w14:paraId="247D5FDF" w14:textId="77777777" w:rsidR="00DE75CC" w:rsidRDefault="00DE75CC" w:rsidP="0016367F"/>
    <w:p w14:paraId="78D3B484" w14:textId="77777777" w:rsidR="00DE75CC" w:rsidRDefault="00DE75CC" w:rsidP="0016367F"/>
    <w:p w14:paraId="6CC1293B" w14:textId="77777777" w:rsidR="00DE75CC" w:rsidRDefault="00DE75CC" w:rsidP="0016367F"/>
    <w:p w14:paraId="4957B13F" w14:textId="77777777" w:rsidR="00DE75CC" w:rsidRDefault="00DE75CC" w:rsidP="0016367F"/>
    <w:p w14:paraId="44379E9F" w14:textId="77777777" w:rsidR="00DE75CC" w:rsidRDefault="00DE75CC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BE0564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BE0564" w:rsidRPr="00B96D60" w:rsidRDefault="00BE0564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7288E8F6" w:rsidR="00BE0564" w:rsidRPr="00B96D60" w:rsidRDefault="00BE0564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>
            <w:rPr>
              <w:sz w:val="16"/>
              <w:szCs w:val="16"/>
            </w:rPr>
            <w:t>HK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BE0564" w:rsidRPr="00B96D60" w:rsidRDefault="00BE0564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BE0564" w:rsidRPr="00B96D60" w:rsidRDefault="00BE0564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BE0564" w:rsidRPr="00B96D60" w:rsidRDefault="00BE0564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BE0564" w:rsidRPr="00B96D60" w:rsidRDefault="00BE0564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6C7F0CCF" w:rsidR="00BE0564" w:rsidRPr="00453B91" w:rsidRDefault="00BE0564" w:rsidP="0016367F">
    <w:pPr>
      <w:pStyle w:val="Footer"/>
    </w:pPr>
    <w:r>
      <w:t>WSC2019_TP40_Day2_HK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491CE4" w14:textId="77777777" w:rsidR="00DE75CC" w:rsidRDefault="00DE75CC" w:rsidP="0016367F">
      <w:r>
        <w:separator/>
      </w:r>
    </w:p>
    <w:p w14:paraId="40E64C3E" w14:textId="77777777" w:rsidR="00DE75CC" w:rsidRDefault="00DE75CC" w:rsidP="0016367F"/>
    <w:p w14:paraId="5E07B233" w14:textId="77777777" w:rsidR="00DE75CC" w:rsidRDefault="00DE75CC" w:rsidP="0016367F"/>
    <w:p w14:paraId="684C39E6" w14:textId="77777777" w:rsidR="00DE75CC" w:rsidRDefault="00DE75CC" w:rsidP="0016367F"/>
    <w:p w14:paraId="4F56118F" w14:textId="77777777" w:rsidR="00DE75CC" w:rsidRDefault="00DE75CC" w:rsidP="0016367F"/>
    <w:p w14:paraId="33EC6F18" w14:textId="77777777" w:rsidR="00DE75CC" w:rsidRDefault="00DE75CC" w:rsidP="00280421"/>
  </w:footnote>
  <w:footnote w:type="continuationSeparator" w:id="0">
    <w:p w14:paraId="0483F1CA" w14:textId="77777777" w:rsidR="00DE75CC" w:rsidRDefault="00DE75CC" w:rsidP="0016367F">
      <w:r>
        <w:continuationSeparator/>
      </w:r>
    </w:p>
    <w:p w14:paraId="54DF8422" w14:textId="77777777" w:rsidR="00DE75CC" w:rsidRDefault="00DE75CC" w:rsidP="0016367F"/>
    <w:p w14:paraId="1DDCFD92" w14:textId="77777777" w:rsidR="00DE75CC" w:rsidRDefault="00DE75CC" w:rsidP="0016367F"/>
    <w:p w14:paraId="41F88F20" w14:textId="77777777" w:rsidR="00DE75CC" w:rsidRDefault="00DE75CC" w:rsidP="0016367F"/>
    <w:p w14:paraId="7797843B" w14:textId="77777777" w:rsidR="00DE75CC" w:rsidRDefault="00DE75CC" w:rsidP="0016367F"/>
    <w:p w14:paraId="0AB8C1D3" w14:textId="77777777" w:rsidR="00DE75CC" w:rsidRDefault="00DE75CC" w:rsidP="0016367F"/>
    <w:p w14:paraId="6CF06ED3" w14:textId="77777777" w:rsidR="00DE75CC" w:rsidRDefault="00DE75CC" w:rsidP="0016367F"/>
    <w:p w14:paraId="5ED8972D" w14:textId="77777777" w:rsidR="00DE75CC" w:rsidRDefault="00DE75CC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BE0564" w:rsidRDefault="00BE0564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BE0564" w:rsidRDefault="00BE0564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1336D6"/>
    <w:multiLevelType w:val="hybridMultilevel"/>
    <w:tmpl w:val="E2FEA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F92D8C"/>
    <w:multiLevelType w:val="hybridMultilevel"/>
    <w:tmpl w:val="D0C83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20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9220D0"/>
    <w:multiLevelType w:val="hybridMultilevel"/>
    <w:tmpl w:val="17209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C119DC"/>
    <w:multiLevelType w:val="hybridMultilevel"/>
    <w:tmpl w:val="6C7440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094014"/>
    <w:multiLevelType w:val="hybridMultilevel"/>
    <w:tmpl w:val="BD40B7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A459E0"/>
    <w:multiLevelType w:val="hybridMultilevel"/>
    <w:tmpl w:val="4B1248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25DA9"/>
    <w:multiLevelType w:val="hybridMultilevel"/>
    <w:tmpl w:val="8A263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250471"/>
    <w:multiLevelType w:val="hybridMultilevel"/>
    <w:tmpl w:val="CBDAEA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63018D"/>
    <w:multiLevelType w:val="hybridMultilevel"/>
    <w:tmpl w:val="8FF4F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0F3722"/>
    <w:multiLevelType w:val="hybridMultilevel"/>
    <w:tmpl w:val="66961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9"/>
  </w:num>
  <w:num w:numId="12">
    <w:abstractNumId w:val="11"/>
  </w:num>
  <w:num w:numId="13">
    <w:abstractNumId w:val="28"/>
  </w:num>
  <w:num w:numId="14">
    <w:abstractNumId w:val="11"/>
    <w:lvlOverride w:ilvl="0">
      <w:startOverride w:val="1"/>
    </w:lvlOverride>
  </w:num>
  <w:num w:numId="15">
    <w:abstractNumId w:val="19"/>
  </w:num>
  <w:num w:numId="16">
    <w:abstractNumId w:val="16"/>
  </w:num>
  <w:num w:numId="17">
    <w:abstractNumId w:val="10"/>
  </w:num>
  <w:num w:numId="18">
    <w:abstractNumId w:val="39"/>
  </w:num>
  <w:num w:numId="19">
    <w:abstractNumId w:val="18"/>
  </w:num>
  <w:num w:numId="20">
    <w:abstractNumId w:val="35"/>
  </w:num>
  <w:num w:numId="21">
    <w:abstractNumId w:val="34"/>
  </w:num>
  <w:num w:numId="22">
    <w:abstractNumId w:val="21"/>
  </w:num>
  <w:num w:numId="23">
    <w:abstractNumId w:val="33"/>
  </w:num>
  <w:num w:numId="24">
    <w:abstractNumId w:val="25"/>
  </w:num>
  <w:num w:numId="25">
    <w:abstractNumId w:val="32"/>
  </w:num>
  <w:num w:numId="26">
    <w:abstractNumId w:val="13"/>
  </w:num>
  <w:num w:numId="27">
    <w:abstractNumId w:val="22"/>
  </w:num>
  <w:num w:numId="28">
    <w:abstractNumId w:val="41"/>
  </w:num>
  <w:num w:numId="29">
    <w:abstractNumId w:val="24"/>
  </w:num>
  <w:num w:numId="30">
    <w:abstractNumId w:val="23"/>
  </w:num>
  <w:num w:numId="31">
    <w:abstractNumId w:val="26"/>
  </w:num>
  <w:num w:numId="32">
    <w:abstractNumId w:val="40"/>
  </w:num>
  <w:num w:numId="33">
    <w:abstractNumId w:val="20"/>
  </w:num>
  <w:num w:numId="34">
    <w:abstractNumId w:val="15"/>
  </w:num>
  <w:num w:numId="35">
    <w:abstractNumId w:val="42"/>
  </w:num>
  <w:num w:numId="36">
    <w:abstractNumId w:val="17"/>
  </w:num>
  <w:num w:numId="37">
    <w:abstractNumId w:val="31"/>
  </w:num>
  <w:num w:numId="38">
    <w:abstractNumId w:val="27"/>
  </w:num>
  <w:num w:numId="39">
    <w:abstractNumId w:val="37"/>
  </w:num>
  <w:num w:numId="40">
    <w:abstractNumId w:val="36"/>
  </w:num>
  <w:num w:numId="41">
    <w:abstractNumId w:val="30"/>
  </w:num>
  <w:num w:numId="42">
    <w:abstractNumId w:val="14"/>
  </w:num>
  <w:num w:numId="43">
    <w:abstractNumId w:val="12"/>
  </w:num>
  <w:num w:numId="44">
    <w:abstractNumId w:val="44"/>
  </w:num>
  <w:num w:numId="45">
    <w:abstractNumId w:val="38"/>
  </w:num>
  <w:num w:numId="4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hideSpellingErrors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05B0C"/>
    <w:rsid w:val="001172EF"/>
    <w:rsid w:val="0012055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B00B5"/>
    <w:rsid w:val="001B061F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52DE0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3B7C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2F9E"/>
    <w:rsid w:val="003C32B5"/>
    <w:rsid w:val="003C57BC"/>
    <w:rsid w:val="003C744C"/>
    <w:rsid w:val="003E3177"/>
    <w:rsid w:val="003F598B"/>
    <w:rsid w:val="0040746F"/>
    <w:rsid w:val="00407AF9"/>
    <w:rsid w:val="00413188"/>
    <w:rsid w:val="004131BB"/>
    <w:rsid w:val="004135AE"/>
    <w:rsid w:val="00417968"/>
    <w:rsid w:val="00426B3D"/>
    <w:rsid w:val="00433A9F"/>
    <w:rsid w:val="00451DED"/>
    <w:rsid w:val="0045257F"/>
    <w:rsid w:val="00452FF9"/>
    <w:rsid w:val="00453B91"/>
    <w:rsid w:val="004603A5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B6A6B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0465C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1D1"/>
    <w:rsid w:val="0056635F"/>
    <w:rsid w:val="00567BF1"/>
    <w:rsid w:val="00575F7A"/>
    <w:rsid w:val="00591304"/>
    <w:rsid w:val="005951AD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30339"/>
    <w:rsid w:val="00631365"/>
    <w:rsid w:val="00654C21"/>
    <w:rsid w:val="0067352E"/>
    <w:rsid w:val="00673AA4"/>
    <w:rsid w:val="006741AC"/>
    <w:rsid w:val="006805C1"/>
    <w:rsid w:val="00680D27"/>
    <w:rsid w:val="006874D4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072A5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9D6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5741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3512E"/>
    <w:rsid w:val="00A35801"/>
    <w:rsid w:val="00A369FD"/>
    <w:rsid w:val="00A457D5"/>
    <w:rsid w:val="00A537FA"/>
    <w:rsid w:val="00A61ADE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82D49"/>
    <w:rsid w:val="00B86932"/>
    <w:rsid w:val="00B96D60"/>
    <w:rsid w:val="00BA796A"/>
    <w:rsid w:val="00BB68BB"/>
    <w:rsid w:val="00BD14CD"/>
    <w:rsid w:val="00BE0564"/>
    <w:rsid w:val="00BE228C"/>
    <w:rsid w:val="00BE3BAD"/>
    <w:rsid w:val="00BF7766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4C26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D538A"/>
    <w:rsid w:val="00DE1B5A"/>
    <w:rsid w:val="00DE75CC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5BA6"/>
    <w:rsid w:val="00E962EC"/>
    <w:rsid w:val="00EA015A"/>
    <w:rsid w:val="00EA3487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PMingLiU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B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  <w:lang w:val="en-AU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  <w:lang w:val="en-AU" w:eastAsia="en-US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ascii="Arial" w:eastAsiaTheme="majorEastAsia" w:hAnsi="Arial" w:cs="Times New Roman (Headings CS)"/>
      <w:color w:val="FFFFFF" w:themeColor="background1"/>
      <w:spacing w:val="-10"/>
      <w:kern w:val="28"/>
      <w:sz w:val="92"/>
      <w:szCs w:val="56"/>
      <w:lang w:val="en-AU" w:eastAsia="en-US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</w:pPr>
    <w:rPr>
      <w:rFonts w:ascii="Arial" w:hAnsi="Arial"/>
      <w:sz w:val="20"/>
      <w:lang w:val="en-AU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</w:pPr>
    <w:rPr>
      <w:rFonts w:ascii="Arial" w:hAnsi="Arial"/>
      <w:sz w:val="14"/>
      <w:lang w:val="en-A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rPr>
      <w:rFonts w:ascii="Segoe UI" w:hAnsi="Segoe UI" w:cs="Segoe UI"/>
      <w:sz w:val="18"/>
      <w:szCs w:val="18"/>
      <w:lang w:val="en-A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spacing w:after="80"/>
      <w:ind w:left="1208" w:hanging="357"/>
      <w:contextualSpacing/>
    </w:pPr>
    <w:rPr>
      <w:rFonts w:ascii="Arial" w:hAnsi="Arial"/>
      <w:sz w:val="20"/>
      <w:lang w:val="en-AU" w:eastAsia="en-US"/>
    </w:r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spacing w:after="80"/>
      <w:contextualSpacing/>
    </w:pPr>
    <w:rPr>
      <w:rFonts w:ascii="Arial" w:hAnsi="Arial"/>
      <w:sz w:val="20"/>
      <w:lang w:val="en-AU" w:eastAsia="en-US"/>
    </w:r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spacing w:after="80"/>
      <w:contextualSpacing/>
    </w:pPr>
    <w:rPr>
      <w:rFonts w:ascii="Arial" w:hAnsi="Arial"/>
      <w:sz w:val="20"/>
      <w:lang w:val="en-AU" w:eastAsia="en-US"/>
    </w:r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spacing w:after="80"/>
      <w:contextualSpacing/>
    </w:pPr>
    <w:rPr>
      <w:rFonts w:ascii="Arial" w:hAnsi="Arial"/>
      <w:sz w:val="20"/>
      <w:lang w:val="en-AU" w:eastAsia="en-US"/>
    </w:r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spacing w:after="80"/>
      <w:ind w:left="851"/>
      <w:contextualSpacing/>
    </w:pPr>
    <w:rPr>
      <w:rFonts w:ascii="Arial" w:hAnsi="Arial"/>
      <w:sz w:val="20"/>
      <w:lang w:val="en-AU" w:eastAsia="en-US"/>
    </w:r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spacing w:after="80"/>
      <w:ind w:left="1135"/>
      <w:contextualSpacing/>
    </w:pPr>
    <w:rPr>
      <w:rFonts w:ascii="Arial" w:hAnsi="Arial"/>
      <w:sz w:val="20"/>
      <w:lang w:val="en-AU" w:eastAsia="en-US"/>
    </w:r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spacing w:after="80"/>
      <w:ind w:left="1418"/>
      <w:contextualSpacing/>
    </w:pPr>
    <w:rPr>
      <w:rFonts w:ascii="Arial" w:hAnsi="Arial"/>
      <w:sz w:val="20"/>
      <w:lang w:val="en-AU" w:eastAsia="en-US"/>
    </w:r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spacing w:after="80"/>
      <w:contextualSpacing/>
    </w:pPr>
    <w:rPr>
      <w:rFonts w:ascii="Arial" w:hAnsi="Arial"/>
      <w:sz w:val="20"/>
      <w:lang w:val="en-AU" w:eastAsia="en-US"/>
    </w:r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spacing w:after="80"/>
      <w:ind w:left="851"/>
      <w:contextualSpacing/>
    </w:pPr>
    <w:rPr>
      <w:rFonts w:ascii="Arial" w:hAnsi="Arial"/>
      <w:sz w:val="20"/>
      <w:lang w:val="en-AU" w:eastAsia="en-US"/>
    </w:r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spacing w:after="80"/>
      <w:ind w:left="1491" w:hanging="357"/>
      <w:contextualSpacing/>
    </w:pPr>
    <w:rPr>
      <w:rFonts w:ascii="Arial" w:hAnsi="Arial"/>
      <w:sz w:val="20"/>
      <w:lang w:val="en-AU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after="80"/>
      <w:contextualSpacing/>
    </w:pPr>
    <w:rPr>
      <w:rFonts w:ascii="Arial" w:hAnsi="Arial"/>
      <w:sz w:val="16"/>
      <w:szCs w:val="20"/>
      <w:lang w:val="en-AU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/>
      <w:contextualSpacing/>
    </w:pPr>
    <w:rPr>
      <w:rFonts w:ascii="Arial" w:hAnsi="Arial"/>
      <w:sz w:val="20"/>
      <w:lang w:val="en-AU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/>
      <w:contextualSpacing/>
    </w:pPr>
    <w:rPr>
      <w:rFonts w:ascii="Arial" w:hAnsi="Arial" w:cs="Times New Roman (Body CS)"/>
      <w:b/>
      <w:sz w:val="20"/>
      <w:lang w:val="en-AU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/>
      <w:contextualSpacing/>
    </w:pPr>
    <w:rPr>
      <w:rFonts w:ascii="Arial" w:hAnsi="Arial"/>
      <w:i/>
      <w:sz w:val="18"/>
      <w:lang w:val="en-AU" w:eastAsia="en-US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spacing w:after="80"/>
      <w:ind w:left="720"/>
      <w:contextualSpacing/>
    </w:pPr>
    <w:rPr>
      <w:rFonts w:ascii="Arial" w:hAnsi="Arial"/>
      <w:sz w:val="20"/>
      <w:lang w:val="en-AU" w:eastAsia="en-US"/>
    </w:r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  <w:lang w:val="en-AU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pPr>
      <w:spacing w:after="80"/>
    </w:pPr>
    <w:rPr>
      <w:rFonts w:ascii="Inria Serif" w:hAnsi="Inria Serif"/>
      <w:b/>
      <w:color w:val="0084AD"/>
      <w:sz w:val="50"/>
      <w:szCs w:val="50"/>
      <w:lang w:val="en-AU" w:eastAsia="en-US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 w:after="80"/>
    </w:pPr>
    <w:rPr>
      <w:rFonts w:ascii="Arial" w:hAnsi="Arial"/>
      <w:b/>
      <w:sz w:val="20"/>
      <w:lang w:val="en-AU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1AB1A-CC21-CC47-B036-19E11988C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1</TotalTime>
  <Pages>14</Pages>
  <Words>1906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5</cp:revision>
  <cp:lastPrinted>2019-08-23T13:54:00Z</cp:lastPrinted>
  <dcterms:created xsi:type="dcterms:W3CDTF">2019-08-23T13:55:00Z</dcterms:created>
  <dcterms:modified xsi:type="dcterms:W3CDTF">2019-08-23T13:57:00Z</dcterms:modified>
</cp:coreProperties>
</file>