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10A80540" w:rsidR="006E6145" w:rsidRPr="00D519B5" w:rsidRDefault="00453B91" w:rsidP="00486BE0">
      <w:pPr>
        <w:pStyle w:val="Title"/>
        <w:spacing w:before="240"/>
        <w:rPr>
          <w:rFonts w:ascii="Frutiger LT Com 45 Light" w:hAnsi="Frutiger LT Com 45 Light"/>
        </w:rPr>
      </w:pPr>
      <w:bookmarkStart w:id="0" w:name="_Toc386117270"/>
      <w:bookmarkStart w:id="1" w:name="_Toc386117477"/>
      <w:r w:rsidRPr="00D519B5">
        <w:rPr>
          <w:rFonts w:ascii="Frutiger LT Com 45 Light" w:hAnsi="Frutiger LT Com 45 Light"/>
        </w:rPr>
        <w:t>Test Project</w:t>
      </w:r>
      <w:r w:rsidR="0055566F" w:rsidRPr="00D519B5">
        <w:rPr>
          <w:rFonts w:ascii="Frutiger LT Com 45 Light" w:hAnsi="Frutiger LT Com 45 Light"/>
        </w:rPr>
        <w:t xml:space="preserve"> Day </w:t>
      </w:r>
      <w:r w:rsidR="00D519B5" w:rsidRPr="00D519B5">
        <w:rPr>
          <w:rFonts w:ascii="Frutiger LT Com 45 Light" w:hAnsi="Frutiger LT Com 45 Light"/>
        </w:rPr>
        <w:t>2</w:t>
      </w:r>
    </w:p>
    <w:p w14:paraId="3AC9D7E0" w14:textId="7C0870A2" w:rsidR="00453B91" w:rsidRPr="00D519B5" w:rsidRDefault="0055566F" w:rsidP="0016367F">
      <w:pPr>
        <w:pStyle w:val="Subtitle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Graphic Design Technology</w:t>
      </w:r>
      <w:r w:rsidRPr="00D519B5">
        <w:rPr>
          <w:rFonts w:ascii="Frutiger LT Com 45 Light" w:hAnsi="Frutiger LT Com 45 Light"/>
        </w:rPr>
        <w:br/>
      </w:r>
    </w:p>
    <w:p w14:paraId="68E4B64B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0A784D23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15EF72B1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5BC55B8A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16E407C3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3F703A80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27242A0C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5C6F8C5E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5757C435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25B0129F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6A3FD10A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0C96B7BB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35DCA5A9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6D0FBCB5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7090E73B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63D06A3C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068FA09B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5A22C285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03B66199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31313D0B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13FDD3DE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54020523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510421CE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410467B9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2565954A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05C248F4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79B8C172" w14:textId="77777777" w:rsidR="00453B91" w:rsidRPr="00D519B5" w:rsidRDefault="00453B91" w:rsidP="0016367F">
      <w:pPr>
        <w:rPr>
          <w:rFonts w:ascii="Frutiger LT Com 45 Light" w:hAnsi="Frutiger LT Com 45 Light"/>
        </w:rPr>
      </w:pPr>
    </w:p>
    <w:p w14:paraId="4FC748B6" w14:textId="055BC9A9" w:rsidR="00453B91" w:rsidRPr="00D519B5" w:rsidRDefault="00453B91" w:rsidP="0016367F">
      <w:pPr>
        <w:rPr>
          <w:rFonts w:ascii="Frutiger LT Com 45 Light" w:hAnsi="Frutiger LT Com 45 Light"/>
        </w:rPr>
      </w:pPr>
    </w:p>
    <w:p w14:paraId="1BA6C998" w14:textId="77777777" w:rsidR="00AE528B" w:rsidRPr="00D519B5" w:rsidRDefault="00AE528B" w:rsidP="0016367F">
      <w:pPr>
        <w:rPr>
          <w:rFonts w:ascii="Frutiger LT Com 45 Light" w:hAnsi="Frutiger LT Com 45 Light"/>
        </w:rPr>
        <w:sectPr w:rsidR="00AE528B" w:rsidRPr="00D519B5" w:rsidSect="00AE528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D519B5" w:rsidRDefault="00453B91" w:rsidP="00ED2B92">
      <w:pPr>
        <w:pStyle w:val="Heading1"/>
      </w:pPr>
      <w:r w:rsidRPr="00D519B5">
        <w:lastRenderedPageBreak/>
        <w:t>Introduction to Test Project</w:t>
      </w:r>
    </w:p>
    <w:p w14:paraId="7C03CA4A" w14:textId="6B8131E0" w:rsidR="00ED2B92" w:rsidRPr="00D519B5" w:rsidRDefault="00ED2B92" w:rsidP="00ED2B92">
      <w:pPr>
        <w:pStyle w:val="Heading1"/>
      </w:pPr>
      <w:bookmarkStart w:id="3" w:name="_Toc386117271"/>
      <w:bookmarkStart w:id="4" w:name="_Toc386117478"/>
      <w:r w:rsidRPr="00D519B5">
        <w:t>Contents</w:t>
      </w:r>
    </w:p>
    <w:p w14:paraId="56634639" w14:textId="757744C8" w:rsidR="00ED2B92" w:rsidRPr="00D519B5" w:rsidRDefault="00ED2B92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WSC2019_TP40_Day</w:t>
      </w:r>
      <w:r w:rsidR="00486BE0" w:rsidRPr="00D519B5">
        <w:rPr>
          <w:rFonts w:ascii="Frutiger LT Com 45 Light" w:hAnsi="Frutiger LT Com 45 Light"/>
        </w:rPr>
        <w:t>2</w:t>
      </w:r>
      <w:r w:rsidRPr="00D519B5">
        <w:rPr>
          <w:rFonts w:ascii="Frutiger LT Com 45 Light" w:hAnsi="Frutiger LT Com 45 Light"/>
        </w:rPr>
        <w:t>.docx (this file)</w:t>
      </w:r>
    </w:p>
    <w:p w14:paraId="04CAE430" w14:textId="3C67F3D0" w:rsidR="00ED2B92" w:rsidRPr="00D519B5" w:rsidRDefault="00486BE0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Appendix 1.0 – Logo</w:t>
      </w:r>
      <w:r w:rsidR="00ED2B92" w:rsidRPr="00D519B5">
        <w:rPr>
          <w:rFonts w:ascii="Frutiger LT Com 45 Light" w:hAnsi="Frutiger LT Com 45 Light"/>
        </w:rPr>
        <w:t xml:space="preserve"> </w:t>
      </w:r>
      <w:r w:rsidR="00ED2B92" w:rsidRPr="00D519B5">
        <w:rPr>
          <w:rFonts w:ascii="Frutiger LT Com 45 Light" w:hAnsi="Frutiger LT Com 45 Light"/>
        </w:rPr>
        <w:br/>
      </w:r>
      <w:r w:rsidR="00ED2B92" w:rsidRPr="00D519B5">
        <w:rPr>
          <w:rFonts w:ascii="Frutiger LT Com 45 Light" w:hAnsi="Frutiger LT Com 45 Light"/>
          <w:i/>
        </w:rPr>
        <w:t>supplied on competitor desktop in folder called: WSC2019_TP40_Day</w:t>
      </w:r>
      <w:r w:rsidRPr="00D519B5">
        <w:rPr>
          <w:rFonts w:ascii="Frutiger LT Com 45 Light" w:hAnsi="Frutiger LT Com 45 Light"/>
          <w:i/>
        </w:rPr>
        <w:t>2</w:t>
      </w:r>
      <w:r w:rsidR="00ED2B92" w:rsidRPr="00D519B5">
        <w:rPr>
          <w:rFonts w:ascii="Frutiger LT Com 45 Light" w:hAnsi="Frutiger LT Com 45 Light"/>
          <w:i/>
        </w:rPr>
        <w:t>_CompetitorFiles</w:t>
      </w:r>
    </w:p>
    <w:p w14:paraId="718287E4" w14:textId="091418E1" w:rsidR="00866978" w:rsidRPr="00D519B5" w:rsidRDefault="00486BE0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Appendix 1.1 – Package Text</w:t>
      </w:r>
      <w:r w:rsidR="00866978" w:rsidRPr="00D519B5">
        <w:rPr>
          <w:rFonts w:ascii="Frutiger LT Com 45 Light" w:hAnsi="Frutiger LT Com 45 Light"/>
          <w:i/>
        </w:rPr>
        <w:br/>
        <w:t>supplied on competitor desktop in folder called: WSC2019_TP40_Day</w:t>
      </w:r>
      <w:r w:rsidRPr="00D519B5">
        <w:rPr>
          <w:rFonts w:ascii="Frutiger LT Com 45 Light" w:hAnsi="Frutiger LT Com 45 Light"/>
          <w:i/>
        </w:rPr>
        <w:t>2</w:t>
      </w:r>
      <w:r w:rsidR="00866978" w:rsidRPr="00D519B5">
        <w:rPr>
          <w:rFonts w:ascii="Frutiger LT Com 45 Light" w:hAnsi="Frutiger LT Com 45 Light"/>
          <w:i/>
        </w:rPr>
        <w:t>_CompetitorFiles</w:t>
      </w:r>
    </w:p>
    <w:p w14:paraId="3E2A22B6" w14:textId="65B2FECC" w:rsidR="00866978" w:rsidRPr="00D519B5" w:rsidRDefault="00486BE0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Appendix 1.2 – Images</w:t>
      </w:r>
      <w:r w:rsidR="00866978" w:rsidRPr="00D519B5">
        <w:rPr>
          <w:rFonts w:ascii="Frutiger LT Com 45 Light" w:hAnsi="Frutiger LT Com 45 Light"/>
          <w:i/>
        </w:rPr>
        <w:br/>
        <w:t>supplied on competitor desktop in folder called: WSC2019_TP40_Day</w:t>
      </w:r>
      <w:r w:rsidRPr="00D519B5">
        <w:rPr>
          <w:rFonts w:ascii="Frutiger LT Com 45 Light" w:hAnsi="Frutiger LT Com 45 Light"/>
          <w:i/>
        </w:rPr>
        <w:t>2</w:t>
      </w:r>
      <w:r w:rsidR="00866978" w:rsidRPr="00D519B5">
        <w:rPr>
          <w:rFonts w:ascii="Frutiger LT Com 45 Light" w:hAnsi="Frutiger LT Com 45 Light"/>
          <w:i/>
        </w:rPr>
        <w:t>_CompetitorFiles</w:t>
      </w:r>
    </w:p>
    <w:p w14:paraId="1EE5B65F" w14:textId="575836CC" w:rsidR="00EA015A" w:rsidRPr="00D519B5" w:rsidRDefault="00EA015A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Appendix 1.3 – Barcode</w:t>
      </w:r>
      <w:r w:rsidRPr="00D519B5">
        <w:rPr>
          <w:rFonts w:ascii="Frutiger LT Com 45 Light" w:hAnsi="Frutiger LT Com 45 Light"/>
        </w:rPr>
        <w:br/>
      </w:r>
      <w:r w:rsidRPr="00D519B5">
        <w:rPr>
          <w:rFonts w:ascii="Frutiger LT Com 45 Light" w:hAnsi="Frutiger LT Com 45 Light"/>
          <w:i/>
        </w:rPr>
        <w:t>supplied on competitor desktop in folder called: WSC2019_TP40_Day2_CompetitorFiles</w:t>
      </w:r>
    </w:p>
    <w:p w14:paraId="4095A250" w14:textId="4B2F03D6" w:rsidR="00ED2B92" w:rsidRPr="00D519B5" w:rsidRDefault="00ED2B92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Appendix 1.</w:t>
      </w:r>
      <w:r w:rsidR="00EA015A" w:rsidRPr="00D519B5">
        <w:rPr>
          <w:rFonts w:ascii="Frutiger LT Com 45 Light" w:hAnsi="Frutiger LT Com 45 Light"/>
        </w:rPr>
        <w:t>4</w:t>
      </w:r>
      <w:r w:rsidRPr="00D519B5">
        <w:rPr>
          <w:rFonts w:ascii="Frutiger LT Com 45 Light" w:hAnsi="Frutiger LT Com 45 Light"/>
        </w:rPr>
        <w:t xml:space="preserve"> - </w:t>
      </w:r>
      <w:r w:rsidR="0076767C" w:rsidRPr="00D519B5">
        <w:rPr>
          <w:rFonts w:ascii="Frutiger LT Com 45 Light" w:hAnsi="Frutiger LT Com 45 Light"/>
        </w:rPr>
        <w:t>Label</w:t>
      </w:r>
      <w:r w:rsidRPr="00D519B5">
        <w:rPr>
          <w:rFonts w:ascii="Frutiger LT Com 45 Light" w:hAnsi="Frutiger LT Com 45 Light"/>
        </w:rPr>
        <w:t xml:space="preserve"> Text </w:t>
      </w:r>
      <w:r w:rsidRPr="00D519B5">
        <w:rPr>
          <w:rFonts w:ascii="Frutiger LT Com 45 Light" w:hAnsi="Frutiger LT Com 45 Light"/>
          <w:i/>
        </w:rPr>
        <w:t xml:space="preserve"> </w:t>
      </w:r>
      <w:r w:rsidRPr="00D519B5">
        <w:rPr>
          <w:rFonts w:ascii="Frutiger LT Com 45 Light" w:hAnsi="Frutiger LT Com 45 Light"/>
          <w:i/>
        </w:rPr>
        <w:br/>
        <w:t>supplied on competitor desktop in folder called: WSC2019_TP40_Day</w:t>
      </w:r>
      <w:r w:rsidR="00486BE0" w:rsidRPr="00D519B5">
        <w:rPr>
          <w:rFonts w:ascii="Frutiger LT Com 45 Light" w:hAnsi="Frutiger LT Com 45 Light"/>
          <w:i/>
        </w:rPr>
        <w:t>2</w:t>
      </w:r>
      <w:r w:rsidRPr="00D519B5">
        <w:rPr>
          <w:rFonts w:ascii="Frutiger LT Com 45 Light" w:hAnsi="Frutiger LT Com 45 Light"/>
          <w:i/>
        </w:rPr>
        <w:t>_CompetitorFiles</w:t>
      </w:r>
    </w:p>
    <w:p w14:paraId="56FDBDDD" w14:textId="77777777" w:rsidR="00453B91" w:rsidRPr="00D519B5" w:rsidRDefault="00453B91" w:rsidP="0016367F">
      <w:pPr>
        <w:pStyle w:val="Heading1"/>
      </w:pPr>
      <w:r w:rsidRPr="00D519B5">
        <w:t xml:space="preserve">Introduction </w:t>
      </w:r>
    </w:p>
    <w:p w14:paraId="2085A2E8" w14:textId="0360CCA4" w:rsidR="002C36E5" w:rsidRPr="00D519B5" w:rsidRDefault="002C36E5" w:rsidP="002C36E5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Mongolia is one of the few countries that officially supports traditional medicine.</w:t>
      </w:r>
    </w:p>
    <w:p w14:paraId="1A0DA952" w14:textId="3397592A" w:rsidR="002C36E5" w:rsidRPr="00D519B5" w:rsidRDefault="002C36E5" w:rsidP="002C36E5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In 1330, a Mongolian physician published a book called </w:t>
      </w:r>
      <w:r w:rsidRPr="00D519B5">
        <w:rPr>
          <w:rFonts w:ascii="Frutiger LT Com 45 Light" w:hAnsi="Frutiger LT Com 45 Light"/>
          <w:i/>
        </w:rPr>
        <w:t>Important Principles of Food and Drink</w:t>
      </w:r>
      <w:r w:rsidRPr="00D519B5">
        <w:rPr>
          <w:rFonts w:ascii="Frutiger LT Com 45 Light" w:hAnsi="Frutiger LT Com 45 Light"/>
        </w:rPr>
        <w:t xml:space="preserve">. It was the first book of its kind. He discussed the importance of a balanced diet with a focus on moderation. </w:t>
      </w:r>
    </w:p>
    <w:p w14:paraId="49A7E2D7" w14:textId="504472D4" w:rsidR="002C36E5" w:rsidRPr="00D519B5" w:rsidRDefault="002C36E5" w:rsidP="002C36E5">
      <w:pPr>
        <w:rPr>
          <w:rFonts w:ascii="Frutiger LT Com 45 Light" w:hAnsi="Frutiger LT Com 45 Light"/>
        </w:rPr>
      </w:pPr>
      <w:proofErr w:type="spellStart"/>
      <w:r w:rsidRPr="00D519B5">
        <w:rPr>
          <w:rFonts w:ascii="Frutiger LT Com 45 Light" w:hAnsi="Frutiger LT Com 45 Light"/>
          <w:b/>
        </w:rPr>
        <w:t>Self Created</w:t>
      </w:r>
      <w:proofErr w:type="spellEnd"/>
      <w:r w:rsidRPr="00D519B5">
        <w:rPr>
          <w:rFonts w:ascii="Frutiger LT Com 45 Light" w:hAnsi="Frutiger LT Com 45 Light"/>
          <w:b/>
        </w:rPr>
        <w:t xml:space="preserve"> </w:t>
      </w:r>
      <w:r w:rsidRPr="00D519B5">
        <w:rPr>
          <w:rFonts w:ascii="Frutiger LT Com 45 Light" w:hAnsi="Frutiger LT Com 45 Light"/>
        </w:rP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Pr="00D519B5" w:rsidRDefault="002C36E5" w:rsidP="002C36E5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They believe in the power of combining scientific research with history.</w:t>
      </w:r>
    </w:p>
    <w:p w14:paraId="522A73B7" w14:textId="5DDD3572" w:rsidR="00013487" w:rsidRPr="00D519B5" w:rsidRDefault="002C36E5" w:rsidP="0016367F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Their logo symbol is the </w:t>
      </w:r>
      <w:proofErr w:type="spellStart"/>
      <w:r w:rsidRPr="00D519B5">
        <w:rPr>
          <w:rFonts w:ascii="Frutiger LT Com 45 Light" w:hAnsi="Frutiger LT Com 45 Light"/>
          <w:b/>
        </w:rPr>
        <w:t>Soyombo</w:t>
      </w:r>
      <w:proofErr w:type="spellEnd"/>
      <w:r w:rsidRPr="00D519B5">
        <w:rPr>
          <w:rFonts w:ascii="Frutiger LT Com 45 Light" w:hAnsi="Frutiger LT Com 45 Light"/>
        </w:rPr>
        <w:t xml:space="preserve"> (</w:t>
      </w:r>
      <w:proofErr w:type="gramStart"/>
      <w:r w:rsidRPr="00D519B5">
        <w:rPr>
          <w:rFonts w:ascii="Frutiger LT Com 45 Light" w:hAnsi="Frutiger LT Com 45 Light"/>
        </w:rPr>
        <w:t>meaning:</w:t>
      </w:r>
      <w:proofErr w:type="gramEnd"/>
      <w:r w:rsidRPr="00D519B5">
        <w:rPr>
          <w:rFonts w:ascii="Frutiger LT Com 45 Light" w:hAnsi="Frutiger LT Com 45 Light"/>
        </w:rPr>
        <w:t xml:space="preserve"> </w:t>
      </w:r>
      <w:proofErr w:type="spellStart"/>
      <w:r w:rsidRPr="00D519B5">
        <w:rPr>
          <w:rFonts w:ascii="Frutiger LT Com 45 Light" w:hAnsi="Frutiger LT Com 45 Light"/>
        </w:rPr>
        <w:t>self created</w:t>
      </w:r>
      <w:proofErr w:type="spellEnd"/>
      <w:r w:rsidRPr="00D519B5">
        <w:rPr>
          <w:rFonts w:ascii="Frutiger LT Com 45 Light" w:hAnsi="Frutiger LT Com 45 Light"/>
        </w:rPr>
        <w:t>), which is also the symbol of Mongolia and appears on the country's flag.</w:t>
      </w:r>
    </w:p>
    <w:p w14:paraId="539A05DB" w14:textId="77777777" w:rsidR="00453B91" w:rsidRPr="00D519B5" w:rsidRDefault="00453B91" w:rsidP="0016367F">
      <w:pPr>
        <w:pStyle w:val="Heading1"/>
      </w:pPr>
      <w:r w:rsidRPr="00D519B5">
        <w:t>Description of project and tasks</w:t>
      </w:r>
    </w:p>
    <w:p w14:paraId="08C5D973" w14:textId="554E7E32" w:rsidR="002C36E5" w:rsidRPr="00D519B5" w:rsidRDefault="002C36E5" w:rsidP="002C36E5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Mongolia's capital city of Ulaanbaatar has the second highest fine particle pollution of any city in the world. </w:t>
      </w:r>
    </w:p>
    <w:p w14:paraId="445B47FF" w14:textId="3F4C19A8" w:rsidR="002C36E5" w:rsidRPr="00D519B5" w:rsidRDefault="002C36E5" w:rsidP="002C36E5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Poor air quality is also the largest occupational hazard, as over two-thirds of occupational disease in Mongolia is dust induced chronic bronchitis or pneumoconiosis.</w:t>
      </w:r>
    </w:p>
    <w:p w14:paraId="1AFBF3A8" w14:textId="2C63CCE0" w:rsidR="002C36E5" w:rsidRPr="00D519B5" w:rsidRDefault="002C36E5" w:rsidP="002C36E5">
      <w:pPr>
        <w:rPr>
          <w:rFonts w:ascii="Frutiger LT Com 45 Light" w:hAnsi="Frutiger LT Com 45 Light"/>
        </w:rPr>
      </w:pPr>
      <w:proofErr w:type="spellStart"/>
      <w:r w:rsidRPr="00D519B5">
        <w:rPr>
          <w:rFonts w:ascii="Frutiger LT Com 45 Light" w:hAnsi="Frutiger LT Com 45 Light"/>
          <w:b/>
        </w:rPr>
        <w:t>Self Created</w:t>
      </w:r>
      <w:proofErr w:type="spellEnd"/>
      <w:r w:rsidRPr="00D519B5">
        <w:rPr>
          <w:rFonts w:ascii="Frutiger LT Com 45 Light" w:hAnsi="Frutiger LT Com 45 Light"/>
          <w:b/>
        </w:rPr>
        <w:t xml:space="preserve"> </w:t>
      </w:r>
      <w:r w:rsidRPr="00D519B5">
        <w:rPr>
          <w:rFonts w:ascii="Frutiger LT Com 45 Light" w:hAnsi="Frutiger LT Com 45 Light"/>
        </w:rPr>
        <w:t xml:space="preserve">are launching a medicinal liquid product called </w:t>
      </w:r>
      <w:r w:rsidR="00F43BDC" w:rsidRPr="00D519B5">
        <w:rPr>
          <w:rFonts w:ascii="Frutiger LT Com 45 Light" w:hAnsi="Frutiger LT Com 45 Light"/>
          <w:b/>
        </w:rPr>
        <w:t>Breathe Easy</w:t>
      </w:r>
      <w:r w:rsidRPr="00D519B5">
        <w:rPr>
          <w:rFonts w:ascii="Frutiger LT Com 45 Light" w:hAnsi="Frutiger LT Com 45 Light"/>
        </w:rPr>
        <w:t xml:space="preserve"> which has been created to help cure these diseases. </w:t>
      </w:r>
    </w:p>
    <w:p w14:paraId="4EBF31B2" w14:textId="53C4D065" w:rsidR="002C36E5" w:rsidRPr="00D519B5" w:rsidRDefault="002C36E5" w:rsidP="002C36E5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The most important ingredients are </w:t>
      </w:r>
      <w:r w:rsidR="000B7A72" w:rsidRPr="00D519B5">
        <w:rPr>
          <w:rFonts w:ascii="Frutiger LT Com 45 Light" w:hAnsi="Frutiger LT Com 45 Light"/>
        </w:rPr>
        <w:t>three</w:t>
      </w:r>
      <w:r w:rsidRPr="00D519B5">
        <w:rPr>
          <w:rFonts w:ascii="Frutiger LT Com 45 Light" w:hAnsi="Frutiger LT Com 45 Light"/>
        </w:rPr>
        <w:t xml:space="preserve"> herbs: </w:t>
      </w:r>
    </w:p>
    <w:p w14:paraId="17E26650" w14:textId="6362CFA4" w:rsidR="002C36E5" w:rsidRPr="00D519B5" w:rsidRDefault="002C36E5" w:rsidP="00D519B5">
      <w:pPr>
        <w:pStyle w:val="ListBullet"/>
        <w:rPr>
          <w:rFonts w:ascii="Frutiger LT Com 45 Light" w:hAnsi="Frutiger LT Com 45 Light"/>
        </w:rPr>
      </w:pPr>
      <w:proofErr w:type="spellStart"/>
      <w:r w:rsidRPr="00D519B5">
        <w:rPr>
          <w:rFonts w:ascii="Frutiger LT Com 45 Light" w:hAnsi="Frutiger LT Com 45 Light"/>
        </w:rPr>
        <w:t>Pasque</w:t>
      </w:r>
      <w:proofErr w:type="spellEnd"/>
      <w:r w:rsidRPr="00D519B5">
        <w:rPr>
          <w:rFonts w:ascii="Frutiger LT Com 45 Light" w:hAnsi="Frutiger LT Com 45 Light"/>
        </w:rPr>
        <w:t xml:space="preserve"> Flower (Pulsatilla </w:t>
      </w:r>
      <w:proofErr w:type="spellStart"/>
      <w:r w:rsidRPr="00D519B5">
        <w:rPr>
          <w:rFonts w:ascii="Frutiger LT Com 45 Light" w:hAnsi="Frutiger LT Com 45 Light"/>
        </w:rPr>
        <w:t>ambigua</w:t>
      </w:r>
      <w:proofErr w:type="spellEnd"/>
      <w:r w:rsidRPr="00D519B5">
        <w:rPr>
          <w:rFonts w:ascii="Frutiger LT Com 45 Light" w:hAnsi="Frutiger LT Com 45 Light"/>
        </w:rPr>
        <w:t>)</w:t>
      </w:r>
    </w:p>
    <w:p w14:paraId="1F772CB8" w14:textId="46F7BDEE" w:rsidR="002C36E5" w:rsidRPr="00D519B5" w:rsidRDefault="002C36E5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Common Nettle (</w:t>
      </w:r>
      <w:proofErr w:type="spellStart"/>
      <w:r w:rsidRPr="00D519B5">
        <w:rPr>
          <w:rFonts w:ascii="Frutiger LT Com 45 Light" w:hAnsi="Frutiger LT Com 45 Light"/>
        </w:rPr>
        <w:t>Urtica</w:t>
      </w:r>
      <w:proofErr w:type="spellEnd"/>
      <w:r w:rsidRPr="00D519B5">
        <w:rPr>
          <w:rFonts w:ascii="Frutiger LT Com 45 Light" w:hAnsi="Frutiger LT Com 45 Light"/>
        </w:rPr>
        <w:t xml:space="preserve"> </w:t>
      </w:r>
      <w:proofErr w:type="spellStart"/>
      <w:r w:rsidRPr="00D519B5">
        <w:rPr>
          <w:rFonts w:ascii="Frutiger LT Com 45 Light" w:hAnsi="Frutiger LT Com 45 Light"/>
        </w:rPr>
        <w:t>dioica</w:t>
      </w:r>
      <w:proofErr w:type="spellEnd"/>
      <w:r w:rsidRPr="00D519B5">
        <w:rPr>
          <w:rFonts w:ascii="Frutiger LT Com 45 Light" w:hAnsi="Frutiger LT Com 45 Light"/>
        </w:rPr>
        <w:t>)</w:t>
      </w:r>
    </w:p>
    <w:p w14:paraId="05B08639" w14:textId="4FA7F64F" w:rsidR="000B7A72" w:rsidRPr="00D519B5" w:rsidRDefault="000B7A72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Thyme (Thymus vulgaris)</w:t>
      </w:r>
    </w:p>
    <w:p w14:paraId="78068BA1" w14:textId="60F65774" w:rsidR="002C36E5" w:rsidRPr="00D519B5" w:rsidRDefault="002C36E5" w:rsidP="002C36E5">
      <w:pPr>
        <w:rPr>
          <w:rFonts w:ascii="Frutiger LT Com 45 Light" w:hAnsi="Frutiger LT Com 45 Light"/>
        </w:rPr>
      </w:pPr>
      <w:proofErr w:type="spellStart"/>
      <w:r w:rsidRPr="00D519B5">
        <w:rPr>
          <w:rFonts w:ascii="Frutiger LT Com 45 Light" w:hAnsi="Frutiger LT Com 45 Light"/>
        </w:rPr>
        <w:t>Self Created</w:t>
      </w:r>
      <w:proofErr w:type="spellEnd"/>
      <w:r w:rsidRPr="00D519B5">
        <w:rPr>
          <w:rFonts w:ascii="Frutiger LT Com 45 Light" w:hAnsi="Frutiger LT Com 45 Light"/>
        </w:rPr>
        <w:t xml:space="preserve"> are also launching this product throughout Asia and will include English and Chinese text on their designs.</w:t>
      </w:r>
    </w:p>
    <w:p w14:paraId="7AB1CB96" w14:textId="620AD9B2" w:rsidR="00C576AC" w:rsidRPr="00D519B5" w:rsidRDefault="002C36E5" w:rsidP="002C36E5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Ease of use considered should be considered when designing the products for the demographic. They also want to use a cool colour palette.</w:t>
      </w:r>
      <w:r w:rsidR="00C576AC" w:rsidRPr="00D519B5">
        <w:rPr>
          <w:rFonts w:ascii="Frutiger LT Com 45 Light" w:hAnsi="Frutiger LT Com 45 Light"/>
        </w:rPr>
        <w:t xml:space="preserve"> </w:t>
      </w:r>
    </w:p>
    <w:p w14:paraId="1052C250" w14:textId="45BA691D" w:rsidR="00F2267A" w:rsidRPr="00D519B5" w:rsidRDefault="00F34D3B" w:rsidP="00D519B5">
      <w:pPr>
        <w:pStyle w:val="Heading3"/>
        <w:rPr>
          <w:color w:val="auto"/>
        </w:rPr>
      </w:pPr>
      <w:r w:rsidRPr="00D519B5">
        <w:lastRenderedPageBreak/>
        <w:t>Demographics</w:t>
      </w:r>
      <w:r w:rsidR="00F2267A" w:rsidRPr="00D519B5">
        <w:t xml:space="preserve">: </w:t>
      </w:r>
    </w:p>
    <w:p w14:paraId="72D6F5CF" w14:textId="4B881B6C" w:rsidR="002C36E5" w:rsidRPr="00D519B5" w:rsidRDefault="002C36E5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Gender: Male (90%) and Female (10%)</w:t>
      </w:r>
    </w:p>
    <w:p w14:paraId="3BA0F1B9" w14:textId="331A1E70" w:rsidR="002C36E5" w:rsidRPr="00D519B5" w:rsidRDefault="002C36E5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Age: 55+ years old</w:t>
      </w:r>
    </w:p>
    <w:p w14:paraId="286612DC" w14:textId="22035276" w:rsidR="002C36E5" w:rsidRPr="00D519B5" w:rsidRDefault="002C36E5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Location: Asia </w:t>
      </w:r>
    </w:p>
    <w:p w14:paraId="6EEE54CA" w14:textId="51D44F9A" w:rsidR="002C36E5" w:rsidRPr="00D519B5" w:rsidRDefault="002C36E5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Income: low (100%)</w:t>
      </w:r>
    </w:p>
    <w:p w14:paraId="2C832FA8" w14:textId="5DA6F710" w:rsidR="00F34D3B" w:rsidRPr="00D519B5" w:rsidRDefault="002C36E5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Other: have worked in highly polluted areas for an extended </w:t>
      </w:r>
      <w:proofErr w:type="gramStart"/>
      <w:r w:rsidRPr="00D519B5">
        <w:rPr>
          <w:rFonts w:ascii="Frutiger LT Com 45 Light" w:hAnsi="Frutiger LT Com 45 Light"/>
        </w:rPr>
        <w:t>period of time</w:t>
      </w:r>
      <w:proofErr w:type="gramEnd"/>
      <w:r w:rsidRPr="00D519B5">
        <w:rPr>
          <w:rFonts w:ascii="Frutiger LT Com 45 Light" w:hAnsi="Frutiger LT Com 45 Light"/>
        </w:rPr>
        <w:t xml:space="preserve"> (most of their life), likely to be trades people (working in harsh outside conditions)</w:t>
      </w:r>
      <w:r w:rsidR="00C576AC" w:rsidRPr="00D519B5">
        <w:rPr>
          <w:rFonts w:ascii="Frutiger LT Com 45 Light" w:hAnsi="Frutiger LT Com 45 Light"/>
        </w:rPr>
        <w:t>.</w:t>
      </w:r>
    </w:p>
    <w:p w14:paraId="331FF1E4" w14:textId="6B099B8E" w:rsidR="00F2267A" w:rsidRPr="00D519B5" w:rsidRDefault="00F2267A" w:rsidP="00D519B5">
      <w:pPr>
        <w:pStyle w:val="Heading3"/>
      </w:pPr>
      <w:r w:rsidRPr="00D519B5">
        <w:t xml:space="preserve">Tasks: </w:t>
      </w:r>
    </w:p>
    <w:p w14:paraId="58F3ED0C" w14:textId="31844651" w:rsidR="002C36E5" w:rsidRPr="00D519B5" w:rsidRDefault="002C36E5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Package design </w:t>
      </w:r>
    </w:p>
    <w:p w14:paraId="3F62E7A4" w14:textId="47B0DA05" w:rsidR="00F2267A" w:rsidRPr="00D519B5" w:rsidRDefault="002C36E5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Label design for 100ml brown glass bottle (to go inside the package)</w:t>
      </w:r>
    </w:p>
    <w:p w14:paraId="3B83D7D9" w14:textId="77777777" w:rsidR="0016367F" w:rsidRPr="00D519B5" w:rsidRDefault="00453B91" w:rsidP="0016367F">
      <w:pPr>
        <w:pStyle w:val="Heading1"/>
      </w:pPr>
      <w:r w:rsidRPr="00D519B5">
        <w:t>Instructions to the Competitor</w:t>
      </w:r>
    </w:p>
    <w:p w14:paraId="4E1267FB" w14:textId="4C790C45" w:rsidR="002C36E5" w:rsidRPr="00D519B5" w:rsidRDefault="002C36E5" w:rsidP="002C36E5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Create a folder on your desktop called </w:t>
      </w:r>
      <w:r w:rsidRPr="00D519B5">
        <w:rPr>
          <w:rFonts w:ascii="Frutiger LT Com 45 Light" w:hAnsi="Frutiger LT Com 45 Light"/>
          <w:b/>
        </w:rPr>
        <w:t>YY_TESTPROJECT_DAY2</w:t>
      </w:r>
      <w:r w:rsidRPr="00D519B5">
        <w:rPr>
          <w:rFonts w:ascii="Frutiger LT Com 45 Light" w:hAnsi="Frutiger LT Com 45 Light"/>
        </w:rPr>
        <w:t xml:space="preserve"> (where YY represents the number of your workstation). All final and packaged files must be included in this folder.</w:t>
      </w:r>
    </w:p>
    <w:p w14:paraId="332BFA3A" w14:textId="77777777" w:rsidR="002C36E5" w:rsidRPr="00D519B5" w:rsidRDefault="002C36E5" w:rsidP="002C36E5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5AD88736" w:rsidR="0016367F" w:rsidRPr="00D519B5" w:rsidRDefault="002C36E5" w:rsidP="002C36E5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This folder structure will be as follows:</w:t>
      </w:r>
    </w:p>
    <w:p w14:paraId="5997924B" w14:textId="32738143" w:rsidR="00E7327B" w:rsidRPr="00D519B5" w:rsidRDefault="00E7327B" w:rsidP="0016367F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  <w:noProof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147550AB" w:rsidR="0016367F" w:rsidRPr="00D519B5" w:rsidRDefault="0016367F" w:rsidP="00D519B5">
      <w:pPr>
        <w:pStyle w:val="Heading2"/>
      </w:pPr>
      <w:r w:rsidRPr="00D519B5">
        <w:t xml:space="preserve">Task 1: </w:t>
      </w:r>
      <w:r w:rsidR="00C12A4F" w:rsidRPr="00D519B5">
        <w:t>Package</w:t>
      </w:r>
    </w:p>
    <w:p w14:paraId="19C587A8" w14:textId="6FEE6B42" w:rsidR="00E91712" w:rsidRPr="00D519B5" w:rsidRDefault="00E91712" w:rsidP="00D519B5">
      <w:pPr>
        <w:pStyle w:val="Heading3"/>
      </w:pPr>
      <w:r w:rsidRPr="00D519B5">
        <w:t>Concept</w:t>
      </w:r>
    </w:p>
    <w:p w14:paraId="75FB6C4D" w14:textId="306EB9CE" w:rsidR="001573AF" w:rsidRPr="00D519B5" w:rsidRDefault="001573AF" w:rsidP="001573AF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The package </w:t>
      </w:r>
      <w:r w:rsidR="0089459D" w:rsidRPr="00D519B5">
        <w:rPr>
          <w:rFonts w:ascii="Frutiger LT Com 45 Light" w:hAnsi="Frutiger LT Com 45 Light"/>
        </w:rPr>
        <w:t xml:space="preserve">shape and design </w:t>
      </w:r>
      <w:proofErr w:type="gramStart"/>
      <w:r w:rsidR="0089459D" w:rsidRPr="00D519B5">
        <w:rPr>
          <w:rFonts w:ascii="Frutiger LT Com 45 Light" w:hAnsi="Frutiger LT Com 45 Light"/>
        </w:rPr>
        <w:t>is</w:t>
      </w:r>
      <w:proofErr w:type="gramEnd"/>
      <w:r w:rsidR="0089459D" w:rsidRPr="00D519B5">
        <w:rPr>
          <w:rFonts w:ascii="Frutiger LT Com 45 Light" w:hAnsi="Frutiger LT Com 45 Light"/>
        </w:rPr>
        <w:t xml:space="preserve"> up to you. It must be able to fit a 100ml brown glass bottle</w:t>
      </w:r>
      <w:r w:rsidRPr="00D519B5">
        <w:rPr>
          <w:rFonts w:ascii="Frutiger LT Com 45 Light" w:hAnsi="Frutiger LT Com 45 Light"/>
        </w:rPr>
        <w:t xml:space="preserve"> </w:t>
      </w:r>
      <w:r w:rsidR="0089459D" w:rsidRPr="00D519B5">
        <w:rPr>
          <w:rFonts w:ascii="Frutiger LT Com 45 Light" w:hAnsi="Frutiger LT Com 45 Light"/>
        </w:rPr>
        <w:t>inside.</w:t>
      </w:r>
    </w:p>
    <w:p w14:paraId="58D62719" w14:textId="3AEE0749" w:rsidR="0016367F" w:rsidRPr="00D519B5" w:rsidRDefault="00E91712" w:rsidP="00D519B5">
      <w:pPr>
        <w:pStyle w:val="Heading3"/>
      </w:pPr>
      <w:r w:rsidRPr="00D519B5">
        <w:t>Specifications</w:t>
      </w:r>
    </w:p>
    <w:p w14:paraId="2C549CE8" w14:textId="6170D7B1" w:rsidR="00233084" w:rsidRPr="00D519B5" w:rsidRDefault="00233084" w:rsidP="00595D70">
      <w:pPr>
        <w:pStyle w:val="SubHeadersBodyBold12ptbefore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Type</w:t>
      </w:r>
      <w:r w:rsidR="00595D70" w:rsidRPr="00D519B5">
        <w:rPr>
          <w:rFonts w:ascii="Frutiger LT Com 45 Light" w:hAnsi="Frutiger LT Com 45 Light"/>
        </w:rPr>
        <w:t xml:space="preserve"> and Image</w:t>
      </w:r>
      <w:r w:rsidRPr="00D519B5">
        <w:rPr>
          <w:rFonts w:ascii="Frutiger LT Com 45 Light" w:hAnsi="Frutiger LT Com 45 Light"/>
        </w:rPr>
        <w:t xml:space="preserve"> </w:t>
      </w:r>
    </w:p>
    <w:p w14:paraId="47D0B5C0" w14:textId="1A468F4F" w:rsidR="00A3512E" w:rsidRPr="00D519B5" w:rsidRDefault="00A3512E" w:rsidP="00A3512E">
      <w:pPr>
        <w:rPr>
          <w:rFonts w:ascii="Frutiger LT Com 45 Light" w:hAnsi="Frutiger LT Com 45 Light"/>
          <w:color w:val="000000" w:themeColor="text1"/>
        </w:rPr>
      </w:pPr>
      <w:r w:rsidRPr="00D519B5">
        <w:rPr>
          <w:rFonts w:ascii="Frutiger LT Com 45 Light" w:hAnsi="Frutiger LT Com 45 Light"/>
          <w:color w:val="000000" w:themeColor="text1"/>
        </w:rPr>
        <w:t>The package must include the following:</w:t>
      </w:r>
    </w:p>
    <w:p w14:paraId="70A78050" w14:textId="0C58F5FC" w:rsidR="00A3512E" w:rsidRPr="00D519B5" w:rsidRDefault="00A3512E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Logo in Appendix 1.0 – Logo</w:t>
      </w:r>
      <w:r w:rsidR="00AD6FE1" w:rsidRPr="00D519B5">
        <w:rPr>
          <w:rFonts w:ascii="Frutiger LT Com 45 Light" w:hAnsi="Frutiger LT Com 45 Light"/>
        </w:rPr>
        <w:t xml:space="preserve"> (you may change the colour of the logo)</w:t>
      </w:r>
    </w:p>
    <w:p w14:paraId="2CD95FFE" w14:textId="4DD7AEB3" w:rsidR="00A3512E" w:rsidRPr="00D519B5" w:rsidRDefault="00A3512E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All text from Appendix 1.1 – Package Text</w:t>
      </w:r>
    </w:p>
    <w:p w14:paraId="5A23B462" w14:textId="1506CB56" w:rsidR="006F7C7B" w:rsidRPr="00D519B5" w:rsidRDefault="00A3512E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You can choose if you want to use any images from Appendix 1.2 – Images (not mandatory)</w:t>
      </w:r>
    </w:p>
    <w:p w14:paraId="40B3666D" w14:textId="63FA3838" w:rsidR="003335CF" w:rsidRPr="00D519B5" w:rsidRDefault="003335CF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Barcode</w:t>
      </w:r>
      <w:r w:rsidR="00E0260C" w:rsidRPr="00D519B5">
        <w:rPr>
          <w:rFonts w:ascii="Frutiger LT Com 45 Light" w:hAnsi="Frutiger LT Com 45 Light"/>
        </w:rPr>
        <w:t xml:space="preserve"> in 100% black at a minimum of 30mm wide</w:t>
      </w:r>
      <w:r w:rsidRPr="00D519B5">
        <w:rPr>
          <w:rFonts w:ascii="Frutiger LT Com 45 Light" w:hAnsi="Frutiger LT Com 45 Light"/>
        </w:rPr>
        <w:t xml:space="preserve"> from Appendix 1.3 – Barcode</w:t>
      </w:r>
    </w:p>
    <w:p w14:paraId="333572F5" w14:textId="77777777" w:rsidR="00A3512E" w:rsidRPr="00D519B5" w:rsidRDefault="00854AD0" w:rsidP="00AD6FE1">
      <w:pPr>
        <w:pStyle w:val="SubHeadersBodyBold12ptbefore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Size</w:t>
      </w:r>
    </w:p>
    <w:p w14:paraId="191B8A49" w14:textId="185DB6DD" w:rsidR="0076767C" w:rsidRPr="00D519B5" w:rsidRDefault="00A3512E" w:rsidP="00D519B5">
      <w:pPr>
        <w:pStyle w:val="ListBullet"/>
        <w:rPr>
          <w:rFonts w:ascii="Frutiger LT Com 45 Light" w:hAnsi="Frutiger LT Com 45 Light"/>
          <w:b/>
        </w:rPr>
      </w:pPr>
      <w:r w:rsidRPr="00D519B5">
        <w:rPr>
          <w:rFonts w:ascii="Frutiger LT Com 45 Light" w:hAnsi="Frutiger LT Com 45 Light"/>
        </w:rPr>
        <w:t xml:space="preserve">Maximum 420x297mm (including bleed) </w:t>
      </w:r>
    </w:p>
    <w:p w14:paraId="1D435FDC" w14:textId="77777777" w:rsidR="00D519B5" w:rsidRDefault="00D519B5">
      <w:pPr>
        <w:spacing w:after="160" w:line="259" w:lineRule="auto"/>
        <w:rPr>
          <w:rFonts w:ascii="Frutiger LT Com 45 Light" w:hAnsi="Frutiger LT Com 45 Light"/>
          <w:b/>
          <w:color w:val="000000" w:themeColor="text1"/>
        </w:rPr>
      </w:pPr>
      <w:r>
        <w:rPr>
          <w:rFonts w:ascii="Frutiger LT Com 45 Light" w:hAnsi="Frutiger LT Com 45 Light"/>
          <w:color w:val="000000" w:themeColor="text1"/>
        </w:rPr>
        <w:br w:type="page"/>
      </w:r>
    </w:p>
    <w:p w14:paraId="4BE17B18" w14:textId="02C36697" w:rsidR="00AD6FE1" w:rsidRPr="00D519B5" w:rsidRDefault="00AD6FE1" w:rsidP="00AD6FE1">
      <w:pPr>
        <w:pStyle w:val="SubHeadersBodyBold12ptbefore"/>
        <w:rPr>
          <w:rFonts w:ascii="Frutiger LT Com 45 Light" w:hAnsi="Frutiger LT Com 45 Light"/>
          <w:color w:val="000000" w:themeColor="text1"/>
        </w:rPr>
      </w:pPr>
      <w:proofErr w:type="spellStart"/>
      <w:r w:rsidRPr="00D519B5">
        <w:rPr>
          <w:rFonts w:ascii="Frutiger LT Com 45 Light" w:hAnsi="Frutiger LT Com 45 Light"/>
          <w:color w:val="000000" w:themeColor="text1"/>
        </w:rPr>
        <w:lastRenderedPageBreak/>
        <w:t>Dieline</w:t>
      </w:r>
      <w:proofErr w:type="spellEnd"/>
    </w:p>
    <w:p w14:paraId="0B60D73E" w14:textId="0AC7D46F" w:rsidR="00AD6FE1" w:rsidRPr="00D519B5" w:rsidRDefault="00AD6FE1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0.5pt </w:t>
      </w:r>
    </w:p>
    <w:p w14:paraId="0E3260DC" w14:textId="4CEEBEA0" w:rsidR="00333816" w:rsidRPr="00D519B5" w:rsidRDefault="00333816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Separate layer called: Cut lines</w:t>
      </w:r>
    </w:p>
    <w:p w14:paraId="71F7CACF" w14:textId="1C5D2D83" w:rsidR="00AD6FE1" w:rsidRPr="00D519B5" w:rsidRDefault="00AD6FE1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Spot colour for cut lines called: Cut lines</w:t>
      </w:r>
      <w:r w:rsidR="00333816" w:rsidRPr="00D519B5">
        <w:rPr>
          <w:rFonts w:ascii="Frutiger LT Com 45 Light" w:hAnsi="Frutiger LT Com 45 Light"/>
        </w:rPr>
        <w:t xml:space="preserve"> (any colour)</w:t>
      </w:r>
    </w:p>
    <w:p w14:paraId="7AEF4767" w14:textId="084A376D" w:rsidR="00333816" w:rsidRPr="00D519B5" w:rsidRDefault="00333816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Separate layer called: Fold lines</w:t>
      </w:r>
    </w:p>
    <w:p w14:paraId="44C1A022" w14:textId="656E8C9A" w:rsidR="00AD6FE1" w:rsidRPr="00D519B5" w:rsidRDefault="00AD6FE1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Spot colour for fold lines called: Fold lines</w:t>
      </w:r>
      <w:r w:rsidR="00333816" w:rsidRPr="00D519B5">
        <w:rPr>
          <w:rFonts w:ascii="Frutiger LT Com 45 Light" w:hAnsi="Frutiger LT Com 45 Light"/>
        </w:rPr>
        <w:t xml:space="preserve"> (any colour)</w:t>
      </w:r>
    </w:p>
    <w:p w14:paraId="223D06C6" w14:textId="560883D9" w:rsidR="00333816" w:rsidRPr="00D519B5" w:rsidRDefault="00333816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Separate layer called: Glue dots</w:t>
      </w:r>
    </w:p>
    <w:p w14:paraId="51B77FEE" w14:textId="3E57D49D" w:rsidR="004D7925" w:rsidRPr="00D519B5" w:rsidRDefault="00AD6FE1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Spot colour for glue dots lines called: Glue dots (</w:t>
      </w:r>
      <w:r w:rsidR="00333816" w:rsidRPr="00D519B5">
        <w:rPr>
          <w:rFonts w:ascii="Frutiger LT Com 45 Light" w:hAnsi="Frutiger LT Com 45 Light"/>
        </w:rPr>
        <w:t xml:space="preserve">any colour, </w:t>
      </w:r>
      <w:r w:rsidRPr="00D519B5">
        <w:rPr>
          <w:rFonts w:ascii="Frutiger LT Com 45 Light" w:hAnsi="Frutiger LT Com 45 Light"/>
        </w:rPr>
        <w:t>indicated by dots, not lines)</w:t>
      </w:r>
    </w:p>
    <w:p w14:paraId="74E193A3" w14:textId="3A443F6B" w:rsidR="00233084" w:rsidRPr="00D519B5" w:rsidRDefault="00233084" w:rsidP="00A3512E">
      <w:pPr>
        <w:spacing w:before="240"/>
        <w:rPr>
          <w:rFonts w:ascii="Frutiger LT Com 45 Light" w:hAnsi="Frutiger LT Com 45 Light"/>
          <w:b/>
        </w:rPr>
      </w:pPr>
      <w:r w:rsidRPr="00D519B5">
        <w:rPr>
          <w:rFonts w:ascii="Frutiger LT Com 45 Light" w:hAnsi="Frutiger LT Com 45 Light"/>
          <w:b/>
        </w:rPr>
        <w:t xml:space="preserve">Colour </w:t>
      </w:r>
    </w:p>
    <w:p w14:paraId="36A194C1" w14:textId="196E2302" w:rsidR="00A3512E" w:rsidRPr="00D519B5" w:rsidRDefault="00A3512E" w:rsidP="00D519B5">
      <w:pPr>
        <w:pStyle w:val="ListBullet"/>
        <w:rPr>
          <w:rFonts w:ascii="Frutiger LT Com 45 Light" w:hAnsi="Frutiger LT Com 45 Light"/>
          <w:b/>
        </w:rPr>
      </w:pPr>
      <w:r w:rsidRPr="00D519B5">
        <w:rPr>
          <w:rFonts w:ascii="Frutiger LT Com 45 Light" w:hAnsi="Frutiger LT Com 45 Light"/>
        </w:rPr>
        <w:t xml:space="preserve">CMYK + 2 x PMS C colours </w:t>
      </w:r>
    </w:p>
    <w:p w14:paraId="486364C4" w14:textId="42B81670" w:rsidR="00A3512E" w:rsidRPr="00D519B5" w:rsidRDefault="00A3512E" w:rsidP="00A3512E">
      <w:pPr>
        <w:pStyle w:val="SubHeadersBodyBold12ptbefore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Bleed</w:t>
      </w:r>
    </w:p>
    <w:p w14:paraId="48F39958" w14:textId="51B38959" w:rsidR="00A3512E" w:rsidRPr="00D519B5" w:rsidRDefault="00A3512E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2.5mm (exactly)</w:t>
      </w:r>
    </w:p>
    <w:p w14:paraId="4AE08B59" w14:textId="6FD4920B" w:rsidR="00595D70" w:rsidRPr="00D519B5" w:rsidRDefault="00595D70" w:rsidP="00595D70">
      <w:pPr>
        <w:pStyle w:val="SubHeadersBodyBold12ptbefore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File Type </w:t>
      </w:r>
    </w:p>
    <w:p w14:paraId="52A967FF" w14:textId="179AC686" w:rsidR="00A3512E" w:rsidRPr="00D519B5" w:rsidRDefault="00A3512E" w:rsidP="00D519B5">
      <w:pPr>
        <w:pStyle w:val="ListBullet"/>
        <w:rPr>
          <w:rFonts w:ascii="Frutiger LT Com 45 Light" w:eastAsiaTheme="minorHAnsi" w:hAnsi="Frutiger LT Com 45 Light"/>
          <w:lang w:val="en-US"/>
        </w:rPr>
      </w:pPr>
      <w:r w:rsidRPr="00D519B5">
        <w:rPr>
          <w:rFonts w:ascii="Frutiger LT Com 45 Light" w:eastAsiaTheme="minorHAnsi" w:hAnsi="Frutiger LT Com 45 Light"/>
          <w:lang w:val="en-US"/>
        </w:rPr>
        <w:t>• Package: AI or INDD — without outlined text</w:t>
      </w:r>
    </w:p>
    <w:p w14:paraId="4807890A" w14:textId="77777777" w:rsidR="00A3512E" w:rsidRPr="00D519B5" w:rsidRDefault="00A3512E" w:rsidP="00D519B5">
      <w:pPr>
        <w:pStyle w:val="ListBullet"/>
        <w:rPr>
          <w:rFonts w:ascii="Frutiger LT Com 45 Light" w:eastAsiaTheme="minorHAnsi" w:hAnsi="Frutiger LT Com 45 Light"/>
          <w:lang w:val="en-US"/>
        </w:rPr>
      </w:pPr>
      <w:r w:rsidRPr="00D519B5">
        <w:rPr>
          <w:rFonts w:ascii="Frutiger LT Com 45 Light" w:eastAsiaTheme="minorHAnsi" w:hAnsi="Frutiger LT Com 45 Light"/>
          <w:lang w:val="en-US"/>
        </w:rPr>
        <w:t>• Package: PDF/X-4:2008 — without outlined text</w:t>
      </w:r>
    </w:p>
    <w:p w14:paraId="64211195" w14:textId="77777777" w:rsidR="00A3512E" w:rsidRPr="00D519B5" w:rsidRDefault="00A3512E" w:rsidP="00D519B5">
      <w:pPr>
        <w:pStyle w:val="ListBullet"/>
        <w:rPr>
          <w:rFonts w:ascii="Frutiger LT Com 45 Light" w:eastAsiaTheme="minorHAnsi" w:hAnsi="Frutiger LT Com 45 Light"/>
          <w:lang w:val="en-US"/>
        </w:rPr>
      </w:pPr>
      <w:r w:rsidRPr="00D519B5">
        <w:rPr>
          <w:rFonts w:ascii="Frutiger LT Com 45 Light" w:eastAsiaTheme="minorHAnsi" w:hAnsi="Frutiger LT Com 45 Light"/>
          <w:lang w:val="en-US"/>
        </w:rPr>
        <w:t>• Raster images: .tiff, .</w:t>
      </w:r>
      <w:proofErr w:type="spellStart"/>
      <w:r w:rsidRPr="00D519B5">
        <w:rPr>
          <w:rFonts w:ascii="Frutiger LT Com 45 Light" w:eastAsiaTheme="minorHAnsi" w:hAnsi="Frutiger LT Com 45 Light"/>
          <w:lang w:val="en-US"/>
        </w:rPr>
        <w:t>psd</w:t>
      </w:r>
      <w:proofErr w:type="spellEnd"/>
      <w:proofErr w:type="gramStart"/>
      <w:r w:rsidRPr="00D519B5">
        <w:rPr>
          <w:rFonts w:ascii="Frutiger LT Com 45 Light" w:eastAsiaTheme="minorHAnsi" w:hAnsi="Frutiger LT Com 45 Light"/>
          <w:lang w:val="en-US"/>
        </w:rPr>
        <w:t>, .</w:t>
      </w:r>
      <w:proofErr w:type="spellStart"/>
      <w:r w:rsidRPr="00D519B5">
        <w:rPr>
          <w:rFonts w:ascii="Frutiger LT Com 45 Light" w:eastAsiaTheme="minorHAnsi" w:hAnsi="Frutiger LT Com 45 Light"/>
          <w:lang w:val="en-US"/>
        </w:rPr>
        <w:t>dsc</w:t>
      </w:r>
      <w:proofErr w:type="spellEnd"/>
      <w:proofErr w:type="gramEnd"/>
      <w:r w:rsidRPr="00D519B5">
        <w:rPr>
          <w:rFonts w:ascii="Frutiger LT Com 45 Light" w:eastAsiaTheme="minorHAnsi" w:hAnsi="Frutiger LT Com 45 Light"/>
          <w:lang w:val="en-US"/>
        </w:rPr>
        <w:t xml:space="preserve">, .eps </w:t>
      </w:r>
    </w:p>
    <w:p w14:paraId="3D167917" w14:textId="433D2FF1" w:rsidR="00A3512E" w:rsidRPr="00D519B5" w:rsidRDefault="00A3512E" w:rsidP="00D519B5">
      <w:pPr>
        <w:pStyle w:val="ListBullet"/>
        <w:rPr>
          <w:rFonts w:ascii="Frutiger LT Com 45 Light" w:eastAsiaTheme="minorHAnsi" w:hAnsi="Frutiger LT Com 45 Light"/>
          <w:lang w:val="en-US"/>
        </w:rPr>
      </w:pPr>
      <w:r w:rsidRPr="00D519B5">
        <w:rPr>
          <w:rFonts w:ascii="Frutiger LT Com 45 Light" w:eastAsiaTheme="minorHAnsi" w:hAnsi="Frutiger LT Com 45 Light"/>
          <w:lang w:val="en-US"/>
        </w:rPr>
        <w:t>• Vector images: .ai, .eps</w:t>
      </w:r>
    </w:p>
    <w:p w14:paraId="3C585E09" w14:textId="77777777" w:rsidR="00A3512E" w:rsidRPr="00D519B5" w:rsidRDefault="00A3512E" w:rsidP="00A3512E">
      <w:pPr>
        <w:rPr>
          <w:rFonts w:ascii="Frutiger LT Com 45 Light" w:eastAsiaTheme="minorHAnsi" w:hAnsi="Frutiger LT Com 45 Light" w:cs="Arial"/>
          <w:b/>
          <w:color w:val="000000"/>
          <w:szCs w:val="20"/>
          <w:lang w:val="en-US"/>
        </w:rPr>
      </w:pPr>
      <w:r w:rsidRPr="00D519B5">
        <w:rPr>
          <w:rFonts w:ascii="Frutiger LT Com 45 Light" w:eastAsiaTheme="minorHAnsi" w:hAnsi="Frutiger LT Com 45 Light" w:cs="Arial"/>
          <w:b/>
          <w:color w:val="000000"/>
          <w:szCs w:val="20"/>
          <w:lang w:val="en-US"/>
        </w:rPr>
        <w:t>Resolution</w:t>
      </w:r>
    </w:p>
    <w:p w14:paraId="2CEF131E" w14:textId="3B3434D2" w:rsidR="00A3512E" w:rsidRPr="00D519B5" w:rsidRDefault="00A3512E" w:rsidP="00D519B5">
      <w:pPr>
        <w:pStyle w:val="ListBullet"/>
        <w:rPr>
          <w:rFonts w:ascii="Frutiger LT Com 45 Light" w:eastAsiaTheme="minorHAnsi" w:hAnsi="Frutiger LT Com 45 Light"/>
          <w:lang w:val="en-US"/>
        </w:rPr>
      </w:pPr>
      <w:r w:rsidRPr="00D519B5">
        <w:rPr>
          <w:rFonts w:ascii="Frutiger LT Com 45 Light" w:eastAsiaTheme="minorHAnsi" w:hAnsi="Frutiger LT Com 45 Light"/>
          <w:lang w:val="en-US"/>
        </w:rPr>
        <w:t>Raster images: 350dpi (placed at 100% in Illustrator or InDesign)</w:t>
      </w:r>
    </w:p>
    <w:p w14:paraId="7D070B81" w14:textId="77777777" w:rsidR="00595D70" w:rsidRPr="00D519B5" w:rsidRDefault="00595D70" w:rsidP="00595D70">
      <w:pPr>
        <w:pStyle w:val="SubHeadersBodyBold12ptbefore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Naming: </w:t>
      </w:r>
    </w:p>
    <w:p w14:paraId="5B296488" w14:textId="4E67BE94" w:rsidR="00595D70" w:rsidRPr="00D519B5" w:rsidRDefault="00595D70" w:rsidP="00595D70">
      <w:pPr>
        <w:rPr>
          <w:rFonts w:ascii="Frutiger LT Com 45 Light" w:hAnsi="Frutiger LT Com 45 Light"/>
          <w:i/>
        </w:rPr>
      </w:pPr>
      <w:r w:rsidRPr="00D519B5">
        <w:rPr>
          <w:rFonts w:ascii="Frutiger LT Com 45 Light" w:hAnsi="Frutiger LT Com 45 Light"/>
          <w:i/>
        </w:rPr>
        <w:t xml:space="preserve">Note: YY represents your competitor number </w:t>
      </w:r>
    </w:p>
    <w:p w14:paraId="5E029AEF" w14:textId="0FA7B0E9" w:rsidR="00595D70" w:rsidRPr="00D519B5" w:rsidRDefault="00595D70" w:rsidP="00595D70">
      <w:pPr>
        <w:rPr>
          <w:rFonts w:ascii="Frutiger LT Com 45 Light" w:hAnsi="Frutiger LT Com 45 Light"/>
          <w:color w:val="FF0000"/>
        </w:rPr>
      </w:pPr>
      <w:r w:rsidRPr="00D519B5">
        <w:rPr>
          <w:rFonts w:ascii="Frutiger LT Com 45 Light" w:hAnsi="Frutiger LT Com 45 Light"/>
          <w:color w:val="FF0000"/>
        </w:rPr>
        <w:t>Folder</w:t>
      </w:r>
      <w:r w:rsidR="00854AD0" w:rsidRPr="00D519B5">
        <w:rPr>
          <w:rFonts w:ascii="Frutiger LT Com 45 Light" w:hAnsi="Frutiger LT Com 45 Light"/>
          <w:color w:val="FF0000"/>
        </w:rPr>
        <w:t xml:space="preserve"> name</w:t>
      </w:r>
      <w:r w:rsidRPr="00D519B5">
        <w:rPr>
          <w:rFonts w:ascii="Frutiger LT Com 45 Light" w:hAnsi="Frutiger LT Com 45 Light"/>
          <w:color w:val="FF0000"/>
        </w:rPr>
        <w:t xml:space="preserve">: </w:t>
      </w:r>
      <w:r w:rsidR="00A3512E" w:rsidRPr="00D519B5">
        <w:rPr>
          <w:rFonts w:ascii="Frutiger LT Com 45 Light" w:hAnsi="Frutiger LT Com 45 Light"/>
          <w:color w:val="FF0000"/>
        </w:rPr>
        <w:t>Package</w:t>
      </w:r>
    </w:p>
    <w:p w14:paraId="1C509B54" w14:textId="39962761" w:rsidR="00A3512E" w:rsidRPr="00D519B5" w:rsidRDefault="00A3512E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Package file name: </w:t>
      </w:r>
      <w:r w:rsidR="00486BE0" w:rsidRPr="00D519B5">
        <w:rPr>
          <w:rFonts w:ascii="Frutiger LT Com 45 Light" w:hAnsi="Frutiger LT Com 45 Light"/>
        </w:rPr>
        <w:br/>
      </w:r>
      <w:r w:rsidRPr="00D519B5">
        <w:rPr>
          <w:rFonts w:ascii="Frutiger LT Com 45 Light" w:hAnsi="Frutiger LT Com 45 Light"/>
        </w:rPr>
        <w:t xml:space="preserve">YY_Self_Created_Package.ai </w:t>
      </w:r>
      <w:r w:rsidR="00486BE0" w:rsidRPr="00D519B5">
        <w:rPr>
          <w:rFonts w:ascii="Frutiger LT Com 45 Light" w:hAnsi="Frutiger LT Com 45 Light"/>
        </w:rPr>
        <w:br/>
      </w:r>
      <w:r w:rsidR="00486BE0" w:rsidRPr="00D519B5">
        <w:rPr>
          <w:rFonts w:ascii="Frutiger LT Com 45 Light" w:hAnsi="Frutiger LT Com 45 Light"/>
          <w:b/>
          <w:i/>
        </w:rPr>
        <w:t>OR</w:t>
      </w:r>
      <w:r w:rsidRPr="00D519B5">
        <w:rPr>
          <w:rFonts w:ascii="Frutiger LT Com 45 Light" w:hAnsi="Frutiger LT Com 45 Light"/>
        </w:rPr>
        <w:t xml:space="preserve"> </w:t>
      </w:r>
      <w:r w:rsidR="00486BE0" w:rsidRPr="00D519B5">
        <w:rPr>
          <w:rFonts w:ascii="Frutiger LT Com 45 Light" w:hAnsi="Frutiger LT Com 45 Light"/>
        </w:rPr>
        <w:br/>
      </w:r>
      <w:proofErr w:type="spellStart"/>
      <w:r w:rsidRPr="00D519B5">
        <w:rPr>
          <w:rFonts w:ascii="Frutiger LT Com 45 Light" w:hAnsi="Frutiger LT Com 45 Light"/>
        </w:rPr>
        <w:t>YY_Self_Created_Package.indd</w:t>
      </w:r>
      <w:proofErr w:type="spellEnd"/>
    </w:p>
    <w:p w14:paraId="6873EB43" w14:textId="555A1515" w:rsidR="006B2382" w:rsidRPr="00D519B5" w:rsidRDefault="00A3512E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Package file name: YY_Self_Created_Package.pdf</w:t>
      </w:r>
    </w:p>
    <w:p w14:paraId="1E5FC48C" w14:textId="69440B4F" w:rsidR="00854AD0" w:rsidRPr="00D519B5" w:rsidRDefault="00854AD0" w:rsidP="00854AD0">
      <w:pPr>
        <w:pStyle w:val="BodySubHeaderSpacebefore"/>
        <w:rPr>
          <w:rFonts w:ascii="Frutiger LT Com 45 Light" w:hAnsi="Frutiger LT Com 45 Light"/>
          <w:b/>
        </w:rPr>
      </w:pPr>
      <w:r w:rsidRPr="00D519B5">
        <w:rPr>
          <w:rFonts w:ascii="Frutiger LT Com 45 Light" w:hAnsi="Frutiger LT Com 45 Light"/>
          <w:b/>
        </w:rPr>
        <w:t>You must deliver</w:t>
      </w:r>
    </w:p>
    <w:p w14:paraId="598C2701" w14:textId="3C5CB6B8" w:rsidR="00433A9F" w:rsidRPr="00D519B5" w:rsidRDefault="00486BE0" w:rsidP="00854AD0">
      <w:pPr>
        <w:rPr>
          <w:rFonts w:ascii="Frutiger LT Com 45 Light" w:hAnsi="Frutiger LT Com 45 Light"/>
          <w:b/>
        </w:rPr>
      </w:pPr>
      <w:r w:rsidRPr="00D519B5">
        <w:rPr>
          <w:rFonts w:ascii="Frutiger LT Com 45 Light" w:hAnsi="Frutiger LT Com 45 Light"/>
          <w:b/>
        </w:rPr>
        <w:t>Prints</w:t>
      </w:r>
    </w:p>
    <w:p w14:paraId="22CC9C13" w14:textId="77777777" w:rsidR="00486BE0" w:rsidRPr="00D519B5" w:rsidRDefault="00486BE0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1 x colour </w:t>
      </w:r>
      <w:proofErr w:type="gramStart"/>
      <w:r w:rsidRPr="00D519B5">
        <w:rPr>
          <w:rFonts w:ascii="Frutiger LT Com 45 Light" w:hAnsi="Frutiger LT Com 45 Light"/>
        </w:rPr>
        <w:t>mock up</w:t>
      </w:r>
      <w:proofErr w:type="gramEnd"/>
      <w:r w:rsidRPr="00D519B5">
        <w:rPr>
          <w:rFonts w:ascii="Frutiger LT Com 45 Light" w:hAnsi="Frutiger LT Com 45 Light"/>
        </w:rPr>
        <w:t xml:space="preserve">, folded and stuck together at actual size (100%), printed on SRA3 card stock. </w:t>
      </w:r>
    </w:p>
    <w:p w14:paraId="133312D9" w14:textId="26912972" w:rsidR="00486BE0" w:rsidRPr="00D519B5" w:rsidRDefault="00486BE0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1 x colour printout, reduced to fit on A3 with bleed, </w:t>
      </w:r>
      <w:proofErr w:type="spellStart"/>
      <w:r w:rsidRPr="00D519B5">
        <w:rPr>
          <w:rFonts w:ascii="Frutiger LT Com 45 Light" w:hAnsi="Frutiger LT Com 45 Light"/>
        </w:rPr>
        <w:t>dieline</w:t>
      </w:r>
      <w:proofErr w:type="spellEnd"/>
      <w:r w:rsidRPr="00D519B5">
        <w:rPr>
          <w:rFonts w:ascii="Frutiger LT Com 45 Light" w:hAnsi="Frutiger LT Com 45 Light"/>
        </w:rPr>
        <w:t>, colour bars and registration marks. Ensure that you include your competitor number of the front, outside the artwork area.</w:t>
      </w:r>
    </w:p>
    <w:p w14:paraId="521DB4ED" w14:textId="66960F99" w:rsidR="00486BE0" w:rsidRPr="00D519B5" w:rsidRDefault="00433A9F" w:rsidP="00486BE0">
      <w:pPr>
        <w:pStyle w:val="SubHeadersBodyBold12ptbefore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Files</w:t>
      </w:r>
    </w:p>
    <w:p w14:paraId="78DBDC57" w14:textId="6FF453C7" w:rsidR="00486BE0" w:rsidRPr="00D519B5" w:rsidRDefault="00486BE0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1 x PDF file with bleed, </w:t>
      </w:r>
      <w:proofErr w:type="spellStart"/>
      <w:r w:rsidRPr="00D519B5">
        <w:rPr>
          <w:rFonts w:ascii="Frutiger LT Com 45 Light" w:hAnsi="Frutiger LT Com 45 Light"/>
        </w:rPr>
        <w:t>dieline</w:t>
      </w:r>
      <w:proofErr w:type="spellEnd"/>
      <w:r w:rsidRPr="00D519B5">
        <w:rPr>
          <w:rFonts w:ascii="Frutiger LT Com 45 Light" w:hAnsi="Frutiger LT Com 45 Light"/>
        </w:rPr>
        <w:t xml:space="preserve">, colour bars and registration marks </w:t>
      </w:r>
    </w:p>
    <w:p w14:paraId="25A0F523" w14:textId="6337B5CB" w:rsidR="00486BE0" w:rsidRPr="00D519B5" w:rsidRDefault="00486BE0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1 x INDD file or 1 x AI file</w:t>
      </w:r>
    </w:p>
    <w:p w14:paraId="2AE8F930" w14:textId="0712C9C1" w:rsidR="00486BE0" w:rsidRPr="00D519B5" w:rsidRDefault="00486BE0" w:rsidP="00D519B5">
      <w:pPr>
        <w:pStyle w:val="ListBullet"/>
        <w:rPr>
          <w:rFonts w:ascii="Frutiger LT Com 45 Light" w:hAnsi="Frutiger LT Com 45 Light"/>
          <w:i/>
        </w:rPr>
      </w:pPr>
      <w:r w:rsidRPr="00D519B5">
        <w:rPr>
          <w:rFonts w:ascii="Frutiger LT Com 45 Light" w:hAnsi="Frutiger LT Com 45 Light"/>
          <w:i/>
        </w:rPr>
        <w:t>You must include a packaged Adobe InDesign or Illustrator folder for submission that includes all fonts and links used.</w:t>
      </w:r>
    </w:p>
    <w:p w14:paraId="67BC25FE" w14:textId="6742C5BB" w:rsidR="00486BE0" w:rsidRPr="00D519B5" w:rsidRDefault="00486BE0" w:rsidP="00D519B5">
      <w:pPr>
        <w:pStyle w:val="ListBullet"/>
        <w:rPr>
          <w:rFonts w:ascii="Frutiger LT Com 45 Light" w:hAnsi="Frutiger LT Com 45 Light"/>
          <w:i/>
        </w:rPr>
      </w:pPr>
      <w:r w:rsidRPr="00D519B5">
        <w:rPr>
          <w:rFonts w:ascii="Frutiger LT Com 45 Light" w:hAnsi="Frutiger LT Com 45 Light"/>
          <w:i/>
        </w:rPr>
        <w:t>You may include any working files in a separate folder called: Working files</w:t>
      </w:r>
    </w:p>
    <w:p w14:paraId="5AA880D4" w14:textId="03FFFB92" w:rsidR="0076767C" w:rsidRPr="00D519B5" w:rsidRDefault="0076767C" w:rsidP="00D519B5">
      <w:pPr>
        <w:pStyle w:val="Heading2"/>
      </w:pPr>
      <w:r w:rsidRPr="00D519B5">
        <w:lastRenderedPageBreak/>
        <w:t>Task 2: Label</w:t>
      </w:r>
    </w:p>
    <w:p w14:paraId="0D63212E" w14:textId="77777777" w:rsidR="0076767C" w:rsidRPr="00D519B5" w:rsidRDefault="0076767C" w:rsidP="00D519B5">
      <w:pPr>
        <w:pStyle w:val="Heading3"/>
      </w:pPr>
      <w:r w:rsidRPr="00D519B5">
        <w:t>Concept</w:t>
      </w:r>
    </w:p>
    <w:p w14:paraId="46C17297" w14:textId="77777777" w:rsidR="0076767C" w:rsidRPr="00D519B5" w:rsidRDefault="0076767C" w:rsidP="0076767C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The label shape and design </w:t>
      </w:r>
      <w:proofErr w:type="gramStart"/>
      <w:r w:rsidRPr="00D519B5">
        <w:rPr>
          <w:rFonts w:ascii="Frutiger LT Com 45 Light" w:hAnsi="Frutiger LT Com 45 Light"/>
        </w:rPr>
        <w:t>is</w:t>
      </w:r>
      <w:proofErr w:type="gramEnd"/>
      <w:r w:rsidRPr="00D519B5">
        <w:rPr>
          <w:rFonts w:ascii="Frutiger LT Com 45 Light" w:hAnsi="Frutiger LT Com 45 Light"/>
        </w:rPr>
        <w:t xml:space="preserve"> up to you. </w:t>
      </w:r>
    </w:p>
    <w:p w14:paraId="2D5B486F" w14:textId="0B50543A" w:rsidR="0076767C" w:rsidRPr="00D519B5" w:rsidRDefault="0076767C" w:rsidP="0076767C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It must be able to fit on a 100ml brown glass bottle and inside the package</w:t>
      </w:r>
      <w:r w:rsidR="004D7925" w:rsidRPr="00D519B5">
        <w:rPr>
          <w:rFonts w:ascii="Frutiger LT Com 45 Light" w:hAnsi="Frutiger LT Com 45 Light"/>
        </w:rPr>
        <w:t xml:space="preserve"> you have designed</w:t>
      </w:r>
      <w:r w:rsidRPr="00D519B5">
        <w:rPr>
          <w:rFonts w:ascii="Frutiger LT Com 45 Light" w:hAnsi="Frutiger LT Com 45 Light"/>
        </w:rPr>
        <w:t>.</w:t>
      </w:r>
    </w:p>
    <w:p w14:paraId="21F6A42A" w14:textId="77777777" w:rsidR="0076767C" w:rsidRPr="00D519B5" w:rsidRDefault="0076767C" w:rsidP="00D519B5">
      <w:pPr>
        <w:pStyle w:val="Heading3"/>
      </w:pPr>
      <w:r w:rsidRPr="00D519B5">
        <w:t>Specifications</w:t>
      </w:r>
    </w:p>
    <w:p w14:paraId="0E04B0EF" w14:textId="77777777" w:rsidR="0076767C" w:rsidRPr="00D519B5" w:rsidRDefault="0076767C" w:rsidP="0076767C">
      <w:pPr>
        <w:pStyle w:val="SubHeadersBodyBold12ptbefore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Type and Image </w:t>
      </w:r>
    </w:p>
    <w:p w14:paraId="650473D9" w14:textId="31866301" w:rsidR="0076767C" w:rsidRPr="00D519B5" w:rsidRDefault="0076767C" w:rsidP="0076767C">
      <w:pPr>
        <w:rPr>
          <w:rFonts w:ascii="Frutiger LT Com 45 Light" w:hAnsi="Frutiger LT Com 45 Light"/>
          <w:color w:val="000000" w:themeColor="text1"/>
        </w:rPr>
      </w:pPr>
      <w:r w:rsidRPr="00D519B5">
        <w:rPr>
          <w:rFonts w:ascii="Frutiger LT Com 45 Light" w:hAnsi="Frutiger LT Com 45 Light"/>
          <w:color w:val="000000" w:themeColor="text1"/>
        </w:rPr>
        <w:t>The label must include the following:</w:t>
      </w:r>
    </w:p>
    <w:p w14:paraId="76DD406B" w14:textId="6DFCA7E3" w:rsidR="0076767C" w:rsidRPr="00D519B5" w:rsidRDefault="0076767C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Logo in Appendix 1.0 – Logo</w:t>
      </w:r>
      <w:r w:rsidR="00AD6FE1" w:rsidRPr="00D519B5">
        <w:rPr>
          <w:rFonts w:ascii="Frutiger LT Com 45 Light" w:hAnsi="Frutiger LT Com 45 Light"/>
        </w:rPr>
        <w:t xml:space="preserve"> (you may change the colour of the logo)</w:t>
      </w:r>
    </w:p>
    <w:p w14:paraId="20FD3AFD" w14:textId="5A452259" w:rsidR="0076767C" w:rsidRPr="00D519B5" w:rsidRDefault="0076767C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All text from Appendix 1.</w:t>
      </w:r>
      <w:r w:rsidR="008E2770" w:rsidRPr="00D519B5">
        <w:rPr>
          <w:rFonts w:ascii="Frutiger LT Com 45 Light" w:hAnsi="Frutiger LT Com 45 Light"/>
        </w:rPr>
        <w:t>4</w:t>
      </w:r>
      <w:r w:rsidRPr="00D519B5">
        <w:rPr>
          <w:rFonts w:ascii="Frutiger LT Com 45 Light" w:hAnsi="Frutiger LT Com 45 Light"/>
        </w:rPr>
        <w:t xml:space="preserve"> – Label Text</w:t>
      </w:r>
    </w:p>
    <w:p w14:paraId="2DCCC7F7" w14:textId="604EBA3A" w:rsidR="0076767C" w:rsidRPr="00D519B5" w:rsidRDefault="0076767C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You can choose if you want to use any images from Appendix 1.2 – Images (not mandatory)</w:t>
      </w:r>
    </w:p>
    <w:p w14:paraId="24201038" w14:textId="77777777" w:rsidR="0076767C" w:rsidRPr="00D519B5" w:rsidRDefault="0076767C" w:rsidP="0076767C">
      <w:pPr>
        <w:rPr>
          <w:rFonts w:ascii="Frutiger LT Com 45 Light" w:hAnsi="Frutiger LT Com 45 Light"/>
          <w:b/>
        </w:rPr>
      </w:pPr>
      <w:r w:rsidRPr="00D519B5">
        <w:rPr>
          <w:rFonts w:ascii="Frutiger LT Com 45 Light" w:hAnsi="Frutiger LT Com 45 Light"/>
          <w:b/>
        </w:rPr>
        <w:t>Size</w:t>
      </w:r>
    </w:p>
    <w:p w14:paraId="7D1B04BD" w14:textId="67DFA75D" w:rsidR="0076767C" w:rsidRPr="00D519B5" w:rsidRDefault="0076767C" w:rsidP="00D519B5">
      <w:pPr>
        <w:pStyle w:val="ListBullet"/>
        <w:rPr>
          <w:rFonts w:ascii="Frutiger LT Com 45 Light" w:hAnsi="Frutiger LT Com 45 Light"/>
          <w:b/>
        </w:rPr>
      </w:pPr>
      <w:r w:rsidRPr="00D519B5">
        <w:rPr>
          <w:rFonts w:ascii="Frutiger LT Com 45 Light" w:hAnsi="Frutiger LT Com 45 Light"/>
        </w:rPr>
        <w:t xml:space="preserve">Maximum </w:t>
      </w:r>
      <w:r w:rsidR="004D7925" w:rsidRPr="00D519B5">
        <w:rPr>
          <w:rFonts w:ascii="Frutiger LT Com 45 Light" w:hAnsi="Frutiger LT Com 45 Light"/>
        </w:rPr>
        <w:t>148</w:t>
      </w:r>
      <w:r w:rsidRPr="00D519B5">
        <w:rPr>
          <w:rFonts w:ascii="Frutiger LT Com 45 Light" w:hAnsi="Frutiger LT Com 45 Light"/>
        </w:rPr>
        <w:t>x</w:t>
      </w:r>
      <w:r w:rsidR="004D7925" w:rsidRPr="00D519B5">
        <w:rPr>
          <w:rFonts w:ascii="Frutiger LT Com 45 Light" w:hAnsi="Frutiger LT Com 45 Light"/>
        </w:rPr>
        <w:t>105</w:t>
      </w:r>
      <w:r w:rsidRPr="00D519B5">
        <w:rPr>
          <w:rFonts w:ascii="Frutiger LT Com 45 Light" w:hAnsi="Frutiger LT Com 45 Light"/>
        </w:rPr>
        <w:t xml:space="preserve">mm (including bleed) </w:t>
      </w:r>
    </w:p>
    <w:p w14:paraId="57943C7F" w14:textId="77777777" w:rsidR="004D7925" w:rsidRPr="00D519B5" w:rsidRDefault="004D7925" w:rsidP="004D7925">
      <w:pPr>
        <w:pStyle w:val="SubHeadersBodyBold12ptbefore"/>
        <w:rPr>
          <w:rFonts w:ascii="Frutiger LT Com 45 Light" w:hAnsi="Frutiger LT Com 45 Light"/>
          <w:color w:val="000000" w:themeColor="text1"/>
        </w:rPr>
      </w:pPr>
      <w:proofErr w:type="spellStart"/>
      <w:r w:rsidRPr="00D519B5">
        <w:rPr>
          <w:rFonts w:ascii="Frutiger LT Com 45 Light" w:hAnsi="Frutiger LT Com 45 Light"/>
          <w:color w:val="000000" w:themeColor="text1"/>
        </w:rPr>
        <w:t>Dieline</w:t>
      </w:r>
      <w:proofErr w:type="spellEnd"/>
    </w:p>
    <w:p w14:paraId="0C09DA18" w14:textId="77777777" w:rsidR="00AD6FE1" w:rsidRPr="00D519B5" w:rsidRDefault="00AD6FE1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0.50pt</w:t>
      </w:r>
    </w:p>
    <w:p w14:paraId="434BE1B6" w14:textId="4BF46F9F" w:rsidR="004D7925" w:rsidRPr="00D519B5" w:rsidRDefault="004D7925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Spot colour called: </w:t>
      </w:r>
      <w:proofErr w:type="spellStart"/>
      <w:r w:rsidRPr="00D519B5">
        <w:rPr>
          <w:rFonts w:ascii="Frutiger LT Com 45 Light" w:hAnsi="Frutiger LT Com 45 Light"/>
        </w:rPr>
        <w:t>Dieline</w:t>
      </w:r>
      <w:proofErr w:type="spellEnd"/>
    </w:p>
    <w:p w14:paraId="7B6AFC8D" w14:textId="54395915" w:rsidR="004D7925" w:rsidRPr="00D519B5" w:rsidRDefault="004D7925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Separate layer called: </w:t>
      </w:r>
      <w:proofErr w:type="spellStart"/>
      <w:r w:rsidRPr="00D519B5">
        <w:rPr>
          <w:rFonts w:ascii="Frutiger LT Com 45 Light" w:hAnsi="Frutiger LT Com 45 Light"/>
        </w:rPr>
        <w:t>Dieline</w:t>
      </w:r>
      <w:proofErr w:type="spellEnd"/>
    </w:p>
    <w:p w14:paraId="371B57C4" w14:textId="0774F4A2" w:rsidR="004D7925" w:rsidRPr="00D519B5" w:rsidRDefault="004D7925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Cuts only </w:t>
      </w:r>
    </w:p>
    <w:p w14:paraId="1091C30B" w14:textId="77777777" w:rsidR="0076767C" w:rsidRPr="00D519B5" w:rsidRDefault="0076767C" w:rsidP="0076767C">
      <w:pPr>
        <w:spacing w:before="240"/>
        <w:rPr>
          <w:rFonts w:ascii="Frutiger LT Com 45 Light" w:hAnsi="Frutiger LT Com 45 Light"/>
          <w:b/>
        </w:rPr>
      </w:pPr>
      <w:r w:rsidRPr="00D519B5">
        <w:rPr>
          <w:rFonts w:ascii="Frutiger LT Com 45 Light" w:hAnsi="Frutiger LT Com 45 Light"/>
          <w:b/>
        </w:rPr>
        <w:t xml:space="preserve">Colour </w:t>
      </w:r>
    </w:p>
    <w:p w14:paraId="42F4448E" w14:textId="77777777" w:rsidR="0076767C" w:rsidRPr="00D519B5" w:rsidRDefault="0076767C" w:rsidP="00D519B5">
      <w:pPr>
        <w:pStyle w:val="ListBullet"/>
        <w:rPr>
          <w:rFonts w:ascii="Frutiger LT Com 45 Light" w:hAnsi="Frutiger LT Com 45 Light"/>
          <w:b/>
        </w:rPr>
      </w:pPr>
      <w:r w:rsidRPr="00D519B5">
        <w:rPr>
          <w:rFonts w:ascii="Frutiger LT Com 45 Light" w:hAnsi="Frutiger LT Com 45 Light"/>
        </w:rPr>
        <w:t xml:space="preserve">CMYK + 2 x PMS C colours </w:t>
      </w:r>
    </w:p>
    <w:p w14:paraId="2FF6C0F9" w14:textId="77777777" w:rsidR="0076767C" w:rsidRPr="00D519B5" w:rsidRDefault="0076767C" w:rsidP="0076767C">
      <w:pPr>
        <w:pStyle w:val="SubHeadersBodyBold12ptbefore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Bleed</w:t>
      </w:r>
    </w:p>
    <w:p w14:paraId="2855CB94" w14:textId="009028CA" w:rsidR="0076767C" w:rsidRPr="00D519B5" w:rsidRDefault="004D7925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3.0</w:t>
      </w:r>
      <w:r w:rsidR="0076767C" w:rsidRPr="00D519B5">
        <w:rPr>
          <w:rFonts w:ascii="Frutiger LT Com 45 Light" w:hAnsi="Frutiger LT Com 45 Light"/>
        </w:rPr>
        <w:t>mm (exactly)</w:t>
      </w:r>
    </w:p>
    <w:p w14:paraId="7E6FAC4D" w14:textId="77777777" w:rsidR="0076767C" w:rsidRPr="00D519B5" w:rsidRDefault="0076767C" w:rsidP="0076767C">
      <w:pPr>
        <w:pStyle w:val="SubHeadersBodyBold12ptbefore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File Type </w:t>
      </w:r>
    </w:p>
    <w:p w14:paraId="1D320760" w14:textId="1F7D22CC" w:rsidR="0076767C" w:rsidRPr="00D519B5" w:rsidRDefault="00E92A7C" w:rsidP="00D519B5">
      <w:pPr>
        <w:pStyle w:val="ListBullet"/>
        <w:rPr>
          <w:rFonts w:ascii="Frutiger LT Com 45 Light" w:eastAsiaTheme="minorHAnsi" w:hAnsi="Frutiger LT Com 45 Light"/>
          <w:lang w:val="en-US"/>
        </w:rPr>
      </w:pPr>
      <w:r w:rsidRPr="00D519B5">
        <w:rPr>
          <w:rFonts w:ascii="Frutiger LT Com 45 Light" w:eastAsiaTheme="minorHAnsi" w:hAnsi="Frutiger LT Com 45 Light"/>
          <w:highlight w:val="yellow"/>
          <w:lang w:val="en-US"/>
        </w:rPr>
        <w:t>Label</w:t>
      </w:r>
      <w:r w:rsidR="0076767C" w:rsidRPr="00D519B5">
        <w:rPr>
          <w:rFonts w:ascii="Frutiger LT Com 45 Light" w:eastAsiaTheme="minorHAnsi" w:hAnsi="Frutiger LT Com 45 Light"/>
          <w:lang w:val="en-US"/>
        </w:rPr>
        <w:t>: AI or INDD — without outlined text</w:t>
      </w:r>
    </w:p>
    <w:p w14:paraId="2351BC07" w14:textId="38512410" w:rsidR="0076767C" w:rsidRPr="00D519B5" w:rsidRDefault="00E92A7C" w:rsidP="00D519B5">
      <w:pPr>
        <w:pStyle w:val="ListBullet"/>
        <w:rPr>
          <w:rFonts w:ascii="Frutiger LT Com 45 Light" w:eastAsiaTheme="minorHAnsi" w:hAnsi="Frutiger LT Com 45 Light"/>
          <w:lang w:val="en-US"/>
        </w:rPr>
      </w:pPr>
      <w:r w:rsidRPr="00D519B5">
        <w:rPr>
          <w:rFonts w:ascii="Frutiger LT Com 45 Light" w:eastAsiaTheme="minorHAnsi" w:hAnsi="Frutiger LT Com 45 Light"/>
          <w:highlight w:val="yellow"/>
          <w:lang w:val="en-US"/>
        </w:rPr>
        <w:t>Label</w:t>
      </w:r>
      <w:r w:rsidR="0076767C" w:rsidRPr="00D519B5">
        <w:rPr>
          <w:rFonts w:ascii="Frutiger LT Com 45 Light" w:eastAsiaTheme="minorHAnsi" w:hAnsi="Frutiger LT Com 45 Light"/>
          <w:lang w:val="en-US"/>
        </w:rPr>
        <w:t>: PDF/X-4:2008 — without outlined text</w:t>
      </w:r>
    </w:p>
    <w:p w14:paraId="11A71D55" w14:textId="5B53971F" w:rsidR="0076767C" w:rsidRPr="00D519B5" w:rsidRDefault="0076767C" w:rsidP="00D519B5">
      <w:pPr>
        <w:pStyle w:val="ListBullet"/>
        <w:rPr>
          <w:rFonts w:ascii="Frutiger LT Com 45 Light" w:eastAsiaTheme="minorHAnsi" w:hAnsi="Frutiger LT Com 45 Light"/>
          <w:lang w:val="en-US"/>
        </w:rPr>
      </w:pPr>
      <w:r w:rsidRPr="00D519B5">
        <w:rPr>
          <w:rFonts w:ascii="Frutiger LT Com 45 Light" w:eastAsiaTheme="minorHAnsi" w:hAnsi="Frutiger LT Com 45 Light"/>
          <w:lang w:val="en-US"/>
        </w:rPr>
        <w:t>Raster images: .tiff, .</w:t>
      </w:r>
      <w:proofErr w:type="spellStart"/>
      <w:r w:rsidRPr="00D519B5">
        <w:rPr>
          <w:rFonts w:ascii="Frutiger LT Com 45 Light" w:eastAsiaTheme="minorHAnsi" w:hAnsi="Frutiger LT Com 45 Light"/>
          <w:lang w:val="en-US"/>
        </w:rPr>
        <w:t>psd</w:t>
      </w:r>
      <w:proofErr w:type="spellEnd"/>
      <w:proofErr w:type="gramStart"/>
      <w:r w:rsidRPr="00D519B5">
        <w:rPr>
          <w:rFonts w:ascii="Frutiger LT Com 45 Light" w:eastAsiaTheme="minorHAnsi" w:hAnsi="Frutiger LT Com 45 Light"/>
          <w:lang w:val="en-US"/>
        </w:rPr>
        <w:t>, .</w:t>
      </w:r>
      <w:proofErr w:type="spellStart"/>
      <w:r w:rsidRPr="00D519B5">
        <w:rPr>
          <w:rFonts w:ascii="Frutiger LT Com 45 Light" w:eastAsiaTheme="minorHAnsi" w:hAnsi="Frutiger LT Com 45 Light"/>
          <w:lang w:val="en-US"/>
        </w:rPr>
        <w:t>dsc</w:t>
      </w:r>
      <w:proofErr w:type="spellEnd"/>
      <w:proofErr w:type="gramEnd"/>
      <w:r w:rsidRPr="00D519B5">
        <w:rPr>
          <w:rFonts w:ascii="Frutiger LT Com 45 Light" w:eastAsiaTheme="minorHAnsi" w:hAnsi="Frutiger LT Com 45 Light"/>
          <w:lang w:val="en-US"/>
        </w:rPr>
        <w:t xml:space="preserve">, .eps </w:t>
      </w:r>
    </w:p>
    <w:p w14:paraId="531CEF9D" w14:textId="5C398D64" w:rsidR="0076767C" w:rsidRPr="00D519B5" w:rsidRDefault="0076767C" w:rsidP="00D519B5">
      <w:pPr>
        <w:pStyle w:val="ListBullet"/>
        <w:rPr>
          <w:rFonts w:ascii="Frutiger LT Com 45 Light" w:eastAsiaTheme="minorHAnsi" w:hAnsi="Frutiger LT Com 45 Light"/>
          <w:lang w:val="en-US"/>
        </w:rPr>
      </w:pPr>
      <w:r w:rsidRPr="00D519B5">
        <w:rPr>
          <w:rFonts w:ascii="Frutiger LT Com 45 Light" w:eastAsiaTheme="minorHAnsi" w:hAnsi="Frutiger LT Com 45 Light"/>
          <w:lang w:val="en-US"/>
        </w:rPr>
        <w:t>Vector images: .ai, .eps</w:t>
      </w:r>
    </w:p>
    <w:p w14:paraId="4DCFBE89" w14:textId="77777777" w:rsidR="0076767C" w:rsidRPr="00D519B5" w:rsidRDefault="0076767C" w:rsidP="0076767C">
      <w:pPr>
        <w:rPr>
          <w:rFonts w:ascii="Frutiger LT Com 45 Light" w:eastAsiaTheme="minorHAnsi" w:hAnsi="Frutiger LT Com 45 Light" w:cs="Arial"/>
          <w:b/>
          <w:color w:val="000000"/>
          <w:szCs w:val="20"/>
          <w:lang w:val="en-US"/>
        </w:rPr>
      </w:pPr>
      <w:r w:rsidRPr="00D519B5">
        <w:rPr>
          <w:rFonts w:ascii="Frutiger LT Com 45 Light" w:eastAsiaTheme="minorHAnsi" w:hAnsi="Frutiger LT Com 45 Light" w:cs="Arial"/>
          <w:b/>
          <w:color w:val="000000"/>
          <w:szCs w:val="20"/>
          <w:lang w:val="en-US"/>
        </w:rPr>
        <w:t>Resolution</w:t>
      </w:r>
    </w:p>
    <w:p w14:paraId="35CD7805" w14:textId="2A64597A" w:rsidR="0076767C" w:rsidRPr="00D519B5" w:rsidRDefault="0076767C" w:rsidP="00D519B5">
      <w:pPr>
        <w:pStyle w:val="ListBullet"/>
        <w:rPr>
          <w:rFonts w:ascii="Frutiger LT Com 45 Light" w:eastAsiaTheme="minorHAnsi" w:hAnsi="Frutiger LT Com 45 Light"/>
          <w:lang w:val="en-US"/>
        </w:rPr>
      </w:pPr>
      <w:r w:rsidRPr="00D519B5">
        <w:rPr>
          <w:rFonts w:ascii="Frutiger LT Com 45 Light" w:eastAsiaTheme="minorHAnsi" w:hAnsi="Frutiger LT Com 45 Light"/>
          <w:lang w:val="en-US"/>
        </w:rPr>
        <w:t xml:space="preserve">Raster images: </w:t>
      </w:r>
      <w:r w:rsidR="004D7925" w:rsidRPr="00D519B5">
        <w:rPr>
          <w:rFonts w:ascii="Frutiger LT Com 45 Light" w:eastAsiaTheme="minorHAnsi" w:hAnsi="Frutiger LT Com 45 Light"/>
          <w:lang w:val="en-US"/>
        </w:rPr>
        <w:t>400</w:t>
      </w:r>
      <w:r w:rsidRPr="00D519B5">
        <w:rPr>
          <w:rFonts w:ascii="Frutiger LT Com 45 Light" w:eastAsiaTheme="minorHAnsi" w:hAnsi="Frutiger LT Com 45 Light"/>
          <w:lang w:val="en-US"/>
        </w:rPr>
        <w:t>dpi (placed at 100% in Illustrator or InDesign)</w:t>
      </w:r>
    </w:p>
    <w:p w14:paraId="26822106" w14:textId="77777777" w:rsidR="0076767C" w:rsidRPr="00D519B5" w:rsidRDefault="0076767C" w:rsidP="0076767C">
      <w:pPr>
        <w:pStyle w:val="SubHeadersBodyBold12ptbefore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Naming: </w:t>
      </w:r>
    </w:p>
    <w:p w14:paraId="6939A869" w14:textId="77777777" w:rsidR="0076767C" w:rsidRPr="00D519B5" w:rsidRDefault="0076767C" w:rsidP="0076767C">
      <w:pPr>
        <w:rPr>
          <w:rFonts w:ascii="Frutiger LT Com 45 Light" w:hAnsi="Frutiger LT Com 45 Light"/>
          <w:i/>
        </w:rPr>
      </w:pPr>
      <w:r w:rsidRPr="00D519B5">
        <w:rPr>
          <w:rFonts w:ascii="Frutiger LT Com 45 Light" w:hAnsi="Frutiger LT Com 45 Light"/>
          <w:i/>
        </w:rPr>
        <w:t xml:space="preserve">Note: YY represents your competitor number </w:t>
      </w:r>
    </w:p>
    <w:p w14:paraId="63FEBE0D" w14:textId="239DD727" w:rsidR="0076767C" w:rsidRPr="00D519B5" w:rsidRDefault="0076767C" w:rsidP="0076767C">
      <w:pPr>
        <w:rPr>
          <w:rFonts w:ascii="Frutiger LT Com 45 Light" w:hAnsi="Frutiger LT Com 45 Light"/>
          <w:color w:val="FF0000"/>
        </w:rPr>
      </w:pPr>
      <w:r w:rsidRPr="00D519B5">
        <w:rPr>
          <w:rFonts w:ascii="Frutiger LT Com 45 Light" w:hAnsi="Frutiger LT Com 45 Light"/>
          <w:color w:val="FF0000"/>
        </w:rPr>
        <w:t xml:space="preserve">Folder name: </w:t>
      </w:r>
      <w:r w:rsidR="004D7925" w:rsidRPr="00D519B5">
        <w:rPr>
          <w:rFonts w:ascii="Frutiger LT Com 45 Light" w:hAnsi="Frutiger LT Com 45 Light"/>
          <w:color w:val="FF0000"/>
        </w:rPr>
        <w:t>Label</w:t>
      </w:r>
    </w:p>
    <w:p w14:paraId="3ECDE6DE" w14:textId="1520AFA0" w:rsidR="0076767C" w:rsidRPr="00D519B5" w:rsidRDefault="0076767C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Package file name: </w:t>
      </w:r>
      <w:r w:rsidRPr="00D519B5">
        <w:rPr>
          <w:rFonts w:ascii="Frutiger LT Com 45 Light" w:hAnsi="Frutiger LT Com 45 Light"/>
        </w:rPr>
        <w:br/>
        <w:t>YY_Self_Created_</w:t>
      </w:r>
      <w:r w:rsidR="0097077D" w:rsidRPr="00D519B5">
        <w:rPr>
          <w:rFonts w:ascii="Frutiger LT Com 45 Light" w:hAnsi="Frutiger LT Com 45 Light"/>
        </w:rPr>
        <w:t>Label</w:t>
      </w:r>
      <w:r w:rsidRPr="00D519B5">
        <w:rPr>
          <w:rFonts w:ascii="Frutiger LT Com 45 Light" w:hAnsi="Frutiger LT Com 45 Light"/>
        </w:rPr>
        <w:t xml:space="preserve">.ai </w:t>
      </w:r>
      <w:r w:rsidRPr="00D519B5">
        <w:rPr>
          <w:rFonts w:ascii="Frutiger LT Com 45 Light" w:hAnsi="Frutiger LT Com 45 Light"/>
        </w:rPr>
        <w:br/>
      </w:r>
      <w:r w:rsidRPr="00D519B5">
        <w:rPr>
          <w:rFonts w:ascii="Frutiger LT Com 45 Light" w:hAnsi="Frutiger LT Com 45 Light"/>
          <w:b/>
          <w:i/>
        </w:rPr>
        <w:t>OR</w:t>
      </w:r>
      <w:r w:rsidRPr="00D519B5">
        <w:rPr>
          <w:rFonts w:ascii="Frutiger LT Com 45 Light" w:hAnsi="Frutiger LT Com 45 Light"/>
        </w:rPr>
        <w:t xml:space="preserve"> </w:t>
      </w:r>
      <w:r w:rsidRPr="00D519B5">
        <w:rPr>
          <w:rFonts w:ascii="Frutiger LT Com 45 Light" w:hAnsi="Frutiger LT Com 45 Light"/>
        </w:rPr>
        <w:br/>
      </w:r>
      <w:proofErr w:type="spellStart"/>
      <w:r w:rsidRPr="00D519B5">
        <w:rPr>
          <w:rFonts w:ascii="Frutiger LT Com 45 Light" w:hAnsi="Frutiger LT Com 45 Light"/>
        </w:rPr>
        <w:t>YY_Self_Created_</w:t>
      </w:r>
      <w:r w:rsidR="0097077D" w:rsidRPr="00D519B5">
        <w:rPr>
          <w:rFonts w:ascii="Frutiger LT Com 45 Light" w:hAnsi="Frutiger LT Com 45 Light"/>
        </w:rPr>
        <w:t>Label</w:t>
      </w:r>
      <w:r w:rsidRPr="00D519B5">
        <w:rPr>
          <w:rFonts w:ascii="Frutiger LT Com 45 Light" w:hAnsi="Frutiger LT Com 45 Light"/>
        </w:rPr>
        <w:t>.indd</w:t>
      </w:r>
      <w:proofErr w:type="spellEnd"/>
    </w:p>
    <w:p w14:paraId="7C1EACEF" w14:textId="5FA8F1E4" w:rsidR="0076767C" w:rsidRPr="00D519B5" w:rsidRDefault="0076767C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Package file name: YY_Self_Created_</w:t>
      </w:r>
      <w:r w:rsidR="0097077D" w:rsidRPr="00D519B5">
        <w:rPr>
          <w:rFonts w:ascii="Frutiger LT Com 45 Light" w:hAnsi="Frutiger LT Com 45 Light"/>
        </w:rPr>
        <w:t>Label</w:t>
      </w:r>
      <w:r w:rsidRPr="00D519B5">
        <w:rPr>
          <w:rFonts w:ascii="Frutiger LT Com 45 Light" w:hAnsi="Frutiger LT Com 45 Light"/>
        </w:rPr>
        <w:t>.pdf</w:t>
      </w:r>
    </w:p>
    <w:p w14:paraId="5EACF339" w14:textId="77777777" w:rsidR="00D519B5" w:rsidRDefault="00D519B5">
      <w:pPr>
        <w:spacing w:after="160" w:line="259" w:lineRule="auto"/>
        <w:rPr>
          <w:rFonts w:ascii="Frutiger LT Com 45 Light" w:eastAsiaTheme="minorHAnsi" w:hAnsi="Frutiger LT Com 45 Light" w:cstheme="minorBidi"/>
          <w:b/>
          <w:color w:val="0084AD"/>
          <w:sz w:val="24"/>
          <w:szCs w:val="50"/>
          <w:lang w:val="en-GB"/>
        </w:rPr>
      </w:pPr>
      <w:r>
        <w:rPr>
          <w:rFonts w:ascii="Frutiger LT Com 45 Light" w:hAnsi="Frutiger LT Com 45 Light"/>
          <w:b/>
        </w:rPr>
        <w:br w:type="page"/>
      </w:r>
    </w:p>
    <w:p w14:paraId="272BBF5D" w14:textId="3CC14CD2" w:rsidR="0076767C" w:rsidRPr="00D519B5" w:rsidRDefault="0076767C" w:rsidP="0076767C">
      <w:pPr>
        <w:pStyle w:val="BodySubHeaderSpacebefore"/>
        <w:rPr>
          <w:rFonts w:ascii="Frutiger LT Com 45 Light" w:hAnsi="Frutiger LT Com 45 Light"/>
          <w:b/>
        </w:rPr>
      </w:pPr>
      <w:r w:rsidRPr="00D519B5">
        <w:rPr>
          <w:rFonts w:ascii="Frutiger LT Com 45 Light" w:hAnsi="Frutiger LT Com 45 Light"/>
          <w:b/>
        </w:rPr>
        <w:lastRenderedPageBreak/>
        <w:t>You must deliver</w:t>
      </w:r>
    </w:p>
    <w:p w14:paraId="54592342" w14:textId="686AC356" w:rsidR="0076767C" w:rsidRPr="00D519B5" w:rsidRDefault="0097077D" w:rsidP="0076767C">
      <w:pPr>
        <w:rPr>
          <w:rFonts w:ascii="Frutiger LT Com 45 Light" w:hAnsi="Frutiger LT Com 45 Light"/>
          <w:b/>
        </w:rPr>
      </w:pPr>
      <w:r w:rsidRPr="00D519B5">
        <w:rPr>
          <w:rFonts w:ascii="Frutiger LT Com 45 Light" w:hAnsi="Frutiger LT Com 45 Light"/>
          <w:b/>
        </w:rPr>
        <w:t xml:space="preserve">Mounting and </w:t>
      </w:r>
      <w:r w:rsidR="0076767C" w:rsidRPr="00D519B5">
        <w:rPr>
          <w:rFonts w:ascii="Frutiger LT Com 45 Light" w:hAnsi="Frutiger LT Com 45 Light"/>
          <w:b/>
        </w:rPr>
        <w:t>Prints</w:t>
      </w:r>
    </w:p>
    <w:p w14:paraId="7AAA77F6" w14:textId="53A2B05B" w:rsidR="0076767C" w:rsidRPr="00D519B5" w:rsidRDefault="007F7085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1 x colour print of the label at 100% (actual size)</w:t>
      </w:r>
      <w:r w:rsidR="00721EAA" w:rsidRPr="00D519B5">
        <w:rPr>
          <w:rFonts w:ascii="Frutiger LT Com 45 Light" w:hAnsi="Frutiger LT Com 45 Light"/>
        </w:rPr>
        <w:t xml:space="preserve"> with bleed, </w:t>
      </w:r>
      <w:proofErr w:type="spellStart"/>
      <w:r w:rsidR="00721EAA" w:rsidRPr="00D519B5">
        <w:rPr>
          <w:rFonts w:ascii="Frutiger LT Com 45 Light" w:hAnsi="Frutiger LT Com 45 Light"/>
        </w:rPr>
        <w:t>dieline</w:t>
      </w:r>
      <w:proofErr w:type="spellEnd"/>
      <w:r w:rsidR="00721EAA" w:rsidRPr="00D519B5">
        <w:rPr>
          <w:rFonts w:ascii="Frutiger LT Com 45 Light" w:hAnsi="Frutiger LT Com 45 Light"/>
        </w:rPr>
        <w:t>, colour bars and registration marks</w:t>
      </w:r>
      <w:r w:rsidRPr="00D519B5">
        <w:rPr>
          <w:rFonts w:ascii="Frutiger LT Com 45 Light" w:hAnsi="Frutiger LT Com 45 Light"/>
        </w:rPr>
        <w:t>. Mounted on A4 board. Ensure that you include your competitor number on the front of the board, outside of the design area.</w:t>
      </w:r>
    </w:p>
    <w:p w14:paraId="1DA377C0" w14:textId="413920F2" w:rsidR="0097077D" w:rsidRPr="00D519B5" w:rsidRDefault="0097077D" w:rsidP="00D519B5">
      <w:pPr>
        <w:pStyle w:val="ListBullet"/>
        <w:rPr>
          <w:rFonts w:ascii="Frutiger LT Com 45 Light" w:hAnsi="Frutiger LT Com 45 Light"/>
        </w:rPr>
      </w:pPr>
      <w:proofErr w:type="gramStart"/>
      <w:r w:rsidRPr="00D519B5">
        <w:rPr>
          <w:rFonts w:ascii="Frutiger LT Com 45 Light" w:hAnsi="Frutiger LT Com 45 Light"/>
        </w:rPr>
        <w:t>1 x colour print,</w:t>
      </w:r>
      <w:proofErr w:type="gramEnd"/>
      <w:r w:rsidRPr="00D519B5">
        <w:rPr>
          <w:rFonts w:ascii="Frutiger LT Com 45 Light" w:hAnsi="Frutiger LT Com 45 Light"/>
        </w:rPr>
        <w:t xml:space="preserve"> trimmed to 100% (actual size). Printed on label stock.</w:t>
      </w:r>
    </w:p>
    <w:p w14:paraId="5264F161" w14:textId="77777777" w:rsidR="0076767C" w:rsidRPr="00D519B5" w:rsidRDefault="0076767C" w:rsidP="0076767C">
      <w:pPr>
        <w:pStyle w:val="SubHeadersBodyBold12ptbefore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Files</w:t>
      </w:r>
    </w:p>
    <w:p w14:paraId="058CF447" w14:textId="77777777" w:rsidR="0076767C" w:rsidRPr="00D519B5" w:rsidRDefault="0076767C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1 x PDF file with bleed, </w:t>
      </w:r>
      <w:proofErr w:type="spellStart"/>
      <w:r w:rsidRPr="00D519B5">
        <w:rPr>
          <w:rFonts w:ascii="Frutiger LT Com 45 Light" w:hAnsi="Frutiger LT Com 45 Light"/>
        </w:rPr>
        <w:t>dieline</w:t>
      </w:r>
      <w:proofErr w:type="spellEnd"/>
      <w:r w:rsidRPr="00D519B5">
        <w:rPr>
          <w:rFonts w:ascii="Frutiger LT Com 45 Light" w:hAnsi="Frutiger LT Com 45 Light"/>
        </w:rPr>
        <w:t xml:space="preserve">, colour bars and registration marks </w:t>
      </w:r>
    </w:p>
    <w:p w14:paraId="0B83F9B3" w14:textId="77777777" w:rsidR="0076767C" w:rsidRPr="00D519B5" w:rsidRDefault="0076767C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1 x INDD file or 1 x AI file</w:t>
      </w:r>
    </w:p>
    <w:p w14:paraId="52C9C994" w14:textId="77777777" w:rsidR="00AC16F2" w:rsidRPr="00D519B5" w:rsidRDefault="00AC16F2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You must include a packaged Adobe InDesign or Illustrator folder for submission that includes all fonts and links used.</w:t>
      </w:r>
    </w:p>
    <w:p w14:paraId="16AB1759" w14:textId="77777777" w:rsidR="0076767C" w:rsidRPr="00D519B5" w:rsidRDefault="0076767C" w:rsidP="00D519B5">
      <w:pPr>
        <w:pStyle w:val="ListBullet"/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>You may include any working files in a separate folder called: Working files</w:t>
      </w:r>
    </w:p>
    <w:p w14:paraId="712EB8DE" w14:textId="291EBF0F" w:rsidR="00CE2EC7" w:rsidRPr="00D519B5" w:rsidRDefault="00CE2EC7" w:rsidP="00CE2EC7">
      <w:pPr>
        <w:pStyle w:val="Heading1"/>
      </w:pPr>
      <w:r w:rsidRPr="00D519B5">
        <w:t>Marking Summary</w:t>
      </w:r>
    </w:p>
    <w:p w14:paraId="7910326D" w14:textId="5F1BDA6E" w:rsidR="00ED2B92" w:rsidRPr="00D519B5" w:rsidRDefault="00ED2B92" w:rsidP="000C351E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The </w:t>
      </w:r>
      <w:r w:rsidR="00453B91" w:rsidRPr="00D519B5">
        <w:rPr>
          <w:rFonts w:ascii="Frutiger LT Com 45 Light" w:hAnsi="Frutiger LT Com 45 Light"/>
        </w:rPr>
        <w:t>Marking Summary</w:t>
      </w:r>
      <w:r w:rsidRPr="00D519B5">
        <w:rPr>
          <w:rFonts w:ascii="Frutiger LT Com 45 Light" w:hAnsi="Frutiger LT Com 45 Light"/>
        </w:rPr>
        <w:t xml:space="preserve"> will be </w:t>
      </w:r>
      <w:r w:rsidR="008E214E" w:rsidRPr="00D519B5">
        <w:rPr>
          <w:rFonts w:ascii="Frutiger LT Com 45 Light" w:hAnsi="Frutiger LT Com 45 Light"/>
        </w:rPr>
        <w:t xml:space="preserve">either </w:t>
      </w:r>
      <w:r w:rsidRPr="00D519B5">
        <w:rPr>
          <w:rFonts w:ascii="Frutiger LT Com 45 Light" w:hAnsi="Frutiger LT Com 45 Light"/>
        </w:rPr>
        <w:t>provided during the briefing session</w:t>
      </w:r>
      <w:r w:rsidR="00AD731E" w:rsidRPr="00D519B5">
        <w:rPr>
          <w:rFonts w:ascii="Frutiger LT Com 45 Light" w:hAnsi="Frutiger LT Com 45 Light"/>
        </w:rPr>
        <w:t xml:space="preserve"> on C</w:t>
      </w:r>
      <w:r w:rsidR="008E214E" w:rsidRPr="00D519B5">
        <w:rPr>
          <w:rFonts w:ascii="Frutiger LT Com 45 Light" w:hAnsi="Frutiger LT Com 45 Light"/>
        </w:rPr>
        <w:t>2 or at your workstation</w:t>
      </w:r>
      <w:r w:rsidR="00453B91" w:rsidRPr="00D519B5">
        <w:rPr>
          <w:rFonts w:ascii="Frutiger LT Com 45 Light" w:hAnsi="Frutiger LT Com 45 Light"/>
        </w:rPr>
        <w:t xml:space="preserve">. </w:t>
      </w:r>
    </w:p>
    <w:bookmarkEnd w:id="0"/>
    <w:bookmarkEnd w:id="1"/>
    <w:bookmarkEnd w:id="3"/>
    <w:bookmarkEnd w:id="4"/>
    <w:p w14:paraId="369E7C1A" w14:textId="42AC1EDF" w:rsidR="00CE2EC7" w:rsidRPr="00D519B5" w:rsidRDefault="00CE2EC7" w:rsidP="00CE2EC7">
      <w:pPr>
        <w:pStyle w:val="Heading1"/>
      </w:pPr>
      <w:r w:rsidRPr="00D519B5">
        <w:t>Appendix 1.1 Package Text</w:t>
      </w:r>
    </w:p>
    <w:p w14:paraId="4B29562E" w14:textId="7AC9DFF6" w:rsidR="00722367" w:rsidRPr="00D519B5" w:rsidRDefault="00722367" w:rsidP="00722367">
      <w:pPr>
        <w:pStyle w:val="SubHeadersBodyBold12ptbefore"/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</w:rPr>
        <w:t xml:space="preserve">Note: </w:t>
      </w:r>
      <w:r w:rsidRPr="00D519B5">
        <w:rPr>
          <w:rFonts w:ascii="Frutiger LT Com 45 Light" w:hAnsi="Frutiger LT Com 45 Light"/>
        </w:rPr>
        <w:tab/>
      </w:r>
      <w:r w:rsidRPr="00D519B5">
        <w:rPr>
          <w:rFonts w:ascii="Frutiger LT Com 45 Light" w:hAnsi="Frutiger LT Com 45 Light"/>
          <w:b w:val="0"/>
        </w:rPr>
        <w:t>Text to be included in package is</w:t>
      </w:r>
      <w:r w:rsidRPr="00D519B5">
        <w:rPr>
          <w:rFonts w:ascii="Frutiger LT Com 45 Light" w:hAnsi="Frutiger LT Com 45 Light"/>
        </w:rPr>
        <w:t xml:space="preserve"> </w:t>
      </w:r>
      <w:r w:rsidRPr="00D519B5">
        <w:rPr>
          <w:rFonts w:ascii="Frutiger LT Com 45 Light" w:hAnsi="Frutiger LT Com 45 Light"/>
          <w:color w:val="5B9BD5" w:themeColor="accent1"/>
        </w:rPr>
        <w:t>Blue in colour</w:t>
      </w:r>
    </w:p>
    <w:p w14:paraId="135A490B" w14:textId="2D8158C9" w:rsidR="00722367" w:rsidRPr="00D519B5" w:rsidRDefault="00722367" w:rsidP="00722367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ab/>
        <w:t>The black text is not to be included (they are instructions)</w:t>
      </w:r>
    </w:p>
    <w:p w14:paraId="09B0D81B" w14:textId="5E8BFBAC" w:rsidR="00722367" w:rsidRPr="00D519B5" w:rsidRDefault="00722367" w:rsidP="00722367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The package must include the following text: </w:t>
      </w:r>
    </w:p>
    <w:p w14:paraId="640CF638" w14:textId="59370E9C" w:rsidR="0016232F" w:rsidRPr="00D519B5" w:rsidRDefault="0016232F" w:rsidP="0016232F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Breathe Easy</w:t>
      </w:r>
    </w:p>
    <w:p w14:paraId="498AB5C8" w14:textId="556A0EA4" w:rsidR="00407AF9" w:rsidRPr="00D519B5" w:rsidRDefault="00407AF9" w:rsidP="0016232F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Traditional medicine</w:t>
      </w:r>
    </w:p>
    <w:p w14:paraId="5C4A1932" w14:textId="6217E3B4" w:rsidR="0016232F" w:rsidRPr="00D519B5" w:rsidRDefault="005624C7" w:rsidP="005624C7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 xml:space="preserve">With </w:t>
      </w:r>
      <w:proofErr w:type="spellStart"/>
      <w:r w:rsidR="0016232F" w:rsidRPr="00D519B5">
        <w:rPr>
          <w:rFonts w:ascii="Frutiger LT Com 45 Light" w:hAnsi="Frutiger LT Com 45 Light"/>
          <w:color w:val="5B9BD5" w:themeColor="accent1"/>
        </w:rPr>
        <w:t>Pasque</w:t>
      </w:r>
      <w:proofErr w:type="spellEnd"/>
      <w:r w:rsidR="0016232F" w:rsidRPr="00D519B5">
        <w:rPr>
          <w:rFonts w:ascii="Frutiger LT Com 45 Light" w:hAnsi="Frutiger LT Com 45 Light"/>
          <w:color w:val="5B9BD5" w:themeColor="accent1"/>
        </w:rPr>
        <w:t xml:space="preserve"> Flower</w:t>
      </w:r>
      <w:r w:rsidR="006C4416" w:rsidRPr="00D519B5">
        <w:rPr>
          <w:rFonts w:ascii="Frutiger LT Com 45 Light" w:hAnsi="Frutiger LT Com 45 Light"/>
          <w:color w:val="5B9BD5" w:themeColor="accent1"/>
        </w:rPr>
        <w:t>, Thyme</w:t>
      </w:r>
      <w:r w:rsidRPr="00D519B5">
        <w:rPr>
          <w:rFonts w:ascii="Frutiger LT Com 45 Light" w:hAnsi="Frutiger LT Com 45 Light"/>
          <w:color w:val="5B9BD5" w:themeColor="accent1"/>
        </w:rPr>
        <w:t xml:space="preserve"> and</w:t>
      </w:r>
      <w:r w:rsidR="0016232F" w:rsidRPr="00D519B5">
        <w:rPr>
          <w:rFonts w:ascii="Frutiger LT Com 45 Light" w:hAnsi="Frutiger LT Com 45 Light"/>
          <w:color w:val="5B9BD5" w:themeColor="accent1"/>
        </w:rPr>
        <w:t xml:space="preserve"> Common Nettle </w:t>
      </w:r>
    </w:p>
    <w:p w14:paraId="07C37054" w14:textId="5DD040C4" w:rsidR="005624C7" w:rsidRPr="00D519B5" w:rsidRDefault="005624C7" w:rsidP="005624C7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100ml</w:t>
      </w:r>
    </w:p>
    <w:p w14:paraId="19519212" w14:textId="04B7D51E" w:rsidR="005624C7" w:rsidRPr="00D519B5" w:rsidRDefault="00407AF9" w:rsidP="005624C7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To help cure diseases related to polluted air</w:t>
      </w:r>
    </w:p>
    <w:p w14:paraId="1B7781B2" w14:textId="11482C28" w:rsidR="00407AF9" w:rsidRPr="00D519B5" w:rsidRDefault="00407AF9" w:rsidP="005624C7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hAnsi="Frutiger LT Com 45 Light"/>
          <w:color w:val="5B9BD5" w:themeColor="accent1"/>
        </w:rPr>
        <w:t>Self Created</w:t>
      </w:r>
      <w:proofErr w:type="spellEnd"/>
      <w:r w:rsidRPr="00D519B5">
        <w:rPr>
          <w:rFonts w:ascii="Frutiger LT Com 45 Light" w:hAnsi="Frutiger LT Com 45 Light"/>
          <w:color w:val="5B9BD5" w:themeColor="accent1"/>
        </w:rPr>
        <w:t xml:space="preserve"> — combining scientific research with history</w:t>
      </w:r>
    </w:p>
    <w:p w14:paraId="5FE58041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放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轻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松</w:t>
      </w:r>
      <w:proofErr w:type="spellEnd"/>
    </w:p>
    <w:p w14:paraId="0276350E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传统药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物</w:t>
      </w:r>
      <w:proofErr w:type="spellEnd"/>
    </w:p>
    <w:p w14:paraId="0BDDFBBB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eastAsia="MS Gothic" w:hAnsi="Frutiger LT Com 45 Light" w:cs="MS Gothic"/>
          <w:color w:val="5B9BD5" w:themeColor="accent1"/>
        </w:rPr>
        <w:t>与</w:t>
      </w:r>
      <w:proofErr w:type="spellStart"/>
      <w:r w:rsidRPr="00D519B5">
        <w:rPr>
          <w:rFonts w:ascii="Frutiger LT Com 45 Light" w:hAnsi="Frutiger LT Com 45 Light"/>
          <w:color w:val="5B9BD5" w:themeColor="accent1"/>
        </w:rPr>
        <w:t>Pasque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花，百里香和共同的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荨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麻</w:t>
      </w:r>
      <w:proofErr w:type="spellEnd"/>
    </w:p>
    <w:p w14:paraId="5E0EFDC4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100</w:t>
      </w: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毫升</w:t>
      </w:r>
      <w:proofErr w:type="spellEnd"/>
    </w:p>
    <w:p w14:paraId="002A27F5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帮助治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疗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与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污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染空气有关的疾病</w:t>
      </w:r>
      <w:proofErr w:type="spellEnd"/>
    </w:p>
    <w:p w14:paraId="6C4B8B70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自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创</w:t>
      </w:r>
      <w:proofErr w:type="spellEnd"/>
      <w:r w:rsidRPr="00D519B5">
        <w:rPr>
          <w:rFonts w:ascii="Frutiger LT Com 45 Light" w:hAnsi="Frutiger LT Com 45 Light"/>
          <w:color w:val="5B9BD5" w:themeColor="accent1"/>
        </w:rPr>
        <w:t xml:space="preserve"> - </w:t>
      </w: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将科学研究与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历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史相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结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合</w:t>
      </w:r>
      <w:proofErr w:type="spellEnd"/>
    </w:p>
    <w:p w14:paraId="7F539B82" w14:textId="70A20FD0" w:rsidR="00407AF9" w:rsidRPr="00D519B5" w:rsidRDefault="00407AF9" w:rsidP="005624C7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Instructions</w:t>
      </w:r>
    </w:p>
    <w:p w14:paraId="64C84260" w14:textId="0D26A24D" w:rsidR="00407AF9" w:rsidRPr="00D519B5" w:rsidRDefault="00E0260C" w:rsidP="005624C7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6</w:t>
      </w:r>
      <w:r w:rsidR="00B111BD" w:rsidRPr="00D519B5">
        <w:rPr>
          <w:rFonts w:ascii="Frutiger LT Com 45 Light" w:hAnsi="Frutiger LT Com 45 Light"/>
          <w:color w:val="5B9BD5" w:themeColor="accent1"/>
        </w:rPr>
        <w:t>–12</w:t>
      </w:r>
      <w:r w:rsidRPr="00D519B5">
        <w:rPr>
          <w:rFonts w:ascii="Frutiger LT Com 45 Light" w:hAnsi="Frutiger LT Com 45 Light"/>
          <w:color w:val="5B9BD5" w:themeColor="accent1"/>
        </w:rPr>
        <w:t xml:space="preserve"> years</w:t>
      </w:r>
    </w:p>
    <w:p w14:paraId="1E2D0DC9" w14:textId="00673210" w:rsidR="00B111BD" w:rsidRPr="00D519B5" w:rsidRDefault="00B111BD" w:rsidP="005624C7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5ml</w:t>
      </w:r>
    </w:p>
    <w:p w14:paraId="11F8476A" w14:textId="148B2AE8" w:rsidR="00B111BD" w:rsidRPr="00D519B5" w:rsidRDefault="00B111BD" w:rsidP="005624C7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2 x per day</w:t>
      </w:r>
    </w:p>
    <w:p w14:paraId="59502479" w14:textId="39F9C020" w:rsidR="00B111BD" w:rsidRPr="00D519B5" w:rsidRDefault="00B111BD" w:rsidP="005624C7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12+ years</w:t>
      </w:r>
    </w:p>
    <w:p w14:paraId="3D4C6E28" w14:textId="33D19965" w:rsidR="00B111BD" w:rsidRPr="00D519B5" w:rsidRDefault="00B111BD" w:rsidP="005624C7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lastRenderedPageBreak/>
        <w:t>10ml</w:t>
      </w:r>
    </w:p>
    <w:p w14:paraId="76BF01FF" w14:textId="30725E3C" w:rsidR="006166DE" w:rsidRPr="00D519B5" w:rsidRDefault="00B111BD" w:rsidP="005624C7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2 x times per day</w:t>
      </w:r>
    </w:p>
    <w:p w14:paraId="670A509A" w14:textId="77777777" w:rsidR="007E3BED" w:rsidRPr="00D519B5" w:rsidRDefault="007E3BED" w:rsidP="007E3BED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Do not exceed the recommended dosage.</w:t>
      </w:r>
    </w:p>
    <w:p w14:paraId="2E95FD1D" w14:textId="755B34A5" w:rsidR="007E3BED" w:rsidRPr="00D519B5" w:rsidRDefault="007E3BED" w:rsidP="007E3BED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Do not use in children under 6 years of age</w:t>
      </w:r>
    </w:p>
    <w:p w14:paraId="3E349DAC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说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明</w:t>
      </w:r>
      <w:proofErr w:type="spellEnd"/>
    </w:p>
    <w:p w14:paraId="0391970B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6-12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岁</w:t>
      </w:r>
    </w:p>
    <w:p w14:paraId="035C4662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5</w:t>
      </w: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毫升</w:t>
      </w:r>
      <w:proofErr w:type="spellEnd"/>
    </w:p>
    <w:p w14:paraId="0604D8B9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每天</w:t>
      </w:r>
      <w:proofErr w:type="spellEnd"/>
      <w:r w:rsidRPr="00D519B5">
        <w:rPr>
          <w:rFonts w:ascii="Frutiger LT Com 45 Light" w:hAnsi="Frutiger LT Com 45 Light"/>
          <w:color w:val="5B9BD5" w:themeColor="accent1"/>
        </w:rPr>
        <w:t>2 x</w:t>
      </w:r>
    </w:p>
    <w:p w14:paraId="02FAF0C0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12</w:t>
      </w: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年以上</w:t>
      </w:r>
      <w:proofErr w:type="spellEnd"/>
    </w:p>
    <w:p w14:paraId="6FF2AA6C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10</w:t>
      </w: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毫升</w:t>
      </w:r>
      <w:proofErr w:type="spellEnd"/>
    </w:p>
    <w:p w14:paraId="4B80E5AD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每天</w:t>
      </w:r>
      <w:proofErr w:type="spellEnd"/>
      <w:r w:rsidRPr="00D519B5">
        <w:rPr>
          <w:rFonts w:ascii="Frutiger LT Com 45 Light" w:hAnsi="Frutiger LT Com 45 Light"/>
          <w:color w:val="5B9BD5" w:themeColor="accent1"/>
        </w:rPr>
        <w:t>2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次</w:t>
      </w:r>
    </w:p>
    <w:p w14:paraId="2AF7F2BE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不要超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过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推荐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剂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量</w:t>
      </w:r>
      <w:proofErr w:type="spellEnd"/>
      <w:r w:rsidRPr="00D519B5">
        <w:rPr>
          <w:rFonts w:ascii="Frutiger LT Com 45 Light" w:eastAsia="MS Gothic" w:hAnsi="Frutiger LT Com 45 Light" w:cs="MS Gothic"/>
          <w:color w:val="5B9BD5" w:themeColor="accent1"/>
        </w:rPr>
        <w:t>。</w:t>
      </w:r>
    </w:p>
    <w:p w14:paraId="45C13EE4" w14:textId="05283526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不要在</w:t>
      </w:r>
      <w:proofErr w:type="spellEnd"/>
      <w:r w:rsidRPr="00D519B5">
        <w:rPr>
          <w:rFonts w:ascii="Frutiger LT Com 45 Light" w:hAnsi="Frutiger LT Com 45 Light"/>
          <w:color w:val="5B9BD5" w:themeColor="accent1"/>
        </w:rPr>
        <w:t>6</w:t>
      </w:r>
      <w:proofErr w:type="spellStart"/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岁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以下的儿童使用</w:t>
      </w:r>
      <w:proofErr w:type="spellEnd"/>
    </w:p>
    <w:p w14:paraId="013AC2C4" w14:textId="2EB4DF0C" w:rsidR="00245B26" w:rsidRPr="00D519B5" w:rsidRDefault="00245B26" w:rsidP="005624C7">
      <w:pPr>
        <w:rPr>
          <w:rFonts w:ascii="Frutiger LT Com 45 Light" w:hAnsi="Frutiger LT Com 45 Light"/>
          <w:b/>
          <w:bCs/>
          <w:color w:val="5B9BD5" w:themeColor="accent1"/>
        </w:rPr>
      </w:pPr>
      <w:r w:rsidRPr="00D519B5">
        <w:rPr>
          <w:rFonts w:ascii="Frutiger LT Com 45 Light" w:hAnsi="Frutiger LT Com 45 Light"/>
          <w:b/>
          <w:bCs/>
          <w:color w:val="5B9BD5" w:themeColor="accent1"/>
        </w:rPr>
        <w:t>Ingredients</w:t>
      </w:r>
    </w:p>
    <w:p w14:paraId="02BAD314" w14:textId="0900BDC6" w:rsidR="00245B26" w:rsidRPr="00D519B5" w:rsidRDefault="00245B26" w:rsidP="00245B26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Each 10ml of oral liquid contains:</w:t>
      </w:r>
    </w:p>
    <w:p w14:paraId="655BFC92" w14:textId="324AC14D" w:rsidR="00245B26" w:rsidRPr="00D519B5" w:rsidRDefault="009A426A" w:rsidP="00245B26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 xml:space="preserve">Active Ingredients: </w:t>
      </w:r>
      <w:proofErr w:type="spellStart"/>
      <w:r w:rsidR="00CF428C" w:rsidRPr="00D519B5">
        <w:rPr>
          <w:rFonts w:ascii="Frutiger LT Com 45 Light" w:hAnsi="Frutiger LT Com 45 Light"/>
          <w:color w:val="5B9BD5" w:themeColor="accent1"/>
        </w:rPr>
        <w:t>Pasque</w:t>
      </w:r>
      <w:proofErr w:type="spellEnd"/>
      <w:r w:rsidR="00CF428C" w:rsidRPr="00D519B5">
        <w:rPr>
          <w:rFonts w:ascii="Frutiger LT Com 45 Light" w:hAnsi="Frutiger LT Com 45 Light"/>
          <w:color w:val="5B9BD5" w:themeColor="accent1"/>
        </w:rPr>
        <w:t xml:space="preserve"> Flower (Pulsatilla </w:t>
      </w:r>
      <w:proofErr w:type="spellStart"/>
      <w:r w:rsidR="00CF428C" w:rsidRPr="00D519B5">
        <w:rPr>
          <w:rFonts w:ascii="Frutiger LT Com 45 Light" w:hAnsi="Frutiger LT Com 45 Light"/>
          <w:color w:val="5B9BD5" w:themeColor="accent1"/>
        </w:rPr>
        <w:t>ambigua</w:t>
      </w:r>
      <w:proofErr w:type="spellEnd"/>
      <w:r w:rsidR="00CF428C" w:rsidRPr="00D519B5">
        <w:rPr>
          <w:rFonts w:ascii="Frutiger LT Com 45 Light" w:hAnsi="Frutiger LT Com 45 Light"/>
          <w:color w:val="5B9BD5" w:themeColor="accent1"/>
        </w:rPr>
        <w:t>)</w:t>
      </w:r>
      <w:r w:rsidRPr="00D519B5">
        <w:rPr>
          <w:rFonts w:ascii="Frutiger LT Com 45 Light" w:hAnsi="Frutiger LT Com 45 Light"/>
          <w:color w:val="5B9BD5" w:themeColor="accent1"/>
        </w:rPr>
        <w:t xml:space="preserve"> 800mg</w:t>
      </w:r>
      <w:r w:rsidR="00CF428C" w:rsidRPr="00D519B5">
        <w:rPr>
          <w:rFonts w:ascii="Frutiger LT Com 45 Light" w:hAnsi="Frutiger LT Com 45 Light"/>
          <w:color w:val="5B9BD5" w:themeColor="accent1"/>
        </w:rPr>
        <w:t>, Common Nettle (</w:t>
      </w:r>
      <w:proofErr w:type="spellStart"/>
      <w:r w:rsidR="00CF428C" w:rsidRPr="00D519B5">
        <w:rPr>
          <w:rFonts w:ascii="Frutiger LT Com 45 Light" w:hAnsi="Frutiger LT Com 45 Light"/>
          <w:color w:val="5B9BD5" w:themeColor="accent1"/>
        </w:rPr>
        <w:t>Urtica</w:t>
      </w:r>
      <w:proofErr w:type="spellEnd"/>
      <w:r w:rsidR="00CF428C" w:rsidRPr="00D519B5">
        <w:rPr>
          <w:rFonts w:ascii="Frutiger LT Com 45 Light" w:hAnsi="Frutiger LT Com 45 Light"/>
          <w:color w:val="5B9BD5" w:themeColor="accent1"/>
        </w:rPr>
        <w:t xml:space="preserve"> </w:t>
      </w:r>
      <w:proofErr w:type="spellStart"/>
      <w:r w:rsidR="00CF428C" w:rsidRPr="00D519B5">
        <w:rPr>
          <w:rFonts w:ascii="Frutiger LT Com 45 Light" w:hAnsi="Frutiger LT Com 45 Light"/>
          <w:color w:val="5B9BD5" w:themeColor="accent1"/>
        </w:rPr>
        <w:t>dioica</w:t>
      </w:r>
      <w:proofErr w:type="spellEnd"/>
      <w:r w:rsidR="00CF428C" w:rsidRPr="00D519B5">
        <w:rPr>
          <w:rFonts w:ascii="Frutiger LT Com 45 Light" w:hAnsi="Frutiger LT Com 45 Light"/>
          <w:color w:val="5B9BD5" w:themeColor="accent1"/>
        </w:rPr>
        <w:t>)</w:t>
      </w:r>
      <w:r w:rsidRPr="00D519B5">
        <w:rPr>
          <w:rFonts w:ascii="Frutiger LT Com 45 Light" w:hAnsi="Frutiger LT Com 45 Light"/>
          <w:color w:val="5B9BD5" w:themeColor="accent1"/>
        </w:rPr>
        <w:t xml:space="preserve"> 300mg</w:t>
      </w:r>
      <w:r w:rsidR="00CF428C" w:rsidRPr="00D519B5">
        <w:rPr>
          <w:rFonts w:ascii="Frutiger LT Com 45 Light" w:hAnsi="Frutiger LT Com 45 Light"/>
          <w:color w:val="5B9BD5" w:themeColor="accent1"/>
        </w:rPr>
        <w:t>,</w:t>
      </w:r>
      <w:r w:rsidR="006C4416" w:rsidRPr="00D519B5">
        <w:rPr>
          <w:rFonts w:ascii="Frutiger LT Com 45 Light" w:hAnsi="Frutiger LT Com 45 Light"/>
          <w:color w:val="5B9BD5" w:themeColor="accent1"/>
        </w:rPr>
        <w:t xml:space="preserve"> • Thyme (Thymus vulgaris) 200</w:t>
      </w:r>
      <w:proofErr w:type="gramStart"/>
      <w:r w:rsidR="006C4416" w:rsidRPr="00D519B5">
        <w:rPr>
          <w:rFonts w:ascii="Frutiger LT Com 45 Light" w:hAnsi="Frutiger LT Com 45 Light"/>
          <w:color w:val="5B9BD5" w:themeColor="accent1"/>
        </w:rPr>
        <w:t xml:space="preserve">mg, </w:t>
      </w:r>
      <w:r w:rsidR="00CF428C" w:rsidRPr="00D519B5">
        <w:rPr>
          <w:rFonts w:ascii="Frutiger LT Com 45 Light" w:hAnsi="Frutiger LT Com 45 Light"/>
          <w:color w:val="5B9BD5" w:themeColor="accent1"/>
        </w:rPr>
        <w:t xml:space="preserve"> </w:t>
      </w:r>
      <w:r w:rsidR="00245B26" w:rsidRPr="00D519B5">
        <w:rPr>
          <w:rFonts w:ascii="Frutiger LT Com 45 Light" w:hAnsi="Frutiger LT Com 45 Light"/>
          <w:color w:val="5B9BD5" w:themeColor="accent1"/>
        </w:rPr>
        <w:t>Dextromethorphan</w:t>
      </w:r>
      <w:proofErr w:type="gramEnd"/>
      <w:r w:rsidR="00245B26" w:rsidRPr="00D519B5">
        <w:rPr>
          <w:rFonts w:ascii="Frutiger LT Com 45 Light" w:hAnsi="Frutiger LT Com 45 Light"/>
          <w:color w:val="5B9BD5" w:themeColor="accent1"/>
        </w:rPr>
        <w:t xml:space="preserve"> Hydrobromide monohydrate 30mg</w:t>
      </w:r>
    </w:p>
    <w:p w14:paraId="6BDD9005" w14:textId="35503722" w:rsidR="00245B26" w:rsidRPr="00D519B5" w:rsidRDefault="00245B26" w:rsidP="00245B26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Also contains Sodium benzoate, Saccharin sodium, Glucose (from wheat), Fructose, Maltose and Alcohol (1.5%</w:t>
      </w:r>
      <w:r w:rsidR="009A426A" w:rsidRPr="00D519B5">
        <w:rPr>
          <w:rFonts w:ascii="Frutiger LT Com 45 Light" w:hAnsi="Frutiger LT Com 45 Light"/>
          <w:color w:val="5B9BD5" w:themeColor="accent1"/>
        </w:rPr>
        <w:t>)</w:t>
      </w:r>
      <w:r w:rsidRPr="00D519B5">
        <w:rPr>
          <w:rFonts w:ascii="Frutiger LT Com 45 Light" w:hAnsi="Frutiger LT Com 45 Light"/>
          <w:color w:val="5B9BD5" w:themeColor="accent1"/>
        </w:rPr>
        <w:t>.</w:t>
      </w:r>
    </w:p>
    <w:p w14:paraId="44BA5E23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配料</w:t>
      </w:r>
      <w:proofErr w:type="spellEnd"/>
    </w:p>
    <w:p w14:paraId="3CBA32B7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eastAsia="MS Gothic" w:hAnsi="Frutiger LT Com 45 Light" w:cs="MS Gothic"/>
          <w:color w:val="5B9BD5" w:themeColor="accent1"/>
        </w:rPr>
        <w:t>每</w:t>
      </w:r>
      <w:r w:rsidRPr="00D519B5">
        <w:rPr>
          <w:rFonts w:ascii="Frutiger LT Com 45 Light" w:hAnsi="Frutiger LT Com 45 Light"/>
          <w:color w:val="5B9BD5" w:themeColor="accent1"/>
        </w:rPr>
        <w:t>10ml</w:t>
      </w: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口服液含有</w:t>
      </w:r>
      <w:proofErr w:type="spellEnd"/>
      <w:r w:rsidRPr="00D519B5">
        <w:rPr>
          <w:rFonts w:ascii="Frutiger LT Com 45 Light" w:eastAsia="MS Gothic" w:hAnsi="Frutiger LT Com 45 Light" w:cs="MS Gothic"/>
          <w:color w:val="5B9BD5" w:themeColor="accent1"/>
        </w:rPr>
        <w:t>：</w:t>
      </w:r>
    </w:p>
    <w:p w14:paraId="4E3873B1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有效成分：白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头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翁</w:t>
      </w:r>
      <w:proofErr w:type="spellEnd"/>
      <w:r w:rsidRPr="00D519B5">
        <w:rPr>
          <w:rFonts w:ascii="Frutiger LT Com 45 Light" w:eastAsia="MS Gothic" w:hAnsi="Frutiger LT Com 45 Light" w:cs="MS Gothic"/>
          <w:color w:val="5B9BD5" w:themeColor="accent1"/>
        </w:rPr>
        <w:t>（</w:t>
      </w:r>
      <w:r w:rsidRPr="00D519B5">
        <w:rPr>
          <w:rFonts w:ascii="Frutiger LT Com 45 Light" w:hAnsi="Frutiger LT Com 45 Light"/>
          <w:color w:val="5B9BD5" w:themeColor="accent1"/>
        </w:rPr>
        <w:t xml:space="preserve">Pulsatilla </w:t>
      </w:r>
      <w:proofErr w:type="spellStart"/>
      <w:r w:rsidRPr="00D519B5">
        <w:rPr>
          <w:rFonts w:ascii="Frutiger LT Com 45 Light" w:hAnsi="Frutiger LT Com 45 Light"/>
          <w:color w:val="5B9BD5" w:themeColor="accent1"/>
        </w:rPr>
        <w:t>ambigua</w:t>
      </w:r>
      <w:proofErr w:type="spellEnd"/>
      <w:r w:rsidRPr="00D519B5">
        <w:rPr>
          <w:rFonts w:ascii="Frutiger LT Com 45 Light" w:eastAsia="MS Gothic" w:hAnsi="Frutiger LT Com 45 Light" w:cs="MS Gothic"/>
          <w:color w:val="5B9BD5" w:themeColor="accent1"/>
        </w:rPr>
        <w:t>）</w:t>
      </w:r>
      <w:r w:rsidRPr="00D519B5">
        <w:rPr>
          <w:rFonts w:ascii="Frutiger LT Com 45 Light" w:hAnsi="Frutiger LT Com 45 Light"/>
          <w:color w:val="5B9BD5" w:themeColor="accent1"/>
        </w:rPr>
        <w:t>800mg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，</w:t>
      </w: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普通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荨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麻（异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荨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麻</w:t>
      </w:r>
      <w:proofErr w:type="spellEnd"/>
      <w:r w:rsidRPr="00D519B5">
        <w:rPr>
          <w:rFonts w:ascii="Frutiger LT Com 45 Light" w:eastAsia="MS Gothic" w:hAnsi="Frutiger LT Com 45 Light" w:cs="MS Gothic"/>
          <w:color w:val="5B9BD5" w:themeColor="accent1"/>
        </w:rPr>
        <w:t>）</w:t>
      </w:r>
      <w:r w:rsidRPr="00D519B5">
        <w:rPr>
          <w:rFonts w:ascii="Frutiger LT Com 45 Light" w:hAnsi="Frutiger LT Com 45 Light"/>
          <w:color w:val="5B9BD5" w:themeColor="accent1"/>
        </w:rPr>
        <w:t>300mg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，</w:t>
      </w:r>
      <w:r w:rsidRPr="00D519B5">
        <w:rPr>
          <w:rFonts w:ascii="Frutiger LT Com 45 Light" w:hAnsi="Frutiger LT Com 45 Light"/>
          <w:color w:val="5B9BD5" w:themeColor="accent1"/>
        </w:rPr>
        <w:t>•</w:t>
      </w: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百里香</w:t>
      </w:r>
      <w:proofErr w:type="spellEnd"/>
      <w:r w:rsidRPr="00D519B5">
        <w:rPr>
          <w:rFonts w:ascii="Frutiger LT Com 45 Light" w:eastAsia="MS Gothic" w:hAnsi="Frutiger LT Com 45 Light" w:cs="MS Gothic"/>
          <w:color w:val="5B9BD5" w:themeColor="accent1"/>
        </w:rPr>
        <w:t>（</w:t>
      </w:r>
      <w:r w:rsidRPr="00D519B5">
        <w:rPr>
          <w:rFonts w:ascii="Frutiger LT Com 45 Light" w:hAnsi="Frutiger LT Com 45 Light"/>
          <w:color w:val="5B9BD5" w:themeColor="accent1"/>
        </w:rPr>
        <w:t>Thymus vulgaris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）</w:t>
      </w:r>
      <w:r w:rsidRPr="00D519B5">
        <w:rPr>
          <w:rFonts w:ascii="Frutiger LT Com 45 Light" w:hAnsi="Frutiger LT Com 45 Light"/>
          <w:color w:val="5B9BD5" w:themeColor="accent1"/>
        </w:rPr>
        <w:t>200mg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，</w:t>
      </w:r>
      <w:proofErr w:type="spellStart"/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氢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溴酸右美沙芬一水合物</w:t>
      </w:r>
      <w:proofErr w:type="spellEnd"/>
      <w:r w:rsidRPr="00D519B5">
        <w:rPr>
          <w:rFonts w:ascii="Frutiger LT Com 45 Light" w:hAnsi="Frutiger LT Com 45 Light"/>
          <w:color w:val="5B9BD5" w:themeColor="accent1"/>
        </w:rPr>
        <w:t>30mg</w:t>
      </w:r>
    </w:p>
    <w:p w14:paraId="12D0DE19" w14:textId="66BB25A4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还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含有苯甲酸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钠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，糖精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钠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，葡萄糖（来自小麦</w:t>
      </w:r>
      <w:proofErr w:type="spellEnd"/>
      <w:r w:rsidRPr="00D519B5">
        <w:rPr>
          <w:rFonts w:ascii="Frutiger LT Com 45 Light" w:eastAsia="MS Gothic" w:hAnsi="Frutiger LT Com 45 Light" w:cs="MS Gothic"/>
          <w:color w:val="5B9BD5" w:themeColor="accent1"/>
        </w:rPr>
        <w:t>），</w:t>
      </w: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果糖，麦芽糖和酒精</w:t>
      </w:r>
      <w:proofErr w:type="spellEnd"/>
      <w:r w:rsidRPr="00D519B5">
        <w:rPr>
          <w:rFonts w:ascii="Frutiger LT Com 45 Light" w:eastAsia="MS Gothic" w:hAnsi="Frutiger LT Com 45 Light" w:cs="MS Gothic"/>
          <w:color w:val="5B9BD5" w:themeColor="accent1"/>
        </w:rPr>
        <w:t>（</w:t>
      </w:r>
      <w:r w:rsidRPr="00D519B5">
        <w:rPr>
          <w:rFonts w:ascii="Frutiger LT Com 45 Light" w:hAnsi="Frutiger LT Com 45 Light"/>
          <w:color w:val="5B9BD5" w:themeColor="accent1"/>
        </w:rPr>
        <w:t>1.5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％）。</w:t>
      </w:r>
    </w:p>
    <w:p w14:paraId="5F704317" w14:textId="3F1EDB40" w:rsidR="007E3BED" w:rsidRPr="00D519B5" w:rsidRDefault="007E3BED" w:rsidP="005624C7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Use within six months of opening</w:t>
      </w:r>
    </w:p>
    <w:p w14:paraId="1DCDEBB6" w14:textId="2BFC17AC" w:rsidR="001B08B9" w:rsidRPr="00D519B5" w:rsidRDefault="001B08B9" w:rsidP="005624C7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在开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业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后六个月内使用</w:t>
      </w:r>
      <w:proofErr w:type="spellEnd"/>
    </w:p>
    <w:p w14:paraId="010E5A9E" w14:textId="3EA1640A" w:rsidR="00CE2EC7" w:rsidRPr="00D519B5" w:rsidRDefault="00CE2EC7" w:rsidP="00D519B5">
      <w:pPr>
        <w:pStyle w:val="Heading2"/>
      </w:pPr>
      <w:r w:rsidRPr="00D519B5">
        <w:t>Appendix 1.3 Label Text</w:t>
      </w:r>
    </w:p>
    <w:p w14:paraId="3F99AD50" w14:textId="50443BDA" w:rsidR="007E3BED" w:rsidRPr="00D519B5" w:rsidRDefault="007E3BED" w:rsidP="007E3BED">
      <w:pPr>
        <w:pStyle w:val="SubHeadersBodyBold12ptbefore"/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</w:rPr>
        <w:t xml:space="preserve">Note: </w:t>
      </w:r>
      <w:r w:rsidRPr="00D519B5">
        <w:rPr>
          <w:rFonts w:ascii="Frutiger LT Com 45 Light" w:hAnsi="Frutiger LT Com 45 Light"/>
        </w:rPr>
        <w:tab/>
      </w:r>
      <w:r w:rsidRPr="00D519B5">
        <w:rPr>
          <w:rFonts w:ascii="Frutiger LT Com 45 Light" w:hAnsi="Frutiger LT Com 45 Light"/>
          <w:b w:val="0"/>
        </w:rPr>
        <w:t>Text to be included in label is</w:t>
      </w:r>
      <w:r w:rsidRPr="00D519B5">
        <w:rPr>
          <w:rFonts w:ascii="Frutiger LT Com 45 Light" w:hAnsi="Frutiger LT Com 45 Light"/>
        </w:rPr>
        <w:t xml:space="preserve"> </w:t>
      </w:r>
      <w:r w:rsidRPr="00D519B5">
        <w:rPr>
          <w:rFonts w:ascii="Frutiger LT Com 45 Light" w:hAnsi="Frutiger LT Com 45 Light"/>
          <w:color w:val="5B9BD5" w:themeColor="accent1"/>
        </w:rPr>
        <w:t>Blue in colour</w:t>
      </w:r>
    </w:p>
    <w:p w14:paraId="059ABBE5" w14:textId="77777777" w:rsidR="007E3BED" w:rsidRPr="00D519B5" w:rsidRDefault="007E3BED" w:rsidP="007E3BED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ab/>
        <w:t>The black text is not to be included (they are instructions)</w:t>
      </w:r>
    </w:p>
    <w:p w14:paraId="1C8162C1" w14:textId="6D90E26B" w:rsidR="007E3BED" w:rsidRPr="00D519B5" w:rsidRDefault="007E3BED" w:rsidP="007E3BED">
      <w:pPr>
        <w:rPr>
          <w:rFonts w:ascii="Frutiger LT Com 45 Light" w:hAnsi="Frutiger LT Com 45 Light"/>
        </w:rPr>
      </w:pPr>
      <w:r w:rsidRPr="00D519B5">
        <w:rPr>
          <w:rFonts w:ascii="Frutiger LT Com 45 Light" w:hAnsi="Frutiger LT Com 45 Light"/>
        </w:rPr>
        <w:t xml:space="preserve">The label must include the following text: </w:t>
      </w:r>
    </w:p>
    <w:p w14:paraId="2AB6438E" w14:textId="77777777" w:rsidR="007E3BED" w:rsidRPr="00D519B5" w:rsidRDefault="007E3BED" w:rsidP="007E3BED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Breathe Easy</w:t>
      </w:r>
    </w:p>
    <w:p w14:paraId="2D4A7654" w14:textId="77777777" w:rsidR="007E3BED" w:rsidRPr="00D519B5" w:rsidRDefault="007E3BED" w:rsidP="007E3BED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Traditional medicine</w:t>
      </w:r>
    </w:p>
    <w:p w14:paraId="1CAA42E5" w14:textId="34B9618D" w:rsidR="007E3BED" w:rsidRPr="00D519B5" w:rsidRDefault="007E3BED" w:rsidP="007E3BED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 xml:space="preserve">With </w:t>
      </w:r>
      <w:proofErr w:type="spellStart"/>
      <w:r w:rsidRPr="00D519B5">
        <w:rPr>
          <w:rFonts w:ascii="Frutiger LT Com 45 Light" w:hAnsi="Frutiger LT Com 45 Light"/>
          <w:color w:val="5B9BD5" w:themeColor="accent1"/>
        </w:rPr>
        <w:t>Pasque</w:t>
      </w:r>
      <w:proofErr w:type="spellEnd"/>
      <w:r w:rsidRPr="00D519B5">
        <w:rPr>
          <w:rFonts w:ascii="Frutiger LT Com 45 Light" w:hAnsi="Frutiger LT Com 45 Light"/>
          <w:color w:val="5B9BD5" w:themeColor="accent1"/>
        </w:rPr>
        <w:t xml:space="preserve"> Flower</w:t>
      </w:r>
      <w:r w:rsidR="006C4416" w:rsidRPr="00D519B5">
        <w:rPr>
          <w:rFonts w:ascii="Frutiger LT Com 45 Light" w:hAnsi="Frutiger LT Com 45 Light"/>
          <w:color w:val="5B9BD5" w:themeColor="accent1"/>
        </w:rPr>
        <w:t>, Thyme</w:t>
      </w:r>
      <w:r w:rsidRPr="00D519B5">
        <w:rPr>
          <w:rFonts w:ascii="Frutiger LT Com 45 Light" w:hAnsi="Frutiger LT Com 45 Light"/>
          <w:color w:val="5B9BD5" w:themeColor="accent1"/>
        </w:rPr>
        <w:t xml:space="preserve"> and Common Nettle </w:t>
      </w:r>
    </w:p>
    <w:p w14:paraId="4AD4FE84" w14:textId="77777777" w:rsidR="007E3BED" w:rsidRPr="00D519B5" w:rsidRDefault="007E3BED" w:rsidP="007E3BED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100ml</w:t>
      </w:r>
    </w:p>
    <w:p w14:paraId="6834F80D" w14:textId="77777777" w:rsidR="007E3BED" w:rsidRPr="00D519B5" w:rsidRDefault="007E3BED" w:rsidP="007E3BED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To help cure diseases related to polluted air</w:t>
      </w:r>
    </w:p>
    <w:p w14:paraId="531CEC5A" w14:textId="21257440" w:rsidR="007E3BED" w:rsidRPr="00D519B5" w:rsidRDefault="007E3BED" w:rsidP="007E3BED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hAnsi="Frutiger LT Com 45 Light"/>
          <w:color w:val="5B9BD5" w:themeColor="accent1"/>
        </w:rPr>
        <w:t>Self Created</w:t>
      </w:r>
      <w:proofErr w:type="spellEnd"/>
      <w:r w:rsidRPr="00D519B5">
        <w:rPr>
          <w:rFonts w:ascii="Frutiger LT Com 45 Light" w:hAnsi="Frutiger LT Com 45 Light"/>
          <w:color w:val="5B9BD5" w:themeColor="accent1"/>
        </w:rPr>
        <w:t xml:space="preserve"> — combining scientific research with history</w:t>
      </w:r>
    </w:p>
    <w:p w14:paraId="7FA6A384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放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轻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松</w:t>
      </w:r>
      <w:proofErr w:type="spellEnd"/>
    </w:p>
    <w:p w14:paraId="36DC0E5E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lastRenderedPageBreak/>
        <w:t>传统药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物</w:t>
      </w:r>
      <w:proofErr w:type="spellEnd"/>
    </w:p>
    <w:p w14:paraId="331FF91A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eastAsia="MS Gothic" w:hAnsi="Frutiger LT Com 45 Light" w:cs="MS Gothic"/>
          <w:color w:val="5B9BD5" w:themeColor="accent1"/>
        </w:rPr>
        <w:t>与</w:t>
      </w:r>
      <w:proofErr w:type="spellStart"/>
      <w:r w:rsidRPr="00D519B5">
        <w:rPr>
          <w:rFonts w:ascii="Frutiger LT Com 45 Light" w:hAnsi="Frutiger LT Com 45 Light"/>
          <w:color w:val="5B9BD5" w:themeColor="accent1"/>
        </w:rPr>
        <w:t>Pasque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花，百里香和共同的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荨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麻</w:t>
      </w:r>
      <w:proofErr w:type="spellEnd"/>
    </w:p>
    <w:p w14:paraId="6CA422D3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100</w:t>
      </w: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毫升</w:t>
      </w:r>
      <w:proofErr w:type="spellEnd"/>
    </w:p>
    <w:p w14:paraId="6FD8E452" w14:textId="77777777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帮助治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疗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与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污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染空气有关的疾病</w:t>
      </w:r>
      <w:proofErr w:type="spellEnd"/>
    </w:p>
    <w:p w14:paraId="23F4C6C6" w14:textId="6EBC1EBD" w:rsidR="001B08B9" w:rsidRPr="00D519B5" w:rsidRDefault="001B08B9" w:rsidP="001B08B9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自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创</w:t>
      </w:r>
      <w:proofErr w:type="spellEnd"/>
      <w:r w:rsidRPr="00D519B5">
        <w:rPr>
          <w:rFonts w:ascii="Frutiger LT Com 45 Light" w:hAnsi="Frutiger LT Com 45 Light"/>
          <w:color w:val="5B9BD5" w:themeColor="accent1"/>
        </w:rPr>
        <w:t xml:space="preserve"> - </w:t>
      </w: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将科学研究与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历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史相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结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合</w:t>
      </w:r>
      <w:proofErr w:type="spellEnd"/>
    </w:p>
    <w:p w14:paraId="63A4E9FE" w14:textId="4F235AB5" w:rsidR="007E3BED" w:rsidRPr="00D519B5" w:rsidRDefault="007E3BED" w:rsidP="007E3BED">
      <w:pPr>
        <w:rPr>
          <w:rFonts w:ascii="Frutiger LT Com 45 Light" w:hAnsi="Frutiger LT Com 45 Light"/>
          <w:color w:val="5B9BD5" w:themeColor="accent1"/>
        </w:rPr>
      </w:pPr>
      <w:r w:rsidRPr="00D519B5">
        <w:rPr>
          <w:rFonts w:ascii="Frutiger LT Com 45 Light" w:hAnsi="Frutiger LT Com 45 Light"/>
          <w:color w:val="5B9BD5" w:themeColor="accent1"/>
        </w:rPr>
        <w:t>Refer to box for instructions and ingredients</w:t>
      </w:r>
    </w:p>
    <w:p w14:paraId="0F15139F" w14:textId="1236EC2F" w:rsidR="00CE2EC7" w:rsidRPr="00D519B5" w:rsidRDefault="001B08B9" w:rsidP="00A7471B">
      <w:pPr>
        <w:rPr>
          <w:rFonts w:ascii="Frutiger LT Com 45 Light" w:hAnsi="Frutiger LT Com 45 Light"/>
          <w:color w:val="5B9BD5" w:themeColor="accent1"/>
        </w:rPr>
      </w:pPr>
      <w:proofErr w:type="spellStart"/>
      <w:r w:rsidRPr="00D519B5">
        <w:rPr>
          <w:rFonts w:ascii="Frutiger LT Com 45 Light" w:eastAsia="MS Gothic" w:hAnsi="Frutiger LT Com 45 Light" w:cs="MS Gothic"/>
          <w:color w:val="5B9BD5" w:themeColor="accent1"/>
        </w:rPr>
        <w:t>有关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说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明和成分，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请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参</w:t>
      </w:r>
      <w:r w:rsidRPr="00D519B5">
        <w:rPr>
          <w:rFonts w:ascii="Frutiger LT Com 45 Light" w:eastAsia="Microsoft JhengHei" w:hAnsi="Frutiger LT Com 45 Light" w:cs="Microsoft JhengHei"/>
          <w:color w:val="5B9BD5" w:themeColor="accent1"/>
        </w:rPr>
        <w:t>阅</w:t>
      </w:r>
      <w:r w:rsidRPr="00D519B5">
        <w:rPr>
          <w:rFonts w:ascii="Frutiger LT Com 45 Light" w:eastAsia="MS Gothic" w:hAnsi="Frutiger LT Com 45 Light" w:cs="MS Gothic"/>
          <w:color w:val="5B9BD5" w:themeColor="accent1"/>
        </w:rPr>
        <w:t>框</w:t>
      </w:r>
      <w:proofErr w:type="spellEnd"/>
    </w:p>
    <w:sectPr w:rsidR="00CE2EC7" w:rsidRPr="00D519B5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93FBBE" w14:textId="77777777" w:rsidR="007D5405" w:rsidRDefault="007D5405" w:rsidP="0016367F">
      <w:r>
        <w:separator/>
      </w:r>
    </w:p>
    <w:p w14:paraId="132D7FC4" w14:textId="77777777" w:rsidR="007D5405" w:rsidRDefault="007D5405" w:rsidP="0016367F"/>
    <w:p w14:paraId="538B5094" w14:textId="77777777" w:rsidR="007D5405" w:rsidRDefault="007D5405" w:rsidP="0016367F"/>
    <w:p w14:paraId="229F1775" w14:textId="77777777" w:rsidR="007D5405" w:rsidRDefault="007D5405" w:rsidP="0016367F"/>
    <w:p w14:paraId="4C53A73D" w14:textId="77777777" w:rsidR="007D5405" w:rsidRDefault="007D5405" w:rsidP="0016367F"/>
    <w:p w14:paraId="4043B0CB" w14:textId="77777777" w:rsidR="007D5405" w:rsidRDefault="007D5405" w:rsidP="0016367F"/>
    <w:p w14:paraId="7FE22938" w14:textId="77777777" w:rsidR="007D5405" w:rsidRDefault="007D5405" w:rsidP="0016367F"/>
    <w:p w14:paraId="22544281" w14:textId="77777777" w:rsidR="007D5405" w:rsidRDefault="007D5405" w:rsidP="00280421"/>
  </w:endnote>
  <w:endnote w:type="continuationSeparator" w:id="0">
    <w:p w14:paraId="21EAA5F2" w14:textId="77777777" w:rsidR="007D5405" w:rsidRDefault="007D5405" w:rsidP="0016367F">
      <w:r>
        <w:continuationSeparator/>
      </w:r>
    </w:p>
    <w:p w14:paraId="41ED022A" w14:textId="77777777" w:rsidR="007D5405" w:rsidRDefault="007D5405" w:rsidP="0016367F"/>
    <w:p w14:paraId="3C78E983" w14:textId="77777777" w:rsidR="007D5405" w:rsidRDefault="007D5405" w:rsidP="0016367F"/>
    <w:p w14:paraId="05A321C8" w14:textId="77777777" w:rsidR="007D5405" w:rsidRDefault="007D5405" w:rsidP="0016367F"/>
    <w:p w14:paraId="5E53AB4E" w14:textId="77777777" w:rsidR="007D5405" w:rsidRDefault="007D5405" w:rsidP="0016367F"/>
    <w:p w14:paraId="4ADFAB46" w14:textId="77777777" w:rsidR="007D5405" w:rsidRDefault="007D5405" w:rsidP="0016367F"/>
    <w:p w14:paraId="01BA7167" w14:textId="77777777" w:rsidR="007D5405" w:rsidRDefault="007D5405" w:rsidP="0016367F"/>
    <w:p w14:paraId="689D2F24" w14:textId="77777777" w:rsidR="007D5405" w:rsidRDefault="007D5405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503030504020204"/>
    <w:charset w:val="00"/>
    <w:family w:val="swiss"/>
    <w:pitch w:val="variable"/>
    <w:sig w:usb0="800000A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panose1 w:val="00000000000000000000"/>
    <w:charset w:val="00"/>
    <w:family w:val="auto"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FE49C" w14:textId="77777777" w:rsidR="00D519B5" w:rsidRDefault="00D519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D519B5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CB3E97" w:rsidRPr="00D519B5" w:rsidRDefault="00CB3E97" w:rsidP="0016367F">
          <w:pPr>
            <w:rPr>
              <w:rFonts w:ascii="Frutiger LT Com 45 Light" w:hAnsi="Frutiger LT Com 45 Light"/>
              <w:sz w:val="16"/>
              <w:szCs w:val="16"/>
            </w:rPr>
          </w:pPr>
          <w:r w:rsidRPr="00D519B5">
            <w:rPr>
              <w:rFonts w:ascii="Frutiger LT Com 45 Light" w:hAnsi="Frutiger LT Com 45 Light"/>
              <w:sz w:val="16"/>
              <w:szCs w:val="16"/>
            </w:rPr>
            <w:t xml:space="preserve">Date: </w:t>
          </w:r>
          <w:r w:rsidR="008E214E" w:rsidRPr="00D519B5">
            <w:rPr>
              <w:rFonts w:ascii="Frutiger LT Com 45 Light" w:hAnsi="Frutiger LT Com 45 Light"/>
              <w:sz w:val="16"/>
              <w:szCs w:val="16"/>
            </w:rPr>
            <w:t>2</w:t>
          </w:r>
          <w:r w:rsidRPr="00D519B5">
            <w:rPr>
              <w:rFonts w:ascii="Frutiger LT Com 45 Light" w:hAnsi="Frutiger LT Com 45 Light"/>
              <w:sz w:val="16"/>
              <w:szCs w:val="16"/>
            </w:rPr>
            <w:t>3.0</w:t>
          </w:r>
          <w:r w:rsidR="008E214E" w:rsidRPr="00D519B5">
            <w:rPr>
              <w:rFonts w:ascii="Frutiger LT Com 45 Light" w:hAnsi="Frutiger LT Com 45 Light"/>
              <w:sz w:val="16"/>
              <w:szCs w:val="16"/>
            </w:rPr>
            <w:t>8</w:t>
          </w:r>
          <w:r w:rsidRPr="00D519B5">
            <w:rPr>
              <w:rFonts w:ascii="Frutiger LT Com 45 Light" w:hAnsi="Frutiger LT Com 45 Light"/>
              <w:sz w:val="16"/>
              <w:szCs w:val="16"/>
            </w:rPr>
            <w:t>.19</w:t>
          </w:r>
        </w:p>
        <w:p w14:paraId="53812AFB" w14:textId="2386195F" w:rsidR="00CB3E97" w:rsidRPr="00D519B5" w:rsidRDefault="00CB3E97" w:rsidP="0016367F">
          <w:pPr>
            <w:rPr>
              <w:rFonts w:ascii="Frutiger LT Com 45 Light" w:hAnsi="Frutiger LT Com 45 Light"/>
              <w:sz w:val="16"/>
              <w:szCs w:val="16"/>
            </w:rPr>
          </w:pPr>
          <w:bookmarkStart w:id="2" w:name="_GoBack"/>
          <w:r w:rsidRPr="00D519B5">
            <w:rPr>
              <w:rFonts w:ascii="Frutiger LT Com 45 Light" w:hAnsi="Frutiger LT Com 45 Light"/>
              <w:sz w:val="16"/>
              <w:szCs w:val="16"/>
            </w:rPr>
            <w:t>WSC2019_TP40_Day</w:t>
          </w:r>
          <w:r w:rsidR="002C36E5" w:rsidRPr="00D519B5">
            <w:rPr>
              <w:rFonts w:ascii="Frutiger LT Com 45 Light" w:hAnsi="Frutiger LT Com 45 Light"/>
              <w:sz w:val="16"/>
              <w:szCs w:val="16"/>
            </w:rPr>
            <w:t>2</w:t>
          </w:r>
          <w:r w:rsidRPr="00D519B5">
            <w:rPr>
              <w:rFonts w:ascii="Frutiger LT Com 45 Light" w:hAnsi="Frutiger LT Com 45 Light"/>
              <w:sz w:val="16"/>
              <w:szCs w:val="16"/>
            </w:rPr>
            <w:t>_</w:t>
          </w:r>
          <w:r w:rsidR="00D519B5" w:rsidRPr="00D519B5">
            <w:rPr>
              <w:rFonts w:ascii="Frutiger LT Com 45 Light" w:hAnsi="Frutiger LT Com 45 Light"/>
              <w:sz w:val="16"/>
              <w:szCs w:val="16"/>
            </w:rPr>
            <w:t>actual</w:t>
          </w:r>
          <w:bookmarkEnd w:id="2"/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7A84C2D8" w:rsidR="00CB3E97" w:rsidRPr="00D519B5" w:rsidRDefault="00CB3E97" w:rsidP="00D519B5">
          <w:pPr>
            <w:jc w:val="center"/>
            <w:rPr>
              <w:rFonts w:ascii="Frutiger LT Com 45 Light" w:hAnsi="Frutiger LT Com 45 Light"/>
              <w:sz w:val="16"/>
              <w:szCs w:val="16"/>
            </w:rPr>
          </w:pPr>
          <w:r w:rsidRPr="00D519B5">
            <w:rPr>
              <w:rFonts w:ascii="Frutiger LT Com 45 Light" w:hAnsi="Frutiger LT Com 45 Light"/>
              <w:sz w:val="16"/>
              <w:szCs w:val="16"/>
            </w:rPr>
            <w:t xml:space="preserve">Version: </w:t>
          </w:r>
          <w:r w:rsidR="00D519B5">
            <w:rPr>
              <w:rFonts w:ascii="Frutiger LT Com 45 Light" w:hAnsi="Frutiger LT Com 45 Light"/>
              <w:sz w:val="16"/>
              <w:szCs w:val="16"/>
            </w:rPr>
            <w:t>1</w:t>
          </w:r>
          <w:r w:rsidRPr="00D519B5">
            <w:rPr>
              <w:rFonts w:ascii="Frutiger LT Com 45 Light" w:hAnsi="Frutiger LT Com 45 Light"/>
              <w:sz w:val="16"/>
              <w:szCs w:val="16"/>
            </w:rPr>
            <w:t>.</w:t>
          </w:r>
          <w:r w:rsidR="00D519B5">
            <w:rPr>
              <w:rFonts w:ascii="Frutiger LT Com 45 Light" w:hAnsi="Frutiger LT Com 45 Light"/>
              <w:sz w:val="16"/>
              <w:szCs w:val="16"/>
            </w:rPr>
            <w:t>1</w:t>
          </w:r>
        </w:p>
        <w:p w14:paraId="3C424F4F" w14:textId="64C24484" w:rsidR="00CB3E97" w:rsidRPr="00D519B5" w:rsidRDefault="00CB3E97" w:rsidP="00D519B5">
          <w:pPr>
            <w:jc w:val="center"/>
            <w:rPr>
              <w:rFonts w:ascii="Frutiger LT Com 45 Light" w:hAnsi="Frutiger LT Com 45 Light"/>
              <w:sz w:val="16"/>
              <w:szCs w:val="16"/>
            </w:rPr>
          </w:pPr>
          <w:r w:rsidRPr="00D519B5">
            <w:rPr>
              <w:rFonts w:ascii="Frutiger LT Com 45 Light" w:hAnsi="Frutiger LT Com 45 Light"/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D519B5" w:rsidRDefault="00CB3E97" w:rsidP="00D519B5">
          <w:pPr>
            <w:jc w:val="right"/>
            <w:rPr>
              <w:rFonts w:ascii="Frutiger LT Com 45 Light" w:hAnsi="Frutiger LT Com 45 Light"/>
              <w:sz w:val="16"/>
              <w:szCs w:val="16"/>
            </w:rPr>
          </w:pPr>
          <w:r w:rsidRPr="00D519B5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D519B5">
            <w:rPr>
              <w:rFonts w:ascii="Frutiger LT Com 45 Light" w:hAnsi="Frutiger LT Com 45 Light"/>
              <w:sz w:val="16"/>
              <w:szCs w:val="16"/>
            </w:rPr>
            <w:instrText xml:space="preserve"> PAGE   \* MERGEFORMAT </w:instrText>
          </w:r>
          <w:r w:rsidRPr="00D519B5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D519B5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D519B5">
            <w:rPr>
              <w:rFonts w:ascii="Frutiger LT Com 45 Light" w:hAnsi="Frutiger LT Com 45 Light"/>
              <w:sz w:val="16"/>
              <w:szCs w:val="16"/>
            </w:rPr>
            <w:fldChar w:fldCharType="end"/>
          </w:r>
          <w:r w:rsidRPr="00D519B5">
            <w:rPr>
              <w:rFonts w:ascii="Frutiger LT Com 45 Light" w:hAnsi="Frutiger LT Com 45 Light"/>
              <w:sz w:val="16"/>
              <w:szCs w:val="16"/>
            </w:rPr>
            <w:t xml:space="preserve"> of </w:t>
          </w:r>
          <w:r w:rsidRPr="00D519B5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D519B5">
            <w:rPr>
              <w:rFonts w:ascii="Frutiger LT Com 45 Light" w:hAnsi="Frutiger LT Com 45 Light"/>
              <w:sz w:val="16"/>
              <w:szCs w:val="16"/>
            </w:rPr>
            <w:instrText xml:space="preserve"> NUMPAGES   \* MERGEFORMAT </w:instrText>
          </w:r>
          <w:r w:rsidRPr="00D519B5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D519B5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D519B5">
            <w:rPr>
              <w:rFonts w:ascii="Frutiger LT Com 45 Light" w:hAnsi="Frutiger LT Com 45 Light"/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29D83ADD" w:rsidR="00CB3E97" w:rsidRPr="00453B91" w:rsidRDefault="00CB3E97" w:rsidP="0016367F">
    <w:pPr>
      <w:pStyle w:val="Footer"/>
    </w:pPr>
    <w:r>
      <w:t>WSC2019_TP40_Day</w:t>
    </w:r>
    <w:r w:rsidR="002C36E5">
      <w:t>2</w:t>
    </w:r>
    <w:r>
      <w:t>_</w:t>
    </w:r>
    <w:r w:rsidR="00D519B5">
      <w:t>actual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8F8EBE" w14:textId="77777777" w:rsidR="007D5405" w:rsidRDefault="007D5405" w:rsidP="0016367F">
      <w:r>
        <w:separator/>
      </w:r>
    </w:p>
    <w:p w14:paraId="4B63C8CB" w14:textId="77777777" w:rsidR="007D5405" w:rsidRDefault="007D5405" w:rsidP="0016367F"/>
    <w:p w14:paraId="4E1AEF4F" w14:textId="77777777" w:rsidR="007D5405" w:rsidRDefault="007D5405" w:rsidP="0016367F"/>
    <w:p w14:paraId="7A5B8230" w14:textId="77777777" w:rsidR="007D5405" w:rsidRDefault="007D5405" w:rsidP="0016367F"/>
    <w:p w14:paraId="239E5922" w14:textId="77777777" w:rsidR="007D5405" w:rsidRDefault="007D5405" w:rsidP="0016367F"/>
    <w:p w14:paraId="0CCE4432" w14:textId="77777777" w:rsidR="007D5405" w:rsidRDefault="007D5405" w:rsidP="00280421"/>
  </w:footnote>
  <w:footnote w:type="continuationSeparator" w:id="0">
    <w:p w14:paraId="05E813B9" w14:textId="77777777" w:rsidR="007D5405" w:rsidRDefault="007D5405" w:rsidP="0016367F">
      <w:r>
        <w:continuationSeparator/>
      </w:r>
    </w:p>
    <w:p w14:paraId="33495F73" w14:textId="77777777" w:rsidR="007D5405" w:rsidRDefault="007D5405" w:rsidP="0016367F"/>
    <w:p w14:paraId="20DF7DF2" w14:textId="77777777" w:rsidR="007D5405" w:rsidRDefault="007D5405" w:rsidP="0016367F"/>
    <w:p w14:paraId="38EF651C" w14:textId="77777777" w:rsidR="007D5405" w:rsidRDefault="007D5405" w:rsidP="0016367F"/>
    <w:p w14:paraId="5306C5DA" w14:textId="77777777" w:rsidR="007D5405" w:rsidRDefault="007D5405" w:rsidP="0016367F"/>
    <w:p w14:paraId="45E11E80" w14:textId="77777777" w:rsidR="007D5405" w:rsidRDefault="007D5405" w:rsidP="0016367F"/>
    <w:p w14:paraId="685BFA53" w14:textId="77777777" w:rsidR="007D5405" w:rsidRDefault="007D5405" w:rsidP="0016367F"/>
    <w:p w14:paraId="2B9F3C96" w14:textId="77777777" w:rsidR="007D5405" w:rsidRDefault="007D5405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F4FDB" w14:textId="77777777" w:rsidR="00D519B5" w:rsidRDefault="00D519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1"/>
  </w:num>
  <w:num w:numId="19">
    <w:abstractNumId w:val="16"/>
  </w:num>
  <w:num w:numId="20">
    <w:abstractNumId w:val="30"/>
  </w:num>
  <w:num w:numId="21">
    <w:abstractNumId w:val="29"/>
  </w:num>
  <w:num w:numId="22">
    <w:abstractNumId w:val="19"/>
  </w:num>
  <w:num w:numId="23">
    <w:abstractNumId w:val="28"/>
  </w:num>
  <w:num w:numId="24">
    <w:abstractNumId w:val="23"/>
  </w:num>
  <w:num w:numId="25">
    <w:abstractNumId w:val="27"/>
  </w:num>
  <w:num w:numId="26">
    <w:abstractNumId w:val="12"/>
  </w:num>
  <w:num w:numId="27">
    <w:abstractNumId w:val="20"/>
  </w:num>
  <w:num w:numId="28">
    <w:abstractNumId w:val="33"/>
  </w:num>
  <w:num w:numId="29">
    <w:abstractNumId w:val="22"/>
  </w:num>
  <w:num w:numId="30">
    <w:abstractNumId w:val="21"/>
  </w:num>
  <w:num w:numId="31">
    <w:abstractNumId w:val="24"/>
  </w:num>
  <w:num w:numId="32">
    <w:abstractNumId w:val="32"/>
  </w:num>
  <w:num w:numId="33">
    <w:abstractNumId w:val="18"/>
  </w:num>
  <w:num w:numId="34">
    <w:abstractNumId w:val="13"/>
  </w:num>
  <w:num w:numId="35">
    <w:abstractNumId w:val="34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B7A72"/>
    <w:rsid w:val="000C351E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08B9"/>
    <w:rsid w:val="001B14C5"/>
    <w:rsid w:val="001B160A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420F1"/>
    <w:rsid w:val="00245B26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3039"/>
    <w:rsid w:val="002E44B5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40746F"/>
    <w:rsid w:val="00407AF9"/>
    <w:rsid w:val="00413188"/>
    <w:rsid w:val="004131BB"/>
    <w:rsid w:val="004135AE"/>
    <w:rsid w:val="00426B3D"/>
    <w:rsid w:val="00433A9F"/>
    <w:rsid w:val="00451DED"/>
    <w:rsid w:val="00453B91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1EAA"/>
    <w:rsid w:val="00722367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A4C1D"/>
    <w:rsid w:val="007B5DEF"/>
    <w:rsid w:val="007B7975"/>
    <w:rsid w:val="007C4BB2"/>
    <w:rsid w:val="007C6861"/>
    <w:rsid w:val="007D5405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9F1838"/>
    <w:rsid w:val="00A03454"/>
    <w:rsid w:val="00A05685"/>
    <w:rsid w:val="00A07901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70A81"/>
    <w:rsid w:val="00B72EB4"/>
    <w:rsid w:val="00B82D49"/>
    <w:rsid w:val="00B86932"/>
    <w:rsid w:val="00B96D60"/>
    <w:rsid w:val="00BA796A"/>
    <w:rsid w:val="00BB68BB"/>
    <w:rsid w:val="00BD14CD"/>
    <w:rsid w:val="00BE3BAD"/>
    <w:rsid w:val="00BF7766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963FD"/>
    <w:rsid w:val="00CA6044"/>
    <w:rsid w:val="00CB1799"/>
    <w:rsid w:val="00CB3E97"/>
    <w:rsid w:val="00CD3200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19B5"/>
    <w:rsid w:val="00D57E01"/>
    <w:rsid w:val="00D84489"/>
    <w:rsid w:val="00D94FA3"/>
    <w:rsid w:val="00DA3F51"/>
    <w:rsid w:val="00DA68E9"/>
    <w:rsid w:val="00DC37FC"/>
    <w:rsid w:val="00DE1B5A"/>
    <w:rsid w:val="00DF25B9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2A7C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7F59E-AE1A-4736-B649-2BFC2E4B4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0</TotalTime>
  <Pages>8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Luise Kuehnel</cp:lastModifiedBy>
  <cp:revision>3</cp:revision>
  <cp:lastPrinted>2018-11-29T12:08:00Z</cp:lastPrinted>
  <dcterms:created xsi:type="dcterms:W3CDTF">2019-08-24T04:40:00Z</dcterms:created>
  <dcterms:modified xsi:type="dcterms:W3CDTF">2019-09-29T12:41:00Z</dcterms:modified>
</cp:coreProperties>
</file>