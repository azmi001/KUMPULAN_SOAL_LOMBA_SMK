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49EC6416" w:rsidR="00453B91" w:rsidRDefault="0055566F" w:rsidP="0016367F">
      <w:pPr>
        <w:pStyle w:val="Subtitle"/>
      </w:pPr>
      <w:r>
        <w:t>Graphic Design Technology</w:t>
      </w:r>
      <w:r>
        <w:br/>
      </w:r>
      <w:r w:rsidR="007D4D24">
        <w:rPr>
          <w:b/>
          <w:sz w:val="42"/>
          <w:szCs w:val="42"/>
        </w:rPr>
        <w:t>CH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318621E0" w:rsidR="00ED2B92" w:rsidRDefault="00ED2B92" w:rsidP="00ED2B92">
      <w:pPr>
        <w:pStyle w:val="ListParagraph"/>
        <w:numPr>
          <w:ilvl w:val="0"/>
          <w:numId w:val="29"/>
        </w:numPr>
      </w:pPr>
      <w:r>
        <w:t>WSC2019_TP40_Day</w:t>
      </w:r>
      <w:r w:rsidR="005D51E2">
        <w:t>3</w:t>
      </w:r>
      <w:r>
        <w:t>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3B08EDD4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522A73B7" w14:textId="7594750D" w:rsidR="00013487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3723D7EB" w14:textId="77777777" w:rsidR="00D74DA0" w:rsidRPr="007938C0" w:rsidRDefault="00D74DA0" w:rsidP="00D74DA0">
      <w:pPr>
        <w:rPr>
          <w:color w:val="C00000"/>
        </w:rPr>
      </w:pPr>
      <w:proofErr w:type="spellStart"/>
      <w:r w:rsidRPr="007938C0">
        <w:rPr>
          <w:color w:val="C00000"/>
        </w:rPr>
        <w:t>Datteln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sind</w:t>
      </w:r>
      <w:proofErr w:type="spellEnd"/>
      <w:r w:rsidRPr="007938C0">
        <w:rPr>
          <w:color w:val="C00000"/>
        </w:rPr>
        <w:t xml:space="preserve"> die </w:t>
      </w:r>
      <w:proofErr w:type="spellStart"/>
      <w:r w:rsidRPr="007938C0">
        <w:rPr>
          <w:color w:val="C00000"/>
        </w:rPr>
        <w:t>Früchte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einer</w:t>
      </w:r>
      <w:proofErr w:type="spellEnd"/>
      <w:r w:rsidRPr="007938C0">
        <w:rPr>
          <w:color w:val="C00000"/>
        </w:rPr>
        <w:t xml:space="preserve"> Palme und </w:t>
      </w:r>
      <w:proofErr w:type="spellStart"/>
      <w:r w:rsidRPr="007938C0">
        <w:rPr>
          <w:color w:val="C00000"/>
        </w:rPr>
        <w:t>gehören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zu</w:t>
      </w:r>
      <w:proofErr w:type="spellEnd"/>
      <w:r w:rsidRPr="007938C0">
        <w:rPr>
          <w:color w:val="C00000"/>
        </w:rPr>
        <w:t xml:space="preserve"> den </w:t>
      </w:r>
      <w:proofErr w:type="spellStart"/>
      <w:r w:rsidRPr="007938C0">
        <w:rPr>
          <w:color w:val="C00000"/>
        </w:rPr>
        <w:t>ältesten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kultivierten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Früchten</w:t>
      </w:r>
      <w:proofErr w:type="spellEnd"/>
      <w:r w:rsidRPr="007938C0">
        <w:rPr>
          <w:color w:val="C00000"/>
        </w:rPr>
        <w:t xml:space="preserve">. </w:t>
      </w:r>
      <w:proofErr w:type="spellStart"/>
      <w:r w:rsidRPr="007938C0">
        <w:rPr>
          <w:color w:val="C00000"/>
        </w:rPr>
        <w:t>Getrocknete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Datteln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gelten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als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Delikatesse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im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Mittleren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Osten</w:t>
      </w:r>
      <w:proofErr w:type="spellEnd"/>
      <w:r w:rsidRPr="007938C0">
        <w:rPr>
          <w:color w:val="C00000"/>
        </w:rPr>
        <w:t xml:space="preserve"> und </w:t>
      </w:r>
      <w:proofErr w:type="spellStart"/>
      <w:r w:rsidRPr="007938C0">
        <w:rPr>
          <w:color w:val="C00000"/>
        </w:rPr>
        <w:t>werden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seit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Jahrtausenden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gegessen</w:t>
      </w:r>
      <w:proofErr w:type="spellEnd"/>
      <w:r w:rsidRPr="007938C0">
        <w:rPr>
          <w:color w:val="C00000"/>
        </w:rPr>
        <w:t xml:space="preserve">. Sie </w:t>
      </w:r>
      <w:proofErr w:type="spellStart"/>
      <w:r w:rsidRPr="007938C0">
        <w:rPr>
          <w:color w:val="C00000"/>
        </w:rPr>
        <w:t>sind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bekannt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für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ihre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vielen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gesundheitlichen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Vorteile</w:t>
      </w:r>
      <w:proofErr w:type="spellEnd"/>
      <w:r w:rsidRPr="007938C0">
        <w:rPr>
          <w:color w:val="C00000"/>
        </w:rPr>
        <w:t>.</w:t>
      </w:r>
    </w:p>
    <w:p w14:paraId="751F2876" w14:textId="0CCA80B8" w:rsidR="00D74DA0" w:rsidRPr="007938C0" w:rsidRDefault="007938C0" w:rsidP="00D74DA0">
      <w:pPr>
        <w:rPr>
          <w:color w:val="C00000"/>
        </w:rPr>
      </w:pPr>
      <w:r w:rsidRPr="007938C0">
        <w:rPr>
          <w:b/>
          <w:color w:val="C00000"/>
        </w:rPr>
        <w:t>Delicacy food produc</w:t>
      </w:r>
      <w:r w:rsidRPr="007938C0">
        <w:rPr>
          <w:b/>
          <w:color w:val="C00000"/>
        </w:rPr>
        <w:t xml:space="preserve">ts </w:t>
      </w:r>
      <w:proofErr w:type="spellStart"/>
      <w:r w:rsidR="00D74DA0" w:rsidRPr="007938C0">
        <w:rPr>
          <w:color w:val="C00000"/>
        </w:rPr>
        <w:t>sind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ein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neues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Unternehmen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aus</w:t>
      </w:r>
      <w:proofErr w:type="spellEnd"/>
      <w:r w:rsidR="00D74DA0" w:rsidRPr="007938C0">
        <w:rPr>
          <w:color w:val="C00000"/>
        </w:rPr>
        <w:t xml:space="preserve"> Dubai, das Gourmet-</w:t>
      </w:r>
      <w:proofErr w:type="spellStart"/>
      <w:r w:rsidR="00D74DA0" w:rsidRPr="007938C0">
        <w:rPr>
          <w:color w:val="C00000"/>
        </w:rPr>
        <w:t>Trockenfrüchte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verkaufen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wird</w:t>
      </w:r>
      <w:proofErr w:type="spellEnd"/>
      <w:r w:rsidR="00D74DA0" w:rsidRPr="007938C0">
        <w:rPr>
          <w:color w:val="C00000"/>
        </w:rPr>
        <w:t xml:space="preserve">. </w:t>
      </w:r>
      <w:proofErr w:type="spellStart"/>
      <w:r w:rsidR="00D74DA0" w:rsidRPr="007938C0">
        <w:rPr>
          <w:color w:val="C00000"/>
        </w:rPr>
        <w:t>Eines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ihrer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charakteristischen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Produkte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werden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verschiedene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Sorten</w:t>
      </w:r>
      <w:proofErr w:type="spellEnd"/>
      <w:r w:rsidR="00D74DA0" w:rsidRPr="007938C0">
        <w:rPr>
          <w:color w:val="C00000"/>
        </w:rPr>
        <w:t xml:space="preserve"> von </w:t>
      </w:r>
      <w:proofErr w:type="spellStart"/>
      <w:r w:rsidR="00D74DA0" w:rsidRPr="007938C0">
        <w:rPr>
          <w:color w:val="C00000"/>
        </w:rPr>
        <w:t>getrockneten</w:t>
      </w:r>
      <w:proofErr w:type="spellEnd"/>
      <w:r w:rsidR="00D74DA0" w:rsidRPr="007938C0">
        <w:rPr>
          <w:color w:val="C00000"/>
        </w:rPr>
        <w:t xml:space="preserve"> </w:t>
      </w:r>
      <w:proofErr w:type="spellStart"/>
      <w:r w:rsidR="00D74DA0" w:rsidRPr="007938C0">
        <w:rPr>
          <w:color w:val="C00000"/>
        </w:rPr>
        <w:t>Datteln</w:t>
      </w:r>
      <w:proofErr w:type="spellEnd"/>
      <w:r w:rsidR="00D74DA0" w:rsidRPr="007938C0">
        <w:rPr>
          <w:color w:val="C00000"/>
        </w:rPr>
        <w:t xml:space="preserve"> sein.</w:t>
      </w:r>
    </w:p>
    <w:p w14:paraId="47602BC1" w14:textId="77777777" w:rsidR="00D74DA0" w:rsidRDefault="00D74DA0" w:rsidP="00D74DA0">
      <w:proofErr w:type="spellStart"/>
      <w:r w:rsidRPr="007938C0">
        <w:rPr>
          <w:color w:val="C00000"/>
        </w:rPr>
        <w:t>Diese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Produkte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werden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im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gesamten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Mittleren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Osten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als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extravagantes</w:t>
      </w:r>
      <w:proofErr w:type="spellEnd"/>
      <w:r w:rsidRPr="007938C0">
        <w:rPr>
          <w:color w:val="C00000"/>
        </w:rPr>
        <w:t xml:space="preserve"> und </w:t>
      </w:r>
      <w:proofErr w:type="spellStart"/>
      <w:r w:rsidRPr="007938C0">
        <w:rPr>
          <w:color w:val="C00000"/>
        </w:rPr>
        <w:t>Gourmetprodukt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verkauft</w:t>
      </w:r>
      <w:proofErr w:type="spellEnd"/>
      <w:r w:rsidRPr="007938C0">
        <w:rPr>
          <w:color w:val="C00000"/>
        </w:rPr>
        <w:t xml:space="preserve">. </w:t>
      </w:r>
      <w:proofErr w:type="spellStart"/>
      <w:r w:rsidRPr="007938C0">
        <w:rPr>
          <w:color w:val="C00000"/>
        </w:rPr>
        <w:t>Für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ihre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Entwürfe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werden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keine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Kosten</w:t>
      </w:r>
      <w:proofErr w:type="spellEnd"/>
      <w:r w:rsidRPr="007938C0">
        <w:rPr>
          <w:color w:val="C00000"/>
        </w:rPr>
        <w:t xml:space="preserve"> </w:t>
      </w:r>
      <w:proofErr w:type="spellStart"/>
      <w:r w:rsidRPr="007938C0">
        <w:rPr>
          <w:color w:val="C00000"/>
        </w:rPr>
        <w:t>gescheut</w:t>
      </w:r>
      <w:proofErr w:type="spellEnd"/>
      <w:r w:rsidRPr="007938C0">
        <w:rPr>
          <w:color w:val="C00000"/>
        </w:rPr>
        <w:t>.</w:t>
      </w:r>
      <w:r>
        <w:t xml:space="preserve"> 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3D2E8BC8" w14:textId="77777777" w:rsidR="002E744A" w:rsidRDefault="00C576AC" w:rsidP="002E744A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</w:t>
      </w:r>
    </w:p>
    <w:p w14:paraId="204C55EA" w14:textId="42EDF927" w:rsidR="002E744A" w:rsidRPr="002E744A" w:rsidRDefault="002E744A" w:rsidP="002E744A">
      <w:pPr>
        <w:rPr>
          <w:bCs/>
        </w:rPr>
      </w:pPr>
      <w:r w:rsidRPr="002E744A">
        <w:rPr>
          <w:b/>
          <w:color w:val="C00000"/>
        </w:rPr>
        <w:t>Delicacy food products</w:t>
      </w:r>
      <w:r w:rsidRPr="002E744A">
        <w:rPr>
          <w:color w:val="C00000"/>
        </w:rPr>
        <w:t xml:space="preserve"> </w:t>
      </w:r>
      <w:proofErr w:type="spellStart"/>
      <w:r w:rsidRPr="002E744A">
        <w:rPr>
          <w:bCs/>
          <w:color w:val="C00000"/>
        </w:rPr>
        <w:t>sind</w:t>
      </w:r>
      <w:proofErr w:type="spellEnd"/>
      <w:r w:rsidRPr="002E744A">
        <w:rPr>
          <w:bCs/>
          <w:color w:val="C00000"/>
        </w:rPr>
        <w:t xml:space="preserve"> </w:t>
      </w:r>
      <w:proofErr w:type="spellStart"/>
      <w:r w:rsidRPr="002E744A">
        <w:rPr>
          <w:bCs/>
          <w:color w:val="C00000"/>
        </w:rPr>
        <w:t>stolz</w:t>
      </w:r>
      <w:proofErr w:type="spellEnd"/>
      <w:r w:rsidRPr="002E744A">
        <w:rPr>
          <w:bCs/>
          <w:color w:val="C00000"/>
        </w:rPr>
        <w:t xml:space="preserve"> auf </w:t>
      </w:r>
      <w:proofErr w:type="spellStart"/>
      <w:r w:rsidRPr="002E744A">
        <w:rPr>
          <w:bCs/>
          <w:color w:val="C00000"/>
        </w:rPr>
        <w:t>ihr</w:t>
      </w:r>
      <w:proofErr w:type="spellEnd"/>
      <w:r w:rsidRPr="002E744A">
        <w:rPr>
          <w:bCs/>
          <w:color w:val="C00000"/>
        </w:rPr>
        <w:t xml:space="preserve"> </w:t>
      </w:r>
      <w:proofErr w:type="spellStart"/>
      <w:r w:rsidRPr="002E744A">
        <w:rPr>
          <w:bCs/>
          <w:color w:val="C00000"/>
        </w:rPr>
        <w:t>Erbe</w:t>
      </w:r>
      <w:proofErr w:type="spellEnd"/>
      <w:r w:rsidRPr="002E744A">
        <w:rPr>
          <w:bCs/>
          <w:color w:val="C00000"/>
        </w:rPr>
        <w:t xml:space="preserve"> </w:t>
      </w:r>
      <w:proofErr w:type="spellStart"/>
      <w:r w:rsidRPr="002E744A">
        <w:rPr>
          <w:bCs/>
          <w:color w:val="C00000"/>
        </w:rPr>
        <w:t>im</w:t>
      </w:r>
      <w:proofErr w:type="spellEnd"/>
      <w:r w:rsidRPr="002E744A">
        <w:rPr>
          <w:bCs/>
          <w:color w:val="C00000"/>
        </w:rPr>
        <w:t xml:space="preserve"> </w:t>
      </w:r>
      <w:proofErr w:type="spellStart"/>
      <w:r w:rsidRPr="002E744A">
        <w:rPr>
          <w:bCs/>
          <w:color w:val="C00000"/>
        </w:rPr>
        <w:t>Nahen</w:t>
      </w:r>
      <w:proofErr w:type="spellEnd"/>
      <w:r w:rsidRPr="002E744A">
        <w:rPr>
          <w:bCs/>
          <w:color w:val="C00000"/>
        </w:rPr>
        <w:t xml:space="preserve"> </w:t>
      </w:r>
      <w:proofErr w:type="spellStart"/>
      <w:r w:rsidRPr="002E744A">
        <w:rPr>
          <w:bCs/>
          <w:color w:val="C00000"/>
        </w:rPr>
        <w:t>Osten</w:t>
      </w:r>
      <w:proofErr w:type="spellEnd"/>
      <w:r w:rsidRPr="002E744A">
        <w:rPr>
          <w:bCs/>
          <w:color w:val="C00000"/>
        </w:rPr>
        <w:t xml:space="preserve"> und </w:t>
      </w:r>
      <w:proofErr w:type="spellStart"/>
      <w:r w:rsidRPr="002E744A">
        <w:rPr>
          <w:bCs/>
          <w:color w:val="C00000"/>
        </w:rPr>
        <w:t>wünschen</w:t>
      </w:r>
      <w:proofErr w:type="spellEnd"/>
      <w:r w:rsidRPr="002E744A">
        <w:rPr>
          <w:bCs/>
          <w:color w:val="C00000"/>
        </w:rPr>
        <w:t xml:space="preserve"> </w:t>
      </w:r>
      <w:proofErr w:type="spellStart"/>
      <w:r w:rsidRPr="002E744A">
        <w:rPr>
          <w:bCs/>
          <w:color w:val="C00000"/>
        </w:rPr>
        <w:t>sich</w:t>
      </w:r>
      <w:proofErr w:type="spellEnd"/>
      <w:r w:rsidRPr="002E744A">
        <w:rPr>
          <w:bCs/>
          <w:color w:val="C00000"/>
        </w:rPr>
        <w:t xml:space="preserve"> </w:t>
      </w:r>
      <w:proofErr w:type="spellStart"/>
      <w:r w:rsidRPr="002E744A">
        <w:rPr>
          <w:bCs/>
          <w:color w:val="C00000"/>
        </w:rPr>
        <w:t>ein</w:t>
      </w:r>
      <w:proofErr w:type="spellEnd"/>
      <w:r w:rsidRPr="002E744A">
        <w:rPr>
          <w:bCs/>
          <w:color w:val="C00000"/>
        </w:rPr>
        <w:t xml:space="preserve"> </w:t>
      </w:r>
      <w:proofErr w:type="spellStart"/>
      <w:r w:rsidRPr="002E744A">
        <w:rPr>
          <w:bCs/>
          <w:color w:val="C00000"/>
        </w:rPr>
        <w:t>elegantes</w:t>
      </w:r>
      <w:proofErr w:type="spellEnd"/>
      <w:r w:rsidRPr="002E744A">
        <w:rPr>
          <w:bCs/>
          <w:color w:val="C00000"/>
        </w:rPr>
        <w:t xml:space="preserve"> und </w:t>
      </w:r>
      <w:proofErr w:type="spellStart"/>
      <w:r w:rsidRPr="002E744A">
        <w:rPr>
          <w:bCs/>
          <w:color w:val="C00000"/>
        </w:rPr>
        <w:t>hochwertiges</w:t>
      </w:r>
      <w:proofErr w:type="spellEnd"/>
      <w:r w:rsidRPr="002E744A">
        <w:rPr>
          <w:bCs/>
          <w:color w:val="C00000"/>
        </w:rPr>
        <w:t xml:space="preserve"> Design </w:t>
      </w:r>
      <w:proofErr w:type="spellStart"/>
      <w:r w:rsidRPr="002E744A">
        <w:rPr>
          <w:bCs/>
          <w:color w:val="C00000"/>
        </w:rPr>
        <w:t>mit</w:t>
      </w:r>
      <w:proofErr w:type="spellEnd"/>
      <w:r w:rsidRPr="002E744A">
        <w:rPr>
          <w:bCs/>
          <w:color w:val="C00000"/>
        </w:rPr>
        <w:t xml:space="preserve"> </w:t>
      </w:r>
      <w:proofErr w:type="spellStart"/>
      <w:r w:rsidRPr="002E744A">
        <w:rPr>
          <w:bCs/>
          <w:color w:val="C00000"/>
        </w:rPr>
        <w:t>traditionellen</w:t>
      </w:r>
      <w:proofErr w:type="spellEnd"/>
      <w:r w:rsidRPr="002E744A">
        <w:rPr>
          <w:bCs/>
          <w:color w:val="C00000"/>
        </w:rPr>
        <w:t xml:space="preserve"> </w:t>
      </w:r>
      <w:proofErr w:type="spellStart"/>
      <w:r w:rsidRPr="002E744A">
        <w:rPr>
          <w:bCs/>
          <w:color w:val="C00000"/>
        </w:rPr>
        <w:t>Mustern</w:t>
      </w:r>
      <w:proofErr w:type="spellEnd"/>
      <w:r w:rsidRPr="002E744A">
        <w:rPr>
          <w:bCs/>
          <w:color w:val="C00000"/>
        </w:rPr>
        <w:t xml:space="preserve"> und </w:t>
      </w:r>
      <w:proofErr w:type="spellStart"/>
      <w:r w:rsidRPr="002E744A">
        <w:rPr>
          <w:bCs/>
          <w:color w:val="C00000"/>
        </w:rPr>
        <w:t>Farben</w:t>
      </w:r>
      <w:proofErr w:type="spellEnd"/>
      <w:r w:rsidRPr="002E744A">
        <w:rPr>
          <w:bCs/>
        </w:rPr>
        <w:t xml:space="preserve">.     </w:t>
      </w:r>
    </w:p>
    <w:p w14:paraId="1052C250" w14:textId="4BA5521F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A639E40" w14:textId="10E9BA85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208E5CF7" w14:textId="210AF9E9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159318CB" w14:textId="774A76F4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 xml:space="preserve">Middle </w:t>
      </w:r>
      <w:r w:rsidR="00C576AC" w:rsidRPr="002E744A">
        <w:t>East</w:t>
      </w:r>
      <w:r w:rsidRPr="002E744A">
        <w:t xml:space="preserve"> </w:t>
      </w:r>
      <w:proofErr w:type="spellStart"/>
      <w:r w:rsidR="002E744A" w:rsidRPr="002E744A">
        <w:rPr>
          <w:color w:val="C00000"/>
        </w:rPr>
        <w:t>Mittlerer</w:t>
      </w:r>
      <w:proofErr w:type="spellEnd"/>
      <w:r w:rsidR="002E744A" w:rsidRPr="002E744A">
        <w:rPr>
          <w:color w:val="C00000"/>
        </w:rPr>
        <w:t xml:space="preserve"> </w:t>
      </w:r>
      <w:proofErr w:type="spellStart"/>
      <w:r w:rsidR="002E744A" w:rsidRPr="002E744A">
        <w:rPr>
          <w:color w:val="C00000"/>
        </w:rPr>
        <w:t>Osten</w:t>
      </w:r>
      <w:proofErr w:type="spellEnd"/>
    </w:p>
    <w:p w14:paraId="5ABAEF24" w14:textId="6B20DF4A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2C832FA8" w14:textId="2F651C2D" w:rsidR="00F34D3B" w:rsidRDefault="002501E8" w:rsidP="0016367F">
      <w:pPr>
        <w:pStyle w:val="ListParagraph"/>
        <w:numPr>
          <w:ilvl w:val="0"/>
          <w:numId w:val="20"/>
        </w:numPr>
      </w:pPr>
      <w:r>
        <w:lastRenderedPageBreak/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54F6AEAE" w14:textId="7722204D" w:rsidR="002E744A" w:rsidRPr="00F34D3B" w:rsidRDefault="002E744A" w:rsidP="0016367F">
      <w:pPr>
        <w:pStyle w:val="ListParagraph"/>
        <w:numPr>
          <w:ilvl w:val="0"/>
          <w:numId w:val="20"/>
        </w:numPr>
      </w:pPr>
      <w:proofErr w:type="spellStart"/>
      <w:r w:rsidRPr="005D51E2">
        <w:rPr>
          <w:color w:val="C00000"/>
        </w:rPr>
        <w:t>Weite</w:t>
      </w:r>
      <w:r w:rsidR="005D51E2" w:rsidRPr="005D51E2">
        <w:rPr>
          <w:color w:val="C00000"/>
        </w:rPr>
        <w:t>r</w:t>
      </w:r>
      <w:proofErr w:type="spellEnd"/>
      <w:r w:rsidRPr="005D51E2">
        <w:rPr>
          <w:color w:val="C00000"/>
        </w:rPr>
        <w:t xml:space="preserve">: Sind </w:t>
      </w:r>
      <w:proofErr w:type="spellStart"/>
      <w:r w:rsidRPr="005D51E2">
        <w:rPr>
          <w:color w:val="C00000"/>
        </w:rPr>
        <w:t>bereit</w:t>
      </w:r>
      <w:proofErr w:type="spellEnd"/>
      <w:r w:rsidRPr="005D51E2">
        <w:rPr>
          <w:color w:val="C00000"/>
        </w:rPr>
        <w:t xml:space="preserve">, </w:t>
      </w:r>
      <w:proofErr w:type="spellStart"/>
      <w:r w:rsidRPr="005D51E2">
        <w:rPr>
          <w:color w:val="C00000"/>
        </w:rPr>
        <w:t>viel</w:t>
      </w:r>
      <w:proofErr w:type="spellEnd"/>
      <w:r w:rsidRPr="005D51E2">
        <w:rPr>
          <w:color w:val="C00000"/>
        </w:rPr>
        <w:t xml:space="preserve"> Geld </w:t>
      </w:r>
      <w:proofErr w:type="spellStart"/>
      <w:r w:rsidRPr="005D51E2">
        <w:rPr>
          <w:color w:val="C00000"/>
        </w:rPr>
        <w:t>für</w:t>
      </w:r>
      <w:proofErr w:type="spellEnd"/>
      <w:r w:rsidRPr="005D51E2">
        <w:rPr>
          <w:color w:val="C00000"/>
        </w:rPr>
        <w:t xml:space="preserve"> die </w:t>
      </w:r>
      <w:proofErr w:type="spellStart"/>
      <w:r w:rsidRPr="005D51E2">
        <w:rPr>
          <w:color w:val="C00000"/>
        </w:rPr>
        <w:t>besten</w:t>
      </w:r>
      <w:proofErr w:type="spellEnd"/>
      <w:r w:rsidRPr="005D51E2">
        <w:rPr>
          <w:color w:val="C00000"/>
        </w:rPr>
        <w:t xml:space="preserve"> </w:t>
      </w:r>
      <w:proofErr w:type="spellStart"/>
      <w:r w:rsidRPr="005D51E2">
        <w:rPr>
          <w:color w:val="C00000"/>
        </w:rPr>
        <w:t>Produkte</w:t>
      </w:r>
      <w:proofErr w:type="spellEnd"/>
      <w:r w:rsidRPr="005D51E2">
        <w:rPr>
          <w:color w:val="C00000"/>
        </w:rPr>
        <w:t xml:space="preserve"> </w:t>
      </w:r>
      <w:proofErr w:type="spellStart"/>
      <w:r w:rsidRPr="005D51E2">
        <w:rPr>
          <w:color w:val="C00000"/>
        </w:rPr>
        <w:t>auszugeben</w:t>
      </w:r>
      <w:proofErr w:type="spellEnd"/>
      <w:r w:rsidRPr="005D51E2">
        <w:rPr>
          <w:color w:val="C00000"/>
        </w:rPr>
        <w:t xml:space="preserve">. </w:t>
      </w:r>
      <w:proofErr w:type="spellStart"/>
      <w:r w:rsidR="005D51E2">
        <w:rPr>
          <w:color w:val="C00000"/>
        </w:rPr>
        <w:t>Fahren</w:t>
      </w:r>
      <w:proofErr w:type="spellEnd"/>
      <w:r w:rsidR="005D51E2">
        <w:rPr>
          <w:color w:val="C00000"/>
        </w:rPr>
        <w:t xml:space="preserve"> </w:t>
      </w:r>
      <w:proofErr w:type="spellStart"/>
      <w:r w:rsidR="005D51E2">
        <w:rPr>
          <w:color w:val="C00000"/>
        </w:rPr>
        <w:t>t</w:t>
      </w:r>
      <w:r w:rsidRPr="005D51E2">
        <w:rPr>
          <w:color w:val="C00000"/>
        </w:rPr>
        <w:t>eure</w:t>
      </w:r>
      <w:proofErr w:type="spellEnd"/>
      <w:r w:rsidRPr="005D51E2">
        <w:rPr>
          <w:color w:val="C00000"/>
        </w:rPr>
        <w:t xml:space="preserve"> Autos und </w:t>
      </w:r>
      <w:proofErr w:type="spellStart"/>
      <w:r w:rsidR="005D51E2">
        <w:rPr>
          <w:color w:val="C00000"/>
        </w:rPr>
        <w:t>besitzen</w:t>
      </w:r>
      <w:proofErr w:type="spellEnd"/>
      <w:r w:rsidR="005D51E2">
        <w:rPr>
          <w:color w:val="C00000"/>
        </w:rPr>
        <w:t xml:space="preserve"> </w:t>
      </w:r>
      <w:proofErr w:type="spellStart"/>
      <w:r w:rsidRPr="005D51E2">
        <w:rPr>
          <w:color w:val="C00000"/>
        </w:rPr>
        <w:t>gro</w:t>
      </w:r>
      <w:r w:rsidR="005D51E2">
        <w:rPr>
          <w:color w:val="C00000"/>
        </w:rPr>
        <w:t>ss</w:t>
      </w:r>
      <w:r w:rsidRPr="005D51E2">
        <w:rPr>
          <w:color w:val="C00000"/>
        </w:rPr>
        <w:t>e</w:t>
      </w:r>
      <w:proofErr w:type="spellEnd"/>
      <w:r w:rsidRPr="005D51E2">
        <w:rPr>
          <w:color w:val="C00000"/>
        </w:rPr>
        <w:t xml:space="preserve"> </w:t>
      </w:r>
      <w:proofErr w:type="spellStart"/>
      <w:r w:rsidRPr="005D51E2">
        <w:rPr>
          <w:color w:val="C00000"/>
        </w:rPr>
        <w:t>Häuser</w:t>
      </w:r>
      <w:proofErr w:type="spellEnd"/>
      <w:r w:rsidRPr="005D51E2">
        <w:rPr>
          <w:color w:val="C00000"/>
        </w:rPr>
        <w:t xml:space="preserve">. Sie </w:t>
      </w:r>
      <w:proofErr w:type="spellStart"/>
      <w:r w:rsidRPr="005D51E2">
        <w:rPr>
          <w:color w:val="C00000"/>
        </w:rPr>
        <w:t>geben</w:t>
      </w:r>
      <w:proofErr w:type="spellEnd"/>
      <w:r w:rsidRPr="005D51E2">
        <w:rPr>
          <w:color w:val="C00000"/>
        </w:rPr>
        <w:t xml:space="preserve"> </w:t>
      </w:r>
      <w:proofErr w:type="spellStart"/>
      <w:r w:rsidRPr="005D51E2">
        <w:rPr>
          <w:color w:val="C00000"/>
        </w:rPr>
        <w:t>gerne</w:t>
      </w:r>
      <w:proofErr w:type="spellEnd"/>
      <w:r w:rsidRPr="005D51E2">
        <w:rPr>
          <w:color w:val="C00000"/>
        </w:rPr>
        <w:t xml:space="preserve"> Geld </w:t>
      </w:r>
      <w:proofErr w:type="spellStart"/>
      <w:r w:rsidRPr="005D51E2">
        <w:rPr>
          <w:color w:val="C00000"/>
        </w:rPr>
        <w:t>für</w:t>
      </w:r>
      <w:proofErr w:type="spellEnd"/>
      <w:r w:rsidRPr="005D51E2">
        <w:rPr>
          <w:color w:val="C00000"/>
        </w:rPr>
        <w:t xml:space="preserve"> </w:t>
      </w:r>
      <w:proofErr w:type="spellStart"/>
      <w:r w:rsidRPr="005D51E2">
        <w:rPr>
          <w:color w:val="C00000"/>
        </w:rPr>
        <w:t>teure</w:t>
      </w:r>
      <w:proofErr w:type="spellEnd"/>
      <w:r w:rsidRPr="005D51E2">
        <w:rPr>
          <w:color w:val="C00000"/>
        </w:rPr>
        <w:t xml:space="preserve"> </w:t>
      </w:r>
      <w:proofErr w:type="spellStart"/>
      <w:r w:rsidRPr="005D51E2">
        <w:rPr>
          <w:color w:val="C00000"/>
        </w:rPr>
        <w:t>Produkte</w:t>
      </w:r>
      <w:proofErr w:type="spellEnd"/>
      <w:r w:rsidRPr="005D51E2">
        <w:rPr>
          <w:color w:val="C00000"/>
        </w:rPr>
        <w:t xml:space="preserve"> </w:t>
      </w:r>
      <w:proofErr w:type="spellStart"/>
      <w:r w:rsidRPr="005D51E2">
        <w:rPr>
          <w:color w:val="C00000"/>
        </w:rPr>
        <w:t>als</w:t>
      </w:r>
      <w:proofErr w:type="spellEnd"/>
      <w:r w:rsidRPr="005D51E2">
        <w:rPr>
          <w:color w:val="C00000"/>
        </w:rPr>
        <w:t xml:space="preserve"> </w:t>
      </w:r>
      <w:proofErr w:type="spellStart"/>
      <w:r w:rsidRPr="005D51E2">
        <w:rPr>
          <w:color w:val="C00000"/>
        </w:rPr>
        <w:t>Statussymbol</w:t>
      </w:r>
      <w:proofErr w:type="spellEnd"/>
      <w:r w:rsidRPr="005D51E2">
        <w:rPr>
          <w:color w:val="C00000"/>
        </w:rPr>
        <w:t xml:space="preserve"> </w:t>
      </w:r>
      <w:proofErr w:type="spellStart"/>
      <w:r w:rsidRPr="005D51E2">
        <w:rPr>
          <w:color w:val="C00000"/>
        </w:rPr>
        <w:t>aus</w:t>
      </w:r>
      <w:r w:rsidRPr="002E744A">
        <w:t>.</w:t>
      </w:r>
      <w:proofErr w:type="spellEnd"/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2518A2F3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5A96C6E6" w14:textId="12715E71" w:rsidR="008907FD" w:rsidRPr="006A078C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3F62E7A4" w14:textId="77777777" w:rsidR="00F2267A" w:rsidRDefault="00F2267A" w:rsidP="0016367F"/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281F2CBB" w:rsidR="0016367F" w:rsidRDefault="0016367F" w:rsidP="0016367F">
      <w:pPr>
        <w:pStyle w:val="Heading1"/>
      </w:pPr>
      <w:r>
        <w:t>Task 1: Logo</w:t>
      </w:r>
    </w:p>
    <w:p w14:paraId="2895C3C8" w14:textId="57701C0E" w:rsidR="00607105" w:rsidRPr="00833613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9CC05BC" w14:textId="77777777" w:rsidR="00BB1FD3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  <w:r w:rsidR="00BB1FD3" w:rsidRPr="00BB1FD3">
        <w:t xml:space="preserve"> </w:t>
      </w:r>
    </w:p>
    <w:p w14:paraId="4C07CB16" w14:textId="6B696A9E" w:rsidR="002420F1" w:rsidRPr="00BB1FD3" w:rsidRDefault="00BB1FD3" w:rsidP="00E91712">
      <w:pPr>
        <w:rPr>
          <w:color w:val="C00000"/>
        </w:rPr>
      </w:pPr>
      <w:r w:rsidRPr="00BB1FD3">
        <w:rPr>
          <w:color w:val="C00000"/>
        </w:rPr>
        <w:t xml:space="preserve">Das Logo muss </w:t>
      </w:r>
      <w:proofErr w:type="spellStart"/>
      <w:r w:rsidRPr="00BB1FD3">
        <w:rPr>
          <w:color w:val="C00000"/>
        </w:rPr>
        <w:t>arabischen</w:t>
      </w:r>
      <w:proofErr w:type="spellEnd"/>
      <w:r w:rsidRPr="00BB1FD3">
        <w:rPr>
          <w:color w:val="C00000"/>
        </w:rPr>
        <w:t xml:space="preserve"> und </w:t>
      </w:r>
      <w:proofErr w:type="spellStart"/>
      <w:r w:rsidRPr="00BB1FD3">
        <w:rPr>
          <w:color w:val="C00000"/>
        </w:rPr>
        <w:t>englischen</w:t>
      </w:r>
      <w:proofErr w:type="spellEnd"/>
      <w:r w:rsidRPr="00BB1FD3">
        <w:rPr>
          <w:color w:val="C00000"/>
        </w:rPr>
        <w:t xml:space="preserve"> Text </w:t>
      </w:r>
      <w:proofErr w:type="spellStart"/>
      <w:r w:rsidRPr="00BB1FD3">
        <w:rPr>
          <w:color w:val="C00000"/>
        </w:rPr>
        <w:t>enthalten</w:t>
      </w:r>
      <w:proofErr w:type="spellEnd"/>
      <w:r w:rsidRPr="00BB1FD3">
        <w:rPr>
          <w:color w:val="C00000"/>
        </w:rPr>
        <w:t>. Muster und/</w:t>
      </w:r>
      <w:proofErr w:type="spellStart"/>
      <w:r w:rsidRPr="00BB1FD3">
        <w:rPr>
          <w:color w:val="C00000"/>
        </w:rPr>
        <w:t>oder</w:t>
      </w:r>
      <w:proofErr w:type="spellEnd"/>
      <w:r w:rsidRPr="00BB1FD3">
        <w:rPr>
          <w:color w:val="C00000"/>
        </w:rPr>
        <w:t xml:space="preserve"> </w:t>
      </w:r>
      <w:proofErr w:type="spellStart"/>
      <w:r w:rsidRPr="00BB1FD3">
        <w:rPr>
          <w:color w:val="C00000"/>
        </w:rPr>
        <w:t>Ornamente</w:t>
      </w:r>
      <w:proofErr w:type="spellEnd"/>
      <w:r w:rsidRPr="00BB1FD3">
        <w:rPr>
          <w:color w:val="C00000"/>
        </w:rPr>
        <w:t xml:space="preserve"> </w:t>
      </w:r>
      <w:proofErr w:type="spellStart"/>
      <w:r w:rsidRPr="00BB1FD3">
        <w:rPr>
          <w:color w:val="C00000"/>
        </w:rPr>
        <w:t>müssen</w:t>
      </w:r>
      <w:proofErr w:type="spellEnd"/>
      <w:r w:rsidRPr="00BB1FD3">
        <w:rPr>
          <w:color w:val="C00000"/>
        </w:rPr>
        <w:t xml:space="preserve"> </w:t>
      </w:r>
      <w:proofErr w:type="spellStart"/>
      <w:r w:rsidRPr="00BB1FD3">
        <w:rPr>
          <w:color w:val="C00000"/>
        </w:rPr>
        <w:t>im</w:t>
      </w:r>
      <w:proofErr w:type="spellEnd"/>
      <w:r w:rsidRPr="00BB1FD3">
        <w:rPr>
          <w:color w:val="C00000"/>
        </w:rPr>
        <w:t xml:space="preserve"> Logo </w:t>
      </w:r>
      <w:proofErr w:type="spellStart"/>
      <w:r w:rsidRPr="00BB1FD3">
        <w:rPr>
          <w:color w:val="C00000"/>
        </w:rPr>
        <w:t>enthalten</w:t>
      </w:r>
      <w:proofErr w:type="spellEnd"/>
      <w:r w:rsidRPr="00BB1FD3">
        <w:rPr>
          <w:color w:val="C00000"/>
        </w:rPr>
        <w:t xml:space="preserve"> sein - </w:t>
      </w:r>
      <w:proofErr w:type="spellStart"/>
      <w:r w:rsidRPr="00BB1FD3">
        <w:rPr>
          <w:color w:val="C00000"/>
        </w:rPr>
        <w:t>aber</w:t>
      </w:r>
      <w:proofErr w:type="spellEnd"/>
      <w:r w:rsidRPr="00BB1FD3">
        <w:rPr>
          <w:color w:val="C00000"/>
        </w:rPr>
        <w:t xml:space="preserve"> </w:t>
      </w:r>
      <w:proofErr w:type="spellStart"/>
      <w:r w:rsidRPr="00BB1FD3">
        <w:rPr>
          <w:color w:val="C00000"/>
        </w:rPr>
        <w:t>nicht</w:t>
      </w:r>
      <w:proofErr w:type="spellEnd"/>
      <w:r w:rsidRPr="00BB1FD3">
        <w:rPr>
          <w:color w:val="C00000"/>
        </w:rPr>
        <w:t xml:space="preserve"> </w:t>
      </w:r>
      <w:proofErr w:type="spellStart"/>
      <w:r w:rsidRPr="00BB1FD3">
        <w:rPr>
          <w:color w:val="C00000"/>
        </w:rPr>
        <w:t>übermä</w:t>
      </w:r>
      <w:r w:rsidRPr="00BB1FD3">
        <w:rPr>
          <w:color w:val="C00000"/>
        </w:rPr>
        <w:t>ss</w:t>
      </w:r>
      <w:r w:rsidRPr="00BB1FD3">
        <w:rPr>
          <w:color w:val="C00000"/>
        </w:rPr>
        <w:t>ig</w:t>
      </w:r>
      <w:proofErr w:type="spellEnd"/>
      <w:r w:rsidRPr="00BB1FD3">
        <w:rPr>
          <w:color w:val="C00000"/>
        </w:rPr>
        <w:t>.</w:t>
      </w:r>
    </w:p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52063A29" w14:textId="55D5745E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23906DB8" w14:textId="77777777" w:rsidR="00BB1FD3" w:rsidRDefault="00BB1FD3" w:rsidP="00854AD0">
      <w:pPr>
        <w:spacing w:before="240"/>
        <w:rPr>
          <w:b/>
        </w:rPr>
      </w:pPr>
    </w:p>
    <w:p w14:paraId="435A52AD" w14:textId="462C10E1" w:rsidR="00854AD0" w:rsidRPr="00233084" w:rsidRDefault="00854AD0" w:rsidP="00854AD0">
      <w:pPr>
        <w:spacing w:before="240"/>
        <w:rPr>
          <w:b/>
        </w:rPr>
      </w:pPr>
      <w:r>
        <w:rPr>
          <w:b/>
        </w:rPr>
        <w:lastRenderedPageBreak/>
        <w:t>Size</w:t>
      </w:r>
    </w:p>
    <w:p w14:paraId="518D0397" w14:textId="5E5E07EB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74E193A3" w14:textId="410F9BBC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0CE9BCE5" w14:textId="056042AE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4AE08B59" w14:textId="0ED64D7F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63823FF0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0D2826BE" w14:textId="780F0EFF" w:rsidR="000640A4" w:rsidRPr="00E64155" w:rsidRDefault="000640A4" w:rsidP="000640A4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7D070B81" w14:textId="07BB14FB" w:rsidR="00595D70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6873EB43" w14:textId="77777777" w:rsidR="006B2382" w:rsidRDefault="006B2382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135A8694" w:rsidR="00433A9F" w:rsidRPr="00280421" w:rsidRDefault="008D0C34" w:rsidP="00854AD0">
      <w:pPr>
        <w:rPr>
          <w:b/>
        </w:rPr>
      </w:pPr>
      <w:r>
        <w:rPr>
          <w:b/>
        </w:rPr>
        <w:t>Printout</w:t>
      </w:r>
    </w:p>
    <w:p w14:paraId="70E62160" w14:textId="4BD216A8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61A9E071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57CDC142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1A83E03" w14:textId="77777777" w:rsidR="00854AD0" w:rsidRDefault="00854AD0" w:rsidP="00595D70"/>
    <w:p w14:paraId="1840B568" w14:textId="7515AD47" w:rsidR="00607105" w:rsidRDefault="00607105" w:rsidP="00607105">
      <w:pPr>
        <w:pStyle w:val="Heading1"/>
      </w:pPr>
      <w:r>
        <w:t xml:space="preserve">Task 2: </w:t>
      </w:r>
      <w:r w:rsidR="00857453">
        <w:t>Poster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43283AFD" w:rsidR="007646AA" w:rsidRDefault="007646AA" w:rsidP="0028522E">
      <w:r>
        <w:t>The focus of the design requires you to create an image montage to attract the target market demographic.</w:t>
      </w:r>
    </w:p>
    <w:p w14:paraId="51F88C09" w14:textId="77777777" w:rsidR="00E44FB3" w:rsidRPr="00E44FB3" w:rsidRDefault="00E44FB3" w:rsidP="00E44FB3">
      <w:pPr>
        <w:rPr>
          <w:color w:val="C00000"/>
        </w:rPr>
      </w:pPr>
      <w:r w:rsidRPr="00E44FB3">
        <w:rPr>
          <w:color w:val="C00000"/>
        </w:rPr>
        <w:t xml:space="preserve">Sie </w:t>
      </w:r>
      <w:proofErr w:type="spellStart"/>
      <w:r w:rsidRPr="00E44FB3">
        <w:rPr>
          <w:color w:val="C00000"/>
        </w:rPr>
        <w:t>erstellen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eine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Plakatwerbung</w:t>
      </w:r>
      <w:proofErr w:type="spellEnd"/>
      <w:r w:rsidRPr="00E44FB3">
        <w:rPr>
          <w:color w:val="C00000"/>
        </w:rPr>
        <w:t>, die in Gourmet-</w:t>
      </w:r>
      <w:proofErr w:type="spellStart"/>
      <w:r w:rsidRPr="00E44FB3">
        <w:rPr>
          <w:color w:val="C00000"/>
        </w:rPr>
        <w:t>Supermärkten</w:t>
      </w:r>
      <w:proofErr w:type="spellEnd"/>
      <w:r w:rsidRPr="00E44FB3">
        <w:rPr>
          <w:color w:val="C00000"/>
        </w:rPr>
        <w:t xml:space="preserve"> und </w:t>
      </w:r>
      <w:proofErr w:type="spellStart"/>
      <w:r w:rsidRPr="00E44FB3">
        <w:rPr>
          <w:color w:val="C00000"/>
        </w:rPr>
        <w:t>Einkaufszentren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erscheint</w:t>
      </w:r>
      <w:proofErr w:type="spellEnd"/>
      <w:r w:rsidRPr="00E44FB3">
        <w:rPr>
          <w:color w:val="C00000"/>
        </w:rPr>
        <w:t>.</w:t>
      </w:r>
      <w:r w:rsidRPr="00E44FB3">
        <w:rPr>
          <w:color w:val="C00000"/>
        </w:rPr>
        <w:t xml:space="preserve"> </w:t>
      </w:r>
    </w:p>
    <w:p w14:paraId="796BE1CF" w14:textId="4196D1B9" w:rsidR="00E44FB3" w:rsidRPr="00E44FB3" w:rsidRDefault="00E44FB3" w:rsidP="00E44FB3">
      <w:pPr>
        <w:rPr>
          <w:color w:val="C00000"/>
        </w:rPr>
      </w:pPr>
      <w:r w:rsidRPr="00E44FB3">
        <w:rPr>
          <w:color w:val="C00000"/>
        </w:rPr>
        <w:t xml:space="preserve">Der </w:t>
      </w:r>
      <w:proofErr w:type="spellStart"/>
      <w:r w:rsidRPr="00E44FB3">
        <w:rPr>
          <w:color w:val="C00000"/>
        </w:rPr>
        <w:t>Schwerpunkt</w:t>
      </w:r>
      <w:proofErr w:type="spellEnd"/>
      <w:r w:rsidRPr="00E44FB3">
        <w:rPr>
          <w:color w:val="C00000"/>
        </w:rPr>
        <w:t xml:space="preserve"> des Designs </w:t>
      </w:r>
      <w:proofErr w:type="spellStart"/>
      <w:r w:rsidRPr="00E44FB3">
        <w:rPr>
          <w:color w:val="C00000"/>
        </w:rPr>
        <w:t>erfordert</w:t>
      </w:r>
      <w:proofErr w:type="spellEnd"/>
      <w:r w:rsidRPr="00E44FB3">
        <w:rPr>
          <w:color w:val="C00000"/>
        </w:rPr>
        <w:t xml:space="preserve">, </w:t>
      </w:r>
      <w:proofErr w:type="spellStart"/>
      <w:r w:rsidRPr="00E44FB3">
        <w:rPr>
          <w:color w:val="C00000"/>
        </w:rPr>
        <w:t>dass</w:t>
      </w:r>
      <w:proofErr w:type="spellEnd"/>
      <w:r w:rsidRPr="00E44FB3">
        <w:rPr>
          <w:color w:val="C00000"/>
        </w:rPr>
        <w:t xml:space="preserve"> Sie </w:t>
      </w:r>
      <w:proofErr w:type="spellStart"/>
      <w:r w:rsidRPr="00E44FB3">
        <w:rPr>
          <w:color w:val="C00000"/>
        </w:rPr>
        <w:t>eine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Bildmontage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erstellen</w:t>
      </w:r>
      <w:proofErr w:type="spellEnd"/>
      <w:r w:rsidRPr="00E44FB3">
        <w:rPr>
          <w:color w:val="C00000"/>
        </w:rPr>
        <w:t xml:space="preserve">, um den </w:t>
      </w:r>
      <w:proofErr w:type="spellStart"/>
      <w:r w:rsidRPr="00E44FB3">
        <w:rPr>
          <w:color w:val="C00000"/>
        </w:rPr>
        <w:t>Zielmarkt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demografisch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anzusprechen</w:t>
      </w:r>
      <w:proofErr w:type="spellEnd"/>
      <w:r w:rsidRPr="00E44FB3">
        <w:rPr>
          <w:color w:val="C00000"/>
        </w:rPr>
        <w:t>.</w:t>
      </w:r>
    </w:p>
    <w:p w14:paraId="057C0EFB" w14:textId="592BADD2" w:rsidR="00607105" w:rsidRPr="00E91712" w:rsidRDefault="008229A8" w:rsidP="00607105">
      <w:pPr>
        <w:pStyle w:val="BodySubHeaderSpacebefore"/>
      </w:pPr>
      <w:r>
        <w:t>Specifications</w:t>
      </w:r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C85A23D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ED09F8A" w14:textId="4D41D435" w:rsidR="007646AA" w:rsidRDefault="007646AA" w:rsidP="008D439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lastRenderedPageBreak/>
        <w:t>Size</w:t>
      </w:r>
    </w:p>
    <w:p w14:paraId="1BA0234D" w14:textId="4810974E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035923C0" w14:textId="0DBD407D" w:rsidR="00A15D8C" w:rsidRPr="00233084" w:rsidRDefault="00EC39B2" w:rsidP="00EC39B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0E3E7555" w:rsidR="00A15D8C" w:rsidRDefault="00CA5BB5" w:rsidP="00A15D8C">
      <w:pPr>
        <w:pStyle w:val="SubHeadersBodyBold12ptbefore"/>
      </w:pPr>
      <w:r>
        <w:t xml:space="preserve">Image </w:t>
      </w:r>
      <w:r w:rsidR="00A15D8C">
        <w:t xml:space="preserve">ICC Profile </w:t>
      </w:r>
    </w:p>
    <w:p w14:paraId="3A7AB6A3" w14:textId="3453DDAF" w:rsidR="00F74E36" w:rsidRDefault="00A15D8C" w:rsidP="00F74E36">
      <w:pPr>
        <w:pStyle w:val="Default"/>
      </w:pPr>
      <w:r>
        <w:t>U.S. Sheetfed Coated v2</w:t>
      </w:r>
    </w:p>
    <w:p w14:paraId="1348B88E" w14:textId="565D644C" w:rsidR="00F74E36" w:rsidRDefault="000E13EB" w:rsidP="00F74E36">
      <w:pPr>
        <w:pStyle w:val="SubHeadersBodyBold12ptbefore"/>
      </w:pPr>
      <w:r>
        <w:t xml:space="preserve">Image </w:t>
      </w:r>
      <w:r w:rsidR="00F74E36">
        <w:t>Resolution</w:t>
      </w:r>
    </w:p>
    <w:p w14:paraId="4C45227B" w14:textId="2081944B" w:rsidR="00F74E36" w:rsidRDefault="000E13EB" w:rsidP="00F74E36">
      <w:pPr>
        <w:pStyle w:val="Default"/>
      </w:pPr>
      <w:r>
        <w:t>400dpi (placed at 100% in InDesign)</w:t>
      </w:r>
    </w:p>
    <w:p w14:paraId="21053AA2" w14:textId="0828371C" w:rsidR="00C31CCA" w:rsidRDefault="00C31CCA" w:rsidP="00C31CCA">
      <w:pPr>
        <w:pStyle w:val="SubHeadersBodyBold12ptbefore"/>
      </w:pPr>
      <w:r>
        <w:t>Bleed</w:t>
      </w:r>
    </w:p>
    <w:p w14:paraId="2622D2FF" w14:textId="78735467" w:rsidR="00C31CCA" w:rsidRDefault="00C31CCA" w:rsidP="00C31CCA">
      <w:pPr>
        <w:pStyle w:val="Default"/>
      </w:pPr>
      <w:r>
        <w:t>3mm exactly</w:t>
      </w:r>
    </w:p>
    <w:p w14:paraId="2C8B4BFA" w14:textId="77777777" w:rsidR="00EC39B2" w:rsidRDefault="00EC39B2" w:rsidP="00EC39B2">
      <w:pPr>
        <w:pStyle w:val="SubHeadersBodyBold12ptbefore"/>
      </w:pPr>
      <w:r>
        <w:t>File Type</w:t>
      </w:r>
      <w:r w:rsidRPr="00595D70">
        <w:t xml:space="preserve"> </w:t>
      </w:r>
    </w:p>
    <w:p w14:paraId="3FB72A53" w14:textId="40AFE8FF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26932B88" w14:textId="3B6CC425" w:rsidR="00E64155" w:rsidRPr="007259AA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1B842AD5" w:rsidR="007259AA" w:rsidRPr="00E64155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5FB2E987" w14:textId="6CD32DA6" w:rsidR="00EC39B2" w:rsidRDefault="00EC39B2" w:rsidP="00EC39B2">
      <w:pPr>
        <w:pStyle w:val="SubHeadersBodyBold12ptbefore"/>
      </w:pPr>
      <w:r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094E82E4" w14:textId="77777777" w:rsidR="00EC39B2" w:rsidRPr="00854AD0" w:rsidRDefault="00EC39B2" w:rsidP="00EC39B2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24000F2A" w14:textId="510F79F8" w:rsidR="00EC39B2" w:rsidRPr="00952F1E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315289C9" w14:textId="0E56A703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467CC174" w14:textId="6FAB6B38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</w:p>
    <w:p w14:paraId="3B166C63" w14:textId="63C33F4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FBC6AEF" w14:textId="50850805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57CEBB0A" w14:textId="77777777" w:rsidR="00723C65" w:rsidRDefault="00F66D9F" w:rsidP="00723C65">
      <w:pPr>
        <w:pStyle w:val="Heading1"/>
        <w:spacing w:after="480"/>
      </w:pPr>
      <w:r>
        <w:t xml:space="preserve">Task 3: </w:t>
      </w:r>
      <w:r w:rsidR="00723C65">
        <w:t>Car Wrapping</w:t>
      </w:r>
      <w:r w:rsidR="003054E0">
        <w:t xml:space="preserve"> </w:t>
      </w:r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3DA73C47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53C04788" w14:textId="684C405A" w:rsidR="00E44FB3" w:rsidRPr="00E44FB3" w:rsidRDefault="00E44FB3" w:rsidP="00723C65">
      <w:pPr>
        <w:rPr>
          <w:color w:val="C00000"/>
        </w:rPr>
      </w:pPr>
      <w:r w:rsidRPr="00E44FB3">
        <w:rPr>
          <w:color w:val="C00000"/>
        </w:rPr>
        <w:t xml:space="preserve">Sie </w:t>
      </w:r>
      <w:proofErr w:type="spellStart"/>
      <w:r w:rsidRPr="00E44FB3">
        <w:rPr>
          <w:color w:val="C00000"/>
        </w:rPr>
        <w:t>erstellen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ein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Konzept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für</w:t>
      </w:r>
      <w:proofErr w:type="spellEnd"/>
      <w:r w:rsidRPr="00E44FB3">
        <w:rPr>
          <w:color w:val="C00000"/>
        </w:rPr>
        <w:t xml:space="preserve"> die Autos, die </w:t>
      </w:r>
      <w:proofErr w:type="spellStart"/>
      <w:r w:rsidRPr="00E44FB3">
        <w:rPr>
          <w:color w:val="C00000"/>
        </w:rPr>
        <w:t>die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Vertreter</w:t>
      </w:r>
      <w:proofErr w:type="spellEnd"/>
      <w:r w:rsidRPr="00E44FB3">
        <w:rPr>
          <w:color w:val="C00000"/>
        </w:rPr>
        <w:t xml:space="preserve"> von </w:t>
      </w:r>
      <w:r w:rsidRPr="00E44FB3">
        <w:rPr>
          <w:b/>
          <w:bCs/>
          <w:color w:val="C00000"/>
        </w:rPr>
        <w:t xml:space="preserve">Delicacy Food Products </w:t>
      </w:r>
      <w:proofErr w:type="spellStart"/>
      <w:r w:rsidRPr="00E44FB3">
        <w:rPr>
          <w:color w:val="C00000"/>
        </w:rPr>
        <w:t>fahren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werden</w:t>
      </w:r>
      <w:proofErr w:type="spellEnd"/>
      <w:r w:rsidRPr="00E44FB3">
        <w:rPr>
          <w:color w:val="C00000"/>
        </w:rPr>
        <w:t xml:space="preserve">, </w:t>
      </w:r>
      <w:proofErr w:type="spellStart"/>
      <w:r w:rsidRPr="00E44FB3">
        <w:rPr>
          <w:color w:val="C00000"/>
        </w:rPr>
        <w:t>wenn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sie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ihre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Kunden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besuchen</w:t>
      </w:r>
      <w:proofErr w:type="spellEnd"/>
      <w:r w:rsidRPr="00E44FB3">
        <w:rPr>
          <w:color w:val="C00000"/>
        </w:rPr>
        <w:t xml:space="preserve">. Sie </w:t>
      </w:r>
      <w:proofErr w:type="spellStart"/>
      <w:r w:rsidRPr="00E44FB3">
        <w:rPr>
          <w:color w:val="C00000"/>
        </w:rPr>
        <w:t>möchten</w:t>
      </w:r>
      <w:proofErr w:type="spellEnd"/>
      <w:r w:rsidRPr="00E44FB3">
        <w:rPr>
          <w:color w:val="C00000"/>
        </w:rPr>
        <w:t xml:space="preserve">, </w:t>
      </w:r>
      <w:proofErr w:type="spellStart"/>
      <w:r w:rsidRPr="00E44FB3">
        <w:rPr>
          <w:color w:val="C00000"/>
        </w:rPr>
        <w:t>dass</w:t>
      </w:r>
      <w:proofErr w:type="spellEnd"/>
      <w:r w:rsidRPr="00E44FB3">
        <w:rPr>
          <w:color w:val="C00000"/>
        </w:rPr>
        <w:t xml:space="preserve"> das Design </w:t>
      </w:r>
      <w:proofErr w:type="spellStart"/>
      <w:r w:rsidRPr="00E44FB3">
        <w:rPr>
          <w:color w:val="C00000"/>
        </w:rPr>
        <w:t>mutig</w:t>
      </w:r>
      <w:proofErr w:type="spellEnd"/>
      <w:r w:rsidRPr="00E44FB3">
        <w:rPr>
          <w:color w:val="C00000"/>
        </w:rPr>
        <w:t xml:space="preserve">, elegant und </w:t>
      </w:r>
      <w:proofErr w:type="spellStart"/>
      <w:r w:rsidRPr="00E44FB3">
        <w:rPr>
          <w:color w:val="C00000"/>
        </w:rPr>
        <w:t>farbenfroh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ist</w:t>
      </w:r>
      <w:proofErr w:type="spellEnd"/>
      <w:r w:rsidRPr="00E44FB3">
        <w:rPr>
          <w:color w:val="C00000"/>
        </w:rPr>
        <w:t>.</w:t>
      </w:r>
    </w:p>
    <w:p w14:paraId="471D8BC1" w14:textId="422B007F" w:rsidR="00F66D9F" w:rsidRPr="00723C65" w:rsidRDefault="00E32280" w:rsidP="00723C65">
      <w:r>
        <w:lastRenderedPageBreak/>
        <w:t>Apply your design to the template provided</w:t>
      </w:r>
      <w:r w:rsidR="002356E0">
        <w:t xml:space="preserve"> in Appendix 1.4 – Car template</w:t>
      </w:r>
      <w:r>
        <w:t>.</w:t>
      </w:r>
    </w:p>
    <w:p w14:paraId="5387555C" w14:textId="77777777" w:rsidR="00F66D9F" w:rsidRPr="00E91712" w:rsidRDefault="00F66D9F" w:rsidP="00F66D9F">
      <w:pPr>
        <w:pStyle w:val="BodySubHeaderSpacebefore"/>
      </w:pPr>
      <w:r>
        <w:t>Specifications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1AC8F275" w14:textId="69D62F02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62939D87" w14:textId="7116304B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</w:p>
    <w:p w14:paraId="540F1FFB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</w:p>
    <w:p w14:paraId="634AB527" w14:textId="06F07991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44147242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77777777" w:rsidR="00EB3AC1" w:rsidRDefault="00EB3AC1" w:rsidP="00EB3AC1">
      <w:pPr>
        <w:pStyle w:val="SubHeadersBodyBold12ptbefore"/>
      </w:pPr>
      <w: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65A84E30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3EDBCD66" w14:textId="77777777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1163A869" w14:textId="0B7749CD" w:rsidR="00EB3AC1" w:rsidRPr="00952F1E" w:rsidRDefault="00FA3EA2" w:rsidP="00EB3AC1">
      <w:pPr>
        <w:rPr>
          <w:b/>
        </w:rPr>
      </w:pPr>
      <w:r>
        <w:rPr>
          <w:b/>
        </w:rPr>
        <w:t>Mounting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4EFFFC9D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3FEC186A" w14:textId="77777777" w:rsidR="00EB3AC1" w:rsidRPr="00952F1E" w:rsidRDefault="00EB3AC1" w:rsidP="00EB3AC1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77777777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11B9AB68" w14:textId="77777777" w:rsidR="00EB3AC1" w:rsidRPr="002168C9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AF34680" w14:textId="447CA36C" w:rsidR="00885489" w:rsidRDefault="00885489" w:rsidP="00885489">
      <w:pPr>
        <w:pStyle w:val="Heading1"/>
        <w:spacing w:after="480"/>
      </w:pPr>
      <w:r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2A08DCE8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1C0D52E2" w14:textId="5BF2934D" w:rsidR="00E44FB3" w:rsidRPr="00E44FB3" w:rsidRDefault="00E44FB3" w:rsidP="00E44FB3">
      <w:pPr>
        <w:rPr>
          <w:color w:val="C00000"/>
        </w:rPr>
      </w:pPr>
      <w:r w:rsidRPr="00E44FB3">
        <w:rPr>
          <w:color w:val="C00000"/>
        </w:rPr>
        <w:t xml:space="preserve">Du </w:t>
      </w:r>
      <w:proofErr w:type="spellStart"/>
      <w:r w:rsidRPr="00E44FB3">
        <w:rPr>
          <w:color w:val="C00000"/>
        </w:rPr>
        <w:t>wirst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zwei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Instragram</w:t>
      </w:r>
      <w:proofErr w:type="spellEnd"/>
      <w:r>
        <w:rPr>
          <w:color w:val="C00000"/>
        </w:rPr>
        <w:t xml:space="preserve"> Posts</w:t>
      </w:r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für</w:t>
      </w:r>
      <w:proofErr w:type="spellEnd"/>
      <w:r w:rsidRPr="00E44FB3">
        <w:rPr>
          <w:color w:val="C00000"/>
        </w:rPr>
        <w:t xml:space="preserve"> </w:t>
      </w:r>
      <w:r w:rsidRPr="00E44FB3">
        <w:rPr>
          <w:b/>
          <w:bCs/>
          <w:color w:val="C00000"/>
        </w:rPr>
        <w:t>Deli</w:t>
      </w:r>
      <w:r w:rsidRPr="00E44FB3">
        <w:rPr>
          <w:b/>
          <w:bCs/>
          <w:color w:val="C00000"/>
        </w:rPr>
        <w:t>cacy food products</w:t>
      </w:r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erstellen</w:t>
      </w:r>
      <w:proofErr w:type="spellEnd"/>
      <w:r w:rsidRPr="00E44FB3">
        <w:rPr>
          <w:color w:val="C00000"/>
        </w:rPr>
        <w:t xml:space="preserve">. </w:t>
      </w:r>
    </w:p>
    <w:p w14:paraId="310F6DF3" w14:textId="351C35BD" w:rsidR="00E44FB3" w:rsidRDefault="00E44FB3" w:rsidP="00E44FB3">
      <w:pPr>
        <w:rPr>
          <w:color w:val="C00000"/>
        </w:rPr>
      </w:pPr>
      <w:r w:rsidRPr="00E44FB3">
        <w:rPr>
          <w:color w:val="C00000"/>
        </w:rPr>
        <w:t xml:space="preserve">Version 1 </w:t>
      </w:r>
      <w:proofErr w:type="spellStart"/>
      <w:r w:rsidRPr="00E44FB3">
        <w:rPr>
          <w:color w:val="C00000"/>
        </w:rPr>
        <w:t>wird</w:t>
      </w:r>
      <w:proofErr w:type="spellEnd"/>
      <w:r w:rsidRPr="00E44FB3">
        <w:rPr>
          <w:color w:val="C00000"/>
        </w:rPr>
        <w:t xml:space="preserve"> auf </w:t>
      </w:r>
      <w:proofErr w:type="spellStart"/>
      <w:r w:rsidRPr="00E44FB3">
        <w:rPr>
          <w:color w:val="C00000"/>
        </w:rPr>
        <w:t>Englisch</w:t>
      </w:r>
      <w:proofErr w:type="spellEnd"/>
      <w:r w:rsidRPr="00E44FB3">
        <w:rPr>
          <w:color w:val="C00000"/>
        </w:rPr>
        <w:t xml:space="preserve"> und Version 2 auf </w:t>
      </w:r>
      <w:proofErr w:type="spellStart"/>
      <w:r w:rsidRPr="00E44FB3">
        <w:rPr>
          <w:color w:val="C00000"/>
        </w:rPr>
        <w:t>Arabisch</w:t>
      </w:r>
      <w:proofErr w:type="spellEnd"/>
      <w:r w:rsidRPr="00E44FB3">
        <w:rPr>
          <w:color w:val="C00000"/>
        </w:rPr>
        <w:t xml:space="preserve"> sein. Sie </w:t>
      </w:r>
      <w:proofErr w:type="spellStart"/>
      <w:r w:rsidRPr="00E44FB3">
        <w:rPr>
          <w:color w:val="C00000"/>
        </w:rPr>
        <w:t>sollten</w:t>
      </w:r>
      <w:proofErr w:type="spellEnd"/>
      <w:r w:rsidRPr="00E44FB3">
        <w:rPr>
          <w:color w:val="C00000"/>
        </w:rPr>
        <w:t xml:space="preserve"> </w:t>
      </w:r>
      <w:r>
        <w:rPr>
          <w:color w:val="C00000"/>
        </w:rPr>
        <w:t xml:space="preserve">den </w:t>
      </w:r>
      <w:proofErr w:type="spellStart"/>
      <w:r>
        <w:rPr>
          <w:color w:val="C00000"/>
        </w:rPr>
        <w:t>selben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Designstil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beibehalten</w:t>
      </w:r>
      <w:proofErr w:type="spellEnd"/>
      <w:r w:rsidRPr="00E44FB3">
        <w:rPr>
          <w:color w:val="C00000"/>
        </w:rPr>
        <w:t xml:space="preserve">, </w:t>
      </w:r>
      <w:proofErr w:type="spellStart"/>
      <w:r w:rsidRPr="00E44FB3">
        <w:rPr>
          <w:color w:val="C00000"/>
        </w:rPr>
        <w:t>aber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mit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einer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Farbvariation</w:t>
      </w:r>
      <w:proofErr w:type="spellEnd"/>
      <w:r w:rsidRPr="00E44FB3">
        <w:rPr>
          <w:color w:val="C00000"/>
        </w:rPr>
        <w:t xml:space="preserve">, </w:t>
      </w:r>
      <w:proofErr w:type="spellStart"/>
      <w:r w:rsidRPr="00E44FB3">
        <w:rPr>
          <w:color w:val="C00000"/>
        </w:rPr>
        <w:t>damit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sie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sich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voneinander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unterscheiden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können</w:t>
      </w:r>
      <w:proofErr w:type="spellEnd"/>
      <w:r w:rsidRPr="00E44FB3">
        <w:rPr>
          <w:color w:val="C00000"/>
        </w:rPr>
        <w:t xml:space="preserve">. Sie </w:t>
      </w:r>
      <w:proofErr w:type="spellStart"/>
      <w:r w:rsidRPr="00E44FB3">
        <w:rPr>
          <w:color w:val="C00000"/>
        </w:rPr>
        <w:t>möchten</w:t>
      </w:r>
      <w:proofErr w:type="spellEnd"/>
      <w:r w:rsidRPr="00E44FB3">
        <w:rPr>
          <w:color w:val="C00000"/>
        </w:rPr>
        <w:t xml:space="preserve">, </w:t>
      </w:r>
      <w:proofErr w:type="spellStart"/>
      <w:r w:rsidRPr="00E44FB3">
        <w:rPr>
          <w:color w:val="C00000"/>
        </w:rPr>
        <w:t>dass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jeder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Beitrag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eine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goldmetallisch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anmutende</w:t>
      </w:r>
      <w:proofErr w:type="spellEnd"/>
      <w:r w:rsidRPr="00E44FB3">
        <w:rPr>
          <w:color w:val="C00000"/>
        </w:rPr>
        <w:t xml:space="preserve"> </w:t>
      </w:r>
      <w:proofErr w:type="spellStart"/>
      <w:r w:rsidR="00303FF2">
        <w:rPr>
          <w:color w:val="C00000"/>
        </w:rPr>
        <w:t>Rahmen</w:t>
      </w:r>
      <w:proofErr w:type="spellEnd"/>
      <w:r w:rsidRPr="00E44FB3">
        <w:rPr>
          <w:color w:val="C00000"/>
        </w:rPr>
        <w:t xml:space="preserve"> um den Rand hat (</w:t>
      </w:r>
      <w:proofErr w:type="spellStart"/>
      <w:r w:rsidRPr="00E44FB3">
        <w:rPr>
          <w:color w:val="C00000"/>
        </w:rPr>
        <w:t>ähnlich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einem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goldenen</w:t>
      </w:r>
      <w:proofErr w:type="spellEnd"/>
      <w:r w:rsidRPr="00E44FB3">
        <w:rPr>
          <w:color w:val="C00000"/>
        </w:rPr>
        <w:t xml:space="preserve"> </w:t>
      </w:r>
      <w:proofErr w:type="spellStart"/>
      <w:r w:rsidRPr="00E44FB3">
        <w:rPr>
          <w:color w:val="C00000"/>
        </w:rPr>
        <w:t>Fotorahmen</w:t>
      </w:r>
      <w:proofErr w:type="spellEnd"/>
      <w:r w:rsidRPr="00E44FB3">
        <w:rPr>
          <w:color w:val="C00000"/>
        </w:rPr>
        <w:t>).</w:t>
      </w:r>
    </w:p>
    <w:p w14:paraId="16466DCD" w14:textId="26EF18A8" w:rsidR="00303FF2" w:rsidRDefault="00303FF2" w:rsidP="00E44FB3">
      <w:pPr>
        <w:rPr>
          <w:color w:val="C00000"/>
        </w:rPr>
      </w:pPr>
    </w:p>
    <w:p w14:paraId="3D91ADF0" w14:textId="77777777" w:rsidR="00303FF2" w:rsidRPr="00E44FB3" w:rsidRDefault="00303FF2" w:rsidP="00E44FB3">
      <w:pPr>
        <w:rPr>
          <w:color w:val="C00000"/>
        </w:rPr>
      </w:pPr>
      <w:bookmarkStart w:id="4" w:name="_GoBack"/>
      <w:bookmarkEnd w:id="4"/>
    </w:p>
    <w:p w14:paraId="333A6112" w14:textId="77777777" w:rsidR="00885489" w:rsidRPr="00E91712" w:rsidRDefault="00885489" w:rsidP="00885489">
      <w:pPr>
        <w:pStyle w:val="BodySubHeaderSpacebefore"/>
      </w:pPr>
      <w:r>
        <w:lastRenderedPageBreak/>
        <w:t>Specifications</w:t>
      </w:r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BAEF77C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724FCCFA" w14:textId="6E786016" w:rsidR="00885489" w:rsidRPr="00233084" w:rsidRDefault="00885489" w:rsidP="00885489">
      <w:pPr>
        <w:spacing w:before="24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56CEF041" w14:textId="465460A3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110D6B6A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E649643" w14:textId="217CE6E9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770128E2" w14:textId="77777777" w:rsidR="00885489" w:rsidRDefault="00885489" w:rsidP="00885489"/>
    <w:p w14:paraId="028A4AA9" w14:textId="77777777" w:rsidR="00885489" w:rsidRPr="00854AD0" w:rsidRDefault="00885489" w:rsidP="00885489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3242E21A" w14:textId="588D18FD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4AE8D2FD" w14:textId="69BFC93E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6089FAF6" w14:textId="77777777" w:rsidR="00CF63EB" w:rsidRDefault="00CF63EB" w:rsidP="00CF63EB">
      <w:pPr>
        <w:pStyle w:val="SubHeadersBodyBold12ptbefore"/>
      </w:pPr>
      <w:r>
        <w:t xml:space="preserve">Naming and files: </w:t>
      </w:r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35B0665" w:rsidR="00885489" w:rsidRPr="000C351E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54C9ED8" w14:textId="28513D4B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</w:p>
    <w:p w14:paraId="7910326D" w14:textId="6EF55E4F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285F25E4" w14:textId="2D22A0C3" w:rsidR="002A23FA" w:rsidRDefault="002A23FA" w:rsidP="00A7471B"/>
    <w:p w14:paraId="247E2605" w14:textId="168544BE" w:rsidR="00F741E6" w:rsidRDefault="00F741E6" w:rsidP="00A7471B"/>
    <w:p w14:paraId="11AAE5F9" w14:textId="78CEA3C5" w:rsidR="00F741E6" w:rsidRDefault="00F741E6" w:rsidP="00F741E6">
      <w:pPr>
        <w:pStyle w:val="Heading1"/>
      </w:pPr>
      <w:r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387B6B5B" w:rsidR="00F741E6" w:rsidRDefault="00F741E6" w:rsidP="00F741E6">
      <w:pPr>
        <w:pStyle w:val="Heading1"/>
      </w:pPr>
      <w:r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30864846" w14:textId="2A8F7933" w:rsidR="00720ABC" w:rsidRDefault="00720ABC" w:rsidP="00F741E6">
      <w:pPr>
        <w:ind w:left="360"/>
        <w:rPr>
          <w:color w:val="5B9BD5" w:themeColor="accent1"/>
        </w:rPr>
      </w:pPr>
    </w:p>
    <w:p w14:paraId="3F2E8F68" w14:textId="70983D2A" w:rsidR="00720ABC" w:rsidRDefault="00720ABC" w:rsidP="00720ABC">
      <w:pPr>
        <w:pStyle w:val="Heading1"/>
      </w:pPr>
      <w:r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7777777" w:rsidR="00720ABC" w:rsidRDefault="00720ABC" w:rsidP="00720ABC">
      <w:r w:rsidRPr="00026DB1">
        <w:tab/>
        <w:t>The black text is not to be included (they are instructions)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D297636" w14:textId="7C96581E" w:rsidR="00720ABC" w:rsidRDefault="00720ABC" w:rsidP="00F741E6">
      <w:pPr>
        <w:ind w:left="360"/>
        <w:rPr>
          <w:color w:val="5B9BD5" w:themeColor="accent1"/>
        </w:rPr>
      </w:pPr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F13C2C" w14:textId="77777777" w:rsidR="003D3105" w:rsidRDefault="003D3105" w:rsidP="0016367F">
      <w:r>
        <w:separator/>
      </w:r>
    </w:p>
    <w:p w14:paraId="0A9E5F18" w14:textId="77777777" w:rsidR="003D3105" w:rsidRDefault="003D3105" w:rsidP="0016367F"/>
    <w:p w14:paraId="78B2DFE6" w14:textId="77777777" w:rsidR="003D3105" w:rsidRDefault="003D3105" w:rsidP="0016367F"/>
    <w:p w14:paraId="01448600" w14:textId="77777777" w:rsidR="003D3105" w:rsidRDefault="003D3105" w:rsidP="0016367F"/>
    <w:p w14:paraId="3CD562D3" w14:textId="77777777" w:rsidR="003D3105" w:rsidRDefault="003D3105" w:rsidP="0016367F"/>
    <w:p w14:paraId="613D14AA" w14:textId="77777777" w:rsidR="003D3105" w:rsidRDefault="003D3105" w:rsidP="0016367F"/>
    <w:p w14:paraId="7F4EA528" w14:textId="77777777" w:rsidR="003D3105" w:rsidRDefault="003D3105" w:rsidP="0016367F"/>
    <w:p w14:paraId="0722E2DA" w14:textId="77777777" w:rsidR="003D3105" w:rsidRDefault="003D3105" w:rsidP="00280421"/>
  </w:endnote>
  <w:endnote w:type="continuationSeparator" w:id="0">
    <w:p w14:paraId="2D384E29" w14:textId="77777777" w:rsidR="003D3105" w:rsidRDefault="003D3105" w:rsidP="0016367F">
      <w:r>
        <w:continuationSeparator/>
      </w:r>
    </w:p>
    <w:p w14:paraId="641B5149" w14:textId="77777777" w:rsidR="003D3105" w:rsidRDefault="003D3105" w:rsidP="0016367F"/>
    <w:p w14:paraId="070A47EC" w14:textId="77777777" w:rsidR="003D3105" w:rsidRDefault="003D3105" w:rsidP="0016367F"/>
    <w:p w14:paraId="3075D984" w14:textId="77777777" w:rsidR="003D3105" w:rsidRDefault="003D3105" w:rsidP="0016367F"/>
    <w:p w14:paraId="342659F2" w14:textId="77777777" w:rsidR="003D3105" w:rsidRDefault="003D3105" w:rsidP="0016367F"/>
    <w:p w14:paraId="3E556D35" w14:textId="77777777" w:rsidR="003D3105" w:rsidRDefault="003D3105" w:rsidP="0016367F"/>
    <w:p w14:paraId="6E4B715A" w14:textId="77777777" w:rsidR="003D3105" w:rsidRDefault="003D3105" w:rsidP="0016367F"/>
    <w:p w14:paraId="5F488780" w14:textId="77777777" w:rsidR="003D3105" w:rsidRDefault="003D3105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utiger LT Com 45 Light">
    <w:altName w:val="Calibri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484A4A6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C37332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7D4D24">
            <w:rPr>
              <w:sz w:val="16"/>
              <w:szCs w:val="16"/>
            </w:rPr>
            <w:t>CH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B96D60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5E558E72" w:rsidR="00CB3E97" w:rsidRPr="00453B91" w:rsidRDefault="00CB3E97" w:rsidP="0016367F">
    <w:pPr>
      <w:pStyle w:val="Footer"/>
    </w:pPr>
    <w:r>
      <w:t>WSC2019_TP40_Day</w:t>
    </w:r>
    <w:r w:rsidR="00C37332">
      <w:t>3</w:t>
    </w:r>
    <w:r>
      <w:t>_</w:t>
    </w:r>
    <w:r w:rsidR="007D4D24">
      <w:t>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4BCD64" w14:textId="77777777" w:rsidR="003D3105" w:rsidRDefault="003D3105" w:rsidP="0016367F">
      <w:r>
        <w:separator/>
      </w:r>
    </w:p>
    <w:p w14:paraId="66135A7B" w14:textId="77777777" w:rsidR="003D3105" w:rsidRDefault="003D3105" w:rsidP="0016367F"/>
    <w:p w14:paraId="0F8302C5" w14:textId="77777777" w:rsidR="003D3105" w:rsidRDefault="003D3105" w:rsidP="0016367F"/>
    <w:p w14:paraId="300DEA21" w14:textId="77777777" w:rsidR="003D3105" w:rsidRDefault="003D3105" w:rsidP="0016367F"/>
    <w:p w14:paraId="20DBAE0F" w14:textId="77777777" w:rsidR="003D3105" w:rsidRDefault="003D3105" w:rsidP="0016367F"/>
    <w:p w14:paraId="26B14686" w14:textId="77777777" w:rsidR="003D3105" w:rsidRDefault="003D3105" w:rsidP="00280421"/>
  </w:footnote>
  <w:footnote w:type="continuationSeparator" w:id="0">
    <w:p w14:paraId="529D0AC4" w14:textId="77777777" w:rsidR="003D3105" w:rsidRDefault="003D3105" w:rsidP="0016367F">
      <w:r>
        <w:continuationSeparator/>
      </w:r>
    </w:p>
    <w:p w14:paraId="6DB2F052" w14:textId="77777777" w:rsidR="003D3105" w:rsidRDefault="003D3105" w:rsidP="0016367F"/>
    <w:p w14:paraId="04BA61F1" w14:textId="77777777" w:rsidR="003D3105" w:rsidRDefault="003D3105" w:rsidP="0016367F"/>
    <w:p w14:paraId="7D4C209B" w14:textId="77777777" w:rsidR="003D3105" w:rsidRDefault="003D3105" w:rsidP="0016367F"/>
    <w:p w14:paraId="6C8BD424" w14:textId="77777777" w:rsidR="003D3105" w:rsidRDefault="003D3105" w:rsidP="0016367F"/>
    <w:p w14:paraId="4B565067" w14:textId="77777777" w:rsidR="003D3105" w:rsidRDefault="003D3105" w:rsidP="0016367F"/>
    <w:p w14:paraId="49576BD7" w14:textId="77777777" w:rsidR="003D3105" w:rsidRDefault="003D3105" w:rsidP="0016367F"/>
    <w:p w14:paraId="39D0EA94" w14:textId="77777777" w:rsidR="003D3105" w:rsidRDefault="003D3105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C351E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33084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2E744A"/>
    <w:rsid w:val="00303FF2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3D3105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D51E2"/>
    <w:rsid w:val="005E0329"/>
    <w:rsid w:val="005F01CC"/>
    <w:rsid w:val="005F4CBB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48E6"/>
    <w:rsid w:val="00782FB5"/>
    <w:rsid w:val="0078539E"/>
    <w:rsid w:val="00790EFE"/>
    <w:rsid w:val="007938C0"/>
    <w:rsid w:val="007A4C1D"/>
    <w:rsid w:val="007B5DEF"/>
    <w:rsid w:val="007B7975"/>
    <w:rsid w:val="007C4BB2"/>
    <w:rsid w:val="007D4D24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B26E8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5D8C"/>
    <w:rsid w:val="00A31BDA"/>
    <w:rsid w:val="00A35801"/>
    <w:rsid w:val="00A369FD"/>
    <w:rsid w:val="00A457D5"/>
    <w:rsid w:val="00A537FA"/>
    <w:rsid w:val="00A63788"/>
    <w:rsid w:val="00A7471B"/>
    <w:rsid w:val="00A77E62"/>
    <w:rsid w:val="00A921A5"/>
    <w:rsid w:val="00A9225F"/>
    <w:rsid w:val="00A93E05"/>
    <w:rsid w:val="00A96AFC"/>
    <w:rsid w:val="00AA2A0A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86932"/>
    <w:rsid w:val="00B96D60"/>
    <w:rsid w:val="00BA796A"/>
    <w:rsid w:val="00BB1FD3"/>
    <w:rsid w:val="00BD14CD"/>
    <w:rsid w:val="00BE3BAD"/>
    <w:rsid w:val="00BF7766"/>
    <w:rsid w:val="00C31CCA"/>
    <w:rsid w:val="00C35B56"/>
    <w:rsid w:val="00C37332"/>
    <w:rsid w:val="00C420AB"/>
    <w:rsid w:val="00C576AC"/>
    <w:rsid w:val="00C61CC8"/>
    <w:rsid w:val="00C65EE3"/>
    <w:rsid w:val="00C75D7A"/>
    <w:rsid w:val="00C77D08"/>
    <w:rsid w:val="00C87081"/>
    <w:rsid w:val="00C963FD"/>
    <w:rsid w:val="00CA5BB5"/>
    <w:rsid w:val="00CA6044"/>
    <w:rsid w:val="00CB1799"/>
    <w:rsid w:val="00CB3E97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57E01"/>
    <w:rsid w:val="00D74DA0"/>
    <w:rsid w:val="00D84489"/>
    <w:rsid w:val="00D9370F"/>
    <w:rsid w:val="00D94FA3"/>
    <w:rsid w:val="00DA12FD"/>
    <w:rsid w:val="00DA3F51"/>
    <w:rsid w:val="00DA68E9"/>
    <w:rsid w:val="00DC37FC"/>
    <w:rsid w:val="00DE1B5A"/>
    <w:rsid w:val="00DF25B9"/>
    <w:rsid w:val="00E2688A"/>
    <w:rsid w:val="00E32280"/>
    <w:rsid w:val="00E355A4"/>
    <w:rsid w:val="00E411A7"/>
    <w:rsid w:val="00E4251A"/>
    <w:rsid w:val="00E44FB3"/>
    <w:rsid w:val="00E63A08"/>
    <w:rsid w:val="00E64155"/>
    <w:rsid w:val="00E65A56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A0688"/>
    <w:rsid w:val="00FA3AA0"/>
    <w:rsid w:val="00FA3EA2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3BA54-8B9F-443D-962B-84065CDB4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44</TotalTime>
  <Pages>8</Pages>
  <Words>1481</Words>
  <Characters>8445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WSI</cp:lastModifiedBy>
  <cp:revision>7</cp:revision>
  <cp:lastPrinted>2019-08-24T13:18:00Z</cp:lastPrinted>
  <dcterms:created xsi:type="dcterms:W3CDTF">2019-08-24T12:35:00Z</dcterms:created>
  <dcterms:modified xsi:type="dcterms:W3CDTF">2019-08-24T13:19:00Z</dcterms:modified>
</cp:coreProperties>
</file>