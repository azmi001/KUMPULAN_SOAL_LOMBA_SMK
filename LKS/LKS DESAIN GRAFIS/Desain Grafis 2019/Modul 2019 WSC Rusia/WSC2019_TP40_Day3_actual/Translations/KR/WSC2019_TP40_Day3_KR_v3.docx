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61D83F7B" w:rsidR="00453B91" w:rsidRDefault="0055566F" w:rsidP="0016367F">
      <w:pPr>
        <w:pStyle w:val="Subtitle"/>
        <w:rPr>
          <w:rFonts w:hint="eastAsia"/>
          <w:lang w:eastAsia="ko-KR"/>
        </w:rPr>
      </w:pPr>
      <w:r>
        <w:t>Graphic Design Technology</w:t>
      </w:r>
      <w:r>
        <w:br/>
      </w:r>
      <w:r w:rsidR="00D76374">
        <w:rPr>
          <w:rFonts w:ascii="Malgun Gothic" w:eastAsia="Malgun Gothic" w:hAnsi="Malgun Gothic" w:cs="Malgun Gothic"/>
          <w:lang w:eastAsia="ko-KR"/>
        </w:rPr>
        <w:t>KR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054FBC10" w:rsidR="00887C3D" w:rsidRPr="00ED2B92" w:rsidRDefault="00453B91" w:rsidP="00ED2B92">
      <w:pPr>
        <w:pStyle w:val="Heading1"/>
      </w:pPr>
      <w:r>
        <w:lastRenderedPageBreak/>
        <w:t>Introduction to Test Project</w:t>
      </w:r>
    </w:p>
    <w:p w14:paraId="7C03CA4A" w14:textId="6B8131E0" w:rsidR="00ED2B92" w:rsidRDefault="00ED2B92" w:rsidP="00ED2B92">
      <w:pPr>
        <w:pStyle w:val="Heading1"/>
      </w:pPr>
      <w:bookmarkStart w:id="2" w:name="_Toc386117271"/>
      <w:bookmarkStart w:id="3" w:name="_Toc386117478"/>
      <w:r>
        <w:t>Contents</w:t>
      </w:r>
    </w:p>
    <w:p w14:paraId="56634639" w14:textId="57E08822" w:rsidR="00ED2B92" w:rsidRDefault="00ED2B92" w:rsidP="00ED2B92">
      <w:pPr>
        <w:pStyle w:val="ListParagraph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ListParagraph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ListParagraph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3B08EDD4" w:rsidR="00453B91" w:rsidRPr="00453B91" w:rsidRDefault="00453B91" w:rsidP="0016367F">
      <w:pPr>
        <w:pStyle w:val="Heading1"/>
      </w:pPr>
      <w:r w:rsidRPr="00453B91">
        <w:t xml:space="preserve">Introduction </w:t>
      </w:r>
    </w:p>
    <w:p w14:paraId="4B0FA973" w14:textId="0EE2569A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5EE86BA6" w14:textId="79035ADA" w:rsidR="008D0C3D" w:rsidRDefault="008D0C3D" w:rsidP="0016367F">
      <w:r w:rsidRPr="00EC604A">
        <w:rPr>
          <w:b/>
        </w:rPr>
        <w:t>Delicacy food products</w:t>
      </w:r>
      <w:r w:rsidRPr="008D0C3D">
        <w:t xml:space="preserve"> </w:t>
      </w:r>
      <w:r>
        <w:t xml:space="preserve">are a </w:t>
      </w:r>
      <w:r w:rsidR="00501985">
        <w:t xml:space="preserve">new </w:t>
      </w:r>
      <w:r>
        <w:t xml:space="preserve">company from </w:t>
      </w:r>
      <w:r w:rsidR="00C31CCA">
        <w:t>Dubai</w:t>
      </w:r>
      <w:r>
        <w:t xml:space="preserve"> that </w:t>
      </w:r>
      <w:r w:rsidR="00501985">
        <w:t xml:space="preserve">will </w:t>
      </w:r>
      <w:r w:rsidR="00C576AC">
        <w:t xml:space="preserve">sell </w:t>
      </w:r>
      <w:r w:rsidR="00EC604A">
        <w:t xml:space="preserve">gourmet dried fruits.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221D853E" w14:textId="09977113" w:rsidR="00145758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designs.</w:t>
      </w:r>
      <w:r w:rsidR="00C576AC">
        <w:t xml:space="preserve"> </w:t>
      </w:r>
    </w:p>
    <w:p w14:paraId="11D99E40" w14:textId="4798802B" w:rsidR="00145758" w:rsidRDefault="00145758" w:rsidP="0016367F"/>
    <w:p w14:paraId="4079C46B" w14:textId="1A710BB3" w:rsidR="00145758" w:rsidRDefault="00145758" w:rsidP="0016367F"/>
    <w:p w14:paraId="7DDA88CC" w14:textId="37479B81" w:rsidR="00145758" w:rsidRPr="008A4B19" w:rsidRDefault="00145758" w:rsidP="0016367F">
      <w:pPr>
        <w:rPr>
          <w:rFonts w:ascii="Malgun Gothic" w:eastAsia="Malgun Gothic" w:hAnsi="Malgun Gothic" w:cs="Batang"/>
          <w:b/>
          <w:bCs/>
          <w:color w:val="C00000"/>
          <w:sz w:val="32"/>
          <w:szCs w:val="40"/>
        </w:rPr>
      </w:pPr>
      <w:r w:rsidRPr="008A4B19">
        <w:rPr>
          <w:rFonts w:ascii="Malgun Gothic" w:eastAsia="Malgun Gothic" w:hAnsi="Malgun Gothic" w:cs="Batang" w:hint="eastAsia"/>
          <w:b/>
          <w:bCs/>
          <w:color w:val="C00000"/>
          <w:sz w:val="32"/>
          <w:szCs w:val="40"/>
          <w:lang w:eastAsia="ko-KR"/>
        </w:rPr>
        <w:t>소개</w:t>
      </w:r>
    </w:p>
    <w:p w14:paraId="5125777C" w14:textId="5AB8963B" w:rsidR="00145758" w:rsidRPr="00D36434" w:rsidRDefault="00145758" w:rsidP="0016367F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대추는 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팜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나무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에서 수확된 과일로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가장 오래 경작된 과일 중에 하나이다.</w:t>
      </w:r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말린 대추는 중동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에서 맛있는 것으로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수천년간 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먹었습니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다.</w:t>
      </w:r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대추는 건강에 좋기로 유명하다.</w:t>
      </w:r>
    </w:p>
    <w:p w14:paraId="20F7DB5A" w14:textId="5FA6DC2B" w:rsidR="00145758" w:rsidRPr="00D36434" w:rsidRDefault="00145758" w:rsidP="0016367F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1F593A9C" w14:textId="0DEB17EF" w:rsidR="00145758" w:rsidRPr="00D36434" w:rsidRDefault="00145758" w:rsidP="0016367F">
      <w:pPr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</w:pPr>
      <w:proofErr w:type="spellStart"/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Deliciay</w:t>
      </w:r>
      <w:proofErr w:type="spellEnd"/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food products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는 두바이의 새로운 회사로 말린 과일을 판매할 예정이다.</w:t>
      </w:r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시그니처 제품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중의 하나로 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다양한 말린 과일롬 만듭니다.</w:t>
      </w:r>
    </w:p>
    <w:p w14:paraId="14CFFB54" w14:textId="09E97E17" w:rsidR="00145758" w:rsidRPr="00D36434" w:rsidRDefault="00145758" w:rsidP="0016367F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5D96F126" w14:textId="3C1E6958" w:rsidR="00145758" w:rsidRPr="00D36434" w:rsidRDefault="00145758" w:rsidP="0016367F">
      <w:pPr>
        <w:rPr>
          <w:rFonts w:hint="eastAsia"/>
          <w:color w:val="C00000"/>
          <w:sz w:val="24"/>
          <w:szCs w:val="32"/>
          <w:lang w:eastAsia="ko-KR"/>
        </w:rPr>
      </w:pP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이 제품들은 </w:t>
      </w:r>
      <w:r w:rsidR="00BD7F1A"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아주 맛있고 고급스러운 제품으로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중동 전역에서 판매될 것이다.</w:t>
      </w:r>
      <w:r w:rsidRPr="00D36434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D36434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가격은 디자인에 표시되지 않는다.</w:t>
      </w:r>
    </w:p>
    <w:p w14:paraId="539A05DB" w14:textId="77777777" w:rsidR="00453B91" w:rsidRPr="00453B91" w:rsidRDefault="00453B91" w:rsidP="0016367F">
      <w:pPr>
        <w:pStyle w:val="Heading1"/>
      </w:pPr>
      <w:r w:rsidRPr="00453B91">
        <w:lastRenderedPageBreak/>
        <w:t>Description of project and tasks</w:t>
      </w:r>
    </w:p>
    <w:p w14:paraId="7AB1CB96" w14:textId="5FA4F566" w:rsidR="00C576AC" w:rsidRPr="00145758" w:rsidRDefault="00C576AC" w:rsidP="00C576AC">
      <w:pPr>
        <w:rPr>
          <w:color w:val="FF0000"/>
        </w:rPr>
      </w:pPr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 xml:space="preserve">upscale </w:t>
      </w:r>
      <w:r w:rsidR="008907FD" w:rsidRPr="00145758">
        <w:t>design with the use of t</w:t>
      </w:r>
      <w:r w:rsidRPr="00145758">
        <w:t xml:space="preserve">raditional patterns and colours.   </w:t>
      </w:r>
    </w:p>
    <w:p w14:paraId="7A42B7AD" w14:textId="04D658F0" w:rsidR="00145758" w:rsidRPr="008A4B19" w:rsidRDefault="00145758" w:rsidP="00C576AC">
      <w:pPr>
        <w:pStyle w:val="BodySubHeaderSpacebefore"/>
        <w:rPr>
          <w:rFonts w:ascii="Malgun Gothic" w:eastAsia="Malgun Gothic" w:hAnsi="Malgun Gothic" w:cs="Batang"/>
          <w:b/>
          <w:bCs/>
          <w:color w:val="FF0000"/>
          <w:sz w:val="32"/>
          <w:szCs w:val="32"/>
          <w:lang w:eastAsia="ko-KR"/>
        </w:rPr>
      </w:pPr>
      <w:r w:rsidRPr="008A4B19">
        <w:rPr>
          <w:rFonts w:ascii="Malgun Gothic" w:eastAsia="Malgun Gothic" w:hAnsi="Malgun Gothic" w:cs="Batang" w:hint="eastAsia"/>
          <w:b/>
          <w:bCs/>
          <w:color w:val="FF0000"/>
          <w:sz w:val="32"/>
          <w:szCs w:val="32"/>
          <w:lang w:eastAsia="ko-KR"/>
        </w:rPr>
        <w:t>과제 설명</w:t>
      </w:r>
    </w:p>
    <w:p w14:paraId="2E1EAB5B" w14:textId="52646458" w:rsidR="00145758" w:rsidRPr="00D36434" w:rsidRDefault="00145758" w:rsidP="00C576AC">
      <w:pPr>
        <w:pStyle w:val="BodySubHeaderSpacebefore"/>
        <w:rPr>
          <w:rFonts w:hint="eastAsia"/>
          <w:color w:val="FF0000"/>
          <w:lang w:eastAsia="ko-KR"/>
        </w:rPr>
      </w:pPr>
      <w:r w:rsidRPr="00D36434">
        <w:rPr>
          <w:color w:val="FF0000"/>
          <w:lang w:eastAsia="ko-KR"/>
        </w:rPr>
        <w:t>Delicacy food products</w:t>
      </w:r>
      <w:r w:rsidRPr="00D36434">
        <w:rPr>
          <w:rFonts w:ascii="Batang" w:hAnsi="Batang" w:cs="Batang" w:hint="eastAsia"/>
          <w:color w:val="FF0000"/>
          <w:lang w:eastAsia="ko-KR"/>
        </w:rPr>
        <w:t>는 중동 전통에 대한 자부심이 있고 전통 문양과 색</w:t>
      </w:r>
      <w:r w:rsidRPr="00D36434">
        <w:rPr>
          <w:rFonts w:ascii="Malgun Gothic" w:eastAsia="Malgun Gothic" w:hAnsi="Malgun Gothic" w:cs="Malgun Gothic" w:hint="eastAsia"/>
          <w:color w:val="FF0000"/>
          <w:lang w:eastAsia="ko-KR"/>
        </w:rPr>
        <w:t xml:space="preserve">감을 이용하여 </w:t>
      </w:r>
      <w:r w:rsidRPr="00D36434">
        <w:rPr>
          <w:rFonts w:ascii="Batang" w:hAnsi="Batang" w:cs="Batang" w:hint="eastAsia"/>
          <w:color w:val="FF0000"/>
          <w:lang w:eastAsia="ko-KR"/>
        </w:rPr>
        <w:t xml:space="preserve">우아하고 </w:t>
      </w:r>
      <w:r w:rsidR="00D36434">
        <w:rPr>
          <w:rFonts w:ascii="Malgun Gothic" w:eastAsia="Malgun Gothic" w:hAnsi="Malgun Gothic" w:cs="Malgun Gothic" w:hint="eastAsia"/>
          <w:color w:val="FF0000"/>
          <w:lang w:eastAsia="ko-KR"/>
        </w:rPr>
        <w:t>고급스러운</w:t>
      </w:r>
      <w:r w:rsidRPr="00D36434">
        <w:rPr>
          <w:rFonts w:ascii="Malgun Gothic" w:eastAsia="Malgun Gothic" w:hAnsi="Malgun Gothic" w:cs="Malgun Gothic" w:hint="eastAsia"/>
          <w:color w:val="FF0000"/>
          <w:lang w:eastAsia="ko-KR"/>
        </w:rPr>
        <w:t xml:space="preserve"> 디자인을 원한다.</w:t>
      </w:r>
    </w:p>
    <w:p w14:paraId="1052C250" w14:textId="7CC8E08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68C785EC" w:rsidR="00F34D3B" w:rsidRDefault="00F34D3B" w:rsidP="0016367F">
      <w:pPr>
        <w:pStyle w:val="ListParagraph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  <w:r w:rsidR="00145758">
        <w:t xml:space="preserve">   </w:t>
      </w:r>
    </w:p>
    <w:p w14:paraId="208E5CF7" w14:textId="210AF9E9" w:rsidR="00F34D3B" w:rsidRPr="00F34D3B" w:rsidRDefault="00F34D3B" w:rsidP="0016367F">
      <w:pPr>
        <w:pStyle w:val="ListParagraph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159318CB" w14:textId="5B20E0D8" w:rsidR="00F34D3B" w:rsidRDefault="00F34D3B" w:rsidP="0016367F">
      <w:pPr>
        <w:pStyle w:val="ListParagraph"/>
        <w:numPr>
          <w:ilvl w:val="0"/>
          <w:numId w:val="20"/>
        </w:numPr>
      </w:pPr>
      <w:r>
        <w:t xml:space="preserve">Location: </w:t>
      </w:r>
      <w:r w:rsidR="00C576AC">
        <w:t>Middle East</w:t>
      </w:r>
      <w:r>
        <w:t xml:space="preserve"> </w:t>
      </w:r>
    </w:p>
    <w:p w14:paraId="5ABAEF24" w14:textId="6B20DF4A" w:rsidR="00F34D3B" w:rsidRPr="00F34D3B" w:rsidRDefault="009E395D" w:rsidP="0016367F">
      <w:pPr>
        <w:pStyle w:val="ListParagraph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2C832FA8" w14:textId="496993F6" w:rsidR="00F34D3B" w:rsidRDefault="002501E8" w:rsidP="0016367F">
      <w:pPr>
        <w:pStyle w:val="ListParagraph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725E2D6A" w14:textId="5D2D4225" w:rsidR="00145758" w:rsidRDefault="00145758" w:rsidP="00145758"/>
    <w:p w14:paraId="2C4F650D" w14:textId="510BAC58" w:rsidR="00145758" w:rsidRPr="008A4B19" w:rsidRDefault="00145758" w:rsidP="00145758">
      <w:pPr>
        <w:rPr>
          <w:rFonts w:ascii="Malgun Gothic" w:eastAsia="Malgun Gothic" w:hAnsi="Malgun Gothic" w:cs="Malgun Gothic"/>
          <w:b/>
          <w:bCs/>
          <w:color w:val="C00000"/>
          <w:sz w:val="32"/>
          <w:szCs w:val="32"/>
          <w:lang w:eastAsia="ko-KR"/>
        </w:rPr>
      </w:pPr>
      <w:r w:rsidRPr="008A4B19">
        <w:rPr>
          <w:rFonts w:ascii="Malgun Gothic" w:eastAsia="Malgun Gothic" w:hAnsi="Malgun Gothic" w:cs="Malgun Gothic" w:hint="eastAsia"/>
          <w:b/>
          <w:bCs/>
          <w:color w:val="C00000"/>
          <w:sz w:val="32"/>
          <w:szCs w:val="32"/>
          <w:lang w:eastAsia="ko-KR"/>
        </w:rPr>
        <w:t>타켓마켓</w:t>
      </w:r>
    </w:p>
    <w:p w14:paraId="47DF8030" w14:textId="6E7EB3EE" w:rsidR="00145758" w:rsidRPr="008A4B19" w:rsidRDefault="00145758" w:rsidP="0014575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8A4B19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성별 </w:t>
      </w:r>
      <w:r w:rsidRPr="008A4B19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: </w:t>
      </w:r>
      <w:r w:rsidRPr="008A4B19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남성 </w:t>
      </w:r>
      <w:r w:rsidRPr="008A4B19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50% </w:t>
      </w:r>
      <w:r w:rsidRPr="008A4B19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여성 </w:t>
      </w:r>
      <w:r w:rsidRPr="008A4B19">
        <w:rPr>
          <w:rFonts w:ascii="Malgun Gothic" w:eastAsia="Malgun Gothic" w:hAnsi="Malgun Gothic" w:cs="Batang"/>
          <w:color w:val="C00000"/>
          <w:sz w:val="24"/>
          <w:lang w:eastAsia="ko-KR"/>
        </w:rPr>
        <w:t>50%</w:t>
      </w:r>
    </w:p>
    <w:p w14:paraId="0DC9B2B8" w14:textId="2FAD9394" w:rsidR="00145758" w:rsidRPr="008A4B19" w:rsidRDefault="00145758" w:rsidP="0014575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8A4B19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나이 </w:t>
      </w:r>
      <w:r w:rsidRPr="008A4B19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: 30-50 </w:t>
      </w:r>
      <w:r w:rsidRPr="008A4B19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>세</w:t>
      </w:r>
    </w:p>
    <w:p w14:paraId="310367A3" w14:textId="5F2B8F8E" w:rsidR="00145758" w:rsidRPr="008A4B19" w:rsidRDefault="00145758" w:rsidP="0014575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지역 </w:t>
      </w:r>
      <w:r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중동</w:t>
      </w:r>
    </w:p>
    <w:p w14:paraId="252F3146" w14:textId="799160DC" w:rsidR="00145758" w:rsidRPr="008A4B19" w:rsidRDefault="00145758" w:rsidP="0014575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소득 </w:t>
      </w:r>
      <w:r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상류층(</w:t>
      </w:r>
      <w:r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>100%)</w:t>
      </w:r>
    </w:p>
    <w:p w14:paraId="593DDC05" w14:textId="524BA37C" w:rsidR="00145758" w:rsidRPr="008A4B19" w:rsidRDefault="00145758" w:rsidP="0014575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lang w:eastAsia="ko-KR"/>
        </w:rPr>
      </w:pPr>
      <w:r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기타 </w:t>
      </w:r>
      <w:r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="00E8490A"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최고급 제품을 소비하기 위해 많은 돈을 쓰기 원한다.</w:t>
      </w:r>
      <w:r w:rsidR="00E8490A"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 </w:t>
      </w:r>
      <w:r w:rsidR="00E8490A"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매우 고가의 자동차와 넓은 집을 가지고 있다.</w:t>
      </w:r>
      <w:r w:rsidR="00E8490A"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 </w:t>
      </w:r>
      <w:r w:rsidR="00E8490A" w:rsidRPr="008A4B19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소비자는 그들의 사회적 위치를 나타내기 위한 상징으로 비싼 제품을 사고 싶어 한다.</w:t>
      </w:r>
      <w:r w:rsidR="00E8490A" w:rsidRPr="008A4B19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 </w:t>
      </w:r>
    </w:p>
    <w:p w14:paraId="3ACBA61C" w14:textId="64B1AB9E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0F11B095" w14:textId="34AFF1FC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5CE330AE" w14:textId="12CF5EC7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3873AA6C" w14:textId="485DB891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4E7E6984" w14:textId="62A2DACC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1CB0A8E4" w14:textId="404BF211" w:rsidR="008A4B19" w:rsidRDefault="008A4B19" w:rsidP="008A4B19">
      <w:pPr>
        <w:rPr>
          <w:rFonts w:ascii="Malgun Gothic" w:eastAsia="Malgun Gothic" w:hAnsi="Malgun Gothic"/>
          <w:color w:val="C00000"/>
          <w:sz w:val="24"/>
          <w:lang w:eastAsia="ko-KR"/>
        </w:rPr>
      </w:pPr>
    </w:p>
    <w:p w14:paraId="3C925BB4" w14:textId="77777777" w:rsidR="008A4B19" w:rsidRPr="008A4B19" w:rsidRDefault="008A4B19" w:rsidP="008A4B19">
      <w:pPr>
        <w:rPr>
          <w:rFonts w:ascii="Malgun Gothic" w:eastAsia="Malgun Gothic" w:hAnsi="Malgun Gothic" w:hint="eastAsia"/>
          <w:color w:val="C00000"/>
          <w:sz w:val="24"/>
          <w:lang w:eastAsia="ko-KR"/>
        </w:rPr>
      </w:pPr>
    </w:p>
    <w:p w14:paraId="331FF1E4" w14:textId="6B099B8E" w:rsidR="00F2267A" w:rsidRDefault="00F2267A" w:rsidP="00F34D3B">
      <w:pPr>
        <w:pStyle w:val="BodySubHeaderSpacebefore"/>
      </w:pPr>
      <w:r>
        <w:lastRenderedPageBreak/>
        <w:t xml:space="preserve">Tasks: </w:t>
      </w:r>
    </w:p>
    <w:p w14:paraId="0BBF9FA9" w14:textId="3643E6A1" w:rsidR="00F2267A" w:rsidRPr="00CA6044" w:rsidRDefault="00F2267A" w:rsidP="0016367F">
      <w:pPr>
        <w:pStyle w:val="ListParagraph"/>
        <w:numPr>
          <w:ilvl w:val="0"/>
          <w:numId w:val="21"/>
        </w:numPr>
      </w:pPr>
      <w:r w:rsidRPr="00CA6044">
        <w:t>Logo</w:t>
      </w:r>
    </w:p>
    <w:p w14:paraId="65F390F1" w14:textId="7C2B5621" w:rsidR="00F2267A" w:rsidRPr="00CA6044" w:rsidRDefault="008907FD" w:rsidP="0016367F">
      <w:pPr>
        <w:pStyle w:val="ListParagraph"/>
        <w:numPr>
          <w:ilvl w:val="0"/>
          <w:numId w:val="21"/>
        </w:numPr>
      </w:pPr>
      <w:r>
        <w:t>Poster</w:t>
      </w:r>
    </w:p>
    <w:p w14:paraId="11F6706E" w14:textId="2518A2F3" w:rsidR="00F2267A" w:rsidRDefault="002420F1" w:rsidP="0016367F">
      <w:pPr>
        <w:pStyle w:val="ListParagraph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5A96C6E6" w14:textId="51F278A1" w:rsidR="008907FD" w:rsidRDefault="008907FD" w:rsidP="0016367F">
      <w:pPr>
        <w:pStyle w:val="ListParagraph"/>
        <w:numPr>
          <w:ilvl w:val="0"/>
          <w:numId w:val="21"/>
        </w:numPr>
      </w:pPr>
      <w:r>
        <w:t>Instagram Posts</w:t>
      </w:r>
    </w:p>
    <w:p w14:paraId="5E0A9C24" w14:textId="6301E6AE" w:rsidR="00E8490A" w:rsidRDefault="00E8490A" w:rsidP="00E8490A"/>
    <w:p w14:paraId="5AFB9739" w14:textId="4EF1B92C" w:rsidR="00E8490A" w:rsidRPr="008A4B19" w:rsidRDefault="00E8490A" w:rsidP="00E8490A">
      <w:pPr>
        <w:rPr>
          <w:rFonts w:ascii="Malgun Gothic" w:eastAsia="Malgun Gothic" w:hAnsi="Malgun Gothic" w:cs="Batang"/>
          <w:b/>
          <w:bCs/>
          <w:color w:val="C00000"/>
          <w:sz w:val="32"/>
          <w:szCs w:val="32"/>
          <w:lang w:eastAsia="ko-KR"/>
        </w:rPr>
      </w:pPr>
      <w:r w:rsidRPr="008A4B19">
        <w:rPr>
          <w:rFonts w:ascii="Malgun Gothic" w:eastAsia="Malgun Gothic" w:hAnsi="Malgun Gothic" w:cs="Batang" w:hint="eastAsia"/>
          <w:b/>
          <w:bCs/>
          <w:color w:val="C00000"/>
          <w:sz w:val="32"/>
          <w:szCs w:val="32"/>
          <w:lang w:eastAsia="ko-KR"/>
        </w:rPr>
        <w:t xml:space="preserve">과제 </w:t>
      </w:r>
    </w:p>
    <w:p w14:paraId="2A599BF6" w14:textId="19EFEA4C" w:rsidR="00E8490A" w:rsidRPr="008A4B19" w:rsidRDefault="00E8490A" w:rsidP="00E8490A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8"/>
          <w:szCs w:val="28"/>
          <w:lang w:eastAsia="ko-KR"/>
        </w:rPr>
      </w:pPr>
      <w:r w:rsidRPr="008A4B19">
        <w:rPr>
          <w:rFonts w:ascii="Malgun Gothic" w:eastAsia="Malgun Gothic" w:hAnsi="Malgun Gothic" w:cs="Batang" w:hint="eastAsia"/>
          <w:color w:val="C00000"/>
          <w:sz w:val="28"/>
          <w:szCs w:val="28"/>
          <w:lang w:eastAsia="ko-KR"/>
        </w:rPr>
        <w:t>로고</w:t>
      </w:r>
    </w:p>
    <w:p w14:paraId="23FC150B" w14:textId="761EDC33" w:rsidR="00E8490A" w:rsidRPr="008A4B19" w:rsidRDefault="00E8490A" w:rsidP="00E8490A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8"/>
          <w:szCs w:val="28"/>
          <w:lang w:eastAsia="ko-KR"/>
        </w:rPr>
      </w:pPr>
      <w:r w:rsidRPr="008A4B19">
        <w:rPr>
          <w:rFonts w:ascii="Malgun Gothic" w:eastAsia="Malgun Gothic" w:hAnsi="Malgun Gothic" w:cs="Batang" w:hint="eastAsia"/>
          <w:color w:val="C00000"/>
          <w:sz w:val="28"/>
          <w:szCs w:val="28"/>
          <w:lang w:eastAsia="ko-KR"/>
        </w:rPr>
        <w:t>포스터</w:t>
      </w:r>
    </w:p>
    <w:p w14:paraId="18F288B7" w14:textId="4DA73A8A" w:rsidR="00E8490A" w:rsidRPr="008A4B19" w:rsidRDefault="00E8490A" w:rsidP="00E8490A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8"/>
          <w:szCs w:val="28"/>
          <w:lang w:eastAsia="ko-KR"/>
        </w:rPr>
      </w:pPr>
      <w:r w:rsidRPr="008A4B19">
        <w:rPr>
          <w:rFonts w:ascii="Malgun Gothic" w:eastAsia="Malgun Gothic" w:hAnsi="Malgun Gothic" w:cs="Batang" w:hint="eastAsia"/>
          <w:color w:val="C00000"/>
          <w:sz w:val="28"/>
          <w:szCs w:val="28"/>
          <w:lang w:eastAsia="ko-KR"/>
        </w:rPr>
        <w:t xml:space="preserve">차량 </w:t>
      </w:r>
      <w:r w:rsidR="007546F4">
        <w:rPr>
          <w:rFonts w:ascii="Malgun Gothic" w:eastAsia="Malgun Gothic" w:hAnsi="Malgun Gothic" w:cs="Batang" w:hint="eastAsia"/>
          <w:color w:val="C00000"/>
          <w:sz w:val="28"/>
          <w:szCs w:val="28"/>
          <w:lang w:eastAsia="ko-KR"/>
        </w:rPr>
        <w:t>래핑</w:t>
      </w:r>
    </w:p>
    <w:p w14:paraId="4B3C3A30" w14:textId="546BD52A" w:rsidR="00E8490A" w:rsidRPr="008A4B19" w:rsidRDefault="00E8490A" w:rsidP="00E8490A">
      <w:pPr>
        <w:pStyle w:val="ListParagraph"/>
        <w:numPr>
          <w:ilvl w:val="0"/>
          <w:numId w:val="31"/>
        </w:numPr>
        <w:rPr>
          <w:rFonts w:ascii="Malgun Gothic" w:eastAsia="Malgun Gothic" w:hAnsi="Malgun Gothic" w:hint="eastAsia"/>
          <w:color w:val="C00000"/>
          <w:sz w:val="28"/>
          <w:szCs w:val="28"/>
          <w:lang w:eastAsia="ko-KR"/>
        </w:rPr>
      </w:pPr>
      <w:r w:rsidRPr="008A4B19">
        <w:rPr>
          <w:rFonts w:ascii="Malgun Gothic" w:eastAsia="Malgun Gothic" w:hAnsi="Malgun Gothic" w:cs="Batang" w:hint="eastAsia"/>
          <w:color w:val="C00000"/>
          <w:sz w:val="28"/>
          <w:szCs w:val="28"/>
          <w:lang w:eastAsia="ko-KR"/>
        </w:rPr>
        <w:t>인스타그램 포스트</w:t>
      </w:r>
    </w:p>
    <w:p w14:paraId="3F62E7A4" w14:textId="13E1414F" w:rsidR="00F2267A" w:rsidRDefault="00F2267A" w:rsidP="0016367F"/>
    <w:p w14:paraId="3B83D7D9" w14:textId="77777777" w:rsidR="0016367F" w:rsidRDefault="00453B91" w:rsidP="0016367F">
      <w:pPr>
        <w:pStyle w:val="Heading1"/>
      </w:pPr>
      <w:r w:rsidRPr="00453B91">
        <w:t>Instructions to the Competitor</w:t>
      </w:r>
    </w:p>
    <w:p w14:paraId="6CF1992A" w14:textId="591A4D8E" w:rsidR="0016367F" w:rsidRPr="0016367F" w:rsidRDefault="0016367F" w:rsidP="0016367F"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4D734129" w:rsidR="0016367F" w:rsidRDefault="0016367F" w:rsidP="0016367F">
      <w:r w:rsidRPr="0016367F">
        <w:t xml:space="preserve">This folder structure will be as follows: </w:t>
      </w:r>
    </w:p>
    <w:p w14:paraId="5997924B" w14:textId="3885618D" w:rsidR="00E7327B" w:rsidRDefault="00E7327B" w:rsidP="0016367F">
      <w:r>
        <w:rPr>
          <w:noProof/>
        </w:rPr>
        <w:drawing>
          <wp:inline distT="0" distB="0" distL="0" distR="0" wp14:anchorId="1432ACBA" wp14:editId="2C56C382">
            <wp:extent cx="4113282" cy="2125980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229" cy="21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F9F7" w14:textId="03B1C241" w:rsidR="00E8490A" w:rsidRPr="008A4B19" w:rsidRDefault="00E8490A" w:rsidP="0016367F">
      <w:pPr>
        <w:rPr>
          <w:rFonts w:ascii="Malgun Gothic" w:eastAsia="Malgun Gothic" w:hAnsi="Malgun Gothic" w:cs="Batang"/>
          <w:b/>
          <w:bCs/>
          <w:color w:val="C00000"/>
          <w:sz w:val="32"/>
          <w:szCs w:val="32"/>
          <w:lang w:eastAsia="ko-KR"/>
        </w:rPr>
      </w:pPr>
      <w:r w:rsidRPr="008A4B19">
        <w:rPr>
          <w:rFonts w:ascii="Malgun Gothic" w:eastAsia="Malgun Gothic" w:hAnsi="Malgun Gothic" w:cs="Batang" w:hint="eastAsia"/>
          <w:b/>
          <w:bCs/>
          <w:color w:val="C00000"/>
          <w:sz w:val="32"/>
          <w:szCs w:val="32"/>
          <w:lang w:eastAsia="ko-KR"/>
        </w:rPr>
        <w:t>선수 지시사항</w:t>
      </w:r>
    </w:p>
    <w:p w14:paraId="5575F86D" w14:textId="77777777" w:rsidR="00717322" w:rsidRPr="008A4B19" w:rsidRDefault="00717322" w:rsidP="0016367F">
      <w:pPr>
        <w:rPr>
          <w:rFonts w:ascii="Malgun Gothic" w:eastAsia="Malgun Gothic" w:hAnsi="Malgun Gothic" w:cs="Batang" w:hint="eastAsia"/>
          <w:b/>
          <w:bCs/>
          <w:color w:val="C00000"/>
          <w:szCs w:val="20"/>
          <w:lang w:eastAsia="ko-KR"/>
        </w:rPr>
      </w:pPr>
    </w:p>
    <w:p w14:paraId="3EAA10E4" w14:textId="3DC32D68" w:rsidR="00717322" w:rsidRPr="008A4B19" w:rsidRDefault="00717322" w:rsidP="0016367F">
      <w:pPr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</w:pPr>
      <w:r w:rsidRPr="008A4B19">
        <w:rPr>
          <w:rFonts w:ascii="Malgun Gothic" w:eastAsia="Malgun Gothic" w:hAnsi="Malgun Gothic" w:cs="Batang"/>
          <w:b/>
          <w:bCs/>
          <w:color w:val="C00000"/>
          <w:sz w:val="24"/>
          <w:lang w:eastAsia="ko-KR"/>
        </w:rPr>
        <w:t>YY</w:t>
      </w:r>
      <w:r w:rsidRPr="008A4B19"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  <w:t>는 선수번호이다.</w:t>
      </w:r>
    </w:p>
    <w:p w14:paraId="79014AE1" w14:textId="57005F84" w:rsidR="00E8490A" w:rsidRPr="008A4B19" w:rsidRDefault="00E8490A" w:rsidP="0016367F">
      <w:pPr>
        <w:rPr>
          <w:rFonts w:ascii="Malgun Gothic" w:eastAsia="Malgun Gothic" w:hAnsi="Malgun Gothic" w:hint="eastAsia"/>
          <w:b/>
          <w:bCs/>
          <w:color w:val="C00000"/>
          <w:sz w:val="24"/>
          <w:lang w:eastAsia="ko-KR"/>
        </w:rPr>
      </w:pPr>
      <w:r w:rsidRPr="008A4B19"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  <w:t xml:space="preserve">바탕화면에 </w:t>
      </w:r>
      <w:r w:rsidRPr="008A4B19">
        <w:rPr>
          <w:rFonts w:ascii="Malgun Gothic" w:eastAsia="Malgun Gothic" w:hAnsi="Malgun Gothic"/>
          <w:b/>
          <w:bCs/>
          <w:color w:val="C00000"/>
          <w:sz w:val="24"/>
          <w:lang w:eastAsia="ko-KR"/>
        </w:rPr>
        <w:t xml:space="preserve">YY_TESTPROJECT_DAY3 </w:t>
      </w:r>
      <w:r w:rsidRPr="008A4B19"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  <w:t>를 만들어라.</w:t>
      </w:r>
      <w:r w:rsidRPr="008A4B19">
        <w:rPr>
          <w:rFonts w:ascii="Malgun Gothic" w:eastAsia="Malgun Gothic" w:hAnsi="Malgun Gothic" w:cs="Batang"/>
          <w:b/>
          <w:bCs/>
          <w:color w:val="C00000"/>
          <w:sz w:val="24"/>
          <w:lang w:eastAsia="ko-KR"/>
        </w:rPr>
        <w:t xml:space="preserve"> </w:t>
      </w:r>
      <w:r w:rsidRPr="008A4B19"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  <w:t>모든 최종 파일과 패키지는 반드시 이 폴더에 저장해야 한다.</w:t>
      </w:r>
      <w:r w:rsidRPr="008A4B19">
        <w:rPr>
          <w:rFonts w:ascii="Malgun Gothic" w:eastAsia="Malgun Gothic" w:hAnsi="Malgun Gothic" w:cs="Batang"/>
          <w:b/>
          <w:bCs/>
          <w:color w:val="C00000"/>
          <w:sz w:val="24"/>
          <w:lang w:eastAsia="ko-KR"/>
        </w:rPr>
        <w:t xml:space="preserve"> </w:t>
      </w:r>
    </w:p>
    <w:p w14:paraId="6D071534" w14:textId="0D9FFC26" w:rsidR="00584A41" w:rsidRPr="00FA041A" w:rsidRDefault="00E8490A" w:rsidP="0016367F">
      <w:pPr>
        <w:rPr>
          <w:sz w:val="2"/>
          <w:szCs w:val="6"/>
          <w:lang w:eastAsia="ko-KR"/>
        </w:rPr>
      </w:pPr>
      <w:r w:rsidRPr="00717322">
        <w:rPr>
          <w:sz w:val="24"/>
          <w:szCs w:val="32"/>
          <w:lang w:eastAsia="ko-KR"/>
        </w:rPr>
        <w:lastRenderedPageBreak/>
        <w:t xml:space="preserve"> </w:t>
      </w:r>
    </w:p>
    <w:p w14:paraId="3AC0BB27" w14:textId="77777777" w:rsidR="00BE3C1C" w:rsidRDefault="0016367F" w:rsidP="0016367F">
      <w:pPr>
        <w:pStyle w:val="Heading1"/>
        <w:rPr>
          <w:rFonts w:ascii="Malgun Gothic" w:eastAsia="Malgun Gothic" w:hAnsi="Malgun Gothic" w:cs="Malgun Gothic"/>
          <w:lang w:eastAsia="ko-KR"/>
        </w:rPr>
      </w:pPr>
      <w:r>
        <w:t>Task 1: Logo</w:t>
      </w:r>
      <w:r w:rsidR="003F3433">
        <w:rPr>
          <w:rFonts w:ascii="Malgun Gothic" w:eastAsia="Malgun Gothic" w:hAnsi="Malgun Gothic" w:cs="Malgun Gothic" w:hint="eastAsia"/>
          <w:lang w:eastAsia="ko-KR"/>
        </w:rPr>
        <w:t xml:space="preserve"> </w:t>
      </w:r>
    </w:p>
    <w:p w14:paraId="2AA6C8B8" w14:textId="408EA0EF" w:rsidR="0016367F" w:rsidRPr="00D76374" w:rsidRDefault="003F3433" w:rsidP="0016367F">
      <w:pPr>
        <w:pStyle w:val="Heading1"/>
        <w:rPr>
          <w:rFonts w:hint="eastAsia"/>
          <w:color w:val="FF0000"/>
          <w:lang w:eastAsia="ko-KR"/>
        </w:rPr>
      </w:pPr>
      <w:r w:rsidRPr="00D76374">
        <w:rPr>
          <w:rFonts w:ascii="Malgun Gothic" w:eastAsia="Malgun Gothic" w:hAnsi="Malgun Gothic" w:cs="Malgun Gothic" w:hint="eastAsia"/>
          <w:color w:val="FF0000"/>
          <w:lang w:eastAsia="ko-KR"/>
        </w:rPr>
        <w:t xml:space="preserve">과제 </w:t>
      </w:r>
      <w:r w:rsidRPr="00D76374">
        <w:rPr>
          <w:rFonts w:ascii="Malgun Gothic" w:eastAsia="Malgun Gothic" w:hAnsi="Malgun Gothic" w:cs="Malgun Gothic"/>
          <w:color w:val="FF0000"/>
          <w:lang w:eastAsia="ko-KR"/>
        </w:rPr>
        <w:t xml:space="preserve">1: </w:t>
      </w:r>
      <w:r w:rsidRPr="00D76374">
        <w:rPr>
          <w:rFonts w:ascii="Malgun Gothic" w:eastAsia="Malgun Gothic" w:hAnsi="Malgun Gothic" w:cs="Malgun Gothic" w:hint="eastAsia"/>
          <w:color w:val="FF0000"/>
          <w:lang w:eastAsia="ko-KR"/>
        </w:rPr>
        <w:t>로고</w:t>
      </w:r>
    </w:p>
    <w:p w14:paraId="2895C3C8" w14:textId="2AEAC301" w:rsidR="00607105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0B47C5E6" w14:textId="5B7FB56F" w:rsidR="003F3433" w:rsidRDefault="003F3433" w:rsidP="00607105">
      <w:pPr>
        <w:rPr>
          <w:b/>
          <w:color w:val="FF0000"/>
          <w:sz w:val="24"/>
        </w:rPr>
      </w:pPr>
    </w:p>
    <w:p w14:paraId="4D605BF5" w14:textId="6DDEE11C" w:rsidR="003F3433" w:rsidRPr="00216FA3" w:rsidRDefault="003F3433" w:rsidP="00607105">
      <w:pPr>
        <w:rPr>
          <w:rFonts w:ascii="Malgun Gothic" w:eastAsia="Malgun Gothic" w:hAnsi="Malgun Gothic" w:cs="Batang"/>
          <w:b/>
          <w:color w:val="FF0000"/>
          <w:sz w:val="28"/>
          <w:szCs w:val="28"/>
          <w:lang w:eastAsia="ko-KR"/>
        </w:rPr>
      </w:pPr>
      <w:r w:rsidRPr="00216FA3">
        <w:rPr>
          <w:rFonts w:ascii="Malgun Gothic" w:eastAsia="Malgun Gothic" w:hAnsi="Malgun Gothic" w:cs="Batang" w:hint="eastAsia"/>
          <w:b/>
          <w:color w:val="FF0000"/>
          <w:sz w:val="28"/>
          <w:szCs w:val="28"/>
          <w:lang w:eastAsia="ko-KR"/>
        </w:rPr>
        <w:t xml:space="preserve">모든 로고는 </w:t>
      </w:r>
      <w:r w:rsidRPr="00216FA3">
        <w:rPr>
          <w:rFonts w:ascii="Malgun Gothic" w:eastAsia="Malgun Gothic" w:hAnsi="Malgun Gothic" w:cs="Batang"/>
          <w:b/>
          <w:color w:val="FF0000"/>
          <w:sz w:val="28"/>
          <w:szCs w:val="28"/>
          <w:lang w:eastAsia="ko-KR"/>
        </w:rPr>
        <w:t>11:30</w:t>
      </w:r>
      <w:r w:rsidRPr="00216FA3">
        <w:rPr>
          <w:rFonts w:ascii="Malgun Gothic" w:eastAsia="Malgun Gothic" w:hAnsi="Malgun Gothic" w:cs="Batang" w:hint="eastAsia"/>
          <w:b/>
          <w:color w:val="FF0000"/>
          <w:sz w:val="28"/>
          <w:szCs w:val="28"/>
          <w:lang w:eastAsia="ko-KR"/>
        </w:rPr>
        <w:t>까지 완성 및 제출을 완료해야 한다.</w:t>
      </w:r>
    </w:p>
    <w:p w14:paraId="1A6EDFA4" w14:textId="2A8662C8" w:rsidR="00584A41" w:rsidRDefault="00584A41" w:rsidP="00607105">
      <w:pPr>
        <w:rPr>
          <w:rFonts w:ascii="Batang" w:eastAsia="Batang" w:hAnsi="Batang" w:cs="Batang"/>
          <w:b/>
          <w:color w:val="FF0000"/>
          <w:sz w:val="24"/>
          <w:lang w:eastAsia="ko-KR"/>
        </w:rPr>
      </w:pP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4DDD5437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3EF4A556" w14:textId="4A77A889" w:rsidR="003F3433" w:rsidRDefault="003F3433" w:rsidP="00E91712"/>
    <w:p w14:paraId="6B8976DE" w14:textId="038BE3CC" w:rsidR="003F3433" w:rsidRPr="006F0431" w:rsidRDefault="003F3433" w:rsidP="00E91712">
      <w:pPr>
        <w:rPr>
          <w:rFonts w:ascii="Malgun Gothic" w:eastAsia="Malgun Gothic" w:hAnsi="Malgun Gothic" w:cs="Malgun Gothic"/>
          <w:b/>
          <w:bCs/>
          <w:color w:val="FF0000"/>
          <w:sz w:val="28"/>
          <w:szCs w:val="36"/>
          <w:lang w:eastAsia="ko-KR"/>
        </w:rPr>
      </w:pPr>
      <w:r w:rsidRPr="006F0431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컨</w:t>
      </w:r>
      <w:r w:rsidRPr="006F0431">
        <w:rPr>
          <w:rFonts w:ascii="Malgun Gothic" w:eastAsia="Malgun Gothic" w:hAnsi="Malgun Gothic" w:cs="Malgun Gothic" w:hint="eastAsia"/>
          <w:b/>
          <w:bCs/>
          <w:color w:val="FF0000"/>
          <w:sz w:val="28"/>
          <w:szCs w:val="36"/>
          <w:lang w:eastAsia="ko-KR"/>
        </w:rPr>
        <w:t>셉</w:t>
      </w:r>
    </w:p>
    <w:p w14:paraId="28AECB0C" w14:textId="77777777" w:rsidR="00FA041A" w:rsidRPr="00D76374" w:rsidRDefault="00FA041A" w:rsidP="00E91712">
      <w:pPr>
        <w:rPr>
          <w:rFonts w:ascii="Malgun Gothic" w:eastAsia="Malgun Gothic" w:hAnsi="Malgun Gothic" w:cs="Malgun Gothic" w:hint="eastAsia"/>
          <w:color w:val="FF0000"/>
          <w:sz w:val="16"/>
          <w:szCs w:val="20"/>
          <w:lang w:eastAsia="ko-KR"/>
        </w:rPr>
      </w:pPr>
    </w:p>
    <w:p w14:paraId="0B969550" w14:textId="5D2B1AC1" w:rsidR="003F3433" w:rsidRPr="00EF29B8" w:rsidRDefault="003F3433" w:rsidP="00E91712">
      <w:pPr>
        <w:rPr>
          <w:rFonts w:ascii="Malgun Gothic" w:eastAsia="Malgun Gothic" w:hAnsi="Malgun Gothic"/>
          <w:color w:val="C00000"/>
          <w:sz w:val="28"/>
          <w:szCs w:val="36"/>
          <w:lang w:eastAsia="ko-KR"/>
        </w:rPr>
      </w:pPr>
      <w:r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로고는 반드시 아랍어와 영문 글자로 나타내야 한다.</w:t>
      </w:r>
      <w:r w:rsidRPr="006F0431"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  <w:t xml:space="preserve"> </w:t>
      </w:r>
      <w:r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패턴과</w:t>
      </w:r>
      <w:r w:rsidR="00BC317D" w:rsidRPr="006F0431"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  <w:t xml:space="preserve"> </w:t>
      </w:r>
      <w:r w:rsidR="004460DC"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장</w:t>
      </w:r>
      <w:r w:rsidR="002D72B9"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식</w:t>
      </w:r>
      <w:r w:rsidR="00BC317D" w:rsidRPr="006F0431">
        <w:rPr>
          <w:rFonts w:ascii="Malgun Gothic" w:eastAsia="Malgun Gothic" w:hAnsi="Malgun Gothic" w:cs="Malgun Gothic" w:hint="eastAsia"/>
          <w:color w:val="FF0000"/>
          <w:sz w:val="28"/>
          <w:szCs w:val="36"/>
          <w:lang w:eastAsia="ko-KR"/>
        </w:rPr>
        <w:t xml:space="preserve">을 둘다 넣거나 둘 중에 하나를 </w:t>
      </w:r>
      <w:r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반드시 로고</w:t>
      </w:r>
      <w:r w:rsidR="004460DC"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에</w:t>
      </w:r>
      <w:r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 xml:space="preserve"> 포함해야 한다.</w:t>
      </w:r>
      <w:r w:rsidRPr="006F0431"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  <w:t xml:space="preserve"> </w:t>
      </w:r>
      <w:r w:rsidRPr="006F0431">
        <w:rPr>
          <w:rFonts w:ascii="Malgun Gothic" w:eastAsia="Malgun Gothic" w:hAnsi="Malgun Gothic" w:cs="Malgun Gothic" w:hint="eastAsia"/>
          <w:color w:val="FF0000"/>
          <w:sz w:val="28"/>
          <w:szCs w:val="36"/>
          <w:lang w:eastAsia="ko-KR"/>
        </w:rPr>
        <w:t xml:space="preserve">단 </w:t>
      </w:r>
      <w:r w:rsidR="004460DC" w:rsidRPr="006F0431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지나치게 과도하지 않아야 한다</w:t>
      </w:r>
      <w:r w:rsidR="004460DC" w:rsidRPr="00EF29B8">
        <w:rPr>
          <w:rFonts w:ascii="Malgun Gothic" w:eastAsia="Malgun Gothic" w:hAnsi="Malgun Gothic" w:cs="Batang" w:hint="eastAsia"/>
          <w:color w:val="C00000"/>
          <w:sz w:val="28"/>
          <w:szCs w:val="36"/>
          <w:lang w:eastAsia="ko-KR"/>
        </w:rPr>
        <w:t>.</w:t>
      </w:r>
    </w:p>
    <w:p w14:paraId="31214041" w14:textId="63AAC252" w:rsidR="003F3433" w:rsidRDefault="003F3433" w:rsidP="00E91712">
      <w:pPr>
        <w:rPr>
          <w:lang w:eastAsia="ko-KR"/>
        </w:rPr>
      </w:pPr>
    </w:p>
    <w:p w14:paraId="0D41318C" w14:textId="77777777" w:rsidR="00FA041A" w:rsidRDefault="00E91712" w:rsidP="00E91712">
      <w:pPr>
        <w:pStyle w:val="BodySubHeaderSpacebefore"/>
      </w:pPr>
      <w:r>
        <w:t>Specifications</w:t>
      </w:r>
      <w:r w:rsidR="003F3433">
        <w:t xml:space="preserve"> </w:t>
      </w:r>
    </w:p>
    <w:p w14:paraId="2361B7B0" w14:textId="54B05F34" w:rsidR="003F3433" w:rsidRPr="00D76374" w:rsidRDefault="003F3433" w:rsidP="00E91712">
      <w:pPr>
        <w:pStyle w:val="BodySubHeaderSpacebefore"/>
        <w:rPr>
          <w:rFonts w:ascii="Malgun Gothic" w:eastAsia="Malgun Gothic" w:hAnsi="Malgun Gothic"/>
          <w:b/>
          <w:bCs/>
          <w:color w:val="FF0000"/>
          <w:sz w:val="32"/>
          <w:szCs w:val="56"/>
        </w:rPr>
      </w:pPr>
      <w:r w:rsidRPr="00D76374">
        <w:rPr>
          <w:rFonts w:ascii="Malgun Gothic" w:eastAsia="Malgun Gothic" w:hAnsi="Malgun Gothic" w:cs="Batang" w:hint="eastAsia"/>
          <w:b/>
          <w:bCs/>
          <w:color w:val="FF0000"/>
          <w:sz w:val="32"/>
          <w:szCs w:val="56"/>
          <w:lang w:eastAsia="ko-KR"/>
        </w:rPr>
        <w:t>상세설명</w:t>
      </w:r>
    </w:p>
    <w:p w14:paraId="2C549CE8" w14:textId="6170D7B1" w:rsidR="00233084" w:rsidRPr="00233084" w:rsidRDefault="00233084" w:rsidP="00595D70">
      <w:pPr>
        <w:pStyle w:val="SubHeadersBodyBold12ptbefore"/>
      </w:pPr>
      <w:r w:rsidRPr="00233084">
        <w:t>Type</w:t>
      </w:r>
      <w:r w:rsidR="00595D70">
        <w:t xml:space="preserve"> and Image</w:t>
      </w:r>
      <w:r w:rsidRPr="00233084">
        <w:t xml:space="preserve"> </w:t>
      </w:r>
    </w:p>
    <w:p w14:paraId="52063A29" w14:textId="55D5745E" w:rsidR="00E91712" w:rsidRDefault="00E91712" w:rsidP="003C32B5">
      <w:pPr>
        <w:pStyle w:val="ListParagraph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</w:p>
    <w:p w14:paraId="3242C973" w14:textId="77777777" w:rsidR="00620941" w:rsidRDefault="00620941" w:rsidP="00620941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2565DBE7" w:rsidR="006F7C7B" w:rsidRDefault="006F7C7B" w:rsidP="008D0C34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FB1EAA9" w14:textId="778422A4" w:rsidR="003F3433" w:rsidRDefault="003F3433" w:rsidP="008D0C34">
      <w:pPr>
        <w:pStyle w:val="ListParagraph"/>
        <w:ind w:left="360"/>
        <w:rPr>
          <w:b/>
          <w:color w:val="5B9BD5" w:themeColor="accent1"/>
        </w:rPr>
      </w:pPr>
    </w:p>
    <w:p w14:paraId="6FB077AC" w14:textId="446D95E6" w:rsidR="003F3433" w:rsidRPr="0029438C" w:rsidRDefault="003F3433" w:rsidP="00FA041A">
      <w:pPr>
        <w:rPr>
          <w:rFonts w:ascii="Malgun Gothic" w:eastAsia="Malgun Gothic" w:hAnsi="Malgun Gothic" w:cs="Malgun Gothic"/>
          <w:b/>
          <w:color w:val="C00000"/>
          <w:sz w:val="28"/>
          <w:szCs w:val="36"/>
          <w:lang w:eastAsia="ko-KR"/>
        </w:rPr>
      </w:pPr>
      <w:r w:rsidRPr="0029438C">
        <w:rPr>
          <w:rFonts w:ascii="Malgun Gothic" w:eastAsia="Malgun Gothic" w:hAnsi="Malgun Gothic" w:cs="Malgun Gothic" w:hint="eastAsia"/>
          <w:b/>
          <w:color w:val="C00000"/>
          <w:sz w:val="28"/>
          <w:szCs w:val="36"/>
          <w:lang w:eastAsia="ko-KR"/>
        </w:rPr>
        <w:t>타이프와 이미지</w:t>
      </w:r>
    </w:p>
    <w:p w14:paraId="3B1C63DC" w14:textId="6A13FA05" w:rsidR="003F3433" w:rsidRPr="0029438C" w:rsidRDefault="003F3433" w:rsidP="003F3433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bCs/>
          <w:color w:val="C00000"/>
          <w:sz w:val="24"/>
          <w:szCs w:val="32"/>
          <w:lang w:eastAsia="ko-KR"/>
        </w:rPr>
      </w:pPr>
      <w:r w:rsidRPr="0029438C">
        <w:rPr>
          <w:rFonts w:ascii="Malgun Gothic" w:eastAsia="Malgun Gothic" w:hAnsi="Malgun Gothic" w:cs="Malgun Gothic" w:hint="eastAsia"/>
          <w:bCs/>
          <w:color w:val="C00000"/>
          <w:sz w:val="24"/>
          <w:szCs w:val="32"/>
          <w:lang w:eastAsia="ko-KR"/>
        </w:rPr>
        <w:t xml:space="preserve">로고는 </w:t>
      </w:r>
      <w:r w:rsidRPr="0029438C">
        <w:rPr>
          <w:rFonts w:ascii="Malgun Gothic" w:eastAsia="Malgun Gothic" w:hAnsi="Malgun Gothic"/>
          <w:bCs/>
          <w:color w:val="C00000"/>
          <w:sz w:val="24"/>
          <w:szCs w:val="32"/>
          <w:lang w:eastAsia="ko-KR"/>
        </w:rPr>
        <w:t>Appendix 1.0 – Logo Text</w:t>
      </w:r>
      <w:r w:rsidRPr="0029438C">
        <w:rPr>
          <w:rFonts w:ascii="Malgun Gothic" w:eastAsia="Malgun Gothic" w:hAnsi="Malgun Gothic" w:cs="Batang" w:hint="eastAsia"/>
          <w:bCs/>
          <w:color w:val="C00000"/>
          <w:sz w:val="24"/>
          <w:szCs w:val="32"/>
          <w:lang w:eastAsia="ko-KR"/>
        </w:rPr>
        <w:t>에 있는 글자를 포함해야 한다.</w:t>
      </w:r>
    </w:p>
    <w:p w14:paraId="4EC89D0D" w14:textId="6140D7AE" w:rsidR="003F3433" w:rsidRPr="000E71D8" w:rsidRDefault="003F3433" w:rsidP="003F3433">
      <w:pPr>
        <w:ind w:left="360"/>
        <w:rPr>
          <w:bCs/>
          <w:color w:val="C00000"/>
          <w:sz w:val="24"/>
          <w:szCs w:val="32"/>
        </w:rPr>
      </w:pPr>
    </w:p>
    <w:p w14:paraId="013DD4AB" w14:textId="77777777" w:rsidR="003F3433" w:rsidRPr="000E71D8" w:rsidRDefault="003F3433" w:rsidP="003F3433">
      <w:pPr>
        <w:pStyle w:val="ListParagraph"/>
        <w:ind w:left="360"/>
        <w:rPr>
          <w:bCs/>
          <w:color w:val="C00000"/>
          <w:sz w:val="24"/>
          <w:szCs w:val="32"/>
        </w:rPr>
      </w:pPr>
      <w:proofErr w:type="spellStart"/>
      <w:r w:rsidRPr="000E71D8">
        <w:rPr>
          <w:bCs/>
          <w:color w:val="C00000"/>
          <w:sz w:val="24"/>
          <w:szCs w:val="32"/>
        </w:rPr>
        <w:t>المنتجات</w:t>
      </w:r>
      <w:proofErr w:type="spellEnd"/>
      <w:r w:rsidRPr="000E71D8">
        <w:rPr>
          <w:bCs/>
          <w:color w:val="C00000"/>
          <w:sz w:val="24"/>
          <w:szCs w:val="32"/>
        </w:rPr>
        <w:t xml:space="preserve"> </w:t>
      </w:r>
      <w:proofErr w:type="spellStart"/>
      <w:r w:rsidRPr="000E71D8">
        <w:rPr>
          <w:bCs/>
          <w:color w:val="C00000"/>
          <w:sz w:val="24"/>
          <w:szCs w:val="32"/>
        </w:rPr>
        <w:t>الغذائية</w:t>
      </w:r>
      <w:proofErr w:type="spellEnd"/>
      <w:r w:rsidRPr="000E71D8">
        <w:rPr>
          <w:bCs/>
          <w:color w:val="C00000"/>
          <w:sz w:val="24"/>
          <w:szCs w:val="32"/>
        </w:rPr>
        <w:t xml:space="preserve"> </w:t>
      </w:r>
      <w:proofErr w:type="spellStart"/>
      <w:r w:rsidRPr="000E71D8">
        <w:rPr>
          <w:bCs/>
          <w:color w:val="C00000"/>
          <w:sz w:val="24"/>
          <w:szCs w:val="32"/>
        </w:rPr>
        <w:t>الشهية</w:t>
      </w:r>
      <w:proofErr w:type="spellEnd"/>
    </w:p>
    <w:p w14:paraId="3C145400" w14:textId="7E4C9567" w:rsidR="003F3433" w:rsidRPr="000E71D8" w:rsidRDefault="003F3433" w:rsidP="003F3433">
      <w:pPr>
        <w:pStyle w:val="ListParagraph"/>
        <w:ind w:left="360"/>
        <w:rPr>
          <w:rFonts w:hint="eastAsia"/>
          <w:bCs/>
          <w:color w:val="C00000"/>
          <w:sz w:val="24"/>
          <w:szCs w:val="32"/>
          <w:lang w:eastAsia="ko-KR"/>
        </w:rPr>
      </w:pPr>
      <w:r w:rsidRPr="000E71D8">
        <w:rPr>
          <w:bCs/>
          <w:color w:val="C00000"/>
          <w:sz w:val="24"/>
          <w:szCs w:val="32"/>
        </w:rPr>
        <w:t>Delicacy food products</w:t>
      </w:r>
      <w:r w:rsidR="00FF38AF">
        <w:rPr>
          <w:bCs/>
          <w:color w:val="C00000"/>
          <w:sz w:val="24"/>
          <w:szCs w:val="32"/>
        </w:rPr>
        <w:t>(</w:t>
      </w:r>
      <w:r w:rsidR="00FF38AF">
        <w:rPr>
          <w:rFonts w:ascii="Batang" w:eastAsia="Batang" w:hAnsi="Batang" w:cs="Batang" w:hint="eastAsia"/>
          <w:bCs/>
          <w:color w:val="C00000"/>
          <w:sz w:val="24"/>
          <w:szCs w:val="32"/>
          <w:lang w:eastAsia="ko-KR"/>
        </w:rPr>
        <w:t>맛있는 음식</w:t>
      </w:r>
      <w:r w:rsidR="00FF38AF">
        <w:rPr>
          <w:rFonts w:ascii="Batang" w:eastAsia="Batang" w:hAnsi="Batang" w:cs="Batang"/>
          <w:bCs/>
          <w:color w:val="C00000"/>
          <w:sz w:val="24"/>
          <w:szCs w:val="32"/>
          <w:lang w:eastAsia="ko-KR"/>
        </w:rPr>
        <w:t xml:space="preserve"> </w:t>
      </w:r>
      <w:r w:rsidR="00FF38AF">
        <w:rPr>
          <w:rFonts w:ascii="Batang" w:eastAsia="Batang" w:hAnsi="Batang" w:cs="Batang" w:hint="eastAsia"/>
          <w:bCs/>
          <w:color w:val="C00000"/>
          <w:sz w:val="24"/>
          <w:szCs w:val="32"/>
          <w:lang w:eastAsia="ko-KR"/>
        </w:rPr>
        <w:t>제품들)</w:t>
      </w:r>
    </w:p>
    <w:p w14:paraId="050E2574" w14:textId="77777777" w:rsidR="003F3433" w:rsidRPr="000E71D8" w:rsidRDefault="003F3433" w:rsidP="008D0C34">
      <w:pPr>
        <w:pStyle w:val="ListParagraph"/>
        <w:ind w:left="360"/>
        <w:rPr>
          <w:bCs/>
          <w:color w:val="5B9BD5" w:themeColor="accent1"/>
          <w:lang w:eastAsia="ko-KR"/>
        </w:rPr>
      </w:pPr>
    </w:p>
    <w:p w14:paraId="435A52AD" w14:textId="71ED1B92" w:rsidR="00854AD0" w:rsidRPr="00FF38AF" w:rsidRDefault="00854AD0" w:rsidP="00854AD0">
      <w:pPr>
        <w:spacing w:before="240"/>
        <w:rPr>
          <w:b/>
          <w:color w:val="C00000"/>
          <w:sz w:val="28"/>
          <w:szCs w:val="36"/>
        </w:rPr>
      </w:pPr>
      <w:r>
        <w:rPr>
          <w:b/>
        </w:rPr>
        <w:t>Size</w:t>
      </w:r>
      <w:r w:rsidR="003F3433">
        <w:rPr>
          <w:b/>
        </w:rPr>
        <w:t xml:space="preserve"> </w:t>
      </w:r>
      <w:r w:rsidR="00FF38AF">
        <w:rPr>
          <w:b/>
        </w:rPr>
        <w:t xml:space="preserve"> </w:t>
      </w:r>
      <w:r w:rsidR="003F3433" w:rsidRPr="00D76374">
        <w:rPr>
          <w:rFonts w:ascii="Malgun Gothic" w:eastAsia="Malgun Gothic" w:hAnsi="Malgun Gothic" w:cs="Batang" w:hint="eastAsia"/>
          <w:b/>
          <w:color w:val="C00000"/>
          <w:sz w:val="28"/>
          <w:szCs w:val="36"/>
          <w:lang w:eastAsia="ko-KR"/>
        </w:rPr>
        <w:t>사이즈</w:t>
      </w:r>
    </w:p>
    <w:p w14:paraId="518D0397" w14:textId="097708B9" w:rsidR="00854AD0" w:rsidRDefault="006F7C7B" w:rsidP="00854AD0">
      <w:pPr>
        <w:pStyle w:val="ListParagraph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3696483F" w14:textId="31AA9F33" w:rsidR="003F3433" w:rsidRPr="00C77391" w:rsidRDefault="003F3433" w:rsidP="00854AD0">
      <w:pPr>
        <w:pStyle w:val="ListParagraph"/>
        <w:numPr>
          <w:ilvl w:val="0"/>
          <w:numId w:val="22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로고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: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최대</w:t>
      </w:r>
      <w:r w:rsidR="001227BC"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길이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>100</w:t>
      </w:r>
      <w:r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mm</w:t>
      </w:r>
      <w:r w:rsidR="001227BC"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="001227BC"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이내</w:t>
      </w:r>
      <w:r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(</w:t>
      </w:r>
      <w:r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가로 세로 무관)</w:t>
      </w:r>
    </w:p>
    <w:p w14:paraId="74E193A3" w14:textId="79AA2CAF" w:rsidR="00233084" w:rsidRP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3F3433">
        <w:rPr>
          <w:b/>
        </w:rPr>
        <w:t xml:space="preserve"> </w:t>
      </w:r>
    </w:p>
    <w:p w14:paraId="0CE9BCE5" w14:textId="10812884" w:rsidR="00233084" w:rsidRDefault="00620941" w:rsidP="00233084">
      <w:pPr>
        <w:pStyle w:val="ListParagraph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45FC1C01" w14:textId="00608C24" w:rsidR="001227BC" w:rsidRPr="00C77391" w:rsidRDefault="001227BC" w:rsidP="001227BC">
      <w:pPr>
        <w:rPr>
          <w:rFonts w:ascii="Malgun Gothic" w:eastAsia="Malgun Gothic" w:hAnsi="Malgun Gothic"/>
          <w:b/>
          <w:bCs/>
          <w:color w:val="C00000"/>
          <w:sz w:val="24"/>
          <w:szCs w:val="32"/>
        </w:rPr>
      </w:pPr>
      <w:r w:rsidRPr="00C77391">
        <w:rPr>
          <w:rFonts w:ascii="Malgun Gothic" w:eastAsia="Malgun Gothic" w:hAnsi="Malgun Gothic" w:cs="Batang" w:hint="eastAsia"/>
          <w:b/>
          <w:bCs/>
          <w:color w:val="C00000"/>
          <w:sz w:val="24"/>
          <w:szCs w:val="32"/>
          <w:lang w:eastAsia="ko-KR"/>
        </w:rPr>
        <w:t>색상</w:t>
      </w:r>
    </w:p>
    <w:p w14:paraId="4D310070" w14:textId="7CF07B05" w:rsidR="003F3433" w:rsidRPr="00C77391" w:rsidRDefault="003F3433" w:rsidP="00233084">
      <w:pPr>
        <w:pStyle w:val="ListParagraph"/>
        <w:numPr>
          <w:ilvl w:val="0"/>
          <w:numId w:val="22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 xml:space="preserve">CMYK –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로고는 반드시 다음의 색상을 사용해야 한다.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 ;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파랑,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빨강,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노랑(이외 </w:t>
      </w:r>
      <w:r w:rsid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다른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 색상을 사용할 수 있다.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>)</w:t>
      </w:r>
    </w:p>
    <w:p w14:paraId="25ED8E97" w14:textId="77777777" w:rsidR="001227BC" w:rsidRPr="00C77391" w:rsidRDefault="001227BC" w:rsidP="001227BC">
      <w:pPr>
        <w:pStyle w:val="ListParagraph"/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</w:p>
    <w:p w14:paraId="551C266C" w14:textId="77777777" w:rsidR="001227BC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  <w:r w:rsidR="004F44C5">
        <w:t xml:space="preserve"> </w:t>
      </w:r>
    </w:p>
    <w:p w14:paraId="16DBD79F" w14:textId="43353310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  <w:r w:rsidR="004F44C5">
        <w:t xml:space="preserve"> </w:t>
      </w:r>
    </w:p>
    <w:p w14:paraId="1E6A0C6C" w14:textId="63823FF0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0D2826BE" w14:textId="780F0EFF" w:rsidR="000640A4" w:rsidRPr="00E64155" w:rsidRDefault="000640A4" w:rsidP="000640A4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7D070B81" w14:textId="07BB14FB" w:rsidR="00595D70" w:rsidRDefault="00595D70" w:rsidP="00595D70">
      <w:pPr>
        <w:pStyle w:val="ListParagraph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5B296488" w14:textId="4E67BE94" w:rsidR="00595D70" w:rsidRP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5E029AEF" w14:textId="35516673" w:rsidR="00595D70" w:rsidRDefault="00595D70" w:rsidP="00595D70">
      <w:r>
        <w:rPr>
          <w:color w:val="FF0000"/>
        </w:rPr>
        <w:t>Folder</w:t>
      </w:r>
      <w:r w:rsidR="00854AD0">
        <w:rPr>
          <w:color w:val="FF0000"/>
        </w:rPr>
        <w:t xml:space="preserve"> name</w:t>
      </w:r>
      <w:r>
        <w:rPr>
          <w:color w:val="FF0000"/>
        </w:rPr>
        <w:t>: Logo</w:t>
      </w:r>
    </w:p>
    <w:p w14:paraId="49C4806A" w14:textId="11D23771" w:rsidR="00595D70" w:rsidRDefault="00C65EE3" w:rsidP="002C3A51">
      <w:pPr>
        <w:pStyle w:val="ListParagraph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ListParagraph"/>
        <w:numPr>
          <w:ilvl w:val="0"/>
          <w:numId w:val="23"/>
        </w:numPr>
      </w:pPr>
      <w:r>
        <w:t>Logo file name: YY_DFP_Logo_CMYK.pdf</w:t>
      </w:r>
    </w:p>
    <w:p w14:paraId="6873EB43" w14:textId="6E2A1BB7" w:rsidR="006B2382" w:rsidRDefault="006B2382" w:rsidP="00595D70"/>
    <w:p w14:paraId="2FB1DECB" w14:textId="77777777" w:rsidR="00C77391" w:rsidRPr="00C77391" w:rsidRDefault="00C77391" w:rsidP="00C77391">
      <w:pPr>
        <w:pStyle w:val="SubHeadersBodyBold12ptbefore"/>
        <w:rPr>
          <w:rFonts w:ascii="Malgun Gothic" w:eastAsia="Malgun Gothic" w:hAnsi="Malgun Gothic" w:cs="Batang"/>
          <w:color w:val="C00000"/>
          <w:sz w:val="32"/>
          <w:szCs w:val="40"/>
        </w:rPr>
      </w:pPr>
      <w:r w:rsidRPr="00C77391">
        <w:rPr>
          <w:rFonts w:ascii="Malgun Gothic" w:eastAsia="Malgun Gothic" w:hAnsi="Malgun Gothic" w:cs="Batang" w:hint="eastAsia"/>
          <w:color w:val="C00000"/>
          <w:sz w:val="32"/>
          <w:szCs w:val="40"/>
          <w:lang w:eastAsia="ko-KR"/>
        </w:rPr>
        <w:t>파일유형</w:t>
      </w:r>
    </w:p>
    <w:p w14:paraId="6076268D" w14:textId="77777777" w:rsidR="00C77391" w:rsidRPr="00C77391" w:rsidRDefault="00C77391" w:rsidP="00595D70">
      <w:pPr>
        <w:rPr>
          <w:rFonts w:ascii="Malgun Gothic" w:eastAsia="Malgun Gothic" w:hAnsi="Malgun Gothic"/>
        </w:rPr>
      </w:pPr>
    </w:p>
    <w:p w14:paraId="203893BF" w14:textId="2C5B9074" w:rsidR="004F44C5" w:rsidRPr="00C77391" w:rsidRDefault="004F44C5" w:rsidP="00595D70">
      <w:pPr>
        <w:rPr>
          <w:rFonts w:ascii="Malgun Gothic" w:eastAsia="Malgun Gothic" w:hAnsi="Malgun Gothic" w:cs="Batang"/>
          <w:b/>
          <w:bCs/>
          <w:color w:val="C00000"/>
          <w:sz w:val="24"/>
          <w:szCs w:val="32"/>
        </w:rPr>
      </w:pPr>
      <w:r w:rsidRPr="00C77391">
        <w:rPr>
          <w:rFonts w:ascii="Malgun Gothic" w:eastAsia="Malgun Gothic" w:hAnsi="Malgun Gothic" w:cs="Batang" w:hint="eastAsia"/>
          <w:b/>
          <w:bCs/>
          <w:color w:val="C00000"/>
          <w:sz w:val="24"/>
          <w:szCs w:val="32"/>
          <w:lang w:eastAsia="ko-KR"/>
        </w:rPr>
        <w:t>로고</w:t>
      </w:r>
    </w:p>
    <w:p w14:paraId="4FC170B5" w14:textId="2894E52A" w:rsidR="004F44C5" w:rsidRPr="00C77391" w:rsidRDefault="004F44C5" w:rsidP="004F44C5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 xml:space="preserve">AI </w:t>
      </w:r>
      <w:r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파일 </w:t>
      </w:r>
      <w:r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1</w:t>
      </w:r>
      <w:r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개-</w:t>
      </w:r>
      <w:r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아웃라인</w:t>
      </w:r>
      <w:r w:rsidR="001227BC"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텍스트 </w:t>
      </w:r>
      <w:r w:rsidRPr="00C7739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없이</w:t>
      </w:r>
    </w:p>
    <w:p w14:paraId="0F3C27F5" w14:textId="1125914B" w:rsidR="004F44C5" w:rsidRPr="00C77391" w:rsidRDefault="004F44C5" w:rsidP="004F44C5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 xml:space="preserve">PDF 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파일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>1</w:t>
      </w: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개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- </w:t>
      </w:r>
      <w:r w:rsidRPr="00C7739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 xml:space="preserve"> PDF/X-1a:2001</w:t>
      </w:r>
      <w:r w:rsidR="0040121A" w:rsidRPr="00C7739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 xml:space="preserve"> – </w:t>
      </w:r>
      <w:r w:rsidR="0040121A"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모든 글자는 반드시 아웃라인 시킬 것</w:t>
      </w:r>
    </w:p>
    <w:p w14:paraId="5940C59A" w14:textId="4AAA8C59" w:rsidR="004F44C5" w:rsidRPr="00C77391" w:rsidRDefault="0040121A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 w:hint="eastAsia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트래핑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>: 0.30</w:t>
      </w:r>
      <w:r w:rsidRPr="00C7739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pt</w:t>
      </w:r>
    </w:p>
    <w:p w14:paraId="1E08B6DB" w14:textId="7A8B354D" w:rsidR="0040121A" w:rsidRPr="00C77391" w:rsidRDefault="0040121A" w:rsidP="00595D70">
      <w:pPr>
        <w:rPr>
          <w:rFonts w:ascii="Malgun Gothic" w:eastAsia="Malgun Gothic" w:hAnsi="Malgun Gothic" w:cs="Malgun Gothic"/>
          <w:b/>
          <w:bCs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 w:cs="Batang" w:hint="eastAsia"/>
          <w:b/>
          <w:bCs/>
          <w:color w:val="C00000"/>
          <w:sz w:val="24"/>
          <w:szCs w:val="32"/>
          <w:lang w:eastAsia="ko-KR"/>
        </w:rPr>
        <w:t xml:space="preserve">폴더명 </w:t>
      </w:r>
      <w:r w:rsidRPr="00C77391">
        <w:rPr>
          <w:rFonts w:ascii="Malgun Gothic" w:eastAsia="Malgun Gothic" w:hAnsi="Malgun Gothic" w:cs="Batang"/>
          <w:b/>
          <w:bCs/>
          <w:color w:val="C00000"/>
          <w:sz w:val="24"/>
          <w:szCs w:val="32"/>
          <w:lang w:eastAsia="ko-KR"/>
        </w:rPr>
        <w:t xml:space="preserve">: </w:t>
      </w:r>
      <w:r w:rsidRPr="00C7739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32"/>
          <w:lang w:eastAsia="ko-KR"/>
        </w:rPr>
        <w:t>L</w:t>
      </w:r>
      <w:r w:rsidRPr="00C77391">
        <w:rPr>
          <w:rFonts w:ascii="Malgun Gothic" w:eastAsia="Malgun Gothic" w:hAnsi="Malgun Gothic" w:cs="Malgun Gothic"/>
          <w:b/>
          <w:bCs/>
          <w:color w:val="C00000"/>
          <w:sz w:val="24"/>
          <w:szCs w:val="32"/>
          <w:lang w:eastAsia="ko-KR"/>
        </w:rPr>
        <w:t>ogo</w:t>
      </w:r>
    </w:p>
    <w:p w14:paraId="4988C51B" w14:textId="433EF932" w:rsidR="0040121A" w:rsidRPr="00C77391" w:rsidRDefault="0040121A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로고파일명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: </w:t>
      </w:r>
      <w:r w:rsidRPr="00C77391">
        <w:rPr>
          <w:rFonts w:ascii="Malgun Gothic" w:eastAsia="Malgun Gothic" w:hAnsi="Malgun Gothic"/>
          <w:color w:val="C00000"/>
          <w:sz w:val="24"/>
          <w:szCs w:val="32"/>
        </w:rPr>
        <w:t>YY_DFP_Logo_CMYK.ai</w:t>
      </w:r>
    </w:p>
    <w:p w14:paraId="61EAC3EF" w14:textId="5DCD71D4" w:rsidR="0040121A" w:rsidRPr="00C77391" w:rsidRDefault="0040121A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C7739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로고파일명 </w:t>
      </w:r>
      <w:r w:rsidRPr="00C7739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: </w:t>
      </w:r>
      <w:r w:rsidRPr="00C77391">
        <w:rPr>
          <w:rFonts w:ascii="Malgun Gothic" w:eastAsia="Malgun Gothic" w:hAnsi="Malgun Gothic"/>
          <w:color w:val="C00000"/>
          <w:sz w:val="24"/>
          <w:szCs w:val="32"/>
        </w:rPr>
        <w:t>YY_DFP_Logo_CMYK.pdf</w:t>
      </w:r>
    </w:p>
    <w:p w14:paraId="2D94B9DE" w14:textId="0E2F878F" w:rsidR="001227BC" w:rsidRDefault="001227BC" w:rsidP="001227BC">
      <w:pPr>
        <w:rPr>
          <w:color w:val="C00000"/>
          <w:sz w:val="24"/>
          <w:szCs w:val="32"/>
          <w:lang w:eastAsia="ko-KR"/>
        </w:rPr>
      </w:pPr>
    </w:p>
    <w:p w14:paraId="50703BEF" w14:textId="7CB8287F" w:rsidR="001227BC" w:rsidRDefault="001227BC" w:rsidP="001227BC">
      <w:pPr>
        <w:rPr>
          <w:color w:val="C00000"/>
          <w:sz w:val="24"/>
          <w:szCs w:val="32"/>
          <w:lang w:eastAsia="ko-KR"/>
        </w:rPr>
      </w:pPr>
    </w:p>
    <w:p w14:paraId="3FF686D3" w14:textId="6F9F1BB3" w:rsidR="001227BC" w:rsidRDefault="001227BC" w:rsidP="001227BC">
      <w:pPr>
        <w:rPr>
          <w:color w:val="C00000"/>
          <w:sz w:val="24"/>
          <w:szCs w:val="32"/>
          <w:lang w:eastAsia="ko-KR"/>
        </w:rPr>
      </w:pPr>
    </w:p>
    <w:p w14:paraId="45F69411" w14:textId="1F9B3BB3" w:rsidR="001227BC" w:rsidRDefault="001227BC" w:rsidP="001227BC">
      <w:pPr>
        <w:rPr>
          <w:color w:val="C00000"/>
          <w:sz w:val="24"/>
          <w:szCs w:val="32"/>
          <w:lang w:eastAsia="ko-KR"/>
        </w:rPr>
      </w:pPr>
    </w:p>
    <w:p w14:paraId="1E5FC48C" w14:textId="69440B4F" w:rsidR="00854AD0" w:rsidRP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598C2701" w14:textId="135A8694" w:rsidR="00433A9F" w:rsidRPr="00280421" w:rsidRDefault="008D0C34" w:rsidP="00854AD0">
      <w:pPr>
        <w:rPr>
          <w:b/>
        </w:rPr>
      </w:pPr>
      <w:r>
        <w:rPr>
          <w:b/>
        </w:rPr>
        <w:t>Printout</w:t>
      </w:r>
    </w:p>
    <w:p w14:paraId="70E62160" w14:textId="4BD216A8" w:rsidR="00854AD0" w:rsidRDefault="00854AD0" w:rsidP="00433A9F">
      <w:pPr>
        <w:pStyle w:val="ListParagraph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</w:t>
      </w:r>
      <w:bookmarkStart w:id="4" w:name="_Hlk17560884"/>
      <w:r>
        <w:t xml:space="preserve">Ensure that you include your competitor number </w:t>
      </w:r>
      <w:r w:rsidR="008D0C34">
        <w:t>outside of the artwork area</w:t>
      </w:r>
      <w:r>
        <w:t>.</w:t>
      </w:r>
    </w:p>
    <w:bookmarkEnd w:id="4"/>
    <w:p w14:paraId="0943E523" w14:textId="1F5620C0" w:rsidR="00433A9F" w:rsidRPr="00280421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5F597A65" w14:textId="61A9E071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294A784" w14:textId="0DE129D9" w:rsidR="00854AD0" w:rsidRDefault="00BD14CD" w:rsidP="00433A9F">
      <w:pPr>
        <w:pStyle w:val="ListParagraph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48157E85" w14:textId="4D1443CA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5E8634E7" w14:textId="57CDC142" w:rsidR="002168C9" w:rsidRP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1A83E03" w14:textId="79A1BBBA" w:rsidR="00854AD0" w:rsidRDefault="00854AD0" w:rsidP="00595D70"/>
    <w:p w14:paraId="4CABD045" w14:textId="0C088D09" w:rsidR="00783903" w:rsidRPr="005705D1" w:rsidRDefault="00783903" w:rsidP="00595D70">
      <w:pPr>
        <w:rPr>
          <w:rFonts w:ascii="Malgun Gothic" w:eastAsia="Malgun Gothic" w:hAnsi="Malgun Gothic" w:cs="Malgun Gothic"/>
          <w:color w:val="C00000"/>
          <w:sz w:val="36"/>
          <w:szCs w:val="44"/>
          <w:lang w:eastAsia="ko-KR"/>
        </w:rPr>
      </w:pPr>
      <w:r w:rsidRPr="005705D1">
        <w:rPr>
          <w:rFonts w:ascii="Malgun Gothic" w:eastAsia="Malgun Gothic" w:hAnsi="Malgun Gothic" w:cs="Malgun Gothic" w:hint="eastAsia"/>
          <w:color w:val="C00000"/>
          <w:sz w:val="36"/>
          <w:szCs w:val="44"/>
          <w:lang w:eastAsia="ko-KR"/>
        </w:rPr>
        <w:t>제출해야할 것</w:t>
      </w:r>
    </w:p>
    <w:p w14:paraId="3F17539B" w14:textId="77777777" w:rsidR="00D62DCF" w:rsidRPr="005705D1" w:rsidRDefault="00D62DCF" w:rsidP="00595D70">
      <w:pPr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</w:pPr>
    </w:p>
    <w:p w14:paraId="7A16B8E6" w14:textId="4F9E2729" w:rsidR="00783903" w:rsidRPr="005705D1" w:rsidRDefault="00783903" w:rsidP="00595D70">
      <w:pPr>
        <w:rPr>
          <w:rFonts w:ascii="Malgun Gothic" w:eastAsia="Malgun Gothic" w:hAnsi="Malgun Gothic" w:cs="Malgun Gothic"/>
          <w:b/>
          <w:bCs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32"/>
          <w:lang w:eastAsia="ko-KR"/>
        </w:rPr>
        <w:t>출력물</w:t>
      </w:r>
    </w:p>
    <w:p w14:paraId="01513414" w14:textId="07A0D229" w:rsidR="00783903" w:rsidRPr="005705D1" w:rsidRDefault="00783903" w:rsidP="00783903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A4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용지</w:t>
      </w:r>
      <w:r w:rsidR="00D62DCF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실제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100%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사이즈로 로고 </w:t>
      </w:r>
      <w:r w:rsidR="00D62DCF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컬러 출력물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1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장.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작품선 밖으로 선수 번호 표기할 것</w:t>
      </w:r>
    </w:p>
    <w:p w14:paraId="373F7883" w14:textId="79DAD3A7" w:rsidR="00783903" w:rsidRPr="005705D1" w:rsidRDefault="00783903" w:rsidP="00783903">
      <w:pPr>
        <w:rPr>
          <w:rFonts w:ascii="Malgun Gothic" w:eastAsia="Malgun Gothic" w:hAnsi="Malgun Gothic" w:cs="Malgun Gothic"/>
          <w:b/>
          <w:bCs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32"/>
          <w:lang w:eastAsia="ko-KR"/>
        </w:rPr>
        <w:t>파일</w:t>
      </w:r>
    </w:p>
    <w:p w14:paraId="5AF6ACF8" w14:textId="041C688D" w:rsidR="00783903" w:rsidRPr="005705D1" w:rsidRDefault="00783903" w:rsidP="00783903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트림마크와 레지스트레이션 마크를 포함한 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PDF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파일 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1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개</w:t>
      </w:r>
    </w:p>
    <w:p w14:paraId="50E39A86" w14:textId="31DEF427" w:rsidR="00783903" w:rsidRPr="005705D1" w:rsidRDefault="00783903" w:rsidP="00783903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AI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파일 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1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개</w:t>
      </w:r>
    </w:p>
    <w:p w14:paraId="514950C3" w14:textId="2DE025F6" w:rsidR="00783903" w:rsidRPr="005705D1" w:rsidRDefault="00783903" w:rsidP="00783903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사용한 모든 폰트가 포함되도록 일러스트레이터에서 패키지로 저장할 것(반드시)</w:t>
      </w:r>
    </w:p>
    <w:p w14:paraId="0B1D1E3F" w14:textId="2D652A2B" w:rsidR="00783903" w:rsidRDefault="00783903" w:rsidP="00783903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W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>orking files</w:t>
      </w:r>
      <w:r w:rsidR="00720A03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폴더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에 작업한 모든 파일을 저장할 것</w:t>
      </w:r>
    </w:p>
    <w:p w14:paraId="1D0F884B" w14:textId="7EFDEE1C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6EA49664" w14:textId="3B2A5BA9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630B3A6F" w14:textId="40CD9E93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2B49369C" w14:textId="32C0C3E8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28286ED4" w14:textId="323082CC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0A16A667" w14:textId="21FA6C2D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1F14BB03" w14:textId="7957328F" w:rsidR="005705D1" w:rsidRDefault="005705D1" w:rsidP="005705D1">
      <w:pPr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</w:pPr>
    </w:p>
    <w:p w14:paraId="213B9B4D" w14:textId="77777777" w:rsidR="005705D1" w:rsidRPr="005705D1" w:rsidRDefault="005705D1" w:rsidP="005705D1">
      <w:pPr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</w:pPr>
    </w:p>
    <w:p w14:paraId="1840B568" w14:textId="3C326064" w:rsidR="00607105" w:rsidRDefault="00607105" w:rsidP="00607105">
      <w:pPr>
        <w:pStyle w:val="Heading1"/>
        <w:rPr>
          <w:rFonts w:ascii="Malgun Gothic" w:eastAsia="Malgun Gothic" w:hAnsi="Malgun Gothic" w:cs="Malgun Gothic"/>
          <w:lang w:eastAsia="ko-KR"/>
        </w:rPr>
      </w:pPr>
      <w:r>
        <w:lastRenderedPageBreak/>
        <w:t xml:space="preserve">Task 2: </w:t>
      </w:r>
      <w:r w:rsidR="00857453">
        <w:t>Poster</w:t>
      </w:r>
      <w:r w:rsidR="00783903">
        <w:t xml:space="preserve"> </w:t>
      </w:r>
    </w:p>
    <w:p w14:paraId="73A8B9C3" w14:textId="59FC7C38" w:rsidR="00783903" w:rsidRPr="005705D1" w:rsidRDefault="00783903" w:rsidP="00783903">
      <w:pPr>
        <w:rPr>
          <w:b/>
          <w:bCs/>
          <w:color w:val="C00000"/>
          <w:sz w:val="32"/>
          <w:szCs w:val="40"/>
          <w:lang w:eastAsia="ko-KR"/>
        </w:rPr>
      </w:pPr>
      <w:r w:rsidRPr="005705D1">
        <w:rPr>
          <w:rFonts w:ascii="Batang" w:eastAsia="Batang" w:hAnsi="Batang" w:cs="Batang" w:hint="eastAsia"/>
          <w:b/>
          <w:bCs/>
          <w:color w:val="C00000"/>
          <w:sz w:val="32"/>
          <w:szCs w:val="40"/>
          <w:lang w:eastAsia="ko-KR"/>
        </w:rPr>
        <w:t xml:space="preserve">과제 </w:t>
      </w:r>
      <w:r w:rsidRPr="005705D1">
        <w:rPr>
          <w:rFonts w:ascii="Batang" w:eastAsia="Batang" w:hAnsi="Batang" w:cs="Batang"/>
          <w:b/>
          <w:bCs/>
          <w:color w:val="C00000"/>
          <w:sz w:val="32"/>
          <w:szCs w:val="40"/>
          <w:lang w:eastAsia="ko-KR"/>
        </w:rPr>
        <w:t xml:space="preserve">2 : </w:t>
      </w:r>
      <w:r w:rsidRPr="005705D1">
        <w:rPr>
          <w:rFonts w:ascii="Batang" w:eastAsia="Batang" w:hAnsi="Batang" w:cs="Batang" w:hint="eastAsia"/>
          <w:b/>
          <w:bCs/>
          <w:color w:val="C00000"/>
          <w:sz w:val="32"/>
          <w:szCs w:val="40"/>
          <w:lang w:eastAsia="ko-KR"/>
        </w:rPr>
        <w:t>포스터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0FEACF9A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3E2AFF97" w14:textId="46364443" w:rsidR="007646AA" w:rsidRDefault="007646AA" w:rsidP="0028522E">
      <w:r>
        <w:t>The focus of the design requires you to create an image montage to attract the target market demographic.</w:t>
      </w:r>
    </w:p>
    <w:p w14:paraId="099757BB" w14:textId="77777777" w:rsidR="00783903" w:rsidRDefault="00783903" w:rsidP="0028522E">
      <w:pPr>
        <w:rPr>
          <w:rFonts w:ascii="Batang" w:eastAsia="Batang" w:hAnsi="Batang" w:cs="Batang"/>
          <w:lang w:eastAsia="ko-KR"/>
        </w:rPr>
      </w:pPr>
    </w:p>
    <w:p w14:paraId="2AE5A8F7" w14:textId="4C684160" w:rsidR="00783903" w:rsidRPr="005705D1" w:rsidRDefault="00783903" w:rsidP="0028522E">
      <w:pPr>
        <w:rPr>
          <w:rFonts w:ascii="Malgun Gothic" w:eastAsia="Malgun Gothic" w:hAnsi="Malgun Gothic" w:cs="Batang"/>
          <w:b/>
          <w:bCs/>
          <w:color w:val="C00000"/>
          <w:sz w:val="28"/>
          <w:szCs w:val="36"/>
          <w:lang w:eastAsia="ko-KR"/>
        </w:rPr>
      </w:pPr>
      <w:r w:rsidRPr="005705D1">
        <w:rPr>
          <w:rFonts w:ascii="Malgun Gothic" w:eastAsia="Malgun Gothic" w:hAnsi="Malgun Gothic" w:cs="Batang" w:hint="eastAsia"/>
          <w:b/>
          <w:bCs/>
          <w:color w:val="C00000"/>
          <w:sz w:val="28"/>
          <w:szCs w:val="36"/>
          <w:lang w:eastAsia="ko-KR"/>
        </w:rPr>
        <w:t>컨셉</w:t>
      </w:r>
    </w:p>
    <w:p w14:paraId="56A0EBC5" w14:textId="77777777" w:rsidR="007B557A" w:rsidRPr="005705D1" w:rsidRDefault="007B557A" w:rsidP="0028522E">
      <w:pPr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</w:pPr>
    </w:p>
    <w:p w14:paraId="2EAE85DD" w14:textId="6A2E9344" w:rsidR="00783903" w:rsidRPr="005705D1" w:rsidRDefault="00783903" w:rsidP="0028522E">
      <w:pPr>
        <w:rPr>
          <w:rFonts w:ascii="Malgun Gothic" w:eastAsia="Malgun Gothic" w:hAnsi="Malgun Gothic" w:hint="eastAsia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홍보 보스터를 고메 슈퍼마켓과 쇼핑센터에 홍보할 홍보 포스터를 만들</w:t>
      </w:r>
      <w:r w:rsidRPr="005705D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것이다.</w:t>
      </w:r>
      <w:r w:rsidRPr="005705D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디자인에서 </w:t>
      </w:r>
      <w:r w:rsidR="007B557A"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중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요한 것은 상품의 </w:t>
      </w:r>
      <w:r w:rsidR="007B557A"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소비자를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끌어들일 수 있는</w:t>
      </w:r>
      <w:r w:rsidR="007B557A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</w:t>
      </w:r>
      <w:r w:rsidR="007B557A"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이미지</w:t>
      </w:r>
      <w:r w:rsidR="007B557A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몽타주를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만들어야 한다.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</w:p>
    <w:p w14:paraId="7361A67F" w14:textId="17D48B2C" w:rsidR="00783903" w:rsidRDefault="00783903" w:rsidP="0028522E">
      <w:pPr>
        <w:rPr>
          <w:lang w:eastAsia="ko-KR"/>
        </w:rPr>
      </w:pPr>
    </w:p>
    <w:p w14:paraId="58207823" w14:textId="77777777" w:rsidR="007B557A" w:rsidRPr="005705D1" w:rsidRDefault="007B557A" w:rsidP="0028522E">
      <w:pPr>
        <w:rPr>
          <w:sz w:val="2"/>
          <w:szCs w:val="6"/>
          <w:lang w:eastAsia="ko-KR"/>
        </w:rPr>
      </w:pPr>
    </w:p>
    <w:p w14:paraId="65D2E03C" w14:textId="77777777" w:rsidR="007B557A" w:rsidRDefault="008229A8" w:rsidP="00607105">
      <w:pPr>
        <w:pStyle w:val="BodySubHeaderSpacebefore"/>
      </w:pPr>
      <w:r>
        <w:t>Specifications</w:t>
      </w:r>
      <w:r w:rsidR="007B557A">
        <w:t xml:space="preserve"> </w:t>
      </w:r>
    </w:p>
    <w:p w14:paraId="057C0EFB" w14:textId="18934BE2" w:rsidR="00607105" w:rsidRPr="005705D1" w:rsidRDefault="007B557A" w:rsidP="00607105">
      <w:pPr>
        <w:pStyle w:val="BodySubHeaderSpacebefore"/>
        <w:rPr>
          <w:rFonts w:ascii="Malgun Gothic" w:eastAsia="Malgun Gothic" w:hAnsi="Malgun Gothic" w:hint="eastAsia"/>
          <w:b/>
          <w:bCs/>
          <w:color w:val="C00000"/>
          <w:sz w:val="28"/>
          <w:szCs w:val="52"/>
          <w:lang w:eastAsia="ko-KR"/>
        </w:rPr>
      </w:pPr>
      <w:r w:rsidRPr="005705D1">
        <w:rPr>
          <w:rFonts w:ascii="Malgun Gothic" w:eastAsia="Malgun Gothic" w:hAnsi="Malgun Gothic" w:cs="Batang" w:hint="eastAsia"/>
          <w:b/>
          <w:bCs/>
          <w:color w:val="C00000"/>
          <w:sz w:val="28"/>
          <w:szCs w:val="52"/>
          <w:lang w:eastAsia="ko-KR"/>
        </w:rPr>
        <w:t>상세 설명</w:t>
      </w:r>
    </w:p>
    <w:p w14:paraId="198970C7" w14:textId="77777777" w:rsidR="008229A8" w:rsidRPr="00233084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3490684A" w14:textId="6C85A23D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747F8F20" w14:textId="5DAE01A8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4ABCE4FA" w14:textId="20079AF6" w:rsidR="008229A8" w:rsidRDefault="008229A8" w:rsidP="008D4392">
      <w:pPr>
        <w:pStyle w:val="ListParagraph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5ED09F8A" w14:textId="65F15468" w:rsidR="007646AA" w:rsidRDefault="007646AA" w:rsidP="008D4392">
      <w:pPr>
        <w:pStyle w:val="ListParagraph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76400839" w14:textId="3189449E" w:rsidR="007B557A" w:rsidRPr="00F05808" w:rsidRDefault="007B557A" w:rsidP="007B557A">
      <w:pPr>
        <w:rPr>
          <w:color w:val="C00000"/>
        </w:rPr>
      </w:pPr>
    </w:p>
    <w:p w14:paraId="7A1A3F35" w14:textId="6D9EA565" w:rsidR="007B557A" w:rsidRPr="005705D1" w:rsidRDefault="007B557A" w:rsidP="007B557A">
      <w:pPr>
        <w:rPr>
          <w:rFonts w:ascii="Malgun Gothic" w:eastAsia="Malgun Gothic" w:hAnsi="Malgun Gothic" w:cs="Batang"/>
          <w:b/>
          <w:bCs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Batang" w:hint="eastAsia"/>
          <w:b/>
          <w:bCs/>
          <w:color w:val="C00000"/>
          <w:sz w:val="24"/>
          <w:szCs w:val="32"/>
          <w:lang w:eastAsia="ko-KR"/>
        </w:rPr>
        <w:t>타입과 이미지</w:t>
      </w:r>
    </w:p>
    <w:p w14:paraId="7A3C159D" w14:textId="77777777" w:rsidR="005705D1" w:rsidRPr="005705D1" w:rsidRDefault="005705D1" w:rsidP="007B557A">
      <w:pPr>
        <w:rPr>
          <w:rFonts w:ascii="Malgun Gothic" w:eastAsia="Malgun Gothic" w:hAnsi="Malgun Gothic" w:cs="Batang" w:hint="eastAsia"/>
          <w:b/>
          <w:bCs/>
          <w:color w:val="C00000"/>
          <w:sz w:val="6"/>
          <w:szCs w:val="10"/>
          <w:lang w:eastAsia="ko-KR"/>
        </w:rPr>
      </w:pPr>
    </w:p>
    <w:p w14:paraId="380F749C" w14:textId="1EA16C92" w:rsidR="007B557A" w:rsidRPr="005705D1" w:rsidRDefault="007B557A" w:rsidP="007B557A">
      <w:pPr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포스터는 다음의 사항을</w:t>
      </w:r>
      <w:r w:rsidR="00F05808"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 포함</w:t>
      </w:r>
      <w:r w:rsidR="00F05808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해야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 한다.</w:t>
      </w:r>
    </w:p>
    <w:p w14:paraId="77E7A102" w14:textId="6F8923F3" w:rsidR="007B557A" w:rsidRPr="005705D1" w:rsidRDefault="007B557A" w:rsidP="007B557A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로고</w:t>
      </w:r>
    </w:p>
    <w:p w14:paraId="2F99E4AE" w14:textId="322E1B21" w:rsidR="00F05808" w:rsidRPr="005705D1" w:rsidRDefault="00F05808" w:rsidP="00F05808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</w:rPr>
      </w:pPr>
      <w:r w:rsidRPr="005705D1">
        <w:rPr>
          <w:rFonts w:ascii="Malgun Gothic" w:eastAsia="Malgun Gothic" w:hAnsi="Malgun Gothic"/>
          <w:color w:val="C00000"/>
          <w:sz w:val="24"/>
          <w:szCs w:val="32"/>
        </w:rPr>
        <w:t xml:space="preserve">Text in Appendix 1.2 – Poster Text 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에 있는 텍스트</w:t>
      </w:r>
    </w:p>
    <w:p w14:paraId="7B351197" w14:textId="09BA49D7" w:rsidR="007B557A" w:rsidRPr="005705D1" w:rsidRDefault="00F05808" w:rsidP="007B557A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포토샵에서는 </w:t>
      </w:r>
      <w:r w:rsidRPr="005705D1">
        <w:rPr>
          <w:rFonts w:ascii="Malgun Gothic" w:eastAsia="Malgun Gothic" w:hAnsi="Malgun Gothic"/>
          <w:color w:val="C00000"/>
          <w:sz w:val="24"/>
          <w:szCs w:val="32"/>
          <w:lang w:eastAsia="ko-KR"/>
        </w:rPr>
        <w:t>Appendix 1.3 – Images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에 있는 이미지 중 최소 </w:t>
      </w:r>
      <w:r w:rsidRPr="005705D1">
        <w:rPr>
          <w:rFonts w:ascii="Malgun Gothic" w:eastAsia="Malgun Gothic" w:hAnsi="Malgun Gothic" w:cs="Batang"/>
          <w:color w:val="C00000"/>
          <w:sz w:val="24"/>
          <w:szCs w:val="32"/>
          <w:lang w:eastAsia="ko-KR"/>
        </w:rPr>
        <w:t>4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개 이상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의 이미지</w:t>
      </w:r>
      <w:r w:rsidR="00DF35D4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로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 xml:space="preserve"> 몽타주를 </w:t>
      </w:r>
      <w:r w:rsidR="00DF35D4"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제작</w:t>
      </w:r>
      <w:r w:rsidRPr="005705D1">
        <w:rPr>
          <w:rFonts w:ascii="Malgun Gothic" w:eastAsia="Malgun Gothic" w:hAnsi="Malgun Gothic" w:cs="Malgun Gothic" w:hint="eastAsia"/>
          <w:color w:val="C00000"/>
          <w:sz w:val="24"/>
          <w:szCs w:val="32"/>
          <w:lang w:eastAsia="ko-KR"/>
        </w:rPr>
        <w:t>해야 한다.</w:t>
      </w:r>
      <w:r w:rsidRPr="005705D1">
        <w:rPr>
          <w:rFonts w:ascii="Malgun Gothic" w:eastAsia="Malgun Gothic" w:hAnsi="Malgun Gothic" w:cs="Malgun Gothic"/>
          <w:color w:val="C00000"/>
          <w:sz w:val="24"/>
          <w:szCs w:val="32"/>
          <w:lang w:eastAsia="ko-KR"/>
        </w:rPr>
        <w:t xml:space="preserve"> 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 xml:space="preserve"> </w:t>
      </w:r>
    </w:p>
    <w:p w14:paraId="4AAF8363" w14:textId="692F7D90" w:rsidR="005705D1" w:rsidRDefault="005705D1" w:rsidP="005705D1">
      <w:p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</w:p>
    <w:p w14:paraId="5DF0F053" w14:textId="7F409962" w:rsidR="005705D1" w:rsidRDefault="005705D1" w:rsidP="005705D1">
      <w:pPr>
        <w:rPr>
          <w:rFonts w:ascii="Malgun Gothic" w:eastAsia="Malgun Gothic" w:hAnsi="Malgun Gothic"/>
          <w:color w:val="C00000"/>
          <w:sz w:val="24"/>
          <w:szCs w:val="32"/>
          <w:lang w:eastAsia="ko-KR"/>
        </w:rPr>
      </w:pPr>
    </w:p>
    <w:p w14:paraId="6C4940C1" w14:textId="77777777" w:rsidR="005705D1" w:rsidRPr="005705D1" w:rsidRDefault="005705D1" w:rsidP="005705D1">
      <w:pPr>
        <w:rPr>
          <w:rFonts w:ascii="Malgun Gothic" w:eastAsia="Malgun Gothic" w:hAnsi="Malgun Gothic" w:hint="eastAsia"/>
          <w:color w:val="C00000"/>
          <w:sz w:val="24"/>
          <w:szCs w:val="32"/>
          <w:lang w:eastAsia="ko-KR"/>
        </w:rPr>
      </w:pPr>
    </w:p>
    <w:p w14:paraId="4F7A2311" w14:textId="77777777" w:rsidR="00EC39B2" w:rsidRPr="00233084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1BA0234D" w14:textId="3DAF388A" w:rsidR="00EC39B2" w:rsidRDefault="001E3B98" w:rsidP="00EC39B2">
      <w:pPr>
        <w:pStyle w:val="ListParagraph"/>
        <w:numPr>
          <w:ilvl w:val="0"/>
          <w:numId w:val="22"/>
        </w:numPr>
      </w:pPr>
      <w:r>
        <w:t>A3 Portrait: 297mm x 420mm</w:t>
      </w:r>
    </w:p>
    <w:p w14:paraId="0618D70F" w14:textId="65762B96" w:rsidR="00DF35D4" w:rsidRPr="005705D1" w:rsidRDefault="00DF35D4" w:rsidP="00DF35D4">
      <w:pPr>
        <w:rPr>
          <w:rFonts w:ascii="Malgun Gothic" w:eastAsia="Malgun Gothic" w:hAnsi="Malgun Gothic" w:cs="Malgun Gothic"/>
          <w:b/>
          <w:bCs/>
          <w:color w:val="C00000"/>
          <w:sz w:val="24"/>
          <w:szCs w:val="32"/>
          <w:lang w:eastAsia="ko-KR"/>
        </w:rPr>
      </w:pPr>
      <w:r w:rsidRPr="005705D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32"/>
          <w:lang w:eastAsia="ko-KR"/>
        </w:rPr>
        <w:t>사이즈</w:t>
      </w:r>
    </w:p>
    <w:p w14:paraId="78C8342A" w14:textId="77777777" w:rsidR="00DF35D4" w:rsidRPr="005705D1" w:rsidRDefault="00DF35D4" w:rsidP="00DF35D4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32"/>
        </w:rPr>
      </w:pPr>
      <w:r w:rsidRPr="005705D1">
        <w:rPr>
          <w:rFonts w:ascii="Malgun Gothic" w:eastAsia="Malgun Gothic" w:hAnsi="Malgun Gothic"/>
          <w:color w:val="C00000"/>
          <w:sz w:val="24"/>
          <w:szCs w:val="32"/>
        </w:rPr>
        <w:t>A3 Portrait: 297mm x 420mm</w:t>
      </w:r>
    </w:p>
    <w:p w14:paraId="0172F9DB" w14:textId="5584B167" w:rsidR="00DF35D4" w:rsidRPr="005705D1" w:rsidRDefault="00DF35D4" w:rsidP="00DF35D4">
      <w:pPr>
        <w:pStyle w:val="ListParagraph"/>
        <w:rPr>
          <w:rFonts w:ascii="Malgun Gothic" w:eastAsia="Malgun Gothic" w:hAnsi="Malgun Gothic" w:cs="Malgun Gothic" w:hint="eastAsia"/>
        </w:rPr>
      </w:pPr>
    </w:p>
    <w:p w14:paraId="035923C0" w14:textId="0DBD407D" w:rsidR="00A15D8C" w:rsidRPr="00233084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40A70FD" w14:textId="16CCD1E9" w:rsidR="001E3B98" w:rsidRDefault="001E3B98" w:rsidP="00EC39B2">
      <w:pPr>
        <w:pStyle w:val="ListParagraph"/>
        <w:numPr>
          <w:ilvl w:val="0"/>
          <w:numId w:val="22"/>
        </w:numPr>
      </w:pPr>
      <w:r>
        <w:t>CMYK + PMS C 877 &amp; PMS C 876</w:t>
      </w:r>
    </w:p>
    <w:p w14:paraId="4A9D9011" w14:textId="77777777" w:rsidR="00DF35D4" w:rsidRDefault="00DF35D4" w:rsidP="00DF35D4">
      <w:pPr>
        <w:pStyle w:val="ListParagraph"/>
      </w:pPr>
    </w:p>
    <w:p w14:paraId="7755BCDF" w14:textId="77777777" w:rsidR="00DF35D4" w:rsidRDefault="00DF35D4" w:rsidP="00DF35D4">
      <w:pPr>
        <w:rPr>
          <w:rFonts w:ascii="Batang" w:eastAsia="Batang" w:hAnsi="Batang" w:cs="Batang"/>
          <w:lang w:eastAsia="ko-KR"/>
        </w:rPr>
      </w:pPr>
    </w:p>
    <w:p w14:paraId="3B7BC8A2" w14:textId="7E803D51" w:rsidR="00DF35D4" w:rsidRPr="005705D1" w:rsidRDefault="00DF35D4" w:rsidP="00DF35D4">
      <w:pPr>
        <w:rPr>
          <w:rFonts w:ascii="Malgun Gothic" w:eastAsia="Malgun Gothic" w:hAnsi="Malgun Gothic"/>
          <w:color w:val="C00000"/>
          <w:sz w:val="24"/>
          <w:szCs w:val="32"/>
        </w:rPr>
      </w:pPr>
      <w:r w:rsidRPr="005705D1">
        <w:rPr>
          <w:rFonts w:ascii="Malgun Gothic" w:eastAsia="Malgun Gothic" w:hAnsi="Malgun Gothic" w:cs="Batang" w:hint="eastAsia"/>
          <w:b/>
          <w:bCs/>
          <w:color w:val="C00000"/>
          <w:sz w:val="24"/>
          <w:szCs w:val="32"/>
          <w:lang w:eastAsia="ko-KR"/>
        </w:rPr>
        <w:t>색상</w:t>
      </w:r>
      <w:r w:rsidRPr="005705D1">
        <w:rPr>
          <w:rFonts w:ascii="Malgun Gothic" w:eastAsia="Malgun Gothic" w:hAnsi="Malgun Gothic" w:cs="Batang"/>
          <w:color w:val="C00000"/>
          <w:sz w:val="24"/>
          <w:szCs w:val="32"/>
        </w:rPr>
        <w:t xml:space="preserve"> - </w:t>
      </w:r>
      <w:r w:rsidRPr="005705D1">
        <w:rPr>
          <w:rFonts w:ascii="Malgun Gothic" w:eastAsia="Malgun Gothic" w:hAnsi="Malgun Gothic"/>
          <w:color w:val="C00000"/>
          <w:sz w:val="24"/>
          <w:szCs w:val="32"/>
        </w:rPr>
        <w:t xml:space="preserve">CMYK + PMS C 877 </w:t>
      </w:r>
      <w:r w:rsidRPr="005705D1">
        <w:rPr>
          <w:rFonts w:ascii="Malgun Gothic" w:eastAsia="Malgun Gothic" w:hAnsi="Malgun Gothic" w:cs="Batang" w:hint="eastAsia"/>
          <w:color w:val="C00000"/>
          <w:sz w:val="24"/>
          <w:szCs w:val="32"/>
          <w:lang w:eastAsia="ko-KR"/>
        </w:rPr>
        <w:t>와</w:t>
      </w:r>
      <w:r w:rsidRPr="005705D1">
        <w:rPr>
          <w:rFonts w:ascii="Malgun Gothic" w:eastAsia="Malgun Gothic" w:hAnsi="Malgun Gothic"/>
          <w:color w:val="C00000"/>
          <w:sz w:val="24"/>
          <w:szCs w:val="32"/>
        </w:rPr>
        <w:t xml:space="preserve"> PMS C 876</w:t>
      </w:r>
    </w:p>
    <w:p w14:paraId="37383BA4" w14:textId="6FF67A42" w:rsidR="00DF35D4" w:rsidRPr="00DF35D4" w:rsidRDefault="00DF35D4" w:rsidP="00DF35D4">
      <w:pPr>
        <w:rPr>
          <w:rFonts w:ascii="Batang" w:eastAsia="Batang" w:hAnsi="Batang" w:cs="Batang"/>
        </w:rPr>
      </w:pPr>
    </w:p>
    <w:p w14:paraId="239FD308" w14:textId="0E3E7555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3A7AB6A3" w14:textId="4DA8F9FF" w:rsidR="00F74E36" w:rsidRDefault="00A15D8C" w:rsidP="00F74E36">
      <w:pPr>
        <w:pStyle w:val="Default"/>
      </w:pPr>
      <w:r>
        <w:t>U.S. Sheetfed Coated v2</w:t>
      </w:r>
    </w:p>
    <w:p w14:paraId="668B93C9" w14:textId="13B1724B" w:rsidR="00DF35D4" w:rsidRDefault="00DF35D4" w:rsidP="00DF35D4">
      <w:pPr>
        <w:pStyle w:val="Default"/>
        <w:numPr>
          <w:ilvl w:val="0"/>
          <w:numId w:val="0"/>
        </w:numPr>
        <w:ind w:left="720" w:hanging="360"/>
      </w:pPr>
    </w:p>
    <w:p w14:paraId="197A6CC8" w14:textId="020390B6" w:rsidR="00DF35D4" w:rsidRPr="005705D1" w:rsidRDefault="00DF35D4" w:rsidP="005705D1">
      <w:pPr>
        <w:pStyle w:val="Default"/>
        <w:numPr>
          <w:ilvl w:val="0"/>
          <w:numId w:val="0"/>
        </w:numPr>
        <w:rPr>
          <w:rFonts w:ascii="Malgun Gothic" w:eastAsia="Malgun Gothic" w:hAnsi="Malgun Gothic" w:cs="Malgun Gothic"/>
          <w:b/>
          <w:bCs/>
          <w:color w:val="C00000"/>
          <w:sz w:val="24"/>
          <w:szCs w:val="24"/>
          <w:lang w:eastAsia="ko-KR"/>
        </w:rPr>
      </w:pPr>
      <w:r w:rsidRPr="005705D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24"/>
          <w:lang w:eastAsia="ko-KR"/>
        </w:rPr>
        <w:t xml:space="preserve">이미지 </w:t>
      </w:r>
      <w:r w:rsidRPr="005705D1">
        <w:rPr>
          <w:rFonts w:ascii="Malgun Gothic" w:eastAsia="Malgun Gothic" w:hAnsi="Malgun Gothic" w:cs="Malgun Gothic"/>
          <w:b/>
          <w:bCs/>
          <w:color w:val="C00000"/>
          <w:sz w:val="24"/>
          <w:szCs w:val="24"/>
          <w:lang w:eastAsia="ko-KR"/>
        </w:rPr>
        <w:t xml:space="preserve">ICC </w:t>
      </w:r>
      <w:r w:rsidRPr="005705D1">
        <w:rPr>
          <w:rFonts w:ascii="Malgun Gothic" w:eastAsia="Malgun Gothic" w:hAnsi="Malgun Gothic" w:cs="Malgun Gothic" w:hint="eastAsia"/>
          <w:b/>
          <w:bCs/>
          <w:color w:val="C00000"/>
          <w:sz w:val="24"/>
          <w:szCs w:val="24"/>
          <w:lang w:eastAsia="ko-KR"/>
        </w:rPr>
        <w:t>프로파일</w:t>
      </w:r>
    </w:p>
    <w:p w14:paraId="7376DF46" w14:textId="77777777" w:rsidR="00DF35D4" w:rsidRPr="005705D1" w:rsidRDefault="00DF35D4" w:rsidP="00DF35D4">
      <w:pPr>
        <w:pStyle w:val="Default"/>
        <w:numPr>
          <w:ilvl w:val="0"/>
          <w:numId w:val="31"/>
        </w:numPr>
        <w:rPr>
          <w:color w:val="C00000"/>
          <w:sz w:val="24"/>
          <w:szCs w:val="24"/>
        </w:rPr>
      </w:pPr>
      <w:r w:rsidRPr="005705D1">
        <w:rPr>
          <w:color w:val="C00000"/>
          <w:sz w:val="24"/>
          <w:szCs w:val="24"/>
        </w:rPr>
        <w:t>U.S. Sheetfed Coated v2</w:t>
      </w:r>
    </w:p>
    <w:p w14:paraId="5DD34625" w14:textId="70D07A89" w:rsidR="00DF35D4" w:rsidRDefault="00DF35D4" w:rsidP="00DF35D4">
      <w:pPr>
        <w:pStyle w:val="Default"/>
        <w:numPr>
          <w:ilvl w:val="0"/>
          <w:numId w:val="0"/>
        </w:numPr>
        <w:ind w:left="720"/>
        <w:rPr>
          <w:rFonts w:hint="eastAsia"/>
          <w:lang w:eastAsia="ko-KR"/>
        </w:rPr>
      </w:pPr>
    </w:p>
    <w:p w14:paraId="1348B88E" w14:textId="277BA656" w:rsidR="00F74E36" w:rsidRDefault="000E13EB" w:rsidP="00F74E36">
      <w:pPr>
        <w:pStyle w:val="SubHeadersBodyBold12ptbefore"/>
      </w:pPr>
      <w:r>
        <w:t xml:space="preserve">Image </w:t>
      </w:r>
      <w:r w:rsidR="00F74E36">
        <w:t>Resolution</w:t>
      </w:r>
    </w:p>
    <w:p w14:paraId="4C45227B" w14:textId="32607744" w:rsidR="00F74E36" w:rsidRDefault="000E13EB" w:rsidP="00F74E36">
      <w:pPr>
        <w:pStyle w:val="Default"/>
      </w:pPr>
      <w:r>
        <w:t>400dpi (placed at 100% in InDesign)</w:t>
      </w:r>
    </w:p>
    <w:p w14:paraId="39CC48D7" w14:textId="6D13317A" w:rsidR="00DF35D4" w:rsidRDefault="00DF35D4" w:rsidP="00DF35D4">
      <w:pPr>
        <w:pStyle w:val="Default"/>
        <w:numPr>
          <w:ilvl w:val="0"/>
          <w:numId w:val="0"/>
        </w:numPr>
        <w:ind w:left="720" w:hanging="360"/>
      </w:pPr>
    </w:p>
    <w:p w14:paraId="7BE4E754" w14:textId="77777777" w:rsidR="00D95F38" w:rsidRDefault="00D95F38" w:rsidP="00D95F38">
      <w:pPr>
        <w:pStyle w:val="Default"/>
        <w:numPr>
          <w:ilvl w:val="0"/>
          <w:numId w:val="0"/>
        </w:numPr>
        <w:rPr>
          <w:rFonts w:ascii="Batang" w:hAnsi="Batang" w:cs="Batang"/>
          <w:color w:val="C00000"/>
          <w:sz w:val="24"/>
          <w:szCs w:val="24"/>
          <w:lang w:eastAsia="ko-KR"/>
        </w:rPr>
      </w:pPr>
    </w:p>
    <w:p w14:paraId="145DF934" w14:textId="341745FE" w:rsidR="00DF35D4" w:rsidRPr="00D95F38" w:rsidRDefault="00DF35D4" w:rsidP="00D95F38">
      <w:pPr>
        <w:pStyle w:val="Default"/>
        <w:numPr>
          <w:ilvl w:val="0"/>
          <w:numId w:val="0"/>
        </w:numPr>
        <w:rPr>
          <w:rFonts w:ascii="Malgun Gothic" w:eastAsia="Malgun Gothic" w:hAnsi="Malgun Gothic" w:cs="Batang"/>
          <w:b/>
          <w:bCs/>
          <w:color w:val="C00000"/>
          <w:sz w:val="24"/>
          <w:szCs w:val="24"/>
          <w:lang w:eastAsia="ko-KR"/>
        </w:rPr>
      </w:pPr>
      <w:r w:rsidRPr="00D95F38">
        <w:rPr>
          <w:rFonts w:ascii="Malgun Gothic" w:eastAsia="Malgun Gothic" w:hAnsi="Malgun Gothic" w:cs="Batang" w:hint="eastAsia"/>
          <w:b/>
          <w:bCs/>
          <w:color w:val="C00000"/>
          <w:sz w:val="24"/>
          <w:szCs w:val="24"/>
          <w:lang w:eastAsia="ko-KR"/>
        </w:rPr>
        <w:t xml:space="preserve">이미지 해상도 </w:t>
      </w:r>
    </w:p>
    <w:p w14:paraId="296C1F90" w14:textId="748C8C63" w:rsidR="00DF35D4" w:rsidRPr="00D95F38" w:rsidRDefault="00DF35D4" w:rsidP="00DF35D4">
      <w:pPr>
        <w:pStyle w:val="Default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24"/>
          <w:lang w:eastAsia="ko-KR"/>
        </w:rPr>
      </w:pPr>
      <w:r w:rsidRPr="00D95F38">
        <w:rPr>
          <w:rFonts w:ascii="Malgun Gothic" w:eastAsia="Malgun Gothic" w:hAnsi="Malgun Gothic"/>
          <w:color w:val="C00000"/>
          <w:sz w:val="24"/>
          <w:szCs w:val="24"/>
          <w:lang w:eastAsia="ko-KR"/>
        </w:rPr>
        <w:t>400dpi (</w:t>
      </w:r>
      <w:r w:rsidRPr="00D95F38">
        <w:rPr>
          <w:rFonts w:ascii="Malgun Gothic" w:eastAsia="Malgun Gothic" w:hAnsi="Malgun Gothic" w:cs="Batang" w:hint="eastAsia"/>
          <w:color w:val="C00000"/>
          <w:sz w:val="24"/>
          <w:szCs w:val="24"/>
          <w:lang w:eastAsia="ko-KR"/>
        </w:rPr>
        <w:t xml:space="preserve">인디자인에서 </w:t>
      </w:r>
      <w:r w:rsidRPr="00D95F38">
        <w:rPr>
          <w:rFonts w:ascii="Malgun Gothic" w:eastAsia="Malgun Gothic" w:hAnsi="Malgun Gothic" w:cs="Batang"/>
          <w:color w:val="C00000"/>
          <w:sz w:val="24"/>
          <w:szCs w:val="24"/>
          <w:lang w:eastAsia="ko-KR"/>
        </w:rPr>
        <w:t xml:space="preserve">100% </w:t>
      </w:r>
      <w:r w:rsidRPr="00D95F38">
        <w:rPr>
          <w:rFonts w:ascii="Malgun Gothic" w:eastAsia="Malgun Gothic" w:hAnsi="Malgun Gothic" w:cs="Malgun Gothic" w:hint="eastAsia"/>
          <w:color w:val="C00000"/>
          <w:sz w:val="24"/>
          <w:szCs w:val="24"/>
          <w:lang w:eastAsia="ko-KR"/>
        </w:rPr>
        <w:t xml:space="preserve">사이즈 일때 </w:t>
      </w:r>
      <w:r w:rsidRPr="00D95F38">
        <w:rPr>
          <w:rFonts w:ascii="Malgun Gothic" w:eastAsia="Malgun Gothic" w:hAnsi="Malgun Gothic"/>
          <w:color w:val="C00000"/>
          <w:sz w:val="24"/>
          <w:szCs w:val="24"/>
          <w:lang w:eastAsia="ko-KR"/>
        </w:rPr>
        <w:t>)</w:t>
      </w:r>
    </w:p>
    <w:p w14:paraId="21658696" w14:textId="12B02F71" w:rsidR="00DF35D4" w:rsidRPr="00D95F38" w:rsidRDefault="00DF35D4" w:rsidP="00D95F38">
      <w:pPr>
        <w:pStyle w:val="Default"/>
        <w:numPr>
          <w:ilvl w:val="0"/>
          <w:numId w:val="0"/>
        </w:numPr>
        <w:ind w:left="720"/>
        <w:rPr>
          <w:rFonts w:ascii="Malgun Gothic" w:eastAsia="Malgun Gothic" w:hAnsi="Malgun Gothic" w:hint="eastAsia"/>
          <w:sz w:val="24"/>
          <w:szCs w:val="24"/>
          <w:lang w:eastAsia="ko-KR"/>
        </w:rPr>
      </w:pPr>
    </w:p>
    <w:p w14:paraId="21053AA2" w14:textId="0828371C" w:rsidR="00C31CCA" w:rsidRDefault="00C31CCA" w:rsidP="00C31CCA">
      <w:pPr>
        <w:pStyle w:val="SubHeadersBodyBold12ptbefore"/>
      </w:pPr>
      <w:r>
        <w:t>Bleed</w:t>
      </w:r>
    </w:p>
    <w:p w14:paraId="2622D2FF" w14:textId="06B191C3" w:rsidR="00C31CCA" w:rsidRDefault="00C31CCA" w:rsidP="00C31CCA">
      <w:pPr>
        <w:pStyle w:val="Default"/>
      </w:pPr>
      <w:r>
        <w:t>3mm exactly</w:t>
      </w:r>
    </w:p>
    <w:p w14:paraId="6531A886" w14:textId="3D1B0FD8" w:rsidR="00236911" w:rsidRDefault="00236911" w:rsidP="00236911">
      <w:pPr>
        <w:pStyle w:val="Default"/>
        <w:numPr>
          <w:ilvl w:val="0"/>
          <w:numId w:val="0"/>
        </w:numPr>
      </w:pPr>
    </w:p>
    <w:p w14:paraId="523BB246" w14:textId="71019A7D" w:rsidR="00236911" w:rsidRPr="00D95F38" w:rsidRDefault="00236911" w:rsidP="00236911">
      <w:pPr>
        <w:pStyle w:val="Default"/>
        <w:numPr>
          <w:ilvl w:val="0"/>
          <w:numId w:val="0"/>
        </w:numPr>
        <w:rPr>
          <w:rFonts w:ascii="Batang" w:hAnsi="Batang" w:cs="Batang"/>
          <w:b/>
          <w:bCs/>
          <w:color w:val="C00000"/>
          <w:sz w:val="24"/>
          <w:szCs w:val="24"/>
          <w:lang w:eastAsia="ko-KR"/>
        </w:rPr>
      </w:pPr>
      <w:r w:rsidRPr="00D95F38">
        <w:rPr>
          <w:rFonts w:ascii="Batang" w:hAnsi="Batang" w:cs="Batang" w:hint="eastAsia"/>
          <w:b/>
          <w:bCs/>
          <w:color w:val="C00000"/>
          <w:sz w:val="24"/>
          <w:szCs w:val="24"/>
          <w:lang w:eastAsia="ko-KR"/>
        </w:rPr>
        <w:t xml:space="preserve">블리드 </w:t>
      </w:r>
    </w:p>
    <w:p w14:paraId="6590AC69" w14:textId="54D4A55A" w:rsidR="00236911" w:rsidRPr="00B472C7" w:rsidRDefault="00236911" w:rsidP="00236911">
      <w:pPr>
        <w:pStyle w:val="Default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szCs w:val="24"/>
          <w:lang w:eastAsia="ko-KR"/>
        </w:rPr>
      </w:pPr>
      <w:r w:rsidRPr="00B472C7">
        <w:rPr>
          <w:rFonts w:ascii="Malgun Gothic" w:eastAsia="Malgun Gothic" w:hAnsi="Malgun Gothic" w:cs="Batang" w:hint="eastAsia"/>
          <w:color w:val="C00000"/>
          <w:sz w:val="24"/>
          <w:szCs w:val="24"/>
          <w:lang w:eastAsia="ko-KR"/>
        </w:rPr>
        <w:t>정</w:t>
      </w:r>
      <w:r w:rsidRPr="00B472C7">
        <w:rPr>
          <w:rFonts w:ascii="Malgun Gothic" w:eastAsia="Malgun Gothic" w:hAnsi="Malgun Gothic" w:cs="Malgun Gothic" w:hint="eastAsia"/>
          <w:color w:val="C00000"/>
          <w:sz w:val="24"/>
          <w:szCs w:val="24"/>
          <w:lang w:eastAsia="ko-KR"/>
        </w:rPr>
        <w:t xml:space="preserve">확히 </w:t>
      </w:r>
      <w:r w:rsidRPr="00B472C7">
        <w:rPr>
          <w:rFonts w:ascii="Malgun Gothic" w:eastAsia="Malgun Gothic" w:hAnsi="Malgun Gothic" w:cs="Malgun Gothic"/>
          <w:color w:val="C00000"/>
          <w:sz w:val="24"/>
          <w:szCs w:val="24"/>
          <w:lang w:eastAsia="ko-KR"/>
        </w:rPr>
        <w:t>3mm</w:t>
      </w:r>
    </w:p>
    <w:p w14:paraId="7CD84103" w14:textId="0F430FB2" w:rsidR="007023A3" w:rsidRDefault="007023A3" w:rsidP="007023A3">
      <w:pPr>
        <w:pStyle w:val="Default"/>
        <w:numPr>
          <w:ilvl w:val="0"/>
          <w:numId w:val="0"/>
        </w:numPr>
        <w:ind w:left="720" w:hanging="360"/>
        <w:rPr>
          <w:rFonts w:ascii="Malgun Gothic" w:eastAsia="Malgun Gothic" w:hAnsi="Malgun Gothic" w:cs="Malgun Gothic"/>
          <w:color w:val="C00000"/>
          <w:sz w:val="24"/>
          <w:szCs w:val="24"/>
          <w:lang w:eastAsia="ko-KR"/>
        </w:rPr>
      </w:pPr>
    </w:p>
    <w:p w14:paraId="1ABDE008" w14:textId="01484783" w:rsidR="007023A3" w:rsidRDefault="007023A3" w:rsidP="007023A3">
      <w:pPr>
        <w:pStyle w:val="Default"/>
        <w:numPr>
          <w:ilvl w:val="0"/>
          <w:numId w:val="0"/>
        </w:numPr>
        <w:ind w:left="720" w:hanging="360"/>
        <w:rPr>
          <w:rFonts w:ascii="Malgun Gothic" w:eastAsia="Malgun Gothic" w:hAnsi="Malgun Gothic" w:cs="Malgun Gothic"/>
          <w:color w:val="C00000"/>
          <w:sz w:val="24"/>
          <w:szCs w:val="24"/>
          <w:lang w:eastAsia="ko-KR"/>
        </w:rPr>
      </w:pPr>
    </w:p>
    <w:p w14:paraId="4CEC0D55" w14:textId="16C85E2F" w:rsidR="007023A3" w:rsidRDefault="007023A3" w:rsidP="007023A3">
      <w:pPr>
        <w:pStyle w:val="Default"/>
        <w:numPr>
          <w:ilvl w:val="0"/>
          <w:numId w:val="0"/>
        </w:numPr>
        <w:ind w:left="720" w:hanging="360"/>
        <w:rPr>
          <w:rFonts w:ascii="Malgun Gothic" w:eastAsia="Malgun Gothic" w:hAnsi="Malgun Gothic" w:cs="Malgun Gothic"/>
          <w:color w:val="C00000"/>
          <w:sz w:val="24"/>
          <w:szCs w:val="24"/>
          <w:lang w:eastAsia="ko-KR"/>
        </w:rPr>
      </w:pPr>
    </w:p>
    <w:p w14:paraId="1FD1EA06" w14:textId="77777777" w:rsidR="007023A3" w:rsidRPr="00D95F38" w:rsidRDefault="007023A3" w:rsidP="007023A3">
      <w:pPr>
        <w:pStyle w:val="Default"/>
        <w:numPr>
          <w:ilvl w:val="0"/>
          <w:numId w:val="0"/>
        </w:numPr>
        <w:ind w:left="720" w:hanging="360"/>
        <w:rPr>
          <w:rFonts w:hint="eastAsia"/>
          <w:color w:val="C00000"/>
          <w:sz w:val="24"/>
          <w:szCs w:val="24"/>
          <w:lang w:eastAsia="ko-KR"/>
        </w:rPr>
      </w:pPr>
    </w:p>
    <w:p w14:paraId="2C8B4BFA" w14:textId="77777777" w:rsidR="00EC39B2" w:rsidRDefault="00EC39B2" w:rsidP="00EC39B2">
      <w:pPr>
        <w:pStyle w:val="SubHeadersBodyBold12ptbefore"/>
      </w:pPr>
      <w:r>
        <w:lastRenderedPageBreak/>
        <w:t>File Type</w:t>
      </w:r>
      <w:r w:rsidRPr="00595D70">
        <w:t xml:space="preserve"> </w:t>
      </w:r>
    </w:p>
    <w:p w14:paraId="3FB72A53" w14:textId="40AFE8FF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26932B88" w14:textId="3B6CC425" w:rsidR="00E64155" w:rsidRPr="007259AA" w:rsidRDefault="00E64155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74588FE2" w14:textId="6294F8B3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013BFD82" w14:textId="657998CB" w:rsidR="007259AA" w:rsidRDefault="007259AA" w:rsidP="00E64155">
      <w:pPr>
        <w:pStyle w:val="ListParagraph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04E7A11B" w14:textId="67D4D4FA" w:rsidR="00236911" w:rsidRDefault="00236911" w:rsidP="00236911">
      <w:pPr>
        <w:rPr>
          <w:szCs w:val="22"/>
        </w:rPr>
      </w:pPr>
    </w:p>
    <w:p w14:paraId="6AFB5C26" w14:textId="674D8533" w:rsidR="00236911" w:rsidRPr="007023A3" w:rsidRDefault="00236911" w:rsidP="00236911">
      <w:pPr>
        <w:rPr>
          <w:rFonts w:ascii="Malgun Gothic" w:eastAsia="Malgun Gothic" w:hAnsi="Malgun Gothic" w:cs="Malgun Gothic"/>
          <w:b/>
          <w:bCs/>
          <w:color w:val="C00000"/>
          <w:sz w:val="24"/>
          <w:lang w:eastAsia="ko-KR"/>
        </w:rPr>
      </w:pPr>
      <w:r w:rsidRPr="007023A3">
        <w:rPr>
          <w:rFonts w:ascii="Malgun Gothic" w:eastAsia="Malgun Gothic" w:hAnsi="Malgun Gothic" w:cs="Malgun Gothic" w:hint="eastAsia"/>
          <w:b/>
          <w:bCs/>
          <w:color w:val="C00000"/>
          <w:sz w:val="24"/>
          <w:lang w:eastAsia="ko-KR"/>
        </w:rPr>
        <w:t>파일유형</w:t>
      </w:r>
    </w:p>
    <w:p w14:paraId="23FBD6F0" w14:textId="1614639A" w:rsidR="00236911" w:rsidRPr="007023A3" w:rsidRDefault="00236911" w:rsidP="0023691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lang w:eastAsia="ko-KR"/>
        </w:rPr>
      </w:pP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>INDD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파일 </w:t>
      </w: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>1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개</w:t>
      </w: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>(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작업 포스터 파일)</w:t>
      </w:r>
    </w:p>
    <w:p w14:paraId="273DC1B8" w14:textId="30AB1E90" w:rsidR="00236911" w:rsidRPr="007023A3" w:rsidRDefault="00236911" w:rsidP="0023691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lang w:eastAsia="ko-KR"/>
        </w:rPr>
      </w:pP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PDF 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파일 </w:t>
      </w: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>1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개 </w:t>
      </w: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 xml:space="preserve">PDF/X-4:2010 -  </w:t>
      </w:r>
      <w:r w:rsidRPr="007023A3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모든 텍스는 아웃라인 </w:t>
      </w: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되어 있을 것(최종 포스터 파일)</w:t>
      </w:r>
    </w:p>
    <w:p w14:paraId="2FC03941" w14:textId="40CB924C" w:rsidR="00236911" w:rsidRPr="007023A3" w:rsidRDefault="00236911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  <w:lang w:eastAsia="ko-KR"/>
        </w:rPr>
      </w:pPr>
      <w:r w:rsidRPr="007023A3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벡터 이미지 </w:t>
      </w:r>
      <w:r w:rsidRPr="007023A3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 xml:space="preserve">.ai </w:t>
      </w:r>
      <w:r w:rsidRPr="007023A3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>또는</w:t>
      </w:r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 xml:space="preserve"> .eps</w:t>
      </w:r>
    </w:p>
    <w:p w14:paraId="5CB83E28" w14:textId="6BD068CA" w:rsidR="00236911" w:rsidRPr="007023A3" w:rsidRDefault="00236911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 w:hint="eastAsia"/>
          <w:color w:val="C00000"/>
          <w:sz w:val="24"/>
          <w:lang w:eastAsia="ko-KR"/>
        </w:rPr>
      </w:pPr>
      <w:r w:rsidRPr="007023A3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래스터 이미지 </w:t>
      </w:r>
      <w:r w:rsidRPr="007023A3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: </w:t>
      </w:r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>.</w:t>
      </w:r>
      <w:proofErr w:type="spellStart"/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>psd</w:t>
      </w:r>
      <w:proofErr w:type="spellEnd"/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 xml:space="preserve"> </w:t>
      </w:r>
      <w:r w:rsidRPr="007023A3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>또는</w:t>
      </w:r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 xml:space="preserve"> .</w:t>
      </w:r>
      <w:proofErr w:type="spellStart"/>
      <w:r w:rsidRPr="007023A3">
        <w:rPr>
          <w:rFonts w:ascii="Malgun Gothic" w:eastAsia="Malgun Gothic" w:hAnsi="Malgun Gothic"/>
          <w:color w:val="C00000"/>
          <w:sz w:val="24"/>
          <w:lang w:eastAsia="ko-KR"/>
        </w:rPr>
        <w:t>dcs</w:t>
      </w:r>
      <w:proofErr w:type="spellEnd"/>
    </w:p>
    <w:p w14:paraId="6D4327C7" w14:textId="77777777" w:rsidR="00236911" w:rsidRPr="00236911" w:rsidRDefault="00236911" w:rsidP="00236911">
      <w:pPr>
        <w:rPr>
          <w:szCs w:val="22"/>
          <w:lang w:eastAsia="ko-KR"/>
        </w:rPr>
      </w:pPr>
    </w:p>
    <w:p w14:paraId="5FB2E987" w14:textId="6CD32DA6" w:rsidR="00EC39B2" w:rsidRDefault="00EC39B2" w:rsidP="00EC39B2">
      <w:pPr>
        <w:pStyle w:val="SubHeadersBodyBold12ptbefore"/>
      </w:pPr>
      <w:r>
        <w:t>Naming</w:t>
      </w:r>
    </w:p>
    <w:p w14:paraId="6DB5BB61" w14:textId="77777777" w:rsidR="00EC39B2" w:rsidRPr="00595D70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ListParagraph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17898921" w:rsidR="00C31CCA" w:rsidRDefault="00C31CCA" w:rsidP="00C31CCA">
      <w:pPr>
        <w:pStyle w:val="ListParagraph"/>
        <w:numPr>
          <w:ilvl w:val="0"/>
          <w:numId w:val="27"/>
        </w:numPr>
      </w:pPr>
      <w:r>
        <w:t>Poster file name: YY_DFP_Poster.pdf</w:t>
      </w:r>
    </w:p>
    <w:p w14:paraId="125E715C" w14:textId="0CD70BF3" w:rsidR="00EB7992" w:rsidRDefault="00EB7992" w:rsidP="00EB7992"/>
    <w:p w14:paraId="30F230FC" w14:textId="664E60A1" w:rsidR="00EB7992" w:rsidRPr="006358D4" w:rsidRDefault="00EB7992" w:rsidP="00EB7992">
      <w:pPr>
        <w:rPr>
          <w:rFonts w:ascii="Malgun Gothic" w:eastAsia="Malgun Gothic" w:hAnsi="Malgun Gothic" w:cs="Malgun Gothic"/>
          <w:b/>
          <w:bCs/>
          <w:color w:val="C00000"/>
          <w:sz w:val="24"/>
          <w:lang w:eastAsia="ko-KR"/>
        </w:rPr>
      </w:pPr>
      <w:r w:rsidRPr="006358D4">
        <w:rPr>
          <w:rFonts w:ascii="Malgun Gothic" w:eastAsia="Malgun Gothic" w:hAnsi="Malgun Gothic" w:cs="Malgun Gothic" w:hint="eastAsia"/>
          <w:b/>
          <w:bCs/>
          <w:color w:val="C00000"/>
          <w:sz w:val="24"/>
          <w:lang w:eastAsia="ko-KR"/>
        </w:rPr>
        <w:t>파일명</w:t>
      </w:r>
    </w:p>
    <w:p w14:paraId="67DDF3BA" w14:textId="6C72D387" w:rsidR="00EB7992" w:rsidRPr="006358D4" w:rsidRDefault="00EB7992" w:rsidP="00EB7992">
      <w:pPr>
        <w:rPr>
          <w:rFonts w:ascii="Malgun Gothic" w:eastAsia="Malgun Gothic" w:hAnsi="Malgun Gothic" w:cs="Malgun Gothic"/>
          <w:b/>
          <w:bCs/>
          <w:color w:val="C00000"/>
          <w:sz w:val="24"/>
          <w:lang w:eastAsia="ko-KR"/>
        </w:rPr>
      </w:pPr>
      <w:r w:rsidRPr="006358D4">
        <w:rPr>
          <w:rFonts w:ascii="Malgun Gothic" w:eastAsia="Malgun Gothic" w:hAnsi="Malgun Gothic" w:cs="Malgun Gothic" w:hint="eastAsia"/>
          <w:b/>
          <w:bCs/>
          <w:color w:val="C00000"/>
          <w:sz w:val="24"/>
          <w:lang w:eastAsia="ko-KR"/>
        </w:rPr>
        <w:t xml:space="preserve">폴더명 </w:t>
      </w:r>
      <w:r w:rsidRPr="006358D4">
        <w:rPr>
          <w:rFonts w:ascii="Malgun Gothic" w:eastAsia="Malgun Gothic" w:hAnsi="Malgun Gothic" w:cs="Malgun Gothic"/>
          <w:b/>
          <w:bCs/>
          <w:color w:val="C00000"/>
          <w:sz w:val="24"/>
          <w:lang w:eastAsia="ko-KR"/>
        </w:rPr>
        <w:t xml:space="preserve">: </w:t>
      </w:r>
      <w:r w:rsidRPr="006358D4">
        <w:rPr>
          <w:rFonts w:ascii="Malgun Gothic" w:eastAsia="Malgun Gothic" w:hAnsi="Malgun Gothic" w:cs="Malgun Gothic" w:hint="eastAsia"/>
          <w:b/>
          <w:bCs/>
          <w:color w:val="C00000"/>
          <w:sz w:val="24"/>
          <w:lang w:eastAsia="ko-KR"/>
        </w:rPr>
        <w:t>P</w:t>
      </w:r>
      <w:r w:rsidRPr="006358D4">
        <w:rPr>
          <w:rFonts w:ascii="Malgun Gothic" w:eastAsia="Malgun Gothic" w:hAnsi="Malgun Gothic" w:cs="Malgun Gothic"/>
          <w:b/>
          <w:bCs/>
          <w:color w:val="C00000"/>
          <w:sz w:val="24"/>
          <w:lang w:eastAsia="ko-KR"/>
        </w:rPr>
        <w:t>oster</w:t>
      </w:r>
    </w:p>
    <w:p w14:paraId="0C29D6C9" w14:textId="4F7781C5" w:rsidR="00EB7992" w:rsidRPr="006358D4" w:rsidRDefault="00EB7992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6358D4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포스터 파일명 </w:t>
      </w:r>
      <w:r w:rsidRPr="006358D4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: </w:t>
      </w:r>
      <w:r w:rsidRPr="006358D4">
        <w:rPr>
          <w:rFonts w:ascii="Malgun Gothic" w:eastAsia="Malgun Gothic" w:hAnsi="Malgun Gothic"/>
          <w:color w:val="C00000"/>
          <w:sz w:val="24"/>
        </w:rPr>
        <w:t>YY_DFP_Poster.ai</w:t>
      </w:r>
    </w:p>
    <w:p w14:paraId="36BA49E5" w14:textId="7F05FD2D" w:rsidR="00EB7992" w:rsidRPr="006358D4" w:rsidRDefault="00EB7992" w:rsidP="002378F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C00000"/>
          <w:sz w:val="24"/>
        </w:rPr>
      </w:pPr>
      <w:r w:rsidRPr="006358D4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>포스터</w:t>
      </w:r>
      <w:r w:rsidRPr="006358D4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 xml:space="preserve"> 파일명 </w:t>
      </w:r>
      <w:r w:rsidRPr="006358D4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: </w:t>
      </w:r>
      <w:r w:rsidRPr="006358D4">
        <w:rPr>
          <w:rFonts w:ascii="Malgun Gothic" w:eastAsia="Malgun Gothic" w:hAnsi="Malgun Gothic"/>
          <w:color w:val="C00000"/>
          <w:sz w:val="24"/>
        </w:rPr>
        <w:t>YY_DFP_Poster.pdf</w:t>
      </w:r>
    </w:p>
    <w:p w14:paraId="23CEAA79" w14:textId="4C5AC0ED" w:rsidR="00EB7992" w:rsidRPr="006358D4" w:rsidRDefault="00EB7992" w:rsidP="00EB7992">
      <w:pPr>
        <w:rPr>
          <w:rFonts w:ascii="Malgun Gothic" w:eastAsia="Malgun Gothic" w:hAnsi="Malgun Gothic"/>
          <w:color w:val="C00000"/>
          <w:sz w:val="24"/>
        </w:rPr>
      </w:pPr>
    </w:p>
    <w:p w14:paraId="50A82727" w14:textId="5DF2E1F3" w:rsidR="00EB7992" w:rsidRDefault="00EB7992" w:rsidP="00EB7992">
      <w:pPr>
        <w:rPr>
          <w:color w:val="C00000"/>
        </w:rPr>
      </w:pPr>
    </w:p>
    <w:p w14:paraId="49D31EDD" w14:textId="4353DA3A" w:rsidR="00EB7992" w:rsidRDefault="00EB7992" w:rsidP="00EB7992">
      <w:pPr>
        <w:rPr>
          <w:color w:val="C00000"/>
        </w:rPr>
      </w:pPr>
    </w:p>
    <w:p w14:paraId="02E7CA07" w14:textId="113E11B0" w:rsidR="00EB7992" w:rsidRDefault="00EB7992" w:rsidP="00EB7992">
      <w:pPr>
        <w:rPr>
          <w:color w:val="C00000"/>
        </w:rPr>
      </w:pPr>
    </w:p>
    <w:p w14:paraId="153947B0" w14:textId="517FDEA3" w:rsidR="00EB7992" w:rsidRDefault="00EB7992" w:rsidP="00EB7992">
      <w:pPr>
        <w:rPr>
          <w:color w:val="C00000"/>
        </w:rPr>
      </w:pPr>
    </w:p>
    <w:p w14:paraId="318CF9CB" w14:textId="0857ADC7" w:rsidR="00EB7992" w:rsidRDefault="00EB7992" w:rsidP="00EB7992">
      <w:pPr>
        <w:rPr>
          <w:color w:val="C00000"/>
        </w:rPr>
      </w:pPr>
    </w:p>
    <w:p w14:paraId="26B25448" w14:textId="22580F59" w:rsidR="00EB7992" w:rsidRDefault="00EB7992" w:rsidP="00EB7992">
      <w:pPr>
        <w:rPr>
          <w:color w:val="C00000"/>
        </w:rPr>
      </w:pPr>
    </w:p>
    <w:p w14:paraId="27517DDC" w14:textId="7C56210F" w:rsidR="00EB7992" w:rsidRDefault="00EB7992" w:rsidP="00EB7992">
      <w:pPr>
        <w:rPr>
          <w:color w:val="C00000"/>
        </w:rPr>
      </w:pPr>
    </w:p>
    <w:p w14:paraId="0F3F28E0" w14:textId="050FC690" w:rsidR="00EB7992" w:rsidRDefault="00EB7992" w:rsidP="00EB7992">
      <w:pPr>
        <w:rPr>
          <w:color w:val="C00000"/>
        </w:rPr>
      </w:pPr>
    </w:p>
    <w:p w14:paraId="494123BB" w14:textId="63049738" w:rsidR="00EB7992" w:rsidRDefault="00EB7992" w:rsidP="00EB7992">
      <w:pPr>
        <w:rPr>
          <w:color w:val="C00000"/>
        </w:rPr>
      </w:pPr>
    </w:p>
    <w:p w14:paraId="422A3AD3" w14:textId="691F97AD" w:rsidR="00EB7992" w:rsidRDefault="00EB7992" w:rsidP="00EB7992">
      <w:pPr>
        <w:rPr>
          <w:color w:val="C00000"/>
        </w:rPr>
      </w:pPr>
    </w:p>
    <w:p w14:paraId="7C0ABEAE" w14:textId="77777777" w:rsidR="00EB7992" w:rsidRPr="00EB7992" w:rsidRDefault="00EB7992" w:rsidP="00EB7992">
      <w:pPr>
        <w:rPr>
          <w:color w:val="C00000"/>
        </w:rPr>
      </w:pPr>
    </w:p>
    <w:p w14:paraId="59A7376C" w14:textId="77777777" w:rsidR="00EB7992" w:rsidRDefault="00EB7992" w:rsidP="00EB7992">
      <w:pPr>
        <w:pStyle w:val="ListParagraph"/>
        <w:rPr>
          <w:rFonts w:hint="eastAsia"/>
        </w:rPr>
      </w:pPr>
    </w:p>
    <w:p w14:paraId="094E82E4" w14:textId="43421C8F" w:rsidR="00EC39B2" w:rsidRDefault="00EC39B2" w:rsidP="00EC39B2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24000F2A" w14:textId="510F79F8" w:rsidR="00EC39B2" w:rsidRPr="00952F1E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315289C9" w14:textId="0E56A703" w:rsidR="00EC39B2" w:rsidRDefault="00EC39B2" w:rsidP="00EC39B2">
      <w:pPr>
        <w:pStyle w:val="ListParagraph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467CC174" w14:textId="6FAB6B38" w:rsidR="00EC39B2" w:rsidRPr="00952F1E" w:rsidRDefault="00EC39B2" w:rsidP="00EC39B2">
      <w:pPr>
        <w:rPr>
          <w:b/>
        </w:rPr>
      </w:pPr>
      <w:r w:rsidRPr="00952F1E">
        <w:rPr>
          <w:b/>
        </w:rPr>
        <w:t>Files</w:t>
      </w:r>
      <w:r w:rsidR="004A61D4">
        <w:rPr>
          <w:b/>
        </w:rPr>
        <w:t xml:space="preserve"> </w:t>
      </w:r>
    </w:p>
    <w:p w14:paraId="3B166C63" w14:textId="63C33F47" w:rsidR="00EC39B2" w:rsidRDefault="004A61D4" w:rsidP="00BA796A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6648E55C" w14:textId="4592DFB2" w:rsidR="00EC39B2" w:rsidRDefault="004A61D4" w:rsidP="00EC39B2">
      <w:pPr>
        <w:pStyle w:val="ListParagraph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629A1012" w14:textId="6B803E0F" w:rsidR="00395697" w:rsidRDefault="00395697" w:rsidP="00395697">
      <w:pPr>
        <w:pStyle w:val="ListParagraph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FBC6AEF" w14:textId="2C24B6E7" w:rsidR="002168C9" w:rsidRDefault="002168C9" w:rsidP="002168C9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17897637" w14:textId="3E9A472A" w:rsidR="00EB7992" w:rsidRPr="00DB634F" w:rsidRDefault="00EB7992" w:rsidP="00EB7992">
      <w:pPr>
        <w:rPr>
          <w:i/>
          <w:color w:val="C00000"/>
        </w:rPr>
      </w:pPr>
    </w:p>
    <w:p w14:paraId="3FA8F3B2" w14:textId="4F99BA8C" w:rsidR="00EB7992" w:rsidRPr="00AD30C6" w:rsidRDefault="00EB7992" w:rsidP="00EB7992">
      <w:pPr>
        <w:rPr>
          <w:i/>
          <w:color w:val="C00000"/>
          <w:sz w:val="24"/>
          <w:szCs w:val="32"/>
        </w:rPr>
      </w:pPr>
    </w:p>
    <w:p w14:paraId="555402D7" w14:textId="05F549E1" w:rsidR="00EB7992" w:rsidRPr="00AD30C6" w:rsidRDefault="00EB7992" w:rsidP="00EB7992">
      <w:pPr>
        <w:pStyle w:val="BodySubHeaderSpacebefore"/>
        <w:rPr>
          <w:rFonts w:ascii="Malgun Gothic" w:eastAsia="Malgun Gothic" w:hAnsi="Malgun Gothic" w:cs="Batang"/>
          <w:b/>
          <w:color w:val="C00000"/>
          <w:sz w:val="32"/>
          <w:szCs w:val="32"/>
          <w:lang w:eastAsia="ko-KR"/>
        </w:rPr>
      </w:pPr>
      <w:r w:rsidRPr="00AD30C6">
        <w:rPr>
          <w:rFonts w:ascii="Malgun Gothic" w:eastAsia="Malgun Gothic" w:hAnsi="Malgun Gothic" w:cs="Batang" w:hint="eastAsia"/>
          <w:b/>
          <w:color w:val="C00000"/>
          <w:sz w:val="32"/>
          <w:szCs w:val="32"/>
          <w:lang w:eastAsia="ko-KR"/>
        </w:rPr>
        <w:t xml:space="preserve">제출해야 할 것 </w:t>
      </w:r>
    </w:p>
    <w:p w14:paraId="2E1FF037" w14:textId="77777777" w:rsidR="00AD30C6" w:rsidRPr="00AD30C6" w:rsidRDefault="00AD30C6" w:rsidP="00EB7992">
      <w:pPr>
        <w:pStyle w:val="BodySubHeaderSpacebefore"/>
        <w:rPr>
          <w:rFonts w:ascii="Malgun Gothic" w:eastAsia="Malgun Gothic" w:hAnsi="Malgun Gothic" w:cs="Batang"/>
          <w:b/>
          <w:color w:val="C00000"/>
          <w:sz w:val="32"/>
          <w:szCs w:val="32"/>
          <w:lang w:eastAsia="ko-KR"/>
        </w:rPr>
      </w:pPr>
    </w:p>
    <w:p w14:paraId="57966041" w14:textId="2A7ACF69" w:rsidR="00EB7992" w:rsidRPr="00531CD8" w:rsidRDefault="00EB7992" w:rsidP="00EB7992">
      <w:pPr>
        <w:rPr>
          <w:rFonts w:ascii="Malgun Gothic" w:eastAsia="Malgun Gothic" w:hAnsi="Malgun Gothic" w:cs="Batang"/>
          <w:b/>
          <w:bCs/>
          <w:sz w:val="28"/>
          <w:szCs w:val="28"/>
          <w:lang w:eastAsia="ko-KR"/>
        </w:rPr>
      </w:pPr>
      <w:r w:rsidRPr="006716CD">
        <w:rPr>
          <w:rFonts w:ascii="Malgun Gothic" w:eastAsia="Malgun Gothic" w:hAnsi="Malgun Gothic" w:cs="Batang" w:hint="eastAsia"/>
          <w:b/>
          <w:bCs/>
          <w:color w:val="C00000"/>
          <w:sz w:val="28"/>
          <w:szCs w:val="28"/>
          <w:lang w:eastAsia="ko-KR"/>
        </w:rPr>
        <w:t xml:space="preserve">출력물 </w:t>
      </w:r>
    </w:p>
    <w:p w14:paraId="37A2C3D2" w14:textId="03BEF002" w:rsidR="00EB7992" w:rsidRPr="006716CD" w:rsidRDefault="00EB7992" w:rsidP="00EB799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C00000"/>
          <w:sz w:val="24"/>
          <w:lang w:eastAsia="ko-KR"/>
        </w:rPr>
      </w:pPr>
      <w:r w:rsidRPr="006716CD">
        <w:rPr>
          <w:rFonts w:ascii="Malgun Gothic" w:eastAsia="Malgun Gothic" w:hAnsi="Malgun Gothic"/>
          <w:iCs/>
          <w:color w:val="C00000"/>
          <w:sz w:val="24"/>
          <w:lang w:eastAsia="ko-KR"/>
        </w:rPr>
        <w:t>A3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 xml:space="preserve">종이에 </w:t>
      </w:r>
      <w:r w:rsid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 xml:space="preserve">컬러로 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>90%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로 축소</w:t>
      </w:r>
      <w:r w:rsid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하고 잘라낸다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.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작업한 바깥으로 선수 번호 반드시 서야함</w:t>
      </w:r>
    </w:p>
    <w:p w14:paraId="4A731B75" w14:textId="3526B245" w:rsidR="00EB7992" w:rsidRPr="006716CD" w:rsidRDefault="00EB7992" w:rsidP="00EB7992">
      <w:pPr>
        <w:rPr>
          <w:rFonts w:ascii="Malgun Gothic" w:eastAsia="Malgun Gothic" w:hAnsi="Malgun Gothic"/>
          <w:iCs/>
          <w:color w:val="C00000"/>
          <w:sz w:val="24"/>
          <w:lang w:eastAsia="ko-KR"/>
        </w:rPr>
      </w:pPr>
    </w:p>
    <w:p w14:paraId="2891CB52" w14:textId="5BC702B0" w:rsidR="00EB7992" w:rsidRPr="006716CD" w:rsidRDefault="00EB7992" w:rsidP="00EB7992">
      <w:pPr>
        <w:rPr>
          <w:rFonts w:ascii="Malgun Gothic" w:eastAsia="Malgun Gothic" w:hAnsi="Malgun Gothic" w:cs="Batang"/>
          <w:b/>
          <w:bCs/>
          <w:iCs/>
          <w:color w:val="C00000"/>
          <w:sz w:val="28"/>
          <w:szCs w:val="28"/>
          <w:lang w:eastAsia="ko-KR"/>
        </w:rPr>
      </w:pPr>
      <w:r w:rsidRPr="006716CD">
        <w:rPr>
          <w:rFonts w:ascii="Malgun Gothic" w:eastAsia="Malgun Gothic" w:hAnsi="Malgun Gothic" w:cs="Batang" w:hint="eastAsia"/>
          <w:b/>
          <w:bCs/>
          <w:iCs/>
          <w:color w:val="C00000"/>
          <w:sz w:val="28"/>
          <w:szCs w:val="28"/>
          <w:lang w:eastAsia="ko-KR"/>
        </w:rPr>
        <w:t>파일</w:t>
      </w:r>
    </w:p>
    <w:p w14:paraId="7CBEF80B" w14:textId="0C1B0C29" w:rsidR="00EB7992" w:rsidRPr="006716CD" w:rsidRDefault="00DB634F" w:rsidP="00DB634F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C00000"/>
          <w:sz w:val="24"/>
          <w:lang w:eastAsia="ko-KR"/>
        </w:rPr>
      </w:pP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PDF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 xml:space="preserve">파일 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>1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개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.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트림마크,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컬러바,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레제스트레이션 마크 포함</w:t>
      </w:r>
    </w:p>
    <w:p w14:paraId="04AE3460" w14:textId="782E242B" w:rsidR="00DB634F" w:rsidRPr="006716CD" w:rsidRDefault="00DB634F" w:rsidP="00DB634F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C00000"/>
          <w:sz w:val="24"/>
          <w:lang w:eastAsia="ko-KR"/>
        </w:rPr>
      </w:pP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INDD 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 xml:space="preserve">파일 </w:t>
      </w: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>1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개</w:t>
      </w:r>
    </w:p>
    <w:p w14:paraId="1D2E8FA4" w14:textId="50407B60" w:rsidR="00DB634F" w:rsidRPr="006716CD" w:rsidRDefault="00DB634F" w:rsidP="00DB634F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C00000"/>
          <w:sz w:val="24"/>
          <w:lang w:eastAsia="ko-KR"/>
        </w:rPr>
      </w:pP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사용한 모든 폰트와 이미지를 포함하여 인디자인에서 패키지로 저장할 것</w:t>
      </w:r>
    </w:p>
    <w:p w14:paraId="54C9FF92" w14:textId="50BC0A83" w:rsidR="00DB634F" w:rsidRPr="006716CD" w:rsidRDefault="00DB634F" w:rsidP="00DB634F">
      <w:pPr>
        <w:pStyle w:val="ListParagraph"/>
        <w:numPr>
          <w:ilvl w:val="0"/>
          <w:numId w:val="31"/>
        </w:numPr>
        <w:rPr>
          <w:rFonts w:ascii="Malgun Gothic" w:eastAsia="Malgun Gothic" w:hAnsi="Malgun Gothic" w:hint="eastAsia"/>
          <w:iCs/>
          <w:color w:val="C00000"/>
          <w:sz w:val="24"/>
          <w:lang w:eastAsia="ko-KR"/>
        </w:rPr>
      </w:pPr>
      <w:r w:rsidRPr="006716CD">
        <w:rPr>
          <w:rFonts w:ascii="Malgun Gothic" w:eastAsia="Malgun Gothic" w:hAnsi="Malgun Gothic" w:cs="Malgun Gothic"/>
          <w:iCs/>
          <w:color w:val="C00000"/>
          <w:sz w:val="24"/>
          <w:lang w:eastAsia="ko-KR"/>
        </w:rPr>
        <w:t xml:space="preserve">Working files </w:t>
      </w:r>
      <w:r w:rsidR="004A178F"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>라는 폴더명에</w:t>
      </w:r>
      <w:r w:rsidRPr="006716CD">
        <w:rPr>
          <w:rFonts w:ascii="Malgun Gothic" w:eastAsia="Malgun Gothic" w:hAnsi="Malgun Gothic" w:cs="Malgun Gothic" w:hint="eastAsia"/>
          <w:iCs/>
          <w:color w:val="C00000"/>
          <w:sz w:val="24"/>
          <w:lang w:eastAsia="ko-KR"/>
        </w:rPr>
        <w:t xml:space="preserve"> 작업한 모든 파일 저장</w:t>
      </w:r>
    </w:p>
    <w:p w14:paraId="6347D219" w14:textId="77777777" w:rsidR="00EB7992" w:rsidRPr="00EB7992" w:rsidRDefault="00EB7992" w:rsidP="00EB7992">
      <w:pPr>
        <w:rPr>
          <w:i/>
          <w:lang w:eastAsia="ko-KR"/>
        </w:rPr>
      </w:pPr>
    </w:p>
    <w:p w14:paraId="46F16625" w14:textId="58EC1BEE" w:rsidR="00564CC9" w:rsidRDefault="00564CC9" w:rsidP="00564CC9">
      <w:pPr>
        <w:rPr>
          <w:lang w:eastAsia="ko-KR"/>
        </w:rPr>
      </w:pPr>
    </w:p>
    <w:p w14:paraId="74F85937" w14:textId="7683986D" w:rsidR="004A178F" w:rsidRDefault="004A178F" w:rsidP="00564CC9">
      <w:pPr>
        <w:rPr>
          <w:lang w:eastAsia="ko-KR"/>
        </w:rPr>
      </w:pPr>
    </w:p>
    <w:p w14:paraId="317B7AC5" w14:textId="6921A411" w:rsidR="004A178F" w:rsidRDefault="004A178F" w:rsidP="00564CC9">
      <w:pPr>
        <w:rPr>
          <w:lang w:eastAsia="ko-KR"/>
        </w:rPr>
      </w:pPr>
    </w:p>
    <w:p w14:paraId="4AA00B79" w14:textId="78E4FEFD" w:rsidR="004A178F" w:rsidRDefault="004A178F" w:rsidP="00564CC9">
      <w:pPr>
        <w:rPr>
          <w:lang w:eastAsia="ko-KR"/>
        </w:rPr>
      </w:pPr>
    </w:p>
    <w:p w14:paraId="04172E8B" w14:textId="08613D14" w:rsidR="004A178F" w:rsidRDefault="004A178F" w:rsidP="00564CC9">
      <w:pPr>
        <w:rPr>
          <w:lang w:eastAsia="ko-KR"/>
        </w:rPr>
      </w:pPr>
    </w:p>
    <w:p w14:paraId="1570CCAF" w14:textId="236913B1" w:rsidR="004A178F" w:rsidRDefault="004A178F" w:rsidP="00564CC9">
      <w:pPr>
        <w:rPr>
          <w:lang w:eastAsia="ko-KR"/>
        </w:rPr>
      </w:pPr>
    </w:p>
    <w:p w14:paraId="11253709" w14:textId="5BBCFD8E" w:rsidR="004A178F" w:rsidRDefault="004A178F" w:rsidP="00564CC9">
      <w:pPr>
        <w:rPr>
          <w:lang w:eastAsia="ko-KR"/>
        </w:rPr>
      </w:pPr>
    </w:p>
    <w:p w14:paraId="7C580DA5" w14:textId="591063B5" w:rsidR="004A178F" w:rsidRDefault="004A178F" w:rsidP="00564CC9">
      <w:pPr>
        <w:rPr>
          <w:lang w:eastAsia="ko-KR"/>
        </w:rPr>
      </w:pPr>
    </w:p>
    <w:p w14:paraId="64CDFED4" w14:textId="4DB5F051" w:rsidR="004A178F" w:rsidRDefault="004A178F" w:rsidP="00564CC9">
      <w:pPr>
        <w:rPr>
          <w:lang w:eastAsia="ko-KR"/>
        </w:rPr>
      </w:pPr>
    </w:p>
    <w:p w14:paraId="57D14371" w14:textId="12153519" w:rsidR="004A178F" w:rsidRDefault="004A178F" w:rsidP="00564CC9">
      <w:pPr>
        <w:rPr>
          <w:lang w:eastAsia="ko-KR"/>
        </w:rPr>
      </w:pPr>
    </w:p>
    <w:p w14:paraId="57CEBB0A" w14:textId="3FF9EC7B" w:rsidR="00723C65" w:rsidRDefault="00F66D9F" w:rsidP="00723C65">
      <w:pPr>
        <w:pStyle w:val="Heading1"/>
        <w:spacing w:after="480"/>
      </w:pPr>
      <w:r>
        <w:lastRenderedPageBreak/>
        <w:t xml:space="preserve">Task 3: </w:t>
      </w:r>
      <w:r w:rsidR="00723C65">
        <w:t>Car Wrapping</w:t>
      </w:r>
      <w:r w:rsidR="003054E0">
        <w:t xml:space="preserve"> </w:t>
      </w:r>
    </w:p>
    <w:p w14:paraId="71F1FF5A" w14:textId="6353EB3E" w:rsidR="004A178F" w:rsidRPr="00256E48" w:rsidRDefault="004A178F" w:rsidP="004A178F">
      <w:pPr>
        <w:rPr>
          <w:rFonts w:hint="eastAsia"/>
          <w:b/>
          <w:bCs/>
          <w:color w:val="FF0000"/>
          <w:sz w:val="32"/>
          <w:szCs w:val="32"/>
          <w:lang w:eastAsia="ko-KR"/>
        </w:rPr>
      </w:pPr>
      <w:r w:rsidRPr="00256E48">
        <w:rPr>
          <w:rFonts w:ascii="Malgun Gothic" w:eastAsia="Malgun Gothic" w:hAnsi="Malgun Gothic" w:cs="Malgun Gothic" w:hint="eastAsia"/>
          <w:b/>
          <w:bCs/>
          <w:color w:val="FF0000"/>
          <w:sz w:val="32"/>
          <w:szCs w:val="32"/>
          <w:lang w:eastAsia="ko-KR"/>
        </w:rPr>
        <w:t>자동차 래핑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2574A48F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06D9BF2B" w14:textId="6A879774" w:rsidR="004A178F" w:rsidRDefault="004A178F" w:rsidP="00723C65"/>
    <w:p w14:paraId="6ECA3E3D" w14:textId="363C5209" w:rsidR="004A178F" w:rsidRPr="00691E33" w:rsidRDefault="004A178F" w:rsidP="00723C65">
      <w:pPr>
        <w:rPr>
          <w:rFonts w:ascii="Malgun Gothic" w:eastAsia="Malgun Gothic" w:hAnsi="Malgun Gothic" w:cs="Batang"/>
          <w:b/>
          <w:bCs/>
          <w:color w:val="FF0000"/>
          <w:sz w:val="28"/>
          <w:szCs w:val="36"/>
          <w:lang w:eastAsia="ko-KR"/>
        </w:rPr>
      </w:pPr>
      <w:r w:rsidRPr="00691E33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컨셉</w:t>
      </w:r>
    </w:p>
    <w:p w14:paraId="4323EA74" w14:textId="77777777" w:rsidR="00691E33" w:rsidRPr="00691E33" w:rsidRDefault="00691E33" w:rsidP="00723C65">
      <w:pPr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</w:rPr>
      </w:pPr>
    </w:p>
    <w:p w14:paraId="173E96BF" w14:textId="37FBED7A" w:rsidR="004A178F" w:rsidRPr="00196E3F" w:rsidRDefault="004A178F" w:rsidP="004A178F">
      <w:pPr>
        <w:rPr>
          <w:rFonts w:ascii="Malgun Gothic" w:eastAsia="Malgun Gothic" w:hAnsi="Malgun Gothic" w:hint="eastAsia"/>
          <w:bCs/>
          <w:color w:val="FF0000"/>
          <w:sz w:val="24"/>
          <w:szCs w:val="32"/>
          <w:lang w:eastAsia="ko-KR"/>
        </w:rPr>
      </w:pPr>
      <w:r w:rsidRPr="00196E3F">
        <w:rPr>
          <w:rFonts w:ascii="Malgun Gothic" w:eastAsia="Malgun Gothic" w:hAnsi="Malgun Gothic"/>
          <w:bCs/>
          <w:color w:val="FF0000"/>
          <w:sz w:val="24"/>
          <w:szCs w:val="32"/>
          <w:lang w:eastAsia="ko-KR"/>
        </w:rPr>
        <w:t>Delicacy food products</w:t>
      </w:r>
      <w:r w:rsidRPr="00196E3F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>의 영업이사가 고객을 방문할 때 쓸 차량의 컨셉을 디자인 한다.</w:t>
      </w:r>
      <w:r w:rsidRPr="00196E3F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 xml:space="preserve"> </w:t>
      </w:r>
      <w:r w:rsidR="00691E33" w:rsidRPr="00196E3F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대담</w:t>
      </w:r>
      <w:r w:rsidRPr="00196E3F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하고 우아하며 컬러풀한 디자인을 원한다.</w:t>
      </w:r>
      <w:r w:rsidRPr="00196E3F">
        <w:rPr>
          <w:rFonts w:ascii="Malgun Gothic" w:eastAsia="Malgun Gothic" w:hAnsi="Malgun Gothic" w:cs="Malgun Gothic"/>
          <w:bCs/>
          <w:color w:val="FF0000"/>
          <w:sz w:val="24"/>
          <w:szCs w:val="32"/>
          <w:lang w:eastAsia="ko-KR"/>
        </w:rPr>
        <w:t xml:space="preserve"> </w:t>
      </w:r>
      <w:r w:rsidRPr="00196E3F">
        <w:rPr>
          <w:rFonts w:ascii="Malgun Gothic" w:eastAsia="Malgun Gothic" w:hAnsi="Malgun Gothic"/>
          <w:bCs/>
          <w:color w:val="FF0000"/>
          <w:sz w:val="24"/>
          <w:szCs w:val="32"/>
          <w:lang w:eastAsia="ko-KR"/>
        </w:rPr>
        <w:t xml:space="preserve">Appendix 1.4 – Car template </w:t>
      </w:r>
      <w:r w:rsidRPr="00196E3F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>에 있</w:t>
      </w:r>
      <w:r w:rsidRPr="00196E3F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는 템플렛을 활용하여 디자인에 적용해라</w:t>
      </w:r>
    </w:p>
    <w:p w14:paraId="1043083B" w14:textId="5DD2EBAB" w:rsidR="004A178F" w:rsidRPr="00691E33" w:rsidRDefault="004A178F" w:rsidP="00723C65">
      <w:pPr>
        <w:rPr>
          <w:rFonts w:hint="eastAsia"/>
          <w:bCs/>
          <w:lang w:eastAsia="ko-KR"/>
        </w:rPr>
      </w:pPr>
    </w:p>
    <w:p w14:paraId="49DDA5CE" w14:textId="77777777" w:rsidR="004A178F" w:rsidRPr="00723C65" w:rsidRDefault="004A178F" w:rsidP="00723C65">
      <w:pPr>
        <w:rPr>
          <w:lang w:eastAsia="ko-KR"/>
        </w:rPr>
      </w:pPr>
    </w:p>
    <w:p w14:paraId="5387555C" w14:textId="21B97B42" w:rsidR="00F66D9F" w:rsidRDefault="00F66D9F" w:rsidP="00F66D9F">
      <w:pPr>
        <w:pStyle w:val="BodySubHeaderSpacebefore"/>
      </w:pPr>
      <w:r>
        <w:t>Specifications</w:t>
      </w:r>
    </w:p>
    <w:p w14:paraId="63BA4524" w14:textId="4219C760" w:rsidR="004A178F" w:rsidRPr="00691E33" w:rsidRDefault="004A178F" w:rsidP="00F66D9F">
      <w:pPr>
        <w:pStyle w:val="BodySubHeaderSpacebefore"/>
        <w:rPr>
          <w:b/>
          <w:bCs/>
          <w:color w:val="FF0000"/>
          <w:sz w:val="32"/>
          <w:szCs w:val="56"/>
        </w:rPr>
      </w:pPr>
      <w:r w:rsidRPr="00691E33">
        <w:rPr>
          <w:rFonts w:ascii="Batang" w:hAnsi="Batang" w:cs="Batang" w:hint="eastAsia"/>
          <w:b/>
          <w:bCs/>
          <w:color w:val="FF0000"/>
          <w:sz w:val="32"/>
          <w:szCs w:val="56"/>
          <w:lang w:eastAsia="ko-KR"/>
        </w:rPr>
        <w:t>상세설명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69D62F02" w:rsidR="00EB3AC1" w:rsidRDefault="00EB3AC1" w:rsidP="00EB3AC1">
      <w:pPr>
        <w:pStyle w:val="ListParagraph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62939D87" w14:textId="527E2FA5" w:rsidR="00EB3AC1" w:rsidRDefault="00FA3EA2" w:rsidP="00EB3AC1">
      <w:pPr>
        <w:pStyle w:val="ListParagraph"/>
        <w:numPr>
          <w:ilvl w:val="0"/>
          <w:numId w:val="24"/>
        </w:numPr>
        <w:ind w:left="360"/>
      </w:pPr>
      <w:r>
        <w:t>Vector graphics only</w:t>
      </w:r>
    </w:p>
    <w:p w14:paraId="4DF6A4D5" w14:textId="7B5C0A2F" w:rsidR="00670131" w:rsidRDefault="00670131" w:rsidP="00670131"/>
    <w:p w14:paraId="14FFAF61" w14:textId="5F3DEE40" w:rsidR="00670131" w:rsidRPr="00691E33" w:rsidRDefault="00670131" w:rsidP="00670131">
      <w:pPr>
        <w:rPr>
          <w:rFonts w:ascii="Malgun Gothic" w:eastAsia="Malgun Gothic" w:hAnsi="Malgun Gothic" w:cs="Batang"/>
          <w:b/>
          <w:bCs/>
          <w:color w:val="C00000"/>
          <w:sz w:val="28"/>
          <w:szCs w:val="36"/>
        </w:rPr>
      </w:pPr>
      <w:r w:rsidRPr="00691E33">
        <w:rPr>
          <w:rFonts w:ascii="Malgun Gothic" w:eastAsia="Malgun Gothic" w:hAnsi="Malgun Gothic" w:cs="Batang" w:hint="eastAsia"/>
          <w:b/>
          <w:bCs/>
          <w:color w:val="C00000"/>
          <w:sz w:val="28"/>
          <w:szCs w:val="36"/>
          <w:lang w:eastAsia="ko-KR"/>
        </w:rPr>
        <w:t>이미지</w:t>
      </w:r>
    </w:p>
    <w:p w14:paraId="65E9F373" w14:textId="43F7FB73" w:rsidR="00670131" w:rsidRPr="00196E3F" w:rsidRDefault="00670131" w:rsidP="0067013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  <w:lang w:eastAsia="ko-KR"/>
        </w:rPr>
      </w:pPr>
      <w:r w:rsidRPr="00196E3F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로</w:t>
      </w:r>
      <w:r w:rsidRPr="00196E3F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고(차량 앞과 측면에 나타내야 함)</w:t>
      </w:r>
    </w:p>
    <w:p w14:paraId="1B764D3C" w14:textId="36D2018B" w:rsidR="00670131" w:rsidRPr="00196E3F" w:rsidRDefault="00670131" w:rsidP="0067013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  <w:lang w:eastAsia="ko-KR"/>
        </w:rPr>
      </w:pPr>
      <w:r w:rsidRPr="00196E3F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벡터 그래픽만 가능</w:t>
      </w:r>
    </w:p>
    <w:p w14:paraId="540F1FFB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t>Size</w:t>
      </w:r>
    </w:p>
    <w:p w14:paraId="634AB527" w14:textId="319202F2" w:rsidR="00EB3AC1" w:rsidRDefault="00FA3EA2" w:rsidP="00EB3AC1">
      <w:pPr>
        <w:pStyle w:val="ListParagraph"/>
        <w:numPr>
          <w:ilvl w:val="0"/>
          <w:numId w:val="22"/>
        </w:numPr>
      </w:pPr>
      <w:r>
        <w:t>As per template in Appendix 1.4 – Car template</w:t>
      </w:r>
    </w:p>
    <w:p w14:paraId="4987C266" w14:textId="168EFE13" w:rsidR="00670131" w:rsidRPr="00670131" w:rsidRDefault="00670131" w:rsidP="00670131">
      <w:pPr>
        <w:rPr>
          <w:color w:val="C00000"/>
        </w:rPr>
      </w:pPr>
    </w:p>
    <w:p w14:paraId="06B5EC28" w14:textId="7E61D61D" w:rsidR="00670131" w:rsidRPr="00D63357" w:rsidRDefault="00670131" w:rsidP="00670131">
      <w:pPr>
        <w:rPr>
          <w:rFonts w:ascii="Malgun Gothic" w:eastAsia="Malgun Gothic" w:hAnsi="Malgun Gothic" w:cs="Batang"/>
          <w:b/>
          <w:bCs/>
          <w:color w:val="FF0000"/>
          <w:sz w:val="28"/>
          <w:szCs w:val="36"/>
        </w:rPr>
      </w:pPr>
      <w:r w:rsidRPr="00D63357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사이즈</w:t>
      </w:r>
    </w:p>
    <w:p w14:paraId="0A601A1D" w14:textId="1B45D225" w:rsidR="00670131" w:rsidRPr="00D63357" w:rsidRDefault="00670131" w:rsidP="0067013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</w:rPr>
      </w:pPr>
      <w:r w:rsidRPr="00D63357">
        <w:rPr>
          <w:rFonts w:ascii="Malgun Gothic" w:eastAsia="Malgun Gothic" w:hAnsi="Malgun Gothic"/>
          <w:color w:val="FF0000"/>
          <w:sz w:val="24"/>
          <w:szCs w:val="32"/>
        </w:rPr>
        <w:t xml:space="preserve">Appendix 1.4 – Car template </w:t>
      </w:r>
      <w:r w:rsidRPr="00D63357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에 있</w:t>
      </w:r>
      <w:r w:rsidRPr="00D63357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는 템플릿 사이즈대로</w:t>
      </w:r>
      <w:r w:rsidR="002378FC" w:rsidRPr="00D63357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 xml:space="preserve"> 할 것</w:t>
      </w:r>
    </w:p>
    <w:p w14:paraId="609B8578" w14:textId="77777777" w:rsidR="00AF3EDE" w:rsidRPr="00691E33" w:rsidRDefault="00AF3EDE" w:rsidP="00AF3EDE">
      <w:pPr>
        <w:pStyle w:val="ListParagraph"/>
        <w:rPr>
          <w:rFonts w:ascii="Malgun Gothic" w:eastAsia="Malgun Gothic" w:hAnsi="Malgun Gothic"/>
          <w:color w:val="C00000"/>
          <w:sz w:val="24"/>
          <w:szCs w:val="32"/>
        </w:rPr>
      </w:pPr>
    </w:p>
    <w:p w14:paraId="44147242" w14:textId="77777777" w:rsidR="00EB3AC1" w:rsidRPr="00233084" w:rsidRDefault="00EB3AC1" w:rsidP="00EB3AC1">
      <w:pPr>
        <w:spacing w:before="240"/>
        <w:rPr>
          <w:b/>
        </w:rPr>
      </w:pPr>
      <w:r>
        <w:rPr>
          <w:b/>
        </w:rPr>
        <w:lastRenderedPageBreak/>
        <w:t>Colour</w:t>
      </w:r>
      <w:r w:rsidRPr="00233084">
        <w:rPr>
          <w:b/>
        </w:rPr>
        <w:t xml:space="preserve"> </w:t>
      </w:r>
    </w:p>
    <w:p w14:paraId="5F7026B1" w14:textId="2E62B95F" w:rsidR="00EB3AC1" w:rsidRDefault="00FA3EA2" w:rsidP="00EB3AC1">
      <w:pPr>
        <w:pStyle w:val="ListParagraph"/>
        <w:numPr>
          <w:ilvl w:val="0"/>
          <w:numId w:val="22"/>
        </w:numPr>
      </w:pPr>
      <w:r>
        <w:t>RGB</w:t>
      </w:r>
    </w:p>
    <w:p w14:paraId="1C6E4030" w14:textId="77777777" w:rsidR="002378FC" w:rsidRDefault="002378FC" w:rsidP="002378FC">
      <w:pPr>
        <w:pStyle w:val="ListParagraph"/>
      </w:pPr>
    </w:p>
    <w:p w14:paraId="2726FBDA" w14:textId="761F8AED" w:rsidR="002378FC" w:rsidRPr="001F6EC4" w:rsidRDefault="002378FC" w:rsidP="002378FC">
      <w:pPr>
        <w:rPr>
          <w:rFonts w:ascii="Batang" w:eastAsia="Batang" w:hAnsi="Batang" w:cs="Batang"/>
          <w:b/>
          <w:bCs/>
          <w:color w:val="FF0000"/>
          <w:sz w:val="28"/>
          <w:szCs w:val="36"/>
          <w:lang w:eastAsia="ko-KR"/>
        </w:rPr>
      </w:pPr>
      <w:r w:rsidRPr="001F6EC4">
        <w:rPr>
          <w:rFonts w:ascii="Batang" w:eastAsia="Batang" w:hAnsi="Batang" w:cs="Batang" w:hint="eastAsia"/>
          <w:b/>
          <w:bCs/>
          <w:color w:val="FF0000"/>
          <w:sz w:val="28"/>
          <w:szCs w:val="36"/>
          <w:lang w:eastAsia="ko-KR"/>
        </w:rPr>
        <w:t xml:space="preserve">색상 </w:t>
      </w:r>
      <w:r w:rsidRPr="001F6EC4">
        <w:rPr>
          <w:rFonts w:ascii="Batang" w:eastAsia="Batang" w:hAnsi="Batang" w:cs="Batang"/>
          <w:b/>
          <w:bCs/>
          <w:color w:val="FF0000"/>
          <w:sz w:val="28"/>
          <w:szCs w:val="36"/>
          <w:lang w:eastAsia="ko-KR"/>
        </w:rPr>
        <w:t>: RGB</w:t>
      </w:r>
    </w:p>
    <w:p w14:paraId="3321AFD1" w14:textId="4CA140A3" w:rsidR="002378FC" w:rsidRDefault="002378FC" w:rsidP="002378FC">
      <w:pPr>
        <w:rPr>
          <w:lang w:eastAsia="ko-KR"/>
        </w:rPr>
      </w:pPr>
    </w:p>
    <w:p w14:paraId="6C893089" w14:textId="032403DB" w:rsidR="00EB3AC1" w:rsidRDefault="00EB3AC1" w:rsidP="00EB3AC1">
      <w:pPr>
        <w:pStyle w:val="SubHeadersBodyBold12ptbefore"/>
      </w:pPr>
      <w:r>
        <w:t xml:space="preserve">ICC Profile </w:t>
      </w:r>
    </w:p>
    <w:p w14:paraId="6617E89C" w14:textId="4FCCF88E" w:rsidR="00EB3AC1" w:rsidRDefault="00FA3EA2" w:rsidP="00EB3AC1">
      <w:pPr>
        <w:pStyle w:val="Default"/>
      </w:pPr>
      <w:r>
        <w:t>Adobe RGB (1998)</w:t>
      </w:r>
    </w:p>
    <w:p w14:paraId="05683B87" w14:textId="0AC058A7" w:rsidR="002378FC" w:rsidRDefault="002378FC" w:rsidP="002378FC">
      <w:pPr>
        <w:pStyle w:val="Default"/>
        <w:numPr>
          <w:ilvl w:val="0"/>
          <w:numId w:val="0"/>
        </w:numPr>
        <w:ind w:left="720" w:hanging="360"/>
      </w:pPr>
    </w:p>
    <w:p w14:paraId="1015B166" w14:textId="2B434868" w:rsidR="002378FC" w:rsidRDefault="002378FC" w:rsidP="002378FC">
      <w:pPr>
        <w:pStyle w:val="Default"/>
        <w:numPr>
          <w:ilvl w:val="0"/>
          <w:numId w:val="0"/>
        </w:numPr>
        <w:ind w:left="720" w:hanging="360"/>
      </w:pPr>
    </w:p>
    <w:p w14:paraId="094A7C4C" w14:textId="77777777" w:rsidR="002378FC" w:rsidRPr="001F6EC4" w:rsidRDefault="002378FC" w:rsidP="002378FC">
      <w:pPr>
        <w:pStyle w:val="SubHeadersBodyBold12ptbefore"/>
        <w:rPr>
          <w:color w:val="FF0000"/>
          <w:sz w:val="24"/>
          <w:szCs w:val="32"/>
        </w:rPr>
      </w:pPr>
      <w:r w:rsidRPr="001F6EC4">
        <w:rPr>
          <w:color w:val="FF0000"/>
          <w:sz w:val="24"/>
          <w:szCs w:val="32"/>
        </w:rPr>
        <w:t xml:space="preserve">ICC Profile </w:t>
      </w:r>
    </w:p>
    <w:p w14:paraId="098F3838" w14:textId="77777777" w:rsidR="002378FC" w:rsidRPr="001F6EC4" w:rsidRDefault="002378FC" w:rsidP="002378FC">
      <w:pPr>
        <w:pStyle w:val="Default"/>
        <w:rPr>
          <w:color w:val="FF0000"/>
          <w:sz w:val="24"/>
          <w:szCs w:val="24"/>
        </w:rPr>
      </w:pPr>
      <w:r w:rsidRPr="001F6EC4">
        <w:rPr>
          <w:color w:val="FF0000"/>
          <w:sz w:val="24"/>
          <w:szCs w:val="24"/>
        </w:rPr>
        <w:t>Adobe RGB (1998)</w:t>
      </w:r>
    </w:p>
    <w:p w14:paraId="4F3D9A04" w14:textId="77777777" w:rsidR="002378FC" w:rsidRDefault="002378FC" w:rsidP="002378FC">
      <w:pPr>
        <w:pStyle w:val="Default"/>
        <w:numPr>
          <w:ilvl w:val="0"/>
          <w:numId w:val="0"/>
        </w:numPr>
        <w:ind w:left="720" w:hanging="360"/>
      </w:pPr>
    </w:p>
    <w:p w14:paraId="1B4AADA9" w14:textId="77777777" w:rsidR="00EB3AC1" w:rsidRDefault="00EB3AC1" w:rsidP="00EB3AC1">
      <w:pPr>
        <w:pStyle w:val="SubHeadersBodyBold12ptbefore"/>
      </w:pPr>
      <w:r>
        <w:t>Naming</w:t>
      </w:r>
    </w:p>
    <w:p w14:paraId="1AF4E950" w14:textId="77777777" w:rsidR="00EB3AC1" w:rsidRPr="00595D70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28C23C63" w:rsidR="00EB3AC1" w:rsidRDefault="00EB3AC1" w:rsidP="00EB3AC1">
      <w:pPr>
        <w:pStyle w:val="ListParagraph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937C8E" w14:textId="65A700E8" w:rsidR="002378FC" w:rsidRDefault="002378FC" w:rsidP="002378FC"/>
    <w:p w14:paraId="52DAB400" w14:textId="2909951E" w:rsidR="002378FC" w:rsidRPr="001F6EC4" w:rsidRDefault="002378FC" w:rsidP="002378FC">
      <w:pPr>
        <w:rPr>
          <w:rFonts w:ascii="Malgun Gothic" w:eastAsia="Malgun Gothic" w:hAnsi="Malgun Gothic" w:cs="Batang"/>
          <w:b/>
          <w:bCs/>
          <w:color w:val="FF0000"/>
          <w:sz w:val="28"/>
          <w:szCs w:val="36"/>
        </w:rPr>
      </w:pPr>
      <w:r w:rsidRPr="001F6EC4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파일명</w:t>
      </w:r>
    </w:p>
    <w:p w14:paraId="5E446DF4" w14:textId="1344DF94" w:rsidR="002378FC" w:rsidRPr="001F6EC4" w:rsidRDefault="002378FC" w:rsidP="002378FC">
      <w:pPr>
        <w:rPr>
          <w:rFonts w:ascii="Malgun Gothic" w:eastAsia="Malgun Gothic" w:hAnsi="Malgun Gothic" w:hint="eastAsia"/>
          <w:color w:val="FF0000"/>
          <w:sz w:val="24"/>
          <w:szCs w:val="32"/>
          <w:lang w:eastAsia="ko-KR"/>
        </w:rPr>
      </w:pPr>
      <w:r w:rsidRPr="001F6EC4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폴더명 </w:t>
      </w:r>
      <w:r w:rsidRPr="001F6EC4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1F6EC4">
        <w:rPr>
          <w:rFonts w:ascii="Malgun Gothic" w:eastAsia="Malgun Gothic" w:hAnsi="Malgun Gothic"/>
          <w:color w:val="FF0000"/>
          <w:sz w:val="24"/>
          <w:szCs w:val="32"/>
        </w:rPr>
        <w:t>Car Wrapping</w:t>
      </w:r>
    </w:p>
    <w:p w14:paraId="55027798" w14:textId="77777777" w:rsidR="002378FC" w:rsidRPr="001F6EC4" w:rsidRDefault="002378FC" w:rsidP="002378FC">
      <w:pPr>
        <w:pStyle w:val="ListParagraph"/>
        <w:numPr>
          <w:ilvl w:val="0"/>
          <w:numId w:val="27"/>
        </w:numPr>
        <w:rPr>
          <w:rFonts w:ascii="Malgun Gothic" w:eastAsia="Malgun Gothic" w:hAnsi="Malgun Gothic"/>
          <w:color w:val="FF0000"/>
          <w:sz w:val="24"/>
          <w:szCs w:val="32"/>
          <w:lang w:eastAsia="ko-KR"/>
        </w:rPr>
      </w:pPr>
      <w:r w:rsidRPr="001F6EC4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포스터 파일명 </w:t>
      </w:r>
      <w:r w:rsidRPr="001F6EC4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1F6EC4">
        <w:rPr>
          <w:rFonts w:ascii="Malgun Gothic" w:eastAsia="Malgun Gothic" w:hAnsi="Malgun Gothic"/>
          <w:color w:val="FF0000"/>
          <w:sz w:val="24"/>
          <w:szCs w:val="32"/>
          <w:lang w:eastAsia="ko-KR"/>
        </w:rPr>
        <w:t>YY_DFP_Car.ai</w:t>
      </w:r>
    </w:p>
    <w:p w14:paraId="1508811B" w14:textId="7190A478" w:rsidR="002378FC" w:rsidRPr="001F6EC4" w:rsidRDefault="002378FC" w:rsidP="002378FC">
      <w:pPr>
        <w:pStyle w:val="ListParagraph"/>
        <w:numPr>
          <w:ilvl w:val="0"/>
          <w:numId w:val="27"/>
        </w:numPr>
        <w:rPr>
          <w:rFonts w:ascii="Malgun Gothic" w:eastAsia="Malgun Gothic" w:hAnsi="Malgun Gothic"/>
          <w:color w:val="FF0000"/>
          <w:sz w:val="24"/>
          <w:szCs w:val="32"/>
          <w:lang w:eastAsia="ko-KR"/>
        </w:rPr>
      </w:pPr>
      <w:r w:rsidRPr="001F6EC4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포스터 파일명 </w:t>
      </w:r>
      <w:r w:rsidRPr="001F6EC4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1F6EC4">
        <w:rPr>
          <w:rFonts w:ascii="Malgun Gothic" w:eastAsia="Malgun Gothic" w:hAnsi="Malgun Gothic"/>
          <w:color w:val="FF0000"/>
          <w:sz w:val="24"/>
          <w:szCs w:val="32"/>
          <w:lang w:eastAsia="ko-KR"/>
        </w:rPr>
        <w:t>YY_DFP_Car.pdf</w:t>
      </w:r>
    </w:p>
    <w:p w14:paraId="2E29B045" w14:textId="629BECF3" w:rsidR="002378FC" w:rsidRPr="001F6EC4" w:rsidRDefault="002378FC" w:rsidP="002378FC">
      <w:pPr>
        <w:pStyle w:val="ListParagraph"/>
        <w:rPr>
          <w:color w:val="FF0000"/>
          <w:lang w:eastAsia="ko-KR"/>
        </w:rPr>
      </w:pPr>
    </w:p>
    <w:p w14:paraId="054386C2" w14:textId="0A956C63" w:rsidR="002378FC" w:rsidRDefault="002378FC" w:rsidP="002378FC">
      <w:pPr>
        <w:rPr>
          <w:lang w:eastAsia="ko-KR"/>
        </w:rPr>
      </w:pPr>
    </w:p>
    <w:p w14:paraId="3EDBCD66" w14:textId="77777777" w:rsidR="00EB3AC1" w:rsidRPr="00854AD0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1163A869" w14:textId="0B7749CD" w:rsidR="00EB3AC1" w:rsidRPr="00952F1E" w:rsidRDefault="00FA3EA2" w:rsidP="00EB3AC1">
      <w:pPr>
        <w:rPr>
          <w:b/>
        </w:rPr>
      </w:pPr>
      <w:r>
        <w:rPr>
          <w:b/>
        </w:rPr>
        <w:t>Mounting</w:t>
      </w:r>
    </w:p>
    <w:p w14:paraId="5E74A993" w14:textId="77777777" w:rsidR="00143580" w:rsidRDefault="00EB3AC1" w:rsidP="00143580">
      <w:pPr>
        <w:pStyle w:val="ListParagraph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3673756B" w:rsidR="00EB3AC1" w:rsidRDefault="00EB3AC1" w:rsidP="00143580">
      <w:pPr>
        <w:pStyle w:val="ListParagraph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066C5AA6" w14:textId="05DE3E71" w:rsidR="008C1ADC" w:rsidRDefault="008C1ADC" w:rsidP="00143580">
      <w:pPr>
        <w:pStyle w:val="ListParagraph"/>
      </w:pPr>
    </w:p>
    <w:p w14:paraId="4C21759F" w14:textId="77777777" w:rsidR="008C1ADC" w:rsidRPr="001F6EC4" w:rsidRDefault="008C1ADC" w:rsidP="008C1ADC">
      <w:pPr>
        <w:rPr>
          <w:rFonts w:ascii="Malgun Gothic" w:eastAsia="Malgun Gothic" w:hAnsi="Malgun Gothic" w:cs="Batang"/>
          <w:b/>
          <w:bCs/>
          <w:iCs/>
          <w:color w:val="FF0000"/>
          <w:sz w:val="32"/>
          <w:szCs w:val="40"/>
          <w:lang w:eastAsia="ko-KR"/>
        </w:rPr>
      </w:pPr>
      <w:r w:rsidRPr="001F6EC4">
        <w:rPr>
          <w:rFonts w:ascii="Malgun Gothic" w:eastAsia="Malgun Gothic" w:hAnsi="Malgun Gothic" w:cs="Batang" w:hint="eastAsia"/>
          <w:b/>
          <w:bCs/>
          <w:iCs/>
          <w:color w:val="FF0000"/>
          <w:sz w:val="32"/>
          <w:szCs w:val="40"/>
          <w:lang w:eastAsia="ko-KR"/>
        </w:rPr>
        <w:t>제출해야 할 것</w:t>
      </w:r>
    </w:p>
    <w:p w14:paraId="3AAA24A3" w14:textId="77777777" w:rsidR="008C1ADC" w:rsidRPr="001F6EC4" w:rsidRDefault="008C1ADC" w:rsidP="008C1ADC">
      <w:pPr>
        <w:rPr>
          <w:rFonts w:ascii="Malgun Gothic" w:eastAsia="Malgun Gothic" w:hAnsi="Malgun Gothic" w:cs="Batang"/>
          <w:b/>
          <w:bCs/>
          <w:iCs/>
          <w:color w:val="FF0000"/>
          <w:sz w:val="24"/>
          <w:szCs w:val="32"/>
          <w:lang w:eastAsia="ko-KR"/>
        </w:rPr>
      </w:pPr>
      <w:r w:rsidRPr="001F6EC4">
        <w:rPr>
          <w:rFonts w:ascii="Malgun Gothic" w:eastAsia="Malgun Gothic" w:hAnsi="Malgun Gothic" w:cs="Batang" w:hint="eastAsia"/>
          <w:b/>
          <w:bCs/>
          <w:iCs/>
          <w:color w:val="FF0000"/>
          <w:sz w:val="24"/>
          <w:szCs w:val="32"/>
          <w:lang w:eastAsia="ko-KR"/>
        </w:rPr>
        <w:t>마운팅</w:t>
      </w:r>
    </w:p>
    <w:p w14:paraId="2C4C4CD2" w14:textId="5E411B44" w:rsidR="008C1ADC" w:rsidRPr="001F6EC4" w:rsidRDefault="008C1ADC" w:rsidP="008C1ADC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FF0000"/>
          <w:sz w:val="24"/>
          <w:szCs w:val="32"/>
          <w:lang w:eastAsia="ko-KR"/>
        </w:rPr>
      </w:pPr>
      <w:r w:rsidRPr="001F6EC4">
        <w:rPr>
          <w:rFonts w:ascii="Malgun Gothic" w:eastAsia="Malgun Gothic" w:hAnsi="Malgun Gothic"/>
          <w:iCs/>
          <w:color w:val="FF0000"/>
          <w:sz w:val="24"/>
          <w:szCs w:val="32"/>
          <w:lang w:eastAsia="ko-KR"/>
        </w:rPr>
        <w:t xml:space="preserve">330mm x 250mm </w:t>
      </w:r>
      <w:r w:rsidRPr="001F6EC4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 xml:space="preserve">사이즈 </w:t>
      </w:r>
      <w:r w:rsidRPr="001F6EC4">
        <w:rPr>
          <w:rFonts w:ascii="Malgun Gothic" w:eastAsia="Malgun Gothic" w:hAnsi="Malgun Gothic"/>
          <w:iCs/>
          <w:color w:val="FF0000"/>
          <w:sz w:val="24"/>
          <w:szCs w:val="32"/>
          <w:lang w:eastAsia="ko-KR"/>
        </w:rPr>
        <w:t>100%</w:t>
      </w:r>
      <w:r w:rsidRPr="001F6EC4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 xml:space="preserve">로 </w:t>
      </w:r>
      <w:r w:rsidR="003B36D9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>자른</w:t>
      </w:r>
      <w:r w:rsidRPr="001F6EC4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 xml:space="preserve"> </w:t>
      </w:r>
      <w:r w:rsidRPr="001F6EC4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 xml:space="preserve">컬러 출력물 </w:t>
      </w:r>
      <w:r w:rsidRPr="001F6EC4">
        <w:rPr>
          <w:rFonts w:ascii="Malgun Gothic" w:eastAsia="Malgun Gothic" w:hAnsi="Malgun Gothic" w:cs="Malgun Gothic"/>
          <w:iCs/>
          <w:color w:val="FF0000"/>
          <w:sz w:val="24"/>
          <w:szCs w:val="32"/>
          <w:lang w:eastAsia="ko-KR"/>
        </w:rPr>
        <w:t>1</w:t>
      </w:r>
      <w:r w:rsidRPr="001F6EC4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>장</w:t>
      </w:r>
      <w:r w:rsidR="00BA2688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>을</w:t>
      </w:r>
      <w:r w:rsidRPr="001F6EC4">
        <w:rPr>
          <w:rFonts w:ascii="Malgun Gothic" w:eastAsia="Malgun Gothic" w:hAnsi="Malgun Gothic" w:cs="Malgun Gothic"/>
          <w:iCs/>
          <w:color w:val="FF0000"/>
          <w:sz w:val="24"/>
          <w:szCs w:val="32"/>
          <w:lang w:eastAsia="ko-KR"/>
        </w:rPr>
        <w:t xml:space="preserve"> A3 </w:t>
      </w:r>
      <w:r w:rsidRPr="001F6EC4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>크기의 보드에 마운트 할 것.</w:t>
      </w:r>
      <w:r w:rsidRPr="001F6EC4">
        <w:rPr>
          <w:rFonts w:ascii="Malgun Gothic" w:eastAsia="Malgun Gothic" w:hAnsi="Malgun Gothic" w:cs="Malgun Gothic"/>
          <w:iCs/>
          <w:color w:val="FF0000"/>
          <w:sz w:val="24"/>
          <w:szCs w:val="32"/>
          <w:lang w:eastAsia="ko-KR"/>
        </w:rPr>
        <w:t xml:space="preserve"> </w:t>
      </w:r>
      <w:r w:rsidRPr="001F6EC4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>마운트 보드에 선수번호 적을 것</w:t>
      </w:r>
    </w:p>
    <w:p w14:paraId="5A30C9A4" w14:textId="7BCF4AA3" w:rsidR="008C1ADC" w:rsidRDefault="008C1ADC" w:rsidP="008C1ADC">
      <w:pPr>
        <w:rPr>
          <w:rFonts w:ascii="Malgun Gothic" w:eastAsia="Malgun Gothic" w:hAnsi="Malgun Gothic"/>
          <w:iCs/>
          <w:color w:val="C00000"/>
          <w:sz w:val="24"/>
          <w:szCs w:val="32"/>
          <w:lang w:eastAsia="ko-KR"/>
        </w:rPr>
      </w:pPr>
    </w:p>
    <w:p w14:paraId="3A0E2801" w14:textId="77777777" w:rsidR="008C1ADC" w:rsidRDefault="008C1ADC" w:rsidP="00143580">
      <w:pPr>
        <w:pStyle w:val="ListParagraph"/>
        <w:rPr>
          <w:lang w:eastAsia="ko-KR"/>
        </w:rPr>
      </w:pPr>
    </w:p>
    <w:p w14:paraId="3FEC186A" w14:textId="77777777" w:rsidR="00EB3AC1" w:rsidRPr="00952F1E" w:rsidRDefault="00EB3AC1" w:rsidP="00EB3AC1">
      <w:pPr>
        <w:rPr>
          <w:b/>
        </w:rPr>
      </w:pPr>
      <w:r w:rsidRPr="00952F1E">
        <w:rPr>
          <w:b/>
        </w:rPr>
        <w:lastRenderedPageBreak/>
        <w:t>Files</w:t>
      </w:r>
      <w:r>
        <w:rPr>
          <w:b/>
        </w:rPr>
        <w:t xml:space="preserve"> </w:t>
      </w:r>
    </w:p>
    <w:p w14:paraId="06AFC146" w14:textId="77777777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F9642BE" w14:textId="77777777" w:rsidR="009D7F01" w:rsidRPr="007259AA" w:rsidRDefault="009D7F01" w:rsidP="009D7F01">
      <w:pPr>
        <w:pStyle w:val="ListParagraph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11B9AB68" w14:textId="5AB2E08D" w:rsidR="00EB3AC1" w:rsidRDefault="00EB3AC1" w:rsidP="00EB3AC1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1B5D755D" w14:textId="02B16307" w:rsidR="002378FC" w:rsidRDefault="002378FC" w:rsidP="002378FC">
      <w:pPr>
        <w:rPr>
          <w:i/>
        </w:rPr>
      </w:pPr>
    </w:p>
    <w:p w14:paraId="27E4DC7E" w14:textId="2F3DBFFD" w:rsidR="000517A6" w:rsidRPr="00FE4684" w:rsidRDefault="000517A6" w:rsidP="000517A6">
      <w:pPr>
        <w:rPr>
          <w:rFonts w:ascii="Malgun Gothic" w:eastAsia="Malgun Gothic" w:hAnsi="Malgun Gothic" w:cs="Malgun Gothic"/>
          <w:b/>
          <w:bCs/>
          <w:color w:val="FF0000"/>
          <w:sz w:val="28"/>
          <w:szCs w:val="36"/>
          <w:lang w:eastAsia="ko-KR"/>
        </w:rPr>
      </w:pPr>
      <w:r w:rsidRPr="00FE4684">
        <w:rPr>
          <w:rFonts w:ascii="Malgun Gothic" w:eastAsia="Malgun Gothic" w:hAnsi="Malgun Gothic" w:cs="Malgun Gothic" w:hint="eastAsia"/>
          <w:b/>
          <w:bCs/>
          <w:color w:val="FF0000"/>
          <w:sz w:val="28"/>
          <w:szCs w:val="36"/>
          <w:lang w:eastAsia="ko-KR"/>
        </w:rPr>
        <w:t>제출파일</w:t>
      </w:r>
    </w:p>
    <w:p w14:paraId="16EBBE61" w14:textId="6580506B" w:rsidR="000517A6" w:rsidRPr="003E3ECD" w:rsidRDefault="000517A6" w:rsidP="000517A6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3E3ECD">
        <w:rPr>
          <w:rFonts w:ascii="Malgun Gothic" w:eastAsia="Malgun Gothic" w:hAnsi="Malgun Gothic"/>
          <w:color w:val="FF0000"/>
          <w:sz w:val="24"/>
          <w:lang w:eastAsia="ko-KR"/>
        </w:rPr>
        <w:t xml:space="preserve">AI </w:t>
      </w:r>
      <w:r w:rsidRPr="003E3EC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파일 </w:t>
      </w:r>
      <w:r w:rsidR="00C62FCE" w:rsidRPr="003E3ECD">
        <w:rPr>
          <w:rFonts w:ascii="Malgun Gothic" w:eastAsia="Malgun Gothic" w:hAnsi="Malgun Gothic" w:cs="Batang"/>
          <w:color w:val="FF0000"/>
          <w:sz w:val="24"/>
          <w:lang w:eastAsia="ko-KR"/>
        </w:rPr>
        <w:t xml:space="preserve"> 1</w:t>
      </w:r>
      <w:r w:rsidR="00C62FCE" w:rsidRPr="003E3EC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개</w:t>
      </w:r>
    </w:p>
    <w:p w14:paraId="069A0B84" w14:textId="2AEBC7DC" w:rsidR="00C62FCE" w:rsidRPr="003E3ECD" w:rsidRDefault="008C1ADC" w:rsidP="00B51390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3E3EC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편집</w:t>
      </w:r>
      <w:r w:rsidR="00B96CA0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이 가능할 수 있는</w:t>
      </w:r>
      <w:r w:rsidR="00C62FCE" w:rsidRPr="003E3ECD">
        <w:rPr>
          <w:rFonts w:ascii="Malgun Gothic" w:eastAsia="Malgun Gothic" w:hAnsi="Malgun Gothic"/>
          <w:color w:val="FF0000"/>
          <w:sz w:val="24"/>
          <w:lang w:eastAsia="ko-KR"/>
        </w:rPr>
        <w:t xml:space="preserve">PDF </w:t>
      </w:r>
      <w:r w:rsidR="00C62FCE" w:rsidRPr="003E3EC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 xml:space="preserve">파일 </w:t>
      </w:r>
      <w:r w:rsidR="00C62FCE" w:rsidRPr="003E3ECD">
        <w:rPr>
          <w:rFonts w:ascii="Malgun Gothic" w:eastAsia="Malgun Gothic" w:hAnsi="Malgun Gothic" w:cs="Batang"/>
          <w:color w:val="FF0000"/>
          <w:sz w:val="24"/>
          <w:lang w:eastAsia="ko-KR"/>
        </w:rPr>
        <w:t>1</w:t>
      </w:r>
      <w:r w:rsidR="00C62FCE" w:rsidRPr="003E3ECD">
        <w:rPr>
          <w:rFonts w:ascii="Malgun Gothic" w:eastAsia="Malgun Gothic" w:hAnsi="Malgun Gothic" w:cs="Batang" w:hint="eastAsia"/>
          <w:color w:val="FF0000"/>
          <w:sz w:val="24"/>
          <w:lang w:eastAsia="ko-KR"/>
        </w:rPr>
        <w:t>개</w:t>
      </w:r>
    </w:p>
    <w:p w14:paraId="3C0BFA70" w14:textId="6C064874" w:rsidR="00C62FCE" w:rsidRPr="003E3ECD" w:rsidRDefault="00C62FCE" w:rsidP="00B51390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lang w:eastAsia="ko-KR"/>
        </w:rPr>
      </w:pPr>
      <w:r w:rsidRPr="003E3ECD">
        <w:rPr>
          <w:rFonts w:ascii="Malgun Gothic" w:eastAsia="Malgun Gothic" w:hAnsi="Malgun Gothic"/>
          <w:color w:val="FF0000"/>
          <w:sz w:val="24"/>
          <w:lang w:eastAsia="ko-KR"/>
        </w:rPr>
        <w:t>Working files</w:t>
      </w:r>
      <w:r w:rsidRPr="003E3ECD">
        <w:rPr>
          <w:rFonts w:ascii="Malgun Gothic" w:eastAsia="Malgun Gothic" w:hAnsi="Malgun Gothic" w:cs="Malgun Gothic" w:hint="eastAsia"/>
          <w:color w:val="FF0000"/>
          <w:sz w:val="24"/>
          <w:lang w:eastAsia="ko-KR"/>
        </w:rPr>
        <w:t xml:space="preserve"> 라는 폴더에 모든 작업 파일 포함할 것</w:t>
      </w:r>
    </w:p>
    <w:p w14:paraId="48168CD1" w14:textId="63D2CFEF" w:rsidR="00C62FCE" w:rsidRPr="00FE4684" w:rsidRDefault="00C62FCE" w:rsidP="00C62FCE">
      <w:pPr>
        <w:rPr>
          <w:color w:val="FF0000"/>
          <w:sz w:val="22"/>
          <w:szCs w:val="28"/>
          <w:lang w:eastAsia="ko-KR"/>
        </w:rPr>
      </w:pPr>
    </w:p>
    <w:p w14:paraId="297FF917" w14:textId="77777777" w:rsidR="00C62FCE" w:rsidRPr="00FE4684" w:rsidRDefault="00C62FCE" w:rsidP="00C62FCE">
      <w:pPr>
        <w:rPr>
          <w:rFonts w:hint="eastAsia"/>
          <w:color w:val="FF0000"/>
          <w:sz w:val="22"/>
          <w:szCs w:val="28"/>
          <w:lang w:eastAsia="ko-KR"/>
        </w:rPr>
      </w:pPr>
    </w:p>
    <w:p w14:paraId="4AF34680" w14:textId="6DA64056" w:rsidR="00885489" w:rsidRDefault="00885489" w:rsidP="00885489">
      <w:pPr>
        <w:pStyle w:val="Heading1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1DFF1BA8" w14:textId="4646C22B" w:rsidR="007A409C" w:rsidRPr="00B96CA0" w:rsidRDefault="007A409C" w:rsidP="007A409C">
      <w:pPr>
        <w:rPr>
          <w:rFonts w:ascii="Malgun Gothic" w:eastAsia="Malgun Gothic" w:hAnsi="Malgun Gothic" w:hint="eastAsia"/>
          <w:b/>
          <w:bCs/>
          <w:color w:val="FF0000"/>
          <w:sz w:val="32"/>
          <w:szCs w:val="40"/>
          <w:lang w:eastAsia="ko-KR"/>
        </w:rPr>
      </w:pPr>
      <w:r w:rsidRPr="00B96CA0">
        <w:rPr>
          <w:rFonts w:ascii="Malgun Gothic" w:eastAsia="Malgun Gothic" w:hAnsi="Malgun Gothic" w:cs="Batang" w:hint="eastAsia"/>
          <w:b/>
          <w:bCs/>
          <w:color w:val="FF0000"/>
          <w:sz w:val="32"/>
          <w:szCs w:val="40"/>
          <w:lang w:eastAsia="ko-KR"/>
        </w:rPr>
        <w:t>인스타그램 포스트</w:t>
      </w:r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259BAC24" w14:textId="77777777" w:rsidR="00F741E6" w:rsidRDefault="007F3EC2" w:rsidP="007F3EC2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6FE159AE" w14:textId="2393D19A" w:rsidR="00885489" w:rsidRDefault="00875B7B" w:rsidP="00875B7B">
      <w:r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78DCD397" w14:textId="4AAE2F1B" w:rsidR="007A409C" w:rsidRDefault="007A409C" w:rsidP="00875B7B"/>
    <w:p w14:paraId="17520457" w14:textId="735D8F8C" w:rsidR="007A409C" w:rsidRPr="005B337E" w:rsidRDefault="007A409C" w:rsidP="00875B7B">
      <w:pPr>
        <w:rPr>
          <w:rFonts w:ascii="Malgun Gothic" w:eastAsia="Malgun Gothic" w:hAnsi="Malgun Gothic" w:cs="Batang"/>
          <w:b/>
          <w:bCs/>
          <w:color w:val="FF0000"/>
          <w:sz w:val="28"/>
          <w:szCs w:val="36"/>
          <w:lang w:eastAsia="ko-KR"/>
        </w:rPr>
      </w:pPr>
      <w:r w:rsidRPr="005B337E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컨셉</w:t>
      </w:r>
    </w:p>
    <w:p w14:paraId="6758DF73" w14:textId="77777777" w:rsidR="003D18FA" w:rsidRPr="005B337E" w:rsidRDefault="003D18FA" w:rsidP="00875B7B">
      <w:pPr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</w:rPr>
      </w:pPr>
    </w:p>
    <w:p w14:paraId="68208E1B" w14:textId="1589B13E" w:rsidR="007A409C" w:rsidRPr="005B337E" w:rsidRDefault="007A409C" w:rsidP="00875B7B">
      <w:pPr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</w:pPr>
      <w:r w:rsidRPr="005B337E">
        <w:rPr>
          <w:rFonts w:ascii="Malgun Gothic" w:eastAsia="Malgun Gothic" w:hAnsi="Malgun Gothic"/>
          <w:bCs/>
          <w:color w:val="FF0000"/>
          <w:sz w:val="24"/>
          <w:szCs w:val="32"/>
          <w:lang w:eastAsia="ko-KR"/>
        </w:rPr>
        <w:t>Delicacy food products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 xml:space="preserve">를 위한 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>2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>개의 인스타그램 포스트를 제작하시오.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 xml:space="preserve"> </w:t>
      </w:r>
    </w:p>
    <w:p w14:paraId="3A44D4BA" w14:textId="578275A5" w:rsidR="007A409C" w:rsidRPr="005B337E" w:rsidRDefault="007A409C" w:rsidP="00875B7B">
      <w:pPr>
        <w:rPr>
          <w:rFonts w:ascii="Malgun Gothic" w:eastAsia="Malgun Gothic" w:hAnsi="Malgun Gothic" w:hint="eastAsia"/>
          <w:bCs/>
          <w:color w:val="FF0000"/>
          <w:sz w:val="24"/>
          <w:szCs w:val="32"/>
          <w:lang w:eastAsia="ko-KR"/>
        </w:rPr>
      </w:pP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 xml:space="preserve">버전 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>1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 xml:space="preserve">은 영어로 버전 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>2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>는 아랍어로 제작한다.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 xml:space="preserve"> 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>두 버전은 비슷한 디자인으로 제작한다.</w:t>
      </w:r>
      <w:r w:rsidRPr="005B337E">
        <w:rPr>
          <w:rFonts w:ascii="Malgun Gothic" w:eastAsia="Malgun Gothic" w:hAnsi="Malgun Gothic" w:cs="Batang"/>
          <w:bCs/>
          <w:color w:val="FF0000"/>
          <w:sz w:val="24"/>
          <w:szCs w:val="32"/>
          <w:lang w:eastAsia="ko-KR"/>
        </w:rPr>
        <w:t xml:space="preserve"> </w:t>
      </w:r>
      <w:r w:rsidRPr="005B337E">
        <w:rPr>
          <w:rFonts w:ascii="Malgun Gothic" w:eastAsia="Malgun Gothic" w:hAnsi="Malgun Gothic" w:cs="Batang" w:hint="eastAsia"/>
          <w:bCs/>
          <w:color w:val="FF0000"/>
          <w:sz w:val="24"/>
          <w:szCs w:val="32"/>
          <w:lang w:eastAsia="ko-KR"/>
        </w:rPr>
        <w:t xml:space="preserve">다만 다른 색상을 </w:t>
      </w:r>
      <w:r w:rsidRPr="005B337E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이용하여 각각의 버전을 구별할 수 있어야 한다.</w:t>
      </w:r>
      <w:r w:rsidRPr="005B337E">
        <w:rPr>
          <w:rFonts w:ascii="Malgun Gothic" w:eastAsia="Malgun Gothic" w:hAnsi="Malgun Gothic" w:cs="Malgun Gothic"/>
          <w:bCs/>
          <w:color w:val="FF0000"/>
          <w:sz w:val="24"/>
          <w:szCs w:val="32"/>
          <w:lang w:eastAsia="ko-KR"/>
        </w:rPr>
        <w:t xml:space="preserve"> </w:t>
      </w:r>
      <w:r w:rsidRPr="005B337E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 xml:space="preserve">이 회사에서는 각각의 버전에 골드 메탈릭 색상을 활용하여 </w:t>
      </w:r>
      <w:r w:rsidR="00E118C1" w:rsidRPr="005B337E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테두리</w:t>
      </w:r>
      <w:r w:rsidRPr="005B337E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에 경계선 처럼 보이게 하고 싶다.</w:t>
      </w:r>
      <w:r w:rsidRPr="005B337E">
        <w:rPr>
          <w:rFonts w:ascii="Malgun Gothic" w:eastAsia="Malgun Gothic" w:hAnsi="Malgun Gothic" w:cs="Malgun Gothic"/>
          <w:bCs/>
          <w:color w:val="FF0000"/>
          <w:sz w:val="24"/>
          <w:szCs w:val="32"/>
          <w:lang w:eastAsia="ko-KR"/>
        </w:rPr>
        <w:t>(</w:t>
      </w:r>
      <w:r w:rsidRPr="005B337E">
        <w:rPr>
          <w:rFonts w:ascii="Malgun Gothic" w:eastAsia="Malgun Gothic" w:hAnsi="Malgun Gothic" w:cs="Malgun Gothic" w:hint="eastAsia"/>
          <w:bCs/>
          <w:color w:val="FF0000"/>
          <w:sz w:val="24"/>
          <w:szCs w:val="32"/>
          <w:lang w:eastAsia="ko-KR"/>
        </w:rPr>
        <w:t>골드색 사진 액자처럼)</w:t>
      </w:r>
    </w:p>
    <w:p w14:paraId="1E85DC28" w14:textId="5E8B18D2" w:rsidR="007A409C" w:rsidRDefault="007A409C" w:rsidP="00875B7B">
      <w:pPr>
        <w:rPr>
          <w:rFonts w:ascii="Malgun Gothic" w:eastAsia="Malgun Gothic" w:hAnsi="Malgun Gothic"/>
          <w:lang w:eastAsia="ko-KR"/>
        </w:rPr>
      </w:pPr>
    </w:p>
    <w:p w14:paraId="194429AD" w14:textId="66FF8F36" w:rsidR="003D18FA" w:rsidRDefault="003D18FA" w:rsidP="00875B7B">
      <w:pPr>
        <w:rPr>
          <w:rFonts w:ascii="Malgun Gothic" w:eastAsia="Malgun Gothic" w:hAnsi="Malgun Gothic"/>
          <w:lang w:eastAsia="ko-KR"/>
        </w:rPr>
      </w:pPr>
    </w:p>
    <w:p w14:paraId="752601C0" w14:textId="4E1E1B9C" w:rsidR="003D18FA" w:rsidRDefault="003D18FA" w:rsidP="00875B7B">
      <w:pPr>
        <w:rPr>
          <w:rFonts w:ascii="Malgun Gothic" w:eastAsia="Malgun Gothic" w:hAnsi="Malgun Gothic"/>
          <w:lang w:eastAsia="ko-KR"/>
        </w:rPr>
      </w:pPr>
    </w:p>
    <w:p w14:paraId="7416090F" w14:textId="77777777" w:rsidR="003D18FA" w:rsidRPr="003D18FA" w:rsidRDefault="003D18FA" w:rsidP="00875B7B">
      <w:pPr>
        <w:rPr>
          <w:rFonts w:ascii="Malgun Gothic" w:eastAsia="Malgun Gothic" w:hAnsi="Malgun Gothic"/>
          <w:lang w:eastAsia="ko-KR"/>
        </w:rPr>
      </w:pPr>
    </w:p>
    <w:p w14:paraId="333A6112" w14:textId="42E81CF3" w:rsidR="00885489" w:rsidRDefault="00885489" w:rsidP="00885489">
      <w:pPr>
        <w:pStyle w:val="BodySubHeaderSpacebefore"/>
      </w:pPr>
      <w:r>
        <w:lastRenderedPageBreak/>
        <w:t>Specifications</w:t>
      </w:r>
    </w:p>
    <w:p w14:paraId="5DAB603B" w14:textId="3F69E318" w:rsidR="00E118C1" w:rsidRPr="00706982" w:rsidRDefault="00E118C1" w:rsidP="00885489">
      <w:pPr>
        <w:pStyle w:val="BodySubHeaderSpacebefore"/>
        <w:rPr>
          <w:rFonts w:ascii="Malgun Gothic" w:eastAsia="Malgun Gothic" w:hAnsi="Malgun Gothic"/>
          <w:b/>
          <w:bCs/>
          <w:color w:val="FF0000"/>
          <w:sz w:val="32"/>
          <w:szCs w:val="56"/>
        </w:rPr>
      </w:pPr>
      <w:r w:rsidRPr="00706982">
        <w:rPr>
          <w:rFonts w:ascii="Malgun Gothic" w:eastAsia="Malgun Gothic" w:hAnsi="Malgun Gothic" w:cs="Batang" w:hint="eastAsia"/>
          <w:b/>
          <w:bCs/>
          <w:color w:val="FF0000"/>
          <w:sz w:val="32"/>
          <w:szCs w:val="56"/>
          <w:lang w:eastAsia="ko-KR"/>
        </w:rPr>
        <w:t>상세설명</w:t>
      </w:r>
    </w:p>
    <w:p w14:paraId="0D530225" w14:textId="77777777" w:rsidR="00CF63EB" w:rsidRPr="00233084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4485FB9D" w14:textId="09C6108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63129C63" w14:textId="77777777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>Logo</w:t>
      </w:r>
    </w:p>
    <w:p w14:paraId="5C066073" w14:textId="4EE763F2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7BAEF77C" w14:textId="5C39F0AD" w:rsidR="00CF63EB" w:rsidRDefault="00CF63EB" w:rsidP="00CF63EB">
      <w:pPr>
        <w:pStyle w:val="ListParagraph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35D2F856" w14:textId="5660F308" w:rsidR="00E118C1" w:rsidRPr="00E118C1" w:rsidRDefault="00E118C1" w:rsidP="00E118C1">
      <w:pPr>
        <w:rPr>
          <w:color w:val="C00000"/>
          <w:sz w:val="22"/>
          <w:szCs w:val="28"/>
        </w:rPr>
      </w:pPr>
    </w:p>
    <w:p w14:paraId="60586D85" w14:textId="01CFC54A" w:rsidR="00E118C1" w:rsidRPr="00706982" w:rsidRDefault="00E118C1" w:rsidP="00E118C1">
      <w:pPr>
        <w:rPr>
          <w:rFonts w:ascii="Malgun Gothic" w:eastAsia="Malgun Gothic" w:hAnsi="Malgun Gothic" w:cs="Batang"/>
          <w:b/>
          <w:bCs/>
          <w:color w:val="FF0000"/>
          <w:sz w:val="24"/>
          <w:szCs w:val="32"/>
          <w:lang w:eastAsia="ko-KR"/>
        </w:rPr>
      </w:pPr>
      <w:r w:rsidRPr="00706982">
        <w:rPr>
          <w:rFonts w:ascii="Malgun Gothic" w:eastAsia="Malgun Gothic" w:hAnsi="Malgun Gothic" w:cs="Batang" w:hint="eastAsia"/>
          <w:b/>
          <w:bCs/>
          <w:color w:val="FF0000"/>
          <w:sz w:val="24"/>
          <w:szCs w:val="32"/>
          <w:lang w:eastAsia="ko-KR"/>
        </w:rPr>
        <w:t>타이프와 이미지</w:t>
      </w:r>
    </w:p>
    <w:p w14:paraId="0FCE759F" w14:textId="457D0E0F" w:rsidR="00E118C1" w:rsidRPr="00706982" w:rsidRDefault="00E118C1" w:rsidP="00E118C1">
      <w:pPr>
        <w:pStyle w:val="ListParagraph"/>
        <w:numPr>
          <w:ilvl w:val="0"/>
          <w:numId w:val="31"/>
        </w:numPr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</w:pP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로고</w:t>
      </w:r>
    </w:p>
    <w:p w14:paraId="5EE07A6C" w14:textId="2DFE203D" w:rsidR="00E118C1" w:rsidRPr="00706982" w:rsidRDefault="00E118C1" w:rsidP="00E118C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</w:rPr>
      </w:pPr>
      <w:r w:rsidRPr="00706982">
        <w:rPr>
          <w:rFonts w:ascii="Malgun Gothic" w:eastAsia="Malgun Gothic" w:hAnsi="Malgun Gothic"/>
          <w:color w:val="FF0000"/>
          <w:sz w:val="24"/>
          <w:szCs w:val="32"/>
        </w:rPr>
        <w:t>Appendix 1.5 – Instagram Text</w:t>
      </w:r>
      <w:r w:rsidRPr="00706982">
        <w:rPr>
          <w:rFonts w:ascii="Malgun Gothic" w:eastAsia="Malgun Gothic" w:hAnsi="Malgun Gothic"/>
          <w:color w:val="FF0000"/>
          <w:sz w:val="24"/>
          <w:szCs w:val="32"/>
        </w:rPr>
        <w:t xml:space="preserve"> </w:t>
      </w: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에 있는 텍스트</w:t>
      </w:r>
    </w:p>
    <w:p w14:paraId="09277FF5" w14:textId="444E4687" w:rsidR="00E118C1" w:rsidRPr="00706982" w:rsidRDefault="00BB2B47" w:rsidP="00E118C1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  <w:lang w:eastAsia="ko-KR"/>
        </w:rPr>
      </w:pP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포토샵에서 </w:t>
      </w:r>
      <w:r w:rsidR="00E118C1" w:rsidRPr="00706982">
        <w:rPr>
          <w:rFonts w:ascii="Malgun Gothic" w:eastAsia="Malgun Gothic" w:hAnsi="Malgun Gothic"/>
          <w:color w:val="FF0000"/>
          <w:sz w:val="24"/>
          <w:szCs w:val="32"/>
          <w:lang w:eastAsia="ko-KR"/>
        </w:rPr>
        <w:t xml:space="preserve">Appendix 1.3 – Images  </w:t>
      </w:r>
      <w:r w:rsidR="00E118C1"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에 있는 최소 </w:t>
      </w:r>
      <w:r w:rsidR="00E118C1" w:rsidRPr="00706982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>4</w:t>
      </w:r>
      <w:r w:rsidR="00E118C1"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개 이상의 이미지를 활용한 몽타주 제</w:t>
      </w:r>
      <w:r w:rsidR="00E118C1" w:rsidRPr="00706982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작</w:t>
      </w:r>
    </w:p>
    <w:p w14:paraId="69911E6D" w14:textId="77777777" w:rsidR="00E118C1" w:rsidRPr="00E118C1" w:rsidRDefault="00E118C1" w:rsidP="00E118C1">
      <w:pPr>
        <w:pStyle w:val="ListParagraph"/>
        <w:rPr>
          <w:rFonts w:ascii="Batang" w:eastAsia="Batang" w:hAnsi="Batang" w:cs="Batang" w:hint="eastAsia"/>
          <w:lang w:eastAsia="ko-KR"/>
        </w:rPr>
      </w:pPr>
    </w:p>
    <w:p w14:paraId="724FCCFA" w14:textId="6E786016" w:rsidR="00885489" w:rsidRPr="00233084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56CEF041" w14:textId="3BED78E9" w:rsidR="00885489" w:rsidRDefault="00CF63EB" w:rsidP="00885489">
      <w:pPr>
        <w:pStyle w:val="ListParagraph"/>
        <w:numPr>
          <w:ilvl w:val="0"/>
          <w:numId w:val="22"/>
        </w:numPr>
      </w:pPr>
      <w:r>
        <w:t>1080x1080 pixels @ 150ppi</w:t>
      </w:r>
    </w:p>
    <w:p w14:paraId="204466FA" w14:textId="7B2F409C" w:rsidR="003A7293" w:rsidRDefault="003A7293" w:rsidP="003A7293">
      <w:pPr>
        <w:pStyle w:val="ListParagraph"/>
      </w:pPr>
    </w:p>
    <w:p w14:paraId="5ECE9EED" w14:textId="3D6889C4" w:rsidR="003A7293" w:rsidRPr="00706982" w:rsidRDefault="003A7293" w:rsidP="003A7293">
      <w:pPr>
        <w:rPr>
          <w:rFonts w:ascii="Malgun Gothic" w:eastAsia="Malgun Gothic" w:hAnsi="Malgun Gothic" w:cs="Batang"/>
          <w:b/>
          <w:bCs/>
          <w:color w:val="FF0000"/>
          <w:sz w:val="28"/>
          <w:szCs w:val="28"/>
          <w:lang w:eastAsia="ko-KR"/>
        </w:rPr>
      </w:pPr>
      <w:r w:rsidRPr="00706982">
        <w:rPr>
          <w:rFonts w:ascii="Malgun Gothic" w:eastAsia="Malgun Gothic" w:hAnsi="Malgun Gothic" w:cs="Batang" w:hint="eastAsia"/>
          <w:b/>
          <w:bCs/>
          <w:color w:val="FF0000"/>
          <w:sz w:val="28"/>
          <w:szCs w:val="28"/>
          <w:lang w:eastAsia="ko-KR"/>
        </w:rPr>
        <w:t>사이즈와 해상도</w:t>
      </w:r>
    </w:p>
    <w:p w14:paraId="4C761045" w14:textId="77777777" w:rsidR="003A7293" w:rsidRPr="00706982" w:rsidRDefault="003A7293" w:rsidP="003A7293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</w:rPr>
      </w:pPr>
      <w:r w:rsidRPr="00706982">
        <w:rPr>
          <w:rFonts w:ascii="Malgun Gothic" w:eastAsia="Malgun Gothic" w:hAnsi="Malgun Gothic"/>
          <w:color w:val="FF0000"/>
          <w:sz w:val="24"/>
        </w:rPr>
        <w:t>1080x1080 pixels @ 150ppi</w:t>
      </w:r>
    </w:p>
    <w:p w14:paraId="6E79F6FF" w14:textId="0F1FC08D" w:rsidR="003A7293" w:rsidRDefault="003A7293" w:rsidP="003A7293">
      <w:pPr>
        <w:pStyle w:val="ListParagraph"/>
        <w:rPr>
          <w:rFonts w:hint="eastAsia"/>
          <w:lang w:eastAsia="ko-KR"/>
        </w:rPr>
      </w:pPr>
    </w:p>
    <w:p w14:paraId="5BE3DD2E" w14:textId="110D6B6A" w:rsidR="00885489" w:rsidRPr="00233084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650B83C" w14:textId="629C855F" w:rsidR="00CF63EB" w:rsidRDefault="00CF5E0C" w:rsidP="00CF63EB">
      <w:pPr>
        <w:pStyle w:val="ListParagraph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9B582A0" w14:textId="0DC95822" w:rsidR="00525699" w:rsidRDefault="00525699" w:rsidP="00525699"/>
    <w:p w14:paraId="0046B7B1" w14:textId="0EAD4F0A" w:rsidR="00525699" w:rsidRPr="00706982" w:rsidRDefault="00525699" w:rsidP="00525699">
      <w:pPr>
        <w:rPr>
          <w:rFonts w:ascii="Malgun Gothic" w:eastAsia="Malgun Gothic" w:hAnsi="Malgun Gothic"/>
          <w:b/>
          <w:color w:val="FF0000"/>
          <w:sz w:val="28"/>
          <w:szCs w:val="36"/>
        </w:rPr>
      </w:pPr>
      <w:r w:rsidRPr="00706982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색상과</w:t>
      </w:r>
      <w:r w:rsidRPr="00706982">
        <w:rPr>
          <w:rFonts w:ascii="Malgun Gothic" w:eastAsia="Malgun Gothic" w:hAnsi="Malgun Gothic"/>
          <w:b/>
          <w:color w:val="FF0000"/>
          <w:sz w:val="28"/>
          <w:szCs w:val="36"/>
        </w:rPr>
        <w:t xml:space="preserve"> ICC Profile</w:t>
      </w:r>
    </w:p>
    <w:p w14:paraId="38CFAD02" w14:textId="77777777" w:rsidR="00525699" w:rsidRPr="00706982" w:rsidRDefault="00525699" w:rsidP="00525699">
      <w:pPr>
        <w:pStyle w:val="ListParagraph"/>
        <w:numPr>
          <w:ilvl w:val="0"/>
          <w:numId w:val="22"/>
        </w:numPr>
        <w:rPr>
          <w:rFonts w:ascii="Malgun Gothic" w:eastAsia="Malgun Gothic" w:hAnsi="Malgun Gothic"/>
          <w:color w:val="FF0000"/>
          <w:sz w:val="24"/>
          <w:szCs w:val="32"/>
        </w:rPr>
      </w:pPr>
      <w:r w:rsidRPr="00706982">
        <w:rPr>
          <w:rFonts w:ascii="Malgun Gothic" w:eastAsia="Malgun Gothic" w:hAnsi="Malgun Gothic"/>
          <w:color w:val="FF0000"/>
          <w:sz w:val="24"/>
          <w:szCs w:val="32"/>
        </w:rPr>
        <w:t xml:space="preserve">sRGB IEC61966-2.1 </w:t>
      </w:r>
    </w:p>
    <w:p w14:paraId="253CBF3F" w14:textId="77777777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26819BAB" w14:textId="6CA58E2F" w:rsidR="00885489" w:rsidRDefault="00885489" w:rsidP="00885489">
      <w:pPr>
        <w:pStyle w:val="ListParagraph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E649643" w14:textId="217CE6E9" w:rsidR="00885489" w:rsidRDefault="00EC2A25" w:rsidP="00885489">
      <w:pPr>
        <w:pStyle w:val="ListParagraph"/>
        <w:numPr>
          <w:ilvl w:val="0"/>
          <w:numId w:val="22"/>
        </w:numPr>
      </w:pPr>
      <w:r>
        <w:t xml:space="preserve">Final: </w:t>
      </w:r>
      <w:r w:rsidR="00CF63EB">
        <w:t>Jpeg</w:t>
      </w:r>
    </w:p>
    <w:p w14:paraId="770128E2" w14:textId="122CF7B4" w:rsidR="00885489" w:rsidRDefault="00885489" w:rsidP="00885489"/>
    <w:p w14:paraId="62275CED" w14:textId="1E154C15" w:rsidR="00525699" w:rsidRPr="00706982" w:rsidRDefault="00525699" w:rsidP="00885489">
      <w:pPr>
        <w:rPr>
          <w:rFonts w:ascii="Malgun Gothic" w:eastAsia="Malgun Gothic" w:hAnsi="Malgun Gothic" w:cs="Batang"/>
          <w:b/>
          <w:bCs/>
          <w:color w:val="FF0000"/>
          <w:sz w:val="24"/>
          <w:szCs w:val="32"/>
        </w:rPr>
      </w:pPr>
      <w:r w:rsidRPr="00706982">
        <w:rPr>
          <w:rFonts w:ascii="Malgun Gothic" w:eastAsia="Malgun Gothic" w:hAnsi="Malgun Gothic" w:cs="Batang" w:hint="eastAsia"/>
          <w:b/>
          <w:bCs/>
          <w:color w:val="FF0000"/>
          <w:sz w:val="24"/>
          <w:szCs w:val="32"/>
          <w:lang w:eastAsia="ko-KR"/>
        </w:rPr>
        <w:t>파일유형</w:t>
      </w:r>
    </w:p>
    <w:p w14:paraId="6D347904" w14:textId="77777777" w:rsidR="00706982" w:rsidRDefault="00525699" w:rsidP="0070698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</w:rPr>
      </w:pP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작업파일 </w:t>
      </w:r>
      <w:r w:rsidRPr="00706982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706982">
        <w:rPr>
          <w:rFonts w:ascii="Malgun Gothic" w:eastAsia="Malgun Gothic" w:hAnsi="Malgun Gothic"/>
          <w:color w:val="FF0000"/>
          <w:sz w:val="24"/>
          <w:szCs w:val="32"/>
        </w:rPr>
        <w:t>Photoshop</w:t>
      </w:r>
    </w:p>
    <w:p w14:paraId="46E06298" w14:textId="5C741AC9" w:rsidR="00525699" w:rsidRPr="00706982" w:rsidRDefault="00525699" w:rsidP="0070698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color w:val="FF0000"/>
          <w:sz w:val="24"/>
          <w:szCs w:val="32"/>
        </w:rPr>
      </w:pP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최종파일 </w:t>
      </w:r>
      <w:r w:rsidRPr="00706982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706982">
        <w:rPr>
          <w:rFonts w:ascii="Malgun Gothic" w:eastAsia="Malgun Gothic" w:hAnsi="Malgun Gothic"/>
          <w:color w:val="FF0000"/>
          <w:sz w:val="24"/>
          <w:szCs w:val="32"/>
        </w:rPr>
        <w:t xml:space="preserve"> Jpeg</w:t>
      </w:r>
    </w:p>
    <w:p w14:paraId="028A4AA9" w14:textId="7AF01155" w:rsidR="00885489" w:rsidRDefault="00885489" w:rsidP="00885489">
      <w:pPr>
        <w:pStyle w:val="BodySubHeaderSpacebefore"/>
        <w:rPr>
          <w:b/>
        </w:rPr>
      </w:pPr>
      <w:r w:rsidRPr="00854AD0">
        <w:rPr>
          <w:b/>
        </w:rPr>
        <w:lastRenderedPageBreak/>
        <w:t>You must deliver</w:t>
      </w:r>
    </w:p>
    <w:p w14:paraId="66D5DE77" w14:textId="5188EE2F" w:rsidR="00EF0D72" w:rsidRPr="00706982" w:rsidRDefault="00EF0D72" w:rsidP="00885489">
      <w:pPr>
        <w:pStyle w:val="BodySubHeaderSpacebefore"/>
        <w:rPr>
          <w:rFonts w:ascii="Malgun Gothic" w:eastAsia="Malgun Gothic" w:hAnsi="Malgun Gothic" w:cs="Batang"/>
          <w:b/>
          <w:color w:val="FF0000"/>
          <w:sz w:val="28"/>
          <w:szCs w:val="52"/>
          <w:lang w:eastAsia="ko-KR"/>
        </w:rPr>
      </w:pPr>
      <w:r w:rsidRPr="00706982">
        <w:rPr>
          <w:rFonts w:ascii="Malgun Gothic" w:eastAsia="Malgun Gothic" w:hAnsi="Malgun Gothic" w:cs="Batang" w:hint="eastAsia"/>
          <w:b/>
          <w:color w:val="FF0000"/>
          <w:sz w:val="28"/>
          <w:szCs w:val="52"/>
          <w:lang w:eastAsia="ko-KR"/>
        </w:rPr>
        <w:t>반드시 제출해야 할 것</w:t>
      </w:r>
    </w:p>
    <w:p w14:paraId="0D26743E" w14:textId="77777777" w:rsidR="00EF0D72" w:rsidRPr="00854AD0" w:rsidRDefault="00EF0D72" w:rsidP="00885489">
      <w:pPr>
        <w:pStyle w:val="BodySubHeaderSpacebefore"/>
        <w:rPr>
          <w:rFonts w:hint="eastAsia"/>
          <w:b/>
          <w:lang w:eastAsia="ko-KR"/>
        </w:rPr>
      </w:pPr>
    </w:p>
    <w:p w14:paraId="3242E21A" w14:textId="588D18FD" w:rsidR="00CF63EB" w:rsidRPr="00952F1E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4AE8D2FD" w14:textId="174628F8" w:rsidR="00CF63EB" w:rsidRDefault="00CF63EB" w:rsidP="00CF63EB">
      <w:pPr>
        <w:pStyle w:val="ListParagraph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799E7FA4" w14:textId="3922837F" w:rsidR="00EF0D72" w:rsidRDefault="00EF0D72" w:rsidP="00EF0D72"/>
    <w:p w14:paraId="7C1B639E" w14:textId="7C0D73AB" w:rsidR="00EF0D72" w:rsidRPr="00706982" w:rsidRDefault="00EF0D72" w:rsidP="00EF0D72">
      <w:pPr>
        <w:rPr>
          <w:rFonts w:ascii="Malgun Gothic" w:eastAsia="Malgun Gothic" w:hAnsi="Malgun Gothic" w:cs="Batang"/>
          <w:b/>
          <w:bCs/>
          <w:color w:val="FF0000"/>
          <w:sz w:val="28"/>
          <w:szCs w:val="36"/>
        </w:rPr>
      </w:pPr>
      <w:r w:rsidRPr="00706982">
        <w:rPr>
          <w:rFonts w:ascii="Malgun Gothic" w:eastAsia="Malgun Gothic" w:hAnsi="Malgun Gothic" w:cs="Batang" w:hint="eastAsia"/>
          <w:b/>
          <w:bCs/>
          <w:color w:val="FF0000"/>
          <w:sz w:val="28"/>
          <w:szCs w:val="36"/>
          <w:lang w:eastAsia="ko-KR"/>
        </w:rPr>
        <w:t>출력물</w:t>
      </w:r>
    </w:p>
    <w:p w14:paraId="2B1B697F" w14:textId="1E588E6D" w:rsidR="00EF0D72" w:rsidRPr="00706982" w:rsidRDefault="00EF0D72" w:rsidP="00EF0D72">
      <w:pPr>
        <w:pStyle w:val="ListParagraph"/>
        <w:numPr>
          <w:ilvl w:val="0"/>
          <w:numId w:val="31"/>
        </w:numPr>
        <w:rPr>
          <w:rFonts w:ascii="Batang" w:eastAsia="Batang" w:hAnsi="Batang" w:cs="Batang"/>
          <w:color w:val="FF0000"/>
          <w:sz w:val="24"/>
          <w:szCs w:val="32"/>
          <w:lang w:eastAsia="ko-KR"/>
        </w:rPr>
      </w:pP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트림마크가 표시되게</w:t>
      </w:r>
      <w:r w:rsidRPr="00706982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A</w:t>
      </w:r>
      <w:r w:rsidRPr="00706982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 xml:space="preserve">4 </w:t>
      </w:r>
      <w:r w:rsidRPr="00706982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 xml:space="preserve">용지 중앙에 </w:t>
      </w:r>
      <w:r w:rsidRPr="00706982">
        <w:rPr>
          <w:rFonts w:ascii="Malgun Gothic" w:eastAsia="Malgun Gothic" w:hAnsi="Malgun Gothic"/>
          <w:color w:val="FF0000"/>
          <w:sz w:val="24"/>
          <w:szCs w:val="32"/>
          <w:lang w:eastAsia="ko-KR"/>
        </w:rPr>
        <w:t>100mm x 100mm</w:t>
      </w:r>
      <w:r w:rsidRPr="00706982">
        <w:rPr>
          <w:rFonts w:ascii="Malgun Gothic" w:eastAsia="Malgun Gothic" w:hAnsi="Malgun Gothic"/>
          <w:color w:val="FF0000"/>
          <w:sz w:val="24"/>
          <w:szCs w:val="32"/>
          <w:lang w:eastAsia="ko-KR"/>
        </w:rPr>
        <w:t xml:space="preserve"> </w:t>
      </w: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 사이즈로 컬러 출력물 </w:t>
      </w:r>
      <w:r w:rsidRPr="00706982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>1</w:t>
      </w: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개.</w:t>
      </w:r>
      <w:r w:rsidRPr="00706982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 </w:t>
      </w:r>
      <w:r w:rsidRPr="00706982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>작품 밖에 선수 번호 적을</w:t>
      </w:r>
      <w:r w:rsidRPr="00706982">
        <w:rPr>
          <w:rFonts w:ascii="Batang" w:eastAsia="Batang" w:hAnsi="Batang" w:cs="Batang" w:hint="eastAsia"/>
          <w:color w:val="FF0000"/>
          <w:sz w:val="24"/>
          <w:szCs w:val="32"/>
          <w:lang w:eastAsia="ko-KR"/>
        </w:rPr>
        <w:t xml:space="preserve"> 것</w:t>
      </w:r>
      <w:bookmarkStart w:id="5" w:name="_GoBack"/>
      <w:bookmarkEnd w:id="5"/>
    </w:p>
    <w:p w14:paraId="1D87F2E0" w14:textId="77777777" w:rsidR="00EF0D72" w:rsidRDefault="00EF0D72" w:rsidP="00EF0D72">
      <w:pPr>
        <w:rPr>
          <w:lang w:eastAsia="ko-KR"/>
        </w:rPr>
      </w:pPr>
    </w:p>
    <w:p w14:paraId="6089FAF6" w14:textId="77777777" w:rsidR="00CF63EB" w:rsidRDefault="00CF63EB" w:rsidP="00CF63EB">
      <w:pPr>
        <w:pStyle w:val="SubHeadersBodyBold12ptbefore"/>
      </w:pPr>
      <w:r>
        <w:t xml:space="preserve">Naming and files: </w:t>
      </w:r>
    </w:p>
    <w:p w14:paraId="286D9A84" w14:textId="77777777" w:rsidR="00CF63EB" w:rsidRPr="00595D70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YY_DFP_Car_Instagram1.psd</w:t>
      </w:r>
    </w:p>
    <w:p w14:paraId="400DB07A" w14:textId="77777777" w:rsidR="00CF63EB" w:rsidRDefault="00CF63EB" w:rsidP="00CF63EB">
      <w:pPr>
        <w:pStyle w:val="ListParagraph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10C212A" w14:textId="465CABA9" w:rsidR="00885489" w:rsidRDefault="00885489" w:rsidP="0016367F">
      <w:pPr>
        <w:pStyle w:val="ListParagraph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6C3257D8" w14:textId="120A696B" w:rsidR="00EF0D72" w:rsidRDefault="00EF0D72" w:rsidP="00EF0D72">
      <w:pPr>
        <w:rPr>
          <w:i/>
        </w:rPr>
      </w:pPr>
    </w:p>
    <w:p w14:paraId="347AE851" w14:textId="20696703" w:rsidR="00EF0D72" w:rsidRPr="00F71E41" w:rsidRDefault="00EF0D72" w:rsidP="00EF0D72">
      <w:pPr>
        <w:rPr>
          <w:rFonts w:ascii="Malgun Gothic" w:eastAsia="Malgun Gothic" w:hAnsi="Malgun Gothic" w:cs="Batang"/>
          <w:iCs/>
          <w:color w:val="FF0000"/>
          <w:sz w:val="32"/>
          <w:szCs w:val="40"/>
          <w:lang w:eastAsia="ko-KR"/>
        </w:rPr>
      </w:pPr>
      <w:r w:rsidRPr="00F71E41">
        <w:rPr>
          <w:rFonts w:ascii="Malgun Gothic" w:eastAsia="Malgun Gothic" w:hAnsi="Malgun Gothic" w:cs="Batang" w:hint="eastAsia"/>
          <w:iCs/>
          <w:color w:val="FF0000"/>
          <w:sz w:val="32"/>
          <w:szCs w:val="40"/>
          <w:lang w:eastAsia="ko-KR"/>
        </w:rPr>
        <w:t>네이밍과 파일</w:t>
      </w:r>
    </w:p>
    <w:p w14:paraId="06A1A0C8" w14:textId="445A8DFE" w:rsidR="00EF0D72" w:rsidRPr="00F71E41" w:rsidRDefault="00EF0D72" w:rsidP="00EF0D72">
      <w:pPr>
        <w:rPr>
          <w:rFonts w:ascii="Malgun Gothic" w:eastAsia="Malgun Gothic" w:hAnsi="Malgun Gothic"/>
          <w:iCs/>
          <w:color w:val="FF0000"/>
          <w:sz w:val="28"/>
          <w:szCs w:val="36"/>
        </w:rPr>
      </w:pPr>
      <w:r w:rsidRPr="00F71E41">
        <w:rPr>
          <w:rFonts w:ascii="Malgun Gothic" w:eastAsia="Malgun Gothic" w:hAnsi="Malgun Gothic" w:cs="Batang" w:hint="eastAsia"/>
          <w:iCs/>
          <w:color w:val="FF0000"/>
          <w:sz w:val="28"/>
          <w:szCs w:val="36"/>
          <w:lang w:eastAsia="ko-KR"/>
        </w:rPr>
        <w:t xml:space="preserve">폴더명 </w:t>
      </w:r>
      <w:r w:rsidRPr="00F71E41">
        <w:rPr>
          <w:rFonts w:ascii="Malgun Gothic" w:eastAsia="Malgun Gothic" w:hAnsi="Malgun Gothic" w:cs="Batang"/>
          <w:iCs/>
          <w:color w:val="FF0000"/>
          <w:sz w:val="28"/>
          <w:szCs w:val="36"/>
          <w:lang w:eastAsia="ko-KR"/>
        </w:rPr>
        <w:t xml:space="preserve">: </w:t>
      </w:r>
      <w:r w:rsidRPr="00F71E41">
        <w:rPr>
          <w:rFonts w:ascii="Malgun Gothic" w:eastAsia="Malgun Gothic" w:hAnsi="Malgun Gothic"/>
          <w:iCs/>
          <w:color w:val="FF0000"/>
          <w:sz w:val="28"/>
          <w:szCs w:val="36"/>
        </w:rPr>
        <w:t>Instagram Posts</w:t>
      </w:r>
    </w:p>
    <w:p w14:paraId="61062330" w14:textId="1FE22636" w:rsidR="00EF0D72" w:rsidRPr="00F71E41" w:rsidRDefault="00EF0D72" w:rsidP="00EF0D7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FF0000"/>
          <w:sz w:val="24"/>
          <w:szCs w:val="32"/>
        </w:rPr>
      </w:pPr>
      <w:r w:rsidRPr="00F71E41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 xml:space="preserve">인스타그램 파일명 </w:t>
      </w:r>
      <w:r w:rsidRPr="00F71E41">
        <w:rPr>
          <w:rFonts w:ascii="Malgun Gothic" w:eastAsia="Malgun Gothic" w:hAnsi="Malgun Gothic" w:cs="Batang"/>
          <w:iCs/>
          <w:color w:val="FF0000"/>
          <w:sz w:val="24"/>
          <w:szCs w:val="32"/>
          <w:lang w:eastAsia="ko-KR"/>
        </w:rPr>
        <w:t xml:space="preserve">: </w:t>
      </w:r>
      <w:r w:rsidRPr="00F71E41">
        <w:rPr>
          <w:rFonts w:ascii="Malgun Gothic" w:eastAsia="Malgun Gothic" w:hAnsi="Malgun Gothic"/>
          <w:iCs/>
          <w:color w:val="FF0000"/>
          <w:sz w:val="24"/>
          <w:szCs w:val="32"/>
        </w:rPr>
        <w:t>YY_DFP_Car_Instagram1.psd</w:t>
      </w:r>
    </w:p>
    <w:p w14:paraId="0EBFD085" w14:textId="77777777" w:rsidR="00EF0D72" w:rsidRPr="00F71E41" w:rsidRDefault="00EF0D72" w:rsidP="00EF0D7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FF0000"/>
          <w:sz w:val="24"/>
          <w:szCs w:val="32"/>
        </w:rPr>
      </w:pPr>
      <w:r w:rsidRPr="00F71E41">
        <w:rPr>
          <w:rFonts w:ascii="Malgun Gothic" w:eastAsia="Malgun Gothic" w:hAnsi="Malgun Gothic" w:cs="Batang" w:hint="eastAsia"/>
          <w:iCs/>
          <w:color w:val="FF0000"/>
          <w:sz w:val="24"/>
          <w:szCs w:val="32"/>
          <w:lang w:eastAsia="ko-KR"/>
        </w:rPr>
        <w:t xml:space="preserve">인스타그램 파일명 </w:t>
      </w:r>
      <w:r w:rsidRPr="00F71E41">
        <w:rPr>
          <w:rFonts w:ascii="Malgun Gothic" w:eastAsia="Malgun Gothic" w:hAnsi="Malgun Gothic" w:cs="Batang"/>
          <w:iCs/>
          <w:color w:val="FF0000"/>
          <w:sz w:val="24"/>
          <w:szCs w:val="32"/>
          <w:lang w:eastAsia="ko-KR"/>
        </w:rPr>
        <w:t xml:space="preserve">: </w:t>
      </w:r>
      <w:r w:rsidRPr="00F71E41">
        <w:rPr>
          <w:rFonts w:ascii="Malgun Gothic" w:eastAsia="Malgun Gothic" w:hAnsi="Malgun Gothic"/>
          <w:iCs/>
          <w:color w:val="FF0000"/>
          <w:sz w:val="24"/>
          <w:szCs w:val="32"/>
        </w:rPr>
        <w:t>YY_ YY_DFP_Instagram1.jpg</w:t>
      </w:r>
    </w:p>
    <w:p w14:paraId="30A9A896" w14:textId="20167AF5" w:rsidR="00EF0D72" w:rsidRPr="00F71E41" w:rsidRDefault="00EF0D72" w:rsidP="00EF0D72">
      <w:pPr>
        <w:pStyle w:val="ListParagraph"/>
        <w:numPr>
          <w:ilvl w:val="0"/>
          <w:numId w:val="31"/>
        </w:numPr>
        <w:rPr>
          <w:rFonts w:ascii="Malgun Gothic" w:eastAsia="Malgun Gothic" w:hAnsi="Malgun Gothic"/>
          <w:iCs/>
          <w:color w:val="FF0000"/>
          <w:sz w:val="24"/>
          <w:szCs w:val="32"/>
        </w:rPr>
      </w:pPr>
      <w:r w:rsidRPr="00F71E41">
        <w:rPr>
          <w:rFonts w:ascii="Malgun Gothic" w:eastAsia="Malgun Gothic" w:hAnsi="Malgun Gothic"/>
          <w:iCs/>
          <w:color w:val="FF0000"/>
          <w:sz w:val="24"/>
          <w:szCs w:val="32"/>
        </w:rPr>
        <w:t>Working files</w:t>
      </w:r>
      <w:r w:rsidRPr="00F71E41">
        <w:rPr>
          <w:rFonts w:ascii="Malgun Gothic" w:eastAsia="Malgun Gothic" w:hAnsi="Malgun Gothic"/>
          <w:iCs/>
          <w:color w:val="FF0000"/>
          <w:sz w:val="24"/>
          <w:szCs w:val="32"/>
        </w:rPr>
        <w:t xml:space="preserve"> </w:t>
      </w:r>
      <w:r w:rsidRPr="00F71E41">
        <w:rPr>
          <w:rFonts w:ascii="Malgun Gothic" w:eastAsia="Malgun Gothic" w:hAnsi="Malgun Gothic" w:cs="Malgun Gothic" w:hint="eastAsia"/>
          <w:iCs/>
          <w:color w:val="FF0000"/>
          <w:sz w:val="24"/>
          <w:szCs w:val="32"/>
          <w:lang w:eastAsia="ko-KR"/>
        </w:rPr>
        <w:t>라는 폴더명에 모든 작업 파일 저장</w:t>
      </w:r>
    </w:p>
    <w:p w14:paraId="29E5DEB1" w14:textId="729CFA13" w:rsidR="00E31B1B" w:rsidRDefault="00E31B1B" w:rsidP="00E31B1B">
      <w:pPr>
        <w:rPr>
          <w:rFonts w:ascii="Malgun Gothic" w:eastAsia="Malgun Gothic" w:hAnsi="Malgun Gothic"/>
          <w:iCs/>
          <w:color w:val="C00000"/>
          <w:sz w:val="24"/>
          <w:szCs w:val="32"/>
        </w:rPr>
      </w:pPr>
    </w:p>
    <w:p w14:paraId="354C9ED8" w14:textId="28513D4B" w:rsidR="00453B91" w:rsidRPr="000C351E" w:rsidRDefault="00453B91" w:rsidP="000C351E">
      <w:pPr>
        <w:pStyle w:val="Heading1"/>
      </w:pPr>
      <w:r w:rsidRPr="00453B91">
        <w:t xml:space="preserve">Marking </w:t>
      </w:r>
      <w:r w:rsidR="000C351E">
        <w:t>Summary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285F25E4" w14:textId="2D22A0C3" w:rsidR="002A23FA" w:rsidRDefault="002A23FA" w:rsidP="00A7471B"/>
    <w:p w14:paraId="247E2605" w14:textId="468BC643" w:rsidR="00F741E6" w:rsidRPr="00E31B1B" w:rsidRDefault="00EF0D72" w:rsidP="00A7471B">
      <w:pPr>
        <w:rPr>
          <w:rFonts w:ascii="Malgun Gothic" w:eastAsia="Malgun Gothic" w:hAnsi="Malgun Gothic" w:cs="Malgun Gothic"/>
          <w:b/>
          <w:bCs/>
          <w:color w:val="C00000"/>
          <w:sz w:val="32"/>
          <w:szCs w:val="40"/>
          <w:lang w:eastAsia="ko-KR"/>
        </w:rPr>
      </w:pPr>
      <w:r w:rsidRPr="00E31B1B">
        <w:rPr>
          <w:rFonts w:ascii="Malgun Gothic" w:eastAsia="Malgun Gothic" w:hAnsi="Malgun Gothic" w:cs="Batang" w:hint="eastAsia"/>
          <w:b/>
          <w:bCs/>
          <w:color w:val="C00000"/>
          <w:sz w:val="32"/>
          <w:szCs w:val="40"/>
          <w:lang w:eastAsia="ko-KR"/>
        </w:rPr>
        <w:t xml:space="preserve">채점 </w:t>
      </w:r>
      <w:r w:rsidRPr="00E31B1B">
        <w:rPr>
          <w:rFonts w:ascii="Malgun Gothic" w:eastAsia="Malgun Gothic" w:hAnsi="Malgun Gothic" w:cs="Malgun Gothic" w:hint="eastAsia"/>
          <w:b/>
          <w:bCs/>
          <w:color w:val="C00000"/>
          <w:sz w:val="32"/>
          <w:szCs w:val="40"/>
          <w:lang w:eastAsia="ko-KR"/>
        </w:rPr>
        <w:t>요약</w:t>
      </w:r>
    </w:p>
    <w:p w14:paraId="11AAE5F9" w14:textId="78CEA3C5" w:rsidR="00F741E6" w:rsidRDefault="00F741E6" w:rsidP="00F741E6">
      <w:pPr>
        <w:pStyle w:val="Heading1"/>
      </w:pPr>
      <w:r>
        <w:lastRenderedPageBreak/>
        <w:t>Appendix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ListParagraph"/>
        <w:ind w:left="360"/>
      </w:pPr>
    </w:p>
    <w:p w14:paraId="62D8EDD3" w14:textId="77777777" w:rsidR="00F741E6" w:rsidRDefault="00F741E6" w:rsidP="00F741E6">
      <w:pPr>
        <w:pStyle w:val="ListParagraph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ListParagraph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1670D28A" w:rsidR="00F741E6" w:rsidRDefault="00F741E6" w:rsidP="00A7471B"/>
    <w:p w14:paraId="054E2901" w14:textId="77777777" w:rsidR="00AF1836" w:rsidRPr="00E52C1E" w:rsidRDefault="00AF1836" w:rsidP="00A7471B">
      <w:p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52C1E">
        <w:rPr>
          <w:rFonts w:ascii="Malgun Gothic" w:eastAsia="Malgun Gothic" w:hAnsi="Malgun Gothic" w:cs="Batang" w:hint="eastAsia"/>
          <w:b/>
          <w:bCs/>
          <w:color w:val="FF0000"/>
          <w:sz w:val="24"/>
          <w:szCs w:val="32"/>
          <w:lang w:eastAsia="ko-KR"/>
        </w:rPr>
        <w:t>주의사항</w:t>
      </w:r>
      <w:r w:rsidRPr="00E52C1E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 </w:t>
      </w:r>
      <w:r w:rsidRPr="00E52C1E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E52C1E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파란색 글씨는 반드시 삽입해야 </w:t>
      </w:r>
      <w:r w:rsidRPr="00E52C1E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될 텍스트이다.</w:t>
      </w:r>
    </w:p>
    <w:p w14:paraId="608AB223" w14:textId="77777777" w:rsidR="00AF1836" w:rsidRPr="00E52C1E" w:rsidRDefault="00AF1836" w:rsidP="00A7471B">
      <w:p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52C1E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 xml:space="preserve">              </w:t>
      </w:r>
      <w:r w:rsidRPr="00E52C1E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검정색 글씨는 작품에 포함하지 않는다.</w:t>
      </w:r>
      <w:r w:rsidRPr="00E52C1E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 xml:space="preserve"> (</w:t>
      </w:r>
      <w:r w:rsidRPr="00E52C1E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지시사항이다.</w:t>
      </w:r>
      <w:r w:rsidRPr="00E52C1E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>)</w:t>
      </w:r>
    </w:p>
    <w:p w14:paraId="0FF77BAA" w14:textId="77777777" w:rsidR="00AF1836" w:rsidRPr="00E52C1E" w:rsidRDefault="00AF1836" w:rsidP="00AF1836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52C1E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로고는 반드시 아래 글자를 포함해야 한다.</w:t>
      </w:r>
    </w:p>
    <w:p w14:paraId="350D290F" w14:textId="77777777" w:rsidR="00AF1836" w:rsidRPr="00E52C1E" w:rsidRDefault="00AF1836" w:rsidP="00AF1836">
      <w:pPr>
        <w:pStyle w:val="ListParagraph"/>
        <w:ind w:left="360"/>
        <w:rPr>
          <w:color w:val="FF0000"/>
        </w:rPr>
      </w:pPr>
      <w:r w:rsidRPr="00E52C1E">
        <w:rPr>
          <w:rFonts w:ascii="Malgun Gothic" w:eastAsia="Malgun Gothic" w:hAnsi="Malgun Gothic" w:cs="Malgun Gothic" w:hint="eastAsia"/>
          <w:color w:val="FF0000"/>
          <w:lang w:eastAsia="ko-KR"/>
        </w:rPr>
        <w:t xml:space="preserve">  </w:t>
      </w:r>
    </w:p>
    <w:p w14:paraId="54ECF4D9" w14:textId="77777777" w:rsidR="00AF1836" w:rsidRPr="00E52C1E" w:rsidRDefault="00AF1836" w:rsidP="00AF1836">
      <w:pPr>
        <w:pStyle w:val="ListParagraph"/>
        <w:ind w:left="360"/>
        <w:rPr>
          <w:b/>
          <w:color w:val="FF0000"/>
        </w:rPr>
      </w:pPr>
      <w:proofErr w:type="spellStart"/>
      <w:r w:rsidRPr="00E52C1E">
        <w:rPr>
          <w:b/>
          <w:color w:val="FF0000"/>
        </w:rPr>
        <w:t>المنتجات</w:t>
      </w:r>
      <w:proofErr w:type="spellEnd"/>
      <w:r w:rsidRPr="00E52C1E">
        <w:rPr>
          <w:b/>
          <w:color w:val="FF0000"/>
        </w:rPr>
        <w:t xml:space="preserve"> </w:t>
      </w:r>
      <w:proofErr w:type="spellStart"/>
      <w:r w:rsidRPr="00E52C1E">
        <w:rPr>
          <w:b/>
          <w:color w:val="FF0000"/>
        </w:rPr>
        <w:t>الغذائية</w:t>
      </w:r>
      <w:proofErr w:type="spellEnd"/>
      <w:r w:rsidRPr="00E52C1E">
        <w:rPr>
          <w:b/>
          <w:color w:val="FF0000"/>
        </w:rPr>
        <w:t xml:space="preserve"> </w:t>
      </w:r>
      <w:proofErr w:type="spellStart"/>
      <w:r w:rsidRPr="00E52C1E">
        <w:rPr>
          <w:b/>
          <w:color w:val="FF0000"/>
        </w:rPr>
        <w:t>الشهية</w:t>
      </w:r>
      <w:proofErr w:type="spellEnd"/>
    </w:p>
    <w:p w14:paraId="2179FEDA" w14:textId="77777777" w:rsidR="00AF1836" w:rsidRPr="00E52C1E" w:rsidRDefault="00AF1836" w:rsidP="00AF1836">
      <w:pPr>
        <w:pStyle w:val="ListParagraph"/>
        <w:ind w:left="360"/>
        <w:rPr>
          <w:b/>
          <w:color w:val="FF0000"/>
        </w:rPr>
      </w:pPr>
      <w:r w:rsidRPr="00E52C1E">
        <w:rPr>
          <w:b/>
          <w:color w:val="FF0000"/>
        </w:rPr>
        <w:t>Delicacy food products</w:t>
      </w:r>
    </w:p>
    <w:p w14:paraId="0149AA7D" w14:textId="6032B8C0" w:rsidR="00AF1836" w:rsidRDefault="00AF1836" w:rsidP="00AF1836">
      <w:pPr>
        <w:rPr>
          <w:rFonts w:ascii="Malgun Gothic" w:eastAsia="Malgun Gothic" w:hAnsi="Malgun Gothic" w:cs="Malgun Gothic"/>
          <w:lang w:eastAsia="ko-KR"/>
        </w:rPr>
      </w:pPr>
    </w:p>
    <w:p w14:paraId="568F4404" w14:textId="387B6B5B" w:rsidR="00F741E6" w:rsidRDefault="00F741E6" w:rsidP="00F741E6">
      <w:pPr>
        <w:pStyle w:val="Heading1"/>
      </w:pPr>
      <w:r>
        <w:t>Appendix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580DCA2" w14:textId="77777777" w:rsidR="00F741E6" w:rsidRDefault="00F741E6" w:rsidP="00F741E6">
      <w:r w:rsidRPr="00026DB1">
        <w:tab/>
        <w:t>The black text is not to be included (they are instructions)</w:t>
      </w:r>
    </w:p>
    <w:p w14:paraId="1B9D160F" w14:textId="1940E75F" w:rsidR="00F741E6" w:rsidRDefault="00F741E6" w:rsidP="00F741E6">
      <w:pPr>
        <w:pStyle w:val="ListParagraph"/>
        <w:numPr>
          <w:ilvl w:val="0"/>
          <w:numId w:val="30"/>
        </w:numPr>
      </w:pPr>
      <w:r>
        <w:t xml:space="preserve">The poster must include the following: </w:t>
      </w:r>
    </w:p>
    <w:p w14:paraId="746403CE" w14:textId="77777777" w:rsidR="00F741E6" w:rsidRPr="00F741E6" w:rsidRDefault="00F741E6" w:rsidP="00F741E6">
      <w:pPr>
        <w:pStyle w:val="ListParagraph"/>
        <w:rPr>
          <w:color w:val="5B9BD5" w:themeColor="accent1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347CAA87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2DA6D935" w14:textId="77777777" w:rsidR="002357CF" w:rsidRDefault="002357CF" w:rsidP="00F741E6">
      <w:pPr>
        <w:ind w:left="360"/>
        <w:rPr>
          <w:color w:val="5B9BD5" w:themeColor="accent1"/>
        </w:rPr>
      </w:pPr>
    </w:p>
    <w:p w14:paraId="1EF09300" w14:textId="77777777" w:rsidR="00633DBC" w:rsidRPr="002357CF" w:rsidRDefault="00633DBC" w:rsidP="00633DBC">
      <w:pPr>
        <w:rPr>
          <w:rFonts w:ascii="Malgun Gothic" w:eastAsia="Malgun Gothic" w:hAnsi="Malgun Gothic" w:cs="Malgun Gothic"/>
          <w:color w:val="C00000"/>
          <w:sz w:val="24"/>
          <w:lang w:eastAsia="ko-KR"/>
        </w:rPr>
      </w:pPr>
      <w:r w:rsidRPr="002357CF">
        <w:rPr>
          <w:rFonts w:ascii="Malgun Gothic" w:eastAsia="Malgun Gothic" w:hAnsi="Malgun Gothic" w:cs="Batang" w:hint="eastAsia"/>
          <w:b/>
          <w:bCs/>
          <w:color w:val="C00000"/>
          <w:sz w:val="24"/>
          <w:lang w:eastAsia="ko-KR"/>
        </w:rPr>
        <w:t>주의사항</w:t>
      </w:r>
      <w:r w:rsidRPr="002357CF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 </w:t>
      </w:r>
      <w:r w:rsidRPr="002357CF">
        <w:rPr>
          <w:rFonts w:ascii="Malgun Gothic" w:eastAsia="Malgun Gothic" w:hAnsi="Malgun Gothic" w:cs="Batang"/>
          <w:color w:val="C00000"/>
          <w:sz w:val="24"/>
          <w:lang w:eastAsia="ko-KR"/>
        </w:rPr>
        <w:t xml:space="preserve">: </w:t>
      </w:r>
      <w:r w:rsidRPr="002357CF">
        <w:rPr>
          <w:rFonts w:ascii="Malgun Gothic" w:eastAsia="Malgun Gothic" w:hAnsi="Malgun Gothic" w:cs="Batang" w:hint="eastAsia"/>
          <w:color w:val="C00000"/>
          <w:sz w:val="24"/>
          <w:lang w:eastAsia="ko-KR"/>
        </w:rPr>
        <w:t xml:space="preserve">파란색 글씨는 반드시 삽입해야 </w:t>
      </w:r>
      <w:r w:rsidRPr="002357CF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될 텍스트이다.</w:t>
      </w:r>
    </w:p>
    <w:p w14:paraId="0E443800" w14:textId="77777777" w:rsidR="00633DBC" w:rsidRPr="002357CF" w:rsidRDefault="00633DBC" w:rsidP="00633DBC">
      <w:pPr>
        <w:rPr>
          <w:rFonts w:ascii="Malgun Gothic" w:eastAsia="Malgun Gothic" w:hAnsi="Malgun Gothic" w:cs="Malgun Gothic"/>
          <w:color w:val="C00000"/>
          <w:sz w:val="24"/>
          <w:lang w:eastAsia="ko-KR"/>
        </w:rPr>
      </w:pPr>
      <w:r w:rsidRPr="002357CF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              </w:t>
      </w:r>
      <w:r w:rsidRPr="002357CF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검정색 글씨는 작품에 포함하지 않는다.</w:t>
      </w:r>
      <w:r w:rsidRPr="002357CF">
        <w:rPr>
          <w:rFonts w:ascii="Malgun Gothic" w:eastAsia="Malgun Gothic" w:hAnsi="Malgun Gothic" w:cs="Malgun Gothic"/>
          <w:color w:val="C00000"/>
          <w:sz w:val="24"/>
          <w:lang w:eastAsia="ko-KR"/>
        </w:rPr>
        <w:t xml:space="preserve"> (</w:t>
      </w:r>
      <w:r w:rsidRPr="002357CF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지시사항이다.</w:t>
      </w:r>
      <w:r w:rsidRPr="002357CF">
        <w:rPr>
          <w:rFonts w:ascii="Malgun Gothic" w:eastAsia="Malgun Gothic" w:hAnsi="Malgun Gothic" w:cs="Malgun Gothic"/>
          <w:color w:val="C00000"/>
          <w:sz w:val="24"/>
          <w:lang w:eastAsia="ko-KR"/>
        </w:rPr>
        <w:t>)</w:t>
      </w:r>
    </w:p>
    <w:p w14:paraId="6A251909" w14:textId="382D388F" w:rsidR="00633DBC" w:rsidRPr="002357CF" w:rsidRDefault="00633DBC" w:rsidP="00633DBC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C00000"/>
          <w:sz w:val="24"/>
          <w:lang w:eastAsia="ko-KR"/>
        </w:rPr>
      </w:pPr>
      <w:r w:rsidRPr="002357CF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포스터</w:t>
      </w:r>
      <w:r w:rsidRPr="002357CF">
        <w:rPr>
          <w:rFonts w:ascii="Malgun Gothic" w:eastAsia="Malgun Gothic" w:hAnsi="Malgun Gothic" w:cs="Malgun Gothic" w:hint="eastAsia"/>
          <w:color w:val="C00000"/>
          <w:sz w:val="24"/>
          <w:lang w:eastAsia="ko-KR"/>
        </w:rPr>
        <w:t>는 반드시 아래 글자를 포함해야 한다.</w:t>
      </w:r>
    </w:p>
    <w:p w14:paraId="65B20CF3" w14:textId="0FB1D5CD" w:rsidR="00633DBC" w:rsidRDefault="00633DBC" w:rsidP="00633DBC">
      <w:pPr>
        <w:pStyle w:val="ListParagraph"/>
        <w:rPr>
          <w:rFonts w:hint="eastAsia"/>
        </w:rPr>
      </w:pPr>
    </w:p>
    <w:p w14:paraId="7AA7C1C2" w14:textId="77777777" w:rsidR="00633DBC" w:rsidRPr="00E52C1E" w:rsidRDefault="00633DBC" w:rsidP="00633DBC">
      <w:pPr>
        <w:pStyle w:val="ListParagraph"/>
        <w:rPr>
          <w:color w:val="FF0000"/>
        </w:rPr>
      </w:pPr>
    </w:p>
    <w:p w14:paraId="10C11682" w14:textId="77777777" w:rsidR="00633DBC" w:rsidRPr="00E52C1E" w:rsidRDefault="00633DBC" w:rsidP="00633DBC">
      <w:pPr>
        <w:ind w:left="360"/>
        <w:rPr>
          <w:color w:val="FF0000"/>
        </w:rPr>
      </w:pPr>
      <w:proofErr w:type="spellStart"/>
      <w:r w:rsidRPr="00E52C1E">
        <w:rPr>
          <w:color w:val="FF0000"/>
        </w:rPr>
        <w:t>أرقى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التواريخ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التي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يمكن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أن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يقدمها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المال</w:t>
      </w:r>
      <w:proofErr w:type="spellEnd"/>
    </w:p>
    <w:p w14:paraId="5A892369" w14:textId="2C0FA049" w:rsidR="00633DBC" w:rsidRPr="00B82467" w:rsidRDefault="00633DBC" w:rsidP="00633DBC">
      <w:pPr>
        <w:ind w:left="360"/>
        <w:rPr>
          <w:rFonts w:hint="eastAsia"/>
          <w:color w:val="C00000"/>
          <w:lang w:eastAsia="ko-KR"/>
        </w:rPr>
      </w:pPr>
      <w:r w:rsidRPr="00E52C1E">
        <w:rPr>
          <w:color w:val="FF0000"/>
        </w:rPr>
        <w:t>The finest premium dates money can offer</w:t>
      </w:r>
      <w:r w:rsidRPr="00E52C1E">
        <w:rPr>
          <w:color w:val="FF0000"/>
        </w:rPr>
        <w:t>(</w:t>
      </w:r>
      <w:r w:rsidR="00B82467">
        <w:rPr>
          <w:rFonts w:ascii="Batang" w:eastAsia="Batang" w:hAnsi="Batang" w:cs="Batang" w:hint="eastAsia"/>
          <w:color w:val="C00000"/>
          <w:lang w:eastAsia="ko-KR"/>
        </w:rPr>
        <w:t xml:space="preserve">돈으로 살수 있는 </w:t>
      </w:r>
      <w:r w:rsidR="00B82467">
        <w:rPr>
          <w:rFonts w:ascii="Malgun Gothic" w:eastAsia="Malgun Gothic" w:hAnsi="Malgun Gothic" w:cs="Malgun Gothic" w:hint="eastAsia"/>
          <w:color w:val="C00000"/>
          <w:lang w:eastAsia="ko-KR"/>
        </w:rPr>
        <w:t>최상품의 대추)</w:t>
      </w:r>
    </w:p>
    <w:p w14:paraId="5A205719" w14:textId="77777777" w:rsidR="00633DBC" w:rsidRDefault="00633DBC" w:rsidP="00633DBC">
      <w:pPr>
        <w:ind w:left="360"/>
        <w:rPr>
          <w:color w:val="5B9BD5" w:themeColor="accent1"/>
        </w:rPr>
      </w:pPr>
    </w:p>
    <w:p w14:paraId="25BA3FC3" w14:textId="77777777" w:rsidR="00633DBC" w:rsidRPr="00E52C1E" w:rsidRDefault="00633DBC" w:rsidP="00633DBC">
      <w:pPr>
        <w:ind w:left="360"/>
        <w:rPr>
          <w:color w:val="FF0000"/>
        </w:rPr>
      </w:pPr>
      <w:proofErr w:type="spellStart"/>
      <w:r w:rsidRPr="00E52C1E">
        <w:rPr>
          <w:color w:val="FF0000"/>
        </w:rPr>
        <w:lastRenderedPageBreak/>
        <w:t>زيارة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موقعنا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على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الانترنت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لمعرفة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لدينا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مجموعة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من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المنتجات</w:t>
      </w:r>
      <w:proofErr w:type="spellEnd"/>
      <w:r w:rsidRPr="00E52C1E">
        <w:rPr>
          <w:color w:val="FF0000"/>
        </w:rPr>
        <w:t xml:space="preserve"> </w:t>
      </w:r>
      <w:proofErr w:type="spellStart"/>
      <w:r w:rsidRPr="00E52C1E">
        <w:rPr>
          <w:color w:val="FF0000"/>
        </w:rPr>
        <w:t>الذواقة</w:t>
      </w:r>
      <w:proofErr w:type="spellEnd"/>
    </w:p>
    <w:p w14:paraId="752CE1F8" w14:textId="23142B0E" w:rsidR="00633DBC" w:rsidRPr="00E52C1E" w:rsidRDefault="00633DBC" w:rsidP="00633DBC">
      <w:pPr>
        <w:ind w:left="360"/>
        <w:rPr>
          <w:rFonts w:hint="eastAsia"/>
          <w:color w:val="FF0000"/>
        </w:rPr>
      </w:pPr>
      <w:r w:rsidRPr="00E52C1E">
        <w:rPr>
          <w:color w:val="FF0000"/>
        </w:rPr>
        <w:t>Visit our website to see our range of gourmet products</w:t>
      </w:r>
      <w:r w:rsidR="00B82467" w:rsidRPr="00E52C1E">
        <w:rPr>
          <w:color w:val="FF0000"/>
        </w:rPr>
        <w:t>(</w:t>
      </w:r>
      <w:r w:rsidR="001B2D80" w:rsidRPr="00E52C1E">
        <w:rPr>
          <w:rFonts w:ascii="Batang" w:eastAsia="Batang" w:hAnsi="Batang" w:cs="Batang" w:hint="eastAsia"/>
          <w:color w:val="FF0000"/>
          <w:lang w:eastAsia="ko-KR"/>
        </w:rPr>
        <w:t>웹사이트를 통해 다양한 제</w:t>
      </w:r>
      <w:r w:rsidR="001B2D80" w:rsidRPr="00E52C1E">
        <w:rPr>
          <w:rFonts w:ascii="Malgun Gothic" w:eastAsia="Malgun Gothic" w:hAnsi="Malgun Gothic" w:cs="Malgun Gothic" w:hint="eastAsia"/>
          <w:color w:val="FF0000"/>
          <w:lang w:eastAsia="ko-KR"/>
        </w:rPr>
        <w:t>품을 만나보세요)</w:t>
      </w:r>
    </w:p>
    <w:p w14:paraId="55E5E7E5" w14:textId="77777777" w:rsidR="00633DBC" w:rsidRPr="00E52C1E" w:rsidRDefault="00633DBC" w:rsidP="00633DBC">
      <w:pPr>
        <w:ind w:left="360"/>
        <w:rPr>
          <w:color w:val="FF0000"/>
        </w:rPr>
      </w:pPr>
    </w:p>
    <w:p w14:paraId="6FFE1F52" w14:textId="77777777" w:rsidR="00633DBC" w:rsidRPr="00E52C1E" w:rsidRDefault="00633DBC" w:rsidP="00633DBC">
      <w:pPr>
        <w:ind w:left="360"/>
        <w:rPr>
          <w:color w:val="FF0000"/>
        </w:rPr>
      </w:pPr>
      <w:r w:rsidRPr="00E52C1E">
        <w:rPr>
          <w:color w:val="FF0000"/>
        </w:rPr>
        <w:t>www.delicacyfood.com</w:t>
      </w:r>
    </w:p>
    <w:p w14:paraId="39DF9EAA" w14:textId="77777777" w:rsidR="00633DBC" w:rsidRPr="00633DBC" w:rsidRDefault="00633DBC" w:rsidP="00633DBC">
      <w:pPr>
        <w:rPr>
          <w:rFonts w:ascii="Malgun Gothic" w:eastAsia="Malgun Gothic" w:hAnsi="Malgun Gothic" w:cs="Malgun Gothic"/>
          <w:color w:val="C00000"/>
          <w:lang w:eastAsia="ko-KR"/>
        </w:rPr>
      </w:pPr>
    </w:p>
    <w:p w14:paraId="4F3C9BD6" w14:textId="46B1DD5E" w:rsidR="00720ABC" w:rsidRDefault="00720ABC" w:rsidP="00F741E6">
      <w:pPr>
        <w:ind w:left="360"/>
        <w:rPr>
          <w:color w:val="5B9BD5" w:themeColor="accent1"/>
          <w:lang w:eastAsia="ko-KR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  <w:lang w:eastAsia="ko-KR"/>
        </w:rPr>
      </w:pPr>
    </w:p>
    <w:p w14:paraId="29E5B0DE" w14:textId="6BBF02DF" w:rsidR="001B2D80" w:rsidRPr="001B2D80" w:rsidRDefault="00720ABC" w:rsidP="001B2D80">
      <w:pPr>
        <w:pStyle w:val="Heading1"/>
      </w:pPr>
      <w:r>
        <w:t>Appendix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3AB0F34A" w:rsidR="00720ABC" w:rsidRDefault="00720ABC" w:rsidP="00720ABC">
      <w:r w:rsidRPr="00026DB1">
        <w:tab/>
        <w:t>The black text is not to be included (they are instructions)</w:t>
      </w:r>
    </w:p>
    <w:p w14:paraId="31723912" w14:textId="77777777" w:rsidR="002357CF" w:rsidRDefault="002357CF" w:rsidP="00720ABC"/>
    <w:p w14:paraId="49889930" w14:textId="77777777" w:rsidR="001B2D80" w:rsidRPr="00EF470C" w:rsidRDefault="001B2D80" w:rsidP="001B2D80">
      <w:p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F470C">
        <w:rPr>
          <w:rFonts w:ascii="Malgun Gothic" w:eastAsia="Malgun Gothic" w:hAnsi="Malgun Gothic" w:cs="Batang" w:hint="eastAsia"/>
          <w:b/>
          <w:bCs/>
          <w:color w:val="FF0000"/>
          <w:sz w:val="24"/>
          <w:szCs w:val="32"/>
          <w:lang w:eastAsia="ko-KR"/>
        </w:rPr>
        <w:t>주의사항</w:t>
      </w:r>
      <w:r w:rsidRPr="00EF470C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 </w:t>
      </w:r>
      <w:r w:rsidRPr="00EF470C">
        <w:rPr>
          <w:rFonts w:ascii="Malgun Gothic" w:eastAsia="Malgun Gothic" w:hAnsi="Malgun Gothic" w:cs="Batang"/>
          <w:color w:val="FF0000"/>
          <w:sz w:val="24"/>
          <w:szCs w:val="32"/>
          <w:lang w:eastAsia="ko-KR"/>
        </w:rPr>
        <w:t xml:space="preserve">: </w:t>
      </w:r>
      <w:r w:rsidRPr="00EF470C">
        <w:rPr>
          <w:rFonts w:ascii="Malgun Gothic" w:eastAsia="Malgun Gothic" w:hAnsi="Malgun Gothic" w:cs="Batang" w:hint="eastAsia"/>
          <w:color w:val="FF0000"/>
          <w:sz w:val="24"/>
          <w:szCs w:val="32"/>
          <w:lang w:eastAsia="ko-KR"/>
        </w:rPr>
        <w:t xml:space="preserve">파란색 글씨는 반드시 삽입해야 </w:t>
      </w:r>
      <w:r w:rsidRPr="00EF470C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될 텍스트이다.</w:t>
      </w:r>
    </w:p>
    <w:p w14:paraId="1869A1C7" w14:textId="77777777" w:rsidR="001B2D80" w:rsidRPr="00EF470C" w:rsidRDefault="001B2D80" w:rsidP="001B2D80">
      <w:p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F470C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 xml:space="preserve">              </w:t>
      </w:r>
      <w:r w:rsidRPr="00EF470C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검정색 글씨는 작품에 포함하지 않는다.</w:t>
      </w:r>
      <w:r w:rsidRPr="00EF470C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 xml:space="preserve"> (</w:t>
      </w:r>
      <w:r w:rsidRPr="00EF470C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지시사항이다.</w:t>
      </w:r>
      <w:r w:rsidRPr="00EF470C"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  <w:t>)</w:t>
      </w:r>
    </w:p>
    <w:p w14:paraId="277012E1" w14:textId="77777777" w:rsidR="001B2D80" w:rsidRPr="00EF470C" w:rsidRDefault="001B2D80" w:rsidP="001B2D80">
      <w:pPr>
        <w:pStyle w:val="ListParagraph"/>
        <w:numPr>
          <w:ilvl w:val="0"/>
          <w:numId w:val="31"/>
        </w:numPr>
        <w:rPr>
          <w:rFonts w:ascii="Malgun Gothic" w:eastAsia="Malgun Gothic" w:hAnsi="Malgun Gothic" w:cs="Malgun Gothic"/>
          <w:color w:val="FF0000"/>
          <w:sz w:val="24"/>
          <w:szCs w:val="32"/>
          <w:lang w:eastAsia="ko-KR"/>
        </w:rPr>
      </w:pPr>
      <w:r w:rsidRPr="00EF470C">
        <w:rPr>
          <w:rFonts w:ascii="Malgun Gothic" w:eastAsia="Malgun Gothic" w:hAnsi="Malgun Gothic" w:cs="Malgun Gothic" w:hint="eastAsia"/>
          <w:color w:val="FF0000"/>
          <w:sz w:val="24"/>
          <w:szCs w:val="32"/>
          <w:lang w:eastAsia="ko-KR"/>
        </w:rPr>
        <w:t>포스터는 반드시 아래 글자를 포함해야 한다.</w:t>
      </w:r>
    </w:p>
    <w:p w14:paraId="6DCF6CAA" w14:textId="77777777" w:rsidR="001B2D80" w:rsidRDefault="001B2D80" w:rsidP="00720ABC">
      <w:pPr>
        <w:rPr>
          <w:lang w:eastAsia="ko-KR"/>
        </w:rPr>
      </w:pPr>
    </w:p>
    <w:p w14:paraId="24154F78" w14:textId="77777777" w:rsidR="00720ABC" w:rsidRDefault="00720ABC" w:rsidP="00720ABC">
      <w:pPr>
        <w:rPr>
          <w:lang w:eastAsia="ko-KR"/>
        </w:rPr>
      </w:pPr>
    </w:p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458406E8" w14:textId="140B1162" w:rsidR="001B2D80" w:rsidRPr="001B2D80" w:rsidRDefault="001B2D80" w:rsidP="00720ABC">
      <w:pPr>
        <w:ind w:left="360"/>
        <w:rPr>
          <w:color w:val="5B9BD5" w:themeColor="accent1"/>
        </w:rPr>
      </w:pPr>
      <w:hyperlink r:id="rId13" w:history="1">
        <w:r w:rsidRPr="001B2D80">
          <w:rPr>
            <w:rStyle w:val="Hyperlink"/>
            <w:u w:val="none"/>
          </w:rPr>
          <w:t>www.delicacyfood.com</w:t>
        </w:r>
      </w:hyperlink>
    </w:p>
    <w:p w14:paraId="1FFCF262" w14:textId="45EB5937" w:rsidR="001B2D80" w:rsidRDefault="001B2D80" w:rsidP="001B2D80">
      <w:pPr>
        <w:rPr>
          <w:color w:val="5B9BD5" w:themeColor="accent1"/>
        </w:rPr>
      </w:pPr>
    </w:p>
    <w:p w14:paraId="70CA74FC" w14:textId="4431641B" w:rsidR="001B2D80" w:rsidRPr="001B2D80" w:rsidRDefault="001B2D80" w:rsidP="001B2D80">
      <w:pPr>
        <w:rPr>
          <w:rFonts w:ascii="Batang" w:eastAsia="Batang" w:hAnsi="Batang" w:cs="Batang"/>
          <w:color w:val="C00000"/>
          <w:lang w:eastAsia="ko-KR"/>
        </w:rPr>
      </w:pPr>
      <w:r w:rsidRPr="004E1F36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 xml:space="preserve">인스타그램 버전 </w:t>
      </w:r>
      <w:r w:rsidRPr="004E1F36"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  <w:t>1(</w:t>
      </w:r>
      <w:r w:rsidRPr="004E1F36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영어</w:t>
      </w:r>
      <w:r w:rsidRPr="001B2D80">
        <w:rPr>
          <w:rFonts w:ascii="Batang" w:eastAsia="Batang" w:hAnsi="Batang" w:cs="Batang" w:hint="eastAsia"/>
          <w:color w:val="C00000"/>
          <w:lang w:eastAsia="ko-KR"/>
        </w:rPr>
        <w:t>)</w:t>
      </w:r>
    </w:p>
    <w:p w14:paraId="6EC6419C" w14:textId="77777777" w:rsidR="001B2D80" w:rsidRPr="002357CF" w:rsidRDefault="001B2D80" w:rsidP="001B2D80">
      <w:pPr>
        <w:ind w:left="360"/>
        <w:rPr>
          <w:color w:val="FF0000"/>
        </w:rPr>
      </w:pPr>
      <w:r w:rsidRPr="002357CF">
        <w:rPr>
          <w:color w:val="FF0000"/>
        </w:rPr>
        <w:t>The finest premium dates money can offer</w:t>
      </w:r>
    </w:p>
    <w:p w14:paraId="46D002F8" w14:textId="77777777" w:rsidR="001B2D80" w:rsidRPr="002357CF" w:rsidRDefault="001B2D80" w:rsidP="001B2D80">
      <w:pPr>
        <w:ind w:left="360"/>
        <w:rPr>
          <w:color w:val="FF0000"/>
        </w:rPr>
      </w:pPr>
      <w:hyperlink r:id="rId14" w:history="1">
        <w:r w:rsidRPr="002357CF">
          <w:rPr>
            <w:rStyle w:val="Hyperlink"/>
            <w:color w:val="FF0000"/>
            <w:u w:val="none"/>
          </w:rPr>
          <w:t>www.delicacyfood.com</w:t>
        </w:r>
      </w:hyperlink>
    </w:p>
    <w:p w14:paraId="35DA3680" w14:textId="0F69AC69" w:rsidR="001B2D80" w:rsidRDefault="001B2D80" w:rsidP="001B2D80">
      <w:pPr>
        <w:rPr>
          <w:rFonts w:ascii="Batang" w:eastAsia="Batang" w:hAnsi="Batang" w:cs="Batang"/>
          <w:color w:val="5B9BD5" w:themeColor="accent1"/>
          <w:lang w:eastAsia="ko-KR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350EC354" w:rsidR="00720ABC" w:rsidRPr="002357CF" w:rsidRDefault="00720ABC" w:rsidP="00720ABC">
      <w:pPr>
        <w:ind w:left="360"/>
        <w:rPr>
          <w:rFonts w:ascii="Malgun Gothic" w:eastAsia="Malgun Gothic" w:hAnsi="Malgun Gothic"/>
          <w:color w:val="C00000"/>
        </w:rPr>
      </w:pPr>
    </w:p>
    <w:p w14:paraId="7B78775F" w14:textId="63A4BD59" w:rsidR="001B2D80" w:rsidRPr="002357CF" w:rsidRDefault="001B2D80" w:rsidP="002357CF">
      <w:pPr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</w:pPr>
      <w:r w:rsidRPr="002357CF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 xml:space="preserve">인스타그램 버전 </w:t>
      </w:r>
      <w:r w:rsidRPr="002357CF">
        <w:rPr>
          <w:rFonts w:ascii="Malgun Gothic" w:eastAsia="Malgun Gothic" w:hAnsi="Malgun Gothic" w:cs="Batang"/>
          <w:color w:val="FF0000"/>
          <w:sz w:val="28"/>
          <w:szCs w:val="36"/>
          <w:lang w:eastAsia="ko-KR"/>
        </w:rPr>
        <w:t>2(</w:t>
      </w:r>
      <w:r w:rsidRPr="002357CF">
        <w:rPr>
          <w:rFonts w:ascii="Malgun Gothic" w:eastAsia="Malgun Gothic" w:hAnsi="Malgun Gothic" w:cs="Batang" w:hint="eastAsia"/>
          <w:color w:val="FF0000"/>
          <w:sz w:val="28"/>
          <w:szCs w:val="36"/>
          <w:lang w:eastAsia="ko-KR"/>
        </w:rPr>
        <w:t>아랍어)</w:t>
      </w:r>
    </w:p>
    <w:p w14:paraId="57886CEC" w14:textId="77777777" w:rsidR="001B2D80" w:rsidRPr="002357CF" w:rsidRDefault="001B2D80" w:rsidP="001B2D80">
      <w:pPr>
        <w:ind w:left="360"/>
        <w:rPr>
          <w:color w:val="FF0000"/>
        </w:rPr>
      </w:pPr>
      <w:proofErr w:type="spellStart"/>
      <w:r w:rsidRPr="002357CF">
        <w:rPr>
          <w:color w:val="FF0000"/>
        </w:rPr>
        <w:t>أرقى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التواريخ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التي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يمكن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أن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يقدمها</w:t>
      </w:r>
      <w:proofErr w:type="spellEnd"/>
      <w:r w:rsidRPr="002357CF">
        <w:rPr>
          <w:color w:val="FF0000"/>
        </w:rPr>
        <w:t xml:space="preserve"> </w:t>
      </w:r>
      <w:proofErr w:type="spellStart"/>
      <w:r w:rsidRPr="002357CF">
        <w:rPr>
          <w:color w:val="FF0000"/>
        </w:rPr>
        <w:t>المال</w:t>
      </w:r>
      <w:proofErr w:type="spellEnd"/>
    </w:p>
    <w:p w14:paraId="27C78BDA" w14:textId="77777777" w:rsidR="001B2D80" w:rsidRPr="002357CF" w:rsidRDefault="001B2D80" w:rsidP="001B2D80">
      <w:pPr>
        <w:ind w:left="360"/>
        <w:rPr>
          <w:color w:val="FF0000"/>
        </w:rPr>
      </w:pPr>
      <w:r w:rsidRPr="002357CF">
        <w:rPr>
          <w:color w:val="FF0000"/>
        </w:rPr>
        <w:t>www.delicacyfood.com</w:t>
      </w:r>
    </w:p>
    <w:p w14:paraId="2EBF6F29" w14:textId="77777777" w:rsidR="00720ABC" w:rsidRPr="00F741E6" w:rsidRDefault="00720ABC" w:rsidP="001B2D80">
      <w:pPr>
        <w:rPr>
          <w:color w:val="5B9BD5" w:themeColor="accent1"/>
          <w:lang w:eastAsia="ko-KR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8766AD" w14:textId="77777777" w:rsidR="00732DD2" w:rsidRDefault="00732DD2" w:rsidP="0016367F">
      <w:r>
        <w:separator/>
      </w:r>
    </w:p>
    <w:p w14:paraId="567AB152" w14:textId="77777777" w:rsidR="00732DD2" w:rsidRDefault="00732DD2" w:rsidP="0016367F"/>
    <w:p w14:paraId="3BF172A7" w14:textId="77777777" w:rsidR="00732DD2" w:rsidRDefault="00732DD2" w:rsidP="0016367F"/>
    <w:p w14:paraId="38C83EAB" w14:textId="77777777" w:rsidR="00732DD2" w:rsidRDefault="00732DD2" w:rsidP="0016367F"/>
    <w:p w14:paraId="75190354" w14:textId="77777777" w:rsidR="00732DD2" w:rsidRDefault="00732DD2" w:rsidP="0016367F"/>
    <w:p w14:paraId="5BA1AC38" w14:textId="77777777" w:rsidR="00732DD2" w:rsidRDefault="00732DD2" w:rsidP="0016367F"/>
    <w:p w14:paraId="6458C02D" w14:textId="77777777" w:rsidR="00732DD2" w:rsidRDefault="00732DD2" w:rsidP="0016367F"/>
    <w:p w14:paraId="3BD16467" w14:textId="77777777" w:rsidR="00732DD2" w:rsidRDefault="00732DD2" w:rsidP="00280421"/>
  </w:endnote>
  <w:endnote w:type="continuationSeparator" w:id="0">
    <w:p w14:paraId="4DF3A6BD" w14:textId="77777777" w:rsidR="00732DD2" w:rsidRDefault="00732DD2" w:rsidP="0016367F">
      <w:r>
        <w:continuationSeparator/>
      </w:r>
    </w:p>
    <w:p w14:paraId="17508597" w14:textId="77777777" w:rsidR="00732DD2" w:rsidRDefault="00732DD2" w:rsidP="0016367F"/>
    <w:p w14:paraId="0721BF09" w14:textId="77777777" w:rsidR="00732DD2" w:rsidRDefault="00732DD2" w:rsidP="0016367F"/>
    <w:p w14:paraId="34AA7331" w14:textId="77777777" w:rsidR="00732DD2" w:rsidRDefault="00732DD2" w:rsidP="0016367F"/>
    <w:p w14:paraId="0A11FE1D" w14:textId="77777777" w:rsidR="00732DD2" w:rsidRDefault="00732DD2" w:rsidP="0016367F"/>
    <w:p w14:paraId="6F4E53CE" w14:textId="77777777" w:rsidR="00732DD2" w:rsidRDefault="00732DD2" w:rsidP="0016367F"/>
    <w:p w14:paraId="2AF20BA9" w14:textId="77777777" w:rsidR="00732DD2" w:rsidRDefault="00732DD2" w:rsidP="0016367F"/>
    <w:p w14:paraId="22B615C2" w14:textId="77777777" w:rsidR="00732DD2" w:rsidRDefault="00732DD2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utiger LT Com 45 Light">
    <w:altName w:val="Calibri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0000000000000000000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2378FC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2378FC" w:rsidRPr="00B96D60" w:rsidRDefault="002378F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3A35EF37" w:rsidR="002378FC" w:rsidRPr="00B96D60" w:rsidRDefault="002378F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 w:rsidR="00B6127C">
            <w:rPr>
              <w:sz w:val="16"/>
              <w:szCs w:val="16"/>
            </w:rPr>
            <w:t>KR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2378FC" w:rsidRPr="00B96D60" w:rsidRDefault="002378F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2378FC" w:rsidRPr="00B96D60" w:rsidRDefault="002378F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2378FC" w:rsidRPr="00B96D60" w:rsidRDefault="002378FC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2378FC" w:rsidRPr="00B96D60" w:rsidRDefault="002378FC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4842FE9" w:rsidR="002378FC" w:rsidRPr="00453B91" w:rsidRDefault="002378FC" w:rsidP="0016367F">
    <w:pPr>
      <w:pStyle w:val="Footer"/>
    </w:pPr>
    <w:r>
      <w:t>WSC2019_TP40_Day3_</w:t>
    </w:r>
    <w:r w:rsidR="00B6127C">
      <w:t>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63033" w14:textId="77777777" w:rsidR="00732DD2" w:rsidRDefault="00732DD2" w:rsidP="0016367F">
      <w:r>
        <w:separator/>
      </w:r>
    </w:p>
    <w:p w14:paraId="14A3E381" w14:textId="77777777" w:rsidR="00732DD2" w:rsidRDefault="00732DD2" w:rsidP="0016367F"/>
    <w:p w14:paraId="6E5B9092" w14:textId="77777777" w:rsidR="00732DD2" w:rsidRDefault="00732DD2" w:rsidP="0016367F"/>
    <w:p w14:paraId="49C62088" w14:textId="77777777" w:rsidR="00732DD2" w:rsidRDefault="00732DD2" w:rsidP="0016367F"/>
    <w:p w14:paraId="50DAE609" w14:textId="77777777" w:rsidR="00732DD2" w:rsidRDefault="00732DD2" w:rsidP="0016367F"/>
    <w:p w14:paraId="78B7BEEF" w14:textId="77777777" w:rsidR="00732DD2" w:rsidRDefault="00732DD2" w:rsidP="00280421"/>
  </w:footnote>
  <w:footnote w:type="continuationSeparator" w:id="0">
    <w:p w14:paraId="6996D91A" w14:textId="77777777" w:rsidR="00732DD2" w:rsidRDefault="00732DD2" w:rsidP="0016367F">
      <w:r>
        <w:continuationSeparator/>
      </w:r>
    </w:p>
    <w:p w14:paraId="5B13AB23" w14:textId="77777777" w:rsidR="00732DD2" w:rsidRDefault="00732DD2" w:rsidP="0016367F"/>
    <w:p w14:paraId="1C993EC0" w14:textId="77777777" w:rsidR="00732DD2" w:rsidRDefault="00732DD2" w:rsidP="0016367F"/>
    <w:p w14:paraId="3E0907D8" w14:textId="77777777" w:rsidR="00732DD2" w:rsidRDefault="00732DD2" w:rsidP="0016367F"/>
    <w:p w14:paraId="7B7EB6DE" w14:textId="77777777" w:rsidR="00732DD2" w:rsidRDefault="00732DD2" w:rsidP="0016367F"/>
    <w:p w14:paraId="473A54D7" w14:textId="77777777" w:rsidR="00732DD2" w:rsidRDefault="00732DD2" w:rsidP="0016367F"/>
    <w:p w14:paraId="23D58F0E" w14:textId="77777777" w:rsidR="00732DD2" w:rsidRDefault="00732DD2" w:rsidP="0016367F"/>
    <w:p w14:paraId="52DDC27C" w14:textId="77777777" w:rsidR="00732DD2" w:rsidRDefault="00732DD2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2378FC" w:rsidRDefault="002378FC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2378FC" w:rsidRDefault="002378FC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7594A"/>
    <w:multiLevelType w:val="hybridMultilevel"/>
    <w:tmpl w:val="E660A0BC"/>
    <w:lvl w:ilvl="0" w:tplc="5A865CE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8"/>
  </w:num>
  <w:num w:numId="19">
    <w:abstractNumId w:val="15"/>
  </w:num>
  <w:num w:numId="20">
    <w:abstractNumId w:val="27"/>
  </w:num>
  <w:num w:numId="21">
    <w:abstractNumId w:val="26"/>
  </w:num>
  <w:num w:numId="22">
    <w:abstractNumId w:val="17"/>
  </w:num>
  <w:num w:numId="23">
    <w:abstractNumId w:val="25"/>
  </w:num>
  <w:num w:numId="24">
    <w:abstractNumId w:val="20"/>
  </w:num>
  <w:num w:numId="25">
    <w:abstractNumId w:val="24"/>
  </w:num>
  <w:num w:numId="26">
    <w:abstractNumId w:val="12"/>
  </w:num>
  <w:num w:numId="27">
    <w:abstractNumId w:val="18"/>
  </w:num>
  <w:num w:numId="28">
    <w:abstractNumId w:val="29"/>
  </w:num>
  <w:num w:numId="29">
    <w:abstractNumId w:val="19"/>
  </w:num>
  <w:num w:numId="30">
    <w:abstractNumId w:val="13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44B8"/>
    <w:rsid w:val="00026DB1"/>
    <w:rsid w:val="00027C67"/>
    <w:rsid w:val="0003398B"/>
    <w:rsid w:val="0003526B"/>
    <w:rsid w:val="00036A02"/>
    <w:rsid w:val="00050DCE"/>
    <w:rsid w:val="000517A6"/>
    <w:rsid w:val="00052F6D"/>
    <w:rsid w:val="00057B12"/>
    <w:rsid w:val="000640A4"/>
    <w:rsid w:val="00071AA7"/>
    <w:rsid w:val="00081738"/>
    <w:rsid w:val="00082FB6"/>
    <w:rsid w:val="00095191"/>
    <w:rsid w:val="000A211A"/>
    <w:rsid w:val="000C351E"/>
    <w:rsid w:val="000D576D"/>
    <w:rsid w:val="000E13EB"/>
    <w:rsid w:val="000E219D"/>
    <w:rsid w:val="000E5A11"/>
    <w:rsid w:val="000E6A86"/>
    <w:rsid w:val="000E71D8"/>
    <w:rsid w:val="000F4A5C"/>
    <w:rsid w:val="001172EF"/>
    <w:rsid w:val="001227BC"/>
    <w:rsid w:val="0012553C"/>
    <w:rsid w:val="0013144A"/>
    <w:rsid w:val="001337D1"/>
    <w:rsid w:val="00134547"/>
    <w:rsid w:val="00143580"/>
    <w:rsid w:val="00145758"/>
    <w:rsid w:val="00156CA1"/>
    <w:rsid w:val="001571FB"/>
    <w:rsid w:val="0016367F"/>
    <w:rsid w:val="00171B69"/>
    <w:rsid w:val="00183BCA"/>
    <w:rsid w:val="00192D2B"/>
    <w:rsid w:val="00196E3F"/>
    <w:rsid w:val="001A0C2B"/>
    <w:rsid w:val="001A2FA1"/>
    <w:rsid w:val="001A30E2"/>
    <w:rsid w:val="001A545D"/>
    <w:rsid w:val="001A554B"/>
    <w:rsid w:val="001B00B5"/>
    <w:rsid w:val="001B14C5"/>
    <w:rsid w:val="001B2D80"/>
    <w:rsid w:val="001C2F07"/>
    <w:rsid w:val="001C5228"/>
    <w:rsid w:val="001C5F88"/>
    <w:rsid w:val="001C6B44"/>
    <w:rsid w:val="001D14CD"/>
    <w:rsid w:val="001E3B98"/>
    <w:rsid w:val="001E4FDC"/>
    <w:rsid w:val="001F6EC4"/>
    <w:rsid w:val="002041D3"/>
    <w:rsid w:val="002057EF"/>
    <w:rsid w:val="002126CD"/>
    <w:rsid w:val="002168C9"/>
    <w:rsid w:val="00216FA3"/>
    <w:rsid w:val="00233084"/>
    <w:rsid w:val="002356E0"/>
    <w:rsid w:val="002357CF"/>
    <w:rsid w:val="00236911"/>
    <w:rsid w:val="002378FC"/>
    <w:rsid w:val="002420F1"/>
    <w:rsid w:val="002501E8"/>
    <w:rsid w:val="00256E48"/>
    <w:rsid w:val="00260DD2"/>
    <w:rsid w:val="0026188C"/>
    <w:rsid w:val="00261C11"/>
    <w:rsid w:val="00264847"/>
    <w:rsid w:val="00267A4B"/>
    <w:rsid w:val="00271388"/>
    <w:rsid w:val="00274D56"/>
    <w:rsid w:val="00280421"/>
    <w:rsid w:val="0028522E"/>
    <w:rsid w:val="0029438C"/>
    <w:rsid w:val="00294DA2"/>
    <w:rsid w:val="002A14D1"/>
    <w:rsid w:val="002A23FA"/>
    <w:rsid w:val="002A3094"/>
    <w:rsid w:val="002B1320"/>
    <w:rsid w:val="002C3A51"/>
    <w:rsid w:val="002D07E2"/>
    <w:rsid w:val="002D4A7A"/>
    <w:rsid w:val="002D72B9"/>
    <w:rsid w:val="002E44B5"/>
    <w:rsid w:val="003054E0"/>
    <w:rsid w:val="0030674C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A7293"/>
    <w:rsid w:val="003B1AE3"/>
    <w:rsid w:val="003B328D"/>
    <w:rsid w:val="003B36D9"/>
    <w:rsid w:val="003B473A"/>
    <w:rsid w:val="003C32B5"/>
    <w:rsid w:val="003C744C"/>
    <w:rsid w:val="003D18FA"/>
    <w:rsid w:val="003E3ECD"/>
    <w:rsid w:val="003F3433"/>
    <w:rsid w:val="0040121A"/>
    <w:rsid w:val="0040746F"/>
    <w:rsid w:val="00413188"/>
    <w:rsid w:val="004131BB"/>
    <w:rsid w:val="00426B3D"/>
    <w:rsid w:val="00433A9F"/>
    <w:rsid w:val="004460DC"/>
    <w:rsid w:val="00451DED"/>
    <w:rsid w:val="00453B91"/>
    <w:rsid w:val="004605D7"/>
    <w:rsid w:val="00462CB3"/>
    <w:rsid w:val="00472F2E"/>
    <w:rsid w:val="00475DE8"/>
    <w:rsid w:val="00495958"/>
    <w:rsid w:val="004A178F"/>
    <w:rsid w:val="004A61D4"/>
    <w:rsid w:val="004B1100"/>
    <w:rsid w:val="004B6102"/>
    <w:rsid w:val="004B6219"/>
    <w:rsid w:val="004C4A8B"/>
    <w:rsid w:val="004C77A7"/>
    <w:rsid w:val="004D3337"/>
    <w:rsid w:val="004D6CF0"/>
    <w:rsid w:val="004E12F1"/>
    <w:rsid w:val="004E1F36"/>
    <w:rsid w:val="004F44C5"/>
    <w:rsid w:val="004F7611"/>
    <w:rsid w:val="00501985"/>
    <w:rsid w:val="00501D72"/>
    <w:rsid w:val="00502C30"/>
    <w:rsid w:val="005040AA"/>
    <w:rsid w:val="00511439"/>
    <w:rsid w:val="00512293"/>
    <w:rsid w:val="0051761D"/>
    <w:rsid w:val="00517BD4"/>
    <w:rsid w:val="00525699"/>
    <w:rsid w:val="00531CD8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05D1"/>
    <w:rsid w:val="00575F7A"/>
    <w:rsid w:val="00584A41"/>
    <w:rsid w:val="00591304"/>
    <w:rsid w:val="00595D70"/>
    <w:rsid w:val="005A43EB"/>
    <w:rsid w:val="005B337E"/>
    <w:rsid w:val="005B5B53"/>
    <w:rsid w:val="005B6E49"/>
    <w:rsid w:val="005C1F3D"/>
    <w:rsid w:val="005C7E6F"/>
    <w:rsid w:val="005E0329"/>
    <w:rsid w:val="005F01CC"/>
    <w:rsid w:val="005F4CBB"/>
    <w:rsid w:val="00604565"/>
    <w:rsid w:val="0060569B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33DBC"/>
    <w:rsid w:val="006358D4"/>
    <w:rsid w:val="00654C21"/>
    <w:rsid w:val="00660696"/>
    <w:rsid w:val="00670131"/>
    <w:rsid w:val="006716CD"/>
    <w:rsid w:val="0067352E"/>
    <w:rsid w:val="00673AA4"/>
    <w:rsid w:val="006741AC"/>
    <w:rsid w:val="006805C1"/>
    <w:rsid w:val="00680D27"/>
    <w:rsid w:val="00690696"/>
    <w:rsid w:val="00691E33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231"/>
    <w:rsid w:val="006E7810"/>
    <w:rsid w:val="006E7FE8"/>
    <w:rsid w:val="006F0431"/>
    <w:rsid w:val="006F60B3"/>
    <w:rsid w:val="006F7C7B"/>
    <w:rsid w:val="007004AE"/>
    <w:rsid w:val="007022AD"/>
    <w:rsid w:val="007023A3"/>
    <w:rsid w:val="00706982"/>
    <w:rsid w:val="00717322"/>
    <w:rsid w:val="00720A03"/>
    <w:rsid w:val="00720ABC"/>
    <w:rsid w:val="00723C65"/>
    <w:rsid w:val="007259AA"/>
    <w:rsid w:val="00732DD2"/>
    <w:rsid w:val="00735049"/>
    <w:rsid w:val="007435C0"/>
    <w:rsid w:val="00743D92"/>
    <w:rsid w:val="00750702"/>
    <w:rsid w:val="007546F4"/>
    <w:rsid w:val="007575B9"/>
    <w:rsid w:val="007614BB"/>
    <w:rsid w:val="007646AA"/>
    <w:rsid w:val="00766D9D"/>
    <w:rsid w:val="007748E6"/>
    <w:rsid w:val="00782FB5"/>
    <w:rsid w:val="00783903"/>
    <w:rsid w:val="0078539E"/>
    <w:rsid w:val="00790EFE"/>
    <w:rsid w:val="00793A1B"/>
    <w:rsid w:val="007A409C"/>
    <w:rsid w:val="007A4C1D"/>
    <w:rsid w:val="007B557A"/>
    <w:rsid w:val="007B5DEF"/>
    <w:rsid w:val="007B7975"/>
    <w:rsid w:val="007C13FB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39E"/>
    <w:rsid w:val="008429C5"/>
    <w:rsid w:val="00854AD0"/>
    <w:rsid w:val="0085552C"/>
    <w:rsid w:val="00855E97"/>
    <w:rsid w:val="00857453"/>
    <w:rsid w:val="00860C67"/>
    <w:rsid w:val="00861273"/>
    <w:rsid w:val="00862552"/>
    <w:rsid w:val="00865E87"/>
    <w:rsid w:val="00866978"/>
    <w:rsid w:val="00872795"/>
    <w:rsid w:val="008756B0"/>
    <w:rsid w:val="00875B7B"/>
    <w:rsid w:val="008766D2"/>
    <w:rsid w:val="00885489"/>
    <w:rsid w:val="00887C3D"/>
    <w:rsid w:val="008907FD"/>
    <w:rsid w:val="00895C7B"/>
    <w:rsid w:val="00897C0B"/>
    <w:rsid w:val="008A2F66"/>
    <w:rsid w:val="008A3942"/>
    <w:rsid w:val="008A4B19"/>
    <w:rsid w:val="008B249E"/>
    <w:rsid w:val="008B6BA4"/>
    <w:rsid w:val="008C1ADC"/>
    <w:rsid w:val="008D0C34"/>
    <w:rsid w:val="008D0C3D"/>
    <w:rsid w:val="008D4392"/>
    <w:rsid w:val="008F5CF8"/>
    <w:rsid w:val="00917EFE"/>
    <w:rsid w:val="00926C56"/>
    <w:rsid w:val="00935220"/>
    <w:rsid w:val="009356C1"/>
    <w:rsid w:val="00941F91"/>
    <w:rsid w:val="009454DF"/>
    <w:rsid w:val="00952F1E"/>
    <w:rsid w:val="0095786C"/>
    <w:rsid w:val="00966D5E"/>
    <w:rsid w:val="0098297B"/>
    <w:rsid w:val="00983FEC"/>
    <w:rsid w:val="00987A9F"/>
    <w:rsid w:val="00991641"/>
    <w:rsid w:val="009A37FD"/>
    <w:rsid w:val="009B26E8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513"/>
    <w:rsid w:val="00AD30C6"/>
    <w:rsid w:val="00AD731E"/>
    <w:rsid w:val="00AE25EA"/>
    <w:rsid w:val="00AE528B"/>
    <w:rsid w:val="00AE5E57"/>
    <w:rsid w:val="00AF1836"/>
    <w:rsid w:val="00AF231D"/>
    <w:rsid w:val="00AF3EDE"/>
    <w:rsid w:val="00B019EC"/>
    <w:rsid w:val="00B0639C"/>
    <w:rsid w:val="00B06AFD"/>
    <w:rsid w:val="00B11336"/>
    <w:rsid w:val="00B11358"/>
    <w:rsid w:val="00B2122B"/>
    <w:rsid w:val="00B24158"/>
    <w:rsid w:val="00B40AE0"/>
    <w:rsid w:val="00B472C7"/>
    <w:rsid w:val="00B6127C"/>
    <w:rsid w:val="00B70A81"/>
    <w:rsid w:val="00B72EB4"/>
    <w:rsid w:val="00B82467"/>
    <w:rsid w:val="00B830B3"/>
    <w:rsid w:val="00B864CF"/>
    <w:rsid w:val="00B86932"/>
    <w:rsid w:val="00B96CA0"/>
    <w:rsid w:val="00B96D60"/>
    <w:rsid w:val="00BA2688"/>
    <w:rsid w:val="00BA796A"/>
    <w:rsid w:val="00BA7D1A"/>
    <w:rsid w:val="00BB2B47"/>
    <w:rsid w:val="00BC317D"/>
    <w:rsid w:val="00BD14CD"/>
    <w:rsid w:val="00BD7F1A"/>
    <w:rsid w:val="00BE03F6"/>
    <w:rsid w:val="00BE3BAD"/>
    <w:rsid w:val="00BE3C1C"/>
    <w:rsid w:val="00BE704C"/>
    <w:rsid w:val="00BF7766"/>
    <w:rsid w:val="00C13720"/>
    <w:rsid w:val="00C31CCA"/>
    <w:rsid w:val="00C35B56"/>
    <w:rsid w:val="00C37332"/>
    <w:rsid w:val="00C420AB"/>
    <w:rsid w:val="00C55C88"/>
    <w:rsid w:val="00C576AC"/>
    <w:rsid w:val="00C62FCE"/>
    <w:rsid w:val="00C65EE3"/>
    <w:rsid w:val="00C75D7A"/>
    <w:rsid w:val="00C77391"/>
    <w:rsid w:val="00C77D08"/>
    <w:rsid w:val="00C87081"/>
    <w:rsid w:val="00C963FD"/>
    <w:rsid w:val="00CA5BB5"/>
    <w:rsid w:val="00CA6044"/>
    <w:rsid w:val="00CB1799"/>
    <w:rsid w:val="00CB3E97"/>
    <w:rsid w:val="00CC5034"/>
    <w:rsid w:val="00CD3200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36434"/>
    <w:rsid w:val="00D57E01"/>
    <w:rsid w:val="00D62DCF"/>
    <w:rsid w:val="00D63357"/>
    <w:rsid w:val="00D76374"/>
    <w:rsid w:val="00D84489"/>
    <w:rsid w:val="00D9370F"/>
    <w:rsid w:val="00D94FA3"/>
    <w:rsid w:val="00D95F38"/>
    <w:rsid w:val="00DA12FD"/>
    <w:rsid w:val="00DA3F51"/>
    <w:rsid w:val="00DA68E9"/>
    <w:rsid w:val="00DB634F"/>
    <w:rsid w:val="00DC37FC"/>
    <w:rsid w:val="00DE1B5A"/>
    <w:rsid w:val="00DF25B9"/>
    <w:rsid w:val="00DF35D4"/>
    <w:rsid w:val="00E118C1"/>
    <w:rsid w:val="00E2688A"/>
    <w:rsid w:val="00E31B1B"/>
    <w:rsid w:val="00E32280"/>
    <w:rsid w:val="00E355A4"/>
    <w:rsid w:val="00E411A7"/>
    <w:rsid w:val="00E4251A"/>
    <w:rsid w:val="00E52C1E"/>
    <w:rsid w:val="00E63A08"/>
    <w:rsid w:val="00E64155"/>
    <w:rsid w:val="00E65A56"/>
    <w:rsid w:val="00E7327B"/>
    <w:rsid w:val="00E8490A"/>
    <w:rsid w:val="00E85147"/>
    <w:rsid w:val="00E91712"/>
    <w:rsid w:val="00E962EC"/>
    <w:rsid w:val="00EB3AC1"/>
    <w:rsid w:val="00EB3C64"/>
    <w:rsid w:val="00EB4518"/>
    <w:rsid w:val="00EB7992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0D72"/>
    <w:rsid w:val="00EF29B8"/>
    <w:rsid w:val="00EF470C"/>
    <w:rsid w:val="00EF6E85"/>
    <w:rsid w:val="00EF7E23"/>
    <w:rsid w:val="00F0109D"/>
    <w:rsid w:val="00F057DD"/>
    <w:rsid w:val="00F05808"/>
    <w:rsid w:val="00F2267A"/>
    <w:rsid w:val="00F34D3B"/>
    <w:rsid w:val="00F350FA"/>
    <w:rsid w:val="00F4251E"/>
    <w:rsid w:val="00F433BE"/>
    <w:rsid w:val="00F52D28"/>
    <w:rsid w:val="00F66D9F"/>
    <w:rsid w:val="00F70023"/>
    <w:rsid w:val="00F7116D"/>
    <w:rsid w:val="00F71E41"/>
    <w:rsid w:val="00F729AF"/>
    <w:rsid w:val="00F741E6"/>
    <w:rsid w:val="00F74E36"/>
    <w:rsid w:val="00FA041A"/>
    <w:rsid w:val="00FA0688"/>
    <w:rsid w:val="00FA3AA0"/>
    <w:rsid w:val="00FA3EA2"/>
    <w:rsid w:val="00FC010B"/>
    <w:rsid w:val="00FE4684"/>
    <w:rsid w:val="00FE50FD"/>
    <w:rsid w:val="00FF18F5"/>
    <w:rsid w:val="00FF38AF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Batang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delicacyfood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delicacyfoo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35DD-59C8-4260-B842-9F9FE8CEF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</Template>
  <TotalTime>278</TotalTime>
  <Pages>1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WSI</cp:lastModifiedBy>
  <cp:revision>148</cp:revision>
  <cp:lastPrinted>2019-08-24T15:51:00Z</cp:lastPrinted>
  <dcterms:created xsi:type="dcterms:W3CDTF">2019-08-24T09:15:00Z</dcterms:created>
  <dcterms:modified xsi:type="dcterms:W3CDTF">2019-08-24T15:51:00Z</dcterms:modified>
</cp:coreProperties>
</file>