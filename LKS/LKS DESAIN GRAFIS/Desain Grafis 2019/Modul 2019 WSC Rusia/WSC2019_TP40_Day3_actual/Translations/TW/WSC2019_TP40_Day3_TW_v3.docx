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25099E05" w:rsidR="006E6145" w:rsidRPr="00DB0C7D" w:rsidRDefault="00453B91" w:rsidP="0016367F">
      <w:pPr>
        <w:pStyle w:val="Title"/>
        <w:rPr>
          <w:rFonts w:eastAsia="Microsoft JhengHei"/>
        </w:rPr>
      </w:pPr>
      <w:bookmarkStart w:id="0" w:name="_Toc386117270"/>
      <w:bookmarkStart w:id="1" w:name="_Toc386117477"/>
      <w:r w:rsidRPr="00DB0C7D">
        <w:rPr>
          <w:rFonts w:eastAsia="Microsoft JhengHei"/>
        </w:rPr>
        <w:t>Test Project</w:t>
      </w:r>
      <w:r w:rsidR="0055566F" w:rsidRPr="00DB0C7D">
        <w:rPr>
          <w:rFonts w:eastAsia="Microsoft JhengHei"/>
        </w:rPr>
        <w:t xml:space="preserve"> Day </w:t>
      </w:r>
      <w:r w:rsidR="00C37332" w:rsidRPr="00DB0C7D">
        <w:rPr>
          <w:rFonts w:eastAsia="Microsoft JhengHei"/>
        </w:rPr>
        <w:t>3</w:t>
      </w:r>
    </w:p>
    <w:p w14:paraId="3AC9D7E0" w14:textId="0BABA8B9" w:rsidR="00453B91" w:rsidRPr="00DB0C7D" w:rsidRDefault="0055566F" w:rsidP="0016367F">
      <w:pPr>
        <w:pStyle w:val="Subtitle"/>
        <w:rPr>
          <w:rFonts w:eastAsia="Microsoft JhengHei"/>
        </w:rPr>
      </w:pPr>
      <w:r w:rsidRPr="00DB0C7D">
        <w:rPr>
          <w:rFonts w:eastAsia="Microsoft JhengHei"/>
        </w:rPr>
        <w:t>Graphic Design Technology</w:t>
      </w:r>
      <w:r w:rsidRPr="00DB0C7D">
        <w:rPr>
          <w:rFonts w:eastAsia="Microsoft JhengHei"/>
        </w:rPr>
        <w:br/>
      </w:r>
      <w:r w:rsidR="00B87136" w:rsidRPr="00DB0C7D">
        <w:rPr>
          <w:rFonts w:eastAsia="Microsoft JhengHei"/>
          <w:b/>
          <w:sz w:val="42"/>
          <w:szCs w:val="42"/>
        </w:rPr>
        <w:t>TW</w:t>
      </w:r>
    </w:p>
    <w:p w14:paraId="68E4B64B" w14:textId="77777777" w:rsidR="00453B91" w:rsidRPr="00DB0C7D" w:rsidRDefault="00453B91" w:rsidP="0016367F">
      <w:pPr>
        <w:rPr>
          <w:rFonts w:eastAsia="Microsoft JhengHei"/>
        </w:rPr>
      </w:pPr>
    </w:p>
    <w:p w14:paraId="0A784D23" w14:textId="77777777" w:rsidR="00453B91" w:rsidRPr="00DB0C7D" w:rsidRDefault="00453B91" w:rsidP="0016367F">
      <w:pPr>
        <w:rPr>
          <w:rFonts w:eastAsia="Microsoft JhengHei"/>
        </w:rPr>
      </w:pPr>
    </w:p>
    <w:p w14:paraId="15EF72B1" w14:textId="77777777" w:rsidR="00453B91" w:rsidRPr="00DB0C7D" w:rsidRDefault="00453B91" w:rsidP="0016367F">
      <w:pPr>
        <w:rPr>
          <w:rFonts w:eastAsia="Microsoft JhengHei"/>
        </w:rPr>
      </w:pPr>
    </w:p>
    <w:p w14:paraId="5BC55B8A" w14:textId="77777777" w:rsidR="00453B91" w:rsidRPr="00DB0C7D" w:rsidRDefault="00453B91" w:rsidP="0016367F">
      <w:pPr>
        <w:rPr>
          <w:rFonts w:eastAsia="Microsoft JhengHei"/>
        </w:rPr>
      </w:pPr>
    </w:p>
    <w:p w14:paraId="16E407C3" w14:textId="77777777" w:rsidR="00453B91" w:rsidRPr="00DB0C7D" w:rsidRDefault="00453B91" w:rsidP="0016367F">
      <w:pPr>
        <w:rPr>
          <w:rFonts w:eastAsia="Microsoft JhengHei"/>
        </w:rPr>
      </w:pPr>
    </w:p>
    <w:p w14:paraId="3F703A80" w14:textId="77777777" w:rsidR="00453B91" w:rsidRPr="00DB0C7D" w:rsidRDefault="00453B91" w:rsidP="0016367F">
      <w:pPr>
        <w:rPr>
          <w:rFonts w:eastAsia="Microsoft JhengHei"/>
        </w:rPr>
      </w:pPr>
    </w:p>
    <w:p w14:paraId="27242A0C" w14:textId="77777777" w:rsidR="00453B91" w:rsidRPr="00DB0C7D" w:rsidRDefault="00453B91" w:rsidP="0016367F">
      <w:pPr>
        <w:rPr>
          <w:rFonts w:eastAsia="Microsoft JhengHei"/>
        </w:rPr>
      </w:pPr>
    </w:p>
    <w:p w14:paraId="5C6F8C5E" w14:textId="77777777" w:rsidR="00453B91" w:rsidRPr="00DB0C7D" w:rsidRDefault="00453B91" w:rsidP="0016367F">
      <w:pPr>
        <w:rPr>
          <w:rFonts w:eastAsia="Microsoft JhengHei"/>
        </w:rPr>
      </w:pPr>
    </w:p>
    <w:p w14:paraId="5757C435" w14:textId="77777777" w:rsidR="00453B91" w:rsidRPr="00DB0C7D" w:rsidRDefault="00453B91" w:rsidP="0016367F">
      <w:pPr>
        <w:rPr>
          <w:rFonts w:eastAsia="Microsoft JhengHei"/>
        </w:rPr>
      </w:pPr>
    </w:p>
    <w:p w14:paraId="25B0129F" w14:textId="77777777" w:rsidR="00453B91" w:rsidRPr="00DB0C7D" w:rsidRDefault="00453B91" w:rsidP="0016367F">
      <w:pPr>
        <w:rPr>
          <w:rFonts w:eastAsia="Microsoft JhengHei"/>
        </w:rPr>
      </w:pPr>
    </w:p>
    <w:p w14:paraId="6A3FD10A" w14:textId="77777777" w:rsidR="00453B91" w:rsidRPr="00DB0C7D" w:rsidRDefault="00453B91" w:rsidP="0016367F">
      <w:pPr>
        <w:rPr>
          <w:rFonts w:eastAsia="Microsoft JhengHei"/>
        </w:rPr>
      </w:pPr>
    </w:p>
    <w:p w14:paraId="0C96B7BB" w14:textId="77777777" w:rsidR="00453B91" w:rsidRPr="00DB0C7D" w:rsidRDefault="00453B91" w:rsidP="0016367F">
      <w:pPr>
        <w:rPr>
          <w:rFonts w:eastAsia="Microsoft JhengHei"/>
        </w:rPr>
      </w:pPr>
    </w:p>
    <w:p w14:paraId="35DCA5A9" w14:textId="77777777" w:rsidR="00453B91" w:rsidRPr="00DB0C7D" w:rsidRDefault="00453B91" w:rsidP="0016367F">
      <w:pPr>
        <w:rPr>
          <w:rFonts w:eastAsia="Microsoft JhengHei"/>
        </w:rPr>
      </w:pPr>
    </w:p>
    <w:p w14:paraId="6D0FBCB5" w14:textId="77777777" w:rsidR="00453B91" w:rsidRPr="00DB0C7D" w:rsidRDefault="00453B91" w:rsidP="0016367F">
      <w:pPr>
        <w:rPr>
          <w:rFonts w:eastAsia="Microsoft JhengHei"/>
        </w:rPr>
      </w:pPr>
    </w:p>
    <w:p w14:paraId="7090E73B" w14:textId="77777777" w:rsidR="00453B91" w:rsidRPr="00DB0C7D" w:rsidRDefault="00453B91" w:rsidP="0016367F">
      <w:pPr>
        <w:rPr>
          <w:rFonts w:eastAsia="Microsoft JhengHei"/>
        </w:rPr>
      </w:pPr>
    </w:p>
    <w:p w14:paraId="63D06A3C" w14:textId="77777777" w:rsidR="00453B91" w:rsidRPr="00DB0C7D" w:rsidRDefault="00453B91" w:rsidP="0016367F">
      <w:pPr>
        <w:rPr>
          <w:rFonts w:eastAsia="Microsoft JhengHei"/>
        </w:rPr>
      </w:pPr>
    </w:p>
    <w:p w14:paraId="068FA09B" w14:textId="77777777" w:rsidR="00453B91" w:rsidRPr="00DB0C7D" w:rsidRDefault="00453B91" w:rsidP="0016367F">
      <w:pPr>
        <w:rPr>
          <w:rFonts w:eastAsia="Microsoft JhengHei"/>
        </w:rPr>
      </w:pPr>
    </w:p>
    <w:p w14:paraId="5A22C285" w14:textId="77777777" w:rsidR="00453B91" w:rsidRPr="00DB0C7D" w:rsidRDefault="00453B91" w:rsidP="0016367F">
      <w:pPr>
        <w:rPr>
          <w:rFonts w:eastAsia="Microsoft JhengHei"/>
        </w:rPr>
      </w:pPr>
    </w:p>
    <w:p w14:paraId="03B66199" w14:textId="77777777" w:rsidR="00453B91" w:rsidRPr="00DB0C7D" w:rsidRDefault="00453B91" w:rsidP="0016367F">
      <w:pPr>
        <w:rPr>
          <w:rFonts w:eastAsia="Microsoft JhengHei"/>
        </w:rPr>
      </w:pPr>
    </w:p>
    <w:p w14:paraId="31313D0B" w14:textId="77777777" w:rsidR="00453B91" w:rsidRPr="00DB0C7D" w:rsidRDefault="00453B91" w:rsidP="0016367F">
      <w:pPr>
        <w:rPr>
          <w:rFonts w:eastAsia="Microsoft JhengHei"/>
        </w:rPr>
      </w:pPr>
    </w:p>
    <w:p w14:paraId="13FDD3DE" w14:textId="77777777" w:rsidR="00453B91" w:rsidRPr="00DB0C7D" w:rsidRDefault="00453B91" w:rsidP="0016367F">
      <w:pPr>
        <w:rPr>
          <w:rFonts w:eastAsia="Microsoft JhengHei"/>
        </w:rPr>
      </w:pPr>
    </w:p>
    <w:p w14:paraId="54020523" w14:textId="77777777" w:rsidR="00453B91" w:rsidRPr="00DB0C7D" w:rsidRDefault="00453B91" w:rsidP="0016367F">
      <w:pPr>
        <w:rPr>
          <w:rFonts w:eastAsia="Microsoft JhengHei"/>
        </w:rPr>
      </w:pPr>
    </w:p>
    <w:p w14:paraId="510421CE" w14:textId="77777777" w:rsidR="00453B91" w:rsidRPr="00DB0C7D" w:rsidRDefault="00453B91" w:rsidP="0016367F">
      <w:pPr>
        <w:rPr>
          <w:rFonts w:eastAsia="Microsoft JhengHei"/>
        </w:rPr>
      </w:pPr>
    </w:p>
    <w:p w14:paraId="410467B9" w14:textId="77777777" w:rsidR="00453B91" w:rsidRPr="00DB0C7D" w:rsidRDefault="00453B91" w:rsidP="0016367F">
      <w:pPr>
        <w:rPr>
          <w:rFonts w:eastAsia="Microsoft JhengHei"/>
        </w:rPr>
      </w:pPr>
    </w:p>
    <w:p w14:paraId="2565954A" w14:textId="77777777" w:rsidR="00453B91" w:rsidRPr="00DB0C7D" w:rsidRDefault="00453B91" w:rsidP="0016367F">
      <w:pPr>
        <w:rPr>
          <w:rFonts w:eastAsia="Microsoft JhengHei"/>
        </w:rPr>
      </w:pPr>
    </w:p>
    <w:p w14:paraId="05C248F4" w14:textId="77777777" w:rsidR="00453B91" w:rsidRPr="00DB0C7D" w:rsidRDefault="00453B91" w:rsidP="0016367F">
      <w:pPr>
        <w:rPr>
          <w:rFonts w:eastAsia="Microsoft JhengHei"/>
        </w:rPr>
      </w:pPr>
    </w:p>
    <w:p w14:paraId="79B8C172" w14:textId="77777777" w:rsidR="00453B91" w:rsidRPr="00DB0C7D" w:rsidRDefault="00453B91" w:rsidP="0016367F">
      <w:pPr>
        <w:rPr>
          <w:rFonts w:eastAsia="Microsoft JhengHei"/>
        </w:rPr>
      </w:pPr>
    </w:p>
    <w:p w14:paraId="4FC748B6" w14:textId="055BC9A9" w:rsidR="00453B91" w:rsidRPr="00DB0C7D" w:rsidRDefault="00453B91" w:rsidP="0016367F">
      <w:pPr>
        <w:rPr>
          <w:rFonts w:eastAsia="Microsoft JhengHei"/>
        </w:rPr>
      </w:pPr>
    </w:p>
    <w:p w14:paraId="1BA6C998" w14:textId="77777777" w:rsidR="00AE528B" w:rsidRPr="00DB0C7D" w:rsidRDefault="00AE528B" w:rsidP="0016367F">
      <w:pPr>
        <w:rPr>
          <w:rFonts w:eastAsia="Microsoft JhengHei"/>
        </w:rPr>
        <w:sectPr w:rsidR="00AE528B" w:rsidRPr="00DB0C7D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054FBC10" w:rsidR="00887C3D" w:rsidRPr="00DB0C7D" w:rsidRDefault="00453B91" w:rsidP="00ED2B92">
      <w:pPr>
        <w:pStyle w:val="Heading1"/>
        <w:rPr>
          <w:rFonts w:eastAsia="Microsoft JhengHei"/>
        </w:rPr>
      </w:pPr>
      <w:r w:rsidRPr="00DB0C7D">
        <w:rPr>
          <w:rFonts w:eastAsia="Microsoft JhengHei"/>
        </w:rPr>
        <w:lastRenderedPageBreak/>
        <w:t>Introduction to Test Project</w:t>
      </w:r>
    </w:p>
    <w:p w14:paraId="7C03CA4A" w14:textId="6B8131E0" w:rsidR="00ED2B92" w:rsidRPr="00DB0C7D" w:rsidRDefault="00ED2B92" w:rsidP="00ED2B92">
      <w:pPr>
        <w:pStyle w:val="Heading1"/>
        <w:rPr>
          <w:rFonts w:eastAsia="Microsoft JhengHei"/>
        </w:rPr>
      </w:pPr>
      <w:bookmarkStart w:id="2" w:name="_Toc386117271"/>
      <w:bookmarkStart w:id="3" w:name="_Toc386117478"/>
      <w:r w:rsidRPr="00DB0C7D">
        <w:rPr>
          <w:rFonts w:eastAsia="Microsoft JhengHei"/>
        </w:rPr>
        <w:t>Contents</w:t>
      </w:r>
    </w:p>
    <w:p w14:paraId="56634639" w14:textId="57E08822" w:rsidR="00ED2B92" w:rsidRPr="00DB0C7D" w:rsidRDefault="00ED2B92" w:rsidP="00ED2B92">
      <w:pPr>
        <w:pStyle w:val="ListParagraph"/>
        <w:numPr>
          <w:ilvl w:val="0"/>
          <w:numId w:val="29"/>
        </w:numPr>
        <w:rPr>
          <w:rFonts w:eastAsia="Microsoft JhengHei"/>
        </w:rPr>
      </w:pPr>
      <w:r w:rsidRPr="00DB0C7D">
        <w:rPr>
          <w:rFonts w:eastAsia="Microsoft JhengHei"/>
        </w:rPr>
        <w:t>WSC2019_TP40_Day1.docx (this file)</w:t>
      </w:r>
    </w:p>
    <w:p w14:paraId="718287E4" w14:textId="05E94812" w:rsidR="00866978" w:rsidRPr="00DB0C7D" w:rsidRDefault="00866978" w:rsidP="00866978">
      <w:pPr>
        <w:pStyle w:val="ListParagraph"/>
        <w:numPr>
          <w:ilvl w:val="0"/>
          <w:numId w:val="29"/>
        </w:numPr>
        <w:rPr>
          <w:rFonts w:eastAsia="Microsoft JhengHei"/>
        </w:rPr>
      </w:pPr>
      <w:r w:rsidRPr="00DB0C7D">
        <w:rPr>
          <w:rFonts w:eastAsia="Microsoft JhengHei"/>
        </w:rPr>
        <w:t xml:space="preserve">Appendix 1.0 – Logo Text </w:t>
      </w:r>
      <w:r w:rsidRPr="00DB0C7D">
        <w:rPr>
          <w:rFonts w:eastAsia="Microsoft JhengHei"/>
          <w:i/>
        </w:rPr>
        <w:t xml:space="preserve"> </w:t>
      </w:r>
      <w:r w:rsidRPr="00DB0C7D">
        <w:rPr>
          <w:rFonts w:eastAsia="Microsoft JhengHei"/>
          <w:i/>
        </w:rPr>
        <w:br/>
        <w:t>supplied on competitor desktop in folder called: WSC2019_TP40_Day</w:t>
      </w:r>
      <w:r w:rsidR="00AF231D" w:rsidRPr="00DB0C7D">
        <w:rPr>
          <w:rFonts w:eastAsia="Microsoft JhengHei"/>
          <w:i/>
        </w:rPr>
        <w:t>3</w:t>
      </w:r>
      <w:r w:rsidRPr="00DB0C7D">
        <w:rPr>
          <w:rFonts w:eastAsia="Microsoft JhengHei"/>
          <w:i/>
        </w:rPr>
        <w:t>_CompetitorFiles</w:t>
      </w:r>
    </w:p>
    <w:p w14:paraId="3E2A22B6" w14:textId="40E90794" w:rsidR="00866978" w:rsidRPr="00DB0C7D" w:rsidRDefault="00866978" w:rsidP="00866978">
      <w:pPr>
        <w:pStyle w:val="ListParagraph"/>
        <w:numPr>
          <w:ilvl w:val="0"/>
          <w:numId w:val="29"/>
        </w:numPr>
        <w:rPr>
          <w:rFonts w:eastAsia="Microsoft JhengHei"/>
        </w:rPr>
      </w:pPr>
      <w:r w:rsidRPr="00DB0C7D">
        <w:rPr>
          <w:rFonts w:eastAsia="Microsoft JhengHei"/>
        </w:rPr>
        <w:t>Appendix 1.</w:t>
      </w:r>
      <w:r w:rsidR="00AF231D" w:rsidRPr="00DB0C7D">
        <w:rPr>
          <w:rFonts w:eastAsia="Microsoft JhengHei"/>
        </w:rPr>
        <w:t>2</w:t>
      </w:r>
      <w:r w:rsidRPr="00DB0C7D">
        <w:rPr>
          <w:rFonts w:eastAsia="Microsoft JhengHei"/>
        </w:rPr>
        <w:t xml:space="preserve"> –</w:t>
      </w:r>
      <w:r w:rsidR="00AF231D" w:rsidRPr="00DB0C7D">
        <w:rPr>
          <w:rFonts w:eastAsia="Microsoft JhengHei"/>
        </w:rPr>
        <w:t xml:space="preserve"> Poster</w:t>
      </w:r>
      <w:r w:rsidRPr="00DB0C7D">
        <w:rPr>
          <w:rFonts w:eastAsia="Microsoft JhengHei"/>
        </w:rPr>
        <w:t xml:space="preserve"> Text </w:t>
      </w:r>
      <w:r w:rsidRPr="00DB0C7D">
        <w:rPr>
          <w:rFonts w:eastAsia="Microsoft JhengHei"/>
          <w:i/>
        </w:rPr>
        <w:t xml:space="preserve"> </w:t>
      </w:r>
      <w:r w:rsidRPr="00DB0C7D">
        <w:rPr>
          <w:rFonts w:eastAsia="Microsoft JhengHei"/>
          <w:i/>
        </w:rPr>
        <w:br/>
        <w:t>supplied on competitor desktop in folder called: WSC2019_TP40_Day</w:t>
      </w:r>
      <w:r w:rsidR="00AF231D" w:rsidRPr="00DB0C7D">
        <w:rPr>
          <w:rFonts w:eastAsia="Microsoft JhengHei"/>
          <w:i/>
        </w:rPr>
        <w:t>3</w:t>
      </w:r>
      <w:r w:rsidRPr="00DB0C7D">
        <w:rPr>
          <w:rFonts w:eastAsia="Microsoft JhengHei"/>
          <w:i/>
        </w:rPr>
        <w:t>_CompetitorFiles</w:t>
      </w:r>
    </w:p>
    <w:p w14:paraId="46D48112" w14:textId="7E6A7BC3" w:rsidR="00AF231D" w:rsidRPr="00DB0C7D" w:rsidRDefault="00AF231D" w:rsidP="00AF231D">
      <w:pPr>
        <w:pStyle w:val="ListParagraph"/>
        <w:numPr>
          <w:ilvl w:val="0"/>
          <w:numId w:val="29"/>
        </w:numPr>
        <w:rPr>
          <w:rFonts w:eastAsia="Microsoft JhengHei"/>
        </w:rPr>
      </w:pPr>
      <w:r w:rsidRPr="00DB0C7D">
        <w:rPr>
          <w:rFonts w:eastAsia="Microsoft JhengHei"/>
        </w:rPr>
        <w:t xml:space="preserve">Appendix 1.3 - Images </w:t>
      </w:r>
      <w:r w:rsidRPr="00DB0C7D">
        <w:rPr>
          <w:rFonts w:eastAsia="Microsoft JhengHei"/>
        </w:rPr>
        <w:br/>
      </w:r>
      <w:r w:rsidRPr="00DB0C7D">
        <w:rPr>
          <w:rFonts w:eastAsia="Microsoft JhengHei"/>
          <w:i/>
        </w:rPr>
        <w:t>supplied on competitor desktop in folder called: WSC2019_TP40_Day3_CompetitorFiles</w:t>
      </w:r>
    </w:p>
    <w:p w14:paraId="4095A250" w14:textId="3C6AE81F" w:rsidR="00ED2B92" w:rsidRPr="00DB0C7D" w:rsidRDefault="00ED2B92" w:rsidP="00ED2B92">
      <w:pPr>
        <w:pStyle w:val="ListParagraph"/>
        <w:numPr>
          <w:ilvl w:val="0"/>
          <w:numId w:val="29"/>
        </w:numPr>
        <w:rPr>
          <w:rFonts w:eastAsia="Microsoft JhengHei"/>
        </w:rPr>
      </w:pPr>
      <w:r w:rsidRPr="00DB0C7D">
        <w:rPr>
          <w:rFonts w:eastAsia="Microsoft JhengHei"/>
        </w:rPr>
        <w:t>Appendix 1.</w:t>
      </w:r>
      <w:r w:rsidR="00AF231D" w:rsidRPr="00DB0C7D">
        <w:rPr>
          <w:rFonts w:eastAsia="Microsoft JhengHei"/>
        </w:rPr>
        <w:t>4</w:t>
      </w:r>
      <w:r w:rsidRPr="00DB0C7D">
        <w:rPr>
          <w:rFonts w:eastAsia="Microsoft JhengHei"/>
        </w:rPr>
        <w:t xml:space="preserve"> </w:t>
      </w:r>
      <w:r w:rsidR="002356E0" w:rsidRPr="00DB0C7D">
        <w:rPr>
          <w:rFonts w:eastAsia="Microsoft JhengHei"/>
        </w:rPr>
        <w:t>–</w:t>
      </w:r>
      <w:r w:rsidRPr="00DB0C7D">
        <w:rPr>
          <w:rFonts w:eastAsia="Microsoft JhengHei"/>
        </w:rPr>
        <w:t xml:space="preserve"> </w:t>
      </w:r>
      <w:r w:rsidR="002356E0" w:rsidRPr="00DB0C7D">
        <w:rPr>
          <w:rFonts w:eastAsia="Microsoft JhengHei"/>
        </w:rPr>
        <w:t xml:space="preserve">Car </w:t>
      </w:r>
      <w:r w:rsidR="00660696" w:rsidRPr="00DB0C7D">
        <w:rPr>
          <w:rFonts w:eastAsia="Microsoft JhengHei"/>
        </w:rPr>
        <w:t>T</w:t>
      </w:r>
      <w:r w:rsidR="002356E0" w:rsidRPr="00DB0C7D">
        <w:rPr>
          <w:rFonts w:eastAsia="Microsoft JhengHei"/>
        </w:rPr>
        <w:t>emplate</w:t>
      </w:r>
      <w:r w:rsidRPr="00DB0C7D">
        <w:rPr>
          <w:rFonts w:eastAsia="Microsoft JhengHei"/>
        </w:rPr>
        <w:t xml:space="preserve"> </w:t>
      </w:r>
      <w:r w:rsidRPr="00DB0C7D">
        <w:rPr>
          <w:rFonts w:eastAsia="Microsoft JhengHei"/>
          <w:i/>
        </w:rPr>
        <w:t xml:space="preserve"> </w:t>
      </w:r>
      <w:r w:rsidRPr="00DB0C7D">
        <w:rPr>
          <w:rFonts w:eastAsia="Microsoft JhengHei"/>
          <w:i/>
        </w:rPr>
        <w:br/>
        <w:t>supplied on competitor desktop in folder called: WSC2019_TP40_Day</w:t>
      </w:r>
      <w:r w:rsidR="00AF231D" w:rsidRPr="00DB0C7D">
        <w:rPr>
          <w:rFonts w:eastAsia="Microsoft JhengHei"/>
          <w:i/>
        </w:rPr>
        <w:t>3</w:t>
      </w:r>
      <w:r w:rsidRPr="00DB0C7D">
        <w:rPr>
          <w:rFonts w:eastAsia="Microsoft JhengHei"/>
          <w:i/>
        </w:rPr>
        <w:t>_CompetitorFiles</w:t>
      </w:r>
    </w:p>
    <w:p w14:paraId="1612AB82" w14:textId="698CD01F" w:rsidR="00F350FA" w:rsidRPr="00DB0C7D" w:rsidRDefault="00F350FA" w:rsidP="00F350FA">
      <w:pPr>
        <w:pStyle w:val="ListParagraph"/>
        <w:numPr>
          <w:ilvl w:val="0"/>
          <w:numId w:val="29"/>
        </w:numPr>
        <w:rPr>
          <w:rFonts w:eastAsia="Microsoft JhengHei"/>
        </w:rPr>
      </w:pPr>
      <w:r w:rsidRPr="00DB0C7D">
        <w:rPr>
          <w:rFonts w:eastAsia="Microsoft JhengHei"/>
        </w:rPr>
        <w:t>Appendix 1.5 – Instagram Text</w:t>
      </w:r>
      <w:r w:rsidRPr="00DB0C7D">
        <w:rPr>
          <w:rFonts w:eastAsia="Microsoft JhengHei"/>
        </w:rPr>
        <w:br/>
      </w:r>
      <w:r w:rsidRPr="00DB0C7D">
        <w:rPr>
          <w:rFonts w:eastAsia="Microsoft JhengHei"/>
          <w:i/>
        </w:rPr>
        <w:t>supplied on competitor desktop in folder called: WSC2019_TP40_Day3_CompetitorFiles</w:t>
      </w:r>
    </w:p>
    <w:p w14:paraId="15CB096E" w14:textId="2630B0C9" w:rsidR="00B87136" w:rsidRPr="00DB0C7D" w:rsidRDefault="00B87136" w:rsidP="00B87136">
      <w:pPr>
        <w:pStyle w:val="Heading1"/>
        <w:rPr>
          <w:rFonts w:eastAsia="Microsoft JhengHei"/>
          <w:color w:val="70AD47" w:themeColor="accent6"/>
        </w:rPr>
      </w:pPr>
      <w:r w:rsidRPr="00DB0C7D">
        <w:rPr>
          <w:rFonts w:ascii="Microsoft JhengHei" w:eastAsia="Microsoft JhengHei" w:hAnsi="Microsoft JhengHei" w:cs="Microsoft JhengHei" w:hint="eastAsia"/>
          <w:color w:val="70AD47" w:themeColor="accent6"/>
          <w:lang w:eastAsia="zh-TW"/>
        </w:rPr>
        <w:t>試題介紹</w:t>
      </w:r>
    </w:p>
    <w:p w14:paraId="29356B13" w14:textId="0C239740" w:rsidR="00B87136" w:rsidRPr="00DB0C7D" w:rsidRDefault="00B87136" w:rsidP="00B87136">
      <w:pPr>
        <w:pStyle w:val="Heading1"/>
        <w:rPr>
          <w:rFonts w:eastAsia="Microsoft JhengHei"/>
          <w:color w:val="70AD47" w:themeColor="accent6"/>
        </w:rPr>
      </w:pPr>
      <w:r w:rsidRPr="00DB0C7D">
        <w:rPr>
          <w:rFonts w:ascii="Microsoft JhengHei" w:eastAsia="Microsoft JhengHei" w:hAnsi="Microsoft JhengHei" w:cs="Microsoft JhengHei" w:hint="eastAsia"/>
          <w:color w:val="70AD47" w:themeColor="accent6"/>
          <w:lang w:eastAsia="zh-TW"/>
        </w:rPr>
        <w:t>內容</w:t>
      </w:r>
    </w:p>
    <w:p w14:paraId="01596E87" w14:textId="2A3B2166" w:rsidR="00B87136" w:rsidRPr="00DB0C7D" w:rsidRDefault="00B87136" w:rsidP="00B87136">
      <w:pPr>
        <w:pStyle w:val="ListParagraph"/>
        <w:numPr>
          <w:ilvl w:val="0"/>
          <w:numId w:val="29"/>
        </w:numPr>
        <w:rPr>
          <w:rFonts w:eastAsia="Microsoft JhengHei"/>
          <w:color w:val="70AD47" w:themeColor="accent6"/>
        </w:rPr>
      </w:pPr>
      <w:r w:rsidRPr="00DB0C7D">
        <w:rPr>
          <w:rFonts w:eastAsia="Microsoft JhengHei"/>
          <w:color w:val="70AD47" w:themeColor="accent6"/>
        </w:rPr>
        <w:t>WSC2019_TP40_Day1.docx (</w:t>
      </w:r>
      <w:r w:rsidRPr="00DB0C7D">
        <w:rPr>
          <w:rFonts w:ascii="PingFang TC" w:eastAsia="Microsoft JhengHei" w:hAnsi="PingFang TC" w:cs="PingFang TC" w:hint="eastAsia"/>
          <w:color w:val="70AD47" w:themeColor="accent6"/>
          <w:lang w:eastAsia="zh-TW"/>
        </w:rPr>
        <w:t>這個檔案</w:t>
      </w:r>
      <w:r w:rsidRPr="00DB0C7D">
        <w:rPr>
          <w:rFonts w:eastAsia="Microsoft JhengHei"/>
          <w:color w:val="70AD47" w:themeColor="accent6"/>
        </w:rPr>
        <w:t>)</w:t>
      </w:r>
    </w:p>
    <w:p w14:paraId="5EF1F47A" w14:textId="1F45A290" w:rsidR="00B87136" w:rsidRPr="00DB0C7D" w:rsidRDefault="00B87136" w:rsidP="00B87136">
      <w:pPr>
        <w:pStyle w:val="ListParagraph"/>
        <w:numPr>
          <w:ilvl w:val="0"/>
          <w:numId w:val="29"/>
        </w:numPr>
        <w:rPr>
          <w:rFonts w:eastAsia="Microsoft JhengHei"/>
          <w:color w:val="70AD47" w:themeColor="accent6"/>
        </w:rPr>
      </w:pPr>
      <w:r w:rsidRPr="00DB0C7D">
        <w:rPr>
          <w:rFonts w:eastAsia="Microsoft JhengHei"/>
          <w:color w:val="70AD47" w:themeColor="accent6"/>
        </w:rPr>
        <w:t xml:space="preserve">Appendix 1.0 – Logo Text </w:t>
      </w:r>
      <w:r w:rsidRPr="00DB0C7D">
        <w:rPr>
          <w:rFonts w:eastAsia="Microsoft JhengHei"/>
          <w:i/>
          <w:color w:val="70AD47" w:themeColor="accent6"/>
        </w:rPr>
        <w:t xml:space="preserve"> </w:t>
      </w:r>
      <w:r w:rsidRPr="00DB0C7D">
        <w:rPr>
          <w:rFonts w:ascii="PingFang TC" w:eastAsia="Microsoft JhengHei" w:hAnsi="PingFang TC" w:cs="PingFang TC" w:hint="eastAsia"/>
          <w:iCs/>
          <w:color w:val="70AD47" w:themeColor="accent6"/>
          <w:lang w:eastAsia="zh-TW"/>
        </w:rPr>
        <w:t>（標誌文案）</w:t>
      </w:r>
      <w:r w:rsidRPr="00DB0C7D">
        <w:rPr>
          <w:rFonts w:eastAsia="Microsoft JhengHei" w:hint="eastAsia"/>
          <w:i/>
          <w:color w:val="70AD47" w:themeColor="accent6"/>
          <w:lang w:eastAsia="zh-TW"/>
        </w:rPr>
        <w:br/>
      </w:r>
      <w:r w:rsidRPr="00DB0C7D">
        <w:rPr>
          <w:rFonts w:ascii="PingFang TC" w:eastAsia="Microsoft JhengHei" w:hAnsi="PingFang TC" w:cs="PingFang TC" w:hint="eastAsia"/>
          <w:i/>
          <w:color w:val="70AD47" w:themeColor="accent6"/>
          <w:lang w:eastAsia="zh-TW"/>
        </w:rPr>
        <w:t>在選手桌面的資料夾，名稱為：</w:t>
      </w:r>
      <w:r w:rsidRPr="00DB0C7D">
        <w:rPr>
          <w:rFonts w:eastAsia="Microsoft JhengHei"/>
          <w:i/>
          <w:color w:val="70AD47" w:themeColor="accent6"/>
        </w:rPr>
        <w:t xml:space="preserve"> WSC2019_TP40_Day3_CompetitorFiles</w:t>
      </w:r>
    </w:p>
    <w:p w14:paraId="033CD872" w14:textId="1DFE215F" w:rsidR="00B87136" w:rsidRPr="00DB0C7D" w:rsidRDefault="00B87136" w:rsidP="00B87136">
      <w:pPr>
        <w:pStyle w:val="ListParagraph"/>
        <w:numPr>
          <w:ilvl w:val="0"/>
          <w:numId w:val="29"/>
        </w:numPr>
        <w:rPr>
          <w:rFonts w:eastAsia="Microsoft JhengHei"/>
          <w:color w:val="70AD47" w:themeColor="accent6"/>
        </w:rPr>
      </w:pPr>
      <w:r w:rsidRPr="00DB0C7D">
        <w:rPr>
          <w:rFonts w:eastAsia="Microsoft JhengHei"/>
          <w:color w:val="70AD47" w:themeColor="accent6"/>
        </w:rPr>
        <w:t xml:space="preserve">Appendix 1.2 – Poster Text </w:t>
      </w:r>
      <w:r w:rsidRPr="00DB0C7D">
        <w:rPr>
          <w:rFonts w:ascii="PingFang TC" w:eastAsia="Microsoft JhengHei" w:hAnsi="PingFang TC" w:cs="PingFang TC" w:hint="eastAsia"/>
          <w:color w:val="70AD47" w:themeColor="accent6"/>
          <w:lang w:eastAsia="zh-TW"/>
        </w:rPr>
        <w:t>（海報文案）</w:t>
      </w:r>
      <w:r w:rsidRPr="00DB0C7D">
        <w:rPr>
          <w:rFonts w:eastAsia="Microsoft JhengHei"/>
          <w:i/>
          <w:color w:val="70AD47" w:themeColor="accent6"/>
        </w:rPr>
        <w:t xml:space="preserve"> </w:t>
      </w:r>
      <w:r w:rsidRPr="00DB0C7D">
        <w:rPr>
          <w:rFonts w:eastAsia="Microsoft JhengHei"/>
          <w:i/>
          <w:color w:val="70AD47" w:themeColor="accent6"/>
        </w:rPr>
        <w:br/>
      </w:r>
      <w:r w:rsidRPr="00DB0C7D">
        <w:rPr>
          <w:rFonts w:ascii="PingFang TC" w:eastAsia="Microsoft JhengHei" w:hAnsi="PingFang TC" w:cs="PingFang TC" w:hint="eastAsia"/>
          <w:i/>
          <w:color w:val="70AD47" w:themeColor="accent6"/>
          <w:lang w:eastAsia="zh-TW"/>
        </w:rPr>
        <w:t>在選手桌面的資料夾，名稱為：</w:t>
      </w:r>
      <w:r w:rsidRPr="00DB0C7D">
        <w:rPr>
          <w:rFonts w:eastAsia="Microsoft JhengHei"/>
          <w:i/>
          <w:color w:val="70AD47" w:themeColor="accent6"/>
        </w:rPr>
        <w:t>WSC2019_TP40_Day3_CompetitorFiles</w:t>
      </w:r>
    </w:p>
    <w:p w14:paraId="50485079" w14:textId="4097B794" w:rsidR="00B87136" w:rsidRPr="00DB0C7D" w:rsidRDefault="00B87136" w:rsidP="00B87136">
      <w:pPr>
        <w:pStyle w:val="ListParagraph"/>
        <w:numPr>
          <w:ilvl w:val="0"/>
          <w:numId w:val="29"/>
        </w:numPr>
        <w:rPr>
          <w:rFonts w:eastAsia="Microsoft JhengHei"/>
          <w:color w:val="70AD47" w:themeColor="accent6"/>
        </w:rPr>
      </w:pPr>
      <w:r w:rsidRPr="00DB0C7D">
        <w:rPr>
          <w:rFonts w:eastAsia="Microsoft JhengHei"/>
          <w:color w:val="70AD47" w:themeColor="accent6"/>
        </w:rPr>
        <w:t xml:space="preserve">Appendix 1.3 - Images </w:t>
      </w:r>
      <w:r w:rsidRPr="00DB0C7D">
        <w:rPr>
          <w:rFonts w:ascii="PingFang TC" w:eastAsia="Microsoft JhengHei" w:hAnsi="PingFang TC" w:cs="PingFang TC" w:hint="eastAsia"/>
          <w:color w:val="70AD47" w:themeColor="accent6"/>
          <w:lang w:eastAsia="zh-TW"/>
        </w:rPr>
        <w:t>（圖像）</w:t>
      </w:r>
      <w:r w:rsidRPr="00DB0C7D">
        <w:rPr>
          <w:rFonts w:eastAsia="Microsoft JhengHei"/>
          <w:color w:val="70AD47" w:themeColor="accent6"/>
        </w:rPr>
        <w:br/>
      </w:r>
      <w:r w:rsidRPr="00DB0C7D">
        <w:rPr>
          <w:rFonts w:ascii="PingFang TC" w:eastAsia="Microsoft JhengHei" w:hAnsi="PingFang TC" w:cs="PingFang TC" w:hint="eastAsia"/>
          <w:i/>
          <w:color w:val="70AD47" w:themeColor="accent6"/>
          <w:lang w:eastAsia="zh-TW"/>
        </w:rPr>
        <w:t>在選手桌面的資料夾，名稱為：</w:t>
      </w:r>
      <w:r w:rsidRPr="00DB0C7D">
        <w:rPr>
          <w:rFonts w:eastAsia="Microsoft JhengHei"/>
          <w:i/>
          <w:color w:val="70AD47" w:themeColor="accent6"/>
        </w:rPr>
        <w:t xml:space="preserve"> WSC2019_TP40_Day3_CompetitorFiles</w:t>
      </w:r>
    </w:p>
    <w:p w14:paraId="0144219B" w14:textId="04DC2649" w:rsidR="00B87136" w:rsidRPr="00DB0C7D" w:rsidRDefault="00B87136" w:rsidP="00B87136">
      <w:pPr>
        <w:pStyle w:val="ListParagraph"/>
        <w:numPr>
          <w:ilvl w:val="0"/>
          <w:numId w:val="29"/>
        </w:numPr>
        <w:rPr>
          <w:rFonts w:eastAsia="Microsoft JhengHei"/>
          <w:color w:val="70AD47" w:themeColor="accent6"/>
        </w:rPr>
      </w:pPr>
      <w:r w:rsidRPr="00DB0C7D">
        <w:rPr>
          <w:rFonts w:eastAsia="Microsoft JhengHei"/>
          <w:color w:val="70AD47" w:themeColor="accent6"/>
        </w:rPr>
        <w:t xml:space="preserve">Appendix 1.4 – Car Template </w:t>
      </w:r>
      <w:r w:rsidRPr="00DB0C7D">
        <w:rPr>
          <w:rFonts w:ascii="PingFang TC" w:eastAsia="Microsoft JhengHei" w:hAnsi="PingFang TC" w:cs="PingFang TC" w:hint="eastAsia"/>
          <w:color w:val="70AD47" w:themeColor="accent6"/>
          <w:lang w:eastAsia="zh-TW"/>
        </w:rPr>
        <w:t>（車</w:t>
      </w:r>
      <w:r w:rsidR="0073117A">
        <w:rPr>
          <w:rFonts w:ascii="PingFang TC" w:eastAsia="Microsoft JhengHei" w:hAnsi="PingFang TC" w:cs="PingFang TC" w:hint="eastAsia"/>
          <w:color w:val="70AD47" w:themeColor="accent6"/>
          <w:lang w:eastAsia="zh-TW"/>
        </w:rPr>
        <w:t>輛</w:t>
      </w:r>
      <w:r w:rsidRPr="00DB0C7D">
        <w:rPr>
          <w:rFonts w:ascii="PingFang TC" w:eastAsia="Microsoft JhengHei" w:hAnsi="PingFang TC" w:cs="PingFang TC" w:hint="eastAsia"/>
          <w:color w:val="70AD47" w:themeColor="accent6"/>
          <w:lang w:eastAsia="zh-TW"/>
        </w:rPr>
        <w:t>模版）</w:t>
      </w:r>
      <w:r w:rsidRPr="00DB0C7D">
        <w:rPr>
          <w:rFonts w:eastAsia="Microsoft JhengHei"/>
          <w:i/>
          <w:color w:val="70AD47" w:themeColor="accent6"/>
        </w:rPr>
        <w:t xml:space="preserve"> </w:t>
      </w:r>
      <w:r w:rsidRPr="00DB0C7D">
        <w:rPr>
          <w:rFonts w:eastAsia="Microsoft JhengHei"/>
          <w:i/>
          <w:color w:val="70AD47" w:themeColor="accent6"/>
        </w:rPr>
        <w:br/>
      </w:r>
      <w:r w:rsidRPr="00DB0C7D">
        <w:rPr>
          <w:rFonts w:ascii="PingFang TC" w:eastAsia="Microsoft JhengHei" w:hAnsi="PingFang TC" w:cs="PingFang TC" w:hint="eastAsia"/>
          <w:i/>
          <w:color w:val="70AD47" w:themeColor="accent6"/>
          <w:lang w:eastAsia="zh-TW"/>
        </w:rPr>
        <w:t>在選手桌面的資料夾，名稱為：</w:t>
      </w:r>
      <w:r w:rsidRPr="00DB0C7D">
        <w:rPr>
          <w:rFonts w:eastAsia="Microsoft JhengHei"/>
          <w:i/>
          <w:color w:val="70AD47" w:themeColor="accent6"/>
        </w:rPr>
        <w:t xml:space="preserve"> WSC2019_TP40_Day3_CompetitorFiles</w:t>
      </w:r>
    </w:p>
    <w:p w14:paraId="2DC9F427" w14:textId="4A91C93A" w:rsidR="00B87136" w:rsidRPr="00DB0C7D" w:rsidRDefault="00B87136" w:rsidP="00B87136">
      <w:pPr>
        <w:pStyle w:val="ListParagraph"/>
        <w:numPr>
          <w:ilvl w:val="0"/>
          <w:numId w:val="29"/>
        </w:numPr>
        <w:rPr>
          <w:rFonts w:eastAsia="Microsoft JhengHei"/>
          <w:color w:val="70AD47" w:themeColor="accent6"/>
        </w:rPr>
      </w:pPr>
      <w:r w:rsidRPr="00DB0C7D">
        <w:rPr>
          <w:rFonts w:eastAsia="Microsoft JhengHei"/>
          <w:color w:val="70AD47" w:themeColor="accent6"/>
        </w:rPr>
        <w:t xml:space="preserve">Appendix 1.5 – Instagram Text </w:t>
      </w:r>
      <w:r w:rsidRPr="00DB0C7D">
        <w:rPr>
          <w:rFonts w:ascii="PingFang TC" w:eastAsia="Microsoft JhengHei" w:hAnsi="PingFang TC" w:cs="PingFang TC" w:hint="eastAsia"/>
          <w:color w:val="70AD47" w:themeColor="accent6"/>
          <w:lang w:eastAsia="zh-TW"/>
        </w:rPr>
        <w:t>（</w:t>
      </w:r>
      <w:r w:rsidRPr="00DB0C7D">
        <w:rPr>
          <w:rFonts w:eastAsia="Microsoft JhengHei"/>
          <w:color w:val="70AD47" w:themeColor="accent6"/>
        </w:rPr>
        <w:t>Instagram</w:t>
      </w:r>
      <w:r w:rsidRPr="00DB0C7D">
        <w:rPr>
          <w:rFonts w:ascii="PingFang TC" w:eastAsia="Microsoft JhengHei" w:hAnsi="PingFang TC" w:cs="PingFang TC" w:hint="eastAsia"/>
          <w:color w:val="70AD47" w:themeColor="accent6"/>
          <w:lang w:eastAsia="zh-TW"/>
        </w:rPr>
        <w:t>的文案）</w:t>
      </w:r>
      <w:r w:rsidRPr="00DB0C7D">
        <w:rPr>
          <w:rFonts w:eastAsia="Microsoft JhengHei"/>
          <w:color w:val="70AD47" w:themeColor="accent6"/>
        </w:rPr>
        <w:br/>
      </w:r>
      <w:r w:rsidRPr="00DB0C7D">
        <w:rPr>
          <w:rFonts w:ascii="PingFang TC" w:eastAsia="Microsoft JhengHei" w:hAnsi="PingFang TC" w:cs="PingFang TC" w:hint="eastAsia"/>
          <w:i/>
          <w:color w:val="70AD47" w:themeColor="accent6"/>
          <w:lang w:eastAsia="zh-TW"/>
        </w:rPr>
        <w:t>在選手桌面的資料夾，名稱為：</w:t>
      </w:r>
      <w:r w:rsidRPr="00DB0C7D">
        <w:rPr>
          <w:rFonts w:eastAsia="Microsoft JhengHei"/>
          <w:i/>
          <w:color w:val="70AD47" w:themeColor="accent6"/>
        </w:rPr>
        <w:t xml:space="preserve"> WSC2019_TP40_Day3_CompetitorFiles</w:t>
      </w:r>
    </w:p>
    <w:p w14:paraId="56FDBDDD" w14:textId="3B08EDD4" w:rsidR="00453B91" w:rsidRPr="00DB0C7D" w:rsidRDefault="00453B91" w:rsidP="0016367F">
      <w:pPr>
        <w:pStyle w:val="Heading1"/>
        <w:rPr>
          <w:rFonts w:eastAsia="Microsoft JhengHei"/>
        </w:rPr>
      </w:pPr>
      <w:r w:rsidRPr="00DB0C7D">
        <w:rPr>
          <w:rFonts w:eastAsia="Microsoft JhengHei"/>
        </w:rPr>
        <w:t xml:space="preserve">Introduction </w:t>
      </w:r>
    </w:p>
    <w:p w14:paraId="4B0FA973" w14:textId="0EE2569A" w:rsidR="006E7FE8" w:rsidRPr="00DB0C7D" w:rsidRDefault="006E7FE8" w:rsidP="0016367F">
      <w:pPr>
        <w:rPr>
          <w:rFonts w:eastAsia="Microsoft JhengHei"/>
        </w:rPr>
      </w:pPr>
      <w:r w:rsidRPr="00DB0C7D">
        <w:rPr>
          <w:rFonts w:eastAsia="Microsoft JhengHei"/>
        </w:rPr>
        <w:t xml:space="preserve">Dates </w:t>
      </w:r>
      <w:r w:rsidR="008D0C3D" w:rsidRPr="00DB0C7D">
        <w:rPr>
          <w:rFonts w:eastAsia="Microsoft JhengHei"/>
        </w:rPr>
        <w:t xml:space="preserve">are </w:t>
      </w:r>
      <w:r w:rsidRPr="00DB0C7D">
        <w:rPr>
          <w:rFonts w:eastAsia="Microsoft JhengHei"/>
        </w:rPr>
        <w:t xml:space="preserve">the </w:t>
      </w:r>
      <w:r w:rsidR="008D0C3D" w:rsidRPr="00DB0C7D">
        <w:rPr>
          <w:rFonts w:eastAsia="Microsoft JhengHei"/>
        </w:rPr>
        <w:t xml:space="preserve">fruit from </w:t>
      </w:r>
      <w:r w:rsidR="00C37332" w:rsidRPr="00DB0C7D">
        <w:rPr>
          <w:rFonts w:eastAsia="Microsoft JhengHei"/>
        </w:rPr>
        <w:t>a</w:t>
      </w:r>
      <w:r w:rsidR="008D0C3D" w:rsidRPr="00DB0C7D">
        <w:rPr>
          <w:rFonts w:eastAsia="Microsoft JhengHei"/>
        </w:rPr>
        <w:t xml:space="preserve"> palm tree and are one of the oldest cultivated fruits. </w:t>
      </w:r>
      <w:r w:rsidR="00620941" w:rsidRPr="00DB0C7D">
        <w:rPr>
          <w:rFonts w:eastAsia="Microsoft JhengHei"/>
        </w:rPr>
        <w:t>Dried dates</w:t>
      </w:r>
      <w:r w:rsidR="008D0C3D" w:rsidRPr="00DB0C7D">
        <w:rPr>
          <w:rFonts w:eastAsia="Microsoft JhengHei"/>
        </w:rPr>
        <w:t xml:space="preserve"> are considered a delicacy in the middle east and have been eaten for thousands of years. </w:t>
      </w:r>
      <w:r w:rsidR="00620941" w:rsidRPr="00DB0C7D">
        <w:rPr>
          <w:rFonts w:eastAsia="Microsoft JhengHei"/>
        </w:rPr>
        <w:t>They</w:t>
      </w:r>
      <w:r w:rsidR="008D0C3D" w:rsidRPr="00DB0C7D">
        <w:rPr>
          <w:rFonts w:eastAsia="Microsoft JhengHei"/>
        </w:rPr>
        <w:t xml:space="preserve"> are well known for their many health benefits.</w:t>
      </w:r>
    </w:p>
    <w:p w14:paraId="5EE86BA6" w14:textId="79035ADA" w:rsidR="008D0C3D" w:rsidRPr="00DB0C7D" w:rsidRDefault="008D0C3D" w:rsidP="0016367F">
      <w:pPr>
        <w:rPr>
          <w:rFonts w:eastAsia="Microsoft JhengHei"/>
        </w:rPr>
      </w:pPr>
      <w:r w:rsidRPr="00DB0C7D">
        <w:rPr>
          <w:rFonts w:eastAsia="Microsoft JhengHei"/>
          <w:b/>
        </w:rPr>
        <w:lastRenderedPageBreak/>
        <w:t>Delicacy food products</w:t>
      </w:r>
      <w:r w:rsidRPr="00DB0C7D">
        <w:rPr>
          <w:rFonts w:eastAsia="Microsoft JhengHei"/>
        </w:rPr>
        <w:t xml:space="preserve"> are a </w:t>
      </w:r>
      <w:r w:rsidR="00501985" w:rsidRPr="00DB0C7D">
        <w:rPr>
          <w:rFonts w:eastAsia="Microsoft JhengHei"/>
        </w:rPr>
        <w:t xml:space="preserve">new </w:t>
      </w:r>
      <w:r w:rsidRPr="00DB0C7D">
        <w:rPr>
          <w:rFonts w:eastAsia="Microsoft JhengHei"/>
        </w:rPr>
        <w:t xml:space="preserve">company from </w:t>
      </w:r>
      <w:r w:rsidR="00C31CCA" w:rsidRPr="00DB0C7D">
        <w:rPr>
          <w:rFonts w:eastAsia="Microsoft JhengHei"/>
        </w:rPr>
        <w:t>Dubai</w:t>
      </w:r>
      <w:r w:rsidRPr="00DB0C7D">
        <w:rPr>
          <w:rFonts w:eastAsia="Microsoft JhengHei"/>
        </w:rPr>
        <w:t xml:space="preserve"> that </w:t>
      </w:r>
      <w:r w:rsidR="00501985" w:rsidRPr="00DB0C7D">
        <w:rPr>
          <w:rFonts w:eastAsia="Microsoft JhengHei"/>
        </w:rPr>
        <w:t xml:space="preserve">will </w:t>
      </w:r>
      <w:r w:rsidR="00C576AC" w:rsidRPr="00DB0C7D">
        <w:rPr>
          <w:rFonts w:eastAsia="Microsoft JhengHei"/>
        </w:rPr>
        <w:t xml:space="preserve">sell </w:t>
      </w:r>
      <w:r w:rsidR="00EC604A" w:rsidRPr="00DB0C7D">
        <w:rPr>
          <w:rFonts w:eastAsia="Microsoft JhengHei"/>
        </w:rPr>
        <w:t xml:space="preserve">gourmet dried fruits. </w:t>
      </w:r>
      <w:r w:rsidR="00501985" w:rsidRPr="00DB0C7D">
        <w:rPr>
          <w:rFonts w:eastAsia="Microsoft JhengHei"/>
        </w:rPr>
        <w:t>One of their signature products will be</w:t>
      </w:r>
      <w:r w:rsidR="00EC604A" w:rsidRPr="00DB0C7D">
        <w:rPr>
          <w:rFonts w:eastAsia="Microsoft JhengHei"/>
        </w:rPr>
        <w:t xml:space="preserve"> different </w:t>
      </w:r>
      <w:r w:rsidR="00DA12FD" w:rsidRPr="00DB0C7D">
        <w:rPr>
          <w:rFonts w:eastAsia="Microsoft JhengHei"/>
        </w:rPr>
        <w:t>varieties</w:t>
      </w:r>
      <w:r w:rsidR="00EC604A" w:rsidRPr="00DB0C7D">
        <w:rPr>
          <w:rFonts w:eastAsia="Microsoft JhengHei"/>
        </w:rPr>
        <w:t xml:space="preserve"> of </w:t>
      </w:r>
      <w:r w:rsidR="00620941" w:rsidRPr="00DB0C7D">
        <w:rPr>
          <w:rFonts w:eastAsia="Microsoft JhengHei"/>
        </w:rPr>
        <w:t xml:space="preserve">dried </w:t>
      </w:r>
      <w:r w:rsidR="00EC604A" w:rsidRPr="00DB0C7D">
        <w:rPr>
          <w:rFonts w:eastAsia="Microsoft JhengHei"/>
        </w:rPr>
        <w:t>dates.</w:t>
      </w:r>
    </w:p>
    <w:p w14:paraId="522A73B7" w14:textId="1944094D" w:rsidR="00013487" w:rsidRPr="00DB0C7D" w:rsidRDefault="00EC604A" w:rsidP="0016367F">
      <w:pPr>
        <w:rPr>
          <w:rFonts w:eastAsia="Microsoft JhengHei"/>
        </w:rPr>
      </w:pPr>
      <w:r w:rsidRPr="00DB0C7D">
        <w:rPr>
          <w:rFonts w:eastAsia="Microsoft JhengHei"/>
        </w:rPr>
        <w:t xml:space="preserve">These products will be sold throughout the </w:t>
      </w:r>
      <w:r w:rsidR="00C576AC" w:rsidRPr="00DB0C7D">
        <w:rPr>
          <w:rFonts w:eastAsia="Microsoft JhengHei"/>
        </w:rPr>
        <w:t>M</w:t>
      </w:r>
      <w:r w:rsidRPr="00DB0C7D">
        <w:rPr>
          <w:rFonts w:eastAsia="Microsoft JhengHei"/>
        </w:rPr>
        <w:t xml:space="preserve">iddle </w:t>
      </w:r>
      <w:r w:rsidR="00C576AC" w:rsidRPr="00DB0C7D">
        <w:rPr>
          <w:rFonts w:eastAsia="Microsoft JhengHei"/>
        </w:rPr>
        <w:t>E</w:t>
      </w:r>
      <w:r w:rsidRPr="00DB0C7D">
        <w:rPr>
          <w:rFonts w:eastAsia="Microsoft JhengHei"/>
        </w:rPr>
        <w:t xml:space="preserve">ast as an </w:t>
      </w:r>
      <w:proofErr w:type="spellStart"/>
      <w:r w:rsidRPr="00DB0C7D">
        <w:rPr>
          <w:rFonts w:eastAsia="Microsoft JhengHei"/>
        </w:rPr>
        <w:t>extravant</w:t>
      </w:r>
      <w:proofErr w:type="spellEnd"/>
      <w:r w:rsidR="00C576AC" w:rsidRPr="00DB0C7D">
        <w:rPr>
          <w:rFonts w:eastAsia="Microsoft JhengHei"/>
        </w:rPr>
        <w:t xml:space="preserve"> and</w:t>
      </w:r>
      <w:r w:rsidRPr="00DB0C7D">
        <w:rPr>
          <w:rFonts w:eastAsia="Microsoft JhengHei"/>
        </w:rPr>
        <w:t xml:space="preserve"> gourmet product. No expense will be spared on their designs.</w:t>
      </w:r>
      <w:r w:rsidR="00C576AC" w:rsidRPr="00DB0C7D">
        <w:rPr>
          <w:rFonts w:eastAsia="Microsoft JhengHei"/>
        </w:rPr>
        <w:t xml:space="preserve"> </w:t>
      </w:r>
    </w:p>
    <w:p w14:paraId="7DE390A9" w14:textId="69C50D3B" w:rsidR="00B87136" w:rsidRPr="00DB0C7D" w:rsidRDefault="00B87136" w:rsidP="00B87136">
      <w:pPr>
        <w:pStyle w:val="Heading1"/>
        <w:rPr>
          <w:rFonts w:eastAsia="Microsoft JhengHei"/>
          <w:color w:val="70AD47" w:themeColor="accent6"/>
        </w:rPr>
      </w:pPr>
      <w:r w:rsidRPr="00DB0C7D">
        <w:rPr>
          <w:rFonts w:ascii="Microsoft JhengHei" w:eastAsia="Microsoft JhengHei" w:hAnsi="Microsoft JhengHei" w:cs="Microsoft JhengHei" w:hint="eastAsia"/>
          <w:color w:val="70AD47" w:themeColor="accent6"/>
          <w:lang w:eastAsia="zh-TW"/>
        </w:rPr>
        <w:t>介紹</w:t>
      </w:r>
      <w:r w:rsidRPr="00DB0C7D">
        <w:rPr>
          <w:rFonts w:eastAsia="Microsoft JhengHei"/>
          <w:color w:val="70AD47" w:themeColor="accent6"/>
        </w:rPr>
        <w:t xml:space="preserve"> </w:t>
      </w:r>
    </w:p>
    <w:p w14:paraId="0872C66D" w14:textId="042ACF46" w:rsidR="00B87136" w:rsidRPr="00DB0C7D" w:rsidRDefault="00B87136" w:rsidP="00B87136">
      <w:pPr>
        <w:rPr>
          <w:rFonts w:eastAsia="Microsoft JhengHei"/>
          <w:color w:val="70AD47" w:themeColor="accent6"/>
          <w:lang w:eastAsia="zh-TW"/>
        </w:rPr>
      </w:pPr>
      <w:r w:rsidRPr="00DB0C7D">
        <w:rPr>
          <w:rFonts w:ascii="Microsoft JhengHei" w:eastAsia="Microsoft JhengHei" w:hAnsi="Microsoft JhengHei" w:cs="Microsoft JhengHei" w:hint="eastAsia"/>
          <w:color w:val="70AD47" w:themeColor="accent6"/>
          <w:lang w:eastAsia="zh-TW"/>
        </w:rPr>
        <w:t>棗子是來自棕櫚樹的果實，是最古老的栽培水果之一。</w:t>
      </w:r>
      <w:r w:rsidRPr="00DB0C7D">
        <w:rPr>
          <w:rFonts w:eastAsia="Microsoft JhengHei"/>
          <w:color w:val="70AD47" w:themeColor="accent6"/>
          <w:lang w:eastAsia="zh-TW"/>
        </w:rPr>
        <w:t xml:space="preserve"> </w:t>
      </w:r>
      <w:r w:rsidRPr="00DB0C7D">
        <w:rPr>
          <w:rFonts w:ascii="Microsoft JhengHei" w:eastAsia="Microsoft JhengHei" w:hAnsi="Microsoft JhengHei" w:cs="Microsoft JhengHei" w:hint="eastAsia"/>
          <w:color w:val="70AD47" w:themeColor="accent6"/>
          <w:lang w:eastAsia="zh-TW"/>
        </w:rPr>
        <w:t>乾棗被認為是中東的美食，已經食用了數千年。</w:t>
      </w:r>
      <w:r w:rsidRPr="00DB0C7D">
        <w:rPr>
          <w:rFonts w:eastAsia="Microsoft JhengHei"/>
          <w:color w:val="70AD47" w:themeColor="accent6"/>
          <w:lang w:eastAsia="zh-TW"/>
        </w:rPr>
        <w:t xml:space="preserve"> </w:t>
      </w:r>
      <w:r w:rsidRPr="00DB0C7D">
        <w:rPr>
          <w:rFonts w:ascii="Microsoft JhengHei" w:eastAsia="Microsoft JhengHei" w:hAnsi="Microsoft JhengHei" w:cs="Microsoft JhengHei" w:hint="eastAsia"/>
          <w:color w:val="70AD47" w:themeColor="accent6"/>
          <w:lang w:eastAsia="zh-TW"/>
        </w:rPr>
        <w:t>他們以其眾多的健康益處而聞名。</w:t>
      </w:r>
    </w:p>
    <w:p w14:paraId="3632E804" w14:textId="3B5EF54C" w:rsidR="00B87136" w:rsidRPr="00DB0C7D" w:rsidRDefault="00B87136" w:rsidP="00B87136">
      <w:pPr>
        <w:rPr>
          <w:rFonts w:eastAsia="Microsoft JhengHei"/>
          <w:color w:val="70AD47" w:themeColor="accent6"/>
          <w:lang w:eastAsia="zh-TW"/>
        </w:rPr>
      </w:pPr>
      <w:r w:rsidRPr="00DB0C7D">
        <w:rPr>
          <w:rFonts w:eastAsia="Microsoft JhengHei"/>
          <w:b/>
          <w:color w:val="70AD47" w:themeColor="accent6"/>
        </w:rPr>
        <w:t>Delicacy food products</w:t>
      </w:r>
      <w:r w:rsidRPr="00DB0C7D">
        <w:rPr>
          <w:rFonts w:ascii="PingFang TC" w:eastAsia="Microsoft JhengHei" w:hAnsi="PingFang TC" w:cs="PingFang TC" w:hint="eastAsia"/>
          <w:b/>
          <w:color w:val="70AD47" w:themeColor="accent6"/>
          <w:lang w:eastAsia="zh-TW"/>
        </w:rPr>
        <w:t>（</w:t>
      </w:r>
      <w:r w:rsidR="00631516">
        <w:rPr>
          <w:rFonts w:ascii="Microsoft JhengHei" w:eastAsia="Microsoft JhengHei" w:hAnsi="Microsoft JhengHei" w:cs="Microsoft JhengHei" w:hint="eastAsia"/>
          <w:b/>
          <w:bCs/>
          <w:color w:val="70AD47" w:themeColor="accent6"/>
          <w:lang w:eastAsia="zh-TW"/>
        </w:rPr>
        <w:t>精緻</w:t>
      </w:r>
      <w:r w:rsidR="00631516" w:rsidRPr="00DB0C7D">
        <w:rPr>
          <w:rFonts w:ascii="Microsoft JhengHei" w:eastAsia="Microsoft JhengHei" w:hAnsi="Microsoft JhengHei" w:cs="Microsoft JhengHei" w:hint="eastAsia"/>
          <w:b/>
          <w:bCs/>
          <w:color w:val="70AD47" w:themeColor="accent6"/>
          <w:lang w:eastAsia="zh-TW"/>
        </w:rPr>
        <w:t>美味的食品</w:t>
      </w:r>
      <w:r w:rsidRPr="00DB0C7D">
        <w:rPr>
          <w:rFonts w:ascii="Microsoft JhengHei" w:eastAsia="Microsoft JhengHei" w:hAnsi="Microsoft JhengHei" w:cs="Microsoft JhengHei" w:hint="eastAsia"/>
          <w:b/>
          <w:bCs/>
          <w:color w:val="70AD47" w:themeColor="accent6"/>
          <w:lang w:eastAsia="zh-TW"/>
        </w:rPr>
        <w:t>）</w:t>
      </w:r>
      <w:r w:rsidRPr="00DB0C7D">
        <w:rPr>
          <w:rFonts w:ascii="Microsoft JhengHei" w:eastAsia="Microsoft JhengHei" w:hAnsi="Microsoft JhengHei" w:cs="Microsoft JhengHei" w:hint="eastAsia"/>
          <w:color w:val="70AD47" w:themeColor="accent6"/>
          <w:lang w:eastAsia="zh-TW"/>
        </w:rPr>
        <w:t>是杜拜的一家新公司，將出售美味的乾果。</w:t>
      </w:r>
      <w:r w:rsidRPr="00DB0C7D">
        <w:rPr>
          <w:rFonts w:eastAsia="Microsoft JhengHei"/>
          <w:color w:val="70AD47" w:themeColor="accent6"/>
          <w:lang w:eastAsia="zh-TW"/>
        </w:rPr>
        <w:t xml:space="preserve"> </w:t>
      </w:r>
      <w:r w:rsidRPr="00DB0C7D">
        <w:rPr>
          <w:rFonts w:ascii="Microsoft JhengHei" w:eastAsia="Microsoft JhengHei" w:hAnsi="Microsoft JhengHei" w:cs="Microsoft JhengHei" w:hint="eastAsia"/>
          <w:color w:val="70AD47" w:themeColor="accent6"/>
          <w:lang w:eastAsia="zh-TW"/>
        </w:rPr>
        <w:t>他們將以的不同品種的乾棗作為招牌產品之一。</w:t>
      </w:r>
    </w:p>
    <w:p w14:paraId="27F0EE38" w14:textId="7694EA07" w:rsidR="00B87136" w:rsidRPr="00DB0C7D" w:rsidRDefault="00B87136" w:rsidP="00B87136">
      <w:pPr>
        <w:rPr>
          <w:rFonts w:ascii="Microsoft JhengHei" w:eastAsia="Microsoft JhengHei" w:hAnsi="Microsoft JhengHei" w:cs="Microsoft JhengHei"/>
          <w:color w:val="70AD47" w:themeColor="accent6"/>
          <w:lang w:eastAsia="zh-TW"/>
        </w:rPr>
      </w:pPr>
      <w:r w:rsidRPr="00DB0C7D">
        <w:rPr>
          <w:rFonts w:ascii="Microsoft JhengHei" w:eastAsia="Microsoft JhengHei" w:hAnsi="Microsoft JhengHei" w:cs="Microsoft JhengHei" w:hint="eastAsia"/>
          <w:color w:val="70AD47" w:themeColor="accent6"/>
          <w:lang w:eastAsia="zh-TW"/>
        </w:rPr>
        <w:t>這些產品將作為</w:t>
      </w:r>
      <w:r w:rsidR="003944D7">
        <w:rPr>
          <w:rFonts w:ascii="Microsoft JhengHei" w:eastAsia="Microsoft JhengHei" w:hAnsi="Microsoft JhengHei" w:cs="Microsoft JhengHei" w:hint="eastAsia"/>
          <w:color w:val="70AD47" w:themeColor="accent6"/>
          <w:lang w:eastAsia="zh-TW"/>
        </w:rPr>
        <w:t>奢侈品</w:t>
      </w:r>
      <w:r w:rsidRPr="00DB0C7D">
        <w:rPr>
          <w:rFonts w:ascii="Microsoft JhengHei" w:eastAsia="Microsoft JhengHei" w:hAnsi="Microsoft JhengHei" w:cs="Microsoft JhengHei" w:hint="eastAsia"/>
          <w:color w:val="70AD47" w:themeColor="accent6"/>
          <w:lang w:eastAsia="zh-TW"/>
        </w:rPr>
        <w:t>和美食產品在整個中東地區銷售。</w:t>
      </w:r>
      <w:r w:rsidRPr="00DB0C7D">
        <w:rPr>
          <w:rFonts w:eastAsia="Microsoft JhengHei"/>
          <w:color w:val="70AD47" w:themeColor="accent6"/>
          <w:lang w:eastAsia="zh-TW"/>
        </w:rPr>
        <w:t xml:space="preserve"> </w:t>
      </w:r>
      <w:r w:rsidRPr="00DB0C7D">
        <w:rPr>
          <w:rFonts w:ascii="Microsoft JhengHei" w:eastAsia="Microsoft JhengHei" w:hAnsi="Microsoft JhengHei" w:cs="Microsoft JhengHei" w:hint="eastAsia"/>
          <w:color w:val="70AD47" w:themeColor="accent6"/>
          <w:lang w:eastAsia="zh-TW"/>
        </w:rPr>
        <w:t>他們的設計</w:t>
      </w:r>
      <w:r w:rsidR="003758A6">
        <w:rPr>
          <w:rFonts w:ascii="Microsoft JhengHei" w:eastAsia="Microsoft JhengHei" w:hAnsi="Microsoft JhengHei" w:cs="Microsoft JhengHei" w:hint="eastAsia"/>
          <w:color w:val="70AD47" w:themeColor="accent6"/>
          <w:lang w:eastAsia="zh-TW"/>
        </w:rPr>
        <w:t>將不計一切</w:t>
      </w:r>
      <w:r w:rsidRPr="00DB0C7D">
        <w:rPr>
          <w:rFonts w:ascii="Microsoft JhengHei" w:eastAsia="Microsoft JhengHei" w:hAnsi="Microsoft JhengHei" w:cs="Microsoft JhengHei" w:hint="eastAsia"/>
          <w:color w:val="70AD47" w:themeColor="accent6"/>
          <w:lang w:eastAsia="zh-TW"/>
        </w:rPr>
        <w:t>費用。</w:t>
      </w:r>
    </w:p>
    <w:p w14:paraId="539A05DB" w14:textId="77777777" w:rsidR="00453B91" w:rsidRPr="00DB0C7D" w:rsidRDefault="00453B91" w:rsidP="0016367F">
      <w:pPr>
        <w:pStyle w:val="Heading1"/>
        <w:rPr>
          <w:rFonts w:eastAsia="Microsoft JhengHei"/>
        </w:rPr>
      </w:pPr>
      <w:r w:rsidRPr="00DB0C7D">
        <w:rPr>
          <w:rFonts w:eastAsia="Microsoft JhengHei"/>
        </w:rPr>
        <w:t>Description of project and tasks</w:t>
      </w:r>
    </w:p>
    <w:p w14:paraId="7AB1CB96" w14:textId="5FA4F566" w:rsidR="00C576AC" w:rsidRPr="00DB0C7D" w:rsidRDefault="00C576AC" w:rsidP="00C576AC">
      <w:pPr>
        <w:rPr>
          <w:rFonts w:eastAsia="Microsoft JhengHei"/>
        </w:rPr>
      </w:pPr>
      <w:r w:rsidRPr="00DB0C7D">
        <w:rPr>
          <w:rFonts w:eastAsia="Microsoft JhengHei"/>
          <w:b/>
        </w:rPr>
        <w:t>Delicacy food products</w:t>
      </w:r>
      <w:r w:rsidRPr="00DB0C7D">
        <w:rPr>
          <w:rFonts w:eastAsia="Microsoft JhengHei"/>
        </w:rPr>
        <w:t xml:space="preserve"> take pride in their Middle Eastern heritage and would like an elegant and </w:t>
      </w:r>
      <w:r w:rsidR="008907FD" w:rsidRPr="00DB0C7D">
        <w:rPr>
          <w:rFonts w:eastAsia="Microsoft JhengHei"/>
        </w:rPr>
        <w:t>upscale design with the use of t</w:t>
      </w:r>
      <w:r w:rsidRPr="00DB0C7D">
        <w:rPr>
          <w:rFonts w:eastAsia="Microsoft JhengHei"/>
        </w:rPr>
        <w:t xml:space="preserve">raditional patterns and colours.   </w:t>
      </w:r>
    </w:p>
    <w:p w14:paraId="1052C250" w14:textId="7FFBD1EF" w:rsidR="00F2267A" w:rsidRPr="00DB0C7D" w:rsidRDefault="00F34D3B" w:rsidP="00C576AC">
      <w:pPr>
        <w:pStyle w:val="BodySubHeaderSpacebefore"/>
        <w:rPr>
          <w:rFonts w:eastAsia="Microsoft JhengHei"/>
          <w:color w:val="auto"/>
        </w:rPr>
      </w:pPr>
      <w:r w:rsidRPr="00DB0C7D">
        <w:rPr>
          <w:rFonts w:eastAsia="Microsoft JhengHei"/>
        </w:rPr>
        <w:t>Demographics</w:t>
      </w:r>
      <w:r w:rsidR="00F2267A" w:rsidRPr="00DB0C7D">
        <w:rPr>
          <w:rFonts w:eastAsia="Microsoft JhengHei"/>
        </w:rPr>
        <w:t xml:space="preserve">: </w:t>
      </w:r>
    </w:p>
    <w:p w14:paraId="7A639E40" w14:textId="10E9BA85" w:rsidR="00F34D3B" w:rsidRPr="00DB0C7D" w:rsidRDefault="00F34D3B" w:rsidP="0016367F">
      <w:pPr>
        <w:pStyle w:val="ListParagraph"/>
        <w:numPr>
          <w:ilvl w:val="0"/>
          <w:numId w:val="20"/>
        </w:numPr>
        <w:rPr>
          <w:rFonts w:eastAsia="Microsoft JhengHei"/>
        </w:rPr>
      </w:pPr>
      <w:r w:rsidRPr="00DB0C7D">
        <w:rPr>
          <w:rFonts w:eastAsia="Microsoft JhengHei"/>
        </w:rPr>
        <w:t>Gender: Male (</w:t>
      </w:r>
      <w:r w:rsidR="00C576AC" w:rsidRPr="00DB0C7D">
        <w:rPr>
          <w:rFonts w:eastAsia="Microsoft JhengHei"/>
        </w:rPr>
        <w:t>5</w:t>
      </w:r>
      <w:r w:rsidRPr="00DB0C7D">
        <w:rPr>
          <w:rFonts w:eastAsia="Microsoft JhengHei"/>
        </w:rPr>
        <w:t>0%) and Female (</w:t>
      </w:r>
      <w:r w:rsidR="00C576AC" w:rsidRPr="00DB0C7D">
        <w:rPr>
          <w:rFonts w:eastAsia="Microsoft JhengHei"/>
        </w:rPr>
        <w:t>5</w:t>
      </w:r>
      <w:r w:rsidRPr="00DB0C7D">
        <w:rPr>
          <w:rFonts w:eastAsia="Microsoft JhengHei"/>
        </w:rPr>
        <w:t>0%)</w:t>
      </w:r>
    </w:p>
    <w:p w14:paraId="208E5CF7" w14:textId="210AF9E9" w:rsidR="00F34D3B" w:rsidRPr="00DB0C7D" w:rsidRDefault="00F34D3B" w:rsidP="0016367F">
      <w:pPr>
        <w:pStyle w:val="ListParagraph"/>
        <w:numPr>
          <w:ilvl w:val="0"/>
          <w:numId w:val="20"/>
        </w:numPr>
        <w:rPr>
          <w:rFonts w:eastAsia="Microsoft JhengHei"/>
        </w:rPr>
      </w:pPr>
      <w:r w:rsidRPr="00DB0C7D">
        <w:rPr>
          <w:rFonts w:eastAsia="Microsoft JhengHei"/>
        </w:rPr>
        <w:t xml:space="preserve">Age: </w:t>
      </w:r>
      <w:r w:rsidR="00C576AC" w:rsidRPr="00DB0C7D">
        <w:rPr>
          <w:rFonts w:eastAsia="Microsoft JhengHei"/>
        </w:rPr>
        <w:t>30–50</w:t>
      </w:r>
      <w:r w:rsidRPr="00DB0C7D">
        <w:rPr>
          <w:rFonts w:eastAsia="Microsoft JhengHei"/>
        </w:rPr>
        <w:t xml:space="preserve"> years old</w:t>
      </w:r>
    </w:p>
    <w:p w14:paraId="159318CB" w14:textId="5B20E0D8" w:rsidR="00F34D3B" w:rsidRPr="00DB0C7D" w:rsidRDefault="00F34D3B" w:rsidP="0016367F">
      <w:pPr>
        <w:pStyle w:val="ListParagraph"/>
        <w:numPr>
          <w:ilvl w:val="0"/>
          <w:numId w:val="20"/>
        </w:numPr>
        <w:rPr>
          <w:rFonts w:eastAsia="Microsoft JhengHei"/>
        </w:rPr>
      </w:pPr>
      <w:r w:rsidRPr="00DB0C7D">
        <w:rPr>
          <w:rFonts w:eastAsia="Microsoft JhengHei"/>
        </w:rPr>
        <w:t xml:space="preserve">Location: </w:t>
      </w:r>
      <w:r w:rsidR="00C576AC" w:rsidRPr="00DB0C7D">
        <w:rPr>
          <w:rFonts w:eastAsia="Microsoft JhengHei"/>
        </w:rPr>
        <w:t>Middle East</w:t>
      </w:r>
      <w:r w:rsidRPr="00DB0C7D">
        <w:rPr>
          <w:rFonts w:eastAsia="Microsoft JhengHei"/>
        </w:rPr>
        <w:t xml:space="preserve"> </w:t>
      </w:r>
    </w:p>
    <w:p w14:paraId="5ABAEF24" w14:textId="6B20DF4A" w:rsidR="00F34D3B" w:rsidRPr="00DB0C7D" w:rsidRDefault="009E395D" w:rsidP="0016367F">
      <w:pPr>
        <w:pStyle w:val="ListParagraph"/>
        <w:numPr>
          <w:ilvl w:val="0"/>
          <w:numId w:val="20"/>
        </w:numPr>
        <w:rPr>
          <w:rFonts w:eastAsia="Microsoft JhengHei"/>
        </w:rPr>
      </w:pPr>
      <w:r w:rsidRPr="00DB0C7D">
        <w:rPr>
          <w:rFonts w:eastAsia="Microsoft JhengHei"/>
        </w:rPr>
        <w:t xml:space="preserve">Income: </w:t>
      </w:r>
      <w:r w:rsidR="00C576AC" w:rsidRPr="00DB0C7D">
        <w:rPr>
          <w:rFonts w:eastAsia="Microsoft JhengHei"/>
        </w:rPr>
        <w:t>Very H</w:t>
      </w:r>
      <w:r w:rsidR="00F34D3B" w:rsidRPr="00DB0C7D">
        <w:rPr>
          <w:rFonts w:eastAsia="Microsoft JhengHei"/>
        </w:rPr>
        <w:t>igh</w:t>
      </w:r>
      <w:r w:rsidRPr="00DB0C7D">
        <w:rPr>
          <w:rFonts w:eastAsia="Microsoft JhengHei"/>
        </w:rPr>
        <w:t xml:space="preserve"> (</w:t>
      </w:r>
      <w:r w:rsidR="00C576AC" w:rsidRPr="00DB0C7D">
        <w:rPr>
          <w:rFonts w:eastAsia="Microsoft JhengHei"/>
        </w:rPr>
        <w:t>10</w:t>
      </w:r>
      <w:r w:rsidRPr="00DB0C7D">
        <w:rPr>
          <w:rFonts w:eastAsia="Microsoft JhengHei"/>
        </w:rPr>
        <w:t>0%)</w:t>
      </w:r>
    </w:p>
    <w:p w14:paraId="2C832FA8" w14:textId="5507737B" w:rsidR="00F34D3B" w:rsidRPr="00DB0C7D" w:rsidRDefault="002501E8" w:rsidP="0016367F">
      <w:pPr>
        <w:pStyle w:val="ListParagraph"/>
        <w:numPr>
          <w:ilvl w:val="0"/>
          <w:numId w:val="20"/>
        </w:numPr>
        <w:rPr>
          <w:rFonts w:eastAsia="Microsoft JhengHei"/>
        </w:rPr>
      </w:pPr>
      <w:r w:rsidRPr="00DB0C7D">
        <w:rPr>
          <w:rFonts w:eastAsia="Microsoft JhengHei"/>
        </w:rPr>
        <w:t xml:space="preserve">Other: </w:t>
      </w:r>
      <w:r w:rsidR="00C576AC" w:rsidRPr="00DB0C7D">
        <w:rPr>
          <w:rFonts w:eastAsia="Microsoft JhengHei"/>
        </w:rPr>
        <w:t xml:space="preserve">Are willing to spend a lot of money on the very best products. drive </w:t>
      </w:r>
      <w:r w:rsidR="00620941" w:rsidRPr="00DB0C7D">
        <w:rPr>
          <w:rFonts w:eastAsia="Microsoft JhengHei"/>
        </w:rPr>
        <w:t>expensive</w:t>
      </w:r>
      <w:r w:rsidR="00C576AC" w:rsidRPr="00DB0C7D">
        <w:rPr>
          <w:rFonts w:eastAsia="Microsoft JhengHei"/>
        </w:rPr>
        <w:t xml:space="preserve"> cars and own large houses. They like to spend money on expensive products as a symbol of status.</w:t>
      </w:r>
    </w:p>
    <w:p w14:paraId="331FF1E4" w14:textId="6B099B8E" w:rsidR="00F2267A" w:rsidRPr="00DB0C7D" w:rsidRDefault="00F2267A" w:rsidP="00F34D3B">
      <w:pPr>
        <w:pStyle w:val="BodySubHeaderSpacebefore"/>
        <w:rPr>
          <w:rFonts w:eastAsia="Microsoft JhengHei"/>
        </w:rPr>
      </w:pPr>
      <w:r w:rsidRPr="00DB0C7D">
        <w:rPr>
          <w:rFonts w:eastAsia="Microsoft JhengHei"/>
        </w:rPr>
        <w:t xml:space="preserve">Tasks: </w:t>
      </w:r>
    </w:p>
    <w:p w14:paraId="0BBF9FA9" w14:textId="3643E6A1" w:rsidR="00F2267A" w:rsidRPr="00DB0C7D" w:rsidRDefault="00F2267A" w:rsidP="0016367F">
      <w:pPr>
        <w:pStyle w:val="ListParagraph"/>
        <w:numPr>
          <w:ilvl w:val="0"/>
          <w:numId w:val="21"/>
        </w:numPr>
        <w:rPr>
          <w:rFonts w:eastAsia="Microsoft JhengHei"/>
        </w:rPr>
      </w:pPr>
      <w:r w:rsidRPr="00DB0C7D">
        <w:rPr>
          <w:rFonts w:eastAsia="Microsoft JhengHei"/>
        </w:rPr>
        <w:t>Logo</w:t>
      </w:r>
    </w:p>
    <w:p w14:paraId="65F390F1" w14:textId="7C2B5621" w:rsidR="00F2267A" w:rsidRPr="00DB0C7D" w:rsidRDefault="008907FD" w:rsidP="0016367F">
      <w:pPr>
        <w:pStyle w:val="ListParagraph"/>
        <w:numPr>
          <w:ilvl w:val="0"/>
          <w:numId w:val="21"/>
        </w:numPr>
        <w:rPr>
          <w:rFonts w:eastAsia="Microsoft JhengHei"/>
        </w:rPr>
      </w:pPr>
      <w:r w:rsidRPr="00DB0C7D">
        <w:rPr>
          <w:rFonts w:eastAsia="Microsoft JhengHei"/>
        </w:rPr>
        <w:t>Poster</w:t>
      </w:r>
    </w:p>
    <w:p w14:paraId="11F6706E" w14:textId="2518A2F3" w:rsidR="00F2267A" w:rsidRPr="00DB0C7D" w:rsidRDefault="002420F1" w:rsidP="0016367F">
      <w:pPr>
        <w:pStyle w:val="ListParagraph"/>
        <w:numPr>
          <w:ilvl w:val="0"/>
          <w:numId w:val="21"/>
        </w:numPr>
        <w:rPr>
          <w:rFonts w:eastAsia="Microsoft JhengHei"/>
        </w:rPr>
      </w:pPr>
      <w:r w:rsidRPr="00DB0C7D">
        <w:rPr>
          <w:rFonts w:eastAsia="Microsoft JhengHei"/>
        </w:rPr>
        <w:t>Vehicle</w:t>
      </w:r>
      <w:r w:rsidR="008907FD" w:rsidRPr="00DB0C7D">
        <w:rPr>
          <w:rFonts w:eastAsia="Microsoft JhengHei"/>
        </w:rPr>
        <w:t xml:space="preserve"> </w:t>
      </w:r>
      <w:r w:rsidR="00A31BDA" w:rsidRPr="00DB0C7D">
        <w:rPr>
          <w:rFonts w:eastAsia="Microsoft JhengHei"/>
        </w:rPr>
        <w:t>W</w:t>
      </w:r>
      <w:r w:rsidR="008907FD" w:rsidRPr="00DB0C7D">
        <w:rPr>
          <w:rFonts w:eastAsia="Microsoft JhengHei"/>
        </w:rPr>
        <w:t>rapp</w:t>
      </w:r>
      <w:r w:rsidRPr="00DB0C7D">
        <w:rPr>
          <w:rFonts w:eastAsia="Microsoft JhengHei"/>
        </w:rPr>
        <w:t>ing</w:t>
      </w:r>
    </w:p>
    <w:p w14:paraId="5A96C6E6" w14:textId="12715E71" w:rsidR="008907FD" w:rsidRPr="00DB0C7D" w:rsidRDefault="008907FD" w:rsidP="0016367F">
      <w:pPr>
        <w:pStyle w:val="ListParagraph"/>
        <w:numPr>
          <w:ilvl w:val="0"/>
          <w:numId w:val="21"/>
        </w:numPr>
        <w:rPr>
          <w:rFonts w:eastAsia="Microsoft JhengHei"/>
        </w:rPr>
      </w:pPr>
      <w:r w:rsidRPr="00DB0C7D">
        <w:rPr>
          <w:rFonts w:eastAsia="Microsoft JhengHei"/>
        </w:rPr>
        <w:t>Instagram Posts</w:t>
      </w:r>
    </w:p>
    <w:p w14:paraId="3F62E7A4" w14:textId="77777777" w:rsidR="00F2267A" w:rsidRPr="00DB0C7D" w:rsidRDefault="00F2267A" w:rsidP="0016367F">
      <w:pPr>
        <w:rPr>
          <w:rFonts w:eastAsia="Microsoft JhengHei"/>
        </w:rPr>
      </w:pPr>
    </w:p>
    <w:p w14:paraId="131B92DC" w14:textId="493FAA17" w:rsidR="00DB0C7D" w:rsidRPr="00DB0C7D" w:rsidRDefault="00DB0C7D" w:rsidP="00DB0C7D">
      <w:pPr>
        <w:pStyle w:val="Heading1"/>
        <w:rPr>
          <w:rFonts w:eastAsia="Microsoft JhengHei" w:hint="eastAsia"/>
          <w:color w:val="70AD47" w:themeColor="accent6"/>
          <w:lang w:eastAsia="zh-TW"/>
        </w:rPr>
      </w:pPr>
      <w:r w:rsidRPr="00DB0C7D">
        <w:rPr>
          <w:rFonts w:ascii="Microsoft JhengHei" w:eastAsia="Microsoft JhengHei" w:hAnsi="Microsoft JhengHei" w:cs="Microsoft JhengHei" w:hint="eastAsia"/>
          <w:color w:val="70AD47" w:themeColor="accent6"/>
          <w:lang w:eastAsia="zh-TW"/>
        </w:rPr>
        <w:t>試題與任務說明</w:t>
      </w:r>
    </w:p>
    <w:p w14:paraId="5B49BDC0" w14:textId="0C95340B" w:rsidR="00DB0C7D" w:rsidRPr="00DB0C7D" w:rsidRDefault="00DB0C7D" w:rsidP="00DB0C7D">
      <w:pPr>
        <w:pStyle w:val="BodySubHeaderSpacebefore"/>
        <w:rPr>
          <w:rFonts w:eastAsia="Microsoft JhengHei"/>
          <w:color w:val="70AD47" w:themeColor="accent6"/>
          <w:sz w:val="21"/>
          <w:szCs w:val="44"/>
          <w:lang w:eastAsia="zh-TW"/>
        </w:rPr>
      </w:pPr>
      <w:r w:rsidRPr="00DB0C7D">
        <w:rPr>
          <w:rFonts w:eastAsia="Microsoft JhengHei"/>
          <w:b/>
          <w:color w:val="70AD47" w:themeColor="accent6"/>
          <w:sz w:val="21"/>
          <w:szCs w:val="44"/>
        </w:rPr>
        <w:t>Delicacy food products</w:t>
      </w:r>
      <w:r w:rsidRPr="00DB0C7D">
        <w:rPr>
          <w:rFonts w:eastAsia="Microsoft JhengHei" w:hint="eastAsia"/>
          <w:b/>
          <w:color w:val="70AD47" w:themeColor="accent6"/>
          <w:sz w:val="21"/>
          <w:szCs w:val="44"/>
          <w:lang w:eastAsia="zh-TW"/>
        </w:rPr>
        <w:t>（</w:t>
      </w:r>
      <w:r w:rsidR="00631516" w:rsidRPr="00631516">
        <w:rPr>
          <w:rFonts w:eastAsia="Microsoft JhengHei" w:hint="eastAsia"/>
          <w:b/>
          <w:color w:val="70AD47" w:themeColor="accent6"/>
          <w:sz w:val="21"/>
          <w:szCs w:val="44"/>
        </w:rPr>
        <w:t>精緻美味的食品</w:t>
      </w:r>
      <w:r w:rsidRPr="00DB0C7D">
        <w:rPr>
          <w:rFonts w:eastAsia="Microsoft JhengHei" w:hint="eastAsia"/>
          <w:b/>
          <w:bCs/>
          <w:color w:val="70AD47" w:themeColor="accent6"/>
          <w:sz w:val="21"/>
          <w:szCs w:val="44"/>
          <w:lang w:eastAsia="zh-TW"/>
        </w:rPr>
        <w:t>）</w:t>
      </w:r>
      <w:r w:rsidRPr="00DB0C7D">
        <w:rPr>
          <w:rFonts w:eastAsia="Microsoft JhengHei" w:hint="eastAsia"/>
          <w:color w:val="70AD47" w:themeColor="accent6"/>
          <w:sz w:val="21"/>
          <w:szCs w:val="44"/>
          <w:lang w:eastAsia="zh-TW"/>
        </w:rPr>
        <w:t>以其中東傳統為傲，並希望採用傳統圖案和顏色的優雅和高檔設計。</w:t>
      </w:r>
    </w:p>
    <w:p w14:paraId="001DBA24" w14:textId="77777777" w:rsidR="00551ED9" w:rsidRDefault="00551ED9">
      <w:pPr>
        <w:spacing w:after="160" w:line="259" w:lineRule="auto"/>
        <w:rPr>
          <w:rFonts w:eastAsia="Microsoft JhengHei" w:cstheme="minorBidi"/>
          <w:color w:val="70AD47" w:themeColor="accent6"/>
          <w:sz w:val="24"/>
          <w:szCs w:val="50"/>
          <w:lang w:val="en-GB" w:eastAsia="zh-TW"/>
        </w:rPr>
      </w:pPr>
      <w:r>
        <w:rPr>
          <w:rFonts w:eastAsia="Microsoft JhengHei"/>
          <w:color w:val="70AD47" w:themeColor="accent6"/>
          <w:lang w:eastAsia="zh-TW"/>
        </w:rPr>
        <w:br w:type="page"/>
      </w:r>
    </w:p>
    <w:p w14:paraId="0F05B361" w14:textId="64A74562" w:rsidR="00DB0C7D" w:rsidRPr="00DB0C7D" w:rsidRDefault="00DB0C7D" w:rsidP="00DB0C7D">
      <w:pPr>
        <w:pStyle w:val="BodySubHeaderSpacebefore"/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lastRenderedPageBreak/>
        <w:t>人口：</w:t>
      </w:r>
      <w:r w:rsidRPr="00DB0C7D">
        <w:rPr>
          <w:rFonts w:eastAsia="Microsoft JhengHei"/>
          <w:color w:val="70AD47" w:themeColor="accent6"/>
        </w:rPr>
        <w:t xml:space="preserve"> </w:t>
      </w:r>
    </w:p>
    <w:p w14:paraId="4DFB7271" w14:textId="75A5A1FC" w:rsidR="00DB0C7D" w:rsidRPr="00DB0C7D" w:rsidRDefault="00DB0C7D" w:rsidP="00DB0C7D">
      <w:pPr>
        <w:pStyle w:val="ListParagraph"/>
        <w:numPr>
          <w:ilvl w:val="0"/>
          <w:numId w:val="20"/>
        </w:numPr>
        <w:rPr>
          <w:rFonts w:eastAsia="Microsoft JhengHei"/>
          <w:color w:val="70AD47" w:themeColor="accent6"/>
          <w:lang w:eastAsia="zh-TW"/>
        </w:rPr>
      </w:pPr>
      <w:r w:rsidRPr="00DB0C7D">
        <w:rPr>
          <w:rFonts w:eastAsia="Microsoft JhengHei" w:hint="eastAsia"/>
          <w:color w:val="70AD47" w:themeColor="accent6"/>
          <w:lang w:eastAsia="zh-TW"/>
        </w:rPr>
        <w:t>性別：男性（</w:t>
      </w:r>
      <w:r w:rsidRPr="00DB0C7D">
        <w:rPr>
          <w:rFonts w:eastAsia="Microsoft JhengHei"/>
          <w:color w:val="70AD47" w:themeColor="accent6"/>
          <w:lang w:eastAsia="zh-TW"/>
        </w:rPr>
        <w:t>50</w:t>
      </w:r>
      <w:r w:rsidRPr="00DB0C7D">
        <w:rPr>
          <w:rFonts w:eastAsia="Microsoft JhengHei" w:hint="eastAsia"/>
          <w:color w:val="70AD47" w:themeColor="accent6"/>
          <w:lang w:eastAsia="zh-TW"/>
        </w:rPr>
        <w:t>％）和女性（</w:t>
      </w:r>
      <w:r w:rsidRPr="00DB0C7D">
        <w:rPr>
          <w:rFonts w:eastAsia="Microsoft JhengHei"/>
          <w:color w:val="70AD47" w:themeColor="accent6"/>
          <w:lang w:eastAsia="zh-TW"/>
        </w:rPr>
        <w:t>50</w:t>
      </w:r>
      <w:r w:rsidRPr="00DB0C7D">
        <w:rPr>
          <w:rFonts w:eastAsia="Microsoft JhengHei" w:hint="eastAsia"/>
          <w:color w:val="70AD47" w:themeColor="accent6"/>
          <w:lang w:eastAsia="zh-TW"/>
        </w:rPr>
        <w:t>％）</w:t>
      </w:r>
    </w:p>
    <w:p w14:paraId="42623F41" w14:textId="6E444850" w:rsidR="00DB0C7D" w:rsidRPr="00DB0C7D" w:rsidRDefault="00DB0C7D" w:rsidP="00DB0C7D">
      <w:pPr>
        <w:pStyle w:val="ListParagraph"/>
        <w:numPr>
          <w:ilvl w:val="0"/>
          <w:numId w:val="20"/>
        </w:numPr>
        <w:rPr>
          <w:rFonts w:eastAsia="Microsoft JhengHei"/>
          <w:color w:val="70AD47" w:themeColor="accent6"/>
        </w:rPr>
      </w:pPr>
      <w:proofErr w:type="spellStart"/>
      <w:r w:rsidRPr="00DB0C7D">
        <w:rPr>
          <w:rFonts w:eastAsia="Microsoft JhengHei" w:hint="eastAsia"/>
          <w:color w:val="70AD47" w:themeColor="accent6"/>
        </w:rPr>
        <w:t>年齡</w:t>
      </w:r>
      <w:proofErr w:type="spellEnd"/>
      <w:r w:rsidRPr="00DB0C7D">
        <w:rPr>
          <w:rFonts w:eastAsia="Microsoft JhengHei" w:hint="eastAsia"/>
          <w:color w:val="70AD47" w:themeColor="accent6"/>
        </w:rPr>
        <w:t>：</w:t>
      </w:r>
      <w:r w:rsidRPr="00DB0C7D">
        <w:rPr>
          <w:rFonts w:eastAsia="Microsoft JhengHei"/>
          <w:color w:val="70AD47" w:themeColor="accent6"/>
        </w:rPr>
        <w:t>30-50</w:t>
      </w:r>
      <w:r w:rsidRPr="00DB0C7D">
        <w:rPr>
          <w:rFonts w:eastAsia="Microsoft JhengHei" w:hint="eastAsia"/>
          <w:color w:val="70AD47" w:themeColor="accent6"/>
        </w:rPr>
        <w:t>歲</w:t>
      </w:r>
    </w:p>
    <w:p w14:paraId="4E217129" w14:textId="4C972A5C" w:rsidR="00DB0C7D" w:rsidRPr="00DB0C7D" w:rsidRDefault="00DB0C7D" w:rsidP="00DB0C7D">
      <w:pPr>
        <w:pStyle w:val="ListParagraph"/>
        <w:numPr>
          <w:ilvl w:val="0"/>
          <w:numId w:val="20"/>
        </w:numPr>
        <w:rPr>
          <w:rFonts w:eastAsia="Microsoft JhengHei"/>
          <w:color w:val="70AD47" w:themeColor="accent6"/>
        </w:rPr>
      </w:pPr>
      <w:proofErr w:type="spellStart"/>
      <w:r w:rsidRPr="00DB0C7D">
        <w:rPr>
          <w:rFonts w:eastAsia="Microsoft JhengHei" w:hint="eastAsia"/>
          <w:color w:val="70AD47" w:themeColor="accent6"/>
        </w:rPr>
        <w:t>地點：中東</w:t>
      </w:r>
      <w:proofErr w:type="spellEnd"/>
    </w:p>
    <w:p w14:paraId="73FF15D9" w14:textId="5E40EAA7" w:rsidR="00DB0C7D" w:rsidRPr="00DB0C7D" w:rsidRDefault="00DB0C7D" w:rsidP="00DB0C7D">
      <w:pPr>
        <w:pStyle w:val="ListParagraph"/>
        <w:numPr>
          <w:ilvl w:val="0"/>
          <w:numId w:val="20"/>
        </w:numPr>
        <w:rPr>
          <w:rFonts w:eastAsia="Microsoft JhengHei"/>
          <w:color w:val="70AD47" w:themeColor="accent6"/>
        </w:rPr>
      </w:pPr>
      <w:proofErr w:type="spellStart"/>
      <w:r w:rsidRPr="00DB0C7D">
        <w:rPr>
          <w:rFonts w:eastAsia="Microsoft JhengHei" w:hint="eastAsia"/>
          <w:color w:val="70AD47" w:themeColor="accent6"/>
        </w:rPr>
        <w:t>收入：非常高</w:t>
      </w:r>
      <w:proofErr w:type="spellEnd"/>
      <w:r w:rsidRPr="00DB0C7D">
        <w:rPr>
          <w:rFonts w:eastAsia="Microsoft JhengHei" w:hint="eastAsia"/>
          <w:color w:val="70AD47" w:themeColor="accent6"/>
        </w:rPr>
        <w:t>（</w:t>
      </w:r>
      <w:r w:rsidRPr="00DB0C7D">
        <w:rPr>
          <w:rFonts w:eastAsia="Microsoft JhengHei"/>
          <w:color w:val="70AD47" w:themeColor="accent6"/>
        </w:rPr>
        <w:t>100</w:t>
      </w:r>
      <w:r w:rsidRPr="00DB0C7D">
        <w:rPr>
          <w:rFonts w:eastAsia="Microsoft JhengHei" w:hint="eastAsia"/>
          <w:color w:val="70AD47" w:themeColor="accent6"/>
        </w:rPr>
        <w:t>％）</w:t>
      </w:r>
    </w:p>
    <w:p w14:paraId="72721C8F" w14:textId="3D956953" w:rsidR="00DB0C7D" w:rsidRPr="00DB0C7D" w:rsidRDefault="00DB0C7D" w:rsidP="00DB0C7D">
      <w:pPr>
        <w:pStyle w:val="ListParagraph"/>
        <w:numPr>
          <w:ilvl w:val="0"/>
          <w:numId w:val="20"/>
        </w:numPr>
        <w:rPr>
          <w:rFonts w:eastAsia="Microsoft JhengHei"/>
          <w:color w:val="70AD47" w:themeColor="accent6"/>
          <w:lang w:eastAsia="zh-TW"/>
        </w:rPr>
      </w:pPr>
      <w:r w:rsidRPr="00DB0C7D">
        <w:rPr>
          <w:rFonts w:eastAsia="Microsoft JhengHei" w:hint="eastAsia"/>
          <w:color w:val="70AD47" w:themeColor="accent6"/>
          <w:lang w:eastAsia="zh-TW"/>
        </w:rPr>
        <w:t>其他：願意花很多錢購買最好的產品。</w:t>
      </w:r>
      <w:r w:rsidRPr="00DB0C7D">
        <w:rPr>
          <w:rFonts w:eastAsia="Microsoft JhengHei"/>
          <w:color w:val="70AD47" w:themeColor="accent6"/>
          <w:lang w:eastAsia="zh-TW"/>
        </w:rPr>
        <w:t xml:space="preserve"> </w:t>
      </w:r>
      <w:r w:rsidRPr="00DB0C7D">
        <w:rPr>
          <w:rFonts w:eastAsia="Microsoft JhengHei" w:hint="eastAsia"/>
          <w:color w:val="70AD47" w:themeColor="accent6"/>
          <w:lang w:eastAsia="zh-TW"/>
        </w:rPr>
        <w:t>駕駛昂貴的汽車和</w:t>
      </w:r>
      <w:r>
        <w:rPr>
          <w:rFonts w:eastAsia="Microsoft JhengHei" w:hint="eastAsia"/>
          <w:color w:val="70AD47" w:themeColor="accent6"/>
          <w:lang w:eastAsia="zh-TW"/>
        </w:rPr>
        <w:t>擁有</w:t>
      </w:r>
      <w:r w:rsidRPr="00DB0C7D">
        <w:rPr>
          <w:rFonts w:eastAsia="Microsoft JhengHei" w:hint="eastAsia"/>
          <w:color w:val="70AD47" w:themeColor="accent6"/>
          <w:lang w:eastAsia="zh-TW"/>
        </w:rPr>
        <w:t>大房子。</w:t>
      </w:r>
      <w:r w:rsidRPr="00DB0C7D">
        <w:rPr>
          <w:rFonts w:eastAsia="Microsoft JhengHei"/>
          <w:color w:val="70AD47" w:themeColor="accent6"/>
          <w:lang w:eastAsia="zh-TW"/>
        </w:rPr>
        <w:t xml:space="preserve"> </w:t>
      </w:r>
      <w:r w:rsidRPr="00DB0C7D">
        <w:rPr>
          <w:rFonts w:eastAsia="Microsoft JhengHei" w:hint="eastAsia"/>
          <w:color w:val="70AD47" w:themeColor="accent6"/>
          <w:lang w:eastAsia="zh-TW"/>
        </w:rPr>
        <w:t>他們喜歡</w:t>
      </w:r>
      <w:r w:rsidR="00631516">
        <w:rPr>
          <w:rFonts w:eastAsia="Microsoft JhengHei" w:hint="eastAsia"/>
          <w:color w:val="70AD47" w:themeColor="accent6"/>
          <w:lang w:eastAsia="zh-TW"/>
        </w:rPr>
        <w:t>把</w:t>
      </w:r>
      <w:r w:rsidR="00631516" w:rsidRPr="00DB0C7D">
        <w:rPr>
          <w:rFonts w:eastAsia="Microsoft JhengHei" w:hint="eastAsia"/>
          <w:color w:val="70AD47" w:themeColor="accent6"/>
          <w:lang w:eastAsia="zh-TW"/>
        </w:rPr>
        <w:t>錢</w:t>
      </w:r>
      <w:r w:rsidR="00631516">
        <w:rPr>
          <w:rFonts w:eastAsia="Microsoft JhengHei" w:hint="eastAsia"/>
          <w:color w:val="70AD47" w:themeColor="accent6"/>
          <w:lang w:eastAsia="zh-TW"/>
        </w:rPr>
        <w:t>花</w:t>
      </w:r>
      <w:r w:rsidRPr="00DB0C7D">
        <w:rPr>
          <w:rFonts w:eastAsia="Microsoft JhengHei" w:hint="eastAsia"/>
          <w:color w:val="70AD47" w:themeColor="accent6"/>
          <w:lang w:eastAsia="zh-TW"/>
        </w:rPr>
        <w:t>在昂貴的產品上作為地位的象徵。</w:t>
      </w:r>
    </w:p>
    <w:p w14:paraId="3A3548C8" w14:textId="1AA54A6B" w:rsidR="00DB0C7D" w:rsidRPr="00DB0C7D" w:rsidRDefault="00DB0C7D" w:rsidP="00DB0C7D">
      <w:pPr>
        <w:pStyle w:val="BodySubHeaderSpacebefore"/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任務：</w:t>
      </w:r>
      <w:r w:rsidRPr="00DB0C7D">
        <w:rPr>
          <w:rFonts w:eastAsia="Microsoft JhengHei"/>
          <w:color w:val="70AD47" w:themeColor="accent6"/>
        </w:rPr>
        <w:t xml:space="preserve"> </w:t>
      </w:r>
    </w:p>
    <w:p w14:paraId="2935FA7F" w14:textId="55A1D173" w:rsidR="00DB0C7D" w:rsidRPr="00DB0C7D" w:rsidRDefault="00DB0C7D" w:rsidP="00DB0C7D">
      <w:pPr>
        <w:pStyle w:val="ListParagraph"/>
        <w:numPr>
          <w:ilvl w:val="0"/>
          <w:numId w:val="21"/>
        </w:numPr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標誌</w:t>
      </w:r>
    </w:p>
    <w:p w14:paraId="16D7ABD0" w14:textId="1AD3CCDE" w:rsidR="00DB0C7D" w:rsidRPr="00DB0C7D" w:rsidRDefault="00DB0C7D" w:rsidP="00DB0C7D">
      <w:pPr>
        <w:pStyle w:val="ListParagraph"/>
        <w:numPr>
          <w:ilvl w:val="0"/>
          <w:numId w:val="21"/>
        </w:numPr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海報</w:t>
      </w:r>
    </w:p>
    <w:p w14:paraId="6AE6FD96" w14:textId="5E2C8318" w:rsidR="00DB0C7D" w:rsidRPr="00DB0C7D" w:rsidRDefault="00DB0C7D" w:rsidP="00DB0C7D">
      <w:pPr>
        <w:pStyle w:val="ListParagraph"/>
        <w:numPr>
          <w:ilvl w:val="0"/>
          <w:numId w:val="21"/>
        </w:numPr>
        <w:rPr>
          <w:rFonts w:eastAsia="Microsoft JhengHei" w:hint="eastAsia"/>
          <w:color w:val="70AD47" w:themeColor="accent6"/>
          <w:lang w:eastAsia="zh-TW"/>
        </w:rPr>
      </w:pPr>
      <w:r>
        <w:rPr>
          <w:rFonts w:eastAsia="Microsoft JhengHei" w:hint="eastAsia"/>
          <w:color w:val="70AD47" w:themeColor="accent6"/>
          <w:lang w:eastAsia="zh-TW"/>
        </w:rPr>
        <w:t>車體廣告</w:t>
      </w:r>
    </w:p>
    <w:p w14:paraId="3A9B5815" w14:textId="44038418" w:rsidR="00DB0C7D" w:rsidRDefault="00DB0C7D" w:rsidP="00DB0C7D">
      <w:pPr>
        <w:pStyle w:val="ListParagraph"/>
        <w:numPr>
          <w:ilvl w:val="0"/>
          <w:numId w:val="21"/>
        </w:numPr>
        <w:rPr>
          <w:rFonts w:eastAsia="Microsoft JhengHei"/>
          <w:color w:val="70AD47" w:themeColor="accent6"/>
        </w:rPr>
      </w:pPr>
      <w:r w:rsidRPr="00DB0C7D">
        <w:rPr>
          <w:rFonts w:eastAsia="Microsoft JhengHei"/>
          <w:color w:val="70AD47" w:themeColor="accent6"/>
        </w:rPr>
        <w:t>Instagram</w:t>
      </w:r>
      <w:r>
        <w:rPr>
          <w:rFonts w:eastAsia="Microsoft JhengHei" w:hint="eastAsia"/>
          <w:color w:val="70AD47" w:themeColor="accent6"/>
          <w:lang w:eastAsia="zh-TW"/>
        </w:rPr>
        <w:t>的貼文</w:t>
      </w:r>
    </w:p>
    <w:p w14:paraId="4A2D932F" w14:textId="77777777" w:rsidR="00DB0C7D" w:rsidRPr="00DB0C7D" w:rsidRDefault="00DB0C7D" w:rsidP="00DB0C7D">
      <w:pPr>
        <w:rPr>
          <w:rFonts w:eastAsia="Microsoft JhengHei"/>
          <w:color w:val="70AD47" w:themeColor="accent6"/>
        </w:rPr>
      </w:pPr>
    </w:p>
    <w:p w14:paraId="3B83D7D9" w14:textId="77777777" w:rsidR="0016367F" w:rsidRPr="00DB0C7D" w:rsidRDefault="00453B91" w:rsidP="0016367F">
      <w:pPr>
        <w:pStyle w:val="Heading1"/>
        <w:rPr>
          <w:rFonts w:eastAsia="Microsoft JhengHei"/>
        </w:rPr>
      </w:pPr>
      <w:r w:rsidRPr="00DB0C7D">
        <w:rPr>
          <w:rFonts w:eastAsia="Microsoft JhengHei"/>
        </w:rPr>
        <w:t>Instructions to the Competitor</w:t>
      </w:r>
    </w:p>
    <w:p w14:paraId="6CF1992A" w14:textId="591A4D8E" w:rsidR="0016367F" w:rsidRPr="00DB0C7D" w:rsidRDefault="0016367F" w:rsidP="0016367F">
      <w:pPr>
        <w:rPr>
          <w:rFonts w:eastAsia="Microsoft JhengHei"/>
        </w:rPr>
      </w:pPr>
      <w:r w:rsidRPr="00DB0C7D">
        <w:rPr>
          <w:rFonts w:eastAsia="Microsoft JhengHei"/>
        </w:rPr>
        <w:t xml:space="preserve">Create a folder on your desktop called </w:t>
      </w:r>
      <w:r w:rsidRPr="00DB0C7D">
        <w:rPr>
          <w:rFonts w:eastAsia="Microsoft JhengHei"/>
          <w:b/>
        </w:rPr>
        <w:t>YY_TESTPROJECT_DAY</w:t>
      </w:r>
      <w:r w:rsidR="008907FD" w:rsidRPr="00DB0C7D">
        <w:rPr>
          <w:rFonts w:eastAsia="Microsoft JhengHei"/>
          <w:b/>
        </w:rPr>
        <w:t>3</w:t>
      </w:r>
      <w:r w:rsidRPr="00DB0C7D">
        <w:rPr>
          <w:rFonts w:eastAsia="Microsoft JhengHei"/>
        </w:rPr>
        <w:t xml:space="preserve"> (where YY represents the number of your workstation). All final and </w:t>
      </w:r>
      <w:r w:rsidR="008D0C34" w:rsidRPr="00DB0C7D">
        <w:rPr>
          <w:rFonts w:eastAsia="Microsoft JhengHei"/>
        </w:rPr>
        <w:t>packaged</w:t>
      </w:r>
      <w:r w:rsidRPr="00DB0C7D">
        <w:rPr>
          <w:rFonts w:eastAsia="Microsoft JhengHei"/>
        </w:rPr>
        <w:t xml:space="preserve"> files must be included in this folder.</w:t>
      </w:r>
    </w:p>
    <w:p w14:paraId="0B8DCB42" w14:textId="77777777" w:rsidR="0016367F" w:rsidRPr="00DB0C7D" w:rsidRDefault="0016367F" w:rsidP="009454DF">
      <w:pPr>
        <w:rPr>
          <w:rFonts w:eastAsia="Microsoft JhengHei"/>
        </w:rPr>
      </w:pPr>
      <w:r w:rsidRPr="00DB0C7D">
        <w:rPr>
          <w:rFonts w:eastAsia="Microsoft JhengHei"/>
        </w:rPr>
        <w:t>You must include your workstation number on the presentation board and printouts for marking and delivery to your workstation (the number should be included outside of the artwork).</w:t>
      </w:r>
    </w:p>
    <w:p w14:paraId="2A69F39C" w14:textId="4D734129" w:rsidR="0016367F" w:rsidRPr="00DB0C7D" w:rsidRDefault="0016367F" w:rsidP="0016367F">
      <w:pPr>
        <w:rPr>
          <w:rFonts w:eastAsia="Microsoft JhengHei"/>
        </w:rPr>
      </w:pPr>
      <w:r w:rsidRPr="00DB0C7D">
        <w:rPr>
          <w:rFonts w:eastAsia="Microsoft JhengHei"/>
        </w:rPr>
        <w:t xml:space="preserve">This folder structure will be as follows: </w:t>
      </w:r>
    </w:p>
    <w:p w14:paraId="5997924B" w14:textId="32738143" w:rsidR="00E7327B" w:rsidRPr="00DB0C7D" w:rsidRDefault="00E7327B" w:rsidP="0016367F">
      <w:pPr>
        <w:rPr>
          <w:rFonts w:eastAsia="Microsoft JhengHei"/>
        </w:rPr>
      </w:pPr>
      <w:r w:rsidRPr="00DB0C7D">
        <w:rPr>
          <w:rFonts w:eastAsia="Microsoft JhengHei"/>
          <w:noProof/>
        </w:rPr>
        <w:drawing>
          <wp:inline distT="0" distB="0" distL="0" distR="0" wp14:anchorId="1432ACBA" wp14:editId="59ECD61A">
            <wp:extent cx="2196166" cy="130028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6166" cy="130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8D40" w14:textId="6AC50CAF" w:rsidR="00184738" w:rsidRPr="00184738" w:rsidRDefault="00184738" w:rsidP="00184738">
      <w:pPr>
        <w:pStyle w:val="Heading1"/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給選手的指示</w:t>
      </w:r>
    </w:p>
    <w:p w14:paraId="6D2A8A78" w14:textId="07C0B798" w:rsidR="00184738" w:rsidRPr="00184738" w:rsidRDefault="00184738" w:rsidP="00184738">
      <w:pPr>
        <w:rPr>
          <w:rFonts w:eastAsia="Microsoft JhengHei"/>
          <w:color w:val="70AD47" w:themeColor="accent6"/>
          <w:lang w:eastAsia="zh-TW"/>
        </w:rPr>
      </w:pPr>
      <w:r w:rsidRPr="00184738">
        <w:rPr>
          <w:rFonts w:eastAsia="Microsoft JhengHei" w:hint="eastAsia"/>
          <w:bCs/>
          <w:color w:val="70AD47" w:themeColor="accent6"/>
          <w:lang w:eastAsia="zh-TW"/>
        </w:rPr>
        <w:t>在桌面建立一個資料夾命名為</w:t>
      </w:r>
      <w:r w:rsidRPr="00184738">
        <w:rPr>
          <w:rFonts w:eastAsia="Microsoft JhengHei"/>
          <w:b/>
          <w:color w:val="70AD47" w:themeColor="accent6"/>
        </w:rPr>
        <w:t>YY_TESTPROJECT_DAY3</w:t>
      </w:r>
      <w:r w:rsidRPr="00184738">
        <w:rPr>
          <w:rFonts w:eastAsia="Microsoft JhengHei"/>
          <w:color w:val="70AD47" w:themeColor="accent6"/>
        </w:rPr>
        <w:t xml:space="preserve"> </w:t>
      </w:r>
      <w:r>
        <w:rPr>
          <w:rFonts w:eastAsia="Microsoft JhengHei" w:hint="eastAsia"/>
          <w:color w:val="70AD47" w:themeColor="accent6"/>
          <w:lang w:eastAsia="zh-TW"/>
        </w:rPr>
        <w:t>（</w:t>
      </w:r>
      <w:r w:rsidRPr="00184738">
        <w:rPr>
          <w:rFonts w:eastAsia="Microsoft JhengHei"/>
          <w:color w:val="70AD47" w:themeColor="accent6"/>
        </w:rPr>
        <w:t xml:space="preserve">YY </w:t>
      </w:r>
      <w:r>
        <w:rPr>
          <w:rFonts w:eastAsia="Microsoft JhengHei" w:hint="eastAsia"/>
          <w:color w:val="70AD47" w:themeColor="accent6"/>
          <w:lang w:eastAsia="zh-TW"/>
        </w:rPr>
        <w:t>代表你的工作崗位代號）</w:t>
      </w:r>
      <w:r w:rsidR="00702A82">
        <w:rPr>
          <w:rFonts w:eastAsia="Microsoft JhengHei" w:hint="eastAsia"/>
          <w:color w:val="70AD47" w:themeColor="accent6"/>
          <w:lang w:eastAsia="zh-TW"/>
        </w:rPr>
        <w:t>。這個資料夾必須包含所有最終檔案和打包好的資料夾。</w:t>
      </w:r>
    </w:p>
    <w:p w14:paraId="140EFC9B" w14:textId="746C300A" w:rsidR="00184738" w:rsidRPr="00184738" w:rsidRDefault="00702A82" w:rsidP="00184738">
      <w:pPr>
        <w:rPr>
          <w:rFonts w:eastAsia="Microsoft JhengHei"/>
          <w:color w:val="70AD47" w:themeColor="accent6"/>
          <w:lang w:eastAsia="zh-TW"/>
        </w:rPr>
      </w:pPr>
      <w:r>
        <w:rPr>
          <w:rFonts w:eastAsia="Microsoft JhengHei" w:hint="eastAsia"/>
          <w:color w:val="70AD47" w:themeColor="accent6"/>
          <w:lang w:eastAsia="zh-TW"/>
        </w:rPr>
        <w:t>你必須</w:t>
      </w:r>
      <w:r w:rsidR="00631516">
        <w:rPr>
          <w:rFonts w:eastAsia="Microsoft JhengHei" w:hint="eastAsia"/>
          <w:color w:val="70AD47" w:themeColor="accent6"/>
          <w:lang w:eastAsia="zh-TW"/>
        </w:rPr>
        <w:t>在展板</w:t>
      </w:r>
      <w:r>
        <w:rPr>
          <w:rFonts w:eastAsia="Microsoft JhengHei" w:hint="eastAsia"/>
          <w:color w:val="70AD47" w:themeColor="accent6"/>
          <w:lang w:eastAsia="zh-TW"/>
        </w:rPr>
        <w:t>和輸出作品標示你的工作崗位號碼，</w:t>
      </w:r>
      <w:r w:rsidR="00631516">
        <w:rPr>
          <w:rFonts w:eastAsia="Microsoft JhengHei" w:hint="eastAsia"/>
          <w:color w:val="70AD47" w:themeColor="accent6"/>
          <w:lang w:eastAsia="zh-TW"/>
        </w:rPr>
        <w:t>才能</w:t>
      </w:r>
      <w:r>
        <w:rPr>
          <w:rFonts w:eastAsia="Microsoft JhengHei" w:hint="eastAsia"/>
          <w:color w:val="70AD47" w:themeColor="accent6"/>
          <w:lang w:eastAsia="zh-TW"/>
        </w:rPr>
        <w:t>評分和遞送到你的工作崗位（</w:t>
      </w:r>
      <w:bookmarkStart w:id="4" w:name="_GoBack"/>
      <w:bookmarkEnd w:id="4"/>
      <w:r>
        <w:rPr>
          <w:rFonts w:eastAsia="Microsoft JhengHei" w:hint="eastAsia"/>
          <w:color w:val="70AD47" w:themeColor="accent6"/>
          <w:lang w:eastAsia="zh-TW"/>
        </w:rPr>
        <w:t>號碼必須在設計範圍之外）</w:t>
      </w:r>
      <w:r w:rsidRPr="00702A82">
        <w:rPr>
          <w:rFonts w:eastAsia="Microsoft JhengHei" w:hint="eastAsia"/>
          <w:color w:val="70AD47" w:themeColor="accent6"/>
          <w:lang w:eastAsia="zh-TW"/>
        </w:rPr>
        <w:t xml:space="preserve"> </w:t>
      </w:r>
      <w:r>
        <w:rPr>
          <w:rFonts w:eastAsia="Microsoft JhengHei" w:hint="eastAsia"/>
          <w:color w:val="70AD47" w:themeColor="accent6"/>
          <w:lang w:eastAsia="zh-TW"/>
        </w:rPr>
        <w:t>。</w:t>
      </w:r>
    </w:p>
    <w:p w14:paraId="1DFD8613" w14:textId="34A325BB" w:rsidR="00184738" w:rsidRPr="00184738" w:rsidRDefault="00BA5A82" w:rsidP="00184738">
      <w:pPr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資料夾的結構如下：</w:t>
      </w:r>
      <w:r w:rsidR="00184738" w:rsidRPr="00184738">
        <w:rPr>
          <w:rFonts w:eastAsia="Microsoft JhengHei"/>
          <w:color w:val="70AD47" w:themeColor="accent6"/>
        </w:rPr>
        <w:t xml:space="preserve"> </w:t>
      </w:r>
    </w:p>
    <w:p w14:paraId="4CEE934F" w14:textId="77777777" w:rsidR="00184738" w:rsidRPr="00184738" w:rsidRDefault="00184738" w:rsidP="00184738">
      <w:pPr>
        <w:rPr>
          <w:rFonts w:eastAsia="Microsoft JhengHei"/>
          <w:color w:val="70AD47" w:themeColor="accent6"/>
        </w:rPr>
      </w:pPr>
      <w:r w:rsidRPr="00184738">
        <w:rPr>
          <w:rFonts w:eastAsia="Microsoft JhengHei"/>
          <w:noProof/>
          <w:color w:val="70AD47" w:themeColor="accent6"/>
        </w:rPr>
        <w:lastRenderedPageBreak/>
        <w:drawing>
          <wp:inline distT="0" distB="0" distL="0" distR="0" wp14:anchorId="77962CBD" wp14:editId="573F5634">
            <wp:extent cx="2196166" cy="130028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6166" cy="130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C8B8" w14:textId="281F2CBB" w:rsidR="0016367F" w:rsidRPr="00DB0C7D" w:rsidRDefault="0016367F" w:rsidP="0016367F">
      <w:pPr>
        <w:pStyle w:val="Heading1"/>
        <w:rPr>
          <w:rFonts w:eastAsia="Microsoft JhengHei"/>
        </w:rPr>
      </w:pPr>
      <w:r w:rsidRPr="00DB0C7D">
        <w:rPr>
          <w:rFonts w:eastAsia="Microsoft JhengHei"/>
        </w:rPr>
        <w:t>Task 1: Logo</w:t>
      </w:r>
    </w:p>
    <w:p w14:paraId="2895C3C8" w14:textId="57701C0E" w:rsidR="00607105" w:rsidRPr="00DB0C7D" w:rsidRDefault="002126CD" w:rsidP="00607105">
      <w:pPr>
        <w:rPr>
          <w:rFonts w:eastAsia="Microsoft JhengHei"/>
          <w:b/>
          <w:color w:val="FF0000"/>
          <w:sz w:val="24"/>
        </w:rPr>
      </w:pPr>
      <w:r w:rsidRPr="00DB0C7D">
        <w:rPr>
          <w:rFonts w:eastAsia="Microsoft JhengHei"/>
          <w:b/>
          <w:color w:val="FF0000"/>
          <w:sz w:val="24"/>
        </w:rPr>
        <w:t xml:space="preserve">All </w:t>
      </w:r>
      <w:r w:rsidR="00607105" w:rsidRPr="00DB0C7D">
        <w:rPr>
          <w:rFonts w:eastAsia="Microsoft JhengHei"/>
          <w:b/>
          <w:color w:val="FF0000"/>
          <w:sz w:val="24"/>
        </w:rPr>
        <w:t xml:space="preserve">logo </w:t>
      </w:r>
      <w:r w:rsidRPr="00DB0C7D">
        <w:rPr>
          <w:rFonts w:eastAsia="Microsoft JhengHei"/>
          <w:b/>
          <w:color w:val="FF0000"/>
          <w:sz w:val="24"/>
        </w:rPr>
        <w:t>requirements</w:t>
      </w:r>
      <w:r w:rsidR="00607105" w:rsidRPr="00DB0C7D">
        <w:rPr>
          <w:rFonts w:eastAsia="Microsoft JhengHei"/>
          <w:b/>
          <w:color w:val="FF0000"/>
          <w:sz w:val="24"/>
        </w:rPr>
        <w:t xml:space="preserve"> must be completed and delivered by 11:</w:t>
      </w:r>
      <w:r w:rsidR="00833613" w:rsidRPr="00DB0C7D">
        <w:rPr>
          <w:rFonts w:eastAsia="Microsoft JhengHei"/>
          <w:b/>
          <w:color w:val="FF0000"/>
          <w:sz w:val="24"/>
        </w:rPr>
        <w:t>3</w:t>
      </w:r>
      <w:r w:rsidR="00607105" w:rsidRPr="00DB0C7D">
        <w:rPr>
          <w:rFonts w:eastAsia="Microsoft JhengHei"/>
          <w:b/>
          <w:color w:val="FF0000"/>
          <w:sz w:val="24"/>
        </w:rPr>
        <w:t>0am</w:t>
      </w:r>
    </w:p>
    <w:p w14:paraId="19C587A8" w14:textId="6FEE6B42" w:rsidR="00E91712" w:rsidRPr="00DB0C7D" w:rsidRDefault="00E91712" w:rsidP="00E91712">
      <w:pPr>
        <w:pStyle w:val="BodySubHeaderSpacebefore"/>
        <w:rPr>
          <w:rFonts w:eastAsia="Microsoft JhengHei"/>
        </w:rPr>
      </w:pPr>
      <w:r w:rsidRPr="00DB0C7D">
        <w:rPr>
          <w:rFonts w:eastAsia="Microsoft JhengHei"/>
        </w:rPr>
        <w:t>Concept</w:t>
      </w:r>
    </w:p>
    <w:p w14:paraId="4C07CB16" w14:textId="3ADCE1C5" w:rsidR="002420F1" w:rsidRPr="00DB0C7D" w:rsidRDefault="00E91712" w:rsidP="00E91712">
      <w:pPr>
        <w:rPr>
          <w:rFonts w:eastAsia="Microsoft JhengHei"/>
        </w:rPr>
      </w:pPr>
      <w:r w:rsidRPr="00DB0C7D">
        <w:rPr>
          <w:rFonts w:eastAsia="Microsoft JhengHei"/>
        </w:rPr>
        <w:t xml:space="preserve">The logo must incorporate </w:t>
      </w:r>
      <w:r w:rsidR="002420F1" w:rsidRPr="00DB0C7D">
        <w:rPr>
          <w:rFonts w:eastAsia="Microsoft JhengHei"/>
        </w:rPr>
        <w:t>Arabic and English text</w:t>
      </w:r>
      <w:r w:rsidR="006B2382" w:rsidRPr="00DB0C7D">
        <w:rPr>
          <w:rFonts w:eastAsia="Microsoft JhengHei"/>
        </w:rPr>
        <w:t>.</w:t>
      </w:r>
      <w:r w:rsidR="006F7C7B" w:rsidRPr="00DB0C7D">
        <w:rPr>
          <w:rFonts w:eastAsia="Microsoft JhengHei"/>
        </w:rPr>
        <w:t xml:space="preserve"> Pattern</w:t>
      </w:r>
      <w:r w:rsidR="00CF1154" w:rsidRPr="00DB0C7D">
        <w:rPr>
          <w:rFonts w:eastAsia="Microsoft JhengHei"/>
        </w:rPr>
        <w:t>s</w:t>
      </w:r>
      <w:r w:rsidR="006F7C7B" w:rsidRPr="00DB0C7D">
        <w:rPr>
          <w:rFonts w:eastAsia="Microsoft JhengHei"/>
        </w:rPr>
        <w:t xml:space="preserve"> </w:t>
      </w:r>
      <w:r w:rsidR="00620941" w:rsidRPr="00DB0C7D">
        <w:rPr>
          <w:rFonts w:eastAsia="Microsoft JhengHei"/>
        </w:rPr>
        <w:t>and/</w:t>
      </w:r>
      <w:r w:rsidR="006F7C7B" w:rsidRPr="00DB0C7D">
        <w:rPr>
          <w:rFonts w:eastAsia="Microsoft JhengHei"/>
        </w:rPr>
        <w:t>or ornaments must be included in the logo — but not excessively.</w:t>
      </w:r>
    </w:p>
    <w:p w14:paraId="53BD2DFD" w14:textId="1928AAEF" w:rsidR="00382F16" w:rsidRPr="00382F16" w:rsidRDefault="00382F16" w:rsidP="00382F16">
      <w:pPr>
        <w:pStyle w:val="Heading1"/>
        <w:rPr>
          <w:rFonts w:eastAsia="Microsoft JhengHei"/>
          <w:color w:val="70AD47" w:themeColor="accent6"/>
          <w:lang w:eastAsia="zh-TW"/>
        </w:rPr>
      </w:pPr>
      <w:r>
        <w:rPr>
          <w:rFonts w:eastAsia="Microsoft JhengHei" w:hint="eastAsia"/>
          <w:color w:val="70AD47" w:themeColor="accent6"/>
          <w:lang w:eastAsia="zh-TW"/>
        </w:rPr>
        <w:t>任務</w:t>
      </w:r>
      <w:r w:rsidRPr="00382F16">
        <w:rPr>
          <w:rFonts w:eastAsia="Microsoft JhengHei" w:hint="eastAsia"/>
          <w:color w:val="70AD47" w:themeColor="accent6"/>
          <w:lang w:eastAsia="zh-TW"/>
        </w:rPr>
        <w:t>1</w:t>
      </w:r>
      <w:r>
        <w:rPr>
          <w:rFonts w:eastAsia="Microsoft JhengHei" w:hint="eastAsia"/>
          <w:color w:val="70AD47" w:themeColor="accent6"/>
          <w:lang w:eastAsia="zh-TW"/>
        </w:rPr>
        <w:t>：標誌</w:t>
      </w:r>
    </w:p>
    <w:p w14:paraId="1B9A1EDA" w14:textId="484A0C10" w:rsidR="00382F16" w:rsidRPr="00DB0C7D" w:rsidRDefault="00EB0DAF" w:rsidP="00382F16">
      <w:pPr>
        <w:rPr>
          <w:rFonts w:eastAsia="Microsoft JhengHei"/>
          <w:b/>
          <w:color w:val="FF0000"/>
          <w:sz w:val="24"/>
          <w:lang w:eastAsia="zh-TW"/>
        </w:rPr>
      </w:pPr>
      <w:r>
        <w:rPr>
          <w:rFonts w:eastAsia="Microsoft JhengHei" w:hint="eastAsia"/>
          <w:b/>
          <w:color w:val="FF0000"/>
          <w:sz w:val="24"/>
          <w:lang w:eastAsia="zh-TW"/>
        </w:rPr>
        <w:t>所有標誌必須在上午</w:t>
      </w:r>
      <w:r w:rsidRPr="00DB0C7D">
        <w:rPr>
          <w:rFonts w:eastAsia="Microsoft JhengHei" w:hint="eastAsia"/>
          <w:b/>
          <w:color w:val="FF0000"/>
          <w:sz w:val="24"/>
          <w:lang w:eastAsia="zh-TW"/>
        </w:rPr>
        <w:t>1</w:t>
      </w:r>
      <w:r w:rsidRPr="00DB0C7D">
        <w:rPr>
          <w:rFonts w:eastAsia="Microsoft JhengHei"/>
          <w:b/>
          <w:color w:val="FF0000"/>
          <w:sz w:val="24"/>
          <w:lang w:eastAsia="zh-TW"/>
        </w:rPr>
        <w:t>1:30</w:t>
      </w:r>
      <w:r>
        <w:rPr>
          <w:rFonts w:eastAsia="Microsoft JhengHei" w:hint="eastAsia"/>
          <w:b/>
          <w:color w:val="FF0000"/>
          <w:sz w:val="24"/>
          <w:lang w:eastAsia="zh-TW"/>
        </w:rPr>
        <w:t>前完成並繳交</w:t>
      </w:r>
      <w:r w:rsidRPr="00DB0C7D">
        <w:rPr>
          <w:rFonts w:eastAsia="Microsoft JhengHei"/>
          <w:b/>
          <w:color w:val="FF0000"/>
          <w:sz w:val="24"/>
          <w:lang w:eastAsia="zh-TW"/>
        </w:rPr>
        <w:t xml:space="preserve"> </w:t>
      </w:r>
    </w:p>
    <w:p w14:paraId="029E3FCE" w14:textId="4D3C244C" w:rsidR="00382F16" w:rsidRPr="00382F16" w:rsidRDefault="00EB0DAF" w:rsidP="00382F16">
      <w:pPr>
        <w:pStyle w:val="BodySubHeaderSpacebefore"/>
        <w:rPr>
          <w:rFonts w:eastAsia="Microsoft JhengHei"/>
          <w:color w:val="70AD47" w:themeColor="accent6"/>
          <w:lang w:eastAsia="zh-TW"/>
        </w:rPr>
      </w:pPr>
      <w:r>
        <w:rPr>
          <w:rFonts w:eastAsia="Microsoft JhengHei" w:hint="eastAsia"/>
          <w:color w:val="70AD47" w:themeColor="accent6"/>
          <w:lang w:eastAsia="zh-TW"/>
        </w:rPr>
        <w:t>概念</w:t>
      </w:r>
    </w:p>
    <w:p w14:paraId="124160F1" w14:textId="2F2FA47B" w:rsidR="00EB0DAF" w:rsidRDefault="00EB0DAF" w:rsidP="00E91712">
      <w:pPr>
        <w:pStyle w:val="BodySubHeaderSpacebefore"/>
        <w:rPr>
          <w:rFonts w:eastAsia="Microsoft JhengHei" w:cs="Times New Roman"/>
          <w:color w:val="70AD47" w:themeColor="accent6"/>
          <w:sz w:val="20"/>
          <w:szCs w:val="24"/>
          <w:lang w:val="en-AU" w:eastAsia="zh-TW"/>
        </w:rPr>
      </w:pPr>
      <w:r>
        <w:rPr>
          <w:rFonts w:eastAsia="Microsoft JhengHei" w:cs="Times New Roman" w:hint="eastAsia"/>
          <w:color w:val="70AD47" w:themeColor="accent6"/>
          <w:sz w:val="20"/>
          <w:szCs w:val="24"/>
          <w:lang w:val="en-AU" w:eastAsia="zh-TW"/>
        </w:rPr>
        <w:t>標誌</w:t>
      </w:r>
      <w:r w:rsidRPr="00EB0DAF">
        <w:rPr>
          <w:rFonts w:eastAsia="Microsoft JhengHei" w:cs="Times New Roman" w:hint="eastAsia"/>
          <w:color w:val="70AD47" w:themeColor="accent6"/>
          <w:sz w:val="20"/>
          <w:szCs w:val="24"/>
          <w:lang w:val="en-AU" w:eastAsia="zh-TW"/>
        </w:rPr>
        <w:t>必須</w:t>
      </w:r>
      <w:r w:rsidR="00631516">
        <w:rPr>
          <w:rFonts w:eastAsia="Microsoft JhengHei" w:cs="Times New Roman" w:hint="eastAsia"/>
          <w:color w:val="70AD47" w:themeColor="accent6"/>
          <w:sz w:val="20"/>
          <w:szCs w:val="24"/>
          <w:lang w:val="en-AU" w:eastAsia="zh-TW"/>
        </w:rPr>
        <w:t>納入</w:t>
      </w:r>
      <w:r w:rsidRPr="00EB0DAF">
        <w:rPr>
          <w:rFonts w:eastAsia="Microsoft JhengHei" w:cs="Times New Roman" w:hint="eastAsia"/>
          <w:color w:val="70AD47" w:themeColor="accent6"/>
          <w:sz w:val="20"/>
          <w:szCs w:val="24"/>
          <w:lang w:val="en-AU" w:eastAsia="zh-TW"/>
        </w:rPr>
        <w:t>阿拉伯文和英文</w:t>
      </w:r>
      <w:r w:rsidR="00631516">
        <w:rPr>
          <w:rFonts w:eastAsia="Microsoft JhengHei" w:cs="Times New Roman" w:hint="eastAsia"/>
          <w:color w:val="70AD47" w:themeColor="accent6"/>
          <w:sz w:val="20"/>
          <w:szCs w:val="24"/>
          <w:lang w:val="en-AU" w:eastAsia="zh-TW"/>
        </w:rPr>
        <w:t>文案</w:t>
      </w:r>
      <w:r w:rsidRPr="00EB0DAF">
        <w:rPr>
          <w:rFonts w:eastAsia="Microsoft JhengHei" w:cs="Times New Roman" w:hint="eastAsia"/>
          <w:color w:val="70AD47" w:themeColor="accent6"/>
          <w:sz w:val="20"/>
          <w:szCs w:val="24"/>
          <w:lang w:val="en-AU" w:eastAsia="zh-TW"/>
        </w:rPr>
        <w:t>。</w:t>
      </w:r>
      <w:r w:rsidRPr="00EB0DAF">
        <w:rPr>
          <w:rFonts w:eastAsia="Microsoft JhengHei" w:cs="Times New Roman"/>
          <w:color w:val="70AD47" w:themeColor="accent6"/>
          <w:sz w:val="20"/>
          <w:szCs w:val="24"/>
          <w:lang w:val="en-AU" w:eastAsia="zh-TW"/>
        </w:rPr>
        <w:t xml:space="preserve"> </w:t>
      </w:r>
      <w:r w:rsidRPr="00EB0DAF">
        <w:rPr>
          <w:rFonts w:eastAsia="Microsoft JhengHei" w:cs="Times New Roman" w:hint="eastAsia"/>
          <w:color w:val="70AD47" w:themeColor="accent6"/>
          <w:sz w:val="20"/>
          <w:szCs w:val="24"/>
          <w:lang w:val="en-AU" w:eastAsia="zh-TW"/>
        </w:rPr>
        <w:t>圖案和</w:t>
      </w:r>
      <w:r w:rsidRPr="00EB0DAF">
        <w:rPr>
          <w:rFonts w:eastAsia="Microsoft JhengHei" w:cs="Times New Roman"/>
          <w:color w:val="70AD47" w:themeColor="accent6"/>
          <w:sz w:val="20"/>
          <w:szCs w:val="24"/>
          <w:lang w:val="en-AU" w:eastAsia="zh-TW"/>
        </w:rPr>
        <w:t>/</w:t>
      </w:r>
      <w:r w:rsidRPr="00EB0DAF">
        <w:rPr>
          <w:rFonts w:eastAsia="Microsoft JhengHei" w:cs="Times New Roman" w:hint="eastAsia"/>
          <w:color w:val="70AD47" w:themeColor="accent6"/>
          <w:sz w:val="20"/>
          <w:szCs w:val="24"/>
          <w:lang w:val="en-AU" w:eastAsia="zh-TW"/>
        </w:rPr>
        <w:t>或飾品必須包含在</w:t>
      </w:r>
      <w:r>
        <w:rPr>
          <w:rFonts w:eastAsia="Microsoft JhengHei" w:cs="Times New Roman" w:hint="eastAsia"/>
          <w:color w:val="70AD47" w:themeColor="accent6"/>
          <w:sz w:val="20"/>
          <w:szCs w:val="24"/>
          <w:lang w:val="en-AU" w:eastAsia="zh-TW"/>
        </w:rPr>
        <w:t>標誌裡</w:t>
      </w:r>
      <w:r w:rsidRPr="00EB0DAF">
        <w:rPr>
          <w:rFonts w:eastAsia="Microsoft JhengHei" w:cs="Times New Roman"/>
          <w:color w:val="70AD47" w:themeColor="accent6"/>
          <w:sz w:val="20"/>
          <w:szCs w:val="24"/>
          <w:lang w:val="en-AU" w:eastAsia="zh-TW"/>
        </w:rPr>
        <w:t>—</w:t>
      </w:r>
      <w:r w:rsidRPr="00EB0DAF">
        <w:rPr>
          <w:rFonts w:eastAsia="Microsoft JhengHei" w:cs="Times New Roman" w:hint="eastAsia"/>
          <w:color w:val="70AD47" w:themeColor="accent6"/>
          <w:sz w:val="20"/>
          <w:szCs w:val="24"/>
          <w:lang w:val="en-AU" w:eastAsia="zh-TW"/>
        </w:rPr>
        <w:t>但不能過多。</w:t>
      </w:r>
    </w:p>
    <w:p w14:paraId="58D62719" w14:textId="556B58FA" w:rsidR="0016367F" w:rsidRPr="00DB0C7D" w:rsidRDefault="00E91712" w:rsidP="00E91712">
      <w:pPr>
        <w:pStyle w:val="BodySubHeaderSpacebefore"/>
        <w:rPr>
          <w:rFonts w:eastAsia="Microsoft JhengHei"/>
        </w:rPr>
      </w:pPr>
      <w:r w:rsidRPr="00DB0C7D">
        <w:rPr>
          <w:rFonts w:eastAsia="Microsoft JhengHei"/>
        </w:rPr>
        <w:t>Specifications</w:t>
      </w:r>
    </w:p>
    <w:p w14:paraId="2C549CE8" w14:textId="6170D7B1" w:rsidR="00233084" w:rsidRPr="00DB0C7D" w:rsidRDefault="00233084" w:rsidP="00595D70">
      <w:pPr>
        <w:pStyle w:val="SubHeadersBodyBold12ptbefore"/>
        <w:rPr>
          <w:rFonts w:eastAsia="Microsoft JhengHei"/>
        </w:rPr>
      </w:pPr>
      <w:r w:rsidRPr="00DB0C7D">
        <w:rPr>
          <w:rFonts w:eastAsia="Microsoft JhengHei"/>
        </w:rPr>
        <w:t>Type</w:t>
      </w:r>
      <w:r w:rsidR="00595D70" w:rsidRPr="00DB0C7D">
        <w:rPr>
          <w:rFonts w:eastAsia="Microsoft JhengHei"/>
        </w:rPr>
        <w:t xml:space="preserve"> and Image</w:t>
      </w:r>
      <w:r w:rsidRPr="00DB0C7D">
        <w:rPr>
          <w:rFonts w:eastAsia="Microsoft JhengHei"/>
        </w:rPr>
        <w:t xml:space="preserve"> </w:t>
      </w:r>
    </w:p>
    <w:p w14:paraId="52063A29" w14:textId="55D5745E" w:rsidR="00E91712" w:rsidRPr="00DB0C7D" w:rsidRDefault="00E91712" w:rsidP="003C32B5">
      <w:pPr>
        <w:pStyle w:val="ListParagraph"/>
        <w:numPr>
          <w:ilvl w:val="0"/>
          <w:numId w:val="24"/>
        </w:numPr>
        <w:ind w:left="360"/>
        <w:rPr>
          <w:rFonts w:eastAsia="Microsoft JhengHei"/>
        </w:rPr>
      </w:pPr>
      <w:r w:rsidRPr="00DB0C7D">
        <w:rPr>
          <w:rFonts w:eastAsia="Microsoft JhengHei"/>
        </w:rPr>
        <w:t>The logo must include the following words</w:t>
      </w:r>
      <w:r w:rsidR="005B5B53" w:rsidRPr="00DB0C7D">
        <w:rPr>
          <w:rFonts w:eastAsia="Microsoft JhengHei"/>
        </w:rPr>
        <w:t xml:space="preserve"> </w:t>
      </w:r>
      <w:r w:rsidR="003C32B5" w:rsidRPr="00DB0C7D">
        <w:rPr>
          <w:rFonts w:eastAsia="Microsoft JhengHei"/>
        </w:rPr>
        <w:t>from Appendix 1.0 – Logo Text</w:t>
      </w:r>
      <w:r w:rsidRPr="00DB0C7D">
        <w:rPr>
          <w:rFonts w:eastAsia="Microsoft JhengHei"/>
        </w:rPr>
        <w:t xml:space="preserve">: </w:t>
      </w:r>
    </w:p>
    <w:p w14:paraId="3242C973" w14:textId="77777777" w:rsidR="00620941" w:rsidRPr="00DB0C7D" w:rsidRDefault="00620941" w:rsidP="00620941">
      <w:pPr>
        <w:pStyle w:val="ListParagraph"/>
        <w:ind w:left="360"/>
        <w:rPr>
          <w:rFonts w:eastAsia="Microsoft JhengHei"/>
          <w:b/>
          <w:color w:val="5B9BD5" w:themeColor="accent1"/>
        </w:rPr>
      </w:pPr>
      <w:proofErr w:type="spellStart"/>
      <w:r w:rsidRPr="00DB0C7D">
        <w:rPr>
          <w:rFonts w:eastAsia="Microsoft JhengHei"/>
          <w:b/>
          <w:color w:val="5B9BD5" w:themeColor="accent1"/>
        </w:rPr>
        <w:t>المنتجات</w:t>
      </w:r>
      <w:proofErr w:type="spellEnd"/>
      <w:r w:rsidRPr="00DB0C7D">
        <w:rPr>
          <w:rFonts w:eastAsia="Microsoft JhengHei"/>
          <w:b/>
          <w:color w:val="5B9BD5" w:themeColor="accent1"/>
        </w:rPr>
        <w:t xml:space="preserve"> </w:t>
      </w:r>
      <w:proofErr w:type="spellStart"/>
      <w:r w:rsidRPr="00DB0C7D">
        <w:rPr>
          <w:rFonts w:eastAsia="Microsoft JhengHei"/>
          <w:b/>
          <w:color w:val="5B9BD5" w:themeColor="accent1"/>
        </w:rPr>
        <w:t>الغذائية</w:t>
      </w:r>
      <w:proofErr w:type="spellEnd"/>
      <w:r w:rsidRPr="00DB0C7D">
        <w:rPr>
          <w:rFonts w:eastAsia="Microsoft JhengHei"/>
          <w:b/>
          <w:color w:val="5B9BD5" w:themeColor="accent1"/>
        </w:rPr>
        <w:t xml:space="preserve"> </w:t>
      </w:r>
      <w:proofErr w:type="spellStart"/>
      <w:r w:rsidRPr="00DB0C7D">
        <w:rPr>
          <w:rFonts w:eastAsia="Microsoft JhengHei"/>
          <w:b/>
          <w:color w:val="5B9BD5" w:themeColor="accent1"/>
        </w:rPr>
        <w:t>الشهية</w:t>
      </w:r>
      <w:proofErr w:type="spellEnd"/>
    </w:p>
    <w:p w14:paraId="5A23B462" w14:textId="7640BB5B" w:rsidR="006F7C7B" w:rsidRPr="00DB0C7D" w:rsidRDefault="006F7C7B" w:rsidP="008D0C34">
      <w:pPr>
        <w:pStyle w:val="ListParagraph"/>
        <w:ind w:left="360"/>
        <w:rPr>
          <w:rFonts w:eastAsia="Microsoft JhengHei"/>
          <w:b/>
          <w:color w:val="5B9BD5" w:themeColor="accent1"/>
        </w:rPr>
      </w:pPr>
      <w:r w:rsidRPr="00DB0C7D">
        <w:rPr>
          <w:rFonts w:eastAsia="Microsoft JhengHei"/>
          <w:b/>
          <w:color w:val="5B9BD5" w:themeColor="accent1"/>
        </w:rPr>
        <w:t>Delicacy food products</w:t>
      </w:r>
    </w:p>
    <w:p w14:paraId="7AAE5E74" w14:textId="4F3E8EA1" w:rsidR="00AE2AF3" w:rsidRPr="00AE2AF3" w:rsidRDefault="00AE2AF3" w:rsidP="00AE2AF3">
      <w:pPr>
        <w:pStyle w:val="BodySubHeaderSpacebefore"/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規格</w:t>
      </w:r>
    </w:p>
    <w:p w14:paraId="0E6A8473" w14:textId="59A0BB1A" w:rsidR="00AE2AF3" w:rsidRPr="00AE2AF3" w:rsidRDefault="00AE2AF3" w:rsidP="00AE2AF3">
      <w:pPr>
        <w:pStyle w:val="SubHeadersBodyBold12ptbefore"/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字體和圖像</w:t>
      </w:r>
    </w:p>
    <w:p w14:paraId="2767F071" w14:textId="1B0D43DD" w:rsidR="00AE2AF3" w:rsidRPr="00AE2AF3" w:rsidRDefault="00AE2AF3" w:rsidP="00AE2AF3">
      <w:pPr>
        <w:pStyle w:val="ListParagraph"/>
        <w:numPr>
          <w:ilvl w:val="0"/>
          <w:numId w:val="24"/>
        </w:numPr>
        <w:ind w:left="360"/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標誌必須包含以下文案，在</w:t>
      </w:r>
      <w:r w:rsidRPr="00AE2AF3">
        <w:rPr>
          <w:rFonts w:eastAsia="Microsoft JhengHei"/>
          <w:color w:val="70AD47" w:themeColor="accent6"/>
        </w:rPr>
        <w:t>Appendix 1.0 – Logo Text</w:t>
      </w:r>
      <w:r>
        <w:rPr>
          <w:rFonts w:eastAsia="Microsoft JhengHei" w:hint="eastAsia"/>
          <w:color w:val="70AD47" w:themeColor="accent6"/>
          <w:lang w:eastAsia="zh-TW"/>
        </w:rPr>
        <w:t>（標誌文案）：</w:t>
      </w:r>
      <w:r w:rsidRPr="00AE2AF3">
        <w:rPr>
          <w:rFonts w:eastAsia="Microsoft JhengHei"/>
          <w:color w:val="70AD47" w:themeColor="accent6"/>
        </w:rPr>
        <w:t xml:space="preserve"> </w:t>
      </w:r>
    </w:p>
    <w:p w14:paraId="597FEF86" w14:textId="1CC7A2FD" w:rsidR="00AE2AF3" w:rsidRPr="00DB0C7D" w:rsidRDefault="00AE2AF3" w:rsidP="00AE2AF3">
      <w:pPr>
        <w:pStyle w:val="ListParagraph"/>
        <w:ind w:left="360"/>
        <w:rPr>
          <w:rFonts w:eastAsia="Microsoft JhengHei"/>
          <w:b/>
          <w:color w:val="5B9BD5" w:themeColor="accent1"/>
          <w:lang w:eastAsia="zh-TW"/>
        </w:rPr>
      </w:pPr>
      <w:proofErr w:type="spellStart"/>
      <w:r w:rsidRPr="00DB0C7D">
        <w:rPr>
          <w:rFonts w:eastAsia="Microsoft JhengHei"/>
          <w:b/>
          <w:color w:val="5B9BD5" w:themeColor="accent1"/>
          <w:lang w:eastAsia="zh-TW"/>
        </w:rPr>
        <w:t>المنتجات</w:t>
      </w:r>
      <w:proofErr w:type="spellEnd"/>
      <w:r w:rsidRPr="00DB0C7D">
        <w:rPr>
          <w:rFonts w:eastAsia="Microsoft JhengHei"/>
          <w:b/>
          <w:color w:val="5B9BD5" w:themeColor="accent1"/>
          <w:lang w:eastAsia="zh-TW"/>
        </w:rPr>
        <w:t xml:space="preserve"> </w:t>
      </w:r>
      <w:proofErr w:type="spellStart"/>
      <w:r w:rsidRPr="00DB0C7D">
        <w:rPr>
          <w:rFonts w:eastAsia="Microsoft JhengHei"/>
          <w:b/>
          <w:color w:val="5B9BD5" w:themeColor="accent1"/>
          <w:lang w:eastAsia="zh-TW"/>
        </w:rPr>
        <w:t>الغذائية</w:t>
      </w:r>
      <w:proofErr w:type="spellEnd"/>
      <w:r w:rsidRPr="00DB0C7D">
        <w:rPr>
          <w:rFonts w:eastAsia="Microsoft JhengHei"/>
          <w:b/>
          <w:color w:val="5B9BD5" w:themeColor="accent1"/>
          <w:lang w:eastAsia="zh-TW"/>
        </w:rPr>
        <w:t xml:space="preserve"> </w:t>
      </w:r>
      <w:proofErr w:type="spellStart"/>
      <w:r w:rsidRPr="00DB0C7D">
        <w:rPr>
          <w:rFonts w:eastAsia="Microsoft JhengHei"/>
          <w:b/>
          <w:color w:val="5B9BD5" w:themeColor="accent1"/>
          <w:lang w:eastAsia="zh-TW"/>
        </w:rPr>
        <w:t>الشهية</w:t>
      </w:r>
      <w:proofErr w:type="spellEnd"/>
      <w:r w:rsidRPr="00AE2AF3">
        <w:rPr>
          <w:rFonts w:eastAsia="Microsoft JhengHei" w:hint="eastAsia"/>
          <w:b/>
          <w:color w:val="70AD47" w:themeColor="accent6"/>
          <w:lang w:eastAsia="zh-TW"/>
        </w:rPr>
        <w:t>（</w:t>
      </w:r>
      <w:r w:rsidR="00631516">
        <w:rPr>
          <w:rFonts w:ascii="Microsoft JhengHei" w:eastAsia="Microsoft JhengHei" w:hAnsi="Microsoft JhengHei" w:cs="Microsoft JhengHei" w:hint="eastAsia"/>
          <w:b/>
          <w:bCs/>
          <w:color w:val="70AD47" w:themeColor="accent6"/>
          <w:lang w:eastAsia="zh-TW"/>
        </w:rPr>
        <w:t>精緻</w:t>
      </w:r>
      <w:r w:rsidR="00631516" w:rsidRPr="00DB0C7D">
        <w:rPr>
          <w:rFonts w:ascii="Microsoft JhengHei" w:eastAsia="Microsoft JhengHei" w:hAnsi="Microsoft JhengHei" w:cs="Microsoft JhengHei" w:hint="eastAsia"/>
          <w:b/>
          <w:bCs/>
          <w:color w:val="70AD47" w:themeColor="accent6"/>
          <w:lang w:eastAsia="zh-TW"/>
        </w:rPr>
        <w:t>美味的食品</w:t>
      </w:r>
      <w:r>
        <w:rPr>
          <w:rFonts w:eastAsia="Microsoft JhengHei" w:hint="eastAsia"/>
          <w:b/>
          <w:color w:val="70AD47" w:themeColor="accent6"/>
          <w:lang w:eastAsia="zh-TW"/>
        </w:rPr>
        <w:t>）</w:t>
      </w:r>
    </w:p>
    <w:p w14:paraId="60E913B6" w14:textId="50995E97" w:rsidR="00AE2AF3" w:rsidRPr="00AE2AF3" w:rsidRDefault="00AE2AF3" w:rsidP="00AE2AF3">
      <w:pPr>
        <w:pStyle w:val="ListParagraph"/>
        <w:ind w:left="360"/>
        <w:rPr>
          <w:rFonts w:eastAsia="Microsoft JhengHei"/>
          <w:b/>
          <w:color w:val="5B9BD5" w:themeColor="accent1"/>
        </w:rPr>
      </w:pPr>
      <w:r w:rsidRPr="00DB0C7D">
        <w:rPr>
          <w:rFonts w:eastAsia="Microsoft JhengHei"/>
          <w:b/>
          <w:color w:val="5B9BD5" w:themeColor="accent1"/>
        </w:rPr>
        <w:t>Delicacy food products</w:t>
      </w:r>
      <w:r w:rsidRPr="00AE2AF3">
        <w:rPr>
          <w:rFonts w:eastAsia="Microsoft JhengHei"/>
          <w:b/>
          <w:color w:val="5B9BD5" w:themeColor="accent1"/>
        </w:rPr>
        <w:t xml:space="preserve"> </w:t>
      </w:r>
      <w:r w:rsidRPr="00AE2AF3">
        <w:rPr>
          <w:rFonts w:eastAsia="Microsoft JhengHei" w:hint="eastAsia"/>
          <w:b/>
          <w:color w:val="70AD47" w:themeColor="accent6"/>
          <w:lang w:eastAsia="zh-TW"/>
        </w:rPr>
        <w:t>（</w:t>
      </w:r>
      <w:r w:rsidR="00631516">
        <w:rPr>
          <w:rFonts w:ascii="Microsoft JhengHei" w:eastAsia="Microsoft JhengHei" w:hAnsi="Microsoft JhengHei" w:cs="Microsoft JhengHei" w:hint="eastAsia"/>
          <w:b/>
          <w:bCs/>
          <w:color w:val="70AD47" w:themeColor="accent6"/>
          <w:lang w:eastAsia="zh-TW"/>
        </w:rPr>
        <w:t>精緻</w:t>
      </w:r>
      <w:r w:rsidRPr="00DB0C7D">
        <w:rPr>
          <w:rFonts w:ascii="Microsoft JhengHei" w:eastAsia="Microsoft JhengHei" w:hAnsi="Microsoft JhengHei" w:cs="Microsoft JhengHei" w:hint="eastAsia"/>
          <w:b/>
          <w:bCs/>
          <w:color w:val="70AD47" w:themeColor="accent6"/>
          <w:lang w:eastAsia="zh-TW"/>
        </w:rPr>
        <w:t>美味的食品</w:t>
      </w:r>
      <w:r w:rsidRPr="00AE2AF3">
        <w:rPr>
          <w:rFonts w:eastAsia="Microsoft JhengHei" w:hint="eastAsia"/>
          <w:b/>
          <w:color w:val="70AD47" w:themeColor="accent6"/>
          <w:lang w:eastAsia="zh-TW"/>
        </w:rPr>
        <w:t>）</w:t>
      </w:r>
    </w:p>
    <w:p w14:paraId="6DC03459" w14:textId="77777777" w:rsidR="00551ED9" w:rsidRDefault="00551ED9">
      <w:pPr>
        <w:spacing w:after="160" w:line="259" w:lineRule="auto"/>
        <w:rPr>
          <w:rFonts w:eastAsia="Microsoft JhengHei"/>
          <w:b/>
        </w:rPr>
      </w:pPr>
      <w:r>
        <w:rPr>
          <w:rFonts w:eastAsia="Microsoft JhengHei"/>
          <w:b/>
        </w:rPr>
        <w:br w:type="page"/>
      </w:r>
    </w:p>
    <w:p w14:paraId="435A52AD" w14:textId="0F7A9C05" w:rsidR="00854AD0" w:rsidRPr="00DB0C7D" w:rsidRDefault="00854AD0" w:rsidP="00AE2AF3">
      <w:pPr>
        <w:spacing w:before="240"/>
        <w:rPr>
          <w:rFonts w:eastAsia="Microsoft JhengHei"/>
          <w:b/>
        </w:rPr>
      </w:pPr>
      <w:r w:rsidRPr="00DB0C7D">
        <w:rPr>
          <w:rFonts w:eastAsia="Microsoft JhengHei"/>
          <w:b/>
        </w:rPr>
        <w:lastRenderedPageBreak/>
        <w:t>Size</w:t>
      </w:r>
    </w:p>
    <w:p w14:paraId="518D0397" w14:textId="5E5E07EB" w:rsidR="00854AD0" w:rsidRPr="00DB0C7D" w:rsidRDefault="006F7C7B" w:rsidP="00854AD0">
      <w:pPr>
        <w:pStyle w:val="ListParagraph"/>
        <w:numPr>
          <w:ilvl w:val="0"/>
          <w:numId w:val="22"/>
        </w:numPr>
        <w:rPr>
          <w:rFonts w:eastAsia="Microsoft JhengHei"/>
        </w:rPr>
      </w:pPr>
      <w:r w:rsidRPr="00DB0C7D">
        <w:rPr>
          <w:rFonts w:eastAsia="Microsoft JhengHei"/>
        </w:rPr>
        <w:t>L</w:t>
      </w:r>
      <w:r w:rsidR="006B2382" w:rsidRPr="00DB0C7D">
        <w:rPr>
          <w:rFonts w:eastAsia="Microsoft JhengHei"/>
        </w:rPr>
        <w:t xml:space="preserve">ogo: </w:t>
      </w:r>
      <w:r w:rsidRPr="00DB0C7D">
        <w:rPr>
          <w:rFonts w:eastAsia="Microsoft JhengHei"/>
        </w:rPr>
        <w:t>10</w:t>
      </w:r>
      <w:r w:rsidR="00267A4B" w:rsidRPr="00DB0C7D">
        <w:rPr>
          <w:rFonts w:eastAsia="Microsoft JhengHei"/>
        </w:rPr>
        <w:t>0</w:t>
      </w:r>
      <w:r w:rsidR="00854AD0" w:rsidRPr="00DB0C7D">
        <w:rPr>
          <w:rFonts w:eastAsia="Microsoft JhengHei"/>
        </w:rPr>
        <w:t>mm at the longest edge (wide or high)</w:t>
      </w:r>
    </w:p>
    <w:p w14:paraId="1CD8A04C" w14:textId="2D185796" w:rsidR="00AE2AF3" w:rsidRPr="00AE2AF3" w:rsidRDefault="00AE2AF3" w:rsidP="00AE2AF3">
      <w:pPr>
        <w:spacing w:before="240"/>
        <w:rPr>
          <w:rFonts w:eastAsia="Microsoft JhengHei"/>
          <w:b/>
          <w:color w:val="70AD47" w:themeColor="accent6"/>
        </w:rPr>
      </w:pPr>
      <w:r>
        <w:rPr>
          <w:rFonts w:eastAsia="Microsoft JhengHei" w:hint="eastAsia"/>
          <w:b/>
          <w:color w:val="70AD47" w:themeColor="accent6"/>
          <w:lang w:eastAsia="zh-TW"/>
        </w:rPr>
        <w:t>尺寸</w:t>
      </w:r>
    </w:p>
    <w:p w14:paraId="3D8A40FA" w14:textId="20F22CF6" w:rsidR="00AE2AF3" w:rsidRPr="00AE2AF3" w:rsidRDefault="00AE2AF3" w:rsidP="00AE2AF3">
      <w:pPr>
        <w:pStyle w:val="ListParagraph"/>
        <w:numPr>
          <w:ilvl w:val="0"/>
          <w:numId w:val="22"/>
        </w:numPr>
        <w:rPr>
          <w:rFonts w:eastAsia="Microsoft JhengHei"/>
          <w:color w:val="70AD47" w:themeColor="accent6"/>
          <w:lang w:eastAsia="zh-TW"/>
        </w:rPr>
      </w:pPr>
      <w:r>
        <w:rPr>
          <w:rFonts w:eastAsia="Microsoft JhengHei" w:hint="eastAsia"/>
          <w:color w:val="70AD47" w:themeColor="accent6"/>
          <w:lang w:eastAsia="zh-TW"/>
        </w:rPr>
        <w:t>標誌：最長邊</w:t>
      </w:r>
      <w:r w:rsidRPr="00AE2AF3">
        <w:rPr>
          <w:rFonts w:eastAsia="Microsoft JhengHei"/>
          <w:color w:val="70AD47" w:themeColor="accent6"/>
          <w:lang w:eastAsia="zh-TW"/>
        </w:rPr>
        <w:t xml:space="preserve">100mm </w:t>
      </w:r>
      <w:r>
        <w:rPr>
          <w:rFonts w:eastAsia="Microsoft JhengHei" w:hint="eastAsia"/>
          <w:color w:val="70AD47" w:themeColor="accent6"/>
          <w:lang w:eastAsia="zh-TW"/>
        </w:rPr>
        <w:t>（寬或高）</w:t>
      </w:r>
    </w:p>
    <w:p w14:paraId="74E193A3" w14:textId="410F9BBC" w:rsidR="00233084" w:rsidRPr="00DB0C7D" w:rsidRDefault="00233084" w:rsidP="00595D70">
      <w:pPr>
        <w:spacing w:before="240"/>
        <w:rPr>
          <w:rFonts w:eastAsia="Microsoft JhengHei"/>
          <w:b/>
        </w:rPr>
      </w:pPr>
      <w:r w:rsidRPr="00DB0C7D">
        <w:rPr>
          <w:rFonts w:eastAsia="Microsoft JhengHei"/>
          <w:b/>
        </w:rPr>
        <w:t xml:space="preserve">Colour </w:t>
      </w:r>
    </w:p>
    <w:p w14:paraId="0CE9BCE5" w14:textId="056042AE" w:rsidR="00233084" w:rsidRPr="00DB0C7D" w:rsidRDefault="00620941" w:rsidP="00233084">
      <w:pPr>
        <w:pStyle w:val="ListParagraph"/>
        <w:numPr>
          <w:ilvl w:val="0"/>
          <w:numId w:val="22"/>
        </w:numPr>
        <w:rPr>
          <w:rFonts w:eastAsia="Microsoft JhengHei"/>
        </w:rPr>
      </w:pPr>
      <w:r w:rsidRPr="00DB0C7D">
        <w:rPr>
          <w:rFonts w:eastAsia="Microsoft JhengHei"/>
        </w:rPr>
        <w:t xml:space="preserve">CMYK — The logo must include the following colours: blue, red and yellow </w:t>
      </w:r>
      <w:r w:rsidR="00C65EE3" w:rsidRPr="00DB0C7D">
        <w:rPr>
          <w:rFonts w:eastAsia="Microsoft JhengHei"/>
        </w:rPr>
        <w:t>(it may include additional colours)</w:t>
      </w:r>
    </w:p>
    <w:p w14:paraId="153ACD19" w14:textId="64E53BAF" w:rsidR="00474FD5" w:rsidRPr="00474FD5" w:rsidRDefault="00474FD5" w:rsidP="00474FD5">
      <w:pPr>
        <w:spacing w:before="240"/>
        <w:rPr>
          <w:rFonts w:eastAsia="Microsoft JhengHei"/>
          <w:b/>
          <w:color w:val="70AD47" w:themeColor="accent6"/>
        </w:rPr>
      </w:pPr>
      <w:r>
        <w:rPr>
          <w:rFonts w:eastAsia="Microsoft JhengHei" w:hint="eastAsia"/>
          <w:b/>
          <w:color w:val="70AD47" w:themeColor="accent6"/>
          <w:lang w:eastAsia="zh-TW"/>
        </w:rPr>
        <w:t>色彩</w:t>
      </w:r>
    </w:p>
    <w:p w14:paraId="0BDAF23B" w14:textId="7BE81F04" w:rsidR="00474FD5" w:rsidRPr="00474FD5" w:rsidRDefault="00474FD5" w:rsidP="00474FD5">
      <w:pPr>
        <w:pStyle w:val="ListParagraph"/>
        <w:numPr>
          <w:ilvl w:val="0"/>
          <w:numId w:val="22"/>
        </w:numPr>
        <w:rPr>
          <w:rFonts w:eastAsia="Microsoft JhengHei"/>
          <w:color w:val="70AD47" w:themeColor="accent6"/>
        </w:rPr>
      </w:pPr>
      <w:r w:rsidRPr="00474FD5">
        <w:rPr>
          <w:rFonts w:eastAsia="Microsoft JhengHei"/>
          <w:color w:val="70AD47" w:themeColor="accent6"/>
        </w:rPr>
        <w:t xml:space="preserve">CMYK — </w:t>
      </w:r>
      <w:r>
        <w:rPr>
          <w:rFonts w:eastAsia="Microsoft JhengHei" w:hint="eastAsia"/>
          <w:color w:val="70AD47" w:themeColor="accent6"/>
          <w:lang w:eastAsia="zh-TW"/>
        </w:rPr>
        <w:t>標誌必須包含以下色彩：藍、紅和黃（這可能包含其他色彩）</w:t>
      </w:r>
    </w:p>
    <w:p w14:paraId="4AE08B59" w14:textId="0ED64D7F" w:rsidR="00595D70" w:rsidRPr="00DB0C7D" w:rsidRDefault="00595D70" w:rsidP="00595D70">
      <w:pPr>
        <w:pStyle w:val="SubHeadersBodyBold12ptbefore"/>
        <w:rPr>
          <w:rFonts w:eastAsia="Microsoft JhengHei"/>
        </w:rPr>
      </w:pPr>
      <w:r w:rsidRPr="00DB0C7D">
        <w:rPr>
          <w:rFonts w:eastAsia="Microsoft JhengHei"/>
        </w:rPr>
        <w:t xml:space="preserve">File Type </w:t>
      </w:r>
    </w:p>
    <w:p w14:paraId="16DBD79F" w14:textId="533D420C" w:rsidR="006B2382" w:rsidRPr="00DB0C7D" w:rsidRDefault="006B2382" w:rsidP="00280421">
      <w:pPr>
        <w:pStyle w:val="Default"/>
        <w:numPr>
          <w:ilvl w:val="0"/>
          <w:numId w:val="0"/>
        </w:numPr>
        <w:rPr>
          <w:rFonts w:eastAsia="Microsoft JhengHei"/>
        </w:rPr>
      </w:pPr>
      <w:r w:rsidRPr="00DB0C7D">
        <w:rPr>
          <w:rFonts w:eastAsia="Microsoft JhengHei"/>
        </w:rPr>
        <w:t>Logo</w:t>
      </w:r>
    </w:p>
    <w:p w14:paraId="1E6A0C6C" w14:textId="63823FF0" w:rsidR="00595D70" w:rsidRPr="00DB0C7D" w:rsidRDefault="00595D70" w:rsidP="009454DF">
      <w:pPr>
        <w:pStyle w:val="Default"/>
        <w:rPr>
          <w:rFonts w:eastAsia="Microsoft JhengHei"/>
        </w:rPr>
      </w:pPr>
      <w:r w:rsidRPr="00DB0C7D">
        <w:rPr>
          <w:rFonts w:eastAsia="Microsoft JhengHei"/>
        </w:rPr>
        <w:t>1 x AI — without outlined text</w:t>
      </w:r>
    </w:p>
    <w:p w14:paraId="0D2826BE" w14:textId="780F0EFF" w:rsidR="000640A4" w:rsidRPr="00DB0C7D" w:rsidRDefault="000640A4" w:rsidP="000640A4">
      <w:pPr>
        <w:pStyle w:val="ListParagraph"/>
        <w:numPr>
          <w:ilvl w:val="0"/>
          <w:numId w:val="22"/>
        </w:numPr>
        <w:rPr>
          <w:rFonts w:eastAsia="Microsoft JhengHei"/>
          <w:szCs w:val="22"/>
        </w:rPr>
      </w:pPr>
      <w:r w:rsidRPr="00DB0C7D">
        <w:rPr>
          <w:rFonts w:eastAsia="Microsoft JhengHei"/>
          <w:szCs w:val="20"/>
        </w:rPr>
        <w:t xml:space="preserve">1 x </w:t>
      </w:r>
      <w:r w:rsidRPr="00DB0C7D">
        <w:rPr>
          <w:rFonts w:eastAsia="Microsoft JhengHei"/>
        </w:rPr>
        <w:t>PDF File: PDF/X-</w:t>
      </w:r>
      <w:r w:rsidR="00A15D8C" w:rsidRPr="00DB0C7D">
        <w:rPr>
          <w:rFonts w:eastAsia="Microsoft JhengHei"/>
        </w:rPr>
        <w:t>1a</w:t>
      </w:r>
      <w:r w:rsidRPr="00DB0C7D">
        <w:rPr>
          <w:rFonts w:eastAsia="Microsoft JhengHei"/>
        </w:rPr>
        <w:t>:20</w:t>
      </w:r>
      <w:r w:rsidR="00A15D8C" w:rsidRPr="00DB0C7D">
        <w:rPr>
          <w:rFonts w:eastAsia="Microsoft JhengHei"/>
        </w:rPr>
        <w:t>01</w:t>
      </w:r>
      <w:r w:rsidRPr="00DB0C7D">
        <w:rPr>
          <w:rFonts w:eastAsia="Microsoft JhengHei"/>
        </w:rPr>
        <w:t xml:space="preserve"> </w:t>
      </w:r>
      <w:r w:rsidRPr="00DB0C7D">
        <w:rPr>
          <w:rFonts w:eastAsia="Microsoft JhengHei"/>
          <w:szCs w:val="20"/>
        </w:rPr>
        <w:t>— all text must be converted to outlines</w:t>
      </w:r>
    </w:p>
    <w:p w14:paraId="7D070B81" w14:textId="07BB14FB" w:rsidR="00595D70" w:rsidRPr="00DB0C7D" w:rsidRDefault="00595D70" w:rsidP="00595D70">
      <w:pPr>
        <w:pStyle w:val="ListParagraph"/>
        <w:numPr>
          <w:ilvl w:val="0"/>
          <w:numId w:val="22"/>
        </w:numPr>
        <w:rPr>
          <w:rFonts w:eastAsia="Microsoft JhengHei"/>
        </w:rPr>
      </w:pPr>
      <w:r w:rsidRPr="00DB0C7D">
        <w:rPr>
          <w:rFonts w:eastAsia="Microsoft JhengHei"/>
          <w:szCs w:val="20"/>
        </w:rPr>
        <w:t>Trapping: 0.</w:t>
      </w:r>
      <w:r w:rsidR="00C65EE3" w:rsidRPr="00DB0C7D">
        <w:rPr>
          <w:rFonts w:eastAsia="Microsoft JhengHei"/>
          <w:szCs w:val="20"/>
        </w:rPr>
        <w:t>30</w:t>
      </w:r>
      <w:r w:rsidRPr="00DB0C7D">
        <w:rPr>
          <w:rFonts w:eastAsia="Microsoft JhengHei"/>
          <w:szCs w:val="20"/>
        </w:rPr>
        <w:t xml:space="preserve">pt </w:t>
      </w:r>
    </w:p>
    <w:p w14:paraId="5B296488" w14:textId="4E67BE94" w:rsidR="00595D70" w:rsidRPr="00DB0C7D" w:rsidRDefault="00595D70" w:rsidP="00595D70">
      <w:pPr>
        <w:rPr>
          <w:rFonts w:eastAsia="Microsoft JhengHei"/>
          <w:i/>
        </w:rPr>
      </w:pPr>
      <w:r w:rsidRPr="00DB0C7D">
        <w:rPr>
          <w:rFonts w:eastAsia="Microsoft JhengHei"/>
          <w:i/>
        </w:rPr>
        <w:t xml:space="preserve">Note: YY represents your competitor number </w:t>
      </w:r>
    </w:p>
    <w:p w14:paraId="5E029AEF" w14:textId="35516673" w:rsidR="00595D70" w:rsidRPr="00DB0C7D" w:rsidRDefault="00595D70" w:rsidP="00595D70">
      <w:pPr>
        <w:rPr>
          <w:rFonts w:eastAsia="Microsoft JhengHei"/>
        </w:rPr>
      </w:pPr>
      <w:r w:rsidRPr="00DB0C7D">
        <w:rPr>
          <w:rFonts w:eastAsia="Microsoft JhengHei"/>
          <w:color w:val="FF0000"/>
        </w:rPr>
        <w:t>Folder</w:t>
      </w:r>
      <w:r w:rsidR="00854AD0" w:rsidRPr="00DB0C7D">
        <w:rPr>
          <w:rFonts w:eastAsia="Microsoft JhengHei"/>
          <w:color w:val="FF0000"/>
        </w:rPr>
        <w:t xml:space="preserve"> name</w:t>
      </w:r>
      <w:r w:rsidRPr="00DB0C7D">
        <w:rPr>
          <w:rFonts w:eastAsia="Microsoft JhengHei"/>
          <w:color w:val="FF0000"/>
        </w:rPr>
        <w:t>: Logo</w:t>
      </w:r>
    </w:p>
    <w:p w14:paraId="49C4806A" w14:textId="11D23771" w:rsidR="00595D70" w:rsidRPr="00DB0C7D" w:rsidRDefault="00C65EE3" w:rsidP="002C3A51">
      <w:pPr>
        <w:pStyle w:val="ListParagraph"/>
        <w:numPr>
          <w:ilvl w:val="0"/>
          <w:numId w:val="23"/>
        </w:numPr>
        <w:rPr>
          <w:rFonts w:eastAsia="Microsoft JhengHei"/>
        </w:rPr>
      </w:pPr>
      <w:r w:rsidRPr="00DB0C7D">
        <w:rPr>
          <w:rFonts w:eastAsia="Microsoft JhengHei"/>
        </w:rPr>
        <w:t xml:space="preserve">Logo </w:t>
      </w:r>
      <w:r w:rsidR="006B2382" w:rsidRPr="00DB0C7D">
        <w:rPr>
          <w:rFonts w:eastAsia="Microsoft JhengHei"/>
        </w:rPr>
        <w:t>f</w:t>
      </w:r>
      <w:r w:rsidR="00595D70" w:rsidRPr="00DB0C7D">
        <w:rPr>
          <w:rFonts w:eastAsia="Microsoft JhengHei"/>
        </w:rPr>
        <w:t>ile</w:t>
      </w:r>
      <w:r w:rsidR="00854AD0" w:rsidRPr="00DB0C7D">
        <w:rPr>
          <w:rFonts w:eastAsia="Microsoft JhengHei"/>
        </w:rPr>
        <w:t xml:space="preserve"> name</w:t>
      </w:r>
      <w:r w:rsidR="00595D70" w:rsidRPr="00DB0C7D">
        <w:rPr>
          <w:rFonts w:eastAsia="Microsoft JhengHei"/>
        </w:rPr>
        <w:t>: YY_</w:t>
      </w:r>
      <w:r w:rsidRPr="00DB0C7D">
        <w:rPr>
          <w:rFonts w:eastAsia="Microsoft JhengHei"/>
        </w:rPr>
        <w:t>DFP</w:t>
      </w:r>
      <w:r w:rsidR="00595D70" w:rsidRPr="00DB0C7D">
        <w:rPr>
          <w:rFonts w:eastAsia="Microsoft JhengHei"/>
        </w:rPr>
        <w:t>_</w:t>
      </w:r>
      <w:r w:rsidRPr="00DB0C7D">
        <w:rPr>
          <w:rFonts w:eastAsia="Microsoft JhengHei"/>
        </w:rPr>
        <w:t>Logo_CMYK</w:t>
      </w:r>
      <w:r w:rsidR="00595D70" w:rsidRPr="00DB0C7D">
        <w:rPr>
          <w:rFonts w:eastAsia="Microsoft JhengHei"/>
        </w:rPr>
        <w:t>.ai</w:t>
      </w:r>
    </w:p>
    <w:p w14:paraId="1303C7F4" w14:textId="6DBFA62E" w:rsidR="00C65EE3" w:rsidRPr="00DB0C7D" w:rsidRDefault="00C65EE3" w:rsidP="00C65EE3">
      <w:pPr>
        <w:pStyle w:val="ListParagraph"/>
        <w:numPr>
          <w:ilvl w:val="0"/>
          <w:numId w:val="23"/>
        </w:numPr>
        <w:rPr>
          <w:rFonts w:eastAsia="Microsoft JhengHei"/>
        </w:rPr>
      </w:pPr>
      <w:r w:rsidRPr="00DB0C7D">
        <w:rPr>
          <w:rFonts w:eastAsia="Microsoft JhengHei"/>
        </w:rPr>
        <w:t>Logo file name: YY_DFP_Logo_CMYK.pdf</w:t>
      </w:r>
    </w:p>
    <w:p w14:paraId="6873EB43" w14:textId="77777777" w:rsidR="006B2382" w:rsidRPr="00DB0C7D" w:rsidRDefault="006B2382" w:rsidP="00595D70">
      <w:pPr>
        <w:rPr>
          <w:rFonts w:eastAsia="Microsoft JhengHei"/>
        </w:rPr>
      </w:pPr>
    </w:p>
    <w:p w14:paraId="1ADD146E" w14:textId="644EDEC5" w:rsidR="00474FD5" w:rsidRPr="00474FD5" w:rsidRDefault="00474FD5" w:rsidP="00474FD5">
      <w:pPr>
        <w:pStyle w:val="SubHeadersBodyBold12ptbefore"/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檔案格式</w:t>
      </w:r>
      <w:r w:rsidRPr="00474FD5">
        <w:rPr>
          <w:rFonts w:eastAsia="Microsoft JhengHei"/>
          <w:color w:val="70AD47" w:themeColor="accent6"/>
        </w:rPr>
        <w:t xml:space="preserve"> </w:t>
      </w:r>
    </w:p>
    <w:p w14:paraId="2E658D70" w14:textId="39A6025C" w:rsidR="00474FD5" w:rsidRPr="00474FD5" w:rsidRDefault="00474FD5" w:rsidP="00474FD5">
      <w:pPr>
        <w:pStyle w:val="Default"/>
        <w:numPr>
          <w:ilvl w:val="0"/>
          <w:numId w:val="0"/>
        </w:numPr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標誌</w:t>
      </w:r>
    </w:p>
    <w:p w14:paraId="08EFD47D" w14:textId="588CACD0" w:rsidR="00474FD5" w:rsidRPr="00474FD5" w:rsidRDefault="00474FD5" w:rsidP="00474FD5">
      <w:pPr>
        <w:pStyle w:val="Default"/>
        <w:rPr>
          <w:rFonts w:eastAsia="Microsoft JhengHei"/>
          <w:color w:val="70AD47" w:themeColor="accent6"/>
        </w:rPr>
      </w:pPr>
      <w:r w:rsidRPr="00474FD5">
        <w:rPr>
          <w:rFonts w:eastAsia="Microsoft JhengHei"/>
          <w:color w:val="70AD47" w:themeColor="accent6"/>
        </w:rPr>
        <w:t xml:space="preserve">1 </w:t>
      </w:r>
      <w:r>
        <w:rPr>
          <w:rFonts w:eastAsia="Microsoft JhengHei" w:hint="eastAsia"/>
          <w:color w:val="70AD47" w:themeColor="accent6"/>
          <w:lang w:eastAsia="zh-TW"/>
        </w:rPr>
        <w:t>個</w:t>
      </w:r>
      <w:r w:rsidRPr="00474FD5">
        <w:rPr>
          <w:rFonts w:eastAsia="Microsoft JhengHei"/>
          <w:color w:val="70AD47" w:themeColor="accent6"/>
        </w:rPr>
        <w:t xml:space="preserve"> AI</w:t>
      </w:r>
      <w:r>
        <w:rPr>
          <w:rFonts w:eastAsia="Microsoft JhengHei" w:hint="eastAsia"/>
          <w:color w:val="70AD47" w:themeColor="accent6"/>
          <w:lang w:eastAsia="zh-TW"/>
        </w:rPr>
        <w:t>檔案</w:t>
      </w:r>
      <w:r w:rsidRPr="00474FD5">
        <w:rPr>
          <w:rFonts w:eastAsia="Microsoft JhengHei"/>
          <w:color w:val="70AD47" w:themeColor="accent6"/>
        </w:rPr>
        <w:t xml:space="preserve"> — </w:t>
      </w:r>
      <w:r>
        <w:rPr>
          <w:rFonts w:eastAsia="Microsoft JhengHei" w:hint="eastAsia"/>
          <w:color w:val="70AD47" w:themeColor="accent6"/>
          <w:lang w:eastAsia="zh-TW"/>
        </w:rPr>
        <w:t>不使用外框文字</w:t>
      </w:r>
    </w:p>
    <w:p w14:paraId="73B767DE" w14:textId="66E92DD0" w:rsidR="00474FD5" w:rsidRPr="00474FD5" w:rsidRDefault="00474FD5" w:rsidP="00474FD5">
      <w:pPr>
        <w:pStyle w:val="ListParagraph"/>
        <w:numPr>
          <w:ilvl w:val="0"/>
          <w:numId w:val="22"/>
        </w:numPr>
        <w:rPr>
          <w:rFonts w:eastAsia="Microsoft JhengHei"/>
          <w:color w:val="70AD47" w:themeColor="accent6"/>
          <w:szCs w:val="22"/>
        </w:rPr>
      </w:pPr>
      <w:r w:rsidRPr="00474FD5">
        <w:rPr>
          <w:rFonts w:eastAsia="Microsoft JhengHei"/>
          <w:color w:val="70AD47" w:themeColor="accent6"/>
          <w:szCs w:val="20"/>
        </w:rPr>
        <w:t xml:space="preserve">1 </w:t>
      </w:r>
      <w:r>
        <w:rPr>
          <w:rFonts w:eastAsia="Microsoft JhengHei" w:hint="eastAsia"/>
          <w:color w:val="70AD47" w:themeColor="accent6"/>
          <w:szCs w:val="20"/>
          <w:lang w:eastAsia="zh-TW"/>
        </w:rPr>
        <w:t>個</w:t>
      </w:r>
      <w:r w:rsidRPr="00474FD5">
        <w:rPr>
          <w:rFonts w:eastAsia="Microsoft JhengHei"/>
          <w:color w:val="70AD47" w:themeColor="accent6"/>
          <w:szCs w:val="20"/>
        </w:rPr>
        <w:t xml:space="preserve"> </w:t>
      </w:r>
      <w:r w:rsidRPr="00474FD5">
        <w:rPr>
          <w:rFonts w:eastAsia="Microsoft JhengHei"/>
          <w:color w:val="70AD47" w:themeColor="accent6"/>
        </w:rPr>
        <w:t>PDF</w:t>
      </w:r>
      <w:r>
        <w:rPr>
          <w:rFonts w:eastAsia="Microsoft JhengHei" w:hint="eastAsia"/>
          <w:color w:val="70AD47" w:themeColor="accent6"/>
          <w:lang w:eastAsia="zh-TW"/>
        </w:rPr>
        <w:t>檔案：</w:t>
      </w:r>
      <w:r w:rsidRPr="00474FD5">
        <w:rPr>
          <w:rFonts w:eastAsia="Microsoft JhengHei"/>
          <w:color w:val="70AD47" w:themeColor="accent6"/>
        </w:rPr>
        <w:t xml:space="preserve">PDF/X-1a:2001 </w:t>
      </w:r>
      <w:r w:rsidRPr="00474FD5">
        <w:rPr>
          <w:rFonts w:eastAsia="Microsoft JhengHei"/>
          <w:color w:val="70AD47" w:themeColor="accent6"/>
          <w:szCs w:val="20"/>
        </w:rPr>
        <w:t xml:space="preserve">— </w:t>
      </w:r>
      <w:r>
        <w:rPr>
          <w:rFonts w:eastAsia="Microsoft JhengHei" w:hint="eastAsia"/>
          <w:color w:val="70AD47" w:themeColor="accent6"/>
          <w:szCs w:val="20"/>
          <w:lang w:eastAsia="zh-TW"/>
        </w:rPr>
        <w:t>所有文字必須轉成外框字</w:t>
      </w:r>
    </w:p>
    <w:p w14:paraId="5E18B325" w14:textId="3E2007FE" w:rsidR="00474FD5" w:rsidRPr="00474FD5" w:rsidRDefault="00474FD5" w:rsidP="00474FD5">
      <w:pPr>
        <w:pStyle w:val="ListParagraph"/>
        <w:numPr>
          <w:ilvl w:val="0"/>
          <w:numId w:val="22"/>
        </w:numPr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szCs w:val="20"/>
          <w:lang w:eastAsia="zh-TW"/>
        </w:rPr>
        <w:t>補漏白：</w:t>
      </w:r>
      <w:r w:rsidRPr="00474FD5">
        <w:rPr>
          <w:rFonts w:eastAsia="Microsoft JhengHei"/>
          <w:color w:val="70AD47" w:themeColor="accent6"/>
          <w:szCs w:val="20"/>
        </w:rPr>
        <w:t xml:space="preserve">0.30pt </w:t>
      </w:r>
    </w:p>
    <w:p w14:paraId="749D8A40" w14:textId="505F5D8A" w:rsidR="00474FD5" w:rsidRPr="00474FD5" w:rsidRDefault="00474FD5" w:rsidP="00474FD5">
      <w:pPr>
        <w:rPr>
          <w:rFonts w:eastAsia="Microsoft JhengHei"/>
          <w:i/>
          <w:color w:val="70AD47" w:themeColor="accent6"/>
          <w:lang w:eastAsia="zh-TW"/>
        </w:rPr>
      </w:pPr>
      <w:r>
        <w:rPr>
          <w:rFonts w:eastAsia="Microsoft JhengHei" w:hint="eastAsia"/>
          <w:i/>
          <w:color w:val="70AD47" w:themeColor="accent6"/>
          <w:lang w:eastAsia="zh-TW"/>
        </w:rPr>
        <w:t>注意：</w:t>
      </w:r>
      <w:r w:rsidRPr="00766E1A">
        <w:rPr>
          <w:rFonts w:ascii="Microsoft JhengHei" w:eastAsia="Microsoft JhengHei" w:hAnsi="Microsoft JhengHei"/>
          <w:i/>
          <w:color w:val="70AD47" w:themeColor="accent6"/>
          <w:lang w:eastAsia="zh-TW"/>
        </w:rPr>
        <w:t xml:space="preserve">YY </w:t>
      </w:r>
      <w:r w:rsidRPr="00766E1A">
        <w:rPr>
          <w:rFonts w:ascii="Microsoft JhengHei" w:eastAsia="Microsoft JhengHei" w:hAnsi="Microsoft JhengHei" w:hint="eastAsia"/>
          <w:i/>
          <w:color w:val="70AD47" w:themeColor="accent6"/>
          <w:lang w:eastAsia="zh-TW"/>
        </w:rPr>
        <w:t>代表你的工作崗號碼</w:t>
      </w:r>
      <w:r w:rsidRPr="00474FD5">
        <w:rPr>
          <w:rFonts w:eastAsia="Microsoft JhengHei"/>
          <w:i/>
          <w:color w:val="70AD47" w:themeColor="accent6"/>
          <w:lang w:eastAsia="zh-TW"/>
        </w:rPr>
        <w:t xml:space="preserve"> </w:t>
      </w:r>
    </w:p>
    <w:p w14:paraId="5ACDA419" w14:textId="08977080" w:rsidR="00474FD5" w:rsidRPr="00DB0C7D" w:rsidRDefault="00474FD5" w:rsidP="00474FD5">
      <w:pPr>
        <w:rPr>
          <w:rFonts w:eastAsia="Microsoft JhengHei"/>
        </w:rPr>
      </w:pPr>
      <w:r>
        <w:rPr>
          <w:rFonts w:eastAsia="Microsoft JhengHei" w:hint="eastAsia"/>
          <w:color w:val="FF0000"/>
          <w:lang w:eastAsia="zh-TW"/>
        </w:rPr>
        <w:t>資料夾名稱：</w:t>
      </w:r>
      <w:r w:rsidRPr="00DB0C7D">
        <w:rPr>
          <w:rFonts w:eastAsia="Microsoft JhengHei"/>
          <w:color w:val="FF0000"/>
        </w:rPr>
        <w:t xml:space="preserve"> Logo</w:t>
      </w:r>
    </w:p>
    <w:p w14:paraId="1E1D2DD3" w14:textId="7A23283A" w:rsidR="00474FD5" w:rsidRPr="00474FD5" w:rsidRDefault="00474FD5" w:rsidP="00474FD5">
      <w:pPr>
        <w:pStyle w:val="ListParagraph"/>
        <w:numPr>
          <w:ilvl w:val="0"/>
          <w:numId w:val="23"/>
        </w:numPr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標誌檔案名稱：</w:t>
      </w:r>
      <w:r w:rsidRPr="00474FD5">
        <w:rPr>
          <w:rFonts w:eastAsia="Microsoft JhengHei"/>
          <w:color w:val="70AD47" w:themeColor="accent6"/>
        </w:rPr>
        <w:t>YY_DFP_Logo_CMYK.ai</w:t>
      </w:r>
    </w:p>
    <w:p w14:paraId="6073A9DA" w14:textId="3A69BAE4" w:rsidR="00474FD5" w:rsidRPr="00474FD5" w:rsidRDefault="00474FD5" w:rsidP="00474FD5">
      <w:pPr>
        <w:pStyle w:val="ListParagraph"/>
        <w:numPr>
          <w:ilvl w:val="0"/>
          <w:numId w:val="23"/>
        </w:numPr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標誌檔案名稱：</w:t>
      </w:r>
      <w:r w:rsidRPr="00474FD5">
        <w:rPr>
          <w:rFonts w:eastAsia="Microsoft JhengHei"/>
          <w:color w:val="70AD47" w:themeColor="accent6"/>
        </w:rPr>
        <w:t xml:space="preserve"> YY_DFP_Logo_CMYK.pdf</w:t>
      </w:r>
    </w:p>
    <w:p w14:paraId="7B04A42B" w14:textId="77777777" w:rsidR="00AE4924" w:rsidRDefault="00AE4924" w:rsidP="00854AD0">
      <w:pPr>
        <w:pStyle w:val="BodySubHeaderSpacebefore"/>
        <w:rPr>
          <w:rFonts w:eastAsia="Microsoft JhengHei"/>
          <w:b/>
        </w:rPr>
      </w:pPr>
    </w:p>
    <w:p w14:paraId="1E5FC48C" w14:textId="64B47BF7" w:rsidR="00854AD0" w:rsidRPr="00DB0C7D" w:rsidRDefault="00854AD0" w:rsidP="00854AD0">
      <w:pPr>
        <w:pStyle w:val="BodySubHeaderSpacebefore"/>
        <w:rPr>
          <w:rFonts w:eastAsia="Microsoft JhengHei"/>
          <w:b/>
        </w:rPr>
      </w:pPr>
      <w:r w:rsidRPr="00DB0C7D">
        <w:rPr>
          <w:rFonts w:eastAsia="Microsoft JhengHei"/>
          <w:b/>
        </w:rPr>
        <w:t>You must deliver</w:t>
      </w:r>
    </w:p>
    <w:p w14:paraId="598C2701" w14:textId="135A8694" w:rsidR="00433A9F" w:rsidRPr="00DB0C7D" w:rsidRDefault="008D0C34" w:rsidP="00854AD0">
      <w:pPr>
        <w:rPr>
          <w:rFonts w:eastAsia="Microsoft JhengHei"/>
          <w:b/>
        </w:rPr>
      </w:pPr>
      <w:r w:rsidRPr="00DB0C7D">
        <w:rPr>
          <w:rFonts w:eastAsia="Microsoft JhengHei"/>
          <w:b/>
        </w:rPr>
        <w:t>Printout</w:t>
      </w:r>
    </w:p>
    <w:p w14:paraId="70E62160" w14:textId="4BD216A8" w:rsidR="00854AD0" w:rsidRPr="00DB0C7D" w:rsidRDefault="00854AD0" w:rsidP="00433A9F">
      <w:pPr>
        <w:pStyle w:val="ListParagraph"/>
        <w:numPr>
          <w:ilvl w:val="0"/>
          <w:numId w:val="23"/>
        </w:numPr>
        <w:rPr>
          <w:rFonts w:eastAsia="Microsoft JhengHei"/>
        </w:rPr>
      </w:pPr>
      <w:r w:rsidRPr="00DB0C7D">
        <w:rPr>
          <w:rFonts w:eastAsia="Microsoft JhengHei"/>
        </w:rPr>
        <w:t xml:space="preserve">1 x </w:t>
      </w:r>
      <w:r w:rsidR="003768D1" w:rsidRPr="00DB0C7D">
        <w:rPr>
          <w:rFonts w:eastAsia="Microsoft JhengHei"/>
        </w:rPr>
        <w:t xml:space="preserve">colour </w:t>
      </w:r>
      <w:r w:rsidRPr="00DB0C7D">
        <w:rPr>
          <w:rFonts w:eastAsia="Microsoft JhengHei"/>
        </w:rPr>
        <w:t>printout of the logo</w:t>
      </w:r>
      <w:r w:rsidR="006B2382" w:rsidRPr="00DB0C7D">
        <w:rPr>
          <w:rFonts w:eastAsia="Microsoft JhengHei"/>
        </w:rPr>
        <w:t xml:space="preserve"> </w:t>
      </w:r>
      <w:r w:rsidR="008D0C34" w:rsidRPr="00DB0C7D">
        <w:rPr>
          <w:rFonts w:eastAsia="Microsoft JhengHei"/>
        </w:rPr>
        <w:t>at 100% (actual size) on A4 paper</w:t>
      </w:r>
      <w:r w:rsidRPr="00DB0C7D">
        <w:rPr>
          <w:rFonts w:eastAsia="Microsoft JhengHei"/>
        </w:rPr>
        <w:t xml:space="preserve">. Ensure that you include your competitor number </w:t>
      </w:r>
      <w:r w:rsidR="008D0C34" w:rsidRPr="00DB0C7D">
        <w:rPr>
          <w:rFonts w:eastAsia="Microsoft JhengHei"/>
        </w:rPr>
        <w:t>outside of the artwork area</w:t>
      </w:r>
      <w:r w:rsidRPr="00DB0C7D">
        <w:rPr>
          <w:rFonts w:eastAsia="Microsoft JhengHei"/>
        </w:rPr>
        <w:t>.</w:t>
      </w:r>
    </w:p>
    <w:p w14:paraId="33C10124" w14:textId="77777777" w:rsidR="00AE4924" w:rsidRDefault="00AE4924" w:rsidP="00CA561C">
      <w:pPr>
        <w:pStyle w:val="BodySubHeaderSpacebefore"/>
        <w:rPr>
          <w:rFonts w:eastAsia="Microsoft JhengHei"/>
          <w:b/>
          <w:color w:val="70AD47" w:themeColor="accent6"/>
          <w:lang w:eastAsia="zh-TW"/>
        </w:rPr>
      </w:pPr>
    </w:p>
    <w:p w14:paraId="70470566" w14:textId="7C1B05F8" w:rsidR="00CA561C" w:rsidRPr="00CA561C" w:rsidRDefault="00CA561C" w:rsidP="00CA561C">
      <w:pPr>
        <w:pStyle w:val="BodySubHeaderSpacebefore"/>
        <w:rPr>
          <w:rFonts w:eastAsia="Microsoft JhengHei"/>
          <w:b/>
          <w:color w:val="70AD47" w:themeColor="accent6"/>
        </w:rPr>
      </w:pPr>
      <w:r>
        <w:rPr>
          <w:rFonts w:eastAsia="Microsoft JhengHei" w:hint="eastAsia"/>
          <w:b/>
          <w:color w:val="70AD47" w:themeColor="accent6"/>
          <w:lang w:eastAsia="zh-TW"/>
        </w:rPr>
        <w:lastRenderedPageBreak/>
        <w:t>你必須繳交</w:t>
      </w:r>
    </w:p>
    <w:p w14:paraId="6FA71862" w14:textId="1724D5C5" w:rsidR="00CA561C" w:rsidRPr="00CA561C" w:rsidRDefault="00CA561C" w:rsidP="00CA561C">
      <w:pPr>
        <w:rPr>
          <w:rFonts w:eastAsia="Microsoft JhengHei" w:hint="eastAsia"/>
          <w:b/>
          <w:color w:val="70AD47" w:themeColor="accent6"/>
          <w:lang w:eastAsia="zh-TW"/>
        </w:rPr>
      </w:pPr>
      <w:r>
        <w:rPr>
          <w:rFonts w:eastAsia="Microsoft JhengHei" w:hint="eastAsia"/>
          <w:b/>
          <w:color w:val="70AD47" w:themeColor="accent6"/>
          <w:lang w:eastAsia="zh-TW"/>
        </w:rPr>
        <w:t>輸出</w:t>
      </w:r>
    </w:p>
    <w:p w14:paraId="785F4B07" w14:textId="486359BA" w:rsidR="00CA561C" w:rsidRPr="00CA561C" w:rsidRDefault="00CA561C" w:rsidP="00CA561C">
      <w:pPr>
        <w:pStyle w:val="ListParagraph"/>
        <w:numPr>
          <w:ilvl w:val="0"/>
          <w:numId w:val="23"/>
        </w:numPr>
        <w:rPr>
          <w:rFonts w:eastAsia="Microsoft JhengHei"/>
          <w:color w:val="70AD47" w:themeColor="accent6"/>
        </w:rPr>
      </w:pPr>
      <w:r w:rsidRPr="00CA561C">
        <w:rPr>
          <w:rFonts w:eastAsia="Microsoft JhengHei"/>
          <w:color w:val="70AD47" w:themeColor="accent6"/>
        </w:rPr>
        <w:t xml:space="preserve">1 </w:t>
      </w:r>
      <w:r>
        <w:rPr>
          <w:rFonts w:eastAsia="Microsoft JhengHei" w:hint="eastAsia"/>
          <w:color w:val="70AD47" w:themeColor="accent6"/>
          <w:lang w:eastAsia="zh-TW"/>
        </w:rPr>
        <w:t>個彩色的標誌</w:t>
      </w:r>
      <w:r>
        <w:rPr>
          <w:rFonts w:eastAsia="Microsoft JhengHei"/>
          <w:color w:val="70AD47" w:themeColor="accent6"/>
        </w:rPr>
        <w:t>1</w:t>
      </w:r>
      <w:r w:rsidRPr="00CA561C">
        <w:rPr>
          <w:rFonts w:eastAsia="Microsoft JhengHei"/>
          <w:color w:val="70AD47" w:themeColor="accent6"/>
        </w:rPr>
        <w:t xml:space="preserve">00% </w:t>
      </w:r>
      <w:r>
        <w:rPr>
          <w:rFonts w:eastAsia="Microsoft JhengHei" w:hint="eastAsia"/>
          <w:color w:val="70AD47" w:themeColor="accent6"/>
          <w:lang w:eastAsia="zh-TW"/>
        </w:rPr>
        <w:t>（實際尺寸）輸出在</w:t>
      </w:r>
      <w:r>
        <w:rPr>
          <w:rFonts w:eastAsia="Microsoft JhengHei"/>
          <w:color w:val="70AD47" w:themeColor="accent6"/>
          <w:lang w:val="en-US" w:eastAsia="zh-TW"/>
        </w:rPr>
        <w:t>A4</w:t>
      </w:r>
      <w:r>
        <w:rPr>
          <w:rFonts w:eastAsia="Microsoft JhengHei" w:hint="eastAsia"/>
          <w:color w:val="70AD47" w:themeColor="accent6"/>
          <w:lang w:val="en-US" w:eastAsia="zh-TW"/>
        </w:rPr>
        <w:t>紙上</w:t>
      </w:r>
      <w:r w:rsidRPr="00CA561C">
        <w:rPr>
          <w:rFonts w:eastAsia="Microsoft JhengHei"/>
          <w:color w:val="70AD47" w:themeColor="accent6"/>
        </w:rPr>
        <w:t xml:space="preserve"> </w:t>
      </w:r>
      <w:r>
        <w:rPr>
          <w:rFonts w:eastAsia="Microsoft JhengHei" w:hint="eastAsia"/>
          <w:color w:val="70AD47" w:themeColor="accent6"/>
          <w:lang w:eastAsia="zh-TW"/>
        </w:rPr>
        <w:t>。確保你把工作崗位號碼標示在設計範圍外。</w:t>
      </w:r>
      <w:r w:rsidRPr="00CA561C">
        <w:rPr>
          <w:rFonts w:eastAsia="Microsoft JhengHei" w:hint="eastAsia"/>
          <w:color w:val="70AD47" w:themeColor="accent6"/>
          <w:lang w:eastAsia="zh-TW"/>
        </w:rPr>
        <w:t xml:space="preserve"> </w:t>
      </w:r>
    </w:p>
    <w:p w14:paraId="628A1F48" w14:textId="77777777" w:rsidR="003944D7" w:rsidRDefault="003944D7" w:rsidP="00854AD0">
      <w:pPr>
        <w:rPr>
          <w:rFonts w:eastAsia="Microsoft JhengHei"/>
          <w:b/>
        </w:rPr>
      </w:pPr>
    </w:p>
    <w:p w14:paraId="0943E523" w14:textId="365B2AEA" w:rsidR="00433A9F" w:rsidRPr="00DB0C7D" w:rsidRDefault="00433A9F" w:rsidP="00854AD0">
      <w:pPr>
        <w:rPr>
          <w:rFonts w:eastAsia="Microsoft JhengHei"/>
          <w:b/>
        </w:rPr>
      </w:pPr>
      <w:r w:rsidRPr="00DB0C7D">
        <w:rPr>
          <w:rFonts w:eastAsia="Microsoft JhengHei"/>
          <w:b/>
        </w:rPr>
        <w:t>File</w:t>
      </w:r>
      <w:r w:rsidR="008D0C34" w:rsidRPr="00DB0C7D">
        <w:rPr>
          <w:rFonts w:eastAsia="Microsoft JhengHei"/>
          <w:b/>
        </w:rPr>
        <w:t>s</w:t>
      </w:r>
    </w:p>
    <w:p w14:paraId="5F597A65" w14:textId="61A9E071" w:rsidR="00854AD0" w:rsidRPr="00DB0C7D" w:rsidRDefault="00BD14CD" w:rsidP="00433A9F">
      <w:pPr>
        <w:pStyle w:val="ListParagraph"/>
        <w:numPr>
          <w:ilvl w:val="0"/>
          <w:numId w:val="23"/>
        </w:numPr>
        <w:rPr>
          <w:rFonts w:eastAsia="Microsoft JhengHei"/>
        </w:rPr>
      </w:pPr>
      <w:r w:rsidRPr="00DB0C7D">
        <w:rPr>
          <w:rFonts w:eastAsia="Microsoft JhengHei"/>
        </w:rPr>
        <w:t>1</w:t>
      </w:r>
      <w:r w:rsidR="00854AD0" w:rsidRPr="00DB0C7D">
        <w:rPr>
          <w:rFonts w:eastAsia="Microsoft JhengHei"/>
        </w:rPr>
        <w:t xml:space="preserve"> x PDF file</w:t>
      </w:r>
      <w:r w:rsidR="008D0C34" w:rsidRPr="00DB0C7D">
        <w:rPr>
          <w:rFonts w:eastAsia="Microsoft JhengHei"/>
        </w:rPr>
        <w:t xml:space="preserve"> </w:t>
      </w:r>
      <w:r w:rsidR="00D0361C" w:rsidRPr="00DB0C7D">
        <w:rPr>
          <w:rFonts w:eastAsia="Microsoft JhengHei"/>
        </w:rPr>
        <w:t>with trim marks and registration marks</w:t>
      </w:r>
    </w:p>
    <w:p w14:paraId="0294A784" w14:textId="0DE129D9" w:rsidR="00854AD0" w:rsidRPr="00DB0C7D" w:rsidRDefault="00BD14CD" w:rsidP="00433A9F">
      <w:pPr>
        <w:pStyle w:val="ListParagraph"/>
        <w:numPr>
          <w:ilvl w:val="0"/>
          <w:numId w:val="23"/>
        </w:numPr>
        <w:rPr>
          <w:rFonts w:eastAsia="Microsoft JhengHei"/>
        </w:rPr>
      </w:pPr>
      <w:r w:rsidRPr="00DB0C7D">
        <w:rPr>
          <w:rFonts w:eastAsia="Microsoft JhengHei"/>
        </w:rPr>
        <w:t>1</w:t>
      </w:r>
      <w:r w:rsidR="00854AD0" w:rsidRPr="00DB0C7D">
        <w:rPr>
          <w:rFonts w:eastAsia="Microsoft JhengHei"/>
        </w:rPr>
        <w:t xml:space="preserve"> x AI file</w:t>
      </w:r>
      <w:r w:rsidR="008D0C34" w:rsidRPr="00DB0C7D">
        <w:rPr>
          <w:rFonts w:eastAsia="Microsoft JhengHei"/>
        </w:rPr>
        <w:t xml:space="preserve"> </w:t>
      </w:r>
    </w:p>
    <w:p w14:paraId="48157E85" w14:textId="4D1443CA" w:rsidR="00395697" w:rsidRPr="00DB0C7D" w:rsidRDefault="00395697" w:rsidP="00395697">
      <w:pPr>
        <w:pStyle w:val="ListParagraph"/>
        <w:numPr>
          <w:ilvl w:val="0"/>
          <w:numId w:val="23"/>
        </w:numPr>
        <w:rPr>
          <w:rFonts w:eastAsia="Microsoft JhengHei"/>
          <w:i/>
        </w:rPr>
      </w:pPr>
      <w:r w:rsidRPr="00DB0C7D">
        <w:rPr>
          <w:rFonts w:eastAsia="Microsoft JhengHei"/>
          <w:i/>
        </w:rPr>
        <w:t xml:space="preserve">You must include a </w:t>
      </w:r>
      <w:r w:rsidRPr="00DB0C7D">
        <w:rPr>
          <w:rFonts w:eastAsia="Microsoft JhengHei"/>
          <w:b/>
          <w:i/>
        </w:rPr>
        <w:t>packaged</w:t>
      </w:r>
      <w:r w:rsidRPr="00DB0C7D">
        <w:rPr>
          <w:rFonts w:eastAsia="Microsoft JhengHei"/>
          <w:i/>
        </w:rPr>
        <w:t xml:space="preserve"> Adobe Illustrator folder for submission </w:t>
      </w:r>
      <w:r w:rsidR="0013144A" w:rsidRPr="00DB0C7D">
        <w:rPr>
          <w:rFonts w:eastAsia="Microsoft JhengHei"/>
          <w:i/>
        </w:rPr>
        <w:t>that includes all fonts used.</w:t>
      </w:r>
    </w:p>
    <w:p w14:paraId="5E8634E7" w14:textId="57CDC142" w:rsidR="002168C9" w:rsidRPr="00DB0C7D" w:rsidRDefault="002168C9" w:rsidP="002168C9">
      <w:pPr>
        <w:pStyle w:val="ListParagraph"/>
        <w:numPr>
          <w:ilvl w:val="0"/>
          <w:numId w:val="23"/>
        </w:numPr>
        <w:rPr>
          <w:rFonts w:eastAsia="Microsoft JhengHei"/>
          <w:i/>
        </w:rPr>
      </w:pPr>
      <w:r w:rsidRPr="00DB0C7D">
        <w:rPr>
          <w:rFonts w:eastAsia="Microsoft JhengHei"/>
          <w:i/>
        </w:rPr>
        <w:t>You may include any working files in a separate folder called: Working files</w:t>
      </w:r>
    </w:p>
    <w:p w14:paraId="31A83E03" w14:textId="77777777" w:rsidR="00854AD0" w:rsidRPr="00DB0C7D" w:rsidRDefault="00854AD0" w:rsidP="00595D70">
      <w:pPr>
        <w:rPr>
          <w:rFonts w:eastAsia="Microsoft JhengHei"/>
        </w:rPr>
      </w:pPr>
    </w:p>
    <w:p w14:paraId="3FB5DD45" w14:textId="46382208" w:rsidR="00CA561C" w:rsidRPr="00CA561C" w:rsidRDefault="00CA561C" w:rsidP="00CA561C">
      <w:pPr>
        <w:rPr>
          <w:rFonts w:eastAsia="Microsoft JhengHei"/>
          <w:b/>
          <w:color w:val="70AD47" w:themeColor="accent6"/>
        </w:rPr>
      </w:pPr>
      <w:r>
        <w:rPr>
          <w:rFonts w:eastAsia="Microsoft JhengHei" w:hint="eastAsia"/>
          <w:b/>
          <w:color w:val="70AD47" w:themeColor="accent6"/>
          <w:lang w:eastAsia="zh-TW"/>
        </w:rPr>
        <w:t>檔案</w:t>
      </w:r>
    </w:p>
    <w:p w14:paraId="3EF66620" w14:textId="78A96E0E" w:rsidR="00CA561C" w:rsidRPr="00CA561C" w:rsidRDefault="00CA561C" w:rsidP="00CA561C">
      <w:pPr>
        <w:pStyle w:val="ListParagraph"/>
        <w:numPr>
          <w:ilvl w:val="0"/>
          <w:numId w:val="23"/>
        </w:numPr>
        <w:rPr>
          <w:rFonts w:eastAsia="Microsoft JhengHei"/>
          <w:color w:val="70AD47" w:themeColor="accent6"/>
          <w:lang w:eastAsia="zh-TW"/>
        </w:rPr>
      </w:pPr>
      <w:r w:rsidRPr="00CA561C">
        <w:rPr>
          <w:rFonts w:eastAsia="Microsoft JhengHei"/>
          <w:color w:val="70AD47" w:themeColor="accent6"/>
          <w:lang w:eastAsia="zh-TW"/>
        </w:rPr>
        <w:t xml:space="preserve">1 </w:t>
      </w:r>
      <w:r>
        <w:rPr>
          <w:rFonts w:eastAsia="Microsoft JhengHei" w:hint="eastAsia"/>
          <w:color w:val="70AD47" w:themeColor="accent6"/>
          <w:lang w:eastAsia="zh-TW"/>
        </w:rPr>
        <w:t>個</w:t>
      </w:r>
      <w:r w:rsidRPr="00CA561C">
        <w:rPr>
          <w:rFonts w:eastAsia="Microsoft JhengHei" w:hint="eastAsia"/>
          <w:color w:val="70AD47" w:themeColor="accent6"/>
          <w:lang w:eastAsia="zh-TW"/>
        </w:rPr>
        <w:t xml:space="preserve"> </w:t>
      </w:r>
      <w:r w:rsidRPr="00CA561C">
        <w:rPr>
          <w:rFonts w:eastAsia="Microsoft JhengHei"/>
          <w:color w:val="70AD47" w:themeColor="accent6"/>
          <w:lang w:eastAsia="zh-TW"/>
        </w:rPr>
        <w:t xml:space="preserve">PDF </w:t>
      </w:r>
      <w:r>
        <w:rPr>
          <w:rFonts w:eastAsia="Microsoft JhengHei" w:hint="eastAsia"/>
          <w:color w:val="70AD47" w:themeColor="accent6"/>
          <w:lang w:eastAsia="zh-TW"/>
        </w:rPr>
        <w:t>檔案，包含裁切標記和對版標記</w:t>
      </w:r>
    </w:p>
    <w:p w14:paraId="0DB8AD19" w14:textId="23DA0E84" w:rsidR="00CA561C" w:rsidRPr="00CA561C" w:rsidRDefault="00CA561C" w:rsidP="00CA561C">
      <w:pPr>
        <w:pStyle w:val="ListParagraph"/>
        <w:numPr>
          <w:ilvl w:val="0"/>
          <w:numId w:val="23"/>
        </w:numPr>
        <w:rPr>
          <w:rFonts w:eastAsia="Microsoft JhengHei" w:hint="eastAsia"/>
          <w:color w:val="70AD47" w:themeColor="accent6"/>
          <w:lang w:eastAsia="zh-TW"/>
        </w:rPr>
      </w:pPr>
      <w:r w:rsidRPr="00CA561C">
        <w:rPr>
          <w:rFonts w:eastAsia="Microsoft JhengHei"/>
          <w:color w:val="70AD47" w:themeColor="accent6"/>
        </w:rPr>
        <w:t xml:space="preserve">1 </w:t>
      </w:r>
      <w:r>
        <w:rPr>
          <w:rFonts w:eastAsia="Microsoft JhengHei" w:hint="eastAsia"/>
          <w:color w:val="70AD47" w:themeColor="accent6"/>
          <w:lang w:eastAsia="zh-TW"/>
        </w:rPr>
        <w:t>個</w:t>
      </w:r>
      <w:r w:rsidRPr="00CA561C">
        <w:rPr>
          <w:rFonts w:eastAsia="Microsoft JhengHei"/>
          <w:color w:val="70AD47" w:themeColor="accent6"/>
        </w:rPr>
        <w:t xml:space="preserve">AI </w:t>
      </w:r>
      <w:r>
        <w:rPr>
          <w:rFonts w:eastAsia="Microsoft JhengHei" w:hint="eastAsia"/>
          <w:color w:val="70AD47" w:themeColor="accent6"/>
          <w:lang w:eastAsia="zh-TW"/>
        </w:rPr>
        <w:t>檔案</w:t>
      </w:r>
    </w:p>
    <w:p w14:paraId="00D558E6" w14:textId="360551DF" w:rsidR="00CA561C" w:rsidRPr="00CA561C" w:rsidRDefault="00CA561C" w:rsidP="00CA561C">
      <w:pPr>
        <w:pStyle w:val="ListParagraph"/>
        <w:numPr>
          <w:ilvl w:val="0"/>
          <w:numId w:val="23"/>
        </w:numPr>
        <w:rPr>
          <w:rFonts w:eastAsia="Microsoft JhengHei"/>
          <w:i/>
          <w:color w:val="70AD47" w:themeColor="accent6"/>
        </w:rPr>
      </w:pPr>
      <w:r>
        <w:rPr>
          <w:rFonts w:eastAsia="Microsoft JhengHei" w:hint="eastAsia"/>
          <w:i/>
          <w:color w:val="70AD47" w:themeColor="accent6"/>
          <w:lang w:eastAsia="zh-TW"/>
        </w:rPr>
        <w:t>你必須包含一個</w:t>
      </w:r>
      <w:r w:rsidRPr="00CA561C">
        <w:rPr>
          <w:rFonts w:eastAsia="Microsoft JhengHei" w:hint="eastAsia"/>
          <w:b/>
          <w:bCs/>
          <w:i/>
          <w:color w:val="70AD47" w:themeColor="accent6"/>
          <w:lang w:eastAsia="zh-TW"/>
        </w:rPr>
        <w:t>打包好的</w:t>
      </w:r>
      <w:r w:rsidRPr="00CA561C">
        <w:rPr>
          <w:rFonts w:eastAsia="Microsoft JhengHei"/>
          <w:i/>
          <w:color w:val="70AD47" w:themeColor="accent6"/>
        </w:rPr>
        <w:t xml:space="preserve"> Adobe Illustrator </w:t>
      </w:r>
      <w:r>
        <w:rPr>
          <w:rFonts w:eastAsia="Microsoft JhengHei" w:hint="eastAsia"/>
          <w:i/>
          <w:color w:val="70AD47" w:themeColor="accent6"/>
          <w:lang w:eastAsia="zh-TW"/>
        </w:rPr>
        <w:t>資料夾，繳交的內容須包含所有使用的字型。</w:t>
      </w:r>
    </w:p>
    <w:p w14:paraId="13C0279B" w14:textId="3C5203CD" w:rsidR="00CA561C" w:rsidRPr="00CA561C" w:rsidRDefault="00CA561C" w:rsidP="00CA561C">
      <w:pPr>
        <w:pStyle w:val="ListParagraph"/>
        <w:numPr>
          <w:ilvl w:val="0"/>
          <w:numId w:val="23"/>
        </w:numPr>
        <w:rPr>
          <w:rFonts w:eastAsia="Microsoft JhengHei"/>
          <w:i/>
          <w:color w:val="70AD47" w:themeColor="accent6"/>
        </w:rPr>
      </w:pPr>
      <w:r>
        <w:rPr>
          <w:rFonts w:eastAsia="Microsoft JhengHei" w:hint="eastAsia"/>
          <w:i/>
          <w:color w:val="70AD47" w:themeColor="accent6"/>
          <w:lang w:eastAsia="zh-TW"/>
        </w:rPr>
        <w:t>你可以在獨立的資料夾包含任何工作檔案，命名為：</w:t>
      </w:r>
      <w:r w:rsidRPr="00CA561C">
        <w:rPr>
          <w:rFonts w:eastAsia="Microsoft JhengHei"/>
          <w:i/>
          <w:color w:val="70AD47" w:themeColor="accent6"/>
        </w:rPr>
        <w:t>Working files</w:t>
      </w:r>
    </w:p>
    <w:p w14:paraId="1840B568" w14:textId="7515AD47" w:rsidR="00607105" w:rsidRPr="00DB0C7D" w:rsidRDefault="00607105" w:rsidP="00607105">
      <w:pPr>
        <w:pStyle w:val="Heading1"/>
        <w:rPr>
          <w:rFonts w:eastAsia="Microsoft JhengHei"/>
        </w:rPr>
      </w:pPr>
      <w:r w:rsidRPr="00DB0C7D">
        <w:rPr>
          <w:rFonts w:eastAsia="Microsoft JhengHei"/>
        </w:rPr>
        <w:t xml:space="preserve">Task 2: </w:t>
      </w:r>
      <w:r w:rsidR="00857453" w:rsidRPr="00DB0C7D">
        <w:rPr>
          <w:rFonts w:eastAsia="Microsoft JhengHei"/>
        </w:rPr>
        <w:t>Poster</w:t>
      </w:r>
    </w:p>
    <w:p w14:paraId="41B11FD9" w14:textId="77777777" w:rsidR="002356E0" w:rsidRPr="00DB0C7D" w:rsidRDefault="002356E0" w:rsidP="002356E0">
      <w:pPr>
        <w:pStyle w:val="BodySubHeaderSpacebefore"/>
        <w:rPr>
          <w:rFonts w:eastAsia="Microsoft JhengHei"/>
        </w:rPr>
      </w:pPr>
      <w:r w:rsidRPr="00DB0C7D">
        <w:rPr>
          <w:rFonts w:eastAsia="Microsoft JhengHei"/>
        </w:rPr>
        <w:t>Concept</w:t>
      </w:r>
    </w:p>
    <w:p w14:paraId="7AB1E8F0" w14:textId="0FEACF9A" w:rsidR="00EC39B2" w:rsidRPr="00DB0C7D" w:rsidRDefault="00EC39B2" w:rsidP="0028522E">
      <w:pPr>
        <w:rPr>
          <w:rFonts w:eastAsia="Microsoft JhengHei"/>
        </w:rPr>
      </w:pPr>
      <w:r w:rsidRPr="00DB0C7D">
        <w:rPr>
          <w:rFonts w:eastAsia="Microsoft JhengHei"/>
        </w:rPr>
        <w:t xml:space="preserve">You will create </w:t>
      </w:r>
      <w:r w:rsidR="00857453" w:rsidRPr="00DB0C7D">
        <w:rPr>
          <w:rFonts w:eastAsia="Microsoft JhengHei"/>
        </w:rPr>
        <w:t>a poster advertisement</w:t>
      </w:r>
      <w:r w:rsidR="001C2F07" w:rsidRPr="00DB0C7D">
        <w:rPr>
          <w:rFonts w:eastAsia="Microsoft JhengHei"/>
        </w:rPr>
        <w:t xml:space="preserve"> that </w:t>
      </w:r>
      <w:r w:rsidR="00857453" w:rsidRPr="00DB0C7D">
        <w:rPr>
          <w:rFonts w:eastAsia="Microsoft JhengHei"/>
        </w:rPr>
        <w:t>will appear in gourmet supermarkets and shopping centres.</w:t>
      </w:r>
    </w:p>
    <w:p w14:paraId="3E2AFF97" w14:textId="45A4F62B" w:rsidR="007646AA" w:rsidRPr="00DB0C7D" w:rsidRDefault="007646AA" w:rsidP="0028522E">
      <w:pPr>
        <w:rPr>
          <w:rFonts w:eastAsia="Microsoft JhengHei"/>
        </w:rPr>
      </w:pPr>
      <w:r w:rsidRPr="00DB0C7D">
        <w:rPr>
          <w:rFonts w:eastAsia="Microsoft JhengHei"/>
        </w:rPr>
        <w:t>The focus of the design requires you to create an image montage to attract the target market demographic.</w:t>
      </w:r>
    </w:p>
    <w:p w14:paraId="4FB0D0B3" w14:textId="768E694A" w:rsidR="00CA561C" w:rsidRPr="00CA561C" w:rsidRDefault="00C9038C" w:rsidP="00CA561C">
      <w:pPr>
        <w:pStyle w:val="Heading1"/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任務</w:t>
      </w:r>
      <w:r w:rsidR="00CA561C" w:rsidRPr="00CA561C">
        <w:rPr>
          <w:rFonts w:eastAsia="Microsoft JhengHei"/>
          <w:color w:val="70AD47" w:themeColor="accent6"/>
        </w:rPr>
        <w:t>2</w:t>
      </w:r>
      <w:r>
        <w:rPr>
          <w:rFonts w:eastAsia="Microsoft JhengHei" w:hint="eastAsia"/>
          <w:color w:val="70AD47" w:themeColor="accent6"/>
          <w:lang w:eastAsia="zh-TW"/>
        </w:rPr>
        <w:t>：海報</w:t>
      </w:r>
    </w:p>
    <w:p w14:paraId="4D4331A0" w14:textId="28DB045C" w:rsidR="00CA561C" w:rsidRPr="00CA561C" w:rsidRDefault="00C9038C" w:rsidP="00CA561C">
      <w:pPr>
        <w:pStyle w:val="BodySubHeaderSpacebefore"/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概念</w:t>
      </w:r>
    </w:p>
    <w:p w14:paraId="100CD20E" w14:textId="16EFAFC4" w:rsidR="00C9038C" w:rsidRPr="00C9038C" w:rsidRDefault="00C9038C" w:rsidP="00C9038C">
      <w:pPr>
        <w:pStyle w:val="BodySubHeaderSpacebefore"/>
        <w:rPr>
          <w:rFonts w:eastAsia="Microsoft JhengHei" w:cs="Times New Roman"/>
          <w:color w:val="70AD47" w:themeColor="accent6"/>
          <w:sz w:val="20"/>
          <w:szCs w:val="24"/>
          <w:lang w:val="en-AU" w:eastAsia="zh-TW"/>
        </w:rPr>
      </w:pPr>
      <w:r>
        <w:rPr>
          <w:rFonts w:eastAsia="Microsoft JhengHei" w:cs="Times New Roman" w:hint="eastAsia"/>
          <w:color w:val="70AD47" w:themeColor="accent6"/>
          <w:sz w:val="20"/>
          <w:szCs w:val="24"/>
          <w:lang w:val="en-AU" w:eastAsia="zh-TW"/>
        </w:rPr>
        <w:t>你</w:t>
      </w:r>
      <w:r w:rsidRPr="00C9038C">
        <w:rPr>
          <w:rFonts w:eastAsia="Microsoft JhengHei" w:cs="Times New Roman" w:hint="eastAsia"/>
          <w:color w:val="70AD47" w:themeColor="accent6"/>
          <w:sz w:val="20"/>
          <w:szCs w:val="24"/>
          <w:lang w:val="en-AU" w:eastAsia="zh-TW"/>
        </w:rPr>
        <w:t>將</w:t>
      </w:r>
      <w:r w:rsidR="00DB174E" w:rsidRPr="00C9038C">
        <w:rPr>
          <w:rFonts w:eastAsia="Microsoft JhengHei" w:cs="Times New Roman" w:hint="eastAsia"/>
          <w:color w:val="70AD47" w:themeColor="accent6"/>
          <w:sz w:val="20"/>
          <w:szCs w:val="24"/>
          <w:lang w:val="en-AU" w:eastAsia="zh-TW"/>
        </w:rPr>
        <w:t>設計</w:t>
      </w:r>
      <w:r w:rsidRPr="00C9038C">
        <w:rPr>
          <w:rFonts w:eastAsia="Microsoft JhengHei" w:cs="Times New Roman" w:hint="eastAsia"/>
          <w:color w:val="70AD47" w:themeColor="accent6"/>
          <w:sz w:val="20"/>
          <w:szCs w:val="24"/>
          <w:lang w:val="en-AU" w:eastAsia="zh-TW"/>
        </w:rPr>
        <w:t>一個海報廣告，該廣告將出現在美食超市和購物中心。</w:t>
      </w:r>
    </w:p>
    <w:p w14:paraId="616AB48E" w14:textId="4B131096" w:rsidR="00C9038C" w:rsidRDefault="00C9038C" w:rsidP="00C9038C">
      <w:pPr>
        <w:pStyle w:val="BodySubHeaderSpacebefore"/>
        <w:rPr>
          <w:rFonts w:eastAsia="Microsoft JhengHei" w:cs="Times New Roman"/>
          <w:color w:val="70AD47" w:themeColor="accent6"/>
          <w:sz w:val="20"/>
          <w:szCs w:val="24"/>
          <w:lang w:val="en-AU" w:eastAsia="zh-TW"/>
        </w:rPr>
      </w:pPr>
      <w:r w:rsidRPr="00C9038C">
        <w:rPr>
          <w:rFonts w:eastAsia="Microsoft JhengHei" w:cs="Times New Roman" w:hint="eastAsia"/>
          <w:color w:val="70AD47" w:themeColor="accent6"/>
          <w:sz w:val="20"/>
          <w:szCs w:val="24"/>
          <w:lang w:val="en-AU" w:eastAsia="zh-TW"/>
        </w:rPr>
        <w:t>設計的重點是要求您</w:t>
      </w:r>
      <w:r>
        <w:rPr>
          <w:rFonts w:eastAsia="Microsoft JhengHei" w:cs="Times New Roman" w:hint="eastAsia"/>
          <w:color w:val="70AD47" w:themeColor="accent6"/>
          <w:sz w:val="20"/>
          <w:szCs w:val="24"/>
          <w:lang w:val="en-AU" w:eastAsia="zh-TW"/>
        </w:rPr>
        <w:t>設計一個</w:t>
      </w:r>
      <w:r w:rsidRPr="00C9038C">
        <w:rPr>
          <w:rFonts w:eastAsia="Microsoft JhengHei" w:cs="Times New Roman" w:hint="eastAsia"/>
          <w:color w:val="70AD47" w:themeColor="accent6"/>
          <w:sz w:val="20"/>
          <w:szCs w:val="24"/>
          <w:lang w:val="en-AU" w:eastAsia="zh-TW"/>
        </w:rPr>
        <w:t>蒙太奇</w:t>
      </w:r>
      <w:r>
        <w:rPr>
          <w:rFonts w:eastAsia="Microsoft JhengHei" w:cs="Times New Roman" w:hint="eastAsia"/>
          <w:color w:val="70AD47" w:themeColor="accent6"/>
          <w:sz w:val="20"/>
          <w:szCs w:val="24"/>
          <w:lang w:val="en-AU" w:eastAsia="zh-TW"/>
        </w:rPr>
        <w:t>圖像</w:t>
      </w:r>
      <w:r w:rsidRPr="00C9038C">
        <w:rPr>
          <w:rFonts w:eastAsia="Microsoft JhengHei" w:cs="Times New Roman" w:hint="eastAsia"/>
          <w:color w:val="70AD47" w:themeColor="accent6"/>
          <w:sz w:val="20"/>
          <w:szCs w:val="24"/>
          <w:lang w:val="en-AU" w:eastAsia="zh-TW"/>
        </w:rPr>
        <w:t>以吸引目標市場人口。</w:t>
      </w:r>
    </w:p>
    <w:p w14:paraId="057C0EFB" w14:textId="5F3077A4" w:rsidR="00607105" w:rsidRPr="00DB0C7D" w:rsidRDefault="008229A8" w:rsidP="00C9038C">
      <w:pPr>
        <w:pStyle w:val="BodySubHeaderSpacebefore"/>
        <w:rPr>
          <w:rFonts w:eastAsia="Microsoft JhengHei"/>
        </w:rPr>
      </w:pPr>
      <w:r w:rsidRPr="00DB0C7D">
        <w:rPr>
          <w:rFonts w:eastAsia="Microsoft JhengHei"/>
        </w:rPr>
        <w:t>Specifications</w:t>
      </w:r>
    </w:p>
    <w:p w14:paraId="198970C7" w14:textId="77777777" w:rsidR="008229A8" w:rsidRPr="00DB0C7D" w:rsidRDefault="008229A8" w:rsidP="008229A8">
      <w:pPr>
        <w:pStyle w:val="SubHeadersBodyBold12ptbefore"/>
        <w:rPr>
          <w:rFonts w:eastAsia="Microsoft JhengHei"/>
        </w:rPr>
      </w:pPr>
      <w:r w:rsidRPr="00DB0C7D">
        <w:rPr>
          <w:rFonts w:eastAsia="Microsoft JhengHei"/>
        </w:rPr>
        <w:t xml:space="preserve">Type and Image </w:t>
      </w:r>
    </w:p>
    <w:p w14:paraId="3490684A" w14:textId="6C85A23D" w:rsidR="008229A8" w:rsidRPr="00DB0C7D" w:rsidRDefault="00607105" w:rsidP="00607105">
      <w:pPr>
        <w:rPr>
          <w:rFonts w:eastAsia="Microsoft JhengHei"/>
        </w:rPr>
      </w:pPr>
      <w:r w:rsidRPr="00DB0C7D">
        <w:rPr>
          <w:rFonts w:eastAsia="Microsoft JhengHei"/>
        </w:rPr>
        <w:t xml:space="preserve">The </w:t>
      </w:r>
      <w:r w:rsidR="00857453" w:rsidRPr="00DB0C7D">
        <w:rPr>
          <w:rFonts w:eastAsia="Microsoft JhengHei"/>
        </w:rPr>
        <w:t>poster</w:t>
      </w:r>
      <w:r w:rsidR="008229A8" w:rsidRPr="00DB0C7D">
        <w:rPr>
          <w:rFonts w:eastAsia="Microsoft JhengHei"/>
        </w:rPr>
        <w:t xml:space="preserve"> the following:</w:t>
      </w:r>
    </w:p>
    <w:p w14:paraId="747F8F20" w14:textId="5DAE01A8" w:rsidR="008229A8" w:rsidRPr="00DB0C7D" w:rsidRDefault="008229A8" w:rsidP="008D4392">
      <w:pPr>
        <w:pStyle w:val="ListParagraph"/>
        <w:numPr>
          <w:ilvl w:val="0"/>
          <w:numId w:val="24"/>
        </w:numPr>
        <w:ind w:left="360"/>
        <w:rPr>
          <w:rFonts w:eastAsia="Microsoft JhengHei"/>
        </w:rPr>
      </w:pPr>
      <w:r w:rsidRPr="00DB0C7D">
        <w:rPr>
          <w:rFonts w:eastAsia="Microsoft JhengHei"/>
        </w:rPr>
        <w:t>L</w:t>
      </w:r>
      <w:r w:rsidR="00607105" w:rsidRPr="00DB0C7D">
        <w:rPr>
          <w:rFonts w:eastAsia="Microsoft JhengHei"/>
        </w:rPr>
        <w:t>ogo</w:t>
      </w:r>
    </w:p>
    <w:p w14:paraId="4ABCE4FA" w14:textId="20079AF6" w:rsidR="008229A8" w:rsidRPr="00DB0C7D" w:rsidRDefault="008229A8" w:rsidP="008D4392">
      <w:pPr>
        <w:pStyle w:val="ListParagraph"/>
        <w:numPr>
          <w:ilvl w:val="0"/>
          <w:numId w:val="24"/>
        </w:numPr>
        <w:ind w:left="360"/>
        <w:rPr>
          <w:rFonts w:eastAsia="Microsoft JhengHei"/>
        </w:rPr>
      </w:pPr>
      <w:r w:rsidRPr="00DB0C7D">
        <w:rPr>
          <w:rFonts w:eastAsia="Microsoft JhengHei"/>
        </w:rPr>
        <w:t>Text</w:t>
      </w:r>
      <w:r w:rsidR="00604565" w:rsidRPr="00DB0C7D">
        <w:rPr>
          <w:rFonts w:eastAsia="Microsoft JhengHei"/>
        </w:rPr>
        <w:t xml:space="preserve"> in </w:t>
      </w:r>
      <w:r w:rsidR="003C32B5" w:rsidRPr="00DB0C7D">
        <w:rPr>
          <w:rFonts w:eastAsia="Microsoft JhengHei"/>
        </w:rPr>
        <w:t>Appendix 1.</w:t>
      </w:r>
      <w:r w:rsidR="001E3B98" w:rsidRPr="00DB0C7D">
        <w:rPr>
          <w:rFonts w:eastAsia="Microsoft JhengHei"/>
        </w:rPr>
        <w:t>2</w:t>
      </w:r>
      <w:r w:rsidR="003C32B5" w:rsidRPr="00DB0C7D">
        <w:rPr>
          <w:rFonts w:eastAsia="Microsoft JhengHei"/>
        </w:rPr>
        <w:t xml:space="preserve"> – </w:t>
      </w:r>
      <w:r w:rsidR="001E3B98" w:rsidRPr="00DB0C7D">
        <w:rPr>
          <w:rFonts w:eastAsia="Microsoft JhengHei"/>
        </w:rPr>
        <w:t>Poster Text</w:t>
      </w:r>
    </w:p>
    <w:p w14:paraId="5ED09F8A" w14:textId="4D41D435" w:rsidR="007646AA" w:rsidRPr="00DB0C7D" w:rsidRDefault="007646AA" w:rsidP="008D4392">
      <w:pPr>
        <w:pStyle w:val="ListParagraph"/>
        <w:numPr>
          <w:ilvl w:val="0"/>
          <w:numId w:val="24"/>
        </w:numPr>
        <w:ind w:left="360"/>
        <w:rPr>
          <w:rFonts w:eastAsia="Microsoft JhengHei"/>
        </w:rPr>
      </w:pPr>
      <w:r w:rsidRPr="00DB0C7D">
        <w:rPr>
          <w:rFonts w:eastAsia="Microsoft JhengHei"/>
        </w:rPr>
        <w:t>At least four images</w:t>
      </w:r>
      <w:r w:rsidR="007259AA" w:rsidRPr="00DB0C7D">
        <w:rPr>
          <w:rFonts w:eastAsia="Microsoft JhengHei"/>
        </w:rPr>
        <w:t xml:space="preserve"> montaged together in Photoshop</w:t>
      </w:r>
      <w:r w:rsidRPr="00DB0C7D">
        <w:rPr>
          <w:rFonts w:eastAsia="Microsoft JhengHei"/>
        </w:rPr>
        <w:t xml:space="preserve"> from Appendix 1.3 – Images  </w:t>
      </w:r>
    </w:p>
    <w:p w14:paraId="050C1AE4" w14:textId="77777777" w:rsidR="00AE4924" w:rsidRDefault="00AE4924" w:rsidP="00C9038C">
      <w:pPr>
        <w:pStyle w:val="BodySubHeaderSpacebefore"/>
        <w:rPr>
          <w:rFonts w:eastAsia="Microsoft JhengHei"/>
          <w:color w:val="70AD47" w:themeColor="accent6"/>
          <w:lang w:eastAsia="zh-TW"/>
        </w:rPr>
      </w:pPr>
    </w:p>
    <w:p w14:paraId="3D09F8B7" w14:textId="0E559A46" w:rsidR="00C9038C" w:rsidRPr="00C9038C" w:rsidRDefault="00C9038C" w:rsidP="00C9038C">
      <w:pPr>
        <w:pStyle w:val="BodySubHeaderSpacebefore"/>
        <w:rPr>
          <w:rFonts w:eastAsia="Microsoft JhengHei" w:hint="eastAsia"/>
          <w:color w:val="70AD47" w:themeColor="accent6"/>
          <w:lang w:eastAsia="zh-TW"/>
        </w:rPr>
      </w:pPr>
      <w:r>
        <w:rPr>
          <w:rFonts w:eastAsia="Microsoft JhengHei" w:hint="eastAsia"/>
          <w:color w:val="70AD47" w:themeColor="accent6"/>
          <w:lang w:eastAsia="zh-TW"/>
        </w:rPr>
        <w:lastRenderedPageBreak/>
        <w:t>規格</w:t>
      </w:r>
    </w:p>
    <w:p w14:paraId="42974BBD" w14:textId="7CC26504" w:rsidR="00C9038C" w:rsidRPr="00C9038C" w:rsidRDefault="00706CC1" w:rsidP="00C9038C">
      <w:pPr>
        <w:pStyle w:val="SubHeadersBodyBold12ptbefore"/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字體和圖像</w:t>
      </w:r>
    </w:p>
    <w:p w14:paraId="41416189" w14:textId="4563A603" w:rsidR="00C9038C" w:rsidRPr="00C9038C" w:rsidRDefault="00706CC1" w:rsidP="00C9038C">
      <w:pPr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這個海報包含以下：</w:t>
      </w:r>
    </w:p>
    <w:p w14:paraId="04479060" w14:textId="6C607E9C" w:rsidR="00C9038C" w:rsidRPr="00C9038C" w:rsidRDefault="00706CC1" w:rsidP="00C9038C">
      <w:pPr>
        <w:pStyle w:val="ListParagraph"/>
        <w:numPr>
          <w:ilvl w:val="0"/>
          <w:numId w:val="24"/>
        </w:numPr>
        <w:ind w:left="360"/>
        <w:rPr>
          <w:rFonts w:eastAsia="Microsoft JhengHei" w:hint="eastAsia"/>
          <w:color w:val="70AD47" w:themeColor="accent6"/>
          <w:lang w:eastAsia="zh-TW"/>
        </w:rPr>
      </w:pPr>
      <w:r>
        <w:rPr>
          <w:rFonts w:eastAsia="Microsoft JhengHei" w:hint="eastAsia"/>
          <w:color w:val="70AD47" w:themeColor="accent6"/>
          <w:lang w:eastAsia="zh-TW"/>
        </w:rPr>
        <w:t>標誌</w:t>
      </w:r>
    </w:p>
    <w:p w14:paraId="487A70EA" w14:textId="0F11D2B6" w:rsidR="00C9038C" w:rsidRPr="00C9038C" w:rsidRDefault="00706CC1" w:rsidP="00C9038C">
      <w:pPr>
        <w:pStyle w:val="ListParagraph"/>
        <w:numPr>
          <w:ilvl w:val="0"/>
          <w:numId w:val="24"/>
        </w:numPr>
        <w:ind w:left="360"/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文案在</w:t>
      </w:r>
      <w:r w:rsidR="00C9038C" w:rsidRPr="00C9038C">
        <w:rPr>
          <w:rFonts w:eastAsia="Microsoft JhengHei"/>
          <w:color w:val="70AD47" w:themeColor="accent6"/>
        </w:rPr>
        <w:t>Appendix 1.2 – Poster Text</w:t>
      </w:r>
      <w:r>
        <w:rPr>
          <w:rFonts w:eastAsia="Microsoft JhengHei" w:hint="eastAsia"/>
          <w:color w:val="70AD47" w:themeColor="accent6"/>
          <w:lang w:eastAsia="zh-TW"/>
        </w:rPr>
        <w:t>（海報文案）</w:t>
      </w:r>
    </w:p>
    <w:p w14:paraId="1C4AAA22" w14:textId="3405EBE8" w:rsidR="00C9038C" w:rsidRPr="00C9038C" w:rsidRDefault="00706CC1" w:rsidP="00C9038C">
      <w:pPr>
        <w:pStyle w:val="ListParagraph"/>
        <w:numPr>
          <w:ilvl w:val="0"/>
          <w:numId w:val="24"/>
        </w:numPr>
        <w:ind w:left="360"/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至少一起使用</w:t>
      </w:r>
      <w:r>
        <w:rPr>
          <w:rFonts w:eastAsia="Microsoft JhengHei" w:hint="eastAsia"/>
          <w:color w:val="70AD47" w:themeColor="accent6"/>
          <w:lang w:eastAsia="zh-TW"/>
        </w:rPr>
        <w:t>4</w:t>
      </w:r>
      <w:r>
        <w:rPr>
          <w:rFonts w:eastAsia="Microsoft JhengHei" w:hint="eastAsia"/>
          <w:color w:val="70AD47" w:themeColor="accent6"/>
          <w:lang w:eastAsia="zh-TW"/>
        </w:rPr>
        <w:t>個圖像，在</w:t>
      </w:r>
      <w:r w:rsidRPr="00C9038C">
        <w:rPr>
          <w:rFonts w:eastAsia="Microsoft JhengHei"/>
          <w:color w:val="70AD47" w:themeColor="accent6"/>
        </w:rPr>
        <w:t>Photoshop</w:t>
      </w:r>
      <w:r>
        <w:rPr>
          <w:rFonts w:eastAsia="Microsoft JhengHei" w:hint="eastAsia"/>
          <w:color w:val="70AD47" w:themeColor="accent6"/>
          <w:lang w:eastAsia="zh-TW"/>
        </w:rPr>
        <w:t>中製作蒙太奇圖像，圖像在</w:t>
      </w:r>
      <w:r w:rsidR="00C9038C" w:rsidRPr="00C9038C">
        <w:rPr>
          <w:rFonts w:eastAsia="Microsoft JhengHei"/>
          <w:color w:val="70AD47" w:themeColor="accent6"/>
        </w:rPr>
        <w:t xml:space="preserve">Appendix 1.3 – Images </w:t>
      </w:r>
      <w:r>
        <w:rPr>
          <w:rFonts w:eastAsia="Microsoft JhengHei" w:hint="eastAsia"/>
          <w:color w:val="70AD47" w:themeColor="accent6"/>
          <w:lang w:eastAsia="zh-TW"/>
        </w:rPr>
        <w:t>（圖像）</w:t>
      </w:r>
    </w:p>
    <w:p w14:paraId="4F7A2311" w14:textId="77777777" w:rsidR="00EC39B2" w:rsidRPr="00DB0C7D" w:rsidRDefault="00EC39B2" w:rsidP="00EC39B2">
      <w:pPr>
        <w:spacing w:before="240"/>
        <w:rPr>
          <w:rFonts w:eastAsia="Microsoft JhengHei"/>
          <w:b/>
        </w:rPr>
      </w:pPr>
      <w:r w:rsidRPr="00DB0C7D">
        <w:rPr>
          <w:rFonts w:eastAsia="Microsoft JhengHei"/>
          <w:b/>
        </w:rPr>
        <w:t>Size</w:t>
      </w:r>
    </w:p>
    <w:p w14:paraId="1BA0234D" w14:textId="4810974E" w:rsidR="00EC39B2" w:rsidRPr="00DB0C7D" w:rsidRDefault="001E3B98" w:rsidP="00EC39B2">
      <w:pPr>
        <w:pStyle w:val="ListParagraph"/>
        <w:numPr>
          <w:ilvl w:val="0"/>
          <w:numId w:val="22"/>
        </w:numPr>
        <w:rPr>
          <w:rFonts w:eastAsia="Microsoft JhengHei"/>
        </w:rPr>
      </w:pPr>
      <w:r w:rsidRPr="00DB0C7D">
        <w:rPr>
          <w:rFonts w:eastAsia="Microsoft JhengHei"/>
        </w:rPr>
        <w:t>A3 Portrait: 297mm x 420mm</w:t>
      </w:r>
    </w:p>
    <w:p w14:paraId="11571B43" w14:textId="5CF7950E" w:rsidR="00706CC1" w:rsidRPr="00706CC1" w:rsidRDefault="00706CC1" w:rsidP="00706CC1">
      <w:pPr>
        <w:spacing w:before="240"/>
        <w:rPr>
          <w:rFonts w:eastAsia="Microsoft JhengHei" w:hint="eastAsia"/>
          <w:b/>
          <w:color w:val="70AD47" w:themeColor="accent6"/>
          <w:lang w:eastAsia="zh-TW"/>
        </w:rPr>
      </w:pPr>
      <w:r>
        <w:rPr>
          <w:rFonts w:eastAsia="Microsoft JhengHei" w:hint="eastAsia"/>
          <w:b/>
          <w:color w:val="70AD47" w:themeColor="accent6"/>
          <w:lang w:eastAsia="zh-TW"/>
        </w:rPr>
        <w:t>尺寸</w:t>
      </w:r>
    </w:p>
    <w:p w14:paraId="55BD99B4" w14:textId="1232E400" w:rsidR="00706CC1" w:rsidRPr="00706CC1" w:rsidRDefault="00706CC1" w:rsidP="00706CC1">
      <w:pPr>
        <w:pStyle w:val="ListParagraph"/>
        <w:numPr>
          <w:ilvl w:val="0"/>
          <w:numId w:val="22"/>
        </w:numPr>
        <w:rPr>
          <w:rFonts w:eastAsia="Microsoft JhengHei"/>
          <w:color w:val="70AD47" w:themeColor="accent6"/>
        </w:rPr>
      </w:pPr>
      <w:r w:rsidRPr="00706CC1">
        <w:rPr>
          <w:rFonts w:eastAsia="Microsoft JhengHei"/>
          <w:color w:val="70AD47" w:themeColor="accent6"/>
        </w:rPr>
        <w:t xml:space="preserve">A3 </w:t>
      </w:r>
      <w:r>
        <w:rPr>
          <w:rFonts w:eastAsia="Microsoft JhengHei" w:hint="eastAsia"/>
          <w:color w:val="70AD47" w:themeColor="accent6"/>
          <w:lang w:eastAsia="zh-TW"/>
        </w:rPr>
        <w:t>直式：</w:t>
      </w:r>
      <w:r w:rsidRPr="00706CC1">
        <w:rPr>
          <w:rFonts w:eastAsia="Microsoft JhengHei"/>
          <w:color w:val="70AD47" w:themeColor="accent6"/>
        </w:rPr>
        <w:t>297mm x 420mm</w:t>
      </w:r>
    </w:p>
    <w:p w14:paraId="035923C0" w14:textId="0DBD407D" w:rsidR="00A15D8C" w:rsidRPr="00DB0C7D" w:rsidRDefault="00EC39B2" w:rsidP="00EC39B2">
      <w:pPr>
        <w:spacing w:before="240"/>
        <w:rPr>
          <w:rFonts w:eastAsia="Microsoft JhengHei"/>
          <w:b/>
        </w:rPr>
      </w:pPr>
      <w:r w:rsidRPr="00DB0C7D">
        <w:rPr>
          <w:rFonts w:eastAsia="Microsoft JhengHei"/>
          <w:b/>
        </w:rPr>
        <w:t xml:space="preserve">Colour </w:t>
      </w:r>
    </w:p>
    <w:p w14:paraId="340A70FD" w14:textId="305FB6AE" w:rsidR="001E3B98" w:rsidRPr="00DB0C7D" w:rsidRDefault="001E3B98" w:rsidP="00EC39B2">
      <w:pPr>
        <w:pStyle w:val="ListParagraph"/>
        <w:numPr>
          <w:ilvl w:val="0"/>
          <w:numId w:val="22"/>
        </w:numPr>
        <w:rPr>
          <w:rFonts w:eastAsia="Microsoft JhengHei"/>
        </w:rPr>
      </w:pPr>
      <w:r w:rsidRPr="00DB0C7D">
        <w:rPr>
          <w:rFonts w:eastAsia="Microsoft JhengHei"/>
        </w:rPr>
        <w:t>CMYK + PMS C 877 &amp; PMS C 876</w:t>
      </w:r>
    </w:p>
    <w:p w14:paraId="5626929A" w14:textId="6DA99F20" w:rsidR="00706CC1" w:rsidRPr="00706CC1" w:rsidRDefault="00706CC1" w:rsidP="00706CC1">
      <w:pPr>
        <w:spacing w:before="240"/>
        <w:rPr>
          <w:rFonts w:eastAsia="Microsoft JhengHei"/>
          <w:b/>
          <w:color w:val="70AD47" w:themeColor="accent6"/>
        </w:rPr>
      </w:pPr>
      <w:r>
        <w:rPr>
          <w:rFonts w:eastAsia="Microsoft JhengHei" w:hint="eastAsia"/>
          <w:b/>
          <w:color w:val="70AD47" w:themeColor="accent6"/>
          <w:lang w:eastAsia="zh-TW"/>
        </w:rPr>
        <w:t>色彩</w:t>
      </w:r>
    </w:p>
    <w:p w14:paraId="20D2F6AA" w14:textId="112C0BC3" w:rsidR="00706CC1" w:rsidRPr="00706CC1" w:rsidRDefault="00706CC1" w:rsidP="00706CC1">
      <w:pPr>
        <w:pStyle w:val="ListParagraph"/>
        <w:numPr>
          <w:ilvl w:val="0"/>
          <w:numId w:val="22"/>
        </w:numPr>
        <w:rPr>
          <w:rFonts w:eastAsia="Microsoft JhengHei"/>
          <w:color w:val="70AD47" w:themeColor="accent6"/>
        </w:rPr>
      </w:pPr>
      <w:r w:rsidRPr="00706CC1">
        <w:rPr>
          <w:rFonts w:eastAsia="Microsoft JhengHei"/>
          <w:color w:val="70AD47" w:themeColor="accent6"/>
        </w:rPr>
        <w:t xml:space="preserve">CMYK + PMS C 877 </w:t>
      </w:r>
      <w:r>
        <w:rPr>
          <w:rFonts w:eastAsia="Microsoft JhengHei" w:hint="eastAsia"/>
          <w:color w:val="70AD47" w:themeColor="accent6"/>
          <w:lang w:eastAsia="zh-TW"/>
        </w:rPr>
        <w:t>和</w:t>
      </w:r>
      <w:r w:rsidRPr="00706CC1">
        <w:rPr>
          <w:rFonts w:eastAsia="Microsoft JhengHei"/>
          <w:color w:val="70AD47" w:themeColor="accent6"/>
        </w:rPr>
        <w:t xml:space="preserve"> PMS C 876</w:t>
      </w:r>
    </w:p>
    <w:p w14:paraId="239FD308" w14:textId="0E3E7555" w:rsidR="00A15D8C" w:rsidRPr="00DB0C7D" w:rsidRDefault="00CA5BB5" w:rsidP="00A15D8C">
      <w:pPr>
        <w:pStyle w:val="SubHeadersBodyBold12ptbefore"/>
        <w:rPr>
          <w:rFonts w:eastAsia="Microsoft JhengHei"/>
        </w:rPr>
      </w:pPr>
      <w:r w:rsidRPr="00DB0C7D">
        <w:rPr>
          <w:rFonts w:eastAsia="Microsoft JhengHei"/>
        </w:rPr>
        <w:t xml:space="preserve">Image </w:t>
      </w:r>
      <w:r w:rsidR="00A15D8C" w:rsidRPr="00DB0C7D">
        <w:rPr>
          <w:rFonts w:eastAsia="Microsoft JhengHei"/>
        </w:rPr>
        <w:t xml:space="preserve">ICC Profile </w:t>
      </w:r>
    </w:p>
    <w:p w14:paraId="3A7AB6A3" w14:textId="3453DDAF" w:rsidR="00F74E36" w:rsidRPr="00DB0C7D" w:rsidRDefault="00A15D8C" w:rsidP="00F74E36">
      <w:pPr>
        <w:pStyle w:val="Default"/>
        <w:rPr>
          <w:rFonts w:eastAsia="Microsoft JhengHei"/>
        </w:rPr>
      </w:pPr>
      <w:r w:rsidRPr="00DB0C7D">
        <w:rPr>
          <w:rFonts w:eastAsia="Microsoft JhengHei"/>
        </w:rPr>
        <w:t>U.S. Sheetfed Coated v2</w:t>
      </w:r>
    </w:p>
    <w:p w14:paraId="02063C1C" w14:textId="05982F95" w:rsidR="00706CC1" w:rsidRPr="00706CC1" w:rsidRDefault="00706CC1" w:rsidP="00706CC1">
      <w:pPr>
        <w:pStyle w:val="SubHeadersBodyBold12ptbefore"/>
        <w:rPr>
          <w:rFonts w:eastAsia="Microsoft JhengHei" w:hint="eastAsia"/>
          <w:color w:val="70AD47" w:themeColor="accent6"/>
          <w:lang w:eastAsia="zh-TW"/>
        </w:rPr>
      </w:pPr>
      <w:r>
        <w:rPr>
          <w:rFonts w:eastAsia="Microsoft JhengHei" w:hint="eastAsia"/>
          <w:color w:val="70AD47" w:themeColor="accent6"/>
          <w:lang w:eastAsia="zh-TW"/>
        </w:rPr>
        <w:t>影像</w:t>
      </w:r>
      <w:r w:rsidRPr="00706CC1">
        <w:rPr>
          <w:rFonts w:eastAsia="Microsoft JhengHei"/>
          <w:color w:val="70AD47" w:themeColor="accent6"/>
        </w:rPr>
        <w:t xml:space="preserve">ICC </w:t>
      </w:r>
      <w:r>
        <w:rPr>
          <w:rFonts w:eastAsia="Microsoft JhengHei" w:hint="eastAsia"/>
          <w:color w:val="70AD47" w:themeColor="accent6"/>
          <w:lang w:eastAsia="zh-TW"/>
        </w:rPr>
        <w:t>描述檔</w:t>
      </w:r>
    </w:p>
    <w:p w14:paraId="443CBB17" w14:textId="77777777" w:rsidR="00706CC1" w:rsidRPr="00706CC1" w:rsidRDefault="00706CC1" w:rsidP="00706CC1">
      <w:pPr>
        <w:pStyle w:val="Default"/>
        <w:rPr>
          <w:rFonts w:eastAsia="Microsoft JhengHei"/>
          <w:color w:val="70AD47" w:themeColor="accent6"/>
        </w:rPr>
      </w:pPr>
      <w:r w:rsidRPr="00706CC1">
        <w:rPr>
          <w:rFonts w:eastAsia="Microsoft JhengHei"/>
          <w:color w:val="70AD47" w:themeColor="accent6"/>
        </w:rPr>
        <w:t>U.S. Sheetfed Coated v2</w:t>
      </w:r>
    </w:p>
    <w:p w14:paraId="1348B88E" w14:textId="565D644C" w:rsidR="00F74E36" w:rsidRPr="00DB0C7D" w:rsidRDefault="000E13EB" w:rsidP="00F74E36">
      <w:pPr>
        <w:pStyle w:val="SubHeadersBodyBold12ptbefore"/>
        <w:rPr>
          <w:rFonts w:eastAsia="Microsoft JhengHei"/>
        </w:rPr>
      </w:pPr>
      <w:r w:rsidRPr="00DB0C7D">
        <w:rPr>
          <w:rFonts w:eastAsia="Microsoft JhengHei"/>
        </w:rPr>
        <w:t xml:space="preserve">Image </w:t>
      </w:r>
      <w:r w:rsidR="00F74E36" w:rsidRPr="00DB0C7D">
        <w:rPr>
          <w:rFonts w:eastAsia="Microsoft JhengHei"/>
        </w:rPr>
        <w:t>Resolution</w:t>
      </w:r>
    </w:p>
    <w:p w14:paraId="4C45227B" w14:textId="2081944B" w:rsidR="00F74E36" w:rsidRPr="00DB0C7D" w:rsidRDefault="000E13EB" w:rsidP="00F74E36">
      <w:pPr>
        <w:pStyle w:val="Default"/>
        <w:rPr>
          <w:rFonts w:eastAsia="Microsoft JhengHei"/>
        </w:rPr>
      </w:pPr>
      <w:r w:rsidRPr="00DB0C7D">
        <w:rPr>
          <w:rFonts w:eastAsia="Microsoft JhengHei"/>
        </w:rPr>
        <w:t>400dpi (placed at 100% in InDesign)</w:t>
      </w:r>
    </w:p>
    <w:p w14:paraId="63B49579" w14:textId="6E6E0DF1" w:rsidR="00706CC1" w:rsidRPr="00706CC1" w:rsidRDefault="00706CC1" w:rsidP="00706CC1">
      <w:pPr>
        <w:pStyle w:val="SubHeadersBodyBold12ptbefore"/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影像解析度</w:t>
      </w:r>
    </w:p>
    <w:p w14:paraId="21D72929" w14:textId="35E9707A" w:rsidR="00706CC1" w:rsidRPr="00706CC1" w:rsidRDefault="00706CC1" w:rsidP="00706CC1">
      <w:pPr>
        <w:pStyle w:val="Default"/>
        <w:rPr>
          <w:rFonts w:eastAsia="Microsoft JhengHei"/>
          <w:color w:val="70AD47" w:themeColor="accent6"/>
        </w:rPr>
      </w:pPr>
      <w:r w:rsidRPr="00706CC1">
        <w:rPr>
          <w:rFonts w:eastAsia="Microsoft JhengHei"/>
          <w:color w:val="70AD47" w:themeColor="accent6"/>
        </w:rPr>
        <w:t xml:space="preserve">400dpi </w:t>
      </w:r>
      <w:r>
        <w:rPr>
          <w:rFonts w:eastAsia="Microsoft JhengHei" w:hint="eastAsia"/>
          <w:color w:val="70AD47" w:themeColor="accent6"/>
          <w:lang w:eastAsia="zh-TW"/>
        </w:rPr>
        <w:t>（在</w:t>
      </w:r>
      <w:r w:rsidRPr="00706CC1">
        <w:rPr>
          <w:rFonts w:eastAsia="Microsoft JhengHei"/>
          <w:color w:val="70AD47" w:themeColor="accent6"/>
        </w:rPr>
        <w:t xml:space="preserve">InDesign </w:t>
      </w:r>
      <w:r>
        <w:rPr>
          <w:rFonts w:eastAsia="Microsoft JhengHei" w:hint="eastAsia"/>
          <w:color w:val="70AD47" w:themeColor="accent6"/>
          <w:lang w:eastAsia="zh-TW"/>
        </w:rPr>
        <w:t>設定為</w:t>
      </w:r>
      <w:r w:rsidRPr="00706CC1">
        <w:rPr>
          <w:rFonts w:eastAsia="Microsoft JhengHei"/>
          <w:color w:val="70AD47" w:themeColor="accent6"/>
        </w:rPr>
        <w:t xml:space="preserve">100% </w:t>
      </w:r>
      <w:r>
        <w:rPr>
          <w:rFonts w:eastAsia="Microsoft JhengHei" w:hint="eastAsia"/>
          <w:color w:val="70AD47" w:themeColor="accent6"/>
          <w:lang w:eastAsia="zh-TW"/>
        </w:rPr>
        <w:t>）</w:t>
      </w:r>
    </w:p>
    <w:p w14:paraId="21053AA2" w14:textId="0828371C" w:rsidR="00C31CCA" w:rsidRPr="00DB0C7D" w:rsidRDefault="00C31CCA" w:rsidP="00C31CCA">
      <w:pPr>
        <w:pStyle w:val="SubHeadersBodyBold12ptbefore"/>
        <w:rPr>
          <w:rFonts w:eastAsia="Microsoft JhengHei"/>
        </w:rPr>
      </w:pPr>
      <w:r w:rsidRPr="00DB0C7D">
        <w:rPr>
          <w:rFonts w:eastAsia="Microsoft JhengHei"/>
        </w:rPr>
        <w:t>Bleed</w:t>
      </w:r>
    </w:p>
    <w:p w14:paraId="2622D2FF" w14:textId="78735467" w:rsidR="00C31CCA" w:rsidRPr="00DB0C7D" w:rsidRDefault="00C31CCA" w:rsidP="00C31CCA">
      <w:pPr>
        <w:pStyle w:val="Default"/>
        <w:rPr>
          <w:rFonts w:eastAsia="Microsoft JhengHei"/>
        </w:rPr>
      </w:pPr>
      <w:r w:rsidRPr="00DB0C7D">
        <w:rPr>
          <w:rFonts w:eastAsia="Microsoft JhengHei"/>
        </w:rPr>
        <w:t>3mm exactly</w:t>
      </w:r>
    </w:p>
    <w:p w14:paraId="3C065A33" w14:textId="6BA5504C" w:rsidR="00706CC1" w:rsidRPr="00706CC1" w:rsidRDefault="00933664" w:rsidP="00706CC1">
      <w:pPr>
        <w:pStyle w:val="SubHeadersBodyBold12ptbefore"/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出血</w:t>
      </w:r>
    </w:p>
    <w:p w14:paraId="5ABF1863" w14:textId="6942813A" w:rsidR="00706CC1" w:rsidRPr="00706CC1" w:rsidRDefault="00933664" w:rsidP="00706CC1">
      <w:pPr>
        <w:pStyle w:val="Default"/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精準的</w:t>
      </w:r>
      <w:r>
        <w:rPr>
          <w:rFonts w:eastAsia="Microsoft JhengHei" w:hint="eastAsia"/>
          <w:color w:val="70AD47" w:themeColor="accent6"/>
          <w:lang w:eastAsia="zh-TW"/>
        </w:rPr>
        <w:t xml:space="preserve"> </w:t>
      </w:r>
      <w:r w:rsidR="00706CC1" w:rsidRPr="00706CC1">
        <w:rPr>
          <w:rFonts w:eastAsia="Microsoft JhengHei"/>
          <w:color w:val="70AD47" w:themeColor="accent6"/>
        </w:rPr>
        <w:t>3mm</w:t>
      </w:r>
    </w:p>
    <w:p w14:paraId="2C8B4BFA" w14:textId="77777777" w:rsidR="00EC39B2" w:rsidRPr="00DB0C7D" w:rsidRDefault="00EC39B2" w:rsidP="00EC39B2">
      <w:pPr>
        <w:pStyle w:val="SubHeadersBodyBold12ptbefore"/>
        <w:rPr>
          <w:rFonts w:eastAsia="Microsoft JhengHei"/>
        </w:rPr>
      </w:pPr>
      <w:r w:rsidRPr="00DB0C7D">
        <w:rPr>
          <w:rFonts w:eastAsia="Microsoft JhengHei"/>
        </w:rPr>
        <w:t xml:space="preserve">File Type </w:t>
      </w:r>
    </w:p>
    <w:p w14:paraId="3FB72A53" w14:textId="40AFE8FF" w:rsidR="00A15D8C" w:rsidRPr="00DB0C7D" w:rsidRDefault="00EC39B2" w:rsidP="00A15D8C">
      <w:pPr>
        <w:pStyle w:val="Default"/>
        <w:rPr>
          <w:rFonts w:eastAsia="Microsoft JhengHei"/>
        </w:rPr>
      </w:pPr>
      <w:r w:rsidRPr="00DB0C7D">
        <w:rPr>
          <w:rFonts w:eastAsia="Microsoft JhengHei"/>
        </w:rPr>
        <w:t xml:space="preserve">1 x </w:t>
      </w:r>
      <w:r w:rsidR="00A15D8C" w:rsidRPr="00DB0C7D">
        <w:rPr>
          <w:rFonts w:eastAsia="Microsoft JhengHei"/>
        </w:rPr>
        <w:t>INDD</w:t>
      </w:r>
      <w:r w:rsidR="007259AA" w:rsidRPr="00DB0C7D">
        <w:rPr>
          <w:rFonts w:eastAsia="Microsoft JhengHei"/>
        </w:rPr>
        <w:t xml:space="preserve"> (Working poster file)</w:t>
      </w:r>
    </w:p>
    <w:p w14:paraId="26932B88" w14:textId="3B6CC425" w:rsidR="00E64155" w:rsidRPr="00DB0C7D" w:rsidRDefault="00E64155" w:rsidP="00E64155">
      <w:pPr>
        <w:pStyle w:val="ListParagraph"/>
        <w:numPr>
          <w:ilvl w:val="0"/>
          <w:numId w:val="22"/>
        </w:numPr>
        <w:rPr>
          <w:rFonts w:eastAsia="Microsoft JhengHei"/>
          <w:szCs w:val="22"/>
        </w:rPr>
      </w:pPr>
      <w:r w:rsidRPr="00DB0C7D">
        <w:rPr>
          <w:rFonts w:eastAsia="Microsoft JhengHei"/>
          <w:szCs w:val="20"/>
        </w:rPr>
        <w:t xml:space="preserve">1 x </w:t>
      </w:r>
      <w:r w:rsidRPr="00DB0C7D">
        <w:rPr>
          <w:rFonts w:eastAsia="Microsoft JhengHei"/>
        </w:rPr>
        <w:t>PDF File: PDF/X-4:20</w:t>
      </w:r>
      <w:r w:rsidR="00A15D8C" w:rsidRPr="00DB0C7D">
        <w:rPr>
          <w:rFonts w:eastAsia="Microsoft JhengHei"/>
        </w:rPr>
        <w:t>10</w:t>
      </w:r>
      <w:r w:rsidRPr="00DB0C7D">
        <w:rPr>
          <w:rFonts w:eastAsia="Microsoft JhengHei"/>
        </w:rPr>
        <w:t xml:space="preserve"> </w:t>
      </w:r>
      <w:r w:rsidRPr="00DB0C7D">
        <w:rPr>
          <w:rFonts w:eastAsia="Microsoft JhengHei"/>
          <w:szCs w:val="20"/>
        </w:rPr>
        <w:t>— all text must be converted to outlines</w:t>
      </w:r>
      <w:r w:rsidR="007259AA" w:rsidRPr="00DB0C7D">
        <w:rPr>
          <w:rFonts w:eastAsia="Microsoft JhengHei"/>
          <w:szCs w:val="20"/>
        </w:rPr>
        <w:t xml:space="preserve"> (Final poster file)</w:t>
      </w:r>
    </w:p>
    <w:p w14:paraId="74588FE2" w14:textId="6294F8B3" w:rsidR="007259AA" w:rsidRPr="00DB0C7D" w:rsidRDefault="007259AA" w:rsidP="00E64155">
      <w:pPr>
        <w:pStyle w:val="ListParagraph"/>
        <w:numPr>
          <w:ilvl w:val="0"/>
          <w:numId w:val="22"/>
        </w:numPr>
        <w:rPr>
          <w:rFonts w:eastAsia="Microsoft JhengHei"/>
          <w:szCs w:val="22"/>
        </w:rPr>
      </w:pPr>
      <w:r w:rsidRPr="00DB0C7D">
        <w:rPr>
          <w:rFonts w:eastAsia="Microsoft JhengHei"/>
          <w:szCs w:val="22"/>
        </w:rPr>
        <w:t>Vector images: .ai</w:t>
      </w:r>
      <w:r w:rsidR="00CA5BB5" w:rsidRPr="00DB0C7D">
        <w:rPr>
          <w:rFonts w:eastAsia="Microsoft JhengHei"/>
          <w:szCs w:val="22"/>
        </w:rPr>
        <w:t xml:space="preserve"> or</w:t>
      </w:r>
      <w:r w:rsidRPr="00DB0C7D">
        <w:rPr>
          <w:rFonts w:eastAsia="Microsoft JhengHei"/>
          <w:szCs w:val="22"/>
        </w:rPr>
        <w:t xml:space="preserve"> .eps</w:t>
      </w:r>
    </w:p>
    <w:p w14:paraId="013BFD82" w14:textId="1B842AD5" w:rsidR="007259AA" w:rsidRPr="00DB0C7D" w:rsidRDefault="007259AA" w:rsidP="00E64155">
      <w:pPr>
        <w:pStyle w:val="ListParagraph"/>
        <w:numPr>
          <w:ilvl w:val="0"/>
          <w:numId w:val="22"/>
        </w:numPr>
        <w:rPr>
          <w:rFonts w:eastAsia="Microsoft JhengHei"/>
          <w:szCs w:val="22"/>
        </w:rPr>
      </w:pPr>
      <w:r w:rsidRPr="00DB0C7D">
        <w:rPr>
          <w:rFonts w:eastAsia="Microsoft JhengHei"/>
          <w:szCs w:val="22"/>
        </w:rPr>
        <w:t>Raster images: .</w:t>
      </w:r>
      <w:proofErr w:type="spellStart"/>
      <w:r w:rsidRPr="00DB0C7D">
        <w:rPr>
          <w:rFonts w:eastAsia="Microsoft JhengHei"/>
          <w:szCs w:val="22"/>
        </w:rPr>
        <w:t>psd</w:t>
      </w:r>
      <w:proofErr w:type="spellEnd"/>
      <w:r w:rsidR="00CA5BB5" w:rsidRPr="00DB0C7D">
        <w:rPr>
          <w:rFonts w:eastAsia="Microsoft JhengHei"/>
          <w:szCs w:val="22"/>
        </w:rPr>
        <w:t xml:space="preserve"> </w:t>
      </w:r>
      <w:proofErr w:type="gramStart"/>
      <w:r w:rsidR="00CA5BB5" w:rsidRPr="00DB0C7D">
        <w:rPr>
          <w:rFonts w:eastAsia="Microsoft JhengHei"/>
          <w:szCs w:val="22"/>
        </w:rPr>
        <w:t>or</w:t>
      </w:r>
      <w:r w:rsidR="00C31CCA" w:rsidRPr="00DB0C7D">
        <w:rPr>
          <w:rFonts w:eastAsia="Microsoft JhengHei"/>
          <w:szCs w:val="22"/>
        </w:rPr>
        <w:t xml:space="preserve"> .</w:t>
      </w:r>
      <w:proofErr w:type="spellStart"/>
      <w:r w:rsidR="00C31CCA" w:rsidRPr="00DB0C7D">
        <w:rPr>
          <w:rFonts w:eastAsia="Microsoft JhengHei"/>
          <w:szCs w:val="22"/>
        </w:rPr>
        <w:t>dcs</w:t>
      </w:r>
      <w:proofErr w:type="spellEnd"/>
      <w:proofErr w:type="gramEnd"/>
    </w:p>
    <w:p w14:paraId="5C7A94A0" w14:textId="3C2D1096" w:rsidR="00933664" w:rsidRPr="00933664" w:rsidRDefault="00933664" w:rsidP="00933664">
      <w:pPr>
        <w:pStyle w:val="SubHeadersBodyBold12ptbefore"/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lastRenderedPageBreak/>
        <w:t>檔案格式</w:t>
      </w:r>
    </w:p>
    <w:p w14:paraId="65A49D82" w14:textId="5A85929A" w:rsidR="00933664" w:rsidRPr="00933664" w:rsidRDefault="00933664" w:rsidP="00933664">
      <w:pPr>
        <w:pStyle w:val="Default"/>
        <w:rPr>
          <w:rFonts w:eastAsia="Microsoft JhengHei"/>
          <w:color w:val="70AD47" w:themeColor="accent6"/>
        </w:rPr>
      </w:pPr>
      <w:r w:rsidRPr="00933664">
        <w:rPr>
          <w:rFonts w:eastAsia="Microsoft JhengHei"/>
          <w:color w:val="70AD47" w:themeColor="accent6"/>
        </w:rPr>
        <w:t xml:space="preserve">1 </w:t>
      </w:r>
      <w:r>
        <w:rPr>
          <w:rFonts w:eastAsia="Microsoft JhengHei" w:hint="eastAsia"/>
          <w:color w:val="70AD47" w:themeColor="accent6"/>
          <w:lang w:eastAsia="zh-TW"/>
        </w:rPr>
        <w:t>個</w:t>
      </w:r>
      <w:r w:rsidRPr="00933664">
        <w:rPr>
          <w:rFonts w:eastAsia="Microsoft JhengHei"/>
          <w:color w:val="70AD47" w:themeColor="accent6"/>
        </w:rPr>
        <w:t xml:space="preserve"> INDD </w:t>
      </w:r>
      <w:r>
        <w:rPr>
          <w:rFonts w:eastAsia="Microsoft JhengHei" w:hint="eastAsia"/>
          <w:color w:val="70AD47" w:themeColor="accent6"/>
          <w:lang w:eastAsia="zh-TW"/>
        </w:rPr>
        <w:t>檔案（海報工作檔）</w:t>
      </w:r>
    </w:p>
    <w:p w14:paraId="773B66D4" w14:textId="2080E9EB" w:rsidR="00933664" w:rsidRPr="00933664" w:rsidRDefault="00933664" w:rsidP="00933664">
      <w:pPr>
        <w:pStyle w:val="ListParagraph"/>
        <w:numPr>
          <w:ilvl w:val="0"/>
          <w:numId w:val="22"/>
        </w:numPr>
        <w:rPr>
          <w:rFonts w:eastAsia="Microsoft JhengHei"/>
          <w:color w:val="70AD47" w:themeColor="accent6"/>
          <w:szCs w:val="22"/>
        </w:rPr>
      </w:pPr>
      <w:r w:rsidRPr="00933664">
        <w:rPr>
          <w:rFonts w:eastAsia="Microsoft JhengHei"/>
          <w:color w:val="70AD47" w:themeColor="accent6"/>
          <w:szCs w:val="20"/>
        </w:rPr>
        <w:t xml:space="preserve">1 </w:t>
      </w:r>
      <w:r>
        <w:rPr>
          <w:rFonts w:eastAsia="Microsoft JhengHei" w:hint="eastAsia"/>
          <w:color w:val="70AD47" w:themeColor="accent6"/>
          <w:szCs w:val="20"/>
          <w:lang w:eastAsia="zh-TW"/>
        </w:rPr>
        <w:t>個</w:t>
      </w:r>
      <w:r w:rsidRPr="00933664">
        <w:rPr>
          <w:rFonts w:eastAsia="Microsoft JhengHei"/>
          <w:color w:val="70AD47" w:themeColor="accent6"/>
          <w:szCs w:val="20"/>
        </w:rPr>
        <w:t xml:space="preserve"> </w:t>
      </w:r>
      <w:r w:rsidRPr="00933664">
        <w:rPr>
          <w:rFonts w:eastAsia="Microsoft JhengHei"/>
          <w:color w:val="70AD47" w:themeColor="accent6"/>
        </w:rPr>
        <w:t xml:space="preserve">PDF </w:t>
      </w:r>
      <w:r>
        <w:rPr>
          <w:rFonts w:eastAsia="Microsoft JhengHei" w:hint="eastAsia"/>
          <w:color w:val="70AD47" w:themeColor="accent6"/>
          <w:lang w:eastAsia="zh-TW"/>
        </w:rPr>
        <w:t>檔案：</w:t>
      </w:r>
      <w:r w:rsidRPr="00933664">
        <w:rPr>
          <w:rFonts w:eastAsia="Microsoft JhengHei"/>
          <w:color w:val="70AD47" w:themeColor="accent6"/>
        </w:rPr>
        <w:t xml:space="preserve">PDF/X-4:2010 </w:t>
      </w:r>
      <w:r w:rsidRPr="00933664">
        <w:rPr>
          <w:rFonts w:eastAsia="Microsoft JhengHei"/>
          <w:color w:val="70AD47" w:themeColor="accent6"/>
          <w:szCs w:val="20"/>
        </w:rPr>
        <w:t xml:space="preserve">— </w:t>
      </w:r>
      <w:r>
        <w:rPr>
          <w:rFonts w:eastAsia="Microsoft JhengHei" w:hint="eastAsia"/>
          <w:color w:val="70AD47" w:themeColor="accent6"/>
          <w:szCs w:val="20"/>
          <w:lang w:eastAsia="zh-TW"/>
        </w:rPr>
        <w:t>所有文案必須轉換成外框字（最終海報檔案）</w:t>
      </w:r>
    </w:p>
    <w:p w14:paraId="3CE4D4B8" w14:textId="29AA77B5" w:rsidR="00933664" w:rsidRPr="00933664" w:rsidRDefault="00933664" w:rsidP="00933664">
      <w:pPr>
        <w:pStyle w:val="ListParagraph"/>
        <w:numPr>
          <w:ilvl w:val="0"/>
          <w:numId w:val="22"/>
        </w:numPr>
        <w:rPr>
          <w:rFonts w:eastAsia="Microsoft JhengHei"/>
          <w:color w:val="70AD47" w:themeColor="accent6"/>
          <w:szCs w:val="22"/>
        </w:rPr>
      </w:pPr>
      <w:r>
        <w:rPr>
          <w:rFonts w:eastAsia="Microsoft JhengHei" w:hint="eastAsia"/>
          <w:color w:val="70AD47" w:themeColor="accent6"/>
          <w:szCs w:val="22"/>
          <w:lang w:eastAsia="zh-TW"/>
        </w:rPr>
        <w:t>向量圖像：</w:t>
      </w:r>
      <w:r w:rsidRPr="00933664">
        <w:rPr>
          <w:rFonts w:eastAsia="Microsoft JhengHei" w:hint="eastAsia"/>
          <w:color w:val="70AD47" w:themeColor="accent6"/>
          <w:szCs w:val="22"/>
          <w:lang w:eastAsia="zh-TW"/>
        </w:rPr>
        <w:t>.</w:t>
      </w:r>
      <w:r w:rsidRPr="00933664">
        <w:rPr>
          <w:rFonts w:eastAsia="Microsoft JhengHei"/>
          <w:color w:val="70AD47" w:themeColor="accent6"/>
          <w:szCs w:val="22"/>
        </w:rPr>
        <w:t xml:space="preserve">ai </w:t>
      </w:r>
      <w:r w:rsidR="00AE4924">
        <w:rPr>
          <w:rFonts w:eastAsia="Microsoft JhengHei" w:hint="eastAsia"/>
          <w:color w:val="70AD47" w:themeColor="accent6"/>
          <w:szCs w:val="22"/>
          <w:lang w:eastAsia="zh-TW"/>
        </w:rPr>
        <w:t>或</w:t>
      </w:r>
      <w:r w:rsidRPr="00933664">
        <w:rPr>
          <w:rFonts w:eastAsia="Microsoft JhengHei"/>
          <w:color w:val="70AD47" w:themeColor="accent6"/>
          <w:szCs w:val="22"/>
        </w:rPr>
        <w:t xml:space="preserve"> .eps</w:t>
      </w:r>
    </w:p>
    <w:p w14:paraId="31C15A81" w14:textId="04A6EE3D" w:rsidR="00933664" w:rsidRPr="00933664" w:rsidRDefault="00933664" w:rsidP="00933664">
      <w:pPr>
        <w:pStyle w:val="ListParagraph"/>
        <w:numPr>
          <w:ilvl w:val="0"/>
          <w:numId w:val="22"/>
        </w:numPr>
        <w:rPr>
          <w:rFonts w:eastAsia="Microsoft JhengHei"/>
          <w:color w:val="70AD47" w:themeColor="accent6"/>
          <w:szCs w:val="22"/>
        </w:rPr>
      </w:pPr>
      <w:r>
        <w:rPr>
          <w:rFonts w:eastAsia="Microsoft JhengHei" w:hint="eastAsia"/>
          <w:color w:val="70AD47" w:themeColor="accent6"/>
          <w:szCs w:val="22"/>
          <w:lang w:eastAsia="zh-TW"/>
        </w:rPr>
        <w:t>光柵圖像：</w:t>
      </w:r>
      <w:r w:rsidRPr="00933664">
        <w:rPr>
          <w:rFonts w:eastAsia="Microsoft JhengHei"/>
          <w:color w:val="70AD47" w:themeColor="accent6"/>
          <w:szCs w:val="22"/>
        </w:rPr>
        <w:t xml:space="preserve"> .</w:t>
      </w:r>
      <w:proofErr w:type="spellStart"/>
      <w:r w:rsidRPr="00933664">
        <w:rPr>
          <w:rFonts w:eastAsia="Microsoft JhengHei"/>
          <w:color w:val="70AD47" w:themeColor="accent6"/>
          <w:szCs w:val="22"/>
        </w:rPr>
        <w:t>psd</w:t>
      </w:r>
      <w:proofErr w:type="spellEnd"/>
      <w:r w:rsidRPr="00933664">
        <w:rPr>
          <w:rFonts w:eastAsia="Microsoft JhengHei"/>
          <w:color w:val="70AD47" w:themeColor="accent6"/>
          <w:szCs w:val="22"/>
        </w:rPr>
        <w:t xml:space="preserve"> </w:t>
      </w:r>
      <w:r w:rsidR="00AE4924">
        <w:rPr>
          <w:rFonts w:eastAsia="Microsoft JhengHei" w:hint="eastAsia"/>
          <w:color w:val="70AD47" w:themeColor="accent6"/>
          <w:szCs w:val="22"/>
          <w:lang w:eastAsia="zh-TW"/>
        </w:rPr>
        <w:t>或</w:t>
      </w:r>
      <w:r w:rsidRPr="00933664">
        <w:rPr>
          <w:rFonts w:eastAsia="Microsoft JhengHei"/>
          <w:color w:val="70AD47" w:themeColor="accent6"/>
          <w:szCs w:val="22"/>
        </w:rPr>
        <w:t xml:space="preserve"> .</w:t>
      </w:r>
      <w:proofErr w:type="spellStart"/>
      <w:r w:rsidRPr="00933664">
        <w:rPr>
          <w:rFonts w:eastAsia="Microsoft JhengHei"/>
          <w:color w:val="70AD47" w:themeColor="accent6"/>
          <w:szCs w:val="22"/>
        </w:rPr>
        <w:t>dcs</w:t>
      </w:r>
      <w:proofErr w:type="spellEnd"/>
    </w:p>
    <w:p w14:paraId="5FB2E987" w14:textId="6CD32DA6" w:rsidR="00EC39B2" w:rsidRPr="00DB0C7D" w:rsidRDefault="00EC39B2" w:rsidP="00EC39B2">
      <w:pPr>
        <w:pStyle w:val="SubHeadersBodyBold12ptbefore"/>
        <w:rPr>
          <w:rFonts w:eastAsia="Microsoft JhengHei"/>
        </w:rPr>
      </w:pPr>
      <w:r w:rsidRPr="00DB0C7D">
        <w:rPr>
          <w:rFonts w:eastAsia="Microsoft JhengHei"/>
        </w:rPr>
        <w:t>Naming</w:t>
      </w:r>
    </w:p>
    <w:p w14:paraId="6DB5BB61" w14:textId="77777777" w:rsidR="00EC39B2" w:rsidRPr="00DB0C7D" w:rsidRDefault="00EC39B2" w:rsidP="00EC39B2">
      <w:pPr>
        <w:rPr>
          <w:rFonts w:eastAsia="Microsoft JhengHei"/>
          <w:i/>
        </w:rPr>
      </w:pPr>
      <w:r w:rsidRPr="00DB0C7D">
        <w:rPr>
          <w:rFonts w:eastAsia="Microsoft JhengHei"/>
          <w:i/>
        </w:rPr>
        <w:t xml:space="preserve">Note: YY represents your competitor number </w:t>
      </w:r>
    </w:p>
    <w:p w14:paraId="6FE2622F" w14:textId="65181504" w:rsidR="00EC39B2" w:rsidRPr="00DB0C7D" w:rsidRDefault="00EC39B2" w:rsidP="00EC39B2">
      <w:pPr>
        <w:rPr>
          <w:rFonts w:eastAsia="Microsoft JhengHei"/>
        </w:rPr>
      </w:pPr>
      <w:r w:rsidRPr="00DB0C7D">
        <w:rPr>
          <w:rFonts w:eastAsia="Microsoft JhengHei"/>
          <w:color w:val="FF0000"/>
        </w:rPr>
        <w:t xml:space="preserve">Folder name: </w:t>
      </w:r>
      <w:r w:rsidR="00C31CCA" w:rsidRPr="00DB0C7D">
        <w:rPr>
          <w:rFonts w:eastAsia="Microsoft JhengHei"/>
          <w:color w:val="FF0000"/>
        </w:rPr>
        <w:t>Poster</w:t>
      </w:r>
    </w:p>
    <w:p w14:paraId="5ADD9F48" w14:textId="07F34FAD" w:rsidR="00EC39B2" w:rsidRPr="00DB0C7D" w:rsidRDefault="00C31CCA" w:rsidP="002C3A51">
      <w:pPr>
        <w:pStyle w:val="ListParagraph"/>
        <w:numPr>
          <w:ilvl w:val="0"/>
          <w:numId w:val="27"/>
        </w:numPr>
        <w:rPr>
          <w:rFonts w:eastAsia="Microsoft JhengHei"/>
        </w:rPr>
      </w:pPr>
      <w:r w:rsidRPr="00DB0C7D">
        <w:rPr>
          <w:rFonts w:eastAsia="Microsoft JhengHei"/>
        </w:rPr>
        <w:t>Poster</w:t>
      </w:r>
      <w:r w:rsidR="00EC39B2" w:rsidRPr="00DB0C7D">
        <w:rPr>
          <w:rFonts w:eastAsia="Microsoft JhengHei"/>
        </w:rPr>
        <w:t xml:space="preserve"> file name: </w:t>
      </w:r>
      <w:r w:rsidRPr="00DB0C7D">
        <w:rPr>
          <w:rFonts w:eastAsia="Microsoft JhengHei"/>
        </w:rPr>
        <w:t>YY_DFP_Poster</w:t>
      </w:r>
      <w:r w:rsidR="00EC39B2" w:rsidRPr="00DB0C7D">
        <w:rPr>
          <w:rFonts w:eastAsia="Microsoft JhengHei"/>
        </w:rPr>
        <w:t>.ai</w:t>
      </w:r>
    </w:p>
    <w:p w14:paraId="1627974E" w14:textId="42CC22EF" w:rsidR="00C31CCA" w:rsidRPr="00DB0C7D" w:rsidRDefault="00C31CCA" w:rsidP="00C31CCA">
      <w:pPr>
        <w:pStyle w:val="ListParagraph"/>
        <w:numPr>
          <w:ilvl w:val="0"/>
          <w:numId w:val="27"/>
        </w:numPr>
        <w:rPr>
          <w:rFonts w:eastAsia="Microsoft JhengHei"/>
        </w:rPr>
      </w:pPr>
      <w:r w:rsidRPr="00DB0C7D">
        <w:rPr>
          <w:rFonts w:eastAsia="Microsoft JhengHei"/>
        </w:rPr>
        <w:t>Poster file name: YY_DFP_Poster.pdf</w:t>
      </w:r>
    </w:p>
    <w:p w14:paraId="5280F725" w14:textId="23830B2E" w:rsidR="00933664" w:rsidRPr="00933664" w:rsidRDefault="00933664" w:rsidP="00933664">
      <w:pPr>
        <w:pStyle w:val="SubHeadersBodyBold12ptbefore"/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命名</w:t>
      </w:r>
    </w:p>
    <w:p w14:paraId="38962D65" w14:textId="116C07B0" w:rsidR="00933664" w:rsidRPr="00933664" w:rsidRDefault="00933664" w:rsidP="00933664">
      <w:pPr>
        <w:rPr>
          <w:rFonts w:eastAsia="Microsoft JhengHei"/>
          <w:i/>
          <w:color w:val="70AD47" w:themeColor="accent6"/>
          <w:lang w:eastAsia="zh-TW"/>
        </w:rPr>
      </w:pPr>
      <w:r>
        <w:rPr>
          <w:rFonts w:ascii="Microsoft JhengHei" w:eastAsia="Microsoft JhengHei" w:hAnsi="Microsoft JhengHei" w:hint="eastAsia"/>
          <w:i/>
          <w:color w:val="70AD47" w:themeColor="accent6"/>
          <w:lang w:eastAsia="zh-TW"/>
        </w:rPr>
        <w:t>注意：</w:t>
      </w:r>
      <w:r w:rsidRPr="00766E1A">
        <w:rPr>
          <w:rFonts w:ascii="Microsoft JhengHei" w:eastAsia="Microsoft JhengHei" w:hAnsi="Microsoft JhengHei"/>
          <w:i/>
          <w:color w:val="70AD47" w:themeColor="accent6"/>
          <w:lang w:eastAsia="zh-TW"/>
        </w:rPr>
        <w:t xml:space="preserve">YY </w:t>
      </w:r>
      <w:r w:rsidRPr="00766E1A">
        <w:rPr>
          <w:rFonts w:ascii="Microsoft JhengHei" w:eastAsia="Microsoft JhengHei" w:hAnsi="Microsoft JhengHei" w:hint="eastAsia"/>
          <w:i/>
          <w:color w:val="70AD47" w:themeColor="accent6"/>
          <w:lang w:eastAsia="zh-TW"/>
        </w:rPr>
        <w:t>代表你的工作崗號碼</w:t>
      </w:r>
      <w:r w:rsidRPr="00933664">
        <w:rPr>
          <w:rFonts w:eastAsia="Microsoft JhengHei"/>
          <w:i/>
          <w:color w:val="70AD47" w:themeColor="accent6"/>
          <w:lang w:eastAsia="zh-TW"/>
        </w:rPr>
        <w:t xml:space="preserve"> </w:t>
      </w:r>
    </w:p>
    <w:p w14:paraId="74584531" w14:textId="61BEE14B" w:rsidR="00933664" w:rsidRPr="00DB0C7D" w:rsidRDefault="00933664" w:rsidP="00933664">
      <w:pPr>
        <w:rPr>
          <w:rFonts w:eastAsia="Microsoft JhengHei"/>
          <w:lang w:eastAsia="zh-TW"/>
        </w:rPr>
      </w:pPr>
      <w:r>
        <w:rPr>
          <w:rFonts w:eastAsia="Microsoft JhengHei" w:hint="eastAsia"/>
          <w:color w:val="FF0000"/>
          <w:lang w:eastAsia="zh-TW"/>
        </w:rPr>
        <w:t>資料夾名稱：</w:t>
      </w:r>
      <w:r w:rsidRPr="00DB0C7D">
        <w:rPr>
          <w:rFonts w:eastAsia="Microsoft JhengHei"/>
          <w:color w:val="FF0000"/>
          <w:lang w:eastAsia="zh-TW"/>
        </w:rPr>
        <w:t>Poster</w:t>
      </w:r>
    </w:p>
    <w:p w14:paraId="79637045" w14:textId="65E2F50D" w:rsidR="00933664" w:rsidRPr="00933664" w:rsidRDefault="00933664" w:rsidP="00933664">
      <w:pPr>
        <w:pStyle w:val="ListParagraph"/>
        <w:numPr>
          <w:ilvl w:val="0"/>
          <w:numId w:val="27"/>
        </w:numPr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海報檔案名稱：</w:t>
      </w:r>
      <w:r w:rsidRPr="00933664">
        <w:rPr>
          <w:rFonts w:eastAsia="Microsoft JhengHei" w:hint="eastAsia"/>
          <w:color w:val="70AD47" w:themeColor="accent6"/>
          <w:lang w:eastAsia="zh-TW"/>
        </w:rPr>
        <w:t xml:space="preserve"> </w:t>
      </w:r>
      <w:r w:rsidRPr="00933664">
        <w:rPr>
          <w:rFonts w:eastAsia="Microsoft JhengHei"/>
          <w:color w:val="70AD47" w:themeColor="accent6"/>
        </w:rPr>
        <w:t>YY_DFP_Poster.ai</w:t>
      </w:r>
    </w:p>
    <w:p w14:paraId="76D6F07D" w14:textId="446DF4FB" w:rsidR="00933664" w:rsidRPr="00933664" w:rsidRDefault="00933664" w:rsidP="00933664">
      <w:pPr>
        <w:pStyle w:val="ListParagraph"/>
        <w:numPr>
          <w:ilvl w:val="0"/>
          <w:numId w:val="27"/>
        </w:numPr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海報檔案名稱：</w:t>
      </w:r>
      <w:r w:rsidRPr="00933664">
        <w:rPr>
          <w:rFonts w:eastAsia="Microsoft JhengHei" w:hint="eastAsia"/>
          <w:color w:val="70AD47" w:themeColor="accent6"/>
          <w:lang w:eastAsia="zh-TW"/>
        </w:rPr>
        <w:t xml:space="preserve"> </w:t>
      </w:r>
      <w:r w:rsidRPr="00933664">
        <w:rPr>
          <w:rFonts w:eastAsia="Microsoft JhengHei"/>
          <w:color w:val="70AD47" w:themeColor="accent6"/>
        </w:rPr>
        <w:t>YY_DFP_Poster.pdf</w:t>
      </w:r>
    </w:p>
    <w:p w14:paraId="094E82E4" w14:textId="77777777" w:rsidR="00EC39B2" w:rsidRPr="00DB0C7D" w:rsidRDefault="00EC39B2" w:rsidP="00EC39B2">
      <w:pPr>
        <w:pStyle w:val="BodySubHeaderSpacebefore"/>
        <w:rPr>
          <w:rFonts w:eastAsia="Microsoft JhengHei"/>
          <w:b/>
        </w:rPr>
      </w:pPr>
      <w:r w:rsidRPr="00DB0C7D">
        <w:rPr>
          <w:rFonts w:eastAsia="Microsoft JhengHei"/>
          <w:b/>
        </w:rPr>
        <w:t>You must deliver</w:t>
      </w:r>
    </w:p>
    <w:p w14:paraId="24000F2A" w14:textId="510F79F8" w:rsidR="00EC39B2" w:rsidRPr="00DB0C7D" w:rsidRDefault="00495958" w:rsidP="00EC39B2">
      <w:pPr>
        <w:rPr>
          <w:rFonts w:eastAsia="Microsoft JhengHei"/>
          <w:b/>
        </w:rPr>
      </w:pPr>
      <w:r w:rsidRPr="00DB0C7D">
        <w:rPr>
          <w:rFonts w:eastAsia="Microsoft JhengHei"/>
          <w:b/>
        </w:rPr>
        <w:t>Printout</w:t>
      </w:r>
    </w:p>
    <w:p w14:paraId="315289C9" w14:textId="0E56A703" w:rsidR="00EC39B2" w:rsidRPr="00DB0C7D" w:rsidRDefault="00EC39B2" w:rsidP="00EC39B2">
      <w:pPr>
        <w:pStyle w:val="ListParagraph"/>
        <w:numPr>
          <w:ilvl w:val="0"/>
          <w:numId w:val="23"/>
        </w:numPr>
        <w:rPr>
          <w:rFonts w:eastAsia="Microsoft JhengHei"/>
        </w:rPr>
      </w:pPr>
      <w:r w:rsidRPr="00DB0C7D">
        <w:rPr>
          <w:rFonts w:eastAsia="Microsoft JhengHei"/>
        </w:rPr>
        <w:t xml:space="preserve">1 x </w:t>
      </w:r>
      <w:r w:rsidR="0038389A" w:rsidRPr="00DB0C7D">
        <w:rPr>
          <w:rFonts w:eastAsia="Microsoft JhengHei"/>
        </w:rPr>
        <w:t xml:space="preserve">colour </w:t>
      </w:r>
      <w:r w:rsidRPr="00DB0C7D">
        <w:rPr>
          <w:rFonts w:eastAsia="Microsoft JhengHei"/>
        </w:rPr>
        <w:t xml:space="preserve">printout </w:t>
      </w:r>
      <w:r w:rsidR="00CA5BB5" w:rsidRPr="00DB0C7D">
        <w:rPr>
          <w:rFonts w:eastAsia="Microsoft JhengHei"/>
        </w:rPr>
        <w:t>on A3 scaled to 90%</w:t>
      </w:r>
      <w:r w:rsidR="00862552" w:rsidRPr="00DB0C7D">
        <w:rPr>
          <w:rFonts w:eastAsia="Microsoft JhengHei"/>
        </w:rPr>
        <w:t>, trimmed</w:t>
      </w:r>
      <w:r w:rsidRPr="00DB0C7D">
        <w:rPr>
          <w:rFonts w:eastAsia="Microsoft JhengHei"/>
        </w:rPr>
        <w:t xml:space="preserve">. Ensure that you include your competitor number </w:t>
      </w:r>
      <w:r w:rsidR="00CA5BB5" w:rsidRPr="00DB0C7D">
        <w:rPr>
          <w:rFonts w:eastAsia="Microsoft JhengHei"/>
        </w:rPr>
        <w:t>outside of the artwork area</w:t>
      </w:r>
      <w:r w:rsidRPr="00DB0C7D">
        <w:rPr>
          <w:rFonts w:eastAsia="Microsoft JhengHei"/>
        </w:rPr>
        <w:t>.</w:t>
      </w:r>
    </w:p>
    <w:p w14:paraId="467CC174" w14:textId="6FAB6B38" w:rsidR="00EC39B2" w:rsidRPr="00DB0C7D" w:rsidRDefault="00EC39B2" w:rsidP="00EC39B2">
      <w:pPr>
        <w:rPr>
          <w:rFonts w:eastAsia="Microsoft JhengHei"/>
          <w:b/>
        </w:rPr>
      </w:pPr>
      <w:r w:rsidRPr="00DB0C7D">
        <w:rPr>
          <w:rFonts w:eastAsia="Microsoft JhengHei"/>
          <w:b/>
        </w:rPr>
        <w:t>Files</w:t>
      </w:r>
      <w:r w:rsidR="004A61D4" w:rsidRPr="00DB0C7D">
        <w:rPr>
          <w:rFonts w:eastAsia="Microsoft JhengHei"/>
          <w:b/>
        </w:rPr>
        <w:t xml:space="preserve"> </w:t>
      </w:r>
    </w:p>
    <w:p w14:paraId="3B166C63" w14:textId="63C33F47" w:rsidR="00EC39B2" w:rsidRPr="00DB0C7D" w:rsidRDefault="004A61D4" w:rsidP="00BA796A">
      <w:pPr>
        <w:pStyle w:val="ListParagraph"/>
        <w:numPr>
          <w:ilvl w:val="0"/>
          <w:numId w:val="23"/>
        </w:numPr>
        <w:rPr>
          <w:rFonts w:eastAsia="Microsoft JhengHei"/>
        </w:rPr>
      </w:pPr>
      <w:r w:rsidRPr="00DB0C7D">
        <w:rPr>
          <w:rFonts w:eastAsia="Microsoft JhengHei"/>
        </w:rPr>
        <w:t>1</w:t>
      </w:r>
      <w:r w:rsidR="00EC39B2" w:rsidRPr="00DB0C7D">
        <w:rPr>
          <w:rFonts w:eastAsia="Microsoft JhengHei"/>
        </w:rPr>
        <w:t xml:space="preserve"> x PDF file</w:t>
      </w:r>
      <w:r w:rsidR="00BA796A" w:rsidRPr="00DB0C7D">
        <w:rPr>
          <w:rFonts w:eastAsia="Microsoft JhengHei"/>
        </w:rPr>
        <w:t xml:space="preserve"> with trim marks, colour bars, and registration marks</w:t>
      </w:r>
    </w:p>
    <w:p w14:paraId="6648E55C" w14:textId="4592DFB2" w:rsidR="00EC39B2" w:rsidRPr="00DB0C7D" w:rsidRDefault="004A61D4" w:rsidP="00EC39B2">
      <w:pPr>
        <w:pStyle w:val="ListParagraph"/>
        <w:numPr>
          <w:ilvl w:val="0"/>
          <w:numId w:val="23"/>
        </w:numPr>
        <w:rPr>
          <w:rFonts w:eastAsia="Microsoft JhengHei"/>
        </w:rPr>
      </w:pPr>
      <w:r w:rsidRPr="00DB0C7D">
        <w:rPr>
          <w:rFonts w:eastAsia="Microsoft JhengHei"/>
        </w:rPr>
        <w:t>1</w:t>
      </w:r>
      <w:r w:rsidR="00EC39B2" w:rsidRPr="00DB0C7D">
        <w:rPr>
          <w:rFonts w:eastAsia="Microsoft JhengHei"/>
        </w:rPr>
        <w:t xml:space="preserve"> x </w:t>
      </w:r>
      <w:r w:rsidR="00CA5BB5" w:rsidRPr="00DB0C7D">
        <w:rPr>
          <w:rFonts w:eastAsia="Microsoft JhengHei"/>
        </w:rPr>
        <w:t>INDD</w:t>
      </w:r>
      <w:r w:rsidR="00EC39B2" w:rsidRPr="00DB0C7D">
        <w:rPr>
          <w:rFonts w:eastAsia="Microsoft JhengHei"/>
        </w:rPr>
        <w:t xml:space="preserve"> file</w:t>
      </w:r>
    </w:p>
    <w:p w14:paraId="629A1012" w14:textId="6B803E0F" w:rsidR="00395697" w:rsidRPr="00DB0C7D" w:rsidRDefault="00395697" w:rsidP="00395697">
      <w:pPr>
        <w:pStyle w:val="ListParagraph"/>
        <w:numPr>
          <w:ilvl w:val="0"/>
          <w:numId w:val="23"/>
        </w:numPr>
        <w:rPr>
          <w:rFonts w:eastAsia="Microsoft JhengHei"/>
          <w:i/>
        </w:rPr>
      </w:pPr>
      <w:r w:rsidRPr="00DB0C7D">
        <w:rPr>
          <w:rFonts w:eastAsia="Microsoft JhengHei"/>
          <w:i/>
        </w:rPr>
        <w:t xml:space="preserve">You must include a </w:t>
      </w:r>
      <w:r w:rsidRPr="00DB0C7D">
        <w:rPr>
          <w:rFonts w:eastAsia="Microsoft JhengHei"/>
          <w:b/>
          <w:i/>
        </w:rPr>
        <w:t>packaged</w:t>
      </w:r>
      <w:r w:rsidRPr="00DB0C7D">
        <w:rPr>
          <w:rFonts w:eastAsia="Microsoft JhengHei"/>
          <w:i/>
        </w:rPr>
        <w:t xml:space="preserve"> Adobe </w:t>
      </w:r>
      <w:r w:rsidR="00CA5BB5" w:rsidRPr="00DB0C7D">
        <w:rPr>
          <w:rFonts w:eastAsia="Microsoft JhengHei"/>
          <w:i/>
        </w:rPr>
        <w:t>InDesign</w:t>
      </w:r>
      <w:r w:rsidRPr="00DB0C7D">
        <w:rPr>
          <w:rFonts w:eastAsia="Microsoft JhengHei"/>
          <w:i/>
        </w:rPr>
        <w:t xml:space="preserve"> folder for submission for each design </w:t>
      </w:r>
      <w:r w:rsidR="001A30E2" w:rsidRPr="00DB0C7D">
        <w:rPr>
          <w:rFonts w:eastAsia="Microsoft JhengHei"/>
          <w:i/>
        </w:rPr>
        <w:t>that includes all fonts</w:t>
      </w:r>
      <w:r w:rsidR="00CA5BB5" w:rsidRPr="00DB0C7D">
        <w:rPr>
          <w:rFonts w:eastAsia="Microsoft JhengHei"/>
          <w:i/>
        </w:rPr>
        <w:t xml:space="preserve"> and images</w:t>
      </w:r>
      <w:r w:rsidR="001A30E2" w:rsidRPr="00DB0C7D">
        <w:rPr>
          <w:rFonts w:eastAsia="Microsoft JhengHei"/>
          <w:i/>
        </w:rPr>
        <w:t xml:space="preserve"> used.</w:t>
      </w:r>
    </w:p>
    <w:p w14:paraId="0FBC6AEF" w14:textId="50850805" w:rsidR="002168C9" w:rsidRPr="00DB0C7D" w:rsidRDefault="002168C9" w:rsidP="002168C9">
      <w:pPr>
        <w:pStyle w:val="ListParagraph"/>
        <w:numPr>
          <w:ilvl w:val="0"/>
          <w:numId w:val="23"/>
        </w:numPr>
        <w:rPr>
          <w:rFonts w:eastAsia="Microsoft JhengHei"/>
          <w:i/>
        </w:rPr>
      </w:pPr>
      <w:r w:rsidRPr="00DB0C7D">
        <w:rPr>
          <w:rFonts w:eastAsia="Microsoft JhengHei"/>
          <w:i/>
        </w:rPr>
        <w:t>You may include any working files in a separate folder called: Working files</w:t>
      </w:r>
    </w:p>
    <w:p w14:paraId="7D170635" w14:textId="4A458A55" w:rsidR="008E6B5D" w:rsidRPr="008E6B5D" w:rsidRDefault="008E6B5D" w:rsidP="008E6B5D">
      <w:pPr>
        <w:pStyle w:val="BodySubHeaderSpacebefore"/>
        <w:rPr>
          <w:rFonts w:eastAsia="Microsoft JhengHei"/>
          <w:b/>
          <w:color w:val="70AD47" w:themeColor="accent6"/>
        </w:rPr>
      </w:pPr>
      <w:r>
        <w:rPr>
          <w:rFonts w:eastAsia="Microsoft JhengHei" w:hint="eastAsia"/>
          <w:b/>
          <w:color w:val="70AD47" w:themeColor="accent6"/>
          <w:lang w:eastAsia="zh-TW"/>
        </w:rPr>
        <w:t>你必須繳交</w:t>
      </w:r>
    </w:p>
    <w:p w14:paraId="7756279F" w14:textId="5045D5A0" w:rsidR="008E6B5D" w:rsidRPr="008E6B5D" w:rsidRDefault="008E6B5D" w:rsidP="008E6B5D">
      <w:pPr>
        <w:rPr>
          <w:rFonts w:eastAsia="Microsoft JhengHei"/>
          <w:b/>
          <w:color w:val="70AD47" w:themeColor="accent6"/>
        </w:rPr>
      </w:pPr>
      <w:r>
        <w:rPr>
          <w:rFonts w:eastAsia="Microsoft JhengHei" w:hint="eastAsia"/>
          <w:b/>
          <w:color w:val="70AD47" w:themeColor="accent6"/>
          <w:lang w:eastAsia="zh-TW"/>
        </w:rPr>
        <w:t>輸出</w:t>
      </w:r>
    </w:p>
    <w:p w14:paraId="3F3AEF14" w14:textId="137E83A0" w:rsidR="008E6B5D" w:rsidRPr="008E6B5D" w:rsidRDefault="008E6B5D" w:rsidP="008E6B5D">
      <w:pPr>
        <w:pStyle w:val="ListParagraph"/>
        <w:numPr>
          <w:ilvl w:val="0"/>
          <w:numId w:val="23"/>
        </w:numPr>
        <w:rPr>
          <w:rFonts w:eastAsia="Microsoft JhengHei"/>
          <w:color w:val="70AD47" w:themeColor="accent6"/>
          <w:lang w:eastAsia="zh-TW"/>
        </w:rPr>
      </w:pPr>
      <w:r w:rsidRPr="008E6B5D">
        <w:rPr>
          <w:rFonts w:eastAsia="Microsoft JhengHei"/>
          <w:color w:val="70AD47" w:themeColor="accent6"/>
          <w:lang w:eastAsia="zh-TW"/>
        </w:rPr>
        <w:t xml:space="preserve">1 </w:t>
      </w:r>
      <w:r>
        <w:rPr>
          <w:rFonts w:eastAsia="Microsoft JhengHei" w:hint="eastAsia"/>
          <w:color w:val="70AD47" w:themeColor="accent6"/>
          <w:lang w:eastAsia="zh-TW"/>
        </w:rPr>
        <w:t>個彩色的輸出在</w:t>
      </w:r>
      <w:r w:rsidRPr="008E6B5D">
        <w:rPr>
          <w:rFonts w:eastAsia="Microsoft JhengHei"/>
          <w:color w:val="70AD47" w:themeColor="accent6"/>
          <w:lang w:eastAsia="zh-TW"/>
        </w:rPr>
        <w:t>A3</w:t>
      </w:r>
      <w:r>
        <w:rPr>
          <w:rFonts w:eastAsia="Microsoft JhengHei" w:hint="eastAsia"/>
          <w:color w:val="70AD47" w:themeColor="accent6"/>
          <w:lang w:eastAsia="zh-TW"/>
        </w:rPr>
        <w:t>紙張，比例設定為</w:t>
      </w:r>
      <w:r w:rsidRPr="008E6B5D">
        <w:rPr>
          <w:rFonts w:eastAsia="Microsoft JhengHei"/>
          <w:color w:val="70AD47" w:themeColor="accent6"/>
          <w:lang w:eastAsia="zh-TW"/>
        </w:rPr>
        <w:t xml:space="preserve"> 90%</w:t>
      </w:r>
      <w:r>
        <w:rPr>
          <w:rFonts w:eastAsia="Microsoft JhengHei" w:hint="eastAsia"/>
          <w:color w:val="70AD47" w:themeColor="accent6"/>
          <w:lang w:eastAsia="zh-TW"/>
        </w:rPr>
        <w:t>，裁切。確保你把工作崗位編號標示在設計範圍外。</w:t>
      </w:r>
    </w:p>
    <w:p w14:paraId="52F2B6E5" w14:textId="797E45DE" w:rsidR="008E6B5D" w:rsidRPr="008E6B5D" w:rsidRDefault="008E6B5D" w:rsidP="008E6B5D">
      <w:pPr>
        <w:rPr>
          <w:rFonts w:eastAsia="Microsoft JhengHei"/>
          <w:b/>
          <w:color w:val="70AD47" w:themeColor="accent6"/>
        </w:rPr>
      </w:pPr>
      <w:r>
        <w:rPr>
          <w:rFonts w:eastAsia="Microsoft JhengHei" w:hint="eastAsia"/>
          <w:b/>
          <w:color w:val="70AD47" w:themeColor="accent6"/>
          <w:lang w:eastAsia="zh-TW"/>
        </w:rPr>
        <w:t>檔案</w:t>
      </w:r>
    </w:p>
    <w:p w14:paraId="445F46DC" w14:textId="4B637B9F" w:rsidR="008E6B5D" w:rsidRPr="008E6B5D" w:rsidRDefault="008E6B5D" w:rsidP="008E6B5D">
      <w:pPr>
        <w:pStyle w:val="ListParagraph"/>
        <w:numPr>
          <w:ilvl w:val="0"/>
          <w:numId w:val="23"/>
        </w:numPr>
        <w:rPr>
          <w:rFonts w:eastAsia="Microsoft JhengHei"/>
          <w:color w:val="70AD47" w:themeColor="accent6"/>
          <w:lang w:eastAsia="zh-TW"/>
        </w:rPr>
      </w:pPr>
      <w:r w:rsidRPr="008E6B5D">
        <w:rPr>
          <w:rFonts w:eastAsia="Microsoft JhengHei"/>
          <w:color w:val="70AD47" w:themeColor="accent6"/>
          <w:lang w:eastAsia="zh-TW"/>
        </w:rPr>
        <w:t xml:space="preserve">1 </w:t>
      </w:r>
      <w:r>
        <w:rPr>
          <w:rFonts w:eastAsia="Microsoft JhengHei" w:hint="eastAsia"/>
          <w:color w:val="70AD47" w:themeColor="accent6"/>
          <w:lang w:eastAsia="zh-TW"/>
        </w:rPr>
        <w:t>個</w:t>
      </w:r>
      <w:r w:rsidRPr="008E6B5D">
        <w:rPr>
          <w:rFonts w:eastAsia="Microsoft JhengHei"/>
          <w:color w:val="70AD47" w:themeColor="accent6"/>
          <w:lang w:eastAsia="zh-TW"/>
        </w:rPr>
        <w:t xml:space="preserve"> PDF </w:t>
      </w:r>
      <w:r>
        <w:rPr>
          <w:rFonts w:eastAsia="Microsoft JhengHei" w:hint="eastAsia"/>
          <w:color w:val="70AD47" w:themeColor="accent6"/>
          <w:lang w:eastAsia="zh-TW"/>
        </w:rPr>
        <w:t>檔案，包含裁切標記、色表和對版標記</w:t>
      </w:r>
    </w:p>
    <w:p w14:paraId="162E2D55" w14:textId="05B551FD" w:rsidR="008E6B5D" w:rsidRPr="008E6B5D" w:rsidRDefault="008E6B5D" w:rsidP="008E6B5D">
      <w:pPr>
        <w:pStyle w:val="ListParagraph"/>
        <w:numPr>
          <w:ilvl w:val="0"/>
          <w:numId w:val="23"/>
        </w:numPr>
        <w:rPr>
          <w:rFonts w:eastAsia="Microsoft JhengHei"/>
          <w:color w:val="70AD47" w:themeColor="accent6"/>
        </w:rPr>
      </w:pPr>
      <w:r w:rsidRPr="008E6B5D">
        <w:rPr>
          <w:rFonts w:eastAsia="Microsoft JhengHei"/>
          <w:color w:val="70AD47" w:themeColor="accent6"/>
        </w:rPr>
        <w:t xml:space="preserve">1 </w:t>
      </w:r>
      <w:r>
        <w:rPr>
          <w:rFonts w:eastAsia="Microsoft JhengHei" w:hint="eastAsia"/>
          <w:color w:val="70AD47" w:themeColor="accent6"/>
          <w:lang w:eastAsia="zh-TW"/>
        </w:rPr>
        <w:t>個</w:t>
      </w:r>
      <w:r w:rsidRPr="008E6B5D">
        <w:rPr>
          <w:rFonts w:eastAsia="Microsoft JhengHei"/>
          <w:color w:val="70AD47" w:themeColor="accent6"/>
        </w:rPr>
        <w:t xml:space="preserve"> INDD </w:t>
      </w:r>
      <w:r>
        <w:rPr>
          <w:rFonts w:eastAsia="Microsoft JhengHei" w:hint="eastAsia"/>
          <w:color w:val="70AD47" w:themeColor="accent6"/>
          <w:lang w:eastAsia="zh-TW"/>
        </w:rPr>
        <w:t>檔案</w:t>
      </w:r>
    </w:p>
    <w:p w14:paraId="05527FFF" w14:textId="5CFEEA8C" w:rsidR="008E6B5D" w:rsidRPr="008E6B5D" w:rsidRDefault="008E6B5D" w:rsidP="008E6B5D">
      <w:pPr>
        <w:pStyle w:val="ListParagraph"/>
        <w:numPr>
          <w:ilvl w:val="0"/>
          <w:numId w:val="23"/>
        </w:numPr>
        <w:rPr>
          <w:rFonts w:eastAsia="Microsoft JhengHei"/>
          <w:i/>
          <w:color w:val="70AD47" w:themeColor="accent6"/>
        </w:rPr>
      </w:pPr>
      <w:r>
        <w:rPr>
          <w:rFonts w:eastAsia="Microsoft JhengHei" w:hint="eastAsia"/>
          <w:i/>
          <w:color w:val="70AD47" w:themeColor="accent6"/>
          <w:lang w:eastAsia="zh-TW"/>
        </w:rPr>
        <w:t>你必須包含一個</w:t>
      </w:r>
      <w:r w:rsidRPr="00CA561C">
        <w:rPr>
          <w:rFonts w:eastAsia="Microsoft JhengHei" w:hint="eastAsia"/>
          <w:b/>
          <w:bCs/>
          <w:i/>
          <w:color w:val="70AD47" w:themeColor="accent6"/>
          <w:lang w:eastAsia="zh-TW"/>
        </w:rPr>
        <w:t>打包好的</w:t>
      </w:r>
      <w:r w:rsidRPr="008E6B5D">
        <w:rPr>
          <w:rFonts w:eastAsia="Microsoft JhengHei"/>
          <w:i/>
          <w:color w:val="70AD47" w:themeColor="accent6"/>
        </w:rPr>
        <w:t>Adobe InDesign</w:t>
      </w:r>
      <w:r w:rsidRPr="00CA561C">
        <w:rPr>
          <w:rFonts w:eastAsia="Microsoft JhengHei"/>
          <w:i/>
          <w:color w:val="70AD47" w:themeColor="accent6"/>
        </w:rPr>
        <w:t xml:space="preserve"> </w:t>
      </w:r>
      <w:r>
        <w:rPr>
          <w:rFonts w:eastAsia="Microsoft JhengHei" w:hint="eastAsia"/>
          <w:i/>
          <w:color w:val="70AD47" w:themeColor="accent6"/>
          <w:lang w:eastAsia="zh-TW"/>
        </w:rPr>
        <w:t>資料夾，繳交的內容須包含所有使用的字型和圖像。</w:t>
      </w:r>
    </w:p>
    <w:p w14:paraId="6C5EBB6C" w14:textId="77777777" w:rsidR="00DB174E" w:rsidRPr="00CA561C" w:rsidRDefault="00DB174E" w:rsidP="00DB174E">
      <w:pPr>
        <w:pStyle w:val="ListParagraph"/>
        <w:numPr>
          <w:ilvl w:val="0"/>
          <w:numId w:val="23"/>
        </w:numPr>
        <w:rPr>
          <w:rFonts w:eastAsia="Microsoft JhengHei"/>
          <w:i/>
          <w:color w:val="70AD47" w:themeColor="accent6"/>
        </w:rPr>
      </w:pPr>
      <w:r>
        <w:rPr>
          <w:rFonts w:eastAsia="Microsoft JhengHei" w:hint="eastAsia"/>
          <w:i/>
          <w:color w:val="70AD47" w:themeColor="accent6"/>
          <w:lang w:eastAsia="zh-TW"/>
        </w:rPr>
        <w:t>你可以在獨立的資料夾包含任何工作檔案，命名為：</w:t>
      </w:r>
      <w:r w:rsidRPr="00CA561C">
        <w:rPr>
          <w:rFonts w:eastAsia="Microsoft JhengHei"/>
          <w:i/>
          <w:color w:val="70AD47" w:themeColor="accent6"/>
        </w:rPr>
        <w:t>Working files</w:t>
      </w:r>
    </w:p>
    <w:p w14:paraId="57CEBB0A" w14:textId="77777777" w:rsidR="00723C65" w:rsidRPr="00DB0C7D" w:rsidRDefault="00F66D9F" w:rsidP="00723C65">
      <w:pPr>
        <w:pStyle w:val="Heading1"/>
        <w:spacing w:after="480"/>
        <w:rPr>
          <w:rFonts w:eastAsia="Microsoft JhengHei"/>
        </w:rPr>
      </w:pPr>
      <w:r w:rsidRPr="00DB0C7D">
        <w:rPr>
          <w:rFonts w:eastAsia="Microsoft JhengHei"/>
        </w:rPr>
        <w:lastRenderedPageBreak/>
        <w:t xml:space="preserve">Task 3: </w:t>
      </w:r>
      <w:r w:rsidR="00723C65" w:rsidRPr="00DB0C7D">
        <w:rPr>
          <w:rFonts w:eastAsia="Microsoft JhengHei"/>
        </w:rPr>
        <w:t>Car Wrapping</w:t>
      </w:r>
      <w:r w:rsidR="003054E0" w:rsidRPr="00DB0C7D">
        <w:rPr>
          <w:rFonts w:eastAsia="Microsoft JhengHei"/>
        </w:rPr>
        <w:t xml:space="preserve"> </w:t>
      </w:r>
    </w:p>
    <w:p w14:paraId="431F9396" w14:textId="77777777" w:rsidR="002356E0" w:rsidRPr="00DB0C7D" w:rsidRDefault="002356E0" w:rsidP="002356E0">
      <w:pPr>
        <w:pStyle w:val="BodySubHeaderSpacebefore"/>
        <w:rPr>
          <w:rFonts w:eastAsia="Microsoft JhengHei"/>
        </w:rPr>
      </w:pPr>
      <w:r w:rsidRPr="00DB0C7D">
        <w:rPr>
          <w:rFonts w:eastAsia="Microsoft JhengHei"/>
        </w:rPr>
        <w:t>Concept</w:t>
      </w:r>
    </w:p>
    <w:p w14:paraId="63A4B579" w14:textId="12C7A1FD" w:rsidR="002356E0" w:rsidRPr="00DB0C7D" w:rsidRDefault="00F66D9F" w:rsidP="00723C65">
      <w:pPr>
        <w:rPr>
          <w:rFonts w:eastAsia="Microsoft JhengHei"/>
        </w:rPr>
      </w:pPr>
      <w:r w:rsidRPr="00DB0C7D">
        <w:rPr>
          <w:rFonts w:eastAsia="Microsoft JhengHei"/>
        </w:rPr>
        <w:t xml:space="preserve">You will create </w:t>
      </w:r>
      <w:r w:rsidR="00723C65" w:rsidRPr="00DB0C7D">
        <w:rPr>
          <w:rFonts w:eastAsia="Microsoft JhengHei"/>
        </w:rPr>
        <w:t xml:space="preserve">a concept design </w:t>
      </w:r>
      <w:r w:rsidR="00E32280" w:rsidRPr="00DB0C7D">
        <w:rPr>
          <w:rFonts w:eastAsia="Microsoft JhengHei"/>
        </w:rPr>
        <w:t xml:space="preserve">for the cars that sales representatives of </w:t>
      </w:r>
      <w:r w:rsidR="00E32280" w:rsidRPr="00DB0C7D">
        <w:rPr>
          <w:rFonts w:eastAsia="Microsoft JhengHei"/>
          <w:b/>
        </w:rPr>
        <w:t xml:space="preserve">Delicacy food products </w:t>
      </w:r>
      <w:r w:rsidR="00E32280" w:rsidRPr="00DB0C7D">
        <w:rPr>
          <w:rFonts w:eastAsia="Microsoft JhengHei"/>
        </w:rPr>
        <w:t>will drive when they are visiting their clients</w:t>
      </w:r>
      <w:r w:rsidRPr="00DB0C7D">
        <w:rPr>
          <w:rFonts w:eastAsia="Microsoft JhengHei"/>
        </w:rPr>
        <w:t>.</w:t>
      </w:r>
      <w:r w:rsidR="00E32280" w:rsidRPr="00DB0C7D">
        <w:rPr>
          <w:rFonts w:eastAsia="Microsoft JhengHei"/>
        </w:rPr>
        <w:t xml:space="preserve"> </w:t>
      </w:r>
      <w:r w:rsidR="00FA3EA2" w:rsidRPr="00DB0C7D">
        <w:rPr>
          <w:rFonts w:eastAsia="Microsoft JhengHei"/>
        </w:rPr>
        <w:t>They would like the design to be bold, elegant and colourful.</w:t>
      </w:r>
    </w:p>
    <w:p w14:paraId="471D8BC1" w14:textId="422B007F" w:rsidR="00F66D9F" w:rsidRPr="00DB0C7D" w:rsidRDefault="00E32280" w:rsidP="00723C65">
      <w:pPr>
        <w:rPr>
          <w:rFonts w:eastAsia="Microsoft JhengHei"/>
        </w:rPr>
      </w:pPr>
      <w:r w:rsidRPr="00DB0C7D">
        <w:rPr>
          <w:rFonts w:eastAsia="Microsoft JhengHei"/>
        </w:rPr>
        <w:t>Apply your design to the template provided</w:t>
      </w:r>
      <w:r w:rsidR="002356E0" w:rsidRPr="00DB0C7D">
        <w:rPr>
          <w:rFonts w:eastAsia="Microsoft JhengHei"/>
        </w:rPr>
        <w:t xml:space="preserve"> in Appendix 1.4 – Car template</w:t>
      </w:r>
      <w:r w:rsidRPr="00DB0C7D">
        <w:rPr>
          <w:rFonts w:eastAsia="Microsoft JhengHei"/>
        </w:rPr>
        <w:t>.</w:t>
      </w:r>
    </w:p>
    <w:p w14:paraId="3A9A9AA4" w14:textId="406A8F29" w:rsidR="00E77BBB" w:rsidRPr="00E77BBB" w:rsidRDefault="00E77BBB" w:rsidP="00E77BBB">
      <w:pPr>
        <w:pStyle w:val="Heading1"/>
        <w:spacing w:after="480"/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任務</w:t>
      </w:r>
      <w:r w:rsidRPr="00E77BBB">
        <w:rPr>
          <w:rFonts w:eastAsia="Microsoft JhengHei"/>
          <w:color w:val="70AD47" w:themeColor="accent6"/>
        </w:rPr>
        <w:t>3</w:t>
      </w:r>
      <w:r>
        <w:rPr>
          <w:rFonts w:eastAsia="Microsoft JhengHei" w:hint="eastAsia"/>
          <w:color w:val="70AD47" w:themeColor="accent6"/>
          <w:lang w:eastAsia="zh-TW"/>
        </w:rPr>
        <w:t>：車體廣告</w:t>
      </w:r>
    </w:p>
    <w:p w14:paraId="582B5C45" w14:textId="2EA519D4" w:rsidR="00E77BBB" w:rsidRPr="00E77BBB" w:rsidRDefault="00E77BBB" w:rsidP="00E77BBB">
      <w:pPr>
        <w:pStyle w:val="BodySubHeaderSpacebefore"/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概念</w:t>
      </w:r>
    </w:p>
    <w:p w14:paraId="6378F600" w14:textId="01FBC933" w:rsidR="00E77BBB" w:rsidRPr="00E77BBB" w:rsidRDefault="00E77BBB" w:rsidP="00E77BBB">
      <w:pPr>
        <w:rPr>
          <w:rFonts w:eastAsia="Microsoft JhengHei"/>
          <w:color w:val="70AD47" w:themeColor="accent6"/>
          <w:lang w:eastAsia="zh-TW"/>
        </w:rPr>
      </w:pPr>
      <w:r w:rsidRPr="00E77BBB">
        <w:rPr>
          <w:rFonts w:eastAsia="Microsoft JhengHei" w:hint="eastAsia"/>
          <w:color w:val="70AD47" w:themeColor="accent6"/>
          <w:lang w:eastAsia="zh-TW"/>
        </w:rPr>
        <w:t>您將</w:t>
      </w:r>
      <w:r>
        <w:rPr>
          <w:rFonts w:eastAsia="Microsoft JhengHei" w:hint="eastAsia"/>
          <w:color w:val="70AD47" w:themeColor="accent6"/>
          <w:lang w:eastAsia="zh-TW"/>
        </w:rPr>
        <w:t>製作一個車體的</w:t>
      </w:r>
      <w:r w:rsidRPr="00E77BBB">
        <w:rPr>
          <w:rFonts w:eastAsia="Microsoft JhengHei" w:hint="eastAsia"/>
          <w:color w:val="70AD47" w:themeColor="accent6"/>
          <w:lang w:eastAsia="zh-TW"/>
        </w:rPr>
        <w:t>概念設計</w:t>
      </w:r>
      <w:r>
        <w:rPr>
          <w:rFonts w:eastAsia="Microsoft JhengHei" w:hint="eastAsia"/>
          <w:color w:val="70AD47" w:themeColor="accent6"/>
          <w:lang w:eastAsia="zh-TW"/>
        </w:rPr>
        <w:t>，</w:t>
      </w:r>
      <w:r w:rsidRPr="00E77BBB">
        <w:rPr>
          <w:rFonts w:eastAsia="Microsoft JhengHei"/>
          <w:b/>
          <w:color w:val="70AD47" w:themeColor="accent6"/>
          <w:lang w:eastAsia="zh-TW"/>
        </w:rPr>
        <w:t>Delicacy food products</w:t>
      </w:r>
      <w:r w:rsidR="00D36AF9">
        <w:rPr>
          <w:rFonts w:eastAsia="Microsoft JhengHei" w:hint="eastAsia"/>
          <w:b/>
          <w:color w:val="70AD47" w:themeColor="accent6"/>
          <w:lang w:eastAsia="zh-TW"/>
        </w:rPr>
        <w:t>（精緻美味的食品）</w:t>
      </w:r>
      <w:r w:rsidRPr="00E77BBB">
        <w:rPr>
          <w:rFonts w:eastAsia="Microsoft JhengHei" w:hint="eastAsia"/>
          <w:color w:val="70AD47" w:themeColor="accent6"/>
          <w:lang w:eastAsia="zh-TW"/>
        </w:rPr>
        <w:t>的銷售代表在訪問客戶時</w:t>
      </w:r>
      <w:r>
        <w:rPr>
          <w:rFonts w:eastAsia="Microsoft JhengHei" w:hint="eastAsia"/>
          <w:color w:val="70AD47" w:themeColor="accent6"/>
          <w:lang w:eastAsia="zh-TW"/>
        </w:rPr>
        <w:t>將</w:t>
      </w:r>
      <w:r w:rsidRPr="00E77BBB">
        <w:rPr>
          <w:rFonts w:eastAsia="Microsoft JhengHei" w:hint="eastAsia"/>
          <w:color w:val="70AD47" w:themeColor="accent6"/>
          <w:lang w:eastAsia="zh-TW"/>
        </w:rPr>
        <w:t>駕駛</w:t>
      </w:r>
      <w:r>
        <w:rPr>
          <w:rFonts w:eastAsia="Microsoft JhengHei" w:hint="eastAsia"/>
          <w:color w:val="70AD47" w:themeColor="accent6"/>
          <w:lang w:eastAsia="zh-TW"/>
        </w:rPr>
        <w:t>該</w:t>
      </w:r>
      <w:r w:rsidRPr="00E77BBB">
        <w:rPr>
          <w:rFonts w:eastAsia="Microsoft JhengHei" w:hint="eastAsia"/>
          <w:color w:val="70AD47" w:themeColor="accent6"/>
          <w:lang w:eastAsia="zh-TW"/>
        </w:rPr>
        <w:t>汽車。</w:t>
      </w:r>
      <w:r w:rsidRPr="00E77BBB">
        <w:rPr>
          <w:rFonts w:eastAsia="Microsoft JhengHei"/>
          <w:color w:val="70AD47" w:themeColor="accent6"/>
          <w:lang w:eastAsia="zh-TW"/>
        </w:rPr>
        <w:t xml:space="preserve"> </w:t>
      </w:r>
      <w:r w:rsidRPr="00E77BBB">
        <w:rPr>
          <w:rFonts w:eastAsia="Microsoft JhengHei" w:hint="eastAsia"/>
          <w:color w:val="70AD47" w:themeColor="accent6"/>
          <w:lang w:eastAsia="zh-TW"/>
        </w:rPr>
        <w:t>他們希望設計大膽，優雅和多彩</w:t>
      </w:r>
      <w:r>
        <w:rPr>
          <w:rFonts w:eastAsia="Microsoft JhengHei" w:hint="eastAsia"/>
          <w:color w:val="70AD47" w:themeColor="accent6"/>
          <w:lang w:eastAsia="zh-TW"/>
        </w:rPr>
        <w:t>多姿</w:t>
      </w:r>
      <w:r w:rsidRPr="00E77BBB">
        <w:rPr>
          <w:rFonts w:eastAsia="Microsoft JhengHei" w:hint="eastAsia"/>
          <w:color w:val="70AD47" w:themeColor="accent6"/>
          <w:lang w:eastAsia="zh-TW"/>
        </w:rPr>
        <w:t>。</w:t>
      </w:r>
    </w:p>
    <w:p w14:paraId="40176CC8" w14:textId="255A24E9" w:rsidR="00E77BBB" w:rsidRPr="00E77BBB" w:rsidRDefault="00E77BBB" w:rsidP="00E77BBB">
      <w:pPr>
        <w:rPr>
          <w:rFonts w:eastAsia="Microsoft JhengHei"/>
          <w:color w:val="70AD47" w:themeColor="accent6"/>
          <w:lang w:eastAsia="zh-TW"/>
        </w:rPr>
      </w:pPr>
      <w:r>
        <w:rPr>
          <w:rFonts w:eastAsia="Microsoft JhengHei" w:hint="eastAsia"/>
          <w:color w:val="70AD47" w:themeColor="accent6"/>
          <w:lang w:eastAsia="zh-TW"/>
        </w:rPr>
        <w:t>提供給你的</w:t>
      </w:r>
      <w:r w:rsidRPr="00E77BBB">
        <w:rPr>
          <w:rFonts w:eastAsia="Microsoft JhengHei" w:hint="eastAsia"/>
          <w:color w:val="70AD47" w:themeColor="accent6"/>
          <w:lang w:eastAsia="zh-TW"/>
        </w:rPr>
        <w:t>設計</w:t>
      </w:r>
      <w:r>
        <w:rPr>
          <w:rFonts w:eastAsia="Microsoft JhengHei" w:hint="eastAsia"/>
          <w:color w:val="70AD47" w:themeColor="accent6"/>
          <w:lang w:eastAsia="zh-TW"/>
        </w:rPr>
        <w:t>模版在</w:t>
      </w:r>
      <w:r w:rsidRPr="00E77BBB">
        <w:rPr>
          <w:rFonts w:eastAsia="Microsoft JhengHei"/>
          <w:color w:val="70AD47" w:themeColor="accent6"/>
        </w:rPr>
        <w:t>Appendix 1.4 – Car template</w:t>
      </w:r>
      <w:r>
        <w:rPr>
          <w:rFonts w:eastAsia="Microsoft JhengHei" w:hint="eastAsia"/>
          <w:color w:val="70AD47" w:themeColor="accent6"/>
          <w:lang w:eastAsia="zh-TW"/>
        </w:rPr>
        <w:t>（車輛模版）</w:t>
      </w:r>
    </w:p>
    <w:p w14:paraId="5387555C" w14:textId="77777777" w:rsidR="00F66D9F" w:rsidRPr="00DB0C7D" w:rsidRDefault="00F66D9F" w:rsidP="00F66D9F">
      <w:pPr>
        <w:pStyle w:val="BodySubHeaderSpacebefore"/>
        <w:rPr>
          <w:rFonts w:eastAsia="Microsoft JhengHei"/>
        </w:rPr>
      </w:pPr>
      <w:r w:rsidRPr="00DB0C7D">
        <w:rPr>
          <w:rFonts w:eastAsia="Microsoft JhengHei"/>
        </w:rPr>
        <w:t>Specifications</w:t>
      </w:r>
    </w:p>
    <w:p w14:paraId="3D770BDB" w14:textId="0B91F86C" w:rsidR="00EB3AC1" w:rsidRPr="00DB0C7D" w:rsidRDefault="00EB3AC1" w:rsidP="00EB3AC1">
      <w:pPr>
        <w:pStyle w:val="SubHeadersBodyBold12ptbefore"/>
        <w:rPr>
          <w:rFonts w:eastAsia="Microsoft JhengHei"/>
        </w:rPr>
      </w:pPr>
      <w:r w:rsidRPr="00DB0C7D">
        <w:rPr>
          <w:rFonts w:eastAsia="Microsoft JhengHei"/>
        </w:rPr>
        <w:t xml:space="preserve">Image </w:t>
      </w:r>
    </w:p>
    <w:p w14:paraId="1AC8F275" w14:textId="69D62F02" w:rsidR="00EB3AC1" w:rsidRPr="00DB0C7D" w:rsidRDefault="00EB3AC1" w:rsidP="00EB3AC1">
      <w:pPr>
        <w:pStyle w:val="ListParagraph"/>
        <w:numPr>
          <w:ilvl w:val="0"/>
          <w:numId w:val="24"/>
        </w:numPr>
        <w:ind w:left="360"/>
        <w:rPr>
          <w:rFonts w:eastAsia="Microsoft JhengHei"/>
        </w:rPr>
      </w:pPr>
      <w:r w:rsidRPr="00DB0C7D">
        <w:rPr>
          <w:rFonts w:eastAsia="Microsoft JhengHei"/>
        </w:rPr>
        <w:t xml:space="preserve">Logo (to appear </w:t>
      </w:r>
      <w:r w:rsidR="00FA3EA2" w:rsidRPr="00DB0C7D">
        <w:rPr>
          <w:rFonts w:eastAsia="Microsoft JhengHei"/>
        </w:rPr>
        <w:t>on the front and side of car)</w:t>
      </w:r>
    </w:p>
    <w:p w14:paraId="62939D87" w14:textId="7116304B" w:rsidR="00EB3AC1" w:rsidRPr="00DB0C7D" w:rsidRDefault="00FA3EA2" w:rsidP="00EB3AC1">
      <w:pPr>
        <w:pStyle w:val="ListParagraph"/>
        <w:numPr>
          <w:ilvl w:val="0"/>
          <w:numId w:val="24"/>
        </w:numPr>
        <w:ind w:left="360"/>
        <w:rPr>
          <w:rFonts w:eastAsia="Microsoft JhengHei"/>
        </w:rPr>
      </w:pPr>
      <w:r w:rsidRPr="00DB0C7D">
        <w:rPr>
          <w:rFonts w:eastAsia="Microsoft JhengHei"/>
        </w:rPr>
        <w:t>Vector graphics only</w:t>
      </w:r>
    </w:p>
    <w:p w14:paraId="60A2A162" w14:textId="5FACA18E" w:rsidR="00E77BBB" w:rsidRPr="00E77BBB" w:rsidRDefault="00E77BBB" w:rsidP="00E77BBB">
      <w:pPr>
        <w:pStyle w:val="BodySubHeaderSpacebefore"/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規格</w:t>
      </w:r>
    </w:p>
    <w:p w14:paraId="5A1624DC" w14:textId="46AFD384" w:rsidR="00E77BBB" w:rsidRPr="00E77BBB" w:rsidRDefault="00E77BBB" w:rsidP="00E77BBB">
      <w:pPr>
        <w:pStyle w:val="SubHeadersBodyBold12ptbefore"/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圖像</w:t>
      </w:r>
    </w:p>
    <w:p w14:paraId="1E90FA38" w14:textId="334D6E25" w:rsidR="00E77BBB" w:rsidRPr="00E77BBB" w:rsidRDefault="00E77BBB" w:rsidP="00E77BBB">
      <w:pPr>
        <w:pStyle w:val="ListParagraph"/>
        <w:numPr>
          <w:ilvl w:val="0"/>
          <w:numId w:val="24"/>
        </w:numPr>
        <w:ind w:left="360"/>
        <w:rPr>
          <w:rFonts w:eastAsia="Microsoft JhengHei"/>
          <w:color w:val="70AD47" w:themeColor="accent6"/>
          <w:lang w:eastAsia="zh-TW"/>
        </w:rPr>
      </w:pPr>
      <w:r>
        <w:rPr>
          <w:rFonts w:eastAsia="Microsoft JhengHei" w:hint="eastAsia"/>
          <w:color w:val="70AD47" w:themeColor="accent6"/>
          <w:lang w:eastAsia="zh-TW"/>
        </w:rPr>
        <w:t>標誌（出現在車</w:t>
      </w:r>
      <w:r w:rsidR="001A366F">
        <w:rPr>
          <w:rFonts w:eastAsia="Microsoft JhengHei" w:hint="eastAsia"/>
          <w:color w:val="70AD47" w:themeColor="accent6"/>
          <w:lang w:eastAsia="zh-TW"/>
        </w:rPr>
        <w:t>子</w:t>
      </w:r>
      <w:r>
        <w:rPr>
          <w:rFonts w:eastAsia="Microsoft JhengHei" w:hint="eastAsia"/>
          <w:color w:val="70AD47" w:themeColor="accent6"/>
          <w:lang w:eastAsia="zh-TW"/>
        </w:rPr>
        <w:t>的前面和側面）</w:t>
      </w:r>
    </w:p>
    <w:p w14:paraId="3ADBF835" w14:textId="3F42B044" w:rsidR="00E77BBB" w:rsidRPr="00E77BBB" w:rsidRDefault="001A366F" w:rsidP="00E77BBB">
      <w:pPr>
        <w:pStyle w:val="ListParagraph"/>
        <w:numPr>
          <w:ilvl w:val="0"/>
          <w:numId w:val="24"/>
        </w:numPr>
        <w:ind w:left="360"/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只能使用</w:t>
      </w:r>
      <w:r w:rsidR="00E77BBB">
        <w:rPr>
          <w:rFonts w:eastAsia="Microsoft JhengHei" w:hint="eastAsia"/>
          <w:color w:val="70AD47" w:themeColor="accent6"/>
          <w:lang w:eastAsia="zh-TW"/>
        </w:rPr>
        <w:t>向量</w:t>
      </w:r>
      <w:r>
        <w:rPr>
          <w:rFonts w:eastAsia="Microsoft JhengHei" w:hint="eastAsia"/>
          <w:color w:val="70AD47" w:themeColor="accent6"/>
          <w:lang w:eastAsia="zh-TW"/>
        </w:rPr>
        <w:t>圖形</w:t>
      </w:r>
    </w:p>
    <w:p w14:paraId="540F1FFB" w14:textId="77777777" w:rsidR="00EB3AC1" w:rsidRPr="00DB0C7D" w:rsidRDefault="00EB3AC1" w:rsidP="00EB3AC1">
      <w:pPr>
        <w:spacing w:before="240"/>
        <w:rPr>
          <w:rFonts w:eastAsia="Microsoft JhengHei"/>
          <w:b/>
        </w:rPr>
      </w:pPr>
      <w:r w:rsidRPr="00DB0C7D">
        <w:rPr>
          <w:rFonts w:eastAsia="Microsoft JhengHei"/>
          <w:b/>
        </w:rPr>
        <w:t>Size</w:t>
      </w:r>
    </w:p>
    <w:p w14:paraId="634AB527" w14:textId="06F07991" w:rsidR="00EB3AC1" w:rsidRPr="00DB0C7D" w:rsidRDefault="00FA3EA2" w:rsidP="00EB3AC1">
      <w:pPr>
        <w:pStyle w:val="ListParagraph"/>
        <w:numPr>
          <w:ilvl w:val="0"/>
          <w:numId w:val="22"/>
        </w:numPr>
        <w:rPr>
          <w:rFonts w:eastAsia="Microsoft JhengHei"/>
        </w:rPr>
      </w:pPr>
      <w:r w:rsidRPr="00DB0C7D">
        <w:rPr>
          <w:rFonts w:eastAsia="Microsoft JhengHei"/>
        </w:rPr>
        <w:t>As per template in Appendix 1.4 – Car template</w:t>
      </w:r>
    </w:p>
    <w:p w14:paraId="2E59D2C9" w14:textId="7EAE13C8" w:rsidR="001A366F" w:rsidRPr="001A366F" w:rsidRDefault="001A366F" w:rsidP="001A366F">
      <w:pPr>
        <w:spacing w:before="240"/>
        <w:rPr>
          <w:rFonts w:eastAsia="Microsoft JhengHei"/>
          <w:b/>
          <w:color w:val="70AD47" w:themeColor="accent6"/>
        </w:rPr>
      </w:pPr>
      <w:r>
        <w:rPr>
          <w:rFonts w:eastAsia="Microsoft JhengHei" w:hint="eastAsia"/>
          <w:b/>
          <w:color w:val="70AD47" w:themeColor="accent6"/>
          <w:lang w:eastAsia="zh-TW"/>
        </w:rPr>
        <w:t>尺寸</w:t>
      </w:r>
    </w:p>
    <w:p w14:paraId="46F824D0" w14:textId="62044789" w:rsidR="001A366F" w:rsidRPr="001A366F" w:rsidRDefault="001A366F" w:rsidP="001A366F">
      <w:pPr>
        <w:pStyle w:val="ListParagraph"/>
        <w:numPr>
          <w:ilvl w:val="0"/>
          <w:numId w:val="22"/>
        </w:numPr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如同每個提供的模版，在</w:t>
      </w:r>
      <w:r w:rsidRPr="001A366F">
        <w:rPr>
          <w:rFonts w:eastAsia="Microsoft JhengHei"/>
          <w:color w:val="70AD47" w:themeColor="accent6"/>
        </w:rPr>
        <w:t>Appendix 1.4 – Car template</w:t>
      </w:r>
      <w:r>
        <w:rPr>
          <w:rFonts w:eastAsia="Microsoft JhengHei" w:hint="eastAsia"/>
          <w:color w:val="70AD47" w:themeColor="accent6"/>
          <w:lang w:eastAsia="zh-TW"/>
        </w:rPr>
        <w:t>（車輛模版）</w:t>
      </w:r>
    </w:p>
    <w:p w14:paraId="44147242" w14:textId="77777777" w:rsidR="00EB3AC1" w:rsidRPr="00DB0C7D" w:rsidRDefault="00EB3AC1" w:rsidP="00EB3AC1">
      <w:pPr>
        <w:spacing w:before="240"/>
        <w:rPr>
          <w:rFonts w:eastAsia="Microsoft JhengHei"/>
          <w:b/>
        </w:rPr>
      </w:pPr>
      <w:r w:rsidRPr="00DB0C7D">
        <w:rPr>
          <w:rFonts w:eastAsia="Microsoft JhengHei"/>
          <w:b/>
        </w:rPr>
        <w:t xml:space="preserve">Colour </w:t>
      </w:r>
    </w:p>
    <w:p w14:paraId="5F7026B1" w14:textId="06D0ED14" w:rsidR="00EB3AC1" w:rsidRPr="00DB0C7D" w:rsidRDefault="00FA3EA2" w:rsidP="00EB3AC1">
      <w:pPr>
        <w:pStyle w:val="ListParagraph"/>
        <w:numPr>
          <w:ilvl w:val="0"/>
          <w:numId w:val="22"/>
        </w:numPr>
        <w:rPr>
          <w:rFonts w:eastAsia="Microsoft JhengHei"/>
        </w:rPr>
      </w:pPr>
      <w:r w:rsidRPr="00DB0C7D">
        <w:rPr>
          <w:rFonts w:eastAsia="Microsoft JhengHei"/>
        </w:rPr>
        <w:t>RGB</w:t>
      </w:r>
    </w:p>
    <w:p w14:paraId="5FA37CF3" w14:textId="6FDACD87" w:rsidR="001A366F" w:rsidRPr="001A366F" w:rsidRDefault="001A366F" w:rsidP="001A366F">
      <w:pPr>
        <w:spacing w:before="240"/>
        <w:rPr>
          <w:rFonts w:eastAsia="Microsoft JhengHei"/>
          <w:b/>
          <w:color w:val="70AD47" w:themeColor="accent6"/>
        </w:rPr>
      </w:pPr>
      <w:r>
        <w:rPr>
          <w:rFonts w:eastAsia="Microsoft JhengHei" w:hint="eastAsia"/>
          <w:b/>
          <w:color w:val="70AD47" w:themeColor="accent6"/>
          <w:lang w:eastAsia="zh-TW"/>
        </w:rPr>
        <w:t>色彩</w:t>
      </w:r>
    </w:p>
    <w:p w14:paraId="1DFD4E2C" w14:textId="77777777" w:rsidR="001A366F" w:rsidRPr="001A366F" w:rsidRDefault="001A366F" w:rsidP="001A366F">
      <w:pPr>
        <w:pStyle w:val="ListParagraph"/>
        <w:numPr>
          <w:ilvl w:val="0"/>
          <w:numId w:val="22"/>
        </w:numPr>
        <w:rPr>
          <w:rFonts w:eastAsia="Microsoft JhengHei"/>
          <w:color w:val="70AD47" w:themeColor="accent6"/>
        </w:rPr>
      </w:pPr>
      <w:r w:rsidRPr="001A366F">
        <w:rPr>
          <w:rFonts w:eastAsia="Microsoft JhengHei"/>
          <w:color w:val="70AD47" w:themeColor="accent6"/>
        </w:rPr>
        <w:t>RGB</w:t>
      </w:r>
    </w:p>
    <w:p w14:paraId="3AB070FD" w14:textId="77777777" w:rsidR="00FD1D8F" w:rsidRDefault="00FD1D8F" w:rsidP="00EB3AC1">
      <w:pPr>
        <w:pStyle w:val="SubHeadersBodyBold12ptbefore"/>
        <w:rPr>
          <w:rFonts w:eastAsia="Microsoft JhengHei"/>
        </w:rPr>
      </w:pPr>
    </w:p>
    <w:p w14:paraId="6C893089" w14:textId="20536758" w:rsidR="00EB3AC1" w:rsidRPr="00DB0C7D" w:rsidRDefault="00EB3AC1" w:rsidP="00EB3AC1">
      <w:pPr>
        <w:pStyle w:val="SubHeadersBodyBold12ptbefore"/>
        <w:rPr>
          <w:rFonts w:eastAsia="Microsoft JhengHei"/>
        </w:rPr>
      </w:pPr>
      <w:r w:rsidRPr="00DB0C7D">
        <w:rPr>
          <w:rFonts w:eastAsia="Microsoft JhengHei"/>
        </w:rPr>
        <w:lastRenderedPageBreak/>
        <w:t xml:space="preserve">ICC Profile </w:t>
      </w:r>
    </w:p>
    <w:p w14:paraId="6617E89C" w14:textId="77E30D72" w:rsidR="00EB3AC1" w:rsidRPr="00DB0C7D" w:rsidRDefault="00FA3EA2" w:rsidP="00EB3AC1">
      <w:pPr>
        <w:pStyle w:val="Default"/>
        <w:rPr>
          <w:rFonts w:eastAsia="Microsoft JhengHei"/>
        </w:rPr>
      </w:pPr>
      <w:r w:rsidRPr="00DB0C7D">
        <w:rPr>
          <w:rFonts w:eastAsia="Microsoft JhengHei"/>
        </w:rPr>
        <w:t>Adobe RGB (1998)</w:t>
      </w:r>
    </w:p>
    <w:p w14:paraId="77DFD0AB" w14:textId="1666B16C" w:rsidR="001A366F" w:rsidRPr="001A366F" w:rsidRDefault="001A366F" w:rsidP="001A366F">
      <w:pPr>
        <w:pStyle w:val="SubHeadersBodyBold12ptbefore"/>
        <w:rPr>
          <w:rFonts w:eastAsia="Microsoft JhengHei"/>
          <w:color w:val="70AD47" w:themeColor="accent6"/>
        </w:rPr>
      </w:pPr>
      <w:r w:rsidRPr="001A366F">
        <w:rPr>
          <w:rFonts w:eastAsia="Microsoft JhengHei"/>
          <w:color w:val="70AD47" w:themeColor="accent6"/>
        </w:rPr>
        <w:t>ICC</w:t>
      </w:r>
      <w:r>
        <w:rPr>
          <w:rFonts w:eastAsia="Microsoft JhengHei" w:hint="eastAsia"/>
          <w:color w:val="70AD47" w:themeColor="accent6"/>
          <w:lang w:eastAsia="zh-TW"/>
        </w:rPr>
        <w:t>色彩描述檔</w:t>
      </w:r>
    </w:p>
    <w:p w14:paraId="60551533" w14:textId="77777777" w:rsidR="001A366F" w:rsidRPr="001A366F" w:rsidRDefault="001A366F" w:rsidP="001A366F">
      <w:pPr>
        <w:pStyle w:val="Default"/>
        <w:rPr>
          <w:rFonts w:eastAsia="Microsoft JhengHei"/>
          <w:color w:val="70AD47" w:themeColor="accent6"/>
        </w:rPr>
      </w:pPr>
      <w:r w:rsidRPr="001A366F">
        <w:rPr>
          <w:rFonts w:eastAsia="Microsoft JhengHei"/>
          <w:color w:val="70AD47" w:themeColor="accent6"/>
        </w:rPr>
        <w:t>Adobe RGB (1998)</w:t>
      </w:r>
    </w:p>
    <w:p w14:paraId="1B4AADA9" w14:textId="77777777" w:rsidR="00EB3AC1" w:rsidRPr="00DB0C7D" w:rsidRDefault="00EB3AC1" w:rsidP="00EB3AC1">
      <w:pPr>
        <w:pStyle w:val="SubHeadersBodyBold12ptbefore"/>
        <w:rPr>
          <w:rFonts w:eastAsia="Microsoft JhengHei"/>
        </w:rPr>
      </w:pPr>
      <w:r w:rsidRPr="00DB0C7D">
        <w:rPr>
          <w:rFonts w:eastAsia="Microsoft JhengHei"/>
        </w:rPr>
        <w:t>Naming</w:t>
      </w:r>
    </w:p>
    <w:p w14:paraId="1AF4E950" w14:textId="77777777" w:rsidR="00EB3AC1" w:rsidRPr="00DB0C7D" w:rsidRDefault="00EB3AC1" w:rsidP="00EB3AC1">
      <w:pPr>
        <w:rPr>
          <w:rFonts w:eastAsia="Microsoft JhengHei"/>
          <w:i/>
        </w:rPr>
      </w:pPr>
      <w:r w:rsidRPr="00DB0C7D">
        <w:rPr>
          <w:rFonts w:eastAsia="Microsoft JhengHei"/>
          <w:i/>
        </w:rPr>
        <w:t xml:space="preserve">Note: YY represents your competitor number </w:t>
      </w:r>
    </w:p>
    <w:p w14:paraId="40A76F64" w14:textId="35716F72" w:rsidR="00EB3AC1" w:rsidRPr="00DB0C7D" w:rsidRDefault="00EB3AC1" w:rsidP="00EB3AC1">
      <w:pPr>
        <w:rPr>
          <w:rFonts w:eastAsia="Microsoft JhengHei"/>
        </w:rPr>
      </w:pPr>
      <w:r w:rsidRPr="00DB0C7D">
        <w:rPr>
          <w:rFonts w:eastAsia="Microsoft JhengHei"/>
          <w:color w:val="FF0000"/>
        </w:rPr>
        <w:t xml:space="preserve">Folder name: </w:t>
      </w:r>
      <w:r w:rsidR="00FA3EA2" w:rsidRPr="00DB0C7D">
        <w:rPr>
          <w:rFonts w:eastAsia="Microsoft JhengHei"/>
          <w:color w:val="FF0000"/>
        </w:rPr>
        <w:t>Car Wrapping</w:t>
      </w:r>
    </w:p>
    <w:p w14:paraId="7269142F" w14:textId="35F9891E" w:rsidR="00EB3AC1" w:rsidRPr="00DB0C7D" w:rsidRDefault="00EB3AC1" w:rsidP="00EB3AC1">
      <w:pPr>
        <w:pStyle w:val="ListParagraph"/>
        <w:numPr>
          <w:ilvl w:val="0"/>
          <w:numId w:val="27"/>
        </w:numPr>
        <w:rPr>
          <w:rFonts w:eastAsia="Microsoft JhengHei"/>
        </w:rPr>
      </w:pPr>
      <w:r w:rsidRPr="00DB0C7D">
        <w:rPr>
          <w:rFonts w:eastAsia="Microsoft JhengHei"/>
        </w:rPr>
        <w:t>Poster file name: YY_DFP_</w:t>
      </w:r>
      <w:r w:rsidR="00FA3EA2" w:rsidRPr="00DB0C7D">
        <w:rPr>
          <w:rFonts w:eastAsia="Microsoft JhengHei"/>
        </w:rPr>
        <w:t>Car</w:t>
      </w:r>
      <w:r w:rsidRPr="00DB0C7D">
        <w:rPr>
          <w:rFonts w:eastAsia="Microsoft JhengHei"/>
        </w:rPr>
        <w:t>.ai</w:t>
      </w:r>
    </w:p>
    <w:p w14:paraId="44384C81" w14:textId="65A84E30" w:rsidR="00EB3AC1" w:rsidRPr="00DB0C7D" w:rsidRDefault="00EB3AC1" w:rsidP="00EB3AC1">
      <w:pPr>
        <w:pStyle w:val="ListParagraph"/>
        <w:numPr>
          <w:ilvl w:val="0"/>
          <w:numId w:val="27"/>
        </w:numPr>
        <w:rPr>
          <w:rFonts w:eastAsia="Microsoft JhengHei"/>
        </w:rPr>
      </w:pPr>
      <w:r w:rsidRPr="00DB0C7D">
        <w:rPr>
          <w:rFonts w:eastAsia="Microsoft JhengHei"/>
        </w:rPr>
        <w:t>Poster file name: YY_DFP_</w:t>
      </w:r>
      <w:r w:rsidR="00FA3EA2" w:rsidRPr="00DB0C7D">
        <w:rPr>
          <w:rFonts w:eastAsia="Microsoft JhengHei"/>
        </w:rPr>
        <w:t>Car</w:t>
      </w:r>
      <w:r w:rsidRPr="00DB0C7D">
        <w:rPr>
          <w:rFonts w:eastAsia="Microsoft JhengHei"/>
        </w:rPr>
        <w:t>.pdf</w:t>
      </w:r>
    </w:p>
    <w:p w14:paraId="796A3E6C" w14:textId="7103321F" w:rsidR="001A366F" w:rsidRPr="001A366F" w:rsidRDefault="001A366F" w:rsidP="001A366F">
      <w:pPr>
        <w:pStyle w:val="SubHeadersBodyBold12ptbefore"/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命名</w:t>
      </w:r>
    </w:p>
    <w:p w14:paraId="7BE9B954" w14:textId="4F026664" w:rsidR="001A366F" w:rsidRPr="001A366F" w:rsidRDefault="001A366F" w:rsidP="001A366F">
      <w:pPr>
        <w:rPr>
          <w:rFonts w:eastAsia="Microsoft JhengHei"/>
          <w:i/>
          <w:color w:val="70AD47" w:themeColor="accent6"/>
          <w:lang w:eastAsia="zh-TW"/>
        </w:rPr>
      </w:pPr>
      <w:r>
        <w:rPr>
          <w:rFonts w:ascii="Microsoft JhengHei" w:eastAsia="Microsoft JhengHei" w:hAnsi="Microsoft JhengHei" w:hint="eastAsia"/>
          <w:i/>
          <w:color w:val="70AD47" w:themeColor="accent6"/>
          <w:lang w:eastAsia="zh-TW"/>
        </w:rPr>
        <w:t>注意：</w:t>
      </w:r>
      <w:r w:rsidRPr="00766E1A">
        <w:rPr>
          <w:rFonts w:ascii="Microsoft JhengHei" w:eastAsia="Microsoft JhengHei" w:hAnsi="Microsoft JhengHei"/>
          <w:i/>
          <w:color w:val="70AD47" w:themeColor="accent6"/>
          <w:lang w:eastAsia="zh-TW"/>
        </w:rPr>
        <w:t xml:space="preserve">YY </w:t>
      </w:r>
      <w:r w:rsidRPr="00766E1A">
        <w:rPr>
          <w:rFonts w:ascii="Microsoft JhengHei" w:eastAsia="Microsoft JhengHei" w:hAnsi="Microsoft JhengHei" w:hint="eastAsia"/>
          <w:i/>
          <w:color w:val="70AD47" w:themeColor="accent6"/>
          <w:lang w:eastAsia="zh-TW"/>
        </w:rPr>
        <w:t>代表你的工作崗號碼</w:t>
      </w:r>
      <w:r w:rsidRPr="001A366F">
        <w:rPr>
          <w:rFonts w:eastAsia="Microsoft JhengHei"/>
          <w:i/>
          <w:color w:val="70AD47" w:themeColor="accent6"/>
          <w:lang w:eastAsia="zh-TW"/>
        </w:rPr>
        <w:t xml:space="preserve"> </w:t>
      </w:r>
    </w:p>
    <w:p w14:paraId="5077D4B5" w14:textId="6EAC38C1" w:rsidR="001A366F" w:rsidRPr="00DB0C7D" w:rsidRDefault="001A366F" w:rsidP="001A366F">
      <w:pPr>
        <w:rPr>
          <w:rFonts w:eastAsia="Microsoft JhengHei"/>
        </w:rPr>
      </w:pPr>
      <w:r>
        <w:rPr>
          <w:rFonts w:eastAsia="Microsoft JhengHei" w:hint="eastAsia"/>
          <w:color w:val="FF0000"/>
          <w:lang w:eastAsia="zh-TW"/>
        </w:rPr>
        <w:t>資料夾名稱：</w:t>
      </w:r>
      <w:r w:rsidRPr="00DB0C7D">
        <w:rPr>
          <w:rFonts w:eastAsia="Microsoft JhengHei"/>
          <w:color w:val="FF0000"/>
        </w:rPr>
        <w:t>Car Wrapping</w:t>
      </w:r>
    </w:p>
    <w:p w14:paraId="20281413" w14:textId="12F6A2C1" w:rsidR="001A366F" w:rsidRPr="001A366F" w:rsidRDefault="001A366F" w:rsidP="001A366F">
      <w:pPr>
        <w:pStyle w:val="ListParagraph"/>
        <w:numPr>
          <w:ilvl w:val="0"/>
          <w:numId w:val="27"/>
        </w:numPr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海報檔案名稱：</w:t>
      </w:r>
      <w:r w:rsidRPr="001A366F">
        <w:rPr>
          <w:rFonts w:eastAsia="Microsoft JhengHei"/>
          <w:color w:val="70AD47" w:themeColor="accent6"/>
        </w:rPr>
        <w:t>YY_DFP_Car.ai</w:t>
      </w:r>
    </w:p>
    <w:p w14:paraId="3C96DB18" w14:textId="50231795" w:rsidR="001A366F" w:rsidRPr="001A366F" w:rsidRDefault="001A366F" w:rsidP="001A366F">
      <w:pPr>
        <w:pStyle w:val="ListParagraph"/>
        <w:numPr>
          <w:ilvl w:val="0"/>
          <w:numId w:val="27"/>
        </w:numPr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海報檔案名稱：</w:t>
      </w:r>
      <w:r w:rsidRPr="001A366F">
        <w:rPr>
          <w:rFonts w:eastAsia="Microsoft JhengHei"/>
          <w:color w:val="70AD47" w:themeColor="accent6"/>
        </w:rPr>
        <w:t xml:space="preserve"> YY_DFP_Car.pdf</w:t>
      </w:r>
    </w:p>
    <w:p w14:paraId="3EDBCD66" w14:textId="77777777" w:rsidR="00EB3AC1" w:rsidRPr="00DB0C7D" w:rsidRDefault="00EB3AC1" w:rsidP="00EB3AC1">
      <w:pPr>
        <w:pStyle w:val="BodySubHeaderSpacebefore"/>
        <w:rPr>
          <w:rFonts w:eastAsia="Microsoft JhengHei"/>
          <w:b/>
        </w:rPr>
      </w:pPr>
      <w:r w:rsidRPr="00DB0C7D">
        <w:rPr>
          <w:rFonts w:eastAsia="Microsoft JhengHei"/>
          <w:b/>
        </w:rPr>
        <w:t>You must deliver</w:t>
      </w:r>
    </w:p>
    <w:p w14:paraId="1163A869" w14:textId="0B7749CD" w:rsidR="00EB3AC1" w:rsidRPr="00DB0C7D" w:rsidRDefault="00FA3EA2" w:rsidP="00EB3AC1">
      <w:pPr>
        <w:rPr>
          <w:rFonts w:eastAsia="Microsoft JhengHei"/>
          <w:b/>
        </w:rPr>
      </w:pPr>
      <w:r w:rsidRPr="00DB0C7D">
        <w:rPr>
          <w:rFonts w:eastAsia="Microsoft JhengHei"/>
          <w:b/>
        </w:rPr>
        <w:t>Mounting</w:t>
      </w:r>
    </w:p>
    <w:p w14:paraId="5E74A993" w14:textId="77777777" w:rsidR="00143580" w:rsidRPr="00DB0C7D" w:rsidRDefault="00EB3AC1" w:rsidP="00143580">
      <w:pPr>
        <w:pStyle w:val="ListParagraph"/>
        <w:numPr>
          <w:ilvl w:val="0"/>
          <w:numId w:val="23"/>
        </w:numPr>
        <w:rPr>
          <w:rFonts w:eastAsia="Microsoft JhengHei"/>
        </w:rPr>
      </w:pPr>
      <w:r w:rsidRPr="00DB0C7D">
        <w:rPr>
          <w:rFonts w:eastAsia="Microsoft JhengHei"/>
        </w:rPr>
        <w:t xml:space="preserve">1 x colour printout </w:t>
      </w:r>
      <w:r w:rsidR="00FA3EA2" w:rsidRPr="00DB0C7D">
        <w:rPr>
          <w:rFonts w:eastAsia="Microsoft JhengHei"/>
        </w:rPr>
        <w:t>at 100</w:t>
      </w:r>
      <w:r w:rsidRPr="00DB0C7D">
        <w:rPr>
          <w:rFonts w:eastAsia="Microsoft JhengHei"/>
        </w:rPr>
        <w:t>%</w:t>
      </w:r>
      <w:r w:rsidR="00FA3EA2" w:rsidRPr="00DB0C7D">
        <w:rPr>
          <w:rFonts w:eastAsia="Microsoft JhengHei"/>
        </w:rPr>
        <w:t xml:space="preserve"> </w:t>
      </w:r>
      <w:r w:rsidR="00143580" w:rsidRPr="00DB0C7D">
        <w:rPr>
          <w:rFonts w:eastAsia="Microsoft JhengHei"/>
        </w:rPr>
        <w:t xml:space="preserve">trimmed to </w:t>
      </w:r>
      <w:r w:rsidR="00FA3EA2" w:rsidRPr="00DB0C7D">
        <w:rPr>
          <w:rFonts w:eastAsia="Microsoft JhengHei"/>
        </w:rPr>
        <w:t>actual size</w:t>
      </w:r>
      <w:r w:rsidR="00143580" w:rsidRPr="00DB0C7D">
        <w:rPr>
          <w:rFonts w:eastAsia="Microsoft JhengHei"/>
        </w:rPr>
        <w:t xml:space="preserve"> of 330mm x 250mm</w:t>
      </w:r>
      <w:r w:rsidRPr="00DB0C7D">
        <w:rPr>
          <w:rFonts w:eastAsia="Microsoft JhengHei"/>
        </w:rPr>
        <w:t xml:space="preserve">. </w:t>
      </w:r>
      <w:r w:rsidR="00143580" w:rsidRPr="00DB0C7D">
        <w:rPr>
          <w:rFonts w:eastAsia="Microsoft JhengHei"/>
        </w:rPr>
        <w:t>Mounted on A3</w:t>
      </w:r>
    </w:p>
    <w:p w14:paraId="37407C44" w14:textId="4EFFFC9D" w:rsidR="00EB3AC1" w:rsidRPr="00DB0C7D" w:rsidRDefault="00EB3AC1" w:rsidP="00143580">
      <w:pPr>
        <w:pStyle w:val="ListParagraph"/>
        <w:rPr>
          <w:rFonts w:eastAsia="Microsoft JhengHei"/>
        </w:rPr>
      </w:pPr>
      <w:r w:rsidRPr="00DB0C7D">
        <w:rPr>
          <w:rFonts w:eastAsia="Microsoft JhengHei"/>
        </w:rPr>
        <w:t xml:space="preserve">Ensure that you include your competitor number </w:t>
      </w:r>
      <w:r w:rsidR="00143580" w:rsidRPr="00DB0C7D">
        <w:rPr>
          <w:rFonts w:eastAsia="Microsoft JhengHei"/>
        </w:rPr>
        <w:t>on the mount board</w:t>
      </w:r>
      <w:r w:rsidRPr="00DB0C7D">
        <w:rPr>
          <w:rFonts w:eastAsia="Microsoft JhengHei"/>
        </w:rPr>
        <w:t>.</w:t>
      </w:r>
    </w:p>
    <w:p w14:paraId="3FEC186A" w14:textId="77777777" w:rsidR="00EB3AC1" w:rsidRPr="00DB0C7D" w:rsidRDefault="00EB3AC1" w:rsidP="00EB3AC1">
      <w:pPr>
        <w:rPr>
          <w:rFonts w:eastAsia="Microsoft JhengHei"/>
          <w:b/>
        </w:rPr>
      </w:pPr>
      <w:r w:rsidRPr="00DB0C7D">
        <w:rPr>
          <w:rFonts w:eastAsia="Microsoft JhengHei"/>
          <w:b/>
        </w:rPr>
        <w:t xml:space="preserve">Files </w:t>
      </w:r>
    </w:p>
    <w:p w14:paraId="06AFC146" w14:textId="77777777" w:rsidR="009D7F01" w:rsidRPr="00DB0C7D" w:rsidRDefault="009D7F01" w:rsidP="009D7F01">
      <w:pPr>
        <w:pStyle w:val="Default"/>
        <w:numPr>
          <w:ilvl w:val="0"/>
          <w:numId w:val="23"/>
        </w:numPr>
        <w:rPr>
          <w:rFonts w:eastAsia="Microsoft JhengHei"/>
        </w:rPr>
      </w:pPr>
      <w:r w:rsidRPr="00DB0C7D">
        <w:rPr>
          <w:rFonts w:eastAsia="Microsoft JhengHei"/>
        </w:rPr>
        <w:t xml:space="preserve">1 x AI </w:t>
      </w:r>
    </w:p>
    <w:p w14:paraId="1F9642BE" w14:textId="77777777" w:rsidR="009D7F01" w:rsidRPr="00DB0C7D" w:rsidRDefault="009D7F01" w:rsidP="009D7F01">
      <w:pPr>
        <w:pStyle w:val="ListParagraph"/>
        <w:numPr>
          <w:ilvl w:val="0"/>
          <w:numId w:val="23"/>
        </w:numPr>
        <w:rPr>
          <w:rFonts w:eastAsia="Microsoft JhengHei"/>
          <w:szCs w:val="22"/>
        </w:rPr>
      </w:pPr>
      <w:r w:rsidRPr="00DB0C7D">
        <w:rPr>
          <w:rFonts w:eastAsia="Microsoft JhengHei"/>
          <w:szCs w:val="20"/>
        </w:rPr>
        <w:t xml:space="preserve">1 x </w:t>
      </w:r>
      <w:r w:rsidRPr="00DB0C7D">
        <w:rPr>
          <w:rFonts w:eastAsia="Microsoft JhengHei"/>
        </w:rPr>
        <w:t>PDF File with editing capabilities preserved</w:t>
      </w:r>
    </w:p>
    <w:p w14:paraId="11B9AB68" w14:textId="77777777" w:rsidR="00EB3AC1" w:rsidRPr="00DB0C7D" w:rsidRDefault="00EB3AC1" w:rsidP="00EB3AC1">
      <w:pPr>
        <w:pStyle w:val="ListParagraph"/>
        <w:numPr>
          <w:ilvl w:val="0"/>
          <w:numId w:val="23"/>
        </w:numPr>
        <w:rPr>
          <w:rFonts w:eastAsia="Microsoft JhengHei"/>
          <w:i/>
        </w:rPr>
      </w:pPr>
      <w:r w:rsidRPr="00DB0C7D">
        <w:rPr>
          <w:rFonts w:eastAsia="Microsoft JhengHei"/>
          <w:i/>
        </w:rPr>
        <w:t>You may include any working files in a separate folder called: Working files</w:t>
      </w:r>
    </w:p>
    <w:p w14:paraId="76CB3A21" w14:textId="733ACDE5" w:rsidR="001A366F" w:rsidRPr="001A366F" w:rsidRDefault="001A366F" w:rsidP="001A366F">
      <w:pPr>
        <w:pStyle w:val="BodySubHeaderSpacebefore"/>
        <w:rPr>
          <w:rFonts w:eastAsia="Microsoft JhengHei"/>
          <w:b/>
          <w:color w:val="70AD47" w:themeColor="accent6"/>
        </w:rPr>
      </w:pPr>
      <w:r>
        <w:rPr>
          <w:rFonts w:eastAsia="Microsoft JhengHei" w:hint="eastAsia"/>
          <w:b/>
          <w:color w:val="70AD47" w:themeColor="accent6"/>
          <w:lang w:eastAsia="zh-TW"/>
        </w:rPr>
        <w:t>你必須繳交</w:t>
      </w:r>
    </w:p>
    <w:p w14:paraId="6D81EAB6" w14:textId="610895F9" w:rsidR="001A366F" w:rsidRPr="001A366F" w:rsidRDefault="001A366F" w:rsidP="001A366F">
      <w:pPr>
        <w:rPr>
          <w:rFonts w:eastAsia="Microsoft JhengHei"/>
          <w:b/>
          <w:color w:val="70AD47" w:themeColor="accent6"/>
        </w:rPr>
      </w:pPr>
      <w:r>
        <w:rPr>
          <w:rFonts w:eastAsia="Microsoft JhengHei" w:hint="eastAsia"/>
          <w:b/>
          <w:color w:val="70AD47" w:themeColor="accent6"/>
          <w:lang w:eastAsia="zh-TW"/>
        </w:rPr>
        <w:t>裱貼</w:t>
      </w:r>
    </w:p>
    <w:p w14:paraId="2C164985" w14:textId="29E69FDB" w:rsidR="001A366F" w:rsidRPr="001A366F" w:rsidRDefault="001A366F" w:rsidP="001A366F">
      <w:pPr>
        <w:pStyle w:val="ListParagraph"/>
        <w:numPr>
          <w:ilvl w:val="0"/>
          <w:numId w:val="23"/>
        </w:numPr>
        <w:rPr>
          <w:rFonts w:eastAsia="Microsoft JhengHei" w:hint="eastAsia"/>
          <w:color w:val="70AD47" w:themeColor="accent6"/>
          <w:lang w:eastAsia="zh-TW"/>
        </w:rPr>
      </w:pPr>
      <w:r w:rsidRPr="001A366F">
        <w:rPr>
          <w:rFonts w:eastAsia="Microsoft JhengHei"/>
          <w:color w:val="70AD47" w:themeColor="accent6"/>
          <w:lang w:eastAsia="zh-TW"/>
        </w:rPr>
        <w:t>1</w:t>
      </w:r>
      <w:r>
        <w:rPr>
          <w:rFonts w:eastAsia="Microsoft JhengHei" w:hint="eastAsia"/>
          <w:color w:val="70AD47" w:themeColor="accent6"/>
          <w:lang w:eastAsia="zh-TW"/>
        </w:rPr>
        <w:t>個彩色輸出，</w:t>
      </w:r>
      <w:r w:rsidRPr="001A366F">
        <w:rPr>
          <w:rFonts w:eastAsia="Microsoft JhengHei"/>
          <w:color w:val="70AD47" w:themeColor="accent6"/>
          <w:lang w:eastAsia="zh-TW"/>
        </w:rPr>
        <w:t xml:space="preserve"> 100% </w:t>
      </w:r>
      <w:r>
        <w:rPr>
          <w:rFonts w:eastAsia="Microsoft JhengHei" w:hint="eastAsia"/>
          <w:color w:val="70AD47" w:themeColor="accent6"/>
          <w:lang w:eastAsia="zh-TW"/>
        </w:rPr>
        <w:t>裁切到</w:t>
      </w:r>
      <w:r w:rsidRPr="001A366F">
        <w:rPr>
          <w:rFonts w:eastAsia="Microsoft JhengHei"/>
          <w:color w:val="70AD47" w:themeColor="accent6"/>
          <w:lang w:eastAsia="zh-TW"/>
        </w:rPr>
        <w:t>330mm x 250mm</w:t>
      </w:r>
      <w:r>
        <w:rPr>
          <w:rFonts w:eastAsia="Microsoft JhengHei" w:hint="eastAsia"/>
          <w:color w:val="70AD47" w:themeColor="accent6"/>
          <w:lang w:eastAsia="zh-TW"/>
        </w:rPr>
        <w:t>的實際尺寸。裱貼到</w:t>
      </w:r>
      <w:r w:rsidRPr="001A366F">
        <w:rPr>
          <w:rFonts w:eastAsia="Microsoft JhengHei"/>
          <w:color w:val="70AD47" w:themeColor="accent6"/>
        </w:rPr>
        <w:t>A3</w:t>
      </w:r>
      <w:r>
        <w:rPr>
          <w:rFonts w:eastAsia="Microsoft JhengHei" w:hint="eastAsia"/>
          <w:color w:val="70AD47" w:themeColor="accent6"/>
          <w:lang w:eastAsia="zh-TW"/>
        </w:rPr>
        <w:t>紙張。確保你把工作崗位號碼標示在展板上。</w:t>
      </w:r>
    </w:p>
    <w:p w14:paraId="5A4F5D60" w14:textId="12861235" w:rsidR="001A366F" w:rsidRPr="001A366F" w:rsidRDefault="001A366F" w:rsidP="001A366F">
      <w:pPr>
        <w:rPr>
          <w:rFonts w:eastAsia="Microsoft JhengHei"/>
          <w:b/>
          <w:color w:val="70AD47" w:themeColor="accent6"/>
        </w:rPr>
      </w:pPr>
      <w:r>
        <w:rPr>
          <w:rFonts w:eastAsia="Microsoft JhengHei" w:hint="eastAsia"/>
          <w:b/>
          <w:color w:val="70AD47" w:themeColor="accent6"/>
          <w:lang w:eastAsia="zh-TW"/>
        </w:rPr>
        <w:t>檔案</w:t>
      </w:r>
    </w:p>
    <w:p w14:paraId="31BE227D" w14:textId="3F1DDB0B" w:rsidR="001A366F" w:rsidRPr="001A366F" w:rsidRDefault="001A366F" w:rsidP="001A366F">
      <w:pPr>
        <w:pStyle w:val="Default"/>
        <w:numPr>
          <w:ilvl w:val="0"/>
          <w:numId w:val="23"/>
        </w:numPr>
        <w:rPr>
          <w:rFonts w:eastAsia="Microsoft JhengHei"/>
          <w:color w:val="70AD47" w:themeColor="accent6"/>
        </w:rPr>
      </w:pPr>
      <w:r w:rsidRPr="001A366F">
        <w:rPr>
          <w:rFonts w:eastAsia="Microsoft JhengHei"/>
          <w:color w:val="70AD47" w:themeColor="accent6"/>
        </w:rPr>
        <w:t xml:space="preserve">1 </w:t>
      </w:r>
      <w:r>
        <w:rPr>
          <w:rFonts w:eastAsia="Microsoft JhengHei" w:hint="eastAsia"/>
          <w:color w:val="70AD47" w:themeColor="accent6"/>
          <w:lang w:eastAsia="zh-TW"/>
        </w:rPr>
        <w:t>個</w:t>
      </w:r>
      <w:r w:rsidRPr="001A366F">
        <w:rPr>
          <w:rFonts w:eastAsia="Microsoft JhengHei"/>
          <w:color w:val="70AD47" w:themeColor="accent6"/>
        </w:rPr>
        <w:t xml:space="preserve"> AI </w:t>
      </w:r>
      <w:r>
        <w:rPr>
          <w:rFonts w:eastAsia="Microsoft JhengHei" w:hint="eastAsia"/>
          <w:color w:val="70AD47" w:themeColor="accent6"/>
          <w:lang w:eastAsia="zh-TW"/>
        </w:rPr>
        <w:t>檔案</w:t>
      </w:r>
    </w:p>
    <w:p w14:paraId="663DDD7D" w14:textId="68E9D16F" w:rsidR="001A366F" w:rsidRPr="001A366F" w:rsidRDefault="001A366F" w:rsidP="001A366F">
      <w:pPr>
        <w:pStyle w:val="ListParagraph"/>
        <w:numPr>
          <w:ilvl w:val="0"/>
          <w:numId w:val="23"/>
        </w:numPr>
        <w:rPr>
          <w:rFonts w:eastAsia="Microsoft JhengHei"/>
          <w:color w:val="70AD47" w:themeColor="accent6"/>
          <w:szCs w:val="22"/>
        </w:rPr>
      </w:pPr>
      <w:r w:rsidRPr="001A366F">
        <w:rPr>
          <w:rFonts w:eastAsia="Microsoft JhengHei"/>
          <w:color w:val="70AD47" w:themeColor="accent6"/>
          <w:szCs w:val="20"/>
        </w:rPr>
        <w:t xml:space="preserve">1 </w:t>
      </w:r>
      <w:r>
        <w:rPr>
          <w:rFonts w:eastAsia="Microsoft JhengHei" w:hint="eastAsia"/>
          <w:color w:val="70AD47" w:themeColor="accent6"/>
          <w:szCs w:val="20"/>
          <w:lang w:eastAsia="zh-TW"/>
        </w:rPr>
        <w:t>個</w:t>
      </w:r>
      <w:r w:rsidRPr="001A366F">
        <w:rPr>
          <w:rFonts w:eastAsia="Microsoft JhengHei"/>
          <w:color w:val="70AD47" w:themeColor="accent6"/>
        </w:rPr>
        <w:t xml:space="preserve">PDF </w:t>
      </w:r>
      <w:r>
        <w:rPr>
          <w:rFonts w:eastAsia="Microsoft JhengHei" w:hint="eastAsia"/>
          <w:color w:val="70AD47" w:themeColor="accent6"/>
          <w:lang w:eastAsia="zh-TW"/>
        </w:rPr>
        <w:t>檔案，保留編輯功能</w:t>
      </w:r>
    </w:p>
    <w:p w14:paraId="6E66FA92" w14:textId="087BB29A" w:rsidR="001A366F" w:rsidRPr="001A366F" w:rsidRDefault="001A366F" w:rsidP="001A366F">
      <w:pPr>
        <w:pStyle w:val="ListParagraph"/>
        <w:numPr>
          <w:ilvl w:val="0"/>
          <w:numId w:val="23"/>
        </w:numPr>
        <w:rPr>
          <w:rFonts w:eastAsia="Microsoft JhengHei"/>
          <w:i/>
          <w:color w:val="70AD47" w:themeColor="accent6"/>
        </w:rPr>
      </w:pPr>
      <w:r>
        <w:rPr>
          <w:rFonts w:eastAsia="Microsoft JhengHei" w:hint="eastAsia"/>
          <w:i/>
          <w:color w:val="70AD47" w:themeColor="accent6"/>
          <w:lang w:eastAsia="zh-TW"/>
        </w:rPr>
        <w:t>你可以在獨立資料夾包含任何工作檔案，資料夾命名為：</w:t>
      </w:r>
      <w:r w:rsidRPr="001A366F">
        <w:rPr>
          <w:rFonts w:eastAsia="Microsoft JhengHei"/>
          <w:i/>
          <w:color w:val="70AD47" w:themeColor="accent6"/>
        </w:rPr>
        <w:t>Working files</w:t>
      </w:r>
    </w:p>
    <w:p w14:paraId="6A06FDFA" w14:textId="77777777" w:rsidR="00FD1D8F" w:rsidRDefault="00FD1D8F">
      <w:pPr>
        <w:spacing w:after="160" w:line="259" w:lineRule="auto"/>
        <w:rPr>
          <w:rFonts w:ascii="Frutiger LT Com 45 Light" w:eastAsia="Microsoft JhengHei" w:hAnsi="Frutiger LT Com 45 Light" w:cstheme="majorBidi"/>
          <w:b/>
          <w:color w:val="003764"/>
          <w:sz w:val="40"/>
          <w:szCs w:val="32"/>
        </w:rPr>
      </w:pPr>
      <w:r>
        <w:rPr>
          <w:rFonts w:eastAsia="Microsoft JhengHei"/>
        </w:rPr>
        <w:br w:type="page"/>
      </w:r>
    </w:p>
    <w:p w14:paraId="4AF34680" w14:textId="1DEB6178" w:rsidR="00885489" w:rsidRPr="00DB0C7D" w:rsidRDefault="00885489" w:rsidP="00885489">
      <w:pPr>
        <w:pStyle w:val="Heading1"/>
        <w:spacing w:after="480"/>
        <w:rPr>
          <w:rFonts w:eastAsia="Microsoft JhengHei"/>
        </w:rPr>
      </w:pPr>
      <w:r w:rsidRPr="00DB0C7D">
        <w:rPr>
          <w:rFonts w:eastAsia="Microsoft JhengHei"/>
        </w:rPr>
        <w:lastRenderedPageBreak/>
        <w:t xml:space="preserve">Task </w:t>
      </w:r>
      <w:r w:rsidR="007F3EC2" w:rsidRPr="00DB0C7D">
        <w:rPr>
          <w:rFonts w:eastAsia="Microsoft JhengHei"/>
        </w:rPr>
        <w:t>4</w:t>
      </w:r>
      <w:r w:rsidRPr="00DB0C7D">
        <w:rPr>
          <w:rFonts w:eastAsia="Microsoft JhengHei"/>
        </w:rPr>
        <w:t xml:space="preserve">: </w:t>
      </w:r>
      <w:r w:rsidR="007F3EC2" w:rsidRPr="00DB0C7D">
        <w:rPr>
          <w:rFonts w:eastAsia="Microsoft JhengHei"/>
        </w:rPr>
        <w:t>Instagram Posts</w:t>
      </w:r>
      <w:r w:rsidRPr="00DB0C7D">
        <w:rPr>
          <w:rFonts w:eastAsia="Microsoft JhengHei"/>
        </w:rPr>
        <w:t xml:space="preserve"> </w:t>
      </w:r>
    </w:p>
    <w:p w14:paraId="1DD99A1F" w14:textId="77777777" w:rsidR="007F3EC2" w:rsidRPr="00DB0C7D" w:rsidRDefault="007F3EC2" w:rsidP="007F3EC2">
      <w:pPr>
        <w:pStyle w:val="BodySubHeaderSpacebefore"/>
        <w:rPr>
          <w:rFonts w:eastAsia="Microsoft JhengHei"/>
        </w:rPr>
      </w:pPr>
      <w:r w:rsidRPr="00DB0C7D">
        <w:rPr>
          <w:rFonts w:eastAsia="Microsoft JhengHei"/>
        </w:rPr>
        <w:t>Concept</w:t>
      </w:r>
    </w:p>
    <w:p w14:paraId="259BAC24" w14:textId="77777777" w:rsidR="00F741E6" w:rsidRPr="00DB0C7D" w:rsidRDefault="007F3EC2" w:rsidP="007F3EC2">
      <w:pPr>
        <w:rPr>
          <w:rFonts w:eastAsia="Microsoft JhengHei"/>
          <w:b/>
        </w:rPr>
      </w:pPr>
      <w:r w:rsidRPr="00DB0C7D">
        <w:rPr>
          <w:rFonts w:eastAsia="Microsoft JhengHei"/>
        </w:rPr>
        <w:t xml:space="preserve">You will create a two </w:t>
      </w:r>
      <w:proofErr w:type="spellStart"/>
      <w:r w:rsidRPr="00DB0C7D">
        <w:rPr>
          <w:rFonts w:eastAsia="Microsoft JhengHei"/>
        </w:rPr>
        <w:t>Instragram</w:t>
      </w:r>
      <w:proofErr w:type="spellEnd"/>
      <w:r w:rsidRPr="00DB0C7D">
        <w:rPr>
          <w:rFonts w:eastAsia="Microsoft JhengHei"/>
        </w:rPr>
        <w:t xml:space="preserve"> posts for </w:t>
      </w:r>
      <w:r w:rsidRPr="00DB0C7D">
        <w:rPr>
          <w:rFonts w:eastAsia="Microsoft JhengHei"/>
          <w:b/>
        </w:rPr>
        <w:t xml:space="preserve">Delicacy food products </w:t>
      </w:r>
    </w:p>
    <w:p w14:paraId="6FE159AE" w14:textId="376C6257" w:rsidR="00885489" w:rsidRPr="00DB0C7D" w:rsidRDefault="00875B7B" w:rsidP="00875B7B">
      <w:pPr>
        <w:rPr>
          <w:rFonts w:eastAsia="Microsoft JhengHei"/>
        </w:rPr>
      </w:pPr>
      <w:r w:rsidRPr="00DB0C7D">
        <w:rPr>
          <w:rFonts w:eastAsia="Microsoft JhengHei"/>
        </w:rPr>
        <w:t xml:space="preserve">Version </w:t>
      </w:r>
      <w:r w:rsidR="00F350FA" w:rsidRPr="00DB0C7D">
        <w:rPr>
          <w:rFonts w:eastAsia="Microsoft JhengHei"/>
        </w:rPr>
        <w:t>1</w:t>
      </w:r>
      <w:r w:rsidRPr="00DB0C7D">
        <w:rPr>
          <w:rFonts w:eastAsia="Microsoft JhengHei"/>
        </w:rPr>
        <w:t xml:space="preserve"> will be in English and version 2 in Arabic</w:t>
      </w:r>
      <w:r w:rsidR="007F3EC2" w:rsidRPr="00DB0C7D">
        <w:rPr>
          <w:rFonts w:eastAsia="Microsoft JhengHei"/>
        </w:rPr>
        <w:t>.</w:t>
      </w:r>
      <w:r w:rsidRPr="00DB0C7D">
        <w:rPr>
          <w:rFonts w:eastAsia="Microsoft JhengHei"/>
        </w:rPr>
        <w:t xml:space="preserve"> They should maintain a similar style of design, but with a variation of colour so that they can be distinguished from each other.</w:t>
      </w:r>
      <w:r w:rsidR="008756B0" w:rsidRPr="00DB0C7D">
        <w:rPr>
          <w:rFonts w:eastAsia="Microsoft JhengHei"/>
        </w:rPr>
        <w:t xml:space="preserve"> They would like each post to have a gold metallic looking border around the edge (similar to a gold photograph frame).</w:t>
      </w:r>
    </w:p>
    <w:p w14:paraId="54872708" w14:textId="56C99ECF" w:rsidR="005F4A54" w:rsidRPr="005F4A54" w:rsidRDefault="005F4A54" w:rsidP="005F4A54">
      <w:pPr>
        <w:pStyle w:val="Heading1"/>
        <w:spacing w:after="480"/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任務</w:t>
      </w:r>
      <w:r w:rsidRPr="005F4A54">
        <w:rPr>
          <w:rFonts w:eastAsia="Microsoft JhengHei"/>
          <w:color w:val="70AD47" w:themeColor="accent6"/>
        </w:rPr>
        <w:t>4</w:t>
      </w:r>
      <w:r>
        <w:rPr>
          <w:rFonts w:eastAsia="Microsoft JhengHei" w:hint="eastAsia"/>
          <w:color w:val="70AD47" w:themeColor="accent6"/>
          <w:lang w:eastAsia="zh-TW"/>
        </w:rPr>
        <w:t>：</w:t>
      </w:r>
      <w:r w:rsidRPr="005F4A54">
        <w:rPr>
          <w:rFonts w:eastAsia="Microsoft JhengHei"/>
          <w:color w:val="70AD47" w:themeColor="accent6"/>
        </w:rPr>
        <w:t xml:space="preserve"> Instagram</w:t>
      </w:r>
      <w:r>
        <w:rPr>
          <w:rFonts w:eastAsia="Microsoft JhengHei" w:hint="eastAsia"/>
          <w:color w:val="70AD47" w:themeColor="accent6"/>
          <w:lang w:eastAsia="zh-TW"/>
        </w:rPr>
        <w:t>的貼文</w:t>
      </w:r>
      <w:r w:rsidRPr="005F4A54">
        <w:rPr>
          <w:rFonts w:eastAsia="Microsoft JhengHei"/>
          <w:color w:val="70AD47" w:themeColor="accent6"/>
        </w:rPr>
        <w:t xml:space="preserve"> </w:t>
      </w:r>
    </w:p>
    <w:p w14:paraId="5FF1418F" w14:textId="2FE684C6" w:rsidR="005F4A54" w:rsidRPr="005F4A54" w:rsidRDefault="005F4A54" w:rsidP="005F4A54">
      <w:pPr>
        <w:pStyle w:val="BodySubHeaderSpacebefore"/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概念</w:t>
      </w:r>
    </w:p>
    <w:p w14:paraId="153DC562" w14:textId="41DCFF30" w:rsidR="005F4A54" w:rsidRPr="005F4A54" w:rsidRDefault="005F4A54" w:rsidP="005F4A54">
      <w:pPr>
        <w:rPr>
          <w:rFonts w:eastAsia="Microsoft JhengHei"/>
          <w:color w:val="70AD47" w:themeColor="accent6"/>
          <w:lang w:eastAsia="zh-TW"/>
        </w:rPr>
      </w:pPr>
      <w:r w:rsidRPr="005F4A54">
        <w:rPr>
          <w:rFonts w:eastAsia="Microsoft JhengHei" w:hint="eastAsia"/>
          <w:color w:val="70AD47" w:themeColor="accent6"/>
          <w:lang w:eastAsia="zh-TW"/>
        </w:rPr>
        <w:t>您將為</w:t>
      </w:r>
      <w:r w:rsidRPr="005F4A54">
        <w:rPr>
          <w:rFonts w:eastAsia="Microsoft JhengHei"/>
          <w:color w:val="70AD47" w:themeColor="accent6"/>
        </w:rPr>
        <w:t xml:space="preserve"> </w:t>
      </w:r>
      <w:r w:rsidRPr="005F4A54">
        <w:rPr>
          <w:rFonts w:eastAsia="Microsoft JhengHei"/>
          <w:b/>
          <w:color w:val="70AD47" w:themeColor="accent6"/>
        </w:rPr>
        <w:t>Delicacy food products</w:t>
      </w:r>
      <w:r w:rsidRPr="005F4A54">
        <w:rPr>
          <w:rFonts w:eastAsia="Microsoft JhengHei" w:hint="eastAsia"/>
          <w:bCs/>
          <w:color w:val="70AD47" w:themeColor="accent6"/>
          <w:lang w:eastAsia="zh-TW"/>
        </w:rPr>
        <w:t>製作</w:t>
      </w:r>
      <w:r w:rsidRPr="005F4A54">
        <w:rPr>
          <w:rFonts w:eastAsia="Microsoft JhengHei" w:hint="eastAsia"/>
          <w:color w:val="70AD47" w:themeColor="accent6"/>
          <w:lang w:eastAsia="zh-TW"/>
        </w:rPr>
        <w:t>兩個</w:t>
      </w:r>
      <w:proofErr w:type="spellStart"/>
      <w:r w:rsidRPr="005F4A54">
        <w:rPr>
          <w:rFonts w:eastAsia="Microsoft JhengHei"/>
          <w:color w:val="70AD47" w:themeColor="accent6"/>
          <w:lang w:eastAsia="zh-TW"/>
        </w:rPr>
        <w:t>Instragram</w:t>
      </w:r>
      <w:proofErr w:type="spellEnd"/>
      <w:r>
        <w:rPr>
          <w:rFonts w:eastAsia="Microsoft JhengHei" w:hint="eastAsia"/>
          <w:color w:val="70AD47" w:themeColor="accent6"/>
          <w:lang w:eastAsia="zh-TW"/>
        </w:rPr>
        <w:t>的貼文</w:t>
      </w:r>
    </w:p>
    <w:p w14:paraId="00E52E84" w14:textId="193D99AE" w:rsidR="005F4A54" w:rsidRPr="005F4A54" w:rsidRDefault="005F4A54" w:rsidP="005F4A54">
      <w:pPr>
        <w:rPr>
          <w:rFonts w:eastAsia="Microsoft JhengHei"/>
          <w:color w:val="70AD47" w:themeColor="accent6"/>
          <w:lang w:eastAsia="zh-TW"/>
        </w:rPr>
      </w:pPr>
      <w:r w:rsidRPr="005F4A54">
        <w:rPr>
          <w:rFonts w:eastAsia="Microsoft JhengHei" w:hint="eastAsia"/>
          <w:color w:val="70AD47" w:themeColor="accent6"/>
          <w:lang w:eastAsia="zh-TW"/>
        </w:rPr>
        <w:t>版本</w:t>
      </w:r>
      <w:r w:rsidRPr="005F4A54">
        <w:rPr>
          <w:rFonts w:eastAsia="Microsoft JhengHei"/>
          <w:color w:val="70AD47" w:themeColor="accent6"/>
          <w:lang w:eastAsia="zh-TW"/>
        </w:rPr>
        <w:t>1</w:t>
      </w:r>
      <w:r w:rsidRPr="005F4A54">
        <w:rPr>
          <w:rFonts w:eastAsia="Microsoft JhengHei" w:hint="eastAsia"/>
          <w:color w:val="70AD47" w:themeColor="accent6"/>
          <w:lang w:eastAsia="zh-TW"/>
        </w:rPr>
        <w:t>將使用英語，版本</w:t>
      </w:r>
      <w:r w:rsidRPr="005F4A54">
        <w:rPr>
          <w:rFonts w:eastAsia="Microsoft JhengHei"/>
          <w:color w:val="70AD47" w:themeColor="accent6"/>
          <w:lang w:eastAsia="zh-TW"/>
        </w:rPr>
        <w:t>2</w:t>
      </w:r>
      <w:r w:rsidRPr="005F4A54">
        <w:rPr>
          <w:rFonts w:eastAsia="Microsoft JhengHei" w:hint="eastAsia"/>
          <w:color w:val="70AD47" w:themeColor="accent6"/>
          <w:lang w:eastAsia="zh-TW"/>
        </w:rPr>
        <w:t>將使用阿拉伯語。</w:t>
      </w:r>
      <w:r w:rsidRPr="005F4A54">
        <w:rPr>
          <w:rFonts w:eastAsia="Microsoft JhengHei"/>
          <w:color w:val="70AD47" w:themeColor="accent6"/>
          <w:lang w:eastAsia="zh-TW"/>
        </w:rPr>
        <w:t xml:space="preserve"> </w:t>
      </w:r>
      <w:r w:rsidR="00CF2A5E">
        <w:rPr>
          <w:rFonts w:eastAsia="Microsoft JhengHei" w:hint="eastAsia"/>
          <w:color w:val="70AD47" w:themeColor="accent6"/>
          <w:lang w:eastAsia="zh-TW"/>
        </w:rPr>
        <w:t>他們</w:t>
      </w:r>
      <w:r w:rsidRPr="005F4A54">
        <w:rPr>
          <w:rFonts w:eastAsia="Microsoft JhengHei" w:hint="eastAsia"/>
          <w:color w:val="70AD47" w:themeColor="accent6"/>
          <w:lang w:eastAsia="zh-TW"/>
        </w:rPr>
        <w:t>應該</w:t>
      </w:r>
      <w:r w:rsidR="00CF2A5E">
        <w:rPr>
          <w:rFonts w:eastAsia="Microsoft JhengHei" w:hint="eastAsia"/>
          <w:color w:val="70AD47" w:themeColor="accent6"/>
          <w:lang w:eastAsia="zh-TW"/>
        </w:rPr>
        <w:t>維持</w:t>
      </w:r>
      <w:r w:rsidRPr="005F4A54">
        <w:rPr>
          <w:rFonts w:eastAsia="Microsoft JhengHei" w:hint="eastAsia"/>
          <w:color w:val="70AD47" w:themeColor="accent6"/>
          <w:lang w:eastAsia="zh-TW"/>
        </w:rPr>
        <w:t>類似的設計風格，但顏色</w:t>
      </w:r>
      <w:r w:rsidR="00CF2A5E">
        <w:rPr>
          <w:rFonts w:eastAsia="Microsoft JhengHei" w:hint="eastAsia"/>
          <w:color w:val="70AD47" w:themeColor="accent6"/>
          <w:lang w:eastAsia="zh-TW"/>
        </w:rPr>
        <w:t>應有變化，才能使他們有所區分</w:t>
      </w:r>
      <w:r w:rsidRPr="005F4A54">
        <w:rPr>
          <w:rFonts w:eastAsia="Microsoft JhengHei" w:hint="eastAsia"/>
          <w:color w:val="70AD47" w:themeColor="accent6"/>
          <w:lang w:eastAsia="zh-TW"/>
        </w:rPr>
        <w:t>。</w:t>
      </w:r>
      <w:r w:rsidRPr="005F4A54">
        <w:rPr>
          <w:rFonts w:eastAsia="Microsoft JhengHei"/>
          <w:color w:val="70AD47" w:themeColor="accent6"/>
          <w:lang w:eastAsia="zh-TW"/>
        </w:rPr>
        <w:t xml:space="preserve"> </w:t>
      </w:r>
      <w:r w:rsidRPr="005F4A54">
        <w:rPr>
          <w:rFonts w:eastAsia="Microsoft JhengHei" w:hint="eastAsia"/>
          <w:color w:val="70AD47" w:themeColor="accent6"/>
          <w:lang w:eastAsia="zh-TW"/>
        </w:rPr>
        <w:t>他們希望每個</w:t>
      </w:r>
      <w:r w:rsidR="00CF2A5E">
        <w:rPr>
          <w:rFonts w:eastAsia="Microsoft JhengHei" w:hint="eastAsia"/>
          <w:color w:val="70AD47" w:themeColor="accent6"/>
          <w:lang w:eastAsia="zh-TW"/>
        </w:rPr>
        <w:t>貼文的</w:t>
      </w:r>
      <w:r w:rsidRPr="005F4A54">
        <w:rPr>
          <w:rFonts w:eastAsia="Microsoft JhengHei" w:hint="eastAsia"/>
          <w:color w:val="70AD47" w:themeColor="accent6"/>
          <w:lang w:eastAsia="zh-TW"/>
        </w:rPr>
        <w:t>邊緣都有金色金屬邊框（類似於金色相框）。</w:t>
      </w:r>
    </w:p>
    <w:p w14:paraId="333A6112" w14:textId="77777777" w:rsidR="00885489" w:rsidRPr="00DB0C7D" w:rsidRDefault="00885489" w:rsidP="00885489">
      <w:pPr>
        <w:pStyle w:val="BodySubHeaderSpacebefore"/>
        <w:rPr>
          <w:rFonts w:eastAsia="Microsoft JhengHei"/>
        </w:rPr>
      </w:pPr>
      <w:r w:rsidRPr="00DB0C7D">
        <w:rPr>
          <w:rFonts w:eastAsia="Microsoft JhengHei"/>
        </w:rPr>
        <w:t>Specifications</w:t>
      </w:r>
    </w:p>
    <w:p w14:paraId="0D530225" w14:textId="77777777" w:rsidR="00CF63EB" w:rsidRPr="00DB0C7D" w:rsidRDefault="00CF63EB" w:rsidP="00CF63EB">
      <w:pPr>
        <w:pStyle w:val="SubHeadersBodyBold12ptbefore"/>
        <w:rPr>
          <w:rFonts w:eastAsia="Microsoft JhengHei"/>
        </w:rPr>
      </w:pPr>
      <w:r w:rsidRPr="00DB0C7D">
        <w:rPr>
          <w:rFonts w:eastAsia="Microsoft JhengHei"/>
        </w:rPr>
        <w:t xml:space="preserve">Type and Image </w:t>
      </w:r>
    </w:p>
    <w:p w14:paraId="4485FB9D" w14:textId="09C61080" w:rsidR="00CF63EB" w:rsidRPr="00DB0C7D" w:rsidRDefault="00CF63EB" w:rsidP="00CF63EB">
      <w:pPr>
        <w:rPr>
          <w:rFonts w:eastAsia="Microsoft JhengHei"/>
        </w:rPr>
      </w:pPr>
      <w:r w:rsidRPr="00DB0C7D">
        <w:rPr>
          <w:rFonts w:eastAsia="Microsoft JhengHei"/>
        </w:rPr>
        <w:t xml:space="preserve">The </w:t>
      </w:r>
      <w:r w:rsidR="00F350FA" w:rsidRPr="00DB0C7D">
        <w:rPr>
          <w:rFonts w:eastAsia="Microsoft JhengHei"/>
        </w:rPr>
        <w:t>Instagram post</w:t>
      </w:r>
      <w:r w:rsidRPr="00DB0C7D">
        <w:rPr>
          <w:rFonts w:eastAsia="Microsoft JhengHei"/>
        </w:rPr>
        <w:t xml:space="preserve"> </w:t>
      </w:r>
      <w:r w:rsidR="00F350FA" w:rsidRPr="00DB0C7D">
        <w:rPr>
          <w:rFonts w:eastAsia="Microsoft JhengHei"/>
        </w:rPr>
        <w:t xml:space="preserve">must include </w:t>
      </w:r>
      <w:r w:rsidRPr="00DB0C7D">
        <w:rPr>
          <w:rFonts w:eastAsia="Microsoft JhengHei"/>
        </w:rPr>
        <w:t>the following:</w:t>
      </w:r>
    </w:p>
    <w:p w14:paraId="63129C63" w14:textId="77777777" w:rsidR="00CF63EB" w:rsidRPr="00DB0C7D" w:rsidRDefault="00CF63EB" w:rsidP="00CF63EB">
      <w:pPr>
        <w:pStyle w:val="ListParagraph"/>
        <w:numPr>
          <w:ilvl w:val="0"/>
          <w:numId w:val="24"/>
        </w:numPr>
        <w:ind w:left="360"/>
        <w:rPr>
          <w:rFonts w:eastAsia="Microsoft JhengHei"/>
        </w:rPr>
      </w:pPr>
      <w:r w:rsidRPr="00DB0C7D">
        <w:rPr>
          <w:rFonts w:eastAsia="Microsoft JhengHei"/>
        </w:rPr>
        <w:t>Logo</w:t>
      </w:r>
    </w:p>
    <w:p w14:paraId="5C066073" w14:textId="4EE763F2" w:rsidR="00CF63EB" w:rsidRPr="00DB0C7D" w:rsidRDefault="00CF63EB" w:rsidP="00CF63EB">
      <w:pPr>
        <w:pStyle w:val="ListParagraph"/>
        <w:numPr>
          <w:ilvl w:val="0"/>
          <w:numId w:val="24"/>
        </w:numPr>
        <w:ind w:left="360"/>
        <w:rPr>
          <w:rFonts w:eastAsia="Microsoft JhengHei"/>
        </w:rPr>
      </w:pPr>
      <w:r w:rsidRPr="00DB0C7D">
        <w:rPr>
          <w:rFonts w:eastAsia="Microsoft JhengHei"/>
        </w:rPr>
        <w:t>Text in Appendix 1.</w:t>
      </w:r>
      <w:r w:rsidR="00F350FA" w:rsidRPr="00DB0C7D">
        <w:rPr>
          <w:rFonts w:eastAsia="Microsoft JhengHei"/>
        </w:rPr>
        <w:t>5</w:t>
      </w:r>
      <w:r w:rsidRPr="00DB0C7D">
        <w:rPr>
          <w:rFonts w:eastAsia="Microsoft JhengHei"/>
        </w:rPr>
        <w:t xml:space="preserve"> – </w:t>
      </w:r>
      <w:r w:rsidR="00F350FA" w:rsidRPr="00DB0C7D">
        <w:rPr>
          <w:rFonts w:eastAsia="Microsoft JhengHei"/>
        </w:rPr>
        <w:t>Instagram</w:t>
      </w:r>
      <w:r w:rsidRPr="00DB0C7D">
        <w:rPr>
          <w:rFonts w:eastAsia="Microsoft JhengHei"/>
        </w:rPr>
        <w:t xml:space="preserve"> Text</w:t>
      </w:r>
    </w:p>
    <w:p w14:paraId="7BAEF77C" w14:textId="77777777" w:rsidR="00CF63EB" w:rsidRPr="00DB0C7D" w:rsidRDefault="00CF63EB" w:rsidP="00CF63EB">
      <w:pPr>
        <w:pStyle w:val="ListParagraph"/>
        <w:numPr>
          <w:ilvl w:val="0"/>
          <w:numId w:val="24"/>
        </w:numPr>
        <w:ind w:left="360"/>
        <w:rPr>
          <w:rFonts w:eastAsia="Microsoft JhengHei"/>
        </w:rPr>
      </w:pPr>
      <w:r w:rsidRPr="00DB0C7D">
        <w:rPr>
          <w:rFonts w:eastAsia="Microsoft JhengHei"/>
        </w:rPr>
        <w:t xml:space="preserve">At least four images montaged together in Photoshop from Appendix 1.3 – Images  </w:t>
      </w:r>
    </w:p>
    <w:p w14:paraId="3105FAEC" w14:textId="1AC04F9D" w:rsidR="009755A7" w:rsidRPr="009755A7" w:rsidRDefault="009755A7" w:rsidP="009755A7">
      <w:pPr>
        <w:pStyle w:val="BodySubHeaderSpacebefore"/>
        <w:rPr>
          <w:rFonts w:eastAsia="Microsoft JhengHei" w:hint="eastAsia"/>
          <w:color w:val="70AD47" w:themeColor="accent6"/>
          <w:lang w:eastAsia="zh-TW"/>
        </w:rPr>
      </w:pPr>
      <w:r>
        <w:rPr>
          <w:rFonts w:eastAsia="Microsoft JhengHei" w:hint="eastAsia"/>
          <w:color w:val="70AD47" w:themeColor="accent6"/>
          <w:lang w:eastAsia="zh-TW"/>
        </w:rPr>
        <w:t>規格</w:t>
      </w:r>
    </w:p>
    <w:p w14:paraId="4D77F5DE" w14:textId="0AA132BD" w:rsidR="009755A7" w:rsidRPr="009755A7" w:rsidRDefault="009755A7" w:rsidP="009755A7">
      <w:pPr>
        <w:pStyle w:val="SubHeadersBodyBold12ptbefore"/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字體和圖像</w:t>
      </w:r>
    </w:p>
    <w:p w14:paraId="0E202017" w14:textId="341B2E24" w:rsidR="009755A7" w:rsidRPr="009755A7" w:rsidRDefault="009755A7" w:rsidP="009755A7">
      <w:pPr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這個</w:t>
      </w:r>
      <w:r w:rsidRPr="009755A7">
        <w:rPr>
          <w:rFonts w:eastAsia="Microsoft JhengHei"/>
          <w:color w:val="70AD47" w:themeColor="accent6"/>
        </w:rPr>
        <w:t xml:space="preserve">Instagram </w:t>
      </w:r>
      <w:r>
        <w:rPr>
          <w:rFonts w:eastAsia="Microsoft JhengHei" w:hint="eastAsia"/>
          <w:color w:val="70AD47" w:themeColor="accent6"/>
          <w:lang w:eastAsia="zh-TW"/>
        </w:rPr>
        <w:t>貼文必須包含：</w:t>
      </w:r>
    </w:p>
    <w:p w14:paraId="017BCF0D" w14:textId="760ECF30" w:rsidR="009755A7" w:rsidRPr="009755A7" w:rsidRDefault="009755A7" w:rsidP="009755A7">
      <w:pPr>
        <w:pStyle w:val="ListParagraph"/>
        <w:numPr>
          <w:ilvl w:val="0"/>
          <w:numId w:val="24"/>
        </w:numPr>
        <w:ind w:left="360"/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標誌</w:t>
      </w:r>
    </w:p>
    <w:p w14:paraId="05C2DE26" w14:textId="2DD81032" w:rsidR="009755A7" w:rsidRPr="009755A7" w:rsidRDefault="009755A7" w:rsidP="009755A7">
      <w:pPr>
        <w:pStyle w:val="ListParagraph"/>
        <w:numPr>
          <w:ilvl w:val="0"/>
          <w:numId w:val="24"/>
        </w:numPr>
        <w:ind w:left="360"/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文案在</w:t>
      </w:r>
      <w:r w:rsidRPr="009755A7">
        <w:rPr>
          <w:rFonts w:eastAsia="Microsoft JhengHei"/>
          <w:color w:val="70AD47" w:themeColor="accent6"/>
        </w:rPr>
        <w:t>Appendix 1.5 – Instagram Text</w:t>
      </w:r>
      <w:r>
        <w:rPr>
          <w:rFonts w:eastAsia="Microsoft JhengHei" w:hint="eastAsia"/>
          <w:color w:val="70AD47" w:themeColor="accent6"/>
          <w:lang w:eastAsia="zh-TW"/>
        </w:rPr>
        <w:t>（</w:t>
      </w:r>
      <w:r w:rsidRPr="009755A7">
        <w:rPr>
          <w:rFonts w:eastAsia="Microsoft JhengHei"/>
          <w:color w:val="70AD47" w:themeColor="accent6"/>
        </w:rPr>
        <w:t>Instagram</w:t>
      </w:r>
      <w:r>
        <w:rPr>
          <w:rFonts w:eastAsia="Microsoft JhengHei" w:hint="eastAsia"/>
          <w:color w:val="70AD47" w:themeColor="accent6"/>
          <w:lang w:eastAsia="zh-TW"/>
        </w:rPr>
        <w:t>的文案）</w:t>
      </w:r>
    </w:p>
    <w:p w14:paraId="1FD102AB" w14:textId="37C73451" w:rsidR="009755A7" w:rsidRPr="009755A7" w:rsidRDefault="009755A7" w:rsidP="009755A7">
      <w:pPr>
        <w:pStyle w:val="ListParagraph"/>
        <w:numPr>
          <w:ilvl w:val="0"/>
          <w:numId w:val="24"/>
        </w:numPr>
        <w:ind w:left="360"/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至少一起使用</w:t>
      </w:r>
      <w:r>
        <w:rPr>
          <w:rFonts w:eastAsia="Microsoft JhengHei" w:hint="eastAsia"/>
          <w:color w:val="70AD47" w:themeColor="accent6"/>
          <w:lang w:eastAsia="zh-TW"/>
        </w:rPr>
        <w:t>4</w:t>
      </w:r>
      <w:r>
        <w:rPr>
          <w:rFonts w:eastAsia="Microsoft JhengHei" w:hint="eastAsia"/>
          <w:color w:val="70AD47" w:themeColor="accent6"/>
          <w:lang w:eastAsia="zh-TW"/>
        </w:rPr>
        <w:t>個圖像，在</w:t>
      </w:r>
      <w:r w:rsidRPr="009755A7">
        <w:rPr>
          <w:rFonts w:eastAsia="Microsoft JhengHei"/>
          <w:color w:val="70AD47" w:themeColor="accent6"/>
        </w:rPr>
        <w:t>Photoshop</w:t>
      </w:r>
      <w:r>
        <w:rPr>
          <w:rFonts w:eastAsia="Microsoft JhengHei" w:hint="eastAsia"/>
          <w:color w:val="70AD47" w:themeColor="accent6"/>
          <w:lang w:eastAsia="zh-TW"/>
        </w:rPr>
        <w:t>中製作蒙太奇圖像，圖像在</w:t>
      </w:r>
      <w:r w:rsidRPr="009755A7">
        <w:rPr>
          <w:rFonts w:eastAsia="Microsoft JhengHei"/>
          <w:color w:val="70AD47" w:themeColor="accent6"/>
        </w:rPr>
        <w:t xml:space="preserve"> Appendix 1.3 – Images  </w:t>
      </w:r>
      <w:r>
        <w:rPr>
          <w:rFonts w:eastAsia="Microsoft JhengHei" w:hint="eastAsia"/>
          <w:color w:val="70AD47" w:themeColor="accent6"/>
          <w:lang w:eastAsia="zh-TW"/>
        </w:rPr>
        <w:t>（圖像）</w:t>
      </w:r>
    </w:p>
    <w:p w14:paraId="724FCCFA" w14:textId="6E786016" w:rsidR="00885489" w:rsidRPr="00DB0C7D" w:rsidRDefault="00885489" w:rsidP="00885489">
      <w:pPr>
        <w:spacing w:before="240"/>
        <w:rPr>
          <w:rFonts w:eastAsia="Microsoft JhengHei"/>
          <w:b/>
        </w:rPr>
      </w:pPr>
      <w:r w:rsidRPr="00DB0C7D">
        <w:rPr>
          <w:rFonts w:eastAsia="Microsoft JhengHei"/>
          <w:b/>
        </w:rPr>
        <w:t xml:space="preserve">Size </w:t>
      </w:r>
      <w:r w:rsidR="00CF63EB" w:rsidRPr="00DB0C7D">
        <w:rPr>
          <w:rFonts w:eastAsia="Microsoft JhengHei"/>
          <w:b/>
        </w:rPr>
        <w:t>&amp; Resolution</w:t>
      </w:r>
    </w:p>
    <w:p w14:paraId="56CEF041" w14:textId="465460A3" w:rsidR="00885489" w:rsidRPr="00DB0C7D" w:rsidRDefault="00CF63EB" w:rsidP="00885489">
      <w:pPr>
        <w:pStyle w:val="ListParagraph"/>
        <w:numPr>
          <w:ilvl w:val="0"/>
          <w:numId w:val="22"/>
        </w:numPr>
        <w:rPr>
          <w:rFonts w:eastAsia="Microsoft JhengHei"/>
        </w:rPr>
      </w:pPr>
      <w:r w:rsidRPr="00DB0C7D">
        <w:rPr>
          <w:rFonts w:eastAsia="Microsoft JhengHei"/>
        </w:rPr>
        <w:t>1080x1080 pixels @ 150ppi</w:t>
      </w:r>
    </w:p>
    <w:p w14:paraId="57438F29" w14:textId="42FE313A" w:rsidR="009755A7" w:rsidRPr="009755A7" w:rsidRDefault="009755A7" w:rsidP="009755A7">
      <w:pPr>
        <w:spacing w:before="240"/>
        <w:rPr>
          <w:rFonts w:eastAsia="Microsoft JhengHei"/>
          <w:b/>
          <w:color w:val="70AD47" w:themeColor="accent6"/>
        </w:rPr>
      </w:pPr>
      <w:r>
        <w:rPr>
          <w:rFonts w:eastAsia="Microsoft JhengHei" w:hint="eastAsia"/>
          <w:b/>
          <w:color w:val="70AD47" w:themeColor="accent6"/>
          <w:lang w:eastAsia="zh-TW"/>
        </w:rPr>
        <w:t>尺寸和解析度</w:t>
      </w:r>
    </w:p>
    <w:p w14:paraId="55D80D4E" w14:textId="77777777" w:rsidR="009755A7" w:rsidRPr="009755A7" w:rsidRDefault="009755A7" w:rsidP="009755A7">
      <w:pPr>
        <w:pStyle w:val="ListParagraph"/>
        <w:numPr>
          <w:ilvl w:val="0"/>
          <w:numId w:val="22"/>
        </w:numPr>
        <w:rPr>
          <w:rFonts w:eastAsia="Microsoft JhengHei"/>
          <w:color w:val="70AD47" w:themeColor="accent6"/>
        </w:rPr>
      </w:pPr>
      <w:r w:rsidRPr="009755A7">
        <w:rPr>
          <w:rFonts w:eastAsia="Microsoft JhengHei"/>
          <w:color w:val="70AD47" w:themeColor="accent6"/>
        </w:rPr>
        <w:t>1080x1080 pixels @ 150ppi</w:t>
      </w:r>
    </w:p>
    <w:p w14:paraId="20B80CE1" w14:textId="77777777" w:rsidR="00FD1D8F" w:rsidRDefault="00FD1D8F">
      <w:pPr>
        <w:spacing w:after="160" w:line="259" w:lineRule="auto"/>
        <w:rPr>
          <w:rFonts w:eastAsia="Microsoft JhengHei"/>
          <w:b/>
        </w:rPr>
      </w:pPr>
      <w:r>
        <w:rPr>
          <w:rFonts w:eastAsia="Microsoft JhengHei"/>
          <w:b/>
        </w:rPr>
        <w:br w:type="page"/>
      </w:r>
    </w:p>
    <w:p w14:paraId="5BE3DD2E" w14:textId="294A414E" w:rsidR="00885489" w:rsidRPr="00DB0C7D" w:rsidRDefault="00885489" w:rsidP="00885489">
      <w:pPr>
        <w:spacing w:before="240"/>
        <w:rPr>
          <w:rFonts w:eastAsia="Microsoft JhengHei"/>
          <w:b/>
        </w:rPr>
      </w:pPr>
      <w:r w:rsidRPr="00DB0C7D">
        <w:rPr>
          <w:rFonts w:eastAsia="Microsoft JhengHei"/>
          <w:b/>
        </w:rPr>
        <w:lastRenderedPageBreak/>
        <w:t xml:space="preserve">Colour </w:t>
      </w:r>
      <w:r w:rsidR="00CF5E0C" w:rsidRPr="00DB0C7D">
        <w:rPr>
          <w:rFonts w:eastAsia="Microsoft JhengHei"/>
          <w:b/>
        </w:rPr>
        <w:t>and ICC Profile</w:t>
      </w:r>
    </w:p>
    <w:p w14:paraId="5650B83C" w14:textId="34A98A2E" w:rsidR="00CF63EB" w:rsidRPr="00DB0C7D" w:rsidRDefault="00CF5E0C" w:rsidP="00CF63EB">
      <w:pPr>
        <w:pStyle w:val="ListParagraph"/>
        <w:numPr>
          <w:ilvl w:val="0"/>
          <w:numId w:val="22"/>
        </w:numPr>
        <w:rPr>
          <w:rFonts w:eastAsia="Microsoft JhengHei"/>
        </w:rPr>
      </w:pPr>
      <w:r w:rsidRPr="00DB0C7D">
        <w:rPr>
          <w:rFonts w:eastAsia="Microsoft JhengHei"/>
        </w:rPr>
        <w:t>sRGB</w:t>
      </w:r>
      <w:r w:rsidR="002A3094" w:rsidRPr="00DB0C7D">
        <w:rPr>
          <w:rFonts w:eastAsia="Microsoft JhengHei"/>
        </w:rPr>
        <w:t xml:space="preserve"> IEC61966-2.1</w:t>
      </w:r>
      <w:r w:rsidR="00EC2A25" w:rsidRPr="00DB0C7D">
        <w:rPr>
          <w:rFonts w:eastAsia="Microsoft JhengHei"/>
        </w:rPr>
        <w:t xml:space="preserve"> </w:t>
      </w:r>
    </w:p>
    <w:p w14:paraId="7A05407E" w14:textId="447FD492" w:rsidR="009755A7" w:rsidRPr="009755A7" w:rsidRDefault="009755A7" w:rsidP="009755A7">
      <w:pPr>
        <w:spacing w:before="240"/>
        <w:rPr>
          <w:rFonts w:eastAsia="Microsoft JhengHei"/>
          <w:b/>
          <w:color w:val="70AD47" w:themeColor="accent6"/>
        </w:rPr>
      </w:pPr>
      <w:r>
        <w:rPr>
          <w:rFonts w:eastAsia="Microsoft JhengHei" w:hint="eastAsia"/>
          <w:b/>
          <w:color w:val="70AD47" w:themeColor="accent6"/>
          <w:lang w:eastAsia="zh-TW"/>
        </w:rPr>
        <w:t>色彩</w:t>
      </w:r>
      <w:r w:rsidRPr="009755A7">
        <w:rPr>
          <w:rFonts w:eastAsia="Microsoft JhengHei"/>
          <w:b/>
          <w:color w:val="70AD47" w:themeColor="accent6"/>
        </w:rPr>
        <w:t xml:space="preserve">ICC </w:t>
      </w:r>
      <w:r>
        <w:rPr>
          <w:rFonts w:eastAsia="Microsoft JhengHei" w:hint="eastAsia"/>
          <w:b/>
          <w:color w:val="70AD47" w:themeColor="accent6"/>
          <w:lang w:eastAsia="zh-TW"/>
        </w:rPr>
        <w:t>色彩描述檔</w:t>
      </w:r>
    </w:p>
    <w:p w14:paraId="368812B1" w14:textId="77777777" w:rsidR="009755A7" w:rsidRPr="009755A7" w:rsidRDefault="009755A7" w:rsidP="009755A7">
      <w:pPr>
        <w:pStyle w:val="ListParagraph"/>
        <w:numPr>
          <w:ilvl w:val="0"/>
          <w:numId w:val="22"/>
        </w:numPr>
        <w:rPr>
          <w:rFonts w:eastAsia="Microsoft JhengHei"/>
          <w:color w:val="70AD47" w:themeColor="accent6"/>
        </w:rPr>
      </w:pPr>
      <w:r w:rsidRPr="009755A7">
        <w:rPr>
          <w:rFonts w:eastAsia="Microsoft JhengHei"/>
          <w:color w:val="70AD47" w:themeColor="accent6"/>
        </w:rPr>
        <w:t xml:space="preserve">sRGB IEC61966-2.1 </w:t>
      </w:r>
    </w:p>
    <w:p w14:paraId="253CBF3F" w14:textId="77777777" w:rsidR="00885489" w:rsidRPr="00DB0C7D" w:rsidRDefault="00885489" w:rsidP="00885489">
      <w:pPr>
        <w:pStyle w:val="SubHeadersBodyBold12ptbefore"/>
        <w:rPr>
          <w:rFonts w:eastAsia="Microsoft JhengHei"/>
        </w:rPr>
      </w:pPr>
      <w:r w:rsidRPr="00DB0C7D">
        <w:rPr>
          <w:rFonts w:eastAsia="Microsoft JhengHei"/>
        </w:rPr>
        <w:t xml:space="preserve">File Type </w:t>
      </w:r>
    </w:p>
    <w:p w14:paraId="26819BAB" w14:textId="6CA58E2F" w:rsidR="00885489" w:rsidRPr="00DB0C7D" w:rsidRDefault="00885489" w:rsidP="00885489">
      <w:pPr>
        <w:pStyle w:val="ListParagraph"/>
        <w:numPr>
          <w:ilvl w:val="0"/>
          <w:numId w:val="22"/>
        </w:numPr>
        <w:rPr>
          <w:rFonts w:eastAsia="Microsoft JhengHei"/>
        </w:rPr>
      </w:pPr>
      <w:r w:rsidRPr="00DB0C7D">
        <w:rPr>
          <w:rFonts w:eastAsia="Microsoft JhengHei"/>
        </w:rPr>
        <w:t xml:space="preserve">Working File: </w:t>
      </w:r>
      <w:r w:rsidR="00CF63EB" w:rsidRPr="00DB0C7D">
        <w:rPr>
          <w:rFonts w:eastAsia="Microsoft JhengHei"/>
        </w:rPr>
        <w:t>Photoshop</w:t>
      </w:r>
      <w:r w:rsidRPr="00DB0C7D">
        <w:rPr>
          <w:rFonts w:eastAsia="Microsoft JhengHei"/>
        </w:rPr>
        <w:t xml:space="preserve"> </w:t>
      </w:r>
    </w:p>
    <w:p w14:paraId="3E649643" w14:textId="217CE6E9" w:rsidR="00885489" w:rsidRPr="00DB0C7D" w:rsidRDefault="00EC2A25" w:rsidP="00885489">
      <w:pPr>
        <w:pStyle w:val="ListParagraph"/>
        <w:numPr>
          <w:ilvl w:val="0"/>
          <w:numId w:val="22"/>
        </w:numPr>
        <w:rPr>
          <w:rFonts w:eastAsia="Microsoft JhengHei"/>
        </w:rPr>
      </w:pPr>
      <w:r w:rsidRPr="00DB0C7D">
        <w:rPr>
          <w:rFonts w:eastAsia="Microsoft JhengHei"/>
        </w:rPr>
        <w:t xml:space="preserve">Final: </w:t>
      </w:r>
      <w:r w:rsidR="00CF63EB" w:rsidRPr="00DB0C7D">
        <w:rPr>
          <w:rFonts w:eastAsia="Microsoft JhengHei"/>
        </w:rPr>
        <w:t>Jpeg</w:t>
      </w:r>
    </w:p>
    <w:p w14:paraId="16FAE8BA" w14:textId="060D1240" w:rsidR="009755A7" w:rsidRPr="009755A7" w:rsidRDefault="009755A7" w:rsidP="009755A7">
      <w:pPr>
        <w:pStyle w:val="SubHeadersBodyBold12ptbefore"/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檔案格式</w:t>
      </w:r>
    </w:p>
    <w:p w14:paraId="32BEE0AB" w14:textId="6891B2F8" w:rsidR="009755A7" w:rsidRPr="009755A7" w:rsidRDefault="009755A7" w:rsidP="009755A7">
      <w:pPr>
        <w:pStyle w:val="ListParagraph"/>
        <w:numPr>
          <w:ilvl w:val="0"/>
          <w:numId w:val="22"/>
        </w:numPr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工作檔案：</w:t>
      </w:r>
      <w:r w:rsidRPr="009755A7">
        <w:rPr>
          <w:rFonts w:eastAsia="Microsoft JhengHei"/>
          <w:color w:val="70AD47" w:themeColor="accent6"/>
        </w:rPr>
        <w:t xml:space="preserve"> Photoshop </w:t>
      </w:r>
    </w:p>
    <w:p w14:paraId="5FBDC355" w14:textId="3CE8501E" w:rsidR="009755A7" w:rsidRPr="009755A7" w:rsidRDefault="009755A7" w:rsidP="009755A7">
      <w:pPr>
        <w:pStyle w:val="ListParagraph"/>
        <w:numPr>
          <w:ilvl w:val="0"/>
          <w:numId w:val="22"/>
        </w:numPr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最終檔案：</w:t>
      </w:r>
      <w:r w:rsidRPr="009755A7">
        <w:rPr>
          <w:rFonts w:eastAsia="Microsoft JhengHei"/>
          <w:color w:val="70AD47" w:themeColor="accent6"/>
        </w:rPr>
        <w:t>Jpeg</w:t>
      </w:r>
    </w:p>
    <w:p w14:paraId="770128E2" w14:textId="77777777" w:rsidR="00885489" w:rsidRPr="00DB0C7D" w:rsidRDefault="00885489" w:rsidP="00885489">
      <w:pPr>
        <w:rPr>
          <w:rFonts w:eastAsia="Microsoft JhengHei"/>
        </w:rPr>
      </w:pPr>
    </w:p>
    <w:p w14:paraId="028A4AA9" w14:textId="77777777" w:rsidR="00885489" w:rsidRPr="00DB0C7D" w:rsidRDefault="00885489" w:rsidP="00885489">
      <w:pPr>
        <w:pStyle w:val="BodySubHeaderSpacebefore"/>
        <w:rPr>
          <w:rFonts w:eastAsia="Microsoft JhengHei"/>
          <w:b/>
        </w:rPr>
      </w:pPr>
      <w:r w:rsidRPr="00DB0C7D">
        <w:rPr>
          <w:rFonts w:eastAsia="Microsoft JhengHei"/>
          <w:b/>
        </w:rPr>
        <w:t>You must deliver</w:t>
      </w:r>
    </w:p>
    <w:p w14:paraId="3242E21A" w14:textId="588D18FD" w:rsidR="00CF63EB" w:rsidRPr="00DB0C7D" w:rsidRDefault="00CF63EB" w:rsidP="00CF63EB">
      <w:pPr>
        <w:rPr>
          <w:rFonts w:eastAsia="Microsoft JhengHei"/>
          <w:b/>
        </w:rPr>
      </w:pPr>
      <w:r w:rsidRPr="00DB0C7D">
        <w:rPr>
          <w:rFonts w:eastAsia="Microsoft JhengHei"/>
          <w:b/>
        </w:rPr>
        <w:t>Printout</w:t>
      </w:r>
    </w:p>
    <w:p w14:paraId="4AE8D2FD" w14:textId="69BFC93E" w:rsidR="00CF63EB" w:rsidRPr="00DB0C7D" w:rsidRDefault="00CF63EB" w:rsidP="00CF63EB">
      <w:pPr>
        <w:pStyle w:val="ListParagraph"/>
        <w:numPr>
          <w:ilvl w:val="0"/>
          <w:numId w:val="23"/>
        </w:numPr>
        <w:rPr>
          <w:rFonts w:eastAsia="Microsoft JhengHei"/>
        </w:rPr>
      </w:pPr>
      <w:r w:rsidRPr="00DB0C7D">
        <w:rPr>
          <w:rFonts w:eastAsia="Microsoft JhengHei"/>
        </w:rPr>
        <w:t xml:space="preserve">1 x colour printout on A4 at 100mm x 100mm centred on page, </w:t>
      </w:r>
      <w:r w:rsidR="00B11336" w:rsidRPr="00DB0C7D">
        <w:rPr>
          <w:rFonts w:eastAsia="Microsoft JhengHei"/>
        </w:rPr>
        <w:t>with trim marks</w:t>
      </w:r>
      <w:r w:rsidRPr="00DB0C7D">
        <w:rPr>
          <w:rFonts w:eastAsia="Microsoft JhengHei"/>
        </w:rPr>
        <w:t>. Ensure that you include your competitor number outside of the artwork area.</w:t>
      </w:r>
    </w:p>
    <w:p w14:paraId="48237280" w14:textId="0C505054" w:rsidR="009755A7" w:rsidRPr="009755A7" w:rsidRDefault="009755A7" w:rsidP="009755A7">
      <w:pPr>
        <w:pStyle w:val="BodySubHeaderSpacebefore"/>
        <w:rPr>
          <w:rFonts w:eastAsia="Microsoft JhengHei"/>
          <w:b/>
          <w:color w:val="70AD47" w:themeColor="accent6"/>
        </w:rPr>
      </w:pPr>
      <w:r>
        <w:rPr>
          <w:rFonts w:eastAsia="Microsoft JhengHei" w:hint="eastAsia"/>
          <w:b/>
          <w:color w:val="70AD47" w:themeColor="accent6"/>
          <w:lang w:eastAsia="zh-TW"/>
        </w:rPr>
        <w:t>你必須繳交</w:t>
      </w:r>
    </w:p>
    <w:p w14:paraId="12EC659B" w14:textId="0DCD5091" w:rsidR="009755A7" w:rsidRPr="009755A7" w:rsidRDefault="009755A7" w:rsidP="009755A7">
      <w:pPr>
        <w:rPr>
          <w:rFonts w:eastAsia="Microsoft JhengHei"/>
          <w:b/>
          <w:color w:val="70AD47" w:themeColor="accent6"/>
        </w:rPr>
      </w:pPr>
      <w:r>
        <w:rPr>
          <w:rFonts w:eastAsia="Microsoft JhengHei" w:hint="eastAsia"/>
          <w:b/>
          <w:color w:val="70AD47" w:themeColor="accent6"/>
          <w:lang w:eastAsia="zh-TW"/>
        </w:rPr>
        <w:t>輸出</w:t>
      </w:r>
    </w:p>
    <w:p w14:paraId="12029B44" w14:textId="09F1A68D" w:rsidR="009755A7" w:rsidRPr="009755A7" w:rsidRDefault="009755A7" w:rsidP="009755A7">
      <w:pPr>
        <w:pStyle w:val="ListParagraph"/>
        <w:numPr>
          <w:ilvl w:val="0"/>
          <w:numId w:val="23"/>
        </w:numPr>
        <w:rPr>
          <w:rFonts w:eastAsia="Microsoft JhengHei"/>
          <w:color w:val="70AD47" w:themeColor="accent6"/>
        </w:rPr>
      </w:pPr>
      <w:r w:rsidRPr="009755A7">
        <w:rPr>
          <w:rFonts w:eastAsia="Microsoft JhengHei"/>
          <w:color w:val="70AD47" w:themeColor="accent6"/>
        </w:rPr>
        <w:t xml:space="preserve">1 </w:t>
      </w:r>
      <w:r>
        <w:rPr>
          <w:rFonts w:eastAsia="Microsoft JhengHei" w:hint="eastAsia"/>
          <w:color w:val="70AD47" w:themeColor="accent6"/>
          <w:lang w:eastAsia="zh-TW"/>
        </w:rPr>
        <w:t>個彩色輸出在</w:t>
      </w:r>
      <w:r w:rsidRPr="009755A7">
        <w:rPr>
          <w:rFonts w:eastAsia="Microsoft JhengHei"/>
          <w:color w:val="70AD47" w:themeColor="accent6"/>
        </w:rPr>
        <w:t>A4</w:t>
      </w:r>
      <w:r>
        <w:rPr>
          <w:rFonts w:eastAsia="Microsoft JhengHei" w:hint="eastAsia"/>
          <w:color w:val="70AD47" w:themeColor="accent6"/>
          <w:lang w:eastAsia="zh-TW"/>
        </w:rPr>
        <w:t>紙張，</w:t>
      </w:r>
      <w:r w:rsidRPr="009755A7">
        <w:rPr>
          <w:rFonts w:eastAsia="Microsoft JhengHei"/>
          <w:color w:val="70AD47" w:themeColor="accent6"/>
        </w:rPr>
        <w:t xml:space="preserve">100mm x 100mm </w:t>
      </w:r>
      <w:r>
        <w:rPr>
          <w:rFonts w:eastAsia="Microsoft JhengHei" w:hint="eastAsia"/>
          <w:color w:val="70AD47" w:themeColor="accent6"/>
          <w:lang w:eastAsia="zh-TW"/>
        </w:rPr>
        <w:t>置中在頁面上，包含裁切標記。確保你將工作崗位號碼標示在設計範圍外</w:t>
      </w:r>
      <w:r w:rsidRPr="009755A7">
        <w:rPr>
          <w:rFonts w:eastAsia="Microsoft JhengHei"/>
          <w:color w:val="70AD47" w:themeColor="accent6"/>
        </w:rPr>
        <w:t xml:space="preserve"> </w:t>
      </w:r>
      <w:r>
        <w:rPr>
          <w:rFonts w:eastAsia="Microsoft JhengHei" w:hint="eastAsia"/>
          <w:color w:val="70AD47" w:themeColor="accent6"/>
          <w:lang w:eastAsia="zh-TW"/>
        </w:rPr>
        <w:t>。</w:t>
      </w:r>
    </w:p>
    <w:p w14:paraId="6089FAF6" w14:textId="77777777" w:rsidR="00CF63EB" w:rsidRPr="00DB0C7D" w:rsidRDefault="00CF63EB" w:rsidP="00CF63EB">
      <w:pPr>
        <w:pStyle w:val="SubHeadersBodyBold12ptbefore"/>
        <w:rPr>
          <w:rFonts w:eastAsia="Microsoft JhengHei"/>
        </w:rPr>
      </w:pPr>
      <w:r w:rsidRPr="00DB0C7D">
        <w:rPr>
          <w:rFonts w:eastAsia="Microsoft JhengHei"/>
        </w:rPr>
        <w:t xml:space="preserve">Naming and files: </w:t>
      </w:r>
    </w:p>
    <w:p w14:paraId="286D9A84" w14:textId="77777777" w:rsidR="00CF63EB" w:rsidRPr="00DB0C7D" w:rsidRDefault="00CF63EB" w:rsidP="00CF63EB">
      <w:pPr>
        <w:rPr>
          <w:rFonts w:eastAsia="Microsoft JhengHei"/>
          <w:i/>
        </w:rPr>
      </w:pPr>
      <w:r w:rsidRPr="00DB0C7D">
        <w:rPr>
          <w:rFonts w:eastAsia="Microsoft JhengHei"/>
          <w:i/>
        </w:rPr>
        <w:t xml:space="preserve">Note: YY represents your competitor number </w:t>
      </w:r>
    </w:p>
    <w:p w14:paraId="0FCD8A0E" w14:textId="41D7BFA8" w:rsidR="00CF63EB" w:rsidRPr="00DB0C7D" w:rsidRDefault="00CF63EB" w:rsidP="00CF63EB">
      <w:pPr>
        <w:rPr>
          <w:rFonts w:eastAsia="Microsoft JhengHei"/>
        </w:rPr>
      </w:pPr>
      <w:r w:rsidRPr="00DB0C7D">
        <w:rPr>
          <w:rFonts w:eastAsia="Microsoft JhengHei"/>
          <w:color w:val="FF0000"/>
        </w:rPr>
        <w:t>Folder name: Instagram</w:t>
      </w:r>
      <w:r w:rsidR="00A9225F" w:rsidRPr="00DB0C7D">
        <w:rPr>
          <w:rFonts w:eastAsia="Microsoft JhengHei"/>
          <w:color w:val="FF0000"/>
        </w:rPr>
        <w:t xml:space="preserve"> Posts</w:t>
      </w:r>
    </w:p>
    <w:p w14:paraId="5B35F53B" w14:textId="77777777" w:rsidR="00CF63EB" w:rsidRPr="00DB0C7D" w:rsidRDefault="00CF63EB" w:rsidP="00CF63EB">
      <w:pPr>
        <w:pStyle w:val="ListParagraph"/>
        <w:numPr>
          <w:ilvl w:val="0"/>
          <w:numId w:val="23"/>
        </w:numPr>
        <w:rPr>
          <w:rFonts w:eastAsia="Microsoft JhengHei"/>
        </w:rPr>
      </w:pPr>
      <w:r w:rsidRPr="00DB0C7D">
        <w:rPr>
          <w:rFonts w:eastAsia="Microsoft JhengHei"/>
        </w:rPr>
        <w:t>Instagram file name: YY_DFP_Car_Instagram1.psd</w:t>
      </w:r>
    </w:p>
    <w:p w14:paraId="400DB07A" w14:textId="77777777" w:rsidR="00CF63EB" w:rsidRPr="00DB0C7D" w:rsidRDefault="00CF63EB" w:rsidP="00CF63EB">
      <w:pPr>
        <w:pStyle w:val="ListParagraph"/>
        <w:numPr>
          <w:ilvl w:val="0"/>
          <w:numId w:val="23"/>
        </w:numPr>
        <w:rPr>
          <w:rFonts w:eastAsia="Microsoft JhengHei"/>
        </w:rPr>
      </w:pPr>
      <w:r w:rsidRPr="00DB0C7D">
        <w:rPr>
          <w:rFonts w:eastAsia="Microsoft JhengHei"/>
        </w:rPr>
        <w:t xml:space="preserve">Instagram file name: </w:t>
      </w:r>
      <w:r w:rsidRPr="003944D7">
        <w:rPr>
          <w:rFonts w:eastAsia="Microsoft JhengHei"/>
        </w:rPr>
        <w:t>YY_ YY</w:t>
      </w:r>
      <w:r w:rsidRPr="00DB0C7D">
        <w:rPr>
          <w:rFonts w:eastAsia="Microsoft JhengHei"/>
        </w:rPr>
        <w:t>_DFP_Instagram1.jpg</w:t>
      </w:r>
    </w:p>
    <w:p w14:paraId="410C212A" w14:textId="335B0665" w:rsidR="00885489" w:rsidRPr="00DB0C7D" w:rsidRDefault="00885489" w:rsidP="0016367F">
      <w:pPr>
        <w:pStyle w:val="ListParagraph"/>
        <w:numPr>
          <w:ilvl w:val="0"/>
          <w:numId w:val="23"/>
        </w:numPr>
        <w:rPr>
          <w:rFonts w:eastAsia="Microsoft JhengHei"/>
          <w:i/>
        </w:rPr>
      </w:pPr>
      <w:r w:rsidRPr="00DB0C7D">
        <w:rPr>
          <w:rFonts w:eastAsia="Microsoft JhengHei"/>
          <w:i/>
        </w:rPr>
        <w:t>You may include any working files in a separate folder called: Working files</w:t>
      </w:r>
    </w:p>
    <w:p w14:paraId="478A3AF0" w14:textId="49C5B500" w:rsidR="009755A7" w:rsidRPr="009755A7" w:rsidRDefault="009755A7" w:rsidP="009755A7">
      <w:pPr>
        <w:pStyle w:val="SubHeadersBodyBold12ptbefore"/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命名和檔案：</w:t>
      </w:r>
    </w:p>
    <w:p w14:paraId="63047857" w14:textId="77777777" w:rsidR="009755A7" w:rsidRDefault="009755A7" w:rsidP="009755A7">
      <w:pPr>
        <w:rPr>
          <w:rFonts w:ascii="Microsoft JhengHei" w:eastAsia="Microsoft JhengHei" w:hAnsi="Microsoft JhengHei"/>
          <w:i/>
          <w:color w:val="70AD47" w:themeColor="accent6"/>
          <w:lang w:eastAsia="zh-TW"/>
        </w:rPr>
      </w:pPr>
      <w:r>
        <w:rPr>
          <w:rFonts w:ascii="Microsoft JhengHei" w:eastAsia="Microsoft JhengHei" w:hAnsi="Microsoft JhengHei" w:hint="eastAsia"/>
          <w:i/>
          <w:color w:val="70AD47" w:themeColor="accent6"/>
          <w:lang w:eastAsia="zh-TW"/>
        </w:rPr>
        <w:t>注意：</w:t>
      </w:r>
      <w:r w:rsidRPr="00766E1A">
        <w:rPr>
          <w:rFonts w:ascii="Microsoft JhengHei" w:eastAsia="Microsoft JhengHei" w:hAnsi="Microsoft JhengHei"/>
          <w:i/>
          <w:color w:val="70AD47" w:themeColor="accent6"/>
          <w:lang w:eastAsia="zh-TW"/>
        </w:rPr>
        <w:t xml:space="preserve">YY </w:t>
      </w:r>
      <w:r w:rsidRPr="00766E1A">
        <w:rPr>
          <w:rFonts w:ascii="Microsoft JhengHei" w:eastAsia="Microsoft JhengHei" w:hAnsi="Microsoft JhengHei" w:hint="eastAsia"/>
          <w:i/>
          <w:color w:val="70AD47" w:themeColor="accent6"/>
          <w:lang w:eastAsia="zh-TW"/>
        </w:rPr>
        <w:t>代表你的工作崗號碼</w:t>
      </w:r>
    </w:p>
    <w:p w14:paraId="38ADBAC7" w14:textId="193521B8" w:rsidR="009755A7" w:rsidRPr="00DB0C7D" w:rsidRDefault="009755A7" w:rsidP="009755A7">
      <w:pPr>
        <w:rPr>
          <w:rFonts w:eastAsia="Microsoft JhengHei"/>
        </w:rPr>
      </w:pPr>
      <w:r>
        <w:rPr>
          <w:rFonts w:eastAsia="Microsoft JhengHei" w:hint="eastAsia"/>
          <w:color w:val="FF0000"/>
          <w:lang w:eastAsia="zh-TW"/>
        </w:rPr>
        <w:t>資料夾名稱：</w:t>
      </w:r>
      <w:r w:rsidRPr="00DB0C7D">
        <w:rPr>
          <w:rFonts w:eastAsia="Microsoft JhengHei"/>
          <w:color w:val="FF0000"/>
        </w:rPr>
        <w:t>Instagram Posts</w:t>
      </w:r>
      <w:r>
        <w:rPr>
          <w:rFonts w:eastAsia="Microsoft JhengHei" w:hint="eastAsia"/>
          <w:color w:val="FF0000"/>
          <w:lang w:eastAsia="zh-TW"/>
        </w:rPr>
        <w:t>（</w:t>
      </w:r>
      <w:r w:rsidRPr="00DB0C7D">
        <w:rPr>
          <w:rFonts w:eastAsia="Microsoft JhengHei"/>
          <w:color w:val="FF0000"/>
        </w:rPr>
        <w:t>Instagram</w:t>
      </w:r>
      <w:r>
        <w:rPr>
          <w:rFonts w:eastAsia="Microsoft JhengHei" w:hint="eastAsia"/>
          <w:color w:val="FF0000"/>
          <w:lang w:eastAsia="zh-TW"/>
        </w:rPr>
        <w:t>的貼文）</w:t>
      </w:r>
    </w:p>
    <w:p w14:paraId="7BE32F11" w14:textId="6CB7CE9A" w:rsidR="009755A7" w:rsidRPr="009755A7" w:rsidRDefault="009755A7" w:rsidP="009755A7">
      <w:pPr>
        <w:pStyle w:val="ListParagraph"/>
        <w:numPr>
          <w:ilvl w:val="0"/>
          <w:numId w:val="23"/>
        </w:numPr>
        <w:rPr>
          <w:rFonts w:eastAsia="Microsoft JhengHei"/>
          <w:color w:val="70AD47" w:themeColor="accent6"/>
        </w:rPr>
      </w:pPr>
      <w:r w:rsidRPr="009755A7">
        <w:rPr>
          <w:rFonts w:eastAsia="Microsoft JhengHei"/>
          <w:color w:val="70AD47" w:themeColor="accent6"/>
        </w:rPr>
        <w:t xml:space="preserve">Instagram </w:t>
      </w:r>
      <w:r>
        <w:rPr>
          <w:rFonts w:eastAsia="Microsoft JhengHei" w:hint="eastAsia"/>
          <w:color w:val="70AD47" w:themeColor="accent6"/>
          <w:lang w:eastAsia="zh-TW"/>
        </w:rPr>
        <w:t>檔案名稱：</w:t>
      </w:r>
      <w:r w:rsidRPr="009755A7">
        <w:rPr>
          <w:rFonts w:eastAsia="Microsoft JhengHei"/>
          <w:color w:val="70AD47" w:themeColor="accent6"/>
        </w:rPr>
        <w:t>YY_DFP_Car_Instagram1.psd</w:t>
      </w:r>
    </w:p>
    <w:p w14:paraId="5591AA04" w14:textId="342FFB91" w:rsidR="009755A7" w:rsidRPr="009755A7" w:rsidRDefault="009755A7" w:rsidP="009755A7">
      <w:pPr>
        <w:pStyle w:val="ListParagraph"/>
        <w:numPr>
          <w:ilvl w:val="0"/>
          <w:numId w:val="23"/>
        </w:numPr>
        <w:rPr>
          <w:rFonts w:eastAsia="Microsoft JhengHei"/>
          <w:color w:val="70AD47" w:themeColor="accent6"/>
        </w:rPr>
      </w:pPr>
      <w:r w:rsidRPr="009755A7">
        <w:rPr>
          <w:rFonts w:eastAsia="Microsoft JhengHei"/>
          <w:color w:val="70AD47" w:themeColor="accent6"/>
        </w:rPr>
        <w:t xml:space="preserve">Instagram </w:t>
      </w:r>
      <w:r>
        <w:rPr>
          <w:rFonts w:eastAsia="Microsoft JhengHei" w:hint="eastAsia"/>
          <w:color w:val="70AD47" w:themeColor="accent6"/>
          <w:lang w:eastAsia="zh-TW"/>
        </w:rPr>
        <w:t>檔案名稱：</w:t>
      </w:r>
      <w:r w:rsidRPr="009755A7">
        <w:rPr>
          <w:rFonts w:eastAsia="Microsoft JhengHei"/>
          <w:color w:val="70AD47" w:themeColor="accent6"/>
        </w:rPr>
        <w:t>YY_ YY_DFP_Instagram1.jpg</w:t>
      </w:r>
    </w:p>
    <w:p w14:paraId="50344B9F" w14:textId="1376F29B" w:rsidR="009755A7" w:rsidRPr="009755A7" w:rsidRDefault="009755A7" w:rsidP="009755A7">
      <w:pPr>
        <w:pStyle w:val="ListParagraph"/>
        <w:numPr>
          <w:ilvl w:val="0"/>
          <w:numId w:val="23"/>
        </w:numPr>
        <w:rPr>
          <w:rFonts w:eastAsia="Microsoft JhengHei"/>
          <w:i/>
          <w:color w:val="70AD47" w:themeColor="accent6"/>
        </w:rPr>
      </w:pPr>
      <w:r>
        <w:rPr>
          <w:rFonts w:eastAsia="Microsoft JhengHei" w:hint="eastAsia"/>
          <w:i/>
          <w:color w:val="70AD47" w:themeColor="accent6"/>
          <w:lang w:eastAsia="zh-TW"/>
        </w:rPr>
        <w:t>你可以在獨立資料夾裡包含任何工作檔案，資料夾命名為：</w:t>
      </w:r>
      <w:r w:rsidRPr="009755A7">
        <w:rPr>
          <w:rFonts w:eastAsia="Microsoft JhengHei"/>
          <w:i/>
          <w:color w:val="70AD47" w:themeColor="accent6"/>
        </w:rPr>
        <w:t xml:space="preserve"> Working files</w:t>
      </w:r>
    </w:p>
    <w:p w14:paraId="354C9ED8" w14:textId="28513D4B" w:rsidR="00453B91" w:rsidRPr="00DB0C7D" w:rsidRDefault="00453B91" w:rsidP="000C351E">
      <w:pPr>
        <w:pStyle w:val="Heading1"/>
        <w:rPr>
          <w:rFonts w:eastAsia="Microsoft JhengHei"/>
        </w:rPr>
      </w:pPr>
      <w:r w:rsidRPr="00DB0C7D">
        <w:rPr>
          <w:rFonts w:eastAsia="Microsoft JhengHei"/>
        </w:rPr>
        <w:lastRenderedPageBreak/>
        <w:t xml:space="preserve">Marking </w:t>
      </w:r>
      <w:r w:rsidR="000C351E" w:rsidRPr="00DB0C7D">
        <w:rPr>
          <w:rFonts w:eastAsia="Microsoft JhengHei"/>
        </w:rPr>
        <w:t>Summary</w:t>
      </w:r>
    </w:p>
    <w:p w14:paraId="7910326D" w14:textId="6EF55E4F" w:rsidR="00ED2B92" w:rsidRPr="00DB0C7D" w:rsidRDefault="00ED2B92" w:rsidP="000C351E">
      <w:pPr>
        <w:rPr>
          <w:rFonts w:eastAsia="Microsoft JhengHei"/>
        </w:rPr>
      </w:pPr>
      <w:r w:rsidRPr="00DB0C7D">
        <w:rPr>
          <w:rFonts w:eastAsia="Microsoft JhengHei"/>
        </w:rPr>
        <w:t xml:space="preserve">The </w:t>
      </w:r>
      <w:r w:rsidR="00453B91" w:rsidRPr="00DB0C7D">
        <w:rPr>
          <w:rFonts w:eastAsia="Microsoft JhengHei"/>
        </w:rPr>
        <w:t>Marking Summary</w:t>
      </w:r>
      <w:r w:rsidRPr="00DB0C7D">
        <w:rPr>
          <w:rFonts w:eastAsia="Microsoft JhengHei"/>
        </w:rPr>
        <w:t xml:space="preserve"> will be provided during the briefing session</w:t>
      </w:r>
      <w:r w:rsidR="00F741E6" w:rsidRPr="00DB0C7D">
        <w:rPr>
          <w:rFonts w:eastAsia="Microsoft JhengHei"/>
        </w:rPr>
        <w:t xml:space="preserve"> or to your workstation</w:t>
      </w:r>
      <w:r w:rsidR="00AD731E" w:rsidRPr="00DB0C7D">
        <w:rPr>
          <w:rFonts w:eastAsia="Microsoft JhengHei"/>
        </w:rPr>
        <w:t xml:space="preserve"> on C</w:t>
      </w:r>
      <w:r w:rsidR="00F741E6" w:rsidRPr="00DB0C7D">
        <w:rPr>
          <w:rFonts w:eastAsia="Microsoft JhengHei"/>
        </w:rPr>
        <w:t>3</w:t>
      </w:r>
      <w:r w:rsidR="00453B91" w:rsidRPr="00DB0C7D">
        <w:rPr>
          <w:rFonts w:eastAsia="Microsoft JhengHei"/>
        </w:rPr>
        <w:t xml:space="preserve">. </w:t>
      </w:r>
    </w:p>
    <w:bookmarkEnd w:id="0"/>
    <w:bookmarkEnd w:id="1"/>
    <w:bookmarkEnd w:id="2"/>
    <w:bookmarkEnd w:id="3"/>
    <w:p w14:paraId="285F25E4" w14:textId="2D22A0C3" w:rsidR="002A23FA" w:rsidRPr="00DB0C7D" w:rsidRDefault="002A23FA" w:rsidP="00A7471B">
      <w:pPr>
        <w:rPr>
          <w:rFonts w:eastAsia="Microsoft JhengHei"/>
        </w:rPr>
      </w:pPr>
    </w:p>
    <w:p w14:paraId="247E2605" w14:textId="168544BE" w:rsidR="00F741E6" w:rsidRPr="00DB0C7D" w:rsidRDefault="00F741E6" w:rsidP="00A7471B">
      <w:pPr>
        <w:rPr>
          <w:rFonts w:eastAsia="Microsoft JhengHei"/>
        </w:rPr>
      </w:pPr>
    </w:p>
    <w:p w14:paraId="76198455" w14:textId="1198090C" w:rsidR="009755A7" w:rsidRPr="009755A7" w:rsidRDefault="006A3A05" w:rsidP="009755A7">
      <w:pPr>
        <w:pStyle w:val="Heading1"/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評分總表</w:t>
      </w:r>
    </w:p>
    <w:p w14:paraId="4BF69A74" w14:textId="2DBAD3FD" w:rsidR="009755A7" w:rsidRPr="009755A7" w:rsidRDefault="006A3A05" w:rsidP="009755A7">
      <w:pPr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評分總表會在</w:t>
      </w:r>
      <w:r>
        <w:rPr>
          <w:rFonts w:eastAsia="Microsoft JhengHei"/>
          <w:color w:val="70AD47" w:themeColor="accent6"/>
          <w:lang w:val="en-US" w:eastAsia="zh-TW"/>
        </w:rPr>
        <w:t>C</w:t>
      </w:r>
      <w:r>
        <w:rPr>
          <w:rFonts w:eastAsia="Microsoft JhengHei" w:hint="eastAsia"/>
          <w:color w:val="70AD47" w:themeColor="accent6"/>
          <w:lang w:val="en-US" w:eastAsia="zh-TW"/>
        </w:rPr>
        <w:t>3</w:t>
      </w:r>
      <w:r>
        <w:rPr>
          <w:rFonts w:eastAsia="Microsoft JhengHei" w:hint="eastAsia"/>
          <w:color w:val="70AD47" w:themeColor="accent6"/>
          <w:lang w:eastAsia="zh-TW"/>
        </w:rPr>
        <w:t>簡報時或在你的工作崗位提供。</w:t>
      </w:r>
    </w:p>
    <w:p w14:paraId="11AAE5F9" w14:textId="78CEA3C5" w:rsidR="00F741E6" w:rsidRPr="00DB0C7D" w:rsidRDefault="00F741E6" w:rsidP="00F741E6">
      <w:pPr>
        <w:pStyle w:val="Heading1"/>
        <w:rPr>
          <w:rFonts w:eastAsia="Microsoft JhengHei"/>
        </w:rPr>
      </w:pPr>
      <w:r w:rsidRPr="00DB0C7D">
        <w:rPr>
          <w:rFonts w:eastAsia="Microsoft JhengHei"/>
        </w:rPr>
        <w:t>Appendix 1.0 – Logo Text</w:t>
      </w:r>
    </w:p>
    <w:p w14:paraId="5BB94833" w14:textId="1AA45F81" w:rsidR="00F741E6" w:rsidRPr="00DB0C7D" w:rsidRDefault="00F741E6" w:rsidP="00F741E6">
      <w:pPr>
        <w:pStyle w:val="SubHeadersBodyBold12ptbefore"/>
        <w:rPr>
          <w:rFonts w:eastAsia="Microsoft JhengHei"/>
          <w:color w:val="5B9BD5" w:themeColor="accent1"/>
        </w:rPr>
      </w:pPr>
      <w:r w:rsidRPr="00DB0C7D">
        <w:rPr>
          <w:rFonts w:eastAsia="Microsoft JhengHei"/>
        </w:rPr>
        <w:t xml:space="preserve">Note: </w:t>
      </w:r>
      <w:r w:rsidRPr="00DB0C7D">
        <w:rPr>
          <w:rFonts w:eastAsia="Microsoft JhengHei"/>
        </w:rPr>
        <w:tab/>
      </w:r>
      <w:r w:rsidRPr="00DB0C7D">
        <w:rPr>
          <w:rFonts w:eastAsia="Microsoft JhengHei"/>
          <w:b w:val="0"/>
        </w:rPr>
        <w:t>Text to be included in logo is</w:t>
      </w:r>
      <w:r w:rsidRPr="00DB0C7D">
        <w:rPr>
          <w:rFonts w:eastAsia="Microsoft JhengHei"/>
        </w:rPr>
        <w:t xml:space="preserve"> </w:t>
      </w:r>
      <w:r w:rsidRPr="00DB0C7D">
        <w:rPr>
          <w:rFonts w:eastAsia="Microsoft JhengHei"/>
          <w:color w:val="5B9BD5" w:themeColor="accent1"/>
        </w:rPr>
        <w:t>Blue in colour</w:t>
      </w:r>
    </w:p>
    <w:p w14:paraId="6E13BF17" w14:textId="77777777" w:rsidR="00F741E6" w:rsidRPr="00DB0C7D" w:rsidRDefault="00F741E6" w:rsidP="00F741E6">
      <w:pPr>
        <w:rPr>
          <w:rFonts w:eastAsia="Microsoft JhengHei"/>
        </w:rPr>
      </w:pPr>
      <w:r w:rsidRPr="00DB0C7D">
        <w:rPr>
          <w:rFonts w:eastAsia="Microsoft JhengHei"/>
        </w:rPr>
        <w:tab/>
        <w:t>The black text is not to be included (they are instructions)</w:t>
      </w:r>
    </w:p>
    <w:p w14:paraId="480AD6A2" w14:textId="67E9AFAB" w:rsidR="00F741E6" w:rsidRPr="00DB0C7D" w:rsidRDefault="00F741E6" w:rsidP="00F741E6">
      <w:pPr>
        <w:pStyle w:val="ListParagraph"/>
        <w:numPr>
          <w:ilvl w:val="0"/>
          <w:numId w:val="30"/>
        </w:numPr>
        <w:rPr>
          <w:rFonts w:eastAsia="Microsoft JhengHei"/>
        </w:rPr>
      </w:pPr>
      <w:r w:rsidRPr="00DB0C7D">
        <w:rPr>
          <w:rFonts w:eastAsia="Microsoft JhengHei"/>
        </w:rPr>
        <w:t xml:space="preserve">The logo must include the following: </w:t>
      </w:r>
    </w:p>
    <w:p w14:paraId="79AE8136" w14:textId="77777777" w:rsidR="00F741E6" w:rsidRPr="00DB0C7D" w:rsidRDefault="00F741E6" w:rsidP="00F741E6">
      <w:pPr>
        <w:pStyle w:val="ListParagraph"/>
        <w:ind w:left="360"/>
        <w:rPr>
          <w:rFonts w:eastAsia="Microsoft JhengHei"/>
        </w:rPr>
      </w:pPr>
    </w:p>
    <w:p w14:paraId="62D8EDD3" w14:textId="77777777" w:rsidR="00F741E6" w:rsidRPr="00DB0C7D" w:rsidRDefault="00F741E6" w:rsidP="00F741E6">
      <w:pPr>
        <w:pStyle w:val="ListParagraph"/>
        <w:ind w:left="360"/>
        <w:rPr>
          <w:rFonts w:eastAsia="Microsoft JhengHei"/>
          <w:b/>
          <w:color w:val="5B9BD5" w:themeColor="accent1"/>
        </w:rPr>
      </w:pPr>
      <w:proofErr w:type="spellStart"/>
      <w:r w:rsidRPr="00DB0C7D">
        <w:rPr>
          <w:rFonts w:eastAsia="Microsoft JhengHei"/>
          <w:b/>
          <w:color w:val="5B9BD5" w:themeColor="accent1"/>
        </w:rPr>
        <w:t>المنتجات</w:t>
      </w:r>
      <w:proofErr w:type="spellEnd"/>
      <w:r w:rsidRPr="00DB0C7D">
        <w:rPr>
          <w:rFonts w:eastAsia="Microsoft JhengHei"/>
          <w:b/>
          <w:color w:val="5B9BD5" w:themeColor="accent1"/>
        </w:rPr>
        <w:t xml:space="preserve"> </w:t>
      </w:r>
      <w:proofErr w:type="spellStart"/>
      <w:r w:rsidRPr="00DB0C7D">
        <w:rPr>
          <w:rFonts w:eastAsia="Microsoft JhengHei"/>
          <w:b/>
          <w:color w:val="5B9BD5" w:themeColor="accent1"/>
        </w:rPr>
        <w:t>الغذائية</w:t>
      </w:r>
      <w:proofErr w:type="spellEnd"/>
      <w:r w:rsidRPr="00DB0C7D">
        <w:rPr>
          <w:rFonts w:eastAsia="Microsoft JhengHei"/>
          <w:b/>
          <w:color w:val="5B9BD5" w:themeColor="accent1"/>
        </w:rPr>
        <w:t xml:space="preserve"> </w:t>
      </w:r>
      <w:proofErr w:type="spellStart"/>
      <w:r w:rsidRPr="00DB0C7D">
        <w:rPr>
          <w:rFonts w:eastAsia="Microsoft JhengHei"/>
          <w:b/>
          <w:color w:val="5B9BD5" w:themeColor="accent1"/>
        </w:rPr>
        <w:t>الشهية</w:t>
      </w:r>
      <w:proofErr w:type="spellEnd"/>
    </w:p>
    <w:p w14:paraId="3728A3DA" w14:textId="77777777" w:rsidR="00F741E6" w:rsidRPr="00DB0C7D" w:rsidRDefault="00F741E6" w:rsidP="00F741E6">
      <w:pPr>
        <w:pStyle w:val="ListParagraph"/>
        <w:ind w:left="360"/>
        <w:rPr>
          <w:rFonts w:eastAsia="Microsoft JhengHei"/>
          <w:b/>
          <w:color w:val="5B9BD5" w:themeColor="accent1"/>
        </w:rPr>
      </w:pPr>
      <w:r w:rsidRPr="00DB0C7D">
        <w:rPr>
          <w:rFonts w:eastAsia="Microsoft JhengHei"/>
          <w:b/>
          <w:color w:val="5B9BD5" w:themeColor="accent1"/>
        </w:rPr>
        <w:t>Delicacy food products</w:t>
      </w:r>
    </w:p>
    <w:p w14:paraId="6C5787F8" w14:textId="7B08C458" w:rsidR="006A3A05" w:rsidRPr="006A3A05" w:rsidRDefault="006A3A05" w:rsidP="006A3A05">
      <w:pPr>
        <w:pStyle w:val="Heading1"/>
        <w:rPr>
          <w:rFonts w:eastAsia="Microsoft JhengHei"/>
          <w:color w:val="70AD47" w:themeColor="accent6"/>
        </w:rPr>
      </w:pPr>
      <w:r w:rsidRPr="006A3A05">
        <w:rPr>
          <w:rFonts w:eastAsia="Microsoft JhengHei"/>
          <w:color w:val="70AD47" w:themeColor="accent6"/>
        </w:rPr>
        <w:t>Appendix 1.0 – Logo Text</w:t>
      </w:r>
      <w:r>
        <w:rPr>
          <w:rFonts w:eastAsia="Microsoft JhengHei" w:hint="eastAsia"/>
          <w:color w:val="70AD47" w:themeColor="accent6"/>
          <w:lang w:eastAsia="zh-TW"/>
        </w:rPr>
        <w:t>（標誌文案）</w:t>
      </w:r>
    </w:p>
    <w:p w14:paraId="750815E6" w14:textId="767552EA" w:rsidR="006A3A05" w:rsidRPr="00DB0C7D" w:rsidRDefault="006A3A05" w:rsidP="006A3A05">
      <w:pPr>
        <w:pStyle w:val="SubHeadersBodyBold12ptbefore"/>
        <w:rPr>
          <w:rFonts w:eastAsia="Microsoft JhengHei"/>
          <w:color w:val="5B9BD5" w:themeColor="accent1"/>
        </w:rPr>
      </w:pPr>
      <w:r>
        <w:rPr>
          <w:rFonts w:eastAsia="Microsoft JhengHei" w:hint="eastAsia"/>
          <w:color w:val="70AD47" w:themeColor="accent6"/>
          <w:lang w:eastAsia="zh-TW"/>
        </w:rPr>
        <w:t>注意：</w:t>
      </w:r>
      <w:r w:rsidRPr="006A3A05">
        <w:rPr>
          <w:rFonts w:eastAsia="Microsoft JhengHei"/>
          <w:color w:val="70AD47" w:themeColor="accent6"/>
        </w:rPr>
        <w:tab/>
      </w:r>
      <w:r w:rsidRPr="006A3A05">
        <w:rPr>
          <w:rFonts w:eastAsia="Microsoft JhengHei" w:hint="eastAsia"/>
          <w:b w:val="0"/>
          <w:bCs/>
          <w:color w:val="70AD47" w:themeColor="accent6"/>
          <w:lang w:eastAsia="zh-TW"/>
        </w:rPr>
        <w:t>標誌使用的文案是</w:t>
      </w:r>
      <w:r>
        <w:rPr>
          <w:rFonts w:eastAsia="Microsoft JhengHei" w:hint="eastAsia"/>
          <w:color w:val="5B9BD5" w:themeColor="accent1"/>
          <w:lang w:eastAsia="zh-TW"/>
        </w:rPr>
        <w:t>藍色字</w:t>
      </w:r>
    </w:p>
    <w:p w14:paraId="523D0C78" w14:textId="1726BE56" w:rsidR="006A3A05" w:rsidRPr="006A3A05" w:rsidRDefault="006A3A05" w:rsidP="006A3A05">
      <w:pPr>
        <w:rPr>
          <w:rFonts w:eastAsia="Microsoft JhengHei"/>
          <w:color w:val="70AD47" w:themeColor="accent6"/>
        </w:rPr>
      </w:pPr>
      <w:r w:rsidRPr="00DB0C7D">
        <w:rPr>
          <w:rFonts w:eastAsia="Microsoft JhengHei"/>
        </w:rPr>
        <w:tab/>
      </w:r>
      <w:proofErr w:type="spellStart"/>
      <w:r w:rsidRPr="006A3A05">
        <w:rPr>
          <w:rFonts w:eastAsia="Microsoft JhengHei" w:hint="eastAsia"/>
          <w:color w:val="70AD47" w:themeColor="accent6"/>
        </w:rPr>
        <w:t>不可以包含黑色文字</w:t>
      </w:r>
      <w:proofErr w:type="spellEnd"/>
      <w:r>
        <w:rPr>
          <w:rFonts w:eastAsia="Microsoft JhengHei" w:hint="eastAsia"/>
          <w:color w:val="70AD47" w:themeColor="accent6"/>
          <w:lang w:eastAsia="zh-TW"/>
        </w:rPr>
        <w:t>（他們只是用來指示）</w:t>
      </w:r>
    </w:p>
    <w:p w14:paraId="0B143170" w14:textId="72D90AAA" w:rsidR="006A3A05" w:rsidRPr="006A3A05" w:rsidRDefault="006A3A05" w:rsidP="006A3A05">
      <w:pPr>
        <w:pStyle w:val="ListParagraph"/>
        <w:numPr>
          <w:ilvl w:val="0"/>
          <w:numId w:val="30"/>
        </w:numPr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標誌必須包含：</w:t>
      </w:r>
    </w:p>
    <w:p w14:paraId="20B94100" w14:textId="77777777" w:rsidR="006A3A05" w:rsidRPr="00DB0C7D" w:rsidRDefault="006A3A05" w:rsidP="006A3A05">
      <w:pPr>
        <w:pStyle w:val="ListParagraph"/>
        <w:ind w:left="360"/>
        <w:rPr>
          <w:rFonts w:eastAsia="Microsoft JhengHei"/>
        </w:rPr>
      </w:pPr>
    </w:p>
    <w:p w14:paraId="7DFF5006" w14:textId="59E859D7" w:rsidR="006A3A05" w:rsidRPr="00DB0C7D" w:rsidRDefault="006A3A05" w:rsidP="006A3A05">
      <w:pPr>
        <w:pStyle w:val="ListParagraph"/>
        <w:ind w:left="360"/>
        <w:rPr>
          <w:rFonts w:eastAsia="Microsoft JhengHei"/>
          <w:b/>
          <w:color w:val="5B9BD5" w:themeColor="accent1"/>
          <w:lang w:eastAsia="zh-TW"/>
        </w:rPr>
      </w:pPr>
      <w:proofErr w:type="spellStart"/>
      <w:r w:rsidRPr="00DB0C7D">
        <w:rPr>
          <w:rFonts w:eastAsia="Microsoft JhengHei"/>
          <w:b/>
          <w:color w:val="5B9BD5" w:themeColor="accent1"/>
          <w:lang w:eastAsia="zh-TW"/>
        </w:rPr>
        <w:t>المنتجات</w:t>
      </w:r>
      <w:proofErr w:type="spellEnd"/>
      <w:r w:rsidRPr="00DB0C7D">
        <w:rPr>
          <w:rFonts w:eastAsia="Microsoft JhengHei"/>
          <w:b/>
          <w:color w:val="5B9BD5" w:themeColor="accent1"/>
          <w:lang w:eastAsia="zh-TW"/>
        </w:rPr>
        <w:t xml:space="preserve"> </w:t>
      </w:r>
      <w:proofErr w:type="spellStart"/>
      <w:r w:rsidRPr="00DB0C7D">
        <w:rPr>
          <w:rFonts w:eastAsia="Microsoft JhengHei"/>
          <w:b/>
          <w:color w:val="5B9BD5" w:themeColor="accent1"/>
          <w:lang w:eastAsia="zh-TW"/>
        </w:rPr>
        <w:t>الغذائية</w:t>
      </w:r>
      <w:proofErr w:type="spellEnd"/>
      <w:r w:rsidRPr="00DB0C7D">
        <w:rPr>
          <w:rFonts w:eastAsia="Microsoft JhengHei"/>
          <w:b/>
          <w:color w:val="5B9BD5" w:themeColor="accent1"/>
          <w:lang w:eastAsia="zh-TW"/>
        </w:rPr>
        <w:t xml:space="preserve"> </w:t>
      </w:r>
      <w:proofErr w:type="spellStart"/>
      <w:r w:rsidRPr="00DB0C7D">
        <w:rPr>
          <w:rFonts w:eastAsia="Microsoft JhengHei"/>
          <w:b/>
          <w:color w:val="5B9BD5" w:themeColor="accent1"/>
          <w:lang w:eastAsia="zh-TW"/>
        </w:rPr>
        <w:t>الشهية</w:t>
      </w:r>
      <w:proofErr w:type="spellEnd"/>
      <w:r w:rsidRPr="006A3A05">
        <w:rPr>
          <w:rFonts w:eastAsia="Microsoft JhengHei" w:hint="eastAsia"/>
          <w:b/>
          <w:color w:val="70AD47" w:themeColor="accent6"/>
          <w:lang w:eastAsia="zh-TW"/>
        </w:rPr>
        <w:t>（</w:t>
      </w:r>
      <w:r w:rsidR="00631516">
        <w:rPr>
          <w:rFonts w:ascii="Microsoft JhengHei" w:eastAsia="Microsoft JhengHei" w:hAnsi="Microsoft JhengHei" w:cs="Microsoft JhengHei" w:hint="eastAsia"/>
          <w:b/>
          <w:bCs/>
          <w:color w:val="70AD47" w:themeColor="accent6"/>
          <w:lang w:eastAsia="zh-TW"/>
        </w:rPr>
        <w:t>精緻</w:t>
      </w:r>
      <w:r w:rsidR="00631516" w:rsidRPr="00DB0C7D">
        <w:rPr>
          <w:rFonts w:ascii="Microsoft JhengHei" w:eastAsia="Microsoft JhengHei" w:hAnsi="Microsoft JhengHei" w:cs="Microsoft JhengHei" w:hint="eastAsia"/>
          <w:b/>
          <w:bCs/>
          <w:color w:val="70AD47" w:themeColor="accent6"/>
          <w:lang w:eastAsia="zh-TW"/>
        </w:rPr>
        <w:t>美味的食品</w:t>
      </w:r>
      <w:r w:rsidRPr="006A3A05">
        <w:rPr>
          <w:rFonts w:eastAsia="Microsoft JhengHei" w:hint="eastAsia"/>
          <w:b/>
          <w:color w:val="70AD47" w:themeColor="accent6"/>
          <w:lang w:eastAsia="zh-TW"/>
        </w:rPr>
        <w:t>）</w:t>
      </w:r>
    </w:p>
    <w:p w14:paraId="46ADEAC5" w14:textId="37273653" w:rsidR="006A3A05" w:rsidRPr="00DB0C7D" w:rsidRDefault="006A3A05" w:rsidP="006A3A05">
      <w:pPr>
        <w:pStyle w:val="ListParagraph"/>
        <w:ind w:left="360"/>
        <w:rPr>
          <w:rFonts w:eastAsia="Microsoft JhengHei"/>
          <w:b/>
          <w:color w:val="5B9BD5" w:themeColor="accent1"/>
        </w:rPr>
      </w:pPr>
      <w:r w:rsidRPr="00DB0C7D">
        <w:rPr>
          <w:rFonts w:eastAsia="Microsoft JhengHei"/>
          <w:b/>
          <w:color w:val="5B9BD5" w:themeColor="accent1"/>
        </w:rPr>
        <w:t>Delicacy food products</w:t>
      </w:r>
      <w:r w:rsidRPr="006A3A05">
        <w:rPr>
          <w:rFonts w:eastAsia="Microsoft JhengHei" w:hint="eastAsia"/>
          <w:b/>
          <w:color w:val="70AD47" w:themeColor="accent6"/>
          <w:lang w:eastAsia="zh-TW"/>
        </w:rPr>
        <w:t>（</w:t>
      </w:r>
      <w:r w:rsidR="00631516">
        <w:rPr>
          <w:rFonts w:ascii="Microsoft JhengHei" w:eastAsia="Microsoft JhengHei" w:hAnsi="Microsoft JhengHei" w:cs="Microsoft JhengHei" w:hint="eastAsia"/>
          <w:b/>
          <w:bCs/>
          <w:color w:val="70AD47" w:themeColor="accent6"/>
          <w:lang w:eastAsia="zh-TW"/>
        </w:rPr>
        <w:t>精緻</w:t>
      </w:r>
      <w:r w:rsidR="00631516" w:rsidRPr="00DB0C7D">
        <w:rPr>
          <w:rFonts w:ascii="Microsoft JhengHei" w:eastAsia="Microsoft JhengHei" w:hAnsi="Microsoft JhengHei" w:cs="Microsoft JhengHei" w:hint="eastAsia"/>
          <w:b/>
          <w:bCs/>
          <w:color w:val="70AD47" w:themeColor="accent6"/>
          <w:lang w:eastAsia="zh-TW"/>
        </w:rPr>
        <w:t>美味的食品</w:t>
      </w:r>
      <w:r w:rsidRPr="006A3A05">
        <w:rPr>
          <w:rFonts w:eastAsia="Microsoft JhengHei" w:hint="eastAsia"/>
          <w:b/>
          <w:color w:val="70AD47" w:themeColor="accent6"/>
          <w:lang w:eastAsia="zh-TW"/>
        </w:rPr>
        <w:t>）</w:t>
      </w:r>
    </w:p>
    <w:p w14:paraId="09ACDF9A" w14:textId="52D9CBE7" w:rsidR="00F741E6" w:rsidRPr="00DB0C7D" w:rsidRDefault="00F741E6" w:rsidP="00A7471B">
      <w:pPr>
        <w:rPr>
          <w:rFonts w:eastAsia="Microsoft JhengHei"/>
        </w:rPr>
      </w:pPr>
    </w:p>
    <w:p w14:paraId="568F4404" w14:textId="387B6B5B" w:rsidR="00F741E6" w:rsidRPr="00DB0C7D" w:rsidRDefault="00F741E6" w:rsidP="00F741E6">
      <w:pPr>
        <w:pStyle w:val="Heading1"/>
        <w:rPr>
          <w:rFonts w:eastAsia="Microsoft JhengHei"/>
        </w:rPr>
      </w:pPr>
      <w:r w:rsidRPr="00DB0C7D">
        <w:rPr>
          <w:rFonts w:eastAsia="Microsoft JhengHei"/>
        </w:rPr>
        <w:t>Appendix 1.2 – Poster Text</w:t>
      </w:r>
    </w:p>
    <w:p w14:paraId="513125B8" w14:textId="641D6357" w:rsidR="00F741E6" w:rsidRPr="00DB0C7D" w:rsidRDefault="00F741E6" w:rsidP="00F741E6">
      <w:pPr>
        <w:pStyle w:val="SubHeadersBodyBold12ptbefore"/>
        <w:rPr>
          <w:rFonts w:eastAsia="Microsoft JhengHei"/>
          <w:color w:val="5B9BD5" w:themeColor="accent1"/>
        </w:rPr>
      </w:pPr>
      <w:r w:rsidRPr="00DB0C7D">
        <w:rPr>
          <w:rFonts w:eastAsia="Microsoft JhengHei"/>
        </w:rPr>
        <w:t xml:space="preserve">Note: </w:t>
      </w:r>
      <w:r w:rsidRPr="00DB0C7D">
        <w:rPr>
          <w:rFonts w:eastAsia="Microsoft JhengHei"/>
        </w:rPr>
        <w:tab/>
      </w:r>
      <w:r w:rsidRPr="00DB0C7D">
        <w:rPr>
          <w:rFonts w:eastAsia="Microsoft JhengHei"/>
          <w:b w:val="0"/>
        </w:rPr>
        <w:t>Text to be included in poster is</w:t>
      </w:r>
      <w:r w:rsidRPr="00DB0C7D">
        <w:rPr>
          <w:rFonts w:eastAsia="Microsoft JhengHei"/>
        </w:rPr>
        <w:t xml:space="preserve"> </w:t>
      </w:r>
      <w:r w:rsidRPr="00DB0C7D">
        <w:rPr>
          <w:rFonts w:eastAsia="Microsoft JhengHei"/>
          <w:color w:val="5B9BD5" w:themeColor="accent1"/>
        </w:rPr>
        <w:t>Blue in colour</w:t>
      </w:r>
    </w:p>
    <w:p w14:paraId="6580DCA2" w14:textId="77777777" w:rsidR="00F741E6" w:rsidRPr="00DB0C7D" w:rsidRDefault="00F741E6" w:rsidP="00F741E6">
      <w:pPr>
        <w:rPr>
          <w:rFonts w:eastAsia="Microsoft JhengHei"/>
        </w:rPr>
      </w:pPr>
      <w:r w:rsidRPr="00DB0C7D">
        <w:rPr>
          <w:rFonts w:eastAsia="Microsoft JhengHei"/>
        </w:rPr>
        <w:tab/>
        <w:t>The black text is not to be included (they are instructions)</w:t>
      </w:r>
    </w:p>
    <w:p w14:paraId="1B9D160F" w14:textId="1940E75F" w:rsidR="00F741E6" w:rsidRPr="00DB0C7D" w:rsidRDefault="00F741E6" w:rsidP="00F741E6">
      <w:pPr>
        <w:pStyle w:val="ListParagraph"/>
        <w:numPr>
          <w:ilvl w:val="0"/>
          <w:numId w:val="30"/>
        </w:numPr>
        <w:rPr>
          <w:rFonts w:eastAsia="Microsoft JhengHei"/>
        </w:rPr>
      </w:pPr>
      <w:r w:rsidRPr="00DB0C7D">
        <w:rPr>
          <w:rFonts w:eastAsia="Microsoft JhengHei"/>
        </w:rPr>
        <w:t xml:space="preserve">The poster must include the following: </w:t>
      </w:r>
    </w:p>
    <w:p w14:paraId="746403CE" w14:textId="77777777" w:rsidR="00F741E6" w:rsidRPr="00DB0C7D" w:rsidRDefault="00F741E6" w:rsidP="00F741E6">
      <w:pPr>
        <w:pStyle w:val="ListParagraph"/>
        <w:rPr>
          <w:rFonts w:eastAsia="Microsoft JhengHei"/>
          <w:color w:val="5B9BD5" w:themeColor="accent1"/>
        </w:rPr>
      </w:pPr>
    </w:p>
    <w:p w14:paraId="74DF5515" w14:textId="77777777" w:rsidR="00F741E6" w:rsidRPr="00DB0C7D" w:rsidRDefault="00F741E6" w:rsidP="00F741E6">
      <w:pPr>
        <w:ind w:left="360"/>
        <w:rPr>
          <w:rFonts w:eastAsia="Microsoft JhengHei"/>
          <w:color w:val="5B9BD5" w:themeColor="accent1"/>
        </w:rPr>
      </w:pPr>
      <w:proofErr w:type="spellStart"/>
      <w:r w:rsidRPr="00DB0C7D">
        <w:rPr>
          <w:rFonts w:eastAsia="Microsoft JhengHei"/>
          <w:color w:val="5B9BD5" w:themeColor="accent1"/>
        </w:rPr>
        <w:t>أرقى</w:t>
      </w:r>
      <w:proofErr w:type="spellEnd"/>
      <w:r w:rsidRPr="00DB0C7D">
        <w:rPr>
          <w:rFonts w:eastAsia="Microsoft JhengHei"/>
          <w:color w:val="5B9BD5" w:themeColor="accent1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</w:rPr>
        <w:t>التواريخ</w:t>
      </w:r>
      <w:proofErr w:type="spellEnd"/>
      <w:r w:rsidRPr="00DB0C7D">
        <w:rPr>
          <w:rFonts w:eastAsia="Microsoft JhengHei"/>
          <w:color w:val="5B9BD5" w:themeColor="accent1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</w:rPr>
        <w:t>التي</w:t>
      </w:r>
      <w:proofErr w:type="spellEnd"/>
      <w:r w:rsidRPr="00DB0C7D">
        <w:rPr>
          <w:rFonts w:eastAsia="Microsoft JhengHei"/>
          <w:color w:val="5B9BD5" w:themeColor="accent1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</w:rPr>
        <w:t>يمكن</w:t>
      </w:r>
      <w:proofErr w:type="spellEnd"/>
      <w:r w:rsidRPr="00DB0C7D">
        <w:rPr>
          <w:rFonts w:eastAsia="Microsoft JhengHei"/>
          <w:color w:val="5B9BD5" w:themeColor="accent1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</w:rPr>
        <w:t>أن</w:t>
      </w:r>
      <w:proofErr w:type="spellEnd"/>
      <w:r w:rsidRPr="00DB0C7D">
        <w:rPr>
          <w:rFonts w:eastAsia="Microsoft JhengHei"/>
          <w:color w:val="5B9BD5" w:themeColor="accent1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</w:rPr>
        <w:t>يقدمها</w:t>
      </w:r>
      <w:proofErr w:type="spellEnd"/>
      <w:r w:rsidRPr="00DB0C7D">
        <w:rPr>
          <w:rFonts w:eastAsia="Microsoft JhengHei"/>
          <w:color w:val="5B9BD5" w:themeColor="accent1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</w:rPr>
        <w:t>المال</w:t>
      </w:r>
      <w:proofErr w:type="spellEnd"/>
    </w:p>
    <w:p w14:paraId="08704838" w14:textId="36CFEC62" w:rsidR="00F741E6" w:rsidRPr="00DB0C7D" w:rsidRDefault="00F741E6" w:rsidP="00F741E6">
      <w:pPr>
        <w:ind w:left="360"/>
        <w:rPr>
          <w:rFonts w:eastAsia="Microsoft JhengHei"/>
          <w:color w:val="5B9BD5" w:themeColor="accent1"/>
        </w:rPr>
      </w:pPr>
      <w:r w:rsidRPr="00DB0C7D">
        <w:rPr>
          <w:rFonts w:eastAsia="Microsoft JhengHei"/>
          <w:color w:val="5B9BD5" w:themeColor="accent1"/>
        </w:rPr>
        <w:t>The finest premium dates money can offer</w:t>
      </w:r>
    </w:p>
    <w:p w14:paraId="61AC38DA" w14:textId="7BE7B639" w:rsidR="00F741E6" w:rsidRPr="00DB0C7D" w:rsidRDefault="00F741E6" w:rsidP="00F741E6">
      <w:pPr>
        <w:ind w:left="360"/>
        <w:rPr>
          <w:rFonts w:eastAsia="Microsoft JhengHei"/>
          <w:color w:val="5B9BD5" w:themeColor="accent1"/>
        </w:rPr>
      </w:pPr>
    </w:p>
    <w:p w14:paraId="0346955B" w14:textId="3E4EB603" w:rsidR="00F741E6" w:rsidRPr="00DB0C7D" w:rsidRDefault="00F741E6" w:rsidP="00F741E6">
      <w:pPr>
        <w:ind w:left="360"/>
        <w:rPr>
          <w:rFonts w:eastAsia="Microsoft JhengHei"/>
          <w:color w:val="5B9BD5" w:themeColor="accent1"/>
        </w:rPr>
      </w:pPr>
      <w:proofErr w:type="spellStart"/>
      <w:r w:rsidRPr="00DB0C7D">
        <w:rPr>
          <w:rFonts w:eastAsia="Microsoft JhengHei"/>
          <w:color w:val="5B9BD5" w:themeColor="accent1"/>
        </w:rPr>
        <w:lastRenderedPageBreak/>
        <w:t>زيارة</w:t>
      </w:r>
      <w:proofErr w:type="spellEnd"/>
      <w:r w:rsidRPr="00DB0C7D">
        <w:rPr>
          <w:rFonts w:eastAsia="Microsoft JhengHei"/>
          <w:color w:val="5B9BD5" w:themeColor="accent1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</w:rPr>
        <w:t>موقعنا</w:t>
      </w:r>
      <w:proofErr w:type="spellEnd"/>
      <w:r w:rsidRPr="00DB0C7D">
        <w:rPr>
          <w:rFonts w:eastAsia="Microsoft JhengHei"/>
          <w:color w:val="5B9BD5" w:themeColor="accent1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</w:rPr>
        <w:t>على</w:t>
      </w:r>
      <w:proofErr w:type="spellEnd"/>
      <w:r w:rsidRPr="00DB0C7D">
        <w:rPr>
          <w:rFonts w:eastAsia="Microsoft JhengHei"/>
          <w:color w:val="5B9BD5" w:themeColor="accent1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</w:rPr>
        <w:t>الانترنت</w:t>
      </w:r>
      <w:proofErr w:type="spellEnd"/>
      <w:r w:rsidRPr="00DB0C7D">
        <w:rPr>
          <w:rFonts w:eastAsia="Microsoft JhengHei"/>
          <w:color w:val="5B9BD5" w:themeColor="accent1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</w:rPr>
        <w:t>لمعرفة</w:t>
      </w:r>
      <w:proofErr w:type="spellEnd"/>
      <w:r w:rsidRPr="00DB0C7D">
        <w:rPr>
          <w:rFonts w:eastAsia="Microsoft JhengHei"/>
          <w:color w:val="5B9BD5" w:themeColor="accent1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</w:rPr>
        <w:t>لدينا</w:t>
      </w:r>
      <w:proofErr w:type="spellEnd"/>
      <w:r w:rsidRPr="00DB0C7D">
        <w:rPr>
          <w:rFonts w:eastAsia="Microsoft JhengHei"/>
          <w:color w:val="5B9BD5" w:themeColor="accent1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</w:rPr>
        <w:t>مجموعة</w:t>
      </w:r>
      <w:proofErr w:type="spellEnd"/>
      <w:r w:rsidRPr="00DB0C7D">
        <w:rPr>
          <w:rFonts w:eastAsia="Microsoft JhengHei"/>
          <w:color w:val="5B9BD5" w:themeColor="accent1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</w:rPr>
        <w:t>من</w:t>
      </w:r>
      <w:proofErr w:type="spellEnd"/>
      <w:r w:rsidRPr="00DB0C7D">
        <w:rPr>
          <w:rFonts w:eastAsia="Microsoft JhengHei"/>
          <w:color w:val="5B9BD5" w:themeColor="accent1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</w:rPr>
        <w:t>المنتجات</w:t>
      </w:r>
      <w:proofErr w:type="spellEnd"/>
      <w:r w:rsidRPr="00DB0C7D">
        <w:rPr>
          <w:rFonts w:eastAsia="Microsoft JhengHei"/>
          <w:color w:val="5B9BD5" w:themeColor="accent1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</w:rPr>
        <w:t>الذواقة</w:t>
      </w:r>
      <w:proofErr w:type="spellEnd"/>
    </w:p>
    <w:p w14:paraId="5B7501F7" w14:textId="09304A74" w:rsidR="00F741E6" w:rsidRPr="00DB0C7D" w:rsidRDefault="00F741E6" w:rsidP="00F741E6">
      <w:pPr>
        <w:ind w:left="360"/>
        <w:rPr>
          <w:rFonts w:eastAsia="Microsoft JhengHei"/>
          <w:color w:val="5B9BD5" w:themeColor="accent1"/>
        </w:rPr>
      </w:pPr>
      <w:r w:rsidRPr="00DB0C7D">
        <w:rPr>
          <w:rFonts w:eastAsia="Microsoft JhengHei"/>
          <w:color w:val="5B9BD5" w:themeColor="accent1"/>
        </w:rPr>
        <w:t>Visit our website to see our range of gourmet products</w:t>
      </w:r>
    </w:p>
    <w:p w14:paraId="3C9FE54E" w14:textId="5D2CA2E6" w:rsidR="00F741E6" w:rsidRPr="00DB0C7D" w:rsidRDefault="00F741E6" w:rsidP="00F741E6">
      <w:pPr>
        <w:ind w:left="360"/>
        <w:rPr>
          <w:rFonts w:eastAsia="Microsoft JhengHei"/>
          <w:color w:val="5B9BD5" w:themeColor="accent1"/>
        </w:rPr>
      </w:pPr>
    </w:p>
    <w:p w14:paraId="147228ED" w14:textId="180259AA" w:rsidR="00F741E6" w:rsidRPr="00DB0C7D" w:rsidRDefault="00720ABC" w:rsidP="00F741E6">
      <w:pPr>
        <w:ind w:left="360"/>
        <w:rPr>
          <w:rFonts w:eastAsia="Microsoft JhengHei"/>
          <w:color w:val="5B9BD5" w:themeColor="accent1"/>
        </w:rPr>
      </w:pPr>
      <w:r w:rsidRPr="00DB0C7D">
        <w:rPr>
          <w:rFonts w:eastAsia="Microsoft JhengHei"/>
          <w:color w:val="5B9BD5" w:themeColor="accent1"/>
        </w:rPr>
        <w:t>www.delicacyfood.com</w:t>
      </w:r>
    </w:p>
    <w:p w14:paraId="4F3C9BD6" w14:textId="46B1DD5E" w:rsidR="00720ABC" w:rsidRPr="00DB0C7D" w:rsidRDefault="00720ABC" w:rsidP="00F741E6">
      <w:pPr>
        <w:ind w:left="360"/>
        <w:rPr>
          <w:rFonts w:eastAsia="Microsoft JhengHei"/>
          <w:color w:val="5B9BD5" w:themeColor="accent1"/>
        </w:rPr>
      </w:pPr>
    </w:p>
    <w:p w14:paraId="289E8A16" w14:textId="5E2B78D3" w:rsidR="006A3A05" w:rsidRPr="006A3A05" w:rsidRDefault="006A3A05" w:rsidP="006A3A05">
      <w:pPr>
        <w:pStyle w:val="Heading1"/>
        <w:rPr>
          <w:rFonts w:eastAsia="Microsoft JhengHei"/>
          <w:color w:val="70AD47" w:themeColor="accent6"/>
        </w:rPr>
      </w:pPr>
      <w:r w:rsidRPr="006A3A05">
        <w:rPr>
          <w:rFonts w:eastAsia="Microsoft JhengHei"/>
          <w:color w:val="70AD47" w:themeColor="accent6"/>
        </w:rPr>
        <w:t>Appendix 1.2 – Poster Text</w:t>
      </w:r>
      <w:r>
        <w:rPr>
          <w:rFonts w:eastAsia="Microsoft JhengHei" w:hint="eastAsia"/>
          <w:color w:val="70AD47" w:themeColor="accent6"/>
          <w:lang w:eastAsia="zh-TW"/>
        </w:rPr>
        <w:t>（海報文案）</w:t>
      </w:r>
    </w:p>
    <w:p w14:paraId="660C0340" w14:textId="2BFCE1C5" w:rsidR="006A3A05" w:rsidRPr="00DB0C7D" w:rsidRDefault="006A3A05" w:rsidP="006A3A05">
      <w:pPr>
        <w:pStyle w:val="SubHeadersBodyBold12ptbefore"/>
        <w:rPr>
          <w:rFonts w:eastAsia="Microsoft JhengHei"/>
          <w:color w:val="5B9BD5" w:themeColor="accent1"/>
          <w:lang w:eastAsia="zh-TW"/>
        </w:rPr>
      </w:pPr>
      <w:r>
        <w:rPr>
          <w:rFonts w:eastAsia="Microsoft JhengHei" w:hint="eastAsia"/>
          <w:color w:val="70AD47" w:themeColor="accent6"/>
          <w:lang w:eastAsia="zh-TW"/>
        </w:rPr>
        <w:t>注意：</w:t>
      </w:r>
      <w:r w:rsidRPr="006A3A05">
        <w:rPr>
          <w:rFonts w:eastAsia="Microsoft JhengHei"/>
          <w:color w:val="70AD47" w:themeColor="accent6"/>
          <w:lang w:eastAsia="zh-TW"/>
        </w:rPr>
        <w:tab/>
      </w:r>
      <w:r w:rsidRPr="006A3A05">
        <w:rPr>
          <w:rFonts w:eastAsia="Microsoft JhengHei" w:hint="eastAsia"/>
          <w:b w:val="0"/>
          <w:bCs/>
          <w:color w:val="70AD47" w:themeColor="accent6"/>
          <w:lang w:eastAsia="zh-TW"/>
        </w:rPr>
        <w:t>海報</w:t>
      </w:r>
      <w:r w:rsidRPr="006A3A05">
        <w:rPr>
          <w:rFonts w:eastAsia="Microsoft JhengHei" w:hint="eastAsia"/>
          <w:b w:val="0"/>
          <w:bCs/>
          <w:color w:val="70AD47" w:themeColor="accent6"/>
          <w:lang w:eastAsia="zh-TW"/>
        </w:rPr>
        <w:t>使用的文案是</w:t>
      </w:r>
      <w:r>
        <w:rPr>
          <w:rFonts w:eastAsia="Microsoft JhengHei" w:hint="eastAsia"/>
          <w:color w:val="5B9BD5" w:themeColor="accent1"/>
          <w:lang w:eastAsia="zh-TW"/>
        </w:rPr>
        <w:t>藍色字</w:t>
      </w:r>
    </w:p>
    <w:p w14:paraId="75E59AF8" w14:textId="77777777" w:rsidR="006A3A05" w:rsidRPr="006A3A05" w:rsidRDefault="006A3A05" w:rsidP="006A3A05">
      <w:pPr>
        <w:rPr>
          <w:rFonts w:eastAsia="Microsoft JhengHei"/>
          <w:color w:val="70AD47" w:themeColor="accent6"/>
          <w:lang w:eastAsia="zh-TW"/>
        </w:rPr>
      </w:pPr>
      <w:r w:rsidRPr="00DB0C7D">
        <w:rPr>
          <w:rFonts w:eastAsia="Microsoft JhengHei"/>
          <w:lang w:eastAsia="zh-TW"/>
        </w:rPr>
        <w:tab/>
      </w:r>
      <w:r w:rsidRPr="006A3A05">
        <w:rPr>
          <w:rFonts w:eastAsia="Microsoft JhengHei" w:hint="eastAsia"/>
          <w:color w:val="70AD47" w:themeColor="accent6"/>
          <w:lang w:eastAsia="zh-TW"/>
        </w:rPr>
        <w:t>不可以包含黑色文字</w:t>
      </w:r>
      <w:r>
        <w:rPr>
          <w:rFonts w:eastAsia="Microsoft JhengHei" w:hint="eastAsia"/>
          <w:color w:val="70AD47" w:themeColor="accent6"/>
          <w:lang w:eastAsia="zh-TW"/>
        </w:rPr>
        <w:t>（他們只是用來指示）</w:t>
      </w:r>
    </w:p>
    <w:p w14:paraId="04770B71" w14:textId="6C04AD4A" w:rsidR="006A3A05" w:rsidRPr="006A3A05" w:rsidRDefault="006A3A05" w:rsidP="006A3A05">
      <w:pPr>
        <w:pStyle w:val="ListParagraph"/>
        <w:numPr>
          <w:ilvl w:val="0"/>
          <w:numId w:val="30"/>
        </w:numPr>
        <w:rPr>
          <w:rFonts w:eastAsia="Microsoft JhengHei"/>
          <w:color w:val="70AD47" w:themeColor="accent6"/>
        </w:rPr>
      </w:pPr>
      <w:r>
        <w:rPr>
          <w:rFonts w:eastAsia="Microsoft JhengHei" w:hint="eastAsia"/>
          <w:color w:val="70AD47" w:themeColor="accent6"/>
          <w:lang w:eastAsia="zh-TW"/>
        </w:rPr>
        <w:t>海報</w:t>
      </w:r>
      <w:r>
        <w:rPr>
          <w:rFonts w:eastAsia="Microsoft JhengHei" w:hint="eastAsia"/>
          <w:color w:val="70AD47" w:themeColor="accent6"/>
          <w:lang w:eastAsia="zh-TW"/>
        </w:rPr>
        <w:t>必須包含：</w:t>
      </w:r>
    </w:p>
    <w:p w14:paraId="0B746649" w14:textId="77777777" w:rsidR="006A3A05" w:rsidRPr="00DB0C7D" w:rsidRDefault="006A3A05" w:rsidP="006A3A05">
      <w:pPr>
        <w:pStyle w:val="ListParagraph"/>
        <w:rPr>
          <w:rFonts w:eastAsia="Microsoft JhengHei"/>
          <w:color w:val="5B9BD5" w:themeColor="accent1"/>
        </w:rPr>
      </w:pPr>
    </w:p>
    <w:p w14:paraId="30CE98BD" w14:textId="0778A60C" w:rsidR="004222D7" w:rsidRPr="00DB0C7D" w:rsidRDefault="006A3A05" w:rsidP="004222D7">
      <w:pPr>
        <w:ind w:left="360"/>
        <w:rPr>
          <w:rFonts w:eastAsia="Microsoft JhengHei"/>
          <w:color w:val="5B9BD5" w:themeColor="accent1"/>
          <w:lang w:eastAsia="zh-TW"/>
        </w:rPr>
      </w:pPr>
      <w:proofErr w:type="spellStart"/>
      <w:r w:rsidRPr="00DB0C7D">
        <w:rPr>
          <w:rFonts w:eastAsia="Microsoft JhengHei"/>
          <w:color w:val="5B9BD5" w:themeColor="accent1"/>
          <w:lang w:eastAsia="zh-TW"/>
        </w:rPr>
        <w:t>أرقى</w:t>
      </w:r>
      <w:proofErr w:type="spellEnd"/>
      <w:r w:rsidRPr="00DB0C7D">
        <w:rPr>
          <w:rFonts w:eastAsia="Microsoft JhengHei"/>
          <w:color w:val="5B9BD5" w:themeColor="accent1"/>
          <w:lang w:eastAsia="zh-TW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  <w:lang w:eastAsia="zh-TW"/>
        </w:rPr>
        <w:t>التواريخ</w:t>
      </w:r>
      <w:proofErr w:type="spellEnd"/>
      <w:r w:rsidRPr="00DB0C7D">
        <w:rPr>
          <w:rFonts w:eastAsia="Microsoft JhengHei"/>
          <w:color w:val="5B9BD5" w:themeColor="accent1"/>
          <w:lang w:eastAsia="zh-TW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  <w:lang w:eastAsia="zh-TW"/>
        </w:rPr>
        <w:t>التي</w:t>
      </w:r>
      <w:proofErr w:type="spellEnd"/>
      <w:r w:rsidRPr="00DB0C7D">
        <w:rPr>
          <w:rFonts w:eastAsia="Microsoft JhengHei"/>
          <w:color w:val="5B9BD5" w:themeColor="accent1"/>
          <w:lang w:eastAsia="zh-TW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  <w:lang w:eastAsia="zh-TW"/>
        </w:rPr>
        <w:t>يمكن</w:t>
      </w:r>
      <w:proofErr w:type="spellEnd"/>
      <w:r w:rsidRPr="00DB0C7D">
        <w:rPr>
          <w:rFonts w:eastAsia="Microsoft JhengHei"/>
          <w:color w:val="5B9BD5" w:themeColor="accent1"/>
          <w:lang w:eastAsia="zh-TW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  <w:lang w:eastAsia="zh-TW"/>
        </w:rPr>
        <w:t>أن</w:t>
      </w:r>
      <w:proofErr w:type="spellEnd"/>
      <w:r w:rsidRPr="00DB0C7D">
        <w:rPr>
          <w:rFonts w:eastAsia="Microsoft JhengHei"/>
          <w:color w:val="5B9BD5" w:themeColor="accent1"/>
          <w:lang w:eastAsia="zh-TW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  <w:lang w:eastAsia="zh-TW"/>
        </w:rPr>
        <w:t>يقدمها</w:t>
      </w:r>
      <w:proofErr w:type="spellEnd"/>
      <w:r w:rsidRPr="00DB0C7D">
        <w:rPr>
          <w:rFonts w:eastAsia="Microsoft JhengHei"/>
          <w:color w:val="5B9BD5" w:themeColor="accent1"/>
          <w:lang w:eastAsia="zh-TW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  <w:lang w:eastAsia="zh-TW"/>
        </w:rPr>
        <w:t>المال</w:t>
      </w:r>
      <w:proofErr w:type="spellEnd"/>
      <w:r w:rsidR="004222D7" w:rsidRPr="006A3A05">
        <w:rPr>
          <w:rFonts w:eastAsia="Microsoft JhengHei" w:hint="eastAsia"/>
          <w:color w:val="70AD47" w:themeColor="accent6"/>
          <w:lang w:eastAsia="zh-TW"/>
        </w:rPr>
        <w:t>（</w:t>
      </w:r>
      <w:r w:rsidR="004222D7">
        <w:rPr>
          <w:rFonts w:eastAsia="Microsoft JhengHei" w:hint="eastAsia"/>
          <w:color w:val="70AD47" w:themeColor="accent6"/>
          <w:lang w:eastAsia="zh-TW"/>
        </w:rPr>
        <w:t>金錢所能買到最優質</w:t>
      </w:r>
      <w:r w:rsidR="006433F1">
        <w:rPr>
          <w:rFonts w:eastAsia="Microsoft JhengHei" w:hint="eastAsia"/>
          <w:color w:val="70AD47" w:themeColor="accent6"/>
          <w:lang w:eastAsia="zh-TW"/>
        </w:rPr>
        <w:t>高貴</w:t>
      </w:r>
      <w:r w:rsidR="004222D7">
        <w:rPr>
          <w:rFonts w:eastAsia="Microsoft JhengHei" w:hint="eastAsia"/>
          <w:color w:val="70AD47" w:themeColor="accent6"/>
          <w:lang w:eastAsia="zh-TW"/>
        </w:rPr>
        <w:t>的棗子</w:t>
      </w:r>
      <w:r w:rsidR="004222D7" w:rsidRPr="006A3A05">
        <w:rPr>
          <w:rFonts w:eastAsia="Microsoft JhengHei" w:hint="eastAsia"/>
          <w:color w:val="70AD47" w:themeColor="accent6"/>
          <w:lang w:eastAsia="zh-TW"/>
        </w:rPr>
        <w:t>）</w:t>
      </w:r>
    </w:p>
    <w:p w14:paraId="7C207BA4" w14:textId="6CBADE92" w:rsidR="006A3A05" w:rsidRPr="00DB0C7D" w:rsidRDefault="006A3A05" w:rsidP="006A3A05">
      <w:pPr>
        <w:ind w:left="360"/>
        <w:rPr>
          <w:rFonts w:eastAsia="Microsoft JhengHei"/>
          <w:color w:val="5B9BD5" w:themeColor="accent1"/>
        </w:rPr>
      </w:pPr>
      <w:r w:rsidRPr="00DB0C7D">
        <w:rPr>
          <w:rFonts w:eastAsia="Microsoft JhengHei"/>
          <w:color w:val="5B9BD5" w:themeColor="accent1"/>
        </w:rPr>
        <w:t>The finest premium dates money can offer</w:t>
      </w:r>
      <w:r w:rsidRPr="006A3A05">
        <w:rPr>
          <w:rFonts w:eastAsia="Microsoft JhengHei" w:hint="eastAsia"/>
          <w:color w:val="70AD47" w:themeColor="accent6"/>
          <w:lang w:eastAsia="zh-TW"/>
        </w:rPr>
        <w:t>（</w:t>
      </w:r>
      <w:r>
        <w:rPr>
          <w:rFonts w:eastAsia="Microsoft JhengHei" w:hint="eastAsia"/>
          <w:color w:val="70AD47" w:themeColor="accent6"/>
          <w:lang w:eastAsia="zh-TW"/>
        </w:rPr>
        <w:t>金錢</w:t>
      </w:r>
      <w:r w:rsidR="0019277C">
        <w:rPr>
          <w:rFonts w:eastAsia="Microsoft JhengHei" w:hint="eastAsia"/>
          <w:color w:val="70AD47" w:themeColor="accent6"/>
          <w:lang w:eastAsia="zh-TW"/>
        </w:rPr>
        <w:t>所能</w:t>
      </w:r>
      <w:r>
        <w:rPr>
          <w:rFonts w:eastAsia="Microsoft JhengHei" w:hint="eastAsia"/>
          <w:color w:val="70AD47" w:themeColor="accent6"/>
          <w:lang w:eastAsia="zh-TW"/>
        </w:rPr>
        <w:t>買到</w:t>
      </w:r>
      <w:r w:rsidR="0019277C">
        <w:rPr>
          <w:rFonts w:eastAsia="Microsoft JhengHei" w:hint="eastAsia"/>
          <w:color w:val="70AD47" w:themeColor="accent6"/>
          <w:lang w:eastAsia="zh-TW"/>
        </w:rPr>
        <w:t>最優質</w:t>
      </w:r>
      <w:r w:rsidR="006433F1">
        <w:rPr>
          <w:rFonts w:eastAsia="Microsoft JhengHei" w:hint="eastAsia"/>
          <w:color w:val="70AD47" w:themeColor="accent6"/>
          <w:lang w:eastAsia="zh-TW"/>
        </w:rPr>
        <w:t>高貴</w:t>
      </w:r>
      <w:r w:rsidR="0019277C">
        <w:rPr>
          <w:rFonts w:eastAsia="Microsoft JhengHei" w:hint="eastAsia"/>
          <w:color w:val="70AD47" w:themeColor="accent6"/>
          <w:lang w:eastAsia="zh-TW"/>
        </w:rPr>
        <w:t>的棗子</w:t>
      </w:r>
      <w:r w:rsidRPr="006A3A05">
        <w:rPr>
          <w:rFonts w:eastAsia="Microsoft JhengHei" w:hint="eastAsia"/>
          <w:color w:val="70AD47" w:themeColor="accent6"/>
          <w:lang w:eastAsia="zh-TW"/>
        </w:rPr>
        <w:t>）</w:t>
      </w:r>
    </w:p>
    <w:p w14:paraId="05344C73" w14:textId="77777777" w:rsidR="006A3A05" w:rsidRPr="00DB0C7D" w:rsidRDefault="006A3A05" w:rsidP="006A3A05">
      <w:pPr>
        <w:ind w:left="360"/>
        <w:rPr>
          <w:rFonts w:eastAsia="Microsoft JhengHei"/>
          <w:color w:val="5B9BD5" w:themeColor="accent1"/>
        </w:rPr>
      </w:pPr>
    </w:p>
    <w:p w14:paraId="426593A5" w14:textId="56D94ADC" w:rsidR="006A3A05" w:rsidRPr="00DB0C7D" w:rsidRDefault="006A3A05" w:rsidP="006A3A05">
      <w:pPr>
        <w:ind w:left="360"/>
        <w:rPr>
          <w:rFonts w:eastAsia="Microsoft JhengHei"/>
          <w:color w:val="5B9BD5" w:themeColor="accent1"/>
        </w:rPr>
      </w:pPr>
      <w:proofErr w:type="spellStart"/>
      <w:r w:rsidRPr="00DB0C7D">
        <w:rPr>
          <w:rFonts w:eastAsia="Microsoft JhengHei"/>
          <w:color w:val="5B9BD5" w:themeColor="accent1"/>
        </w:rPr>
        <w:t>زيارة</w:t>
      </w:r>
      <w:proofErr w:type="spellEnd"/>
      <w:r w:rsidRPr="00DB0C7D">
        <w:rPr>
          <w:rFonts w:eastAsia="Microsoft JhengHei"/>
          <w:color w:val="5B9BD5" w:themeColor="accent1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</w:rPr>
        <w:t>موقعنا</w:t>
      </w:r>
      <w:proofErr w:type="spellEnd"/>
      <w:r w:rsidRPr="00DB0C7D">
        <w:rPr>
          <w:rFonts w:eastAsia="Microsoft JhengHei"/>
          <w:color w:val="5B9BD5" w:themeColor="accent1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</w:rPr>
        <w:t>على</w:t>
      </w:r>
      <w:proofErr w:type="spellEnd"/>
      <w:r w:rsidRPr="00DB0C7D">
        <w:rPr>
          <w:rFonts w:eastAsia="Microsoft JhengHei"/>
          <w:color w:val="5B9BD5" w:themeColor="accent1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</w:rPr>
        <w:t>الانترنت</w:t>
      </w:r>
      <w:proofErr w:type="spellEnd"/>
      <w:r w:rsidRPr="00DB0C7D">
        <w:rPr>
          <w:rFonts w:eastAsia="Microsoft JhengHei"/>
          <w:color w:val="5B9BD5" w:themeColor="accent1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</w:rPr>
        <w:t>لمعرفة</w:t>
      </w:r>
      <w:proofErr w:type="spellEnd"/>
      <w:r w:rsidRPr="00DB0C7D">
        <w:rPr>
          <w:rFonts w:eastAsia="Microsoft JhengHei"/>
          <w:color w:val="5B9BD5" w:themeColor="accent1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</w:rPr>
        <w:t>لدينا</w:t>
      </w:r>
      <w:proofErr w:type="spellEnd"/>
      <w:r w:rsidRPr="00DB0C7D">
        <w:rPr>
          <w:rFonts w:eastAsia="Microsoft JhengHei"/>
          <w:color w:val="5B9BD5" w:themeColor="accent1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</w:rPr>
        <w:t>مجموعة</w:t>
      </w:r>
      <w:proofErr w:type="spellEnd"/>
      <w:r w:rsidRPr="00DB0C7D">
        <w:rPr>
          <w:rFonts w:eastAsia="Microsoft JhengHei"/>
          <w:color w:val="5B9BD5" w:themeColor="accent1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</w:rPr>
        <w:t>من</w:t>
      </w:r>
      <w:proofErr w:type="spellEnd"/>
      <w:r w:rsidRPr="00DB0C7D">
        <w:rPr>
          <w:rFonts w:eastAsia="Microsoft JhengHei"/>
          <w:color w:val="5B9BD5" w:themeColor="accent1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</w:rPr>
        <w:t>المنتجات</w:t>
      </w:r>
      <w:proofErr w:type="spellEnd"/>
      <w:r w:rsidRPr="00DB0C7D">
        <w:rPr>
          <w:rFonts w:eastAsia="Microsoft JhengHei"/>
          <w:color w:val="5B9BD5" w:themeColor="accent1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</w:rPr>
        <w:t>الذواقة</w:t>
      </w:r>
      <w:proofErr w:type="spellEnd"/>
      <w:r w:rsidR="004222D7" w:rsidRPr="0019277C">
        <w:rPr>
          <w:rFonts w:eastAsia="Microsoft JhengHei" w:hint="eastAsia"/>
          <w:color w:val="70AD47" w:themeColor="accent6"/>
          <w:lang w:eastAsia="zh-TW"/>
        </w:rPr>
        <w:t>（</w:t>
      </w:r>
      <w:r w:rsidR="004222D7">
        <w:rPr>
          <w:rFonts w:eastAsia="Microsoft JhengHei" w:hint="eastAsia"/>
          <w:color w:val="70AD47" w:themeColor="accent6"/>
          <w:lang w:eastAsia="zh-TW"/>
        </w:rPr>
        <w:t>造訪我們的網誌可以看到我們的美食產品系列</w:t>
      </w:r>
      <w:r w:rsidR="004222D7" w:rsidRPr="0019277C">
        <w:rPr>
          <w:rFonts w:eastAsia="Microsoft JhengHei" w:hint="eastAsia"/>
          <w:color w:val="70AD47" w:themeColor="accent6"/>
          <w:lang w:eastAsia="zh-TW"/>
        </w:rPr>
        <w:t>）</w:t>
      </w:r>
    </w:p>
    <w:p w14:paraId="4DDDFFCD" w14:textId="61BD53B1" w:rsidR="006A3A05" w:rsidRPr="00DB0C7D" w:rsidRDefault="006A3A05" w:rsidP="006A3A05">
      <w:pPr>
        <w:ind w:left="360"/>
        <w:rPr>
          <w:rFonts w:eastAsia="Microsoft JhengHei"/>
          <w:color w:val="5B9BD5" w:themeColor="accent1"/>
        </w:rPr>
      </w:pPr>
      <w:r w:rsidRPr="00DB0C7D">
        <w:rPr>
          <w:rFonts w:eastAsia="Microsoft JhengHei"/>
          <w:color w:val="5B9BD5" w:themeColor="accent1"/>
        </w:rPr>
        <w:t>Visit our website to see our range of gourmet products</w:t>
      </w:r>
      <w:r w:rsidR="0019277C" w:rsidRPr="0019277C">
        <w:rPr>
          <w:rFonts w:eastAsia="Microsoft JhengHei" w:hint="eastAsia"/>
          <w:color w:val="70AD47" w:themeColor="accent6"/>
          <w:lang w:eastAsia="zh-TW"/>
        </w:rPr>
        <w:t>（</w:t>
      </w:r>
      <w:r w:rsidR="0019277C">
        <w:rPr>
          <w:rFonts w:eastAsia="Microsoft JhengHei" w:hint="eastAsia"/>
          <w:color w:val="70AD47" w:themeColor="accent6"/>
          <w:lang w:eastAsia="zh-TW"/>
        </w:rPr>
        <w:t>造訪我們的網誌可以看到我們的美食產品系列</w:t>
      </w:r>
      <w:r w:rsidR="0019277C" w:rsidRPr="0019277C">
        <w:rPr>
          <w:rFonts w:eastAsia="Microsoft JhengHei" w:hint="eastAsia"/>
          <w:color w:val="70AD47" w:themeColor="accent6"/>
          <w:lang w:eastAsia="zh-TW"/>
        </w:rPr>
        <w:t>）</w:t>
      </w:r>
    </w:p>
    <w:p w14:paraId="58AB33A9" w14:textId="77777777" w:rsidR="006A3A05" w:rsidRPr="00DB0C7D" w:rsidRDefault="006A3A05" w:rsidP="006A3A05">
      <w:pPr>
        <w:ind w:left="360"/>
        <w:rPr>
          <w:rFonts w:eastAsia="Microsoft JhengHei"/>
          <w:color w:val="5B9BD5" w:themeColor="accent1"/>
        </w:rPr>
      </w:pPr>
    </w:p>
    <w:p w14:paraId="3AE9D295" w14:textId="72288D23" w:rsidR="006A3A05" w:rsidRPr="00DB0C7D" w:rsidRDefault="0019277C" w:rsidP="006A3A05">
      <w:pPr>
        <w:ind w:left="360"/>
        <w:rPr>
          <w:rFonts w:eastAsia="Microsoft JhengHei"/>
          <w:color w:val="5B9BD5" w:themeColor="accent1"/>
        </w:rPr>
      </w:pPr>
      <w:r w:rsidRPr="0019277C">
        <w:rPr>
          <w:rFonts w:eastAsia="Microsoft JhengHei"/>
          <w:color w:val="5B9BD5" w:themeColor="accent1"/>
        </w:rPr>
        <w:t>www.delicacyfood.com</w:t>
      </w:r>
      <w:r w:rsidRPr="0019277C">
        <w:rPr>
          <w:rFonts w:eastAsia="Microsoft JhengHei" w:hint="eastAsia"/>
          <w:color w:val="70AD47" w:themeColor="accent6"/>
          <w:lang w:eastAsia="zh-TW"/>
        </w:rPr>
        <w:t>（網址）</w:t>
      </w:r>
    </w:p>
    <w:p w14:paraId="37405F18" w14:textId="77777777" w:rsidR="006A3A05" w:rsidRPr="00DB0C7D" w:rsidRDefault="006A3A05" w:rsidP="006A3A05">
      <w:pPr>
        <w:ind w:left="360"/>
        <w:rPr>
          <w:rFonts w:eastAsia="Microsoft JhengHei"/>
          <w:color w:val="5B9BD5" w:themeColor="accent1"/>
        </w:rPr>
      </w:pPr>
    </w:p>
    <w:p w14:paraId="30864846" w14:textId="2A8F7933" w:rsidR="00720ABC" w:rsidRPr="00DB0C7D" w:rsidRDefault="00720ABC" w:rsidP="00F741E6">
      <w:pPr>
        <w:ind w:left="360"/>
        <w:rPr>
          <w:rFonts w:eastAsia="Microsoft JhengHei"/>
          <w:color w:val="5B9BD5" w:themeColor="accent1"/>
        </w:rPr>
      </w:pPr>
    </w:p>
    <w:p w14:paraId="3F2E8F68" w14:textId="70983D2A" w:rsidR="00720ABC" w:rsidRPr="00DB0C7D" w:rsidRDefault="00720ABC" w:rsidP="00720ABC">
      <w:pPr>
        <w:pStyle w:val="Heading1"/>
        <w:rPr>
          <w:rFonts w:eastAsia="Microsoft JhengHei"/>
        </w:rPr>
      </w:pPr>
      <w:r w:rsidRPr="00DB0C7D">
        <w:rPr>
          <w:rFonts w:eastAsia="Microsoft JhengHei"/>
        </w:rPr>
        <w:t>Appendix 1.5 – Instagram Text</w:t>
      </w:r>
    </w:p>
    <w:p w14:paraId="78406457" w14:textId="0282F536" w:rsidR="00720ABC" w:rsidRPr="00DB0C7D" w:rsidRDefault="00720ABC" w:rsidP="00720ABC">
      <w:pPr>
        <w:pStyle w:val="SubHeadersBodyBold12ptbefore"/>
        <w:rPr>
          <w:rFonts w:eastAsia="Microsoft JhengHei"/>
          <w:color w:val="5B9BD5" w:themeColor="accent1"/>
        </w:rPr>
      </w:pPr>
      <w:r w:rsidRPr="00DB0C7D">
        <w:rPr>
          <w:rFonts w:eastAsia="Microsoft JhengHei"/>
        </w:rPr>
        <w:t xml:space="preserve">Note: </w:t>
      </w:r>
      <w:r w:rsidRPr="00DB0C7D">
        <w:rPr>
          <w:rFonts w:eastAsia="Microsoft JhengHei"/>
        </w:rPr>
        <w:tab/>
      </w:r>
      <w:r w:rsidRPr="00DB0C7D">
        <w:rPr>
          <w:rFonts w:eastAsia="Microsoft JhengHei"/>
          <w:b w:val="0"/>
        </w:rPr>
        <w:t>Text to be included in Instagram post is</w:t>
      </w:r>
      <w:r w:rsidRPr="00DB0C7D">
        <w:rPr>
          <w:rFonts w:eastAsia="Microsoft JhengHei"/>
        </w:rPr>
        <w:t xml:space="preserve"> </w:t>
      </w:r>
      <w:r w:rsidRPr="00DB0C7D">
        <w:rPr>
          <w:rFonts w:eastAsia="Microsoft JhengHei"/>
          <w:color w:val="5B9BD5" w:themeColor="accent1"/>
        </w:rPr>
        <w:t>Blue in colour</w:t>
      </w:r>
    </w:p>
    <w:p w14:paraId="59565C75" w14:textId="77777777" w:rsidR="00720ABC" w:rsidRPr="00DB0C7D" w:rsidRDefault="00720ABC" w:rsidP="00720ABC">
      <w:pPr>
        <w:rPr>
          <w:rFonts w:eastAsia="Microsoft JhengHei"/>
        </w:rPr>
      </w:pPr>
      <w:r w:rsidRPr="00DB0C7D">
        <w:rPr>
          <w:rFonts w:eastAsia="Microsoft JhengHei"/>
        </w:rPr>
        <w:tab/>
        <w:t>The black text is not to be included (they are instructions)</w:t>
      </w:r>
    </w:p>
    <w:p w14:paraId="24154F78" w14:textId="77777777" w:rsidR="00720ABC" w:rsidRPr="00DB0C7D" w:rsidRDefault="00720ABC" w:rsidP="00720ABC">
      <w:pPr>
        <w:rPr>
          <w:rFonts w:eastAsia="Microsoft JhengHei"/>
        </w:rPr>
      </w:pPr>
    </w:p>
    <w:p w14:paraId="6125E246" w14:textId="25FFDA95" w:rsidR="00720ABC" w:rsidRPr="00DB0C7D" w:rsidRDefault="00720ABC" w:rsidP="00720ABC">
      <w:pPr>
        <w:rPr>
          <w:rFonts w:eastAsia="Microsoft JhengHei"/>
        </w:rPr>
      </w:pPr>
      <w:r w:rsidRPr="00DB0C7D">
        <w:rPr>
          <w:rFonts w:eastAsia="Microsoft JhengHei"/>
        </w:rPr>
        <w:t>Instagram v1 (English):</w:t>
      </w:r>
    </w:p>
    <w:p w14:paraId="6371551A" w14:textId="07C767E0" w:rsidR="00720ABC" w:rsidRPr="00DB0C7D" w:rsidRDefault="00720ABC" w:rsidP="00720ABC">
      <w:pPr>
        <w:ind w:left="360"/>
        <w:rPr>
          <w:rFonts w:eastAsia="Microsoft JhengHei"/>
          <w:color w:val="5B9BD5" w:themeColor="accent1"/>
        </w:rPr>
      </w:pPr>
      <w:r w:rsidRPr="00DB0C7D">
        <w:rPr>
          <w:rFonts w:eastAsia="Microsoft JhengHei"/>
          <w:color w:val="5B9BD5" w:themeColor="accent1"/>
        </w:rPr>
        <w:t>The finest premium dates money can offer</w:t>
      </w:r>
    </w:p>
    <w:p w14:paraId="07C2AC70" w14:textId="5B459155" w:rsidR="00720ABC" w:rsidRPr="00DB0C7D" w:rsidRDefault="00720ABC" w:rsidP="00720ABC">
      <w:pPr>
        <w:ind w:left="360"/>
        <w:rPr>
          <w:rFonts w:eastAsia="Microsoft JhengHei"/>
          <w:color w:val="5B9BD5" w:themeColor="accent1"/>
        </w:rPr>
      </w:pPr>
      <w:r w:rsidRPr="00DB0C7D">
        <w:rPr>
          <w:rFonts w:eastAsia="Microsoft JhengHei"/>
          <w:color w:val="5B9BD5" w:themeColor="accent1"/>
        </w:rPr>
        <w:t>www.delicacyfood.com</w:t>
      </w:r>
    </w:p>
    <w:p w14:paraId="07E8C463" w14:textId="77777777" w:rsidR="00720ABC" w:rsidRPr="00DB0C7D" w:rsidRDefault="00720ABC" w:rsidP="00720ABC">
      <w:pPr>
        <w:ind w:left="360"/>
        <w:rPr>
          <w:rFonts w:eastAsia="Microsoft JhengHei"/>
          <w:color w:val="5B9BD5" w:themeColor="accent1"/>
        </w:rPr>
      </w:pPr>
    </w:p>
    <w:p w14:paraId="0566753E" w14:textId="50E7DEBA" w:rsidR="00720ABC" w:rsidRPr="00DB0C7D" w:rsidRDefault="00720ABC" w:rsidP="00720ABC">
      <w:pPr>
        <w:rPr>
          <w:rFonts w:eastAsia="Microsoft JhengHei"/>
        </w:rPr>
      </w:pPr>
      <w:r w:rsidRPr="00DB0C7D">
        <w:rPr>
          <w:rFonts w:eastAsia="Microsoft JhengHei"/>
        </w:rPr>
        <w:t>Instagram v2 (Arabic):</w:t>
      </w:r>
    </w:p>
    <w:p w14:paraId="46AC8EE2" w14:textId="525DE714" w:rsidR="00720ABC" w:rsidRPr="00DB0C7D" w:rsidRDefault="00720ABC" w:rsidP="00720ABC">
      <w:pPr>
        <w:ind w:left="360"/>
        <w:rPr>
          <w:rFonts w:eastAsia="Microsoft JhengHei"/>
          <w:color w:val="5B9BD5" w:themeColor="accent1"/>
        </w:rPr>
      </w:pPr>
      <w:proofErr w:type="spellStart"/>
      <w:r w:rsidRPr="00DB0C7D">
        <w:rPr>
          <w:rFonts w:eastAsia="Microsoft JhengHei"/>
          <w:color w:val="5B9BD5" w:themeColor="accent1"/>
        </w:rPr>
        <w:t>أرقى</w:t>
      </w:r>
      <w:proofErr w:type="spellEnd"/>
      <w:r w:rsidRPr="00DB0C7D">
        <w:rPr>
          <w:rFonts w:eastAsia="Microsoft JhengHei"/>
          <w:color w:val="5B9BD5" w:themeColor="accent1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</w:rPr>
        <w:t>التواريخ</w:t>
      </w:r>
      <w:proofErr w:type="spellEnd"/>
      <w:r w:rsidRPr="00DB0C7D">
        <w:rPr>
          <w:rFonts w:eastAsia="Microsoft JhengHei"/>
          <w:color w:val="5B9BD5" w:themeColor="accent1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</w:rPr>
        <w:t>التي</w:t>
      </w:r>
      <w:proofErr w:type="spellEnd"/>
      <w:r w:rsidRPr="00DB0C7D">
        <w:rPr>
          <w:rFonts w:eastAsia="Microsoft JhengHei"/>
          <w:color w:val="5B9BD5" w:themeColor="accent1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</w:rPr>
        <w:t>يمكن</w:t>
      </w:r>
      <w:proofErr w:type="spellEnd"/>
      <w:r w:rsidRPr="00DB0C7D">
        <w:rPr>
          <w:rFonts w:eastAsia="Microsoft JhengHei"/>
          <w:color w:val="5B9BD5" w:themeColor="accent1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</w:rPr>
        <w:t>أن</w:t>
      </w:r>
      <w:proofErr w:type="spellEnd"/>
      <w:r w:rsidRPr="00DB0C7D">
        <w:rPr>
          <w:rFonts w:eastAsia="Microsoft JhengHei"/>
          <w:color w:val="5B9BD5" w:themeColor="accent1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</w:rPr>
        <w:t>يقدمها</w:t>
      </w:r>
      <w:proofErr w:type="spellEnd"/>
      <w:r w:rsidRPr="00DB0C7D">
        <w:rPr>
          <w:rFonts w:eastAsia="Microsoft JhengHei"/>
          <w:color w:val="5B9BD5" w:themeColor="accent1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</w:rPr>
        <w:t>المال</w:t>
      </w:r>
      <w:proofErr w:type="spellEnd"/>
    </w:p>
    <w:p w14:paraId="76CADFD6" w14:textId="77777777" w:rsidR="00720ABC" w:rsidRPr="00DB0C7D" w:rsidRDefault="00720ABC" w:rsidP="00720ABC">
      <w:pPr>
        <w:ind w:left="360"/>
        <w:rPr>
          <w:rFonts w:eastAsia="Microsoft JhengHei"/>
          <w:color w:val="5B9BD5" w:themeColor="accent1"/>
        </w:rPr>
      </w:pPr>
      <w:r w:rsidRPr="00DB0C7D">
        <w:rPr>
          <w:rFonts w:eastAsia="Microsoft JhengHei"/>
          <w:color w:val="5B9BD5" w:themeColor="accent1"/>
        </w:rPr>
        <w:t>www.delicacyfood.com</w:t>
      </w:r>
    </w:p>
    <w:p w14:paraId="1BE099D3" w14:textId="767CD3D7" w:rsidR="004222D7" w:rsidRPr="004222D7" w:rsidRDefault="004222D7" w:rsidP="004222D7">
      <w:pPr>
        <w:pStyle w:val="Heading1"/>
        <w:rPr>
          <w:rFonts w:eastAsia="Microsoft JhengHei"/>
          <w:color w:val="70AD47" w:themeColor="accent6"/>
        </w:rPr>
      </w:pPr>
      <w:r w:rsidRPr="004222D7">
        <w:rPr>
          <w:rFonts w:eastAsia="Microsoft JhengHei"/>
          <w:color w:val="70AD47" w:themeColor="accent6"/>
        </w:rPr>
        <w:lastRenderedPageBreak/>
        <w:t>Appendix 1.5 – Instagram Text</w:t>
      </w:r>
      <w:r>
        <w:rPr>
          <w:rFonts w:eastAsia="Microsoft JhengHei" w:hint="eastAsia"/>
          <w:color w:val="70AD47" w:themeColor="accent6"/>
          <w:lang w:eastAsia="zh-TW"/>
        </w:rPr>
        <w:t>（</w:t>
      </w:r>
      <w:r w:rsidRPr="004222D7">
        <w:rPr>
          <w:rFonts w:eastAsia="Microsoft JhengHei"/>
          <w:color w:val="70AD47" w:themeColor="accent6"/>
        </w:rPr>
        <w:t>Instagram</w:t>
      </w:r>
      <w:r>
        <w:rPr>
          <w:rFonts w:eastAsia="Microsoft JhengHei" w:hint="eastAsia"/>
          <w:color w:val="70AD47" w:themeColor="accent6"/>
          <w:lang w:eastAsia="zh-TW"/>
        </w:rPr>
        <w:t>的文案）</w:t>
      </w:r>
    </w:p>
    <w:p w14:paraId="0EDDE8A6" w14:textId="6C6D05B4" w:rsidR="004222D7" w:rsidRPr="00DB0C7D" w:rsidRDefault="004222D7" w:rsidP="004222D7">
      <w:pPr>
        <w:pStyle w:val="SubHeadersBodyBold12ptbefore"/>
        <w:rPr>
          <w:rFonts w:eastAsia="Microsoft JhengHei"/>
          <w:color w:val="5B9BD5" w:themeColor="accent1"/>
          <w:lang w:eastAsia="zh-TW"/>
        </w:rPr>
      </w:pPr>
      <w:r>
        <w:rPr>
          <w:rFonts w:eastAsia="Microsoft JhengHei" w:hint="eastAsia"/>
          <w:color w:val="70AD47" w:themeColor="accent6"/>
          <w:lang w:eastAsia="zh-TW"/>
        </w:rPr>
        <w:t>注意：</w:t>
      </w:r>
      <w:r w:rsidRPr="006A3A05">
        <w:rPr>
          <w:rFonts w:eastAsia="Microsoft JhengHei"/>
          <w:color w:val="70AD47" w:themeColor="accent6"/>
          <w:lang w:eastAsia="zh-TW"/>
        </w:rPr>
        <w:tab/>
      </w:r>
      <w:r w:rsidRPr="004222D7">
        <w:rPr>
          <w:rFonts w:eastAsia="Microsoft JhengHei"/>
          <w:b w:val="0"/>
          <w:color w:val="70AD47" w:themeColor="accent6"/>
        </w:rPr>
        <w:t>Instagram</w:t>
      </w:r>
      <w:r>
        <w:rPr>
          <w:rFonts w:eastAsia="Microsoft JhengHei" w:hint="eastAsia"/>
          <w:b w:val="0"/>
          <w:color w:val="70AD47" w:themeColor="accent6"/>
          <w:lang w:eastAsia="zh-TW"/>
        </w:rPr>
        <w:t>貼文</w:t>
      </w:r>
      <w:r w:rsidRPr="006A3A05">
        <w:rPr>
          <w:rFonts w:eastAsia="Microsoft JhengHei" w:hint="eastAsia"/>
          <w:b w:val="0"/>
          <w:bCs/>
          <w:color w:val="70AD47" w:themeColor="accent6"/>
          <w:lang w:eastAsia="zh-TW"/>
        </w:rPr>
        <w:t>使用的文案是</w:t>
      </w:r>
      <w:r>
        <w:rPr>
          <w:rFonts w:eastAsia="Microsoft JhengHei" w:hint="eastAsia"/>
          <w:color w:val="5B9BD5" w:themeColor="accent1"/>
          <w:lang w:eastAsia="zh-TW"/>
        </w:rPr>
        <w:t>藍色字</w:t>
      </w:r>
    </w:p>
    <w:p w14:paraId="7232EFB5" w14:textId="77777777" w:rsidR="004222D7" w:rsidRPr="006A3A05" w:rsidRDefault="004222D7" w:rsidP="004222D7">
      <w:pPr>
        <w:rPr>
          <w:rFonts w:eastAsia="Microsoft JhengHei"/>
          <w:color w:val="70AD47" w:themeColor="accent6"/>
          <w:lang w:eastAsia="zh-TW"/>
        </w:rPr>
      </w:pPr>
      <w:r w:rsidRPr="00DB0C7D">
        <w:rPr>
          <w:rFonts w:eastAsia="Microsoft JhengHei"/>
          <w:lang w:eastAsia="zh-TW"/>
        </w:rPr>
        <w:tab/>
      </w:r>
      <w:r w:rsidRPr="006A3A05">
        <w:rPr>
          <w:rFonts w:eastAsia="Microsoft JhengHei" w:hint="eastAsia"/>
          <w:color w:val="70AD47" w:themeColor="accent6"/>
          <w:lang w:eastAsia="zh-TW"/>
        </w:rPr>
        <w:t>不可以包含黑色文字</w:t>
      </w:r>
      <w:r>
        <w:rPr>
          <w:rFonts w:eastAsia="Microsoft JhengHei" w:hint="eastAsia"/>
          <w:color w:val="70AD47" w:themeColor="accent6"/>
          <w:lang w:eastAsia="zh-TW"/>
        </w:rPr>
        <w:t>（他們只是用來指示）</w:t>
      </w:r>
    </w:p>
    <w:p w14:paraId="4D70EB23" w14:textId="75A65FF9" w:rsidR="004222D7" w:rsidRPr="004222D7" w:rsidRDefault="004222D7" w:rsidP="004222D7">
      <w:pPr>
        <w:rPr>
          <w:rFonts w:eastAsia="Microsoft JhengHei"/>
          <w:color w:val="70AD47" w:themeColor="accent6"/>
        </w:rPr>
      </w:pPr>
      <w:r w:rsidRPr="004222D7">
        <w:rPr>
          <w:rFonts w:eastAsia="Microsoft JhengHei"/>
          <w:color w:val="70AD47" w:themeColor="accent6"/>
        </w:rPr>
        <w:t xml:space="preserve">Instagram </w:t>
      </w:r>
      <w:r>
        <w:rPr>
          <w:rFonts w:eastAsia="Microsoft JhengHei" w:hint="eastAsia"/>
          <w:color w:val="70AD47" w:themeColor="accent6"/>
          <w:lang w:eastAsia="zh-TW"/>
        </w:rPr>
        <w:t>版本</w:t>
      </w:r>
      <w:r>
        <w:rPr>
          <w:rFonts w:eastAsia="Microsoft JhengHei"/>
          <w:color w:val="70AD47" w:themeColor="accent6"/>
          <w:lang w:eastAsia="zh-TW"/>
        </w:rPr>
        <w:t>1</w:t>
      </w:r>
      <w:r>
        <w:rPr>
          <w:rFonts w:eastAsia="Microsoft JhengHei" w:hint="eastAsia"/>
          <w:color w:val="70AD47" w:themeColor="accent6"/>
          <w:lang w:eastAsia="zh-TW"/>
        </w:rPr>
        <w:t>（英文）：</w:t>
      </w:r>
    </w:p>
    <w:p w14:paraId="608854EA" w14:textId="57F96E5D" w:rsidR="00E459D7" w:rsidRPr="00DB0C7D" w:rsidRDefault="004222D7" w:rsidP="00E459D7">
      <w:pPr>
        <w:ind w:left="360"/>
        <w:rPr>
          <w:rFonts w:eastAsia="Microsoft JhengHei"/>
          <w:color w:val="5B9BD5" w:themeColor="accent1"/>
        </w:rPr>
      </w:pPr>
      <w:r w:rsidRPr="00DB0C7D">
        <w:rPr>
          <w:rFonts w:eastAsia="Microsoft JhengHei"/>
          <w:color w:val="5B9BD5" w:themeColor="accent1"/>
        </w:rPr>
        <w:t>The finest premium dates money can offer</w:t>
      </w:r>
      <w:r w:rsidR="00E459D7" w:rsidRPr="006A3A05">
        <w:rPr>
          <w:rFonts w:eastAsia="Microsoft JhengHei" w:hint="eastAsia"/>
          <w:color w:val="70AD47" w:themeColor="accent6"/>
          <w:lang w:eastAsia="zh-TW"/>
        </w:rPr>
        <w:t>（</w:t>
      </w:r>
      <w:r w:rsidR="00E459D7">
        <w:rPr>
          <w:rFonts w:eastAsia="Microsoft JhengHei" w:hint="eastAsia"/>
          <w:color w:val="70AD47" w:themeColor="accent6"/>
          <w:lang w:eastAsia="zh-TW"/>
        </w:rPr>
        <w:t>金錢所能買到最優質</w:t>
      </w:r>
      <w:r w:rsidR="006433F1">
        <w:rPr>
          <w:rFonts w:eastAsia="Microsoft JhengHei" w:hint="eastAsia"/>
          <w:color w:val="70AD47" w:themeColor="accent6"/>
          <w:lang w:eastAsia="zh-TW"/>
        </w:rPr>
        <w:t>高貴</w:t>
      </w:r>
      <w:r w:rsidR="00E459D7">
        <w:rPr>
          <w:rFonts w:eastAsia="Microsoft JhengHei" w:hint="eastAsia"/>
          <w:color w:val="70AD47" w:themeColor="accent6"/>
          <w:lang w:eastAsia="zh-TW"/>
        </w:rPr>
        <w:t>的棗子</w:t>
      </w:r>
      <w:r w:rsidR="00E459D7" w:rsidRPr="006A3A05">
        <w:rPr>
          <w:rFonts w:eastAsia="Microsoft JhengHei" w:hint="eastAsia"/>
          <w:color w:val="70AD47" w:themeColor="accent6"/>
          <w:lang w:eastAsia="zh-TW"/>
        </w:rPr>
        <w:t>）</w:t>
      </w:r>
    </w:p>
    <w:p w14:paraId="7FF97AC6" w14:textId="77777777" w:rsidR="004222D7" w:rsidRPr="00DB0C7D" w:rsidRDefault="004222D7" w:rsidP="004222D7">
      <w:pPr>
        <w:ind w:left="360"/>
        <w:rPr>
          <w:rFonts w:eastAsia="Microsoft JhengHei"/>
          <w:color w:val="5B9BD5" w:themeColor="accent1"/>
        </w:rPr>
      </w:pPr>
    </w:p>
    <w:p w14:paraId="20E7EEB3" w14:textId="443530A4" w:rsidR="004222D7" w:rsidRPr="00DB0C7D" w:rsidRDefault="001B1C0E" w:rsidP="004222D7">
      <w:pPr>
        <w:ind w:left="360"/>
        <w:rPr>
          <w:rFonts w:eastAsia="Microsoft JhengHei" w:hint="eastAsia"/>
          <w:color w:val="5B9BD5" w:themeColor="accent1"/>
          <w:lang w:eastAsia="zh-TW"/>
        </w:rPr>
      </w:pPr>
      <w:r w:rsidRPr="001B1C0E">
        <w:rPr>
          <w:rFonts w:eastAsia="Microsoft JhengHei"/>
          <w:color w:val="5B9BD5" w:themeColor="accent1"/>
        </w:rPr>
        <w:t>www.delicacyfood.com</w:t>
      </w:r>
      <w:r w:rsidRPr="001B1C0E">
        <w:rPr>
          <w:rFonts w:eastAsia="Microsoft JhengHei" w:hint="eastAsia"/>
          <w:color w:val="70AD47" w:themeColor="accent6"/>
          <w:lang w:eastAsia="zh-TW"/>
        </w:rPr>
        <w:t>（</w:t>
      </w:r>
      <w:r>
        <w:rPr>
          <w:rFonts w:eastAsia="Microsoft JhengHei" w:hint="eastAsia"/>
          <w:color w:val="70AD47" w:themeColor="accent6"/>
          <w:lang w:eastAsia="zh-TW"/>
        </w:rPr>
        <w:t>網站</w:t>
      </w:r>
      <w:r w:rsidRPr="001B1C0E">
        <w:rPr>
          <w:rFonts w:eastAsia="Microsoft JhengHei" w:hint="eastAsia"/>
          <w:color w:val="70AD47" w:themeColor="accent6"/>
          <w:lang w:eastAsia="zh-TW"/>
        </w:rPr>
        <w:t>）</w:t>
      </w:r>
    </w:p>
    <w:p w14:paraId="7CBD0ABC" w14:textId="77777777" w:rsidR="004222D7" w:rsidRPr="00DB0C7D" w:rsidRDefault="004222D7" w:rsidP="004222D7">
      <w:pPr>
        <w:ind w:left="360"/>
        <w:rPr>
          <w:rFonts w:eastAsia="Microsoft JhengHei"/>
          <w:color w:val="5B9BD5" w:themeColor="accent1"/>
        </w:rPr>
      </w:pPr>
    </w:p>
    <w:p w14:paraId="7B51D9F6" w14:textId="49CAD250" w:rsidR="004222D7" w:rsidRPr="004222D7" w:rsidRDefault="004222D7" w:rsidP="004222D7">
      <w:pPr>
        <w:rPr>
          <w:rFonts w:eastAsia="Microsoft JhengHei"/>
          <w:color w:val="70AD47" w:themeColor="accent6"/>
        </w:rPr>
      </w:pPr>
      <w:r w:rsidRPr="004222D7">
        <w:rPr>
          <w:rFonts w:eastAsia="Microsoft JhengHei"/>
          <w:color w:val="70AD47" w:themeColor="accent6"/>
        </w:rPr>
        <w:t xml:space="preserve">Instagram </w:t>
      </w:r>
      <w:r>
        <w:rPr>
          <w:rFonts w:eastAsia="Microsoft JhengHei" w:hint="eastAsia"/>
          <w:color w:val="70AD47" w:themeColor="accent6"/>
          <w:lang w:eastAsia="zh-TW"/>
        </w:rPr>
        <w:t>版本</w:t>
      </w:r>
      <w:r>
        <w:rPr>
          <w:rFonts w:eastAsia="Microsoft JhengHei"/>
          <w:color w:val="70AD47" w:themeColor="accent6"/>
          <w:lang w:eastAsia="zh-TW"/>
        </w:rPr>
        <w:t>1</w:t>
      </w:r>
      <w:r>
        <w:rPr>
          <w:rFonts w:eastAsia="Microsoft JhengHei" w:hint="eastAsia"/>
          <w:color w:val="70AD47" w:themeColor="accent6"/>
          <w:lang w:eastAsia="zh-TW"/>
        </w:rPr>
        <w:t>（</w:t>
      </w:r>
      <w:r>
        <w:rPr>
          <w:rFonts w:eastAsia="Microsoft JhengHei" w:hint="eastAsia"/>
          <w:color w:val="70AD47" w:themeColor="accent6"/>
          <w:lang w:eastAsia="zh-TW"/>
        </w:rPr>
        <w:t>阿拉伯</w:t>
      </w:r>
      <w:r>
        <w:rPr>
          <w:rFonts w:eastAsia="Microsoft JhengHei" w:hint="eastAsia"/>
          <w:color w:val="70AD47" w:themeColor="accent6"/>
          <w:lang w:eastAsia="zh-TW"/>
        </w:rPr>
        <w:t>文）：</w:t>
      </w:r>
    </w:p>
    <w:p w14:paraId="0E23A263" w14:textId="170BD236" w:rsidR="004222D7" w:rsidRPr="00DB0C7D" w:rsidRDefault="004222D7" w:rsidP="00E459D7">
      <w:pPr>
        <w:ind w:left="360"/>
        <w:rPr>
          <w:rFonts w:eastAsia="Microsoft JhengHei"/>
          <w:color w:val="5B9BD5" w:themeColor="accent1"/>
          <w:lang w:eastAsia="zh-TW"/>
        </w:rPr>
      </w:pPr>
      <w:proofErr w:type="spellStart"/>
      <w:r w:rsidRPr="00DB0C7D">
        <w:rPr>
          <w:rFonts w:eastAsia="Microsoft JhengHei"/>
          <w:color w:val="5B9BD5" w:themeColor="accent1"/>
          <w:lang w:eastAsia="zh-TW"/>
        </w:rPr>
        <w:t>أرقى</w:t>
      </w:r>
      <w:proofErr w:type="spellEnd"/>
      <w:r w:rsidRPr="00DB0C7D">
        <w:rPr>
          <w:rFonts w:eastAsia="Microsoft JhengHei"/>
          <w:color w:val="5B9BD5" w:themeColor="accent1"/>
          <w:lang w:eastAsia="zh-TW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  <w:lang w:eastAsia="zh-TW"/>
        </w:rPr>
        <w:t>التواريخ</w:t>
      </w:r>
      <w:proofErr w:type="spellEnd"/>
      <w:r w:rsidRPr="00DB0C7D">
        <w:rPr>
          <w:rFonts w:eastAsia="Microsoft JhengHei"/>
          <w:color w:val="5B9BD5" w:themeColor="accent1"/>
          <w:lang w:eastAsia="zh-TW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  <w:lang w:eastAsia="zh-TW"/>
        </w:rPr>
        <w:t>التي</w:t>
      </w:r>
      <w:proofErr w:type="spellEnd"/>
      <w:r w:rsidRPr="00DB0C7D">
        <w:rPr>
          <w:rFonts w:eastAsia="Microsoft JhengHei"/>
          <w:color w:val="5B9BD5" w:themeColor="accent1"/>
          <w:lang w:eastAsia="zh-TW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  <w:lang w:eastAsia="zh-TW"/>
        </w:rPr>
        <w:t>يمكن</w:t>
      </w:r>
      <w:proofErr w:type="spellEnd"/>
      <w:r w:rsidRPr="00DB0C7D">
        <w:rPr>
          <w:rFonts w:eastAsia="Microsoft JhengHei"/>
          <w:color w:val="5B9BD5" w:themeColor="accent1"/>
          <w:lang w:eastAsia="zh-TW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  <w:lang w:eastAsia="zh-TW"/>
        </w:rPr>
        <w:t>أن</w:t>
      </w:r>
      <w:proofErr w:type="spellEnd"/>
      <w:r w:rsidRPr="00DB0C7D">
        <w:rPr>
          <w:rFonts w:eastAsia="Microsoft JhengHei"/>
          <w:color w:val="5B9BD5" w:themeColor="accent1"/>
          <w:lang w:eastAsia="zh-TW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  <w:lang w:eastAsia="zh-TW"/>
        </w:rPr>
        <w:t>يقدمها</w:t>
      </w:r>
      <w:proofErr w:type="spellEnd"/>
      <w:r w:rsidRPr="00DB0C7D">
        <w:rPr>
          <w:rFonts w:eastAsia="Microsoft JhengHei"/>
          <w:color w:val="5B9BD5" w:themeColor="accent1"/>
          <w:lang w:eastAsia="zh-TW"/>
        </w:rPr>
        <w:t xml:space="preserve"> </w:t>
      </w:r>
      <w:proofErr w:type="spellStart"/>
      <w:r w:rsidRPr="00DB0C7D">
        <w:rPr>
          <w:rFonts w:eastAsia="Microsoft JhengHei"/>
          <w:color w:val="5B9BD5" w:themeColor="accent1"/>
          <w:lang w:eastAsia="zh-TW"/>
        </w:rPr>
        <w:t>المال</w:t>
      </w:r>
      <w:proofErr w:type="spellEnd"/>
      <w:r w:rsidR="00E459D7" w:rsidRPr="006A3A05">
        <w:rPr>
          <w:rFonts w:eastAsia="Microsoft JhengHei" w:hint="eastAsia"/>
          <w:color w:val="70AD47" w:themeColor="accent6"/>
          <w:lang w:eastAsia="zh-TW"/>
        </w:rPr>
        <w:t>（</w:t>
      </w:r>
      <w:r w:rsidR="00E459D7">
        <w:rPr>
          <w:rFonts w:eastAsia="Microsoft JhengHei" w:hint="eastAsia"/>
          <w:color w:val="70AD47" w:themeColor="accent6"/>
          <w:lang w:eastAsia="zh-TW"/>
        </w:rPr>
        <w:t>金錢所能買到最優質</w:t>
      </w:r>
      <w:r w:rsidR="006433F1">
        <w:rPr>
          <w:rFonts w:eastAsia="Microsoft JhengHei" w:hint="eastAsia"/>
          <w:color w:val="70AD47" w:themeColor="accent6"/>
          <w:lang w:eastAsia="zh-TW"/>
        </w:rPr>
        <w:t>高貴</w:t>
      </w:r>
      <w:r w:rsidR="00E459D7">
        <w:rPr>
          <w:rFonts w:eastAsia="Microsoft JhengHei" w:hint="eastAsia"/>
          <w:color w:val="70AD47" w:themeColor="accent6"/>
          <w:lang w:eastAsia="zh-TW"/>
        </w:rPr>
        <w:t>的棗子</w:t>
      </w:r>
      <w:r w:rsidR="00E459D7" w:rsidRPr="006A3A05">
        <w:rPr>
          <w:rFonts w:eastAsia="Microsoft JhengHei" w:hint="eastAsia"/>
          <w:color w:val="70AD47" w:themeColor="accent6"/>
          <w:lang w:eastAsia="zh-TW"/>
        </w:rPr>
        <w:t>）</w:t>
      </w:r>
    </w:p>
    <w:p w14:paraId="081978B9" w14:textId="34C6D3A8" w:rsidR="004222D7" w:rsidRPr="00DB0C7D" w:rsidRDefault="004222D7" w:rsidP="004222D7">
      <w:pPr>
        <w:ind w:left="360"/>
        <w:rPr>
          <w:rFonts w:eastAsia="Microsoft JhengHei"/>
          <w:color w:val="5B9BD5" w:themeColor="accent1"/>
        </w:rPr>
      </w:pPr>
      <w:r w:rsidRPr="00DB0C7D">
        <w:rPr>
          <w:rFonts w:eastAsia="Microsoft JhengHei"/>
          <w:color w:val="5B9BD5" w:themeColor="accent1"/>
        </w:rPr>
        <w:t>www.delicacyfood.com</w:t>
      </w:r>
      <w:r w:rsidR="001B1C0E" w:rsidRPr="001B1C0E">
        <w:rPr>
          <w:rFonts w:eastAsia="Microsoft JhengHei" w:hint="eastAsia"/>
          <w:color w:val="70AD47" w:themeColor="accent6"/>
          <w:lang w:eastAsia="zh-TW"/>
        </w:rPr>
        <w:t>（</w:t>
      </w:r>
      <w:r w:rsidR="001B1C0E">
        <w:rPr>
          <w:rFonts w:eastAsia="Microsoft JhengHei" w:hint="eastAsia"/>
          <w:color w:val="70AD47" w:themeColor="accent6"/>
          <w:lang w:eastAsia="zh-TW"/>
        </w:rPr>
        <w:t>網站</w:t>
      </w:r>
      <w:r w:rsidR="001B1C0E" w:rsidRPr="001B1C0E">
        <w:rPr>
          <w:rFonts w:eastAsia="Microsoft JhengHei" w:hint="eastAsia"/>
          <w:color w:val="70AD47" w:themeColor="accent6"/>
          <w:lang w:eastAsia="zh-TW"/>
        </w:rPr>
        <w:t>）</w:t>
      </w:r>
    </w:p>
    <w:p w14:paraId="543912FE" w14:textId="77777777" w:rsidR="004222D7" w:rsidRPr="00DB0C7D" w:rsidRDefault="004222D7" w:rsidP="004222D7">
      <w:pPr>
        <w:ind w:left="360"/>
        <w:rPr>
          <w:rFonts w:eastAsia="Microsoft JhengHei"/>
          <w:color w:val="5B9BD5" w:themeColor="accent1"/>
        </w:rPr>
      </w:pPr>
    </w:p>
    <w:p w14:paraId="5D297636" w14:textId="7C96581E" w:rsidR="00720ABC" w:rsidRPr="00DB0C7D" w:rsidRDefault="00720ABC" w:rsidP="00F741E6">
      <w:pPr>
        <w:ind w:left="360"/>
        <w:rPr>
          <w:rFonts w:eastAsia="Microsoft JhengHei"/>
          <w:color w:val="5B9BD5" w:themeColor="accent1"/>
        </w:rPr>
      </w:pPr>
    </w:p>
    <w:p w14:paraId="2EBF6F29" w14:textId="77777777" w:rsidR="00720ABC" w:rsidRPr="00DB0C7D" w:rsidRDefault="00720ABC" w:rsidP="00F741E6">
      <w:pPr>
        <w:ind w:left="360"/>
        <w:rPr>
          <w:rFonts w:eastAsia="Microsoft JhengHei"/>
          <w:color w:val="5B9BD5" w:themeColor="accent1"/>
        </w:rPr>
      </w:pPr>
    </w:p>
    <w:sectPr w:rsidR="00720ABC" w:rsidRPr="00DB0C7D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E07E18" w14:textId="77777777" w:rsidR="00253D87" w:rsidRDefault="00253D87" w:rsidP="0016367F">
      <w:r>
        <w:separator/>
      </w:r>
    </w:p>
    <w:p w14:paraId="66524FA2" w14:textId="77777777" w:rsidR="00253D87" w:rsidRDefault="00253D87" w:rsidP="0016367F"/>
    <w:p w14:paraId="7EC5EFC9" w14:textId="77777777" w:rsidR="00253D87" w:rsidRDefault="00253D87" w:rsidP="0016367F"/>
    <w:p w14:paraId="0A8CEE7B" w14:textId="77777777" w:rsidR="00253D87" w:rsidRDefault="00253D87" w:rsidP="0016367F"/>
    <w:p w14:paraId="5BA58CEB" w14:textId="77777777" w:rsidR="00253D87" w:rsidRDefault="00253D87" w:rsidP="0016367F"/>
    <w:p w14:paraId="791C01F6" w14:textId="77777777" w:rsidR="00253D87" w:rsidRDefault="00253D87" w:rsidP="0016367F"/>
    <w:p w14:paraId="42843E77" w14:textId="77777777" w:rsidR="00253D87" w:rsidRDefault="00253D87" w:rsidP="0016367F"/>
    <w:p w14:paraId="665D3E0F" w14:textId="77777777" w:rsidR="00253D87" w:rsidRDefault="00253D87" w:rsidP="00280421"/>
  </w:endnote>
  <w:endnote w:type="continuationSeparator" w:id="0">
    <w:p w14:paraId="28A124E3" w14:textId="77777777" w:rsidR="00253D87" w:rsidRDefault="00253D87" w:rsidP="0016367F">
      <w:r>
        <w:continuationSeparator/>
      </w:r>
    </w:p>
    <w:p w14:paraId="4910ED49" w14:textId="77777777" w:rsidR="00253D87" w:rsidRDefault="00253D87" w:rsidP="0016367F"/>
    <w:p w14:paraId="296BD4AD" w14:textId="77777777" w:rsidR="00253D87" w:rsidRDefault="00253D87" w:rsidP="0016367F"/>
    <w:p w14:paraId="28CAAB71" w14:textId="77777777" w:rsidR="00253D87" w:rsidRDefault="00253D87" w:rsidP="0016367F"/>
    <w:p w14:paraId="021FE98B" w14:textId="77777777" w:rsidR="00253D87" w:rsidRDefault="00253D87" w:rsidP="0016367F"/>
    <w:p w14:paraId="1D4F24A8" w14:textId="77777777" w:rsidR="00253D87" w:rsidRDefault="00253D87" w:rsidP="0016367F"/>
    <w:p w14:paraId="003E0C7E" w14:textId="77777777" w:rsidR="00253D87" w:rsidRDefault="00253D87" w:rsidP="0016367F"/>
    <w:p w14:paraId="6771DE84" w14:textId="77777777" w:rsidR="00253D87" w:rsidRDefault="00253D87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LT Com 45 Light">
    <w:altName w:val="Calibri"/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20B0604020202020204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65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E77BBB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5C981F1B" w:rsidR="00E77BBB" w:rsidRPr="00B96D60" w:rsidRDefault="00E77BBB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Date: 13.07.19</w:t>
          </w:r>
        </w:p>
        <w:p w14:paraId="53812AFB" w14:textId="4917FFBA" w:rsidR="00E77BBB" w:rsidRPr="00631516" w:rsidRDefault="00E77BBB" w:rsidP="00631516">
          <w:pPr>
            <w:ind w:left="720" w:hanging="720"/>
            <w:rPr>
              <w:sz w:val="16"/>
              <w:szCs w:val="16"/>
              <w:lang w:val="en-US"/>
            </w:rPr>
          </w:pPr>
          <w:r w:rsidRPr="00B96D60">
            <w:rPr>
              <w:sz w:val="16"/>
              <w:szCs w:val="16"/>
            </w:rPr>
            <w:t>WSC2019_TP40_Day</w:t>
          </w:r>
          <w:r>
            <w:rPr>
              <w:sz w:val="16"/>
              <w:szCs w:val="16"/>
            </w:rPr>
            <w:t>3</w:t>
          </w:r>
          <w:r w:rsidRPr="00B96D60">
            <w:rPr>
              <w:sz w:val="16"/>
              <w:szCs w:val="16"/>
            </w:rPr>
            <w:t>_</w:t>
          </w:r>
          <w:r w:rsidR="00631516">
            <w:rPr>
              <w:sz w:val="16"/>
              <w:szCs w:val="16"/>
              <w:lang w:val="en-US"/>
            </w:rPr>
            <w:t>TW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BCB0D5D" w:rsidR="00E77BBB" w:rsidRPr="00B96D60" w:rsidRDefault="00E77BBB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>
            <w:rPr>
              <w:sz w:val="16"/>
              <w:szCs w:val="16"/>
            </w:rPr>
            <w:t>3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E77BBB" w:rsidRPr="00B96D60" w:rsidRDefault="00E77BBB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E77BBB" w:rsidRPr="00B96D60" w:rsidRDefault="00E77BBB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E77BBB" w:rsidRPr="00B96D60" w:rsidRDefault="00E77BBB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404220BD" w:rsidR="00E77BBB" w:rsidRPr="00453B91" w:rsidRDefault="00E77BBB" w:rsidP="0016367F">
    <w:pPr>
      <w:pStyle w:val="Footer"/>
    </w:pPr>
    <w:r>
      <w:t>WSC2019_TP40_Day3_TW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5F742D" w14:textId="77777777" w:rsidR="00253D87" w:rsidRDefault="00253D87" w:rsidP="0016367F">
      <w:r>
        <w:separator/>
      </w:r>
    </w:p>
    <w:p w14:paraId="5AF8B451" w14:textId="77777777" w:rsidR="00253D87" w:rsidRDefault="00253D87" w:rsidP="0016367F"/>
    <w:p w14:paraId="122A7CB1" w14:textId="77777777" w:rsidR="00253D87" w:rsidRDefault="00253D87" w:rsidP="0016367F"/>
    <w:p w14:paraId="02FE500C" w14:textId="77777777" w:rsidR="00253D87" w:rsidRDefault="00253D87" w:rsidP="0016367F"/>
    <w:p w14:paraId="7151833F" w14:textId="77777777" w:rsidR="00253D87" w:rsidRDefault="00253D87" w:rsidP="0016367F"/>
    <w:p w14:paraId="5F24EC24" w14:textId="77777777" w:rsidR="00253D87" w:rsidRDefault="00253D87" w:rsidP="00280421"/>
  </w:footnote>
  <w:footnote w:type="continuationSeparator" w:id="0">
    <w:p w14:paraId="33E6F0E2" w14:textId="77777777" w:rsidR="00253D87" w:rsidRDefault="00253D87" w:rsidP="0016367F">
      <w:r>
        <w:continuationSeparator/>
      </w:r>
    </w:p>
    <w:p w14:paraId="3DB3E6BE" w14:textId="77777777" w:rsidR="00253D87" w:rsidRDefault="00253D87" w:rsidP="0016367F"/>
    <w:p w14:paraId="39A7DC4B" w14:textId="77777777" w:rsidR="00253D87" w:rsidRDefault="00253D87" w:rsidP="0016367F"/>
    <w:p w14:paraId="77BAF7D8" w14:textId="77777777" w:rsidR="00253D87" w:rsidRDefault="00253D87" w:rsidP="0016367F"/>
    <w:p w14:paraId="5AC30810" w14:textId="77777777" w:rsidR="00253D87" w:rsidRDefault="00253D87" w:rsidP="0016367F"/>
    <w:p w14:paraId="07192B8D" w14:textId="77777777" w:rsidR="00253D87" w:rsidRDefault="00253D87" w:rsidP="0016367F"/>
    <w:p w14:paraId="6BA87C9D" w14:textId="77777777" w:rsidR="00253D87" w:rsidRDefault="00253D87" w:rsidP="0016367F"/>
    <w:p w14:paraId="39C17C4F" w14:textId="77777777" w:rsidR="00253D87" w:rsidRDefault="00253D87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E77BBB" w:rsidRDefault="00E77BBB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E77BBB" w:rsidRDefault="00E77BBB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055FDE"/>
    <w:multiLevelType w:val="hybridMultilevel"/>
    <w:tmpl w:val="40F0C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7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3E2EBD"/>
    <w:multiLevelType w:val="hybridMultilevel"/>
    <w:tmpl w:val="B46E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2"/>
  </w:num>
  <w:num w:numId="12">
    <w:abstractNumId w:val="11"/>
  </w:num>
  <w:num w:numId="13">
    <w:abstractNumId w:val="21"/>
  </w:num>
  <w:num w:numId="14">
    <w:abstractNumId w:val="11"/>
    <w:lvlOverride w:ilvl="0">
      <w:startOverride w:val="1"/>
    </w:lvlOverride>
  </w:num>
  <w:num w:numId="15">
    <w:abstractNumId w:val="16"/>
  </w:num>
  <w:num w:numId="16">
    <w:abstractNumId w:val="14"/>
  </w:num>
  <w:num w:numId="17">
    <w:abstractNumId w:val="10"/>
  </w:num>
  <w:num w:numId="18">
    <w:abstractNumId w:val="27"/>
  </w:num>
  <w:num w:numId="19">
    <w:abstractNumId w:val="15"/>
  </w:num>
  <w:num w:numId="20">
    <w:abstractNumId w:val="26"/>
  </w:num>
  <w:num w:numId="21">
    <w:abstractNumId w:val="25"/>
  </w:num>
  <w:num w:numId="22">
    <w:abstractNumId w:val="17"/>
  </w:num>
  <w:num w:numId="23">
    <w:abstractNumId w:val="24"/>
  </w:num>
  <w:num w:numId="24">
    <w:abstractNumId w:val="20"/>
  </w:num>
  <w:num w:numId="25">
    <w:abstractNumId w:val="23"/>
  </w:num>
  <w:num w:numId="26">
    <w:abstractNumId w:val="12"/>
  </w:num>
  <w:num w:numId="27">
    <w:abstractNumId w:val="18"/>
  </w:num>
  <w:num w:numId="28">
    <w:abstractNumId w:val="28"/>
  </w:num>
  <w:num w:numId="29">
    <w:abstractNumId w:val="19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3768"/>
    <w:rsid w:val="00026DB1"/>
    <w:rsid w:val="00027C67"/>
    <w:rsid w:val="0003398B"/>
    <w:rsid w:val="0003526B"/>
    <w:rsid w:val="00036A02"/>
    <w:rsid w:val="00050DCE"/>
    <w:rsid w:val="00052F6D"/>
    <w:rsid w:val="00057B12"/>
    <w:rsid w:val="000640A4"/>
    <w:rsid w:val="00065F6E"/>
    <w:rsid w:val="00071AA7"/>
    <w:rsid w:val="00082FB6"/>
    <w:rsid w:val="00095191"/>
    <w:rsid w:val="000A211A"/>
    <w:rsid w:val="000C351E"/>
    <w:rsid w:val="000D576D"/>
    <w:rsid w:val="000E13EB"/>
    <w:rsid w:val="000E219D"/>
    <w:rsid w:val="000E5A11"/>
    <w:rsid w:val="000F4A5C"/>
    <w:rsid w:val="001172EF"/>
    <w:rsid w:val="0012553C"/>
    <w:rsid w:val="0013144A"/>
    <w:rsid w:val="00134547"/>
    <w:rsid w:val="00143580"/>
    <w:rsid w:val="00156CA1"/>
    <w:rsid w:val="001571FB"/>
    <w:rsid w:val="0016367F"/>
    <w:rsid w:val="00171B69"/>
    <w:rsid w:val="00183BCA"/>
    <w:rsid w:val="00184738"/>
    <w:rsid w:val="0019277C"/>
    <w:rsid w:val="00192D2B"/>
    <w:rsid w:val="001A2FA1"/>
    <w:rsid w:val="001A30E2"/>
    <w:rsid w:val="001A366F"/>
    <w:rsid w:val="001A545D"/>
    <w:rsid w:val="001A554B"/>
    <w:rsid w:val="001B00B5"/>
    <w:rsid w:val="001B14C5"/>
    <w:rsid w:val="001B1C0E"/>
    <w:rsid w:val="001C2F07"/>
    <w:rsid w:val="001C5228"/>
    <w:rsid w:val="001C5F88"/>
    <w:rsid w:val="001C6B44"/>
    <w:rsid w:val="001D14CD"/>
    <w:rsid w:val="001E3B98"/>
    <w:rsid w:val="001E4FDC"/>
    <w:rsid w:val="002041D3"/>
    <w:rsid w:val="002057EF"/>
    <w:rsid w:val="002126CD"/>
    <w:rsid w:val="002168C9"/>
    <w:rsid w:val="0022219A"/>
    <w:rsid w:val="00233084"/>
    <w:rsid w:val="002356E0"/>
    <w:rsid w:val="002420F1"/>
    <w:rsid w:val="002501E8"/>
    <w:rsid w:val="00253D87"/>
    <w:rsid w:val="00260DD2"/>
    <w:rsid w:val="00261C11"/>
    <w:rsid w:val="00264847"/>
    <w:rsid w:val="00267A4B"/>
    <w:rsid w:val="00271388"/>
    <w:rsid w:val="00274D56"/>
    <w:rsid w:val="00280421"/>
    <w:rsid w:val="0028522E"/>
    <w:rsid w:val="00294DA2"/>
    <w:rsid w:val="002A14D1"/>
    <w:rsid w:val="002A23FA"/>
    <w:rsid w:val="002A3094"/>
    <w:rsid w:val="002B1320"/>
    <w:rsid w:val="002B3BFB"/>
    <w:rsid w:val="002C3A51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223F4"/>
    <w:rsid w:val="00340348"/>
    <w:rsid w:val="00356625"/>
    <w:rsid w:val="00357CB1"/>
    <w:rsid w:val="003758A6"/>
    <w:rsid w:val="003768D1"/>
    <w:rsid w:val="0038099A"/>
    <w:rsid w:val="00382F16"/>
    <w:rsid w:val="00383205"/>
    <w:rsid w:val="00383206"/>
    <w:rsid w:val="0038389A"/>
    <w:rsid w:val="00385D0A"/>
    <w:rsid w:val="003935C4"/>
    <w:rsid w:val="003944D7"/>
    <w:rsid w:val="00395324"/>
    <w:rsid w:val="00395697"/>
    <w:rsid w:val="003B328D"/>
    <w:rsid w:val="003B473A"/>
    <w:rsid w:val="003C32B5"/>
    <w:rsid w:val="003C744C"/>
    <w:rsid w:val="0040746F"/>
    <w:rsid w:val="00413188"/>
    <w:rsid w:val="004131BB"/>
    <w:rsid w:val="004222D7"/>
    <w:rsid w:val="00426B3D"/>
    <w:rsid w:val="00433A9F"/>
    <w:rsid w:val="00451DED"/>
    <w:rsid w:val="00453B91"/>
    <w:rsid w:val="004605D7"/>
    <w:rsid w:val="00462CB3"/>
    <w:rsid w:val="00472F2E"/>
    <w:rsid w:val="00474FD5"/>
    <w:rsid w:val="00475DE8"/>
    <w:rsid w:val="00495958"/>
    <w:rsid w:val="004A61D4"/>
    <w:rsid w:val="004B1100"/>
    <w:rsid w:val="004B6102"/>
    <w:rsid w:val="004B6219"/>
    <w:rsid w:val="004C77A7"/>
    <w:rsid w:val="004D3337"/>
    <w:rsid w:val="004D6CF0"/>
    <w:rsid w:val="004E12F1"/>
    <w:rsid w:val="004F7611"/>
    <w:rsid w:val="00501985"/>
    <w:rsid w:val="00501D72"/>
    <w:rsid w:val="00502C30"/>
    <w:rsid w:val="00512293"/>
    <w:rsid w:val="0051761D"/>
    <w:rsid w:val="00517BD4"/>
    <w:rsid w:val="00534780"/>
    <w:rsid w:val="00537B3F"/>
    <w:rsid w:val="005448B3"/>
    <w:rsid w:val="00551ED9"/>
    <w:rsid w:val="0055566F"/>
    <w:rsid w:val="00563860"/>
    <w:rsid w:val="0056462B"/>
    <w:rsid w:val="00564CC9"/>
    <w:rsid w:val="0056635F"/>
    <w:rsid w:val="00567BF1"/>
    <w:rsid w:val="00575F7A"/>
    <w:rsid w:val="00591304"/>
    <w:rsid w:val="00595D70"/>
    <w:rsid w:val="005A43EB"/>
    <w:rsid w:val="005B5B53"/>
    <w:rsid w:val="005B6E49"/>
    <w:rsid w:val="005C1F3D"/>
    <w:rsid w:val="005C7E6F"/>
    <w:rsid w:val="005E0329"/>
    <w:rsid w:val="005F01CC"/>
    <w:rsid w:val="005F4A54"/>
    <w:rsid w:val="005F4CBB"/>
    <w:rsid w:val="00604565"/>
    <w:rsid w:val="00607105"/>
    <w:rsid w:val="00610D35"/>
    <w:rsid w:val="00611E8B"/>
    <w:rsid w:val="00613C62"/>
    <w:rsid w:val="00620941"/>
    <w:rsid w:val="00622F48"/>
    <w:rsid w:val="0062412F"/>
    <w:rsid w:val="0062478E"/>
    <w:rsid w:val="00627E3D"/>
    <w:rsid w:val="00631516"/>
    <w:rsid w:val="006433F1"/>
    <w:rsid w:val="00654C21"/>
    <w:rsid w:val="00660696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388C"/>
    <w:rsid w:val="006A3A05"/>
    <w:rsid w:val="006B2382"/>
    <w:rsid w:val="006B5384"/>
    <w:rsid w:val="006C4040"/>
    <w:rsid w:val="006E1EA4"/>
    <w:rsid w:val="006E26EF"/>
    <w:rsid w:val="006E6145"/>
    <w:rsid w:val="006E7810"/>
    <w:rsid w:val="006E7FE8"/>
    <w:rsid w:val="006F60B3"/>
    <w:rsid w:val="006F7C7B"/>
    <w:rsid w:val="007004AE"/>
    <w:rsid w:val="007022AD"/>
    <w:rsid w:val="00702A82"/>
    <w:rsid w:val="00706CC1"/>
    <w:rsid w:val="00720ABC"/>
    <w:rsid w:val="00723C65"/>
    <w:rsid w:val="007259AA"/>
    <w:rsid w:val="0073117A"/>
    <w:rsid w:val="00743D92"/>
    <w:rsid w:val="007575B9"/>
    <w:rsid w:val="007646AA"/>
    <w:rsid w:val="00766D9D"/>
    <w:rsid w:val="007748E6"/>
    <w:rsid w:val="00782FB5"/>
    <w:rsid w:val="0078539E"/>
    <w:rsid w:val="00790EFE"/>
    <w:rsid w:val="007A4C1D"/>
    <w:rsid w:val="007B5DEF"/>
    <w:rsid w:val="007B6DA2"/>
    <w:rsid w:val="007B7975"/>
    <w:rsid w:val="007C4BB2"/>
    <w:rsid w:val="007E5198"/>
    <w:rsid w:val="007E70CF"/>
    <w:rsid w:val="007F10ED"/>
    <w:rsid w:val="007F212B"/>
    <w:rsid w:val="007F3EC2"/>
    <w:rsid w:val="007F6148"/>
    <w:rsid w:val="008113C7"/>
    <w:rsid w:val="008123B7"/>
    <w:rsid w:val="00813955"/>
    <w:rsid w:val="008229A8"/>
    <w:rsid w:val="00833613"/>
    <w:rsid w:val="008362E2"/>
    <w:rsid w:val="00836E53"/>
    <w:rsid w:val="00840836"/>
    <w:rsid w:val="008429C5"/>
    <w:rsid w:val="00854AD0"/>
    <w:rsid w:val="0085552C"/>
    <w:rsid w:val="00855E97"/>
    <w:rsid w:val="00857453"/>
    <w:rsid w:val="00860C67"/>
    <w:rsid w:val="00861273"/>
    <w:rsid w:val="00862552"/>
    <w:rsid w:val="00866978"/>
    <w:rsid w:val="008756B0"/>
    <w:rsid w:val="00875B7B"/>
    <w:rsid w:val="008766D2"/>
    <w:rsid w:val="00885489"/>
    <w:rsid w:val="00887C3D"/>
    <w:rsid w:val="008907FD"/>
    <w:rsid w:val="00895C7B"/>
    <w:rsid w:val="00897C0B"/>
    <w:rsid w:val="008A2F66"/>
    <w:rsid w:val="008A3942"/>
    <w:rsid w:val="008B249E"/>
    <w:rsid w:val="008B6BA4"/>
    <w:rsid w:val="008D0C34"/>
    <w:rsid w:val="008D0C3D"/>
    <w:rsid w:val="008D4392"/>
    <w:rsid w:val="008E6B5D"/>
    <w:rsid w:val="008F5CF8"/>
    <w:rsid w:val="00917EFE"/>
    <w:rsid w:val="00926C56"/>
    <w:rsid w:val="00933664"/>
    <w:rsid w:val="00935220"/>
    <w:rsid w:val="009356C1"/>
    <w:rsid w:val="00941F91"/>
    <w:rsid w:val="009454DF"/>
    <w:rsid w:val="00952F1E"/>
    <w:rsid w:val="0095786C"/>
    <w:rsid w:val="00966D5E"/>
    <w:rsid w:val="009755A7"/>
    <w:rsid w:val="0098297B"/>
    <w:rsid w:val="00987A9F"/>
    <w:rsid w:val="009B26E8"/>
    <w:rsid w:val="009B789E"/>
    <w:rsid w:val="009C17BB"/>
    <w:rsid w:val="009D37E6"/>
    <w:rsid w:val="009D7F01"/>
    <w:rsid w:val="009E395D"/>
    <w:rsid w:val="009E6B34"/>
    <w:rsid w:val="00A03454"/>
    <w:rsid w:val="00A05685"/>
    <w:rsid w:val="00A07901"/>
    <w:rsid w:val="00A15D8C"/>
    <w:rsid w:val="00A31BDA"/>
    <w:rsid w:val="00A324D4"/>
    <w:rsid w:val="00A35801"/>
    <w:rsid w:val="00A369FD"/>
    <w:rsid w:val="00A457D5"/>
    <w:rsid w:val="00A537FA"/>
    <w:rsid w:val="00A63788"/>
    <w:rsid w:val="00A7471B"/>
    <w:rsid w:val="00A77E62"/>
    <w:rsid w:val="00A921A5"/>
    <w:rsid w:val="00A9225F"/>
    <w:rsid w:val="00A93E05"/>
    <w:rsid w:val="00A9417E"/>
    <w:rsid w:val="00A96AFC"/>
    <w:rsid w:val="00AA2A0A"/>
    <w:rsid w:val="00AC3721"/>
    <w:rsid w:val="00AC6513"/>
    <w:rsid w:val="00AD731E"/>
    <w:rsid w:val="00AE25EA"/>
    <w:rsid w:val="00AE2AF3"/>
    <w:rsid w:val="00AE4924"/>
    <w:rsid w:val="00AE528B"/>
    <w:rsid w:val="00AE5E57"/>
    <w:rsid w:val="00AF231D"/>
    <w:rsid w:val="00AF3964"/>
    <w:rsid w:val="00B019EC"/>
    <w:rsid w:val="00B06AFD"/>
    <w:rsid w:val="00B11336"/>
    <w:rsid w:val="00B11358"/>
    <w:rsid w:val="00B2122B"/>
    <w:rsid w:val="00B24158"/>
    <w:rsid w:val="00B40AE0"/>
    <w:rsid w:val="00B61E4C"/>
    <w:rsid w:val="00B70A81"/>
    <w:rsid w:val="00B72EB4"/>
    <w:rsid w:val="00B86932"/>
    <w:rsid w:val="00B87136"/>
    <w:rsid w:val="00B96D60"/>
    <w:rsid w:val="00BA5A82"/>
    <w:rsid w:val="00BA796A"/>
    <w:rsid w:val="00BD14CD"/>
    <w:rsid w:val="00BE3BAD"/>
    <w:rsid w:val="00BF7766"/>
    <w:rsid w:val="00C31CCA"/>
    <w:rsid w:val="00C35B56"/>
    <w:rsid w:val="00C37332"/>
    <w:rsid w:val="00C420AB"/>
    <w:rsid w:val="00C576AC"/>
    <w:rsid w:val="00C65EE3"/>
    <w:rsid w:val="00C75D7A"/>
    <w:rsid w:val="00C77D08"/>
    <w:rsid w:val="00C87081"/>
    <w:rsid w:val="00C9038C"/>
    <w:rsid w:val="00C963FD"/>
    <w:rsid w:val="00C97E01"/>
    <w:rsid w:val="00CA561C"/>
    <w:rsid w:val="00CA5BB5"/>
    <w:rsid w:val="00CA6044"/>
    <w:rsid w:val="00CB1799"/>
    <w:rsid w:val="00CB3E97"/>
    <w:rsid w:val="00CD3200"/>
    <w:rsid w:val="00CE4FC3"/>
    <w:rsid w:val="00CF1154"/>
    <w:rsid w:val="00CF2A5E"/>
    <w:rsid w:val="00CF503E"/>
    <w:rsid w:val="00CF5E0C"/>
    <w:rsid w:val="00CF63EB"/>
    <w:rsid w:val="00D0361C"/>
    <w:rsid w:val="00D04318"/>
    <w:rsid w:val="00D04BE0"/>
    <w:rsid w:val="00D103CB"/>
    <w:rsid w:val="00D2122D"/>
    <w:rsid w:val="00D21907"/>
    <w:rsid w:val="00D333DE"/>
    <w:rsid w:val="00D36AF9"/>
    <w:rsid w:val="00D57E01"/>
    <w:rsid w:val="00D84489"/>
    <w:rsid w:val="00D9370F"/>
    <w:rsid w:val="00D94FA3"/>
    <w:rsid w:val="00DA12FD"/>
    <w:rsid w:val="00DA3F51"/>
    <w:rsid w:val="00DA68E9"/>
    <w:rsid w:val="00DB0C7D"/>
    <w:rsid w:val="00DB174E"/>
    <w:rsid w:val="00DC37FC"/>
    <w:rsid w:val="00DE1B5A"/>
    <w:rsid w:val="00DF25B9"/>
    <w:rsid w:val="00E2688A"/>
    <w:rsid w:val="00E32280"/>
    <w:rsid w:val="00E355A4"/>
    <w:rsid w:val="00E411A7"/>
    <w:rsid w:val="00E4251A"/>
    <w:rsid w:val="00E459D7"/>
    <w:rsid w:val="00E63A08"/>
    <w:rsid w:val="00E64155"/>
    <w:rsid w:val="00E65A56"/>
    <w:rsid w:val="00E7327B"/>
    <w:rsid w:val="00E77BBB"/>
    <w:rsid w:val="00E85147"/>
    <w:rsid w:val="00E91712"/>
    <w:rsid w:val="00E962EC"/>
    <w:rsid w:val="00EB0DAF"/>
    <w:rsid w:val="00EB3AC1"/>
    <w:rsid w:val="00EB3C64"/>
    <w:rsid w:val="00EB4518"/>
    <w:rsid w:val="00EC2A25"/>
    <w:rsid w:val="00EC3796"/>
    <w:rsid w:val="00EC39B2"/>
    <w:rsid w:val="00EC604A"/>
    <w:rsid w:val="00EC60E5"/>
    <w:rsid w:val="00EC74F7"/>
    <w:rsid w:val="00ED2B92"/>
    <w:rsid w:val="00ED3C49"/>
    <w:rsid w:val="00EE014E"/>
    <w:rsid w:val="00EF6E85"/>
    <w:rsid w:val="00EF7E23"/>
    <w:rsid w:val="00F0109D"/>
    <w:rsid w:val="00F057DD"/>
    <w:rsid w:val="00F2267A"/>
    <w:rsid w:val="00F34D3B"/>
    <w:rsid w:val="00F350FA"/>
    <w:rsid w:val="00F4251E"/>
    <w:rsid w:val="00F433BE"/>
    <w:rsid w:val="00F52D28"/>
    <w:rsid w:val="00F66D9F"/>
    <w:rsid w:val="00F70023"/>
    <w:rsid w:val="00F729AF"/>
    <w:rsid w:val="00F741E6"/>
    <w:rsid w:val="00F74E36"/>
    <w:rsid w:val="00FA0688"/>
    <w:rsid w:val="00FA3AA0"/>
    <w:rsid w:val="00FA3EA2"/>
    <w:rsid w:val="00FC010B"/>
    <w:rsid w:val="00FD1D8F"/>
    <w:rsid w:val="00FE50FD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PMingLiU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A8B6B-9CEC-6B43-954F-FEC3283BB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C:\Users\Jane Stokie\Dropbox (WS Secretariat)\WS\Templates\NEW Brand\WSI_doc_cover_v4.0.dotx</Template>
  <TotalTime>139</TotalTime>
  <Pages>16</Pages>
  <Words>1836</Words>
  <Characters>10468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Microsoft Office User</cp:lastModifiedBy>
  <cp:revision>41</cp:revision>
  <cp:lastPrinted>2018-11-29T12:08:00Z</cp:lastPrinted>
  <dcterms:created xsi:type="dcterms:W3CDTF">2019-08-24T12:32:00Z</dcterms:created>
  <dcterms:modified xsi:type="dcterms:W3CDTF">2019-08-24T15:31:00Z</dcterms:modified>
</cp:coreProperties>
</file>