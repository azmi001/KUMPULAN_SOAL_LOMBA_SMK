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5099E05" w:rsidR="006E6145" w:rsidRDefault="00453B91" w:rsidP="0016367F">
      <w:pPr>
        <w:pStyle w:val="a5"/>
      </w:pPr>
      <w:bookmarkStart w:id="0" w:name="_Toc386117270"/>
      <w:bookmarkStart w:id="1" w:name="_Toc386117477"/>
      <w:r>
        <w:t>Test Project</w:t>
      </w:r>
      <w:r w:rsidR="0055566F">
        <w:t xml:space="preserve"> Day </w:t>
      </w:r>
      <w:r w:rsidR="00C37332">
        <w:t>3</w:t>
      </w:r>
    </w:p>
    <w:p w14:paraId="3AC9D7E0" w14:textId="51D561CC" w:rsidR="00453B91" w:rsidRPr="00BE2CFC" w:rsidRDefault="0055566F" w:rsidP="0016367F">
      <w:pPr>
        <w:pStyle w:val="af4"/>
        <w:rPr>
          <w:rFonts w:hint="eastAsia"/>
          <w:lang w:val="en-US"/>
        </w:rPr>
      </w:pPr>
      <w:r>
        <w:t>Graphic Design Technology</w:t>
      </w:r>
      <w:r>
        <w:br/>
      </w:r>
      <w:r w:rsidR="00BE2CFC">
        <w:rPr>
          <w:b/>
          <w:sz w:val="42"/>
          <w:szCs w:val="42"/>
          <w:lang w:eastAsia="ja-JP"/>
        </w:rPr>
        <w:t>J</w:t>
      </w:r>
      <w:r w:rsidR="00BE2CFC">
        <w:rPr>
          <w:b/>
          <w:sz w:val="42"/>
          <w:szCs w:val="42"/>
          <w:lang w:val="en-US" w:eastAsia="ja-JP"/>
        </w:rPr>
        <w:t>P</w:t>
      </w:r>
    </w:p>
    <w:p w14:paraId="68E4B64B" w14:textId="77777777" w:rsidR="00453B91" w:rsidRDefault="00453B91" w:rsidP="0016367F"/>
    <w:p w14:paraId="0A784D23" w14:textId="77777777" w:rsidR="00453B91" w:rsidRPr="006E59D8" w:rsidRDefault="00453B91" w:rsidP="0016367F">
      <w:pPr>
        <w:rPr>
          <w:rFonts w:hint="eastAsia"/>
          <w:lang w:val="en-US" w:eastAsia="ja-JP"/>
        </w:rPr>
      </w:pPr>
    </w:p>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54FBC10" w:rsidR="00887C3D" w:rsidRPr="00ED2B92" w:rsidRDefault="00453B91" w:rsidP="00ED2B92">
      <w:pPr>
        <w:pStyle w:val="10"/>
      </w:pPr>
      <w:r>
        <w:lastRenderedPageBreak/>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57E08822" w:rsidR="00ED2B92" w:rsidRDefault="00ED2B92" w:rsidP="00ED2B92">
      <w:pPr>
        <w:pStyle w:val="af3"/>
        <w:numPr>
          <w:ilvl w:val="0"/>
          <w:numId w:val="29"/>
        </w:numPr>
      </w:pPr>
      <w:r>
        <w:t>WSC2019_TP40_Day1.docx (this file)</w:t>
      </w:r>
    </w:p>
    <w:p w14:paraId="718287E4" w14:textId="05E94812" w:rsidR="00866978" w:rsidRPr="00ED2B92" w:rsidRDefault="00866978" w:rsidP="00866978">
      <w:pPr>
        <w:pStyle w:val="af3"/>
        <w:numPr>
          <w:ilvl w:val="0"/>
          <w:numId w:val="29"/>
        </w:numPr>
      </w:pPr>
      <w:r>
        <w:t xml:space="preserve">Appendix 1.0 – Logo Text </w:t>
      </w:r>
      <w:r w:rsidRPr="00ED2B92">
        <w:rPr>
          <w:i/>
        </w:rPr>
        <w:t xml:space="preserve"> </w:t>
      </w:r>
      <w:r>
        <w:rPr>
          <w:i/>
        </w:rPr>
        <w:br/>
      </w:r>
      <w:r w:rsidRPr="00ED2B92">
        <w:rPr>
          <w:i/>
        </w:rPr>
        <w:t>supplied on competitor desktop in folder called: WSC2019_TP40_Day</w:t>
      </w:r>
      <w:r w:rsidR="00AF231D">
        <w:rPr>
          <w:i/>
        </w:rPr>
        <w:t>3</w:t>
      </w:r>
      <w:r w:rsidRPr="00ED2B92">
        <w:rPr>
          <w:i/>
        </w:rPr>
        <w:t>_CompetitorFiles</w:t>
      </w:r>
    </w:p>
    <w:p w14:paraId="3E2A22B6" w14:textId="40E90794" w:rsidR="00866978" w:rsidRPr="00AF231D" w:rsidRDefault="00866978" w:rsidP="00866978">
      <w:pPr>
        <w:pStyle w:val="af3"/>
        <w:numPr>
          <w:ilvl w:val="0"/>
          <w:numId w:val="29"/>
        </w:numPr>
      </w:pPr>
      <w:r>
        <w:t>Appendix 1.</w:t>
      </w:r>
      <w:r w:rsidR="00AF231D">
        <w:t>2</w:t>
      </w:r>
      <w:r>
        <w:t xml:space="preserve"> –</w:t>
      </w:r>
      <w:r w:rsidR="00AF231D">
        <w:t xml:space="preserve"> Poster</w:t>
      </w:r>
      <w:r>
        <w:t xml:space="preserve"> Text </w:t>
      </w:r>
      <w:r w:rsidRPr="00ED2B92">
        <w:rPr>
          <w:i/>
        </w:rPr>
        <w:t xml:space="preserve"> </w:t>
      </w:r>
      <w:r>
        <w:rPr>
          <w:i/>
        </w:rPr>
        <w:br/>
      </w:r>
      <w:r w:rsidRPr="00ED2B92">
        <w:rPr>
          <w:i/>
        </w:rPr>
        <w:t>supplied on competitor desktop in folder called: WSC2019_TP40_Day</w:t>
      </w:r>
      <w:r w:rsidR="00AF231D">
        <w:rPr>
          <w:i/>
        </w:rPr>
        <w:t>3</w:t>
      </w:r>
      <w:r w:rsidRPr="00ED2B92">
        <w:rPr>
          <w:i/>
        </w:rPr>
        <w:t>_CompetitorFiles</w:t>
      </w:r>
    </w:p>
    <w:p w14:paraId="46D48112" w14:textId="7E6A7BC3" w:rsidR="00AF231D" w:rsidRDefault="00AF231D" w:rsidP="00AF231D">
      <w:pPr>
        <w:pStyle w:val="af3"/>
        <w:numPr>
          <w:ilvl w:val="0"/>
          <w:numId w:val="29"/>
        </w:numPr>
      </w:pPr>
      <w:r>
        <w:t xml:space="preserve">Appendix 1.3 - Images </w:t>
      </w:r>
      <w:r>
        <w:br/>
      </w:r>
      <w:r w:rsidRPr="00ED2B92">
        <w:rPr>
          <w:i/>
        </w:rPr>
        <w:t>supplied on competitor desktop in folder called: WSC2019_TP40_Day</w:t>
      </w:r>
      <w:r>
        <w:rPr>
          <w:i/>
        </w:rPr>
        <w:t>3</w:t>
      </w:r>
      <w:r w:rsidRPr="00ED2B92">
        <w:rPr>
          <w:i/>
        </w:rPr>
        <w:t>_CompetitorFiles</w:t>
      </w:r>
    </w:p>
    <w:p w14:paraId="4095A250" w14:textId="3C6AE81F" w:rsidR="00ED2B92" w:rsidRPr="00F350FA" w:rsidRDefault="00ED2B92" w:rsidP="00ED2B92">
      <w:pPr>
        <w:pStyle w:val="af3"/>
        <w:numPr>
          <w:ilvl w:val="0"/>
          <w:numId w:val="29"/>
        </w:numPr>
      </w:pPr>
      <w:r>
        <w:t>Appendix 1.</w:t>
      </w:r>
      <w:r w:rsidR="00AF231D">
        <w:t>4</w:t>
      </w:r>
      <w:r>
        <w:t xml:space="preserve"> </w:t>
      </w:r>
      <w:r w:rsidR="002356E0">
        <w:t>–</w:t>
      </w:r>
      <w:r>
        <w:t xml:space="preserve"> </w:t>
      </w:r>
      <w:r w:rsidR="002356E0">
        <w:t xml:space="preserve">Car </w:t>
      </w:r>
      <w:r w:rsidR="00660696">
        <w:t>T</w:t>
      </w:r>
      <w:r w:rsidR="002356E0">
        <w:t>emplate</w:t>
      </w:r>
      <w:r>
        <w:t xml:space="preserve"> </w:t>
      </w:r>
      <w:r w:rsidRPr="00ED2B92">
        <w:rPr>
          <w:i/>
        </w:rPr>
        <w:t xml:space="preserve"> </w:t>
      </w:r>
      <w:r>
        <w:rPr>
          <w:i/>
        </w:rPr>
        <w:br/>
      </w:r>
      <w:r w:rsidRPr="00ED2B92">
        <w:rPr>
          <w:i/>
        </w:rPr>
        <w:t>supplied on competitor desktop in folder called: WSC2019_TP40_Day</w:t>
      </w:r>
      <w:r w:rsidR="00AF231D">
        <w:rPr>
          <w:i/>
        </w:rPr>
        <w:t>3</w:t>
      </w:r>
      <w:r w:rsidRPr="00ED2B92">
        <w:rPr>
          <w:i/>
        </w:rPr>
        <w:t>_CompetitorFiles</w:t>
      </w:r>
    </w:p>
    <w:p w14:paraId="1612AB82" w14:textId="698CD01F" w:rsidR="00F350FA" w:rsidRPr="00ED2B92" w:rsidRDefault="00F350FA" w:rsidP="00F350FA">
      <w:pPr>
        <w:pStyle w:val="af3"/>
        <w:numPr>
          <w:ilvl w:val="0"/>
          <w:numId w:val="29"/>
        </w:numPr>
      </w:pPr>
      <w:r w:rsidRPr="003C32B5">
        <w:t>Appendix 1.</w:t>
      </w:r>
      <w:r>
        <w:t>5</w:t>
      </w:r>
      <w:r w:rsidRPr="003C32B5">
        <w:t xml:space="preserve"> – </w:t>
      </w:r>
      <w:r>
        <w:t>Instagram Text</w:t>
      </w:r>
      <w:r>
        <w:br/>
      </w:r>
      <w:r w:rsidRPr="00ED2B92">
        <w:rPr>
          <w:i/>
        </w:rPr>
        <w:t>supplied on competitor desktop in folder called: WSC2019_TP40_Day</w:t>
      </w:r>
      <w:r>
        <w:rPr>
          <w:i/>
        </w:rPr>
        <w:t>3</w:t>
      </w:r>
      <w:r w:rsidRPr="00ED2B92">
        <w:rPr>
          <w:i/>
        </w:rPr>
        <w:t>_CompetitorFiles</w:t>
      </w:r>
    </w:p>
    <w:p w14:paraId="56FDBDDD" w14:textId="3B08EDD4" w:rsidR="00453B91" w:rsidRPr="00453B91" w:rsidRDefault="00453B91" w:rsidP="0016367F">
      <w:pPr>
        <w:pStyle w:val="10"/>
      </w:pPr>
      <w:r w:rsidRPr="00453B91">
        <w:t xml:space="preserve">Introduction </w:t>
      </w:r>
    </w:p>
    <w:p w14:paraId="4B0FA973" w14:textId="0EE2569A" w:rsidR="006E7FE8" w:rsidRDefault="006E7FE8" w:rsidP="0016367F">
      <w:r>
        <w:t xml:space="preserve">Dates </w:t>
      </w:r>
      <w:r w:rsidR="008D0C3D">
        <w:t xml:space="preserve">are </w:t>
      </w:r>
      <w:r>
        <w:t xml:space="preserve">the </w:t>
      </w:r>
      <w:r w:rsidR="008D0C3D">
        <w:t xml:space="preserve">fruit from </w:t>
      </w:r>
      <w:r w:rsidR="00C37332">
        <w:t>a</w:t>
      </w:r>
      <w:r w:rsidR="008D0C3D">
        <w:t xml:space="preserve"> palm tree and are one of the oldest cultivated fruits. </w:t>
      </w:r>
      <w:r w:rsidR="00620941">
        <w:t>Dried dates</w:t>
      </w:r>
      <w:r w:rsidR="008D0C3D">
        <w:t xml:space="preserve"> are considered a delicacy in the middle east and have been eaten for thousands of years. </w:t>
      </w:r>
      <w:r w:rsidR="00620941">
        <w:t>They</w:t>
      </w:r>
      <w:r w:rsidR="008D0C3D">
        <w:t xml:space="preserve"> are well known for their many health benefits.</w:t>
      </w:r>
    </w:p>
    <w:p w14:paraId="5EE86BA6" w14:textId="79035ADA" w:rsidR="008D0C3D" w:rsidRDefault="008D0C3D" w:rsidP="0016367F">
      <w:r w:rsidRPr="00EC604A">
        <w:rPr>
          <w:b/>
        </w:rPr>
        <w:t>Delicacy food products</w:t>
      </w:r>
      <w:r w:rsidRPr="008D0C3D">
        <w:t xml:space="preserve"> </w:t>
      </w:r>
      <w:r>
        <w:t xml:space="preserve">are a </w:t>
      </w:r>
      <w:r w:rsidR="00501985">
        <w:t xml:space="preserve">new </w:t>
      </w:r>
      <w:r>
        <w:t xml:space="preserve">company from </w:t>
      </w:r>
      <w:r w:rsidR="00C31CCA">
        <w:t>Dubai</w:t>
      </w:r>
      <w:r>
        <w:t xml:space="preserve"> that </w:t>
      </w:r>
      <w:r w:rsidR="00501985">
        <w:t xml:space="preserve">will </w:t>
      </w:r>
      <w:r w:rsidR="00C576AC">
        <w:t xml:space="preserve">sell </w:t>
      </w:r>
      <w:r w:rsidR="00EC604A">
        <w:t xml:space="preserve">gourmet dried fruits. </w:t>
      </w:r>
      <w:r w:rsidR="00501985">
        <w:t>One of their signature products will be</w:t>
      </w:r>
      <w:r w:rsidR="00EC604A">
        <w:t xml:space="preserve"> different </w:t>
      </w:r>
      <w:r w:rsidR="00DA12FD">
        <w:t>varieties</w:t>
      </w:r>
      <w:r w:rsidR="00EC604A">
        <w:t xml:space="preserve"> of </w:t>
      </w:r>
      <w:r w:rsidR="00620941">
        <w:t xml:space="preserve">dried </w:t>
      </w:r>
      <w:r w:rsidR="00EC604A">
        <w:t>dates.</w:t>
      </w:r>
    </w:p>
    <w:p w14:paraId="522A73B7" w14:textId="1944094D" w:rsidR="00013487" w:rsidRPr="00453B91" w:rsidRDefault="00EC604A" w:rsidP="0016367F">
      <w:r>
        <w:t xml:space="preserve">These products will be sold throughout the </w:t>
      </w:r>
      <w:r w:rsidR="00C576AC">
        <w:t>M</w:t>
      </w:r>
      <w:r>
        <w:t xml:space="preserve">iddle </w:t>
      </w:r>
      <w:r w:rsidR="00C576AC">
        <w:t>E</w:t>
      </w:r>
      <w:r>
        <w:t xml:space="preserve">ast as an </w:t>
      </w:r>
      <w:proofErr w:type="spellStart"/>
      <w:r>
        <w:t>extravant</w:t>
      </w:r>
      <w:proofErr w:type="spellEnd"/>
      <w:r w:rsidR="00C576AC">
        <w:t xml:space="preserve"> and</w:t>
      </w:r>
      <w:r>
        <w:t xml:space="preserve"> gourmet product. No expense will be spared on their designs.</w:t>
      </w:r>
      <w:r w:rsidR="00C576AC">
        <w:t xml:space="preserve"> </w:t>
      </w:r>
    </w:p>
    <w:p w14:paraId="539A05DB" w14:textId="77777777" w:rsidR="00453B91" w:rsidRPr="00453B91" w:rsidRDefault="00453B91" w:rsidP="0016367F">
      <w:pPr>
        <w:pStyle w:val="10"/>
      </w:pPr>
      <w:r w:rsidRPr="00453B91">
        <w:t>Description of project and tasks</w:t>
      </w:r>
    </w:p>
    <w:p w14:paraId="7AB1CB96" w14:textId="5FA4F566" w:rsidR="00C576AC" w:rsidRDefault="00C576AC" w:rsidP="00C576AC">
      <w:r w:rsidRPr="00EC604A">
        <w:rPr>
          <w:b/>
        </w:rPr>
        <w:t>Delicacy food products</w:t>
      </w:r>
      <w:r w:rsidRPr="008D0C3D">
        <w:t xml:space="preserve"> </w:t>
      </w:r>
      <w:r>
        <w:t xml:space="preserve">take pride in their Middle Eastern heritage and would like an elegant and </w:t>
      </w:r>
      <w:r w:rsidR="008907FD">
        <w:t>upscale design with the use of t</w:t>
      </w:r>
      <w:r>
        <w:t xml:space="preserve">raditional patterns and colours.   </w:t>
      </w:r>
    </w:p>
    <w:p w14:paraId="1052C250" w14:textId="7FFBD1EF" w:rsidR="00F2267A" w:rsidRPr="00C576AC" w:rsidRDefault="00F34D3B" w:rsidP="00C576AC">
      <w:pPr>
        <w:pStyle w:val="BodySubHeaderSpacebefore"/>
        <w:rPr>
          <w:color w:val="auto"/>
        </w:rPr>
      </w:pPr>
      <w:r>
        <w:t>Demographics</w:t>
      </w:r>
      <w:r w:rsidR="00F2267A" w:rsidRPr="00F34D3B">
        <w:t xml:space="preserve">: </w:t>
      </w:r>
    </w:p>
    <w:p w14:paraId="7A639E40" w14:textId="10E9BA85" w:rsidR="00F34D3B" w:rsidRDefault="00F34D3B" w:rsidP="0016367F">
      <w:pPr>
        <w:pStyle w:val="af3"/>
        <w:numPr>
          <w:ilvl w:val="0"/>
          <w:numId w:val="20"/>
        </w:numPr>
      </w:pPr>
      <w:r>
        <w:t>Gender: Male (</w:t>
      </w:r>
      <w:r w:rsidR="00C576AC">
        <w:t>5</w:t>
      </w:r>
      <w:r>
        <w:t>0%) and Female (</w:t>
      </w:r>
      <w:r w:rsidR="00C576AC">
        <w:t>5</w:t>
      </w:r>
      <w:r>
        <w:t>0%)</w:t>
      </w:r>
    </w:p>
    <w:p w14:paraId="208E5CF7" w14:textId="210AF9E9" w:rsidR="00F34D3B" w:rsidRPr="00F34D3B" w:rsidRDefault="00F34D3B" w:rsidP="0016367F">
      <w:pPr>
        <w:pStyle w:val="af3"/>
        <w:numPr>
          <w:ilvl w:val="0"/>
          <w:numId w:val="20"/>
        </w:numPr>
      </w:pPr>
      <w:r>
        <w:t xml:space="preserve">Age: </w:t>
      </w:r>
      <w:r w:rsidR="00C576AC">
        <w:t>30–50</w:t>
      </w:r>
      <w:r>
        <w:t xml:space="preserve"> years old</w:t>
      </w:r>
    </w:p>
    <w:p w14:paraId="159318CB" w14:textId="5B20E0D8" w:rsidR="00F34D3B" w:rsidRDefault="00F34D3B" w:rsidP="0016367F">
      <w:pPr>
        <w:pStyle w:val="af3"/>
        <w:numPr>
          <w:ilvl w:val="0"/>
          <w:numId w:val="20"/>
        </w:numPr>
      </w:pPr>
      <w:r>
        <w:t xml:space="preserve">Location: </w:t>
      </w:r>
      <w:r w:rsidR="00C576AC">
        <w:t>Middle East</w:t>
      </w:r>
      <w:r>
        <w:t xml:space="preserve"> </w:t>
      </w:r>
    </w:p>
    <w:p w14:paraId="5ABAEF24" w14:textId="6B20DF4A" w:rsidR="00F34D3B" w:rsidRPr="00F34D3B" w:rsidRDefault="009E395D" w:rsidP="0016367F">
      <w:pPr>
        <w:pStyle w:val="af3"/>
        <w:numPr>
          <w:ilvl w:val="0"/>
          <w:numId w:val="20"/>
        </w:numPr>
      </w:pPr>
      <w:r>
        <w:t xml:space="preserve">Income: </w:t>
      </w:r>
      <w:r w:rsidR="00C576AC">
        <w:t>Very H</w:t>
      </w:r>
      <w:r w:rsidR="00F34D3B" w:rsidRPr="00F34D3B">
        <w:t>igh</w:t>
      </w:r>
      <w:r>
        <w:t xml:space="preserve"> (</w:t>
      </w:r>
      <w:r w:rsidR="00C576AC">
        <w:t>10</w:t>
      </w:r>
      <w:r>
        <w:t>0%)</w:t>
      </w:r>
    </w:p>
    <w:p w14:paraId="2C832FA8" w14:textId="5507737B" w:rsidR="00F34D3B" w:rsidRPr="00F34D3B" w:rsidRDefault="002501E8" w:rsidP="0016367F">
      <w:pPr>
        <w:pStyle w:val="af3"/>
        <w:numPr>
          <w:ilvl w:val="0"/>
          <w:numId w:val="20"/>
        </w:numPr>
      </w:pPr>
      <w:r>
        <w:t xml:space="preserve">Other: </w:t>
      </w:r>
      <w:r w:rsidR="00C576AC">
        <w:t xml:space="preserve">Are willing to spend a lot of money on the very best products. drive </w:t>
      </w:r>
      <w:r w:rsidR="00620941">
        <w:t>expensive</w:t>
      </w:r>
      <w:r w:rsidR="00C576AC">
        <w:t xml:space="preserve"> cars and own large houses. They like to spend money on expensive products as a symbol of status.</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af3"/>
        <w:numPr>
          <w:ilvl w:val="0"/>
          <w:numId w:val="21"/>
        </w:numPr>
      </w:pPr>
      <w:r w:rsidRPr="00CA6044">
        <w:t>Logo</w:t>
      </w:r>
    </w:p>
    <w:p w14:paraId="65F390F1" w14:textId="7C2B5621" w:rsidR="00F2267A" w:rsidRPr="00CA6044" w:rsidRDefault="008907FD" w:rsidP="0016367F">
      <w:pPr>
        <w:pStyle w:val="af3"/>
        <w:numPr>
          <w:ilvl w:val="0"/>
          <w:numId w:val="21"/>
        </w:numPr>
      </w:pPr>
      <w:r>
        <w:t>Poster</w:t>
      </w:r>
    </w:p>
    <w:p w14:paraId="11F6706E" w14:textId="2518A2F3" w:rsidR="00F2267A" w:rsidRDefault="002420F1" w:rsidP="0016367F">
      <w:pPr>
        <w:pStyle w:val="af3"/>
        <w:numPr>
          <w:ilvl w:val="0"/>
          <w:numId w:val="21"/>
        </w:numPr>
      </w:pPr>
      <w:r>
        <w:t>Vehicle</w:t>
      </w:r>
      <w:r w:rsidR="008907FD">
        <w:t xml:space="preserve"> </w:t>
      </w:r>
      <w:r w:rsidR="00A31BDA">
        <w:t>W</w:t>
      </w:r>
      <w:r w:rsidR="008907FD">
        <w:t>rapp</w:t>
      </w:r>
      <w:r>
        <w:t>ing</w:t>
      </w:r>
    </w:p>
    <w:p w14:paraId="5A96C6E6" w14:textId="12715E71" w:rsidR="008907FD" w:rsidRPr="006A078C" w:rsidRDefault="008907FD" w:rsidP="0016367F">
      <w:pPr>
        <w:pStyle w:val="af3"/>
        <w:numPr>
          <w:ilvl w:val="0"/>
          <w:numId w:val="21"/>
        </w:numPr>
      </w:pPr>
      <w:r>
        <w:t>Instagram Posts</w:t>
      </w:r>
    </w:p>
    <w:p w14:paraId="3F62E7A4" w14:textId="77777777" w:rsidR="00F2267A" w:rsidRDefault="00F2267A" w:rsidP="0016367F"/>
    <w:p w14:paraId="54B20569" w14:textId="1DB6210B" w:rsidR="003A2447" w:rsidRPr="00ED2B92" w:rsidRDefault="00BE2CFC" w:rsidP="003A2447">
      <w:pPr>
        <w:pStyle w:val="10"/>
      </w:pPr>
      <w:r>
        <w:rPr>
          <w:rFonts w:hint="eastAsia"/>
          <w:lang w:eastAsia="ja-JP"/>
        </w:rPr>
        <w:lastRenderedPageBreak/>
        <w:t>競技課題の紹介</w:t>
      </w:r>
    </w:p>
    <w:p w14:paraId="4C866230" w14:textId="19E626DF" w:rsidR="003A2447" w:rsidRDefault="00BE2CFC" w:rsidP="003A2447">
      <w:pPr>
        <w:pStyle w:val="10"/>
      </w:pPr>
      <w:r>
        <w:rPr>
          <w:rFonts w:hint="eastAsia"/>
          <w:lang w:eastAsia="ja-JP"/>
        </w:rPr>
        <w:t>内容</w:t>
      </w:r>
    </w:p>
    <w:p w14:paraId="5A71AB7F" w14:textId="501B7F17" w:rsidR="003A2447" w:rsidRPr="00AA2E85" w:rsidRDefault="003A2447" w:rsidP="003A2447">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WSC2019_TP40_Day1.docx (</w:t>
      </w:r>
      <w:r w:rsidR="00BE2CFC">
        <w:rPr>
          <w:rFonts w:ascii="Hiragino Kaku Gothic ProN W3" w:eastAsia="Hiragino Kaku Gothic ProN W3" w:hAnsi="Hiragino Kaku Gothic ProN W3" w:hint="eastAsia"/>
          <w:color w:val="538135" w:themeColor="accent6" w:themeShade="BF"/>
          <w:sz w:val="18"/>
          <w:szCs w:val="18"/>
          <w:lang w:eastAsia="ja-JP"/>
        </w:rPr>
        <w:t>このドキュメント</w:t>
      </w:r>
      <w:r w:rsidRPr="00AA2E85">
        <w:rPr>
          <w:rFonts w:ascii="Hiragino Kaku Gothic ProN W3" w:eastAsia="Hiragino Kaku Gothic ProN W3" w:hAnsi="Hiragino Kaku Gothic ProN W3"/>
          <w:color w:val="538135" w:themeColor="accent6" w:themeShade="BF"/>
          <w:sz w:val="18"/>
          <w:szCs w:val="18"/>
        </w:rPr>
        <w:t>)</w:t>
      </w:r>
    </w:p>
    <w:p w14:paraId="55CCFBBB" w14:textId="33CB9E8B" w:rsidR="003A2447" w:rsidRPr="00AA2E85" w:rsidRDefault="003A2447" w:rsidP="003A2447">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Appendix 1.0 – Logo Text  </w:t>
      </w:r>
      <w:r w:rsidR="00BE2CFC">
        <w:rPr>
          <w:rFonts w:ascii="Hiragino Kaku Gothic ProN W3" w:eastAsia="Hiragino Kaku Gothic ProN W3" w:hAnsi="Hiragino Kaku Gothic ProN W3" w:hint="eastAsia"/>
          <w:color w:val="538135" w:themeColor="accent6" w:themeShade="BF"/>
          <w:sz w:val="18"/>
          <w:szCs w:val="18"/>
          <w:lang w:eastAsia="ja-JP"/>
        </w:rPr>
        <w:t>（ロゴテキスト）</w:t>
      </w:r>
      <w:r w:rsidRPr="00AA2E85">
        <w:rPr>
          <w:rFonts w:ascii="Hiragino Kaku Gothic ProN W3" w:eastAsia="Hiragino Kaku Gothic ProN W3" w:hAnsi="Hiragino Kaku Gothic ProN W3"/>
          <w:color w:val="538135" w:themeColor="accent6" w:themeShade="BF"/>
          <w:sz w:val="18"/>
          <w:szCs w:val="18"/>
        </w:rPr>
        <w:br/>
      </w:r>
      <w:r w:rsidR="00BE2CFC">
        <w:rPr>
          <w:rFonts w:ascii="Hiragino Kaku Gothic ProN W3" w:eastAsia="Hiragino Kaku Gothic ProN W3" w:hAnsi="Hiragino Kaku Gothic ProN W3" w:hint="eastAsia"/>
          <w:color w:val="538135" w:themeColor="accent6" w:themeShade="BF"/>
          <w:sz w:val="18"/>
          <w:szCs w:val="18"/>
          <w:lang w:eastAsia="ja-JP"/>
        </w:rPr>
        <w:t>選手のデスクトップに以下のフォルダ名で提供される。</w:t>
      </w:r>
      <w:r w:rsidRPr="00AA2E85">
        <w:rPr>
          <w:rFonts w:ascii="Hiragino Kaku Gothic ProN W3" w:eastAsia="Hiragino Kaku Gothic ProN W3" w:hAnsi="Hiragino Kaku Gothic ProN W3"/>
          <w:color w:val="538135" w:themeColor="accent6" w:themeShade="BF"/>
          <w:sz w:val="18"/>
          <w:szCs w:val="18"/>
        </w:rPr>
        <w:t>: WSC2019_TP40_Day3_CompetitorFiles</w:t>
      </w:r>
    </w:p>
    <w:p w14:paraId="33E2118C" w14:textId="3839B02B" w:rsidR="003A2447" w:rsidRPr="00AA2E85" w:rsidRDefault="003A2447" w:rsidP="003A2447">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Appendix 1.2 – Poster Text  </w:t>
      </w:r>
      <w:r w:rsidR="00BE2CFC">
        <w:rPr>
          <w:rFonts w:ascii="Hiragino Kaku Gothic ProN W3" w:eastAsia="Hiragino Kaku Gothic ProN W3" w:hAnsi="Hiragino Kaku Gothic ProN W3" w:hint="eastAsia"/>
          <w:color w:val="538135" w:themeColor="accent6" w:themeShade="BF"/>
          <w:sz w:val="18"/>
          <w:szCs w:val="18"/>
          <w:lang w:eastAsia="ja-JP"/>
        </w:rPr>
        <w:t>（ポスターテキスト）</w:t>
      </w:r>
      <w:r w:rsidRPr="00AA2E85">
        <w:rPr>
          <w:rFonts w:ascii="Hiragino Kaku Gothic ProN W3" w:eastAsia="Hiragino Kaku Gothic ProN W3" w:hAnsi="Hiragino Kaku Gothic ProN W3"/>
          <w:color w:val="538135" w:themeColor="accent6" w:themeShade="BF"/>
          <w:sz w:val="18"/>
          <w:szCs w:val="18"/>
        </w:rPr>
        <w:br/>
      </w:r>
      <w:r w:rsidR="00BE2CFC">
        <w:rPr>
          <w:rFonts w:ascii="Hiragino Kaku Gothic ProN W3" w:eastAsia="Hiragino Kaku Gothic ProN W3" w:hAnsi="Hiragino Kaku Gothic ProN W3" w:hint="eastAsia"/>
          <w:color w:val="538135" w:themeColor="accent6" w:themeShade="BF"/>
          <w:sz w:val="18"/>
          <w:szCs w:val="18"/>
          <w:lang w:eastAsia="ja-JP"/>
        </w:rPr>
        <w:t>選手のデスクトップに以下のフォルダ名で提供される。</w:t>
      </w:r>
      <w:r w:rsidRPr="00AA2E85">
        <w:rPr>
          <w:rFonts w:ascii="Hiragino Kaku Gothic ProN W3" w:eastAsia="Hiragino Kaku Gothic ProN W3" w:hAnsi="Hiragino Kaku Gothic ProN W3"/>
          <w:color w:val="538135" w:themeColor="accent6" w:themeShade="BF"/>
          <w:sz w:val="18"/>
          <w:szCs w:val="18"/>
        </w:rPr>
        <w:t>: WSC2019_TP40_Day3_CompetitorFiles</w:t>
      </w:r>
    </w:p>
    <w:p w14:paraId="02C7EED2" w14:textId="25E5AFEA" w:rsidR="003A2447" w:rsidRPr="00BE2CFC" w:rsidRDefault="003A2447" w:rsidP="00BE2CFC">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lang w:eastAsia="ja-JP"/>
        </w:rPr>
        <w:t xml:space="preserve">Appendix 1.3 - Images </w:t>
      </w:r>
      <w:r w:rsidR="00BE2CFC">
        <w:rPr>
          <w:rFonts w:ascii="Hiragino Kaku Gothic ProN W3" w:eastAsia="Hiragino Kaku Gothic ProN W3" w:hAnsi="Hiragino Kaku Gothic ProN W3" w:hint="eastAsia"/>
          <w:color w:val="538135" w:themeColor="accent6" w:themeShade="BF"/>
          <w:sz w:val="18"/>
          <w:szCs w:val="18"/>
          <w:lang w:eastAsia="ja-JP"/>
        </w:rPr>
        <w:t>（画像</w:t>
      </w:r>
      <w:r w:rsidR="00BE2CFC" w:rsidRPr="00BE2CFC">
        <w:rPr>
          <w:rFonts w:ascii="Hiragino Kaku Gothic ProN W3" w:eastAsia="Hiragino Kaku Gothic ProN W3" w:hAnsi="Hiragino Kaku Gothic ProN W3" w:hint="eastAsia"/>
          <w:color w:val="538135" w:themeColor="accent6" w:themeShade="BF"/>
          <w:sz w:val="18"/>
          <w:szCs w:val="18"/>
          <w:lang w:eastAsia="ja-JP"/>
        </w:rPr>
        <w:t>）</w:t>
      </w:r>
      <w:r w:rsidRPr="00BE2CFC">
        <w:rPr>
          <w:rFonts w:ascii="Hiragino Kaku Gothic ProN W3" w:eastAsia="Hiragino Kaku Gothic ProN W3" w:hAnsi="Hiragino Kaku Gothic ProN W3" w:hint="eastAsia"/>
          <w:color w:val="538135" w:themeColor="accent6" w:themeShade="BF"/>
          <w:sz w:val="18"/>
          <w:szCs w:val="18"/>
          <w:lang w:eastAsia="ja-JP"/>
        </w:rPr>
        <w:br/>
      </w:r>
      <w:r w:rsidR="00BE2CFC" w:rsidRPr="00BE2CFC">
        <w:rPr>
          <w:rFonts w:ascii="Hiragino Kaku Gothic ProN W3" w:eastAsia="Hiragino Kaku Gothic ProN W3" w:hAnsi="Hiragino Kaku Gothic ProN W3" w:hint="eastAsia"/>
          <w:color w:val="538135" w:themeColor="accent6" w:themeShade="BF"/>
          <w:sz w:val="18"/>
          <w:szCs w:val="18"/>
          <w:lang w:eastAsia="ja-JP"/>
        </w:rPr>
        <w:t>選手のデスクトップに以下のフォルダ名で提供される。</w:t>
      </w:r>
      <w:r w:rsidRPr="00BE2CFC">
        <w:rPr>
          <w:rFonts w:ascii="Hiragino Kaku Gothic ProN W3" w:eastAsia="Hiragino Kaku Gothic ProN W3" w:hAnsi="Hiragino Kaku Gothic ProN W3"/>
          <w:color w:val="538135" w:themeColor="accent6" w:themeShade="BF"/>
          <w:sz w:val="18"/>
          <w:szCs w:val="18"/>
        </w:rPr>
        <w:t>: WSC2019_TP40_Day3_CompetitorFiles</w:t>
      </w:r>
    </w:p>
    <w:p w14:paraId="4B21A24A" w14:textId="004B78F7" w:rsidR="003A2447" w:rsidRPr="00F27B4D" w:rsidRDefault="003A2447" w:rsidP="00F27B4D">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lang w:eastAsia="ja-JP"/>
        </w:rPr>
        <w:t xml:space="preserve">Appendix 1.4 – </w:t>
      </w:r>
      <w:r w:rsidRPr="00F27B4D">
        <w:rPr>
          <w:rFonts w:ascii="Hiragino Kaku Gothic ProN W3" w:eastAsia="Hiragino Kaku Gothic ProN W3" w:hAnsi="Hiragino Kaku Gothic ProN W3"/>
          <w:color w:val="538135" w:themeColor="accent6" w:themeShade="BF"/>
          <w:sz w:val="18"/>
          <w:szCs w:val="18"/>
          <w:lang w:eastAsia="ja-JP"/>
        </w:rPr>
        <w:t>Car Template</w:t>
      </w:r>
      <w:r w:rsidR="00F27B4D">
        <w:rPr>
          <w:rFonts w:ascii="Hiragino Kaku Gothic ProN W3" w:eastAsia="Hiragino Kaku Gothic ProN W3" w:hAnsi="Hiragino Kaku Gothic ProN W3"/>
          <w:color w:val="538135" w:themeColor="accent6" w:themeShade="BF"/>
          <w:sz w:val="18"/>
          <w:szCs w:val="18"/>
          <w:lang w:eastAsia="ja-JP"/>
        </w:rPr>
        <w:t xml:space="preserve"> (</w:t>
      </w:r>
      <w:r w:rsidR="00F27B4D">
        <w:rPr>
          <w:rFonts w:ascii="Hiragino Kaku Gothic ProN W3" w:eastAsia="Hiragino Kaku Gothic ProN W3" w:hAnsi="Hiragino Kaku Gothic ProN W3" w:hint="eastAsia"/>
          <w:color w:val="538135" w:themeColor="accent6" w:themeShade="BF"/>
          <w:sz w:val="18"/>
          <w:szCs w:val="18"/>
          <w:lang w:eastAsia="ja-JP"/>
        </w:rPr>
        <w:t>カーテンプレート</w:t>
      </w:r>
      <w:r w:rsidR="00F27B4D">
        <w:rPr>
          <w:rFonts w:ascii="Hiragino Kaku Gothic ProN W3" w:eastAsia="Hiragino Kaku Gothic ProN W3" w:hAnsi="Hiragino Kaku Gothic ProN W3"/>
          <w:color w:val="538135" w:themeColor="accent6" w:themeShade="BF"/>
          <w:sz w:val="18"/>
          <w:szCs w:val="18"/>
          <w:lang w:eastAsia="ja-JP"/>
        </w:rPr>
        <w:t>)</w:t>
      </w:r>
      <w:r w:rsidRPr="00F27B4D">
        <w:rPr>
          <w:rFonts w:ascii="Hiragino Kaku Gothic ProN W3" w:eastAsia="Hiragino Kaku Gothic ProN W3" w:hAnsi="Hiragino Kaku Gothic ProN W3"/>
          <w:color w:val="538135" w:themeColor="accent6" w:themeShade="BF"/>
          <w:sz w:val="18"/>
          <w:szCs w:val="18"/>
          <w:lang w:eastAsia="ja-JP"/>
        </w:rPr>
        <w:t xml:space="preserve">  </w:t>
      </w:r>
      <w:r w:rsidRPr="00F27B4D">
        <w:rPr>
          <w:rFonts w:ascii="Hiragino Kaku Gothic ProN W3" w:eastAsia="Hiragino Kaku Gothic ProN W3" w:hAnsi="Hiragino Kaku Gothic ProN W3"/>
          <w:color w:val="538135" w:themeColor="accent6" w:themeShade="BF"/>
          <w:sz w:val="18"/>
          <w:szCs w:val="18"/>
          <w:lang w:eastAsia="ja-JP"/>
        </w:rPr>
        <w:br/>
      </w:r>
      <w:r w:rsidR="00BE2CFC" w:rsidRPr="00F27B4D">
        <w:rPr>
          <w:rFonts w:ascii="Hiragino Kaku Gothic ProN W3" w:eastAsia="Hiragino Kaku Gothic ProN W3" w:hAnsi="Hiragino Kaku Gothic ProN W3" w:hint="eastAsia"/>
          <w:color w:val="538135" w:themeColor="accent6" w:themeShade="BF"/>
          <w:sz w:val="18"/>
          <w:szCs w:val="18"/>
          <w:lang w:eastAsia="ja-JP"/>
        </w:rPr>
        <w:t>選手のデスクトップに以下のフォルダ名で提供される。</w:t>
      </w:r>
      <w:r w:rsidRPr="00F27B4D">
        <w:rPr>
          <w:rFonts w:ascii="Hiragino Kaku Gothic ProN W3" w:eastAsia="Hiragino Kaku Gothic ProN W3" w:hAnsi="Hiragino Kaku Gothic ProN W3"/>
          <w:color w:val="538135" w:themeColor="accent6" w:themeShade="BF"/>
          <w:sz w:val="18"/>
          <w:szCs w:val="18"/>
        </w:rPr>
        <w:t>: WSC2019_TP40_Day3_CompetitorFiles</w:t>
      </w:r>
    </w:p>
    <w:p w14:paraId="7762A5CB" w14:textId="32F8FB07" w:rsidR="00BE2CFC" w:rsidRDefault="003A2447" w:rsidP="003A2447">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Appendix 1.5 – Instagram Text</w:t>
      </w:r>
      <w:r w:rsidR="00BE2CFC">
        <w:rPr>
          <w:rFonts w:ascii="Hiragino Kaku Gothic ProN W3" w:eastAsia="Hiragino Kaku Gothic ProN W3" w:hAnsi="Hiragino Kaku Gothic ProN W3"/>
          <w:color w:val="538135" w:themeColor="accent6" w:themeShade="BF"/>
          <w:sz w:val="18"/>
          <w:szCs w:val="18"/>
        </w:rPr>
        <w:t xml:space="preserve"> </w:t>
      </w:r>
      <w:r w:rsidR="00BE2CFC">
        <w:rPr>
          <w:rFonts w:ascii="Hiragino Kaku Gothic ProN W3" w:eastAsia="Hiragino Kaku Gothic ProN W3" w:hAnsi="Hiragino Kaku Gothic ProN W3" w:hint="eastAsia"/>
          <w:color w:val="538135" w:themeColor="accent6" w:themeShade="BF"/>
          <w:sz w:val="18"/>
          <w:szCs w:val="18"/>
          <w:lang w:eastAsia="ja-JP"/>
        </w:rPr>
        <w:t>（インスタグラムテキスト）</w:t>
      </w:r>
    </w:p>
    <w:p w14:paraId="645BCCF8" w14:textId="01536552" w:rsidR="003A2447" w:rsidRPr="00AA2E85" w:rsidRDefault="00BE2CFC" w:rsidP="00BE2CFC">
      <w:pPr>
        <w:pStyle w:val="af3"/>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選手のデスクトップに以下のフォルダ名で提供される。</w:t>
      </w:r>
      <w:r w:rsidR="003A2447" w:rsidRPr="00AA2E85">
        <w:rPr>
          <w:rFonts w:ascii="Hiragino Kaku Gothic ProN W3" w:eastAsia="Hiragino Kaku Gothic ProN W3" w:hAnsi="Hiragino Kaku Gothic ProN W3"/>
          <w:color w:val="538135" w:themeColor="accent6" w:themeShade="BF"/>
          <w:sz w:val="18"/>
          <w:szCs w:val="18"/>
        </w:rPr>
        <w:t>: WSC2019_TP40_Day3_CompetitorFiles</w:t>
      </w:r>
    </w:p>
    <w:p w14:paraId="30D34001" w14:textId="71A5D0E6" w:rsidR="003A2447" w:rsidRPr="00453B91" w:rsidRDefault="00BE2CFC" w:rsidP="003A2447">
      <w:pPr>
        <w:pStyle w:val="10"/>
        <w:rPr>
          <w:lang w:eastAsia="ja-JP"/>
        </w:rPr>
      </w:pPr>
      <w:r>
        <w:rPr>
          <w:rFonts w:hint="eastAsia"/>
          <w:lang w:eastAsia="ja-JP"/>
        </w:rPr>
        <w:t>紹介</w:t>
      </w:r>
      <w:r w:rsidR="003A2447" w:rsidRPr="00453B91">
        <w:rPr>
          <w:lang w:eastAsia="ja-JP"/>
        </w:rPr>
        <w:t xml:space="preserve"> </w:t>
      </w:r>
    </w:p>
    <w:p w14:paraId="29271F65" w14:textId="77777777" w:rsidR="00BE2CFC" w:rsidRPr="00BE2CFC" w:rsidRDefault="00BE2CFC" w:rsidP="00BE2CFC">
      <w:pPr>
        <w:rPr>
          <w:rFonts w:ascii="Hiragino Kaku Gothic ProN W3" w:eastAsia="Hiragino Kaku Gothic ProN W3" w:hAnsi="Hiragino Kaku Gothic ProN W3"/>
          <w:color w:val="538135" w:themeColor="accent6" w:themeShade="BF"/>
          <w:sz w:val="18"/>
          <w:szCs w:val="18"/>
          <w:lang w:eastAsia="ja-JP"/>
        </w:rPr>
      </w:pPr>
      <w:r w:rsidRPr="00BE2CFC">
        <w:rPr>
          <w:rFonts w:ascii="Hiragino Kaku Gothic ProN W3" w:eastAsia="Hiragino Kaku Gothic ProN W3" w:hAnsi="Hiragino Kaku Gothic ProN W3" w:hint="eastAsia"/>
          <w:color w:val="538135" w:themeColor="accent6" w:themeShade="BF"/>
          <w:sz w:val="18"/>
          <w:szCs w:val="18"/>
          <w:lang w:eastAsia="ja-JP"/>
        </w:rPr>
        <w:t>ナツメヤシはヤシの木の果実であり、最も古い栽培果実の</w:t>
      </w:r>
      <w:r w:rsidRPr="00BE2CFC">
        <w:rPr>
          <w:rFonts w:ascii="Hiragino Kaku Gothic ProN W3" w:eastAsia="Hiragino Kaku Gothic ProN W3" w:hAnsi="Hiragino Kaku Gothic ProN W3"/>
          <w:color w:val="538135" w:themeColor="accent6" w:themeShade="BF"/>
          <w:sz w:val="18"/>
          <w:szCs w:val="18"/>
          <w:lang w:eastAsia="ja-JP"/>
        </w:rPr>
        <w:t>1</w:t>
      </w:r>
      <w:r w:rsidRPr="00BE2CFC">
        <w:rPr>
          <w:rFonts w:ascii="Hiragino Kaku Gothic ProN W3" w:eastAsia="Hiragino Kaku Gothic ProN W3" w:hAnsi="Hiragino Kaku Gothic ProN W3" w:hint="eastAsia"/>
          <w:color w:val="538135" w:themeColor="accent6" w:themeShade="BF"/>
          <w:sz w:val="18"/>
          <w:szCs w:val="18"/>
          <w:lang w:eastAsia="ja-JP"/>
        </w:rPr>
        <w:t>つです。</w:t>
      </w:r>
      <w:r w:rsidRPr="00BE2CFC">
        <w:rPr>
          <w:rFonts w:ascii="Hiragino Kaku Gothic ProN W3" w:eastAsia="Hiragino Kaku Gothic ProN W3" w:hAnsi="Hiragino Kaku Gothic ProN W3"/>
          <w:color w:val="538135" w:themeColor="accent6" w:themeShade="BF"/>
          <w:sz w:val="18"/>
          <w:szCs w:val="18"/>
          <w:lang w:eastAsia="ja-JP"/>
        </w:rPr>
        <w:t xml:space="preserve"> </w:t>
      </w:r>
      <w:r w:rsidRPr="00BE2CFC">
        <w:rPr>
          <w:rFonts w:ascii="Hiragino Kaku Gothic ProN W3" w:eastAsia="Hiragino Kaku Gothic ProN W3" w:hAnsi="Hiragino Kaku Gothic ProN W3" w:hint="eastAsia"/>
          <w:color w:val="538135" w:themeColor="accent6" w:themeShade="BF"/>
          <w:sz w:val="18"/>
          <w:szCs w:val="18"/>
          <w:lang w:eastAsia="ja-JP"/>
        </w:rPr>
        <w:t>乾燥したナツメヤシは中東では珍味と見なされ、何千年も食べられてきました。</w:t>
      </w:r>
      <w:r w:rsidRPr="00BE2CFC">
        <w:rPr>
          <w:rFonts w:ascii="Hiragino Kaku Gothic ProN W3" w:eastAsia="Hiragino Kaku Gothic ProN W3" w:hAnsi="Hiragino Kaku Gothic ProN W3"/>
          <w:color w:val="538135" w:themeColor="accent6" w:themeShade="BF"/>
          <w:sz w:val="18"/>
          <w:szCs w:val="18"/>
          <w:lang w:eastAsia="ja-JP"/>
        </w:rPr>
        <w:t xml:space="preserve"> </w:t>
      </w:r>
      <w:r w:rsidRPr="00BE2CFC">
        <w:rPr>
          <w:rFonts w:ascii="Hiragino Kaku Gothic ProN W3" w:eastAsia="Hiragino Kaku Gothic ProN W3" w:hAnsi="Hiragino Kaku Gothic ProN W3" w:hint="eastAsia"/>
          <w:color w:val="538135" w:themeColor="accent6" w:themeShade="BF"/>
          <w:sz w:val="18"/>
          <w:szCs w:val="18"/>
          <w:lang w:eastAsia="ja-JP"/>
        </w:rPr>
        <w:t>彼らは多くの健康上の利点で知られています。</w:t>
      </w:r>
    </w:p>
    <w:p w14:paraId="5CEC2C0C" w14:textId="5CE975A7" w:rsidR="00BE2CFC" w:rsidRPr="00BE2CFC" w:rsidRDefault="00BE2CFC" w:rsidP="00BE2CFC">
      <w:pPr>
        <w:rPr>
          <w:rFonts w:ascii="Hiragino Kaku Gothic ProN W3" w:eastAsia="Hiragino Kaku Gothic ProN W3" w:hAnsi="Hiragino Kaku Gothic ProN W3"/>
          <w:color w:val="538135" w:themeColor="accent6" w:themeShade="BF"/>
          <w:sz w:val="18"/>
          <w:szCs w:val="18"/>
          <w:lang w:eastAsia="ja-JP"/>
        </w:rPr>
      </w:pPr>
      <w:r w:rsidRPr="00BE2CFC">
        <w:rPr>
          <w:rFonts w:ascii="Hiragino Kaku Gothic ProN W6" w:eastAsia="Hiragino Kaku Gothic ProN W6" w:hAnsi="Hiragino Kaku Gothic ProN W6"/>
          <w:b/>
          <w:bCs/>
          <w:color w:val="538135" w:themeColor="accent6" w:themeShade="BF"/>
          <w:sz w:val="18"/>
          <w:szCs w:val="18"/>
          <w:lang w:eastAsia="ja-JP"/>
        </w:rPr>
        <w:t>Delicacy food products</w:t>
      </w:r>
      <w:r w:rsidRPr="00BE2CFC">
        <w:rPr>
          <w:rFonts w:ascii="Hiragino Kaku Gothic ProN W3" w:eastAsia="Hiragino Kaku Gothic ProN W3" w:hAnsi="Hiragino Kaku Gothic ProN W3" w:hint="eastAsia"/>
          <w:color w:val="538135" w:themeColor="accent6" w:themeShade="BF"/>
          <w:sz w:val="18"/>
          <w:szCs w:val="18"/>
          <w:lang w:eastAsia="ja-JP"/>
        </w:rPr>
        <w:t>は、ドバイのグルメ</w:t>
      </w:r>
      <w:r w:rsidR="00F36B18">
        <w:rPr>
          <w:rFonts w:ascii="Hiragino Kaku Gothic ProN W3" w:eastAsia="Hiragino Kaku Gothic ProN W3" w:hAnsi="Hiragino Kaku Gothic ProN W3" w:hint="eastAsia"/>
          <w:color w:val="538135" w:themeColor="accent6" w:themeShade="BF"/>
          <w:sz w:val="18"/>
          <w:szCs w:val="18"/>
          <w:lang w:eastAsia="ja-JP"/>
        </w:rPr>
        <w:t>な</w:t>
      </w:r>
      <w:r w:rsidRPr="00BE2CFC">
        <w:rPr>
          <w:rFonts w:ascii="Hiragino Kaku Gothic ProN W3" w:eastAsia="Hiragino Kaku Gothic ProN W3" w:hAnsi="Hiragino Kaku Gothic ProN W3" w:hint="eastAsia"/>
          <w:color w:val="538135" w:themeColor="accent6" w:themeShade="BF"/>
          <w:sz w:val="18"/>
          <w:szCs w:val="18"/>
          <w:lang w:eastAsia="ja-JP"/>
        </w:rPr>
        <w:t>ドライフルーツを販売する新しい会社です。</w:t>
      </w:r>
      <w:r w:rsidRPr="00BE2CFC">
        <w:rPr>
          <w:rFonts w:ascii="Hiragino Kaku Gothic ProN W3" w:eastAsia="Hiragino Kaku Gothic ProN W3" w:hAnsi="Hiragino Kaku Gothic ProN W3"/>
          <w:color w:val="538135" w:themeColor="accent6" w:themeShade="BF"/>
          <w:sz w:val="18"/>
          <w:szCs w:val="18"/>
          <w:lang w:eastAsia="ja-JP"/>
        </w:rPr>
        <w:t xml:space="preserve"> </w:t>
      </w:r>
      <w:r w:rsidRPr="00BE2CFC">
        <w:rPr>
          <w:rFonts w:ascii="Hiragino Kaku Gothic ProN W3" w:eastAsia="Hiragino Kaku Gothic ProN W3" w:hAnsi="Hiragino Kaku Gothic ProN W3" w:hint="eastAsia"/>
          <w:color w:val="538135" w:themeColor="accent6" w:themeShade="BF"/>
          <w:sz w:val="18"/>
          <w:szCs w:val="18"/>
          <w:lang w:eastAsia="ja-JP"/>
        </w:rPr>
        <w:t>その代表的な製品の</w:t>
      </w:r>
      <w:r w:rsidRPr="00BE2CFC">
        <w:rPr>
          <w:rFonts w:ascii="Hiragino Kaku Gothic ProN W3" w:eastAsia="Hiragino Kaku Gothic ProN W3" w:hAnsi="Hiragino Kaku Gothic ProN W3"/>
          <w:color w:val="538135" w:themeColor="accent6" w:themeShade="BF"/>
          <w:sz w:val="18"/>
          <w:szCs w:val="18"/>
          <w:lang w:eastAsia="ja-JP"/>
        </w:rPr>
        <w:t>1</w:t>
      </w:r>
      <w:r w:rsidRPr="00BE2CFC">
        <w:rPr>
          <w:rFonts w:ascii="Hiragino Kaku Gothic ProN W3" w:eastAsia="Hiragino Kaku Gothic ProN W3" w:hAnsi="Hiragino Kaku Gothic ProN W3" w:hint="eastAsia"/>
          <w:color w:val="538135" w:themeColor="accent6" w:themeShade="BF"/>
          <w:sz w:val="18"/>
          <w:szCs w:val="18"/>
          <w:lang w:eastAsia="ja-JP"/>
        </w:rPr>
        <w:t>つは、さまざまな種類の乾燥したナツメヤシです。</w:t>
      </w:r>
    </w:p>
    <w:p w14:paraId="5A250B1A" w14:textId="004A106A" w:rsidR="00BE2CFC" w:rsidRPr="00AA2E85" w:rsidRDefault="00BE2CFC" w:rsidP="00BE2CFC">
      <w:pPr>
        <w:rPr>
          <w:rFonts w:ascii="Hiragino Kaku Gothic ProN W3" w:eastAsia="Hiragino Kaku Gothic ProN W3" w:hAnsi="Hiragino Kaku Gothic ProN W3"/>
          <w:color w:val="538135" w:themeColor="accent6" w:themeShade="BF"/>
          <w:sz w:val="18"/>
          <w:szCs w:val="18"/>
          <w:lang w:eastAsia="ja-JP"/>
        </w:rPr>
      </w:pPr>
      <w:r w:rsidRPr="00BE2CFC">
        <w:rPr>
          <w:rFonts w:ascii="Hiragino Kaku Gothic ProN W3" w:eastAsia="Hiragino Kaku Gothic ProN W3" w:hAnsi="Hiragino Kaku Gothic ProN W3" w:hint="eastAsia"/>
          <w:color w:val="538135" w:themeColor="accent6" w:themeShade="BF"/>
          <w:sz w:val="18"/>
          <w:szCs w:val="18"/>
          <w:lang w:eastAsia="ja-JP"/>
        </w:rPr>
        <w:t>これらの製品は、贅沢でグルメな製品として中東全域で販売されます。</w:t>
      </w:r>
      <w:r w:rsidRPr="00BE2CFC">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hint="eastAsia"/>
          <w:color w:val="538135" w:themeColor="accent6" w:themeShade="BF"/>
          <w:sz w:val="18"/>
          <w:szCs w:val="18"/>
          <w:lang w:eastAsia="ja-JP"/>
        </w:rPr>
        <w:t>デザイン</w:t>
      </w:r>
      <w:r w:rsidRPr="00BE2CFC">
        <w:rPr>
          <w:rFonts w:ascii="Hiragino Kaku Gothic ProN W3" w:eastAsia="Hiragino Kaku Gothic ProN W3" w:hAnsi="Hiragino Kaku Gothic ProN W3" w:hint="eastAsia"/>
          <w:color w:val="538135" w:themeColor="accent6" w:themeShade="BF"/>
          <w:sz w:val="18"/>
          <w:szCs w:val="18"/>
          <w:lang w:eastAsia="ja-JP"/>
        </w:rPr>
        <w:t>に費用はかかりません。</w:t>
      </w:r>
    </w:p>
    <w:p w14:paraId="60D29BBF" w14:textId="0605B151" w:rsidR="003A2447" w:rsidRPr="00453B91" w:rsidRDefault="00BE2CFC" w:rsidP="003A2447">
      <w:pPr>
        <w:pStyle w:val="10"/>
        <w:rPr>
          <w:lang w:eastAsia="ja-JP"/>
        </w:rPr>
      </w:pPr>
      <w:r>
        <w:rPr>
          <w:rFonts w:hint="eastAsia"/>
          <w:lang w:eastAsia="ja-JP"/>
        </w:rPr>
        <w:t>競技課題とタスクの説明</w:t>
      </w:r>
    </w:p>
    <w:p w14:paraId="22994855" w14:textId="35125F9F" w:rsidR="00BE2CFC" w:rsidRPr="00AA2E85" w:rsidRDefault="00BE2CFC" w:rsidP="003A2447">
      <w:pPr>
        <w:rPr>
          <w:rFonts w:ascii="Hiragino Kaku Gothic ProN W3" w:eastAsia="Hiragino Kaku Gothic ProN W3" w:hAnsi="Hiragino Kaku Gothic ProN W3"/>
          <w:color w:val="538135" w:themeColor="accent6" w:themeShade="BF"/>
          <w:sz w:val="18"/>
          <w:szCs w:val="18"/>
          <w:lang w:eastAsia="ja-JP"/>
        </w:rPr>
      </w:pPr>
      <w:r w:rsidRPr="00BE2CFC">
        <w:rPr>
          <w:rFonts w:ascii="Hiragino Kaku Gothic ProN W6" w:eastAsia="Hiragino Kaku Gothic ProN W6" w:hAnsi="Hiragino Kaku Gothic ProN W6"/>
          <w:b/>
          <w:bCs/>
          <w:color w:val="538135" w:themeColor="accent6" w:themeShade="BF"/>
          <w:sz w:val="18"/>
          <w:szCs w:val="18"/>
          <w:lang w:eastAsia="ja-JP"/>
        </w:rPr>
        <w:t>Delicacy food products</w:t>
      </w:r>
      <w:r w:rsidRPr="00BE2CFC">
        <w:rPr>
          <w:rFonts w:ascii="Hiragino Kaku Gothic ProN W3" w:eastAsia="Hiragino Kaku Gothic ProN W3" w:hAnsi="Hiragino Kaku Gothic ProN W3" w:hint="eastAsia"/>
          <w:color w:val="538135" w:themeColor="accent6" w:themeShade="BF"/>
          <w:sz w:val="18"/>
          <w:szCs w:val="18"/>
          <w:lang w:eastAsia="ja-JP"/>
        </w:rPr>
        <w:t>は中東の伝統を誇り、伝統的なパターンと色を使用したエレガントで高級なデザインを望んでいます。</w:t>
      </w:r>
    </w:p>
    <w:p w14:paraId="4C3F98B1" w14:textId="1306A87E" w:rsidR="003A2447" w:rsidRPr="00F27B4D" w:rsidRDefault="00BE2CFC" w:rsidP="003A2447">
      <w:pPr>
        <w:pStyle w:val="BodySubHeaderSpacebefore"/>
        <w:rPr>
          <w:rFonts w:ascii="Hiragino Kaku Gothic ProN W6" w:eastAsia="Hiragino Kaku Gothic ProN W6" w:hAnsi="Hiragino Kaku Gothic ProN W6"/>
          <w:b/>
          <w:bCs/>
          <w:color w:val="auto"/>
        </w:rPr>
      </w:pPr>
      <w:r w:rsidRPr="00F27B4D">
        <w:rPr>
          <w:rFonts w:ascii="Hiragino Kaku Gothic ProN W6" w:eastAsia="Hiragino Kaku Gothic ProN W6" w:hAnsi="Hiragino Kaku Gothic ProN W6" w:hint="eastAsia"/>
          <w:b/>
          <w:bCs/>
          <w:lang w:eastAsia="ja-JP"/>
        </w:rPr>
        <w:t>ターゲット層</w:t>
      </w:r>
      <w:r w:rsidR="003A2447" w:rsidRPr="00F27B4D">
        <w:rPr>
          <w:rFonts w:ascii="Hiragino Kaku Gothic ProN W6" w:eastAsia="Hiragino Kaku Gothic ProN W6" w:hAnsi="Hiragino Kaku Gothic ProN W6"/>
          <w:b/>
          <w:bCs/>
        </w:rPr>
        <w:t xml:space="preserve">: </w:t>
      </w:r>
    </w:p>
    <w:p w14:paraId="3ED1A81A" w14:textId="13216107" w:rsidR="003A2447" w:rsidRPr="00AA2E85" w:rsidRDefault="00BE2CFC" w:rsidP="003A2447">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性別</w:t>
      </w:r>
      <w:r w:rsidR="003A2447" w:rsidRPr="00AA2E85">
        <w:rPr>
          <w:rFonts w:ascii="Hiragino Kaku Gothic ProN W3" w:eastAsia="Hiragino Kaku Gothic ProN W3" w:hAnsi="Hiragino Kaku Gothic ProN W3"/>
          <w:color w:val="538135" w:themeColor="accent6" w:themeShade="BF"/>
          <w:sz w:val="18"/>
          <w:szCs w:val="18"/>
        </w:rPr>
        <w:t>:</w:t>
      </w:r>
      <w:r>
        <w:rPr>
          <w:rFonts w:ascii="Hiragino Kaku Gothic ProN W3" w:eastAsia="Hiragino Kaku Gothic ProN W3" w:hAnsi="Hiragino Kaku Gothic ProN W3"/>
          <w:color w:val="538135" w:themeColor="accent6" w:themeShade="BF"/>
          <w:sz w:val="18"/>
          <w:szCs w:val="18"/>
        </w:rPr>
        <w:t xml:space="preserve"> </w:t>
      </w:r>
      <w:r>
        <w:rPr>
          <w:rFonts w:ascii="Hiragino Kaku Gothic ProN W3" w:eastAsia="Hiragino Kaku Gothic ProN W3" w:hAnsi="Hiragino Kaku Gothic ProN W3" w:hint="eastAsia"/>
          <w:color w:val="538135" w:themeColor="accent6" w:themeShade="BF"/>
          <w:sz w:val="18"/>
          <w:szCs w:val="18"/>
          <w:lang w:eastAsia="ja-JP"/>
        </w:rPr>
        <w:t>男性</w:t>
      </w:r>
      <w:r w:rsidR="003A2447" w:rsidRPr="00AA2E85">
        <w:rPr>
          <w:rFonts w:ascii="Hiragino Kaku Gothic ProN W3" w:eastAsia="Hiragino Kaku Gothic ProN W3" w:hAnsi="Hiragino Kaku Gothic ProN W3"/>
          <w:color w:val="538135" w:themeColor="accent6" w:themeShade="BF"/>
          <w:sz w:val="18"/>
          <w:szCs w:val="18"/>
        </w:rPr>
        <w:t>(50%)</w:t>
      </w:r>
      <w:r>
        <w:rPr>
          <w:rFonts w:ascii="Hiragino Kaku Gothic ProN W3" w:eastAsia="Hiragino Kaku Gothic ProN W3" w:hAnsi="Hiragino Kaku Gothic ProN W3" w:hint="eastAsia"/>
          <w:color w:val="538135" w:themeColor="accent6" w:themeShade="BF"/>
          <w:sz w:val="18"/>
          <w:szCs w:val="18"/>
          <w:lang w:eastAsia="ja-JP"/>
        </w:rPr>
        <w:t>と女性</w:t>
      </w:r>
      <w:r w:rsidR="003A2447" w:rsidRPr="00AA2E85">
        <w:rPr>
          <w:rFonts w:ascii="Hiragino Kaku Gothic ProN W3" w:eastAsia="Hiragino Kaku Gothic ProN W3" w:hAnsi="Hiragino Kaku Gothic ProN W3"/>
          <w:color w:val="538135" w:themeColor="accent6" w:themeShade="BF"/>
          <w:sz w:val="18"/>
          <w:szCs w:val="18"/>
        </w:rPr>
        <w:t>(50%)</w:t>
      </w:r>
    </w:p>
    <w:p w14:paraId="0C2AB335" w14:textId="079E80D1" w:rsidR="003A2447" w:rsidRPr="00AA2E85" w:rsidRDefault="00BE2CFC" w:rsidP="003A2447">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年齢</w:t>
      </w:r>
      <w:r w:rsidR="003A2447" w:rsidRPr="00AA2E85">
        <w:rPr>
          <w:rFonts w:ascii="Hiragino Kaku Gothic ProN W3" w:eastAsia="Hiragino Kaku Gothic ProN W3" w:hAnsi="Hiragino Kaku Gothic ProN W3"/>
          <w:color w:val="538135" w:themeColor="accent6" w:themeShade="BF"/>
          <w:sz w:val="18"/>
          <w:szCs w:val="18"/>
        </w:rPr>
        <w:t>: 30</w:t>
      </w:r>
      <w:r>
        <w:rPr>
          <w:rFonts w:ascii="Hiragino Kaku Gothic ProN W3" w:eastAsia="Hiragino Kaku Gothic ProN W3" w:hAnsi="Hiragino Kaku Gothic ProN W3" w:hint="eastAsia"/>
          <w:color w:val="538135" w:themeColor="accent6" w:themeShade="BF"/>
          <w:sz w:val="18"/>
          <w:szCs w:val="18"/>
          <w:lang w:eastAsia="ja-JP"/>
        </w:rPr>
        <w:t>〜</w:t>
      </w:r>
      <w:r w:rsidR="003A2447" w:rsidRPr="00AA2E85">
        <w:rPr>
          <w:rFonts w:ascii="Hiragino Kaku Gothic ProN W3" w:eastAsia="Hiragino Kaku Gothic ProN W3" w:hAnsi="Hiragino Kaku Gothic ProN W3"/>
          <w:color w:val="538135" w:themeColor="accent6" w:themeShade="BF"/>
          <w:sz w:val="18"/>
          <w:szCs w:val="18"/>
        </w:rPr>
        <w:t>50</w:t>
      </w:r>
      <w:r>
        <w:rPr>
          <w:rFonts w:ascii="Hiragino Kaku Gothic ProN W3" w:eastAsia="Hiragino Kaku Gothic ProN W3" w:hAnsi="Hiragino Kaku Gothic ProN W3" w:hint="eastAsia"/>
          <w:color w:val="538135" w:themeColor="accent6" w:themeShade="BF"/>
          <w:sz w:val="18"/>
          <w:szCs w:val="18"/>
          <w:lang w:eastAsia="ja-JP"/>
        </w:rPr>
        <w:t>歳</w:t>
      </w:r>
    </w:p>
    <w:p w14:paraId="5D29AFD9" w14:textId="4F878DBE" w:rsidR="003A2447" w:rsidRPr="00AA2E85" w:rsidRDefault="00BE2CFC" w:rsidP="003A2447">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地域</w:t>
      </w:r>
      <w:r w:rsidR="003A2447" w:rsidRPr="00AA2E85">
        <w:rPr>
          <w:rFonts w:ascii="Hiragino Kaku Gothic ProN W3" w:eastAsia="Hiragino Kaku Gothic ProN W3" w:hAnsi="Hiragino Kaku Gothic ProN W3"/>
          <w:color w:val="538135" w:themeColor="accent6" w:themeShade="BF"/>
          <w:sz w:val="18"/>
          <w:szCs w:val="18"/>
        </w:rPr>
        <w:t xml:space="preserve">: </w:t>
      </w:r>
      <w:r>
        <w:rPr>
          <w:rFonts w:ascii="Hiragino Kaku Gothic ProN W3" w:eastAsia="Hiragino Kaku Gothic ProN W3" w:hAnsi="Hiragino Kaku Gothic ProN W3" w:hint="eastAsia"/>
          <w:color w:val="538135" w:themeColor="accent6" w:themeShade="BF"/>
          <w:sz w:val="18"/>
          <w:szCs w:val="18"/>
          <w:lang w:eastAsia="ja-JP"/>
        </w:rPr>
        <w:t>中東</w:t>
      </w:r>
    </w:p>
    <w:p w14:paraId="234C0F7F" w14:textId="6C28220F" w:rsidR="003A2447" w:rsidRPr="00AA2E85" w:rsidRDefault="00BE2CFC" w:rsidP="003A2447">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所得</w:t>
      </w:r>
      <w:r w:rsidR="003A2447" w:rsidRPr="00AA2E85">
        <w:rPr>
          <w:rFonts w:ascii="Hiragino Kaku Gothic ProN W3" w:eastAsia="Hiragino Kaku Gothic ProN W3" w:hAnsi="Hiragino Kaku Gothic ProN W3"/>
          <w:color w:val="538135" w:themeColor="accent6" w:themeShade="BF"/>
          <w:sz w:val="18"/>
          <w:szCs w:val="18"/>
        </w:rPr>
        <w:t xml:space="preserve">: </w:t>
      </w:r>
      <w:r>
        <w:rPr>
          <w:rFonts w:ascii="Hiragino Kaku Gothic ProN W3" w:eastAsia="Hiragino Kaku Gothic ProN W3" w:hAnsi="Hiragino Kaku Gothic ProN W3" w:hint="eastAsia"/>
          <w:color w:val="538135" w:themeColor="accent6" w:themeShade="BF"/>
          <w:sz w:val="18"/>
          <w:szCs w:val="18"/>
          <w:lang w:eastAsia="ja-JP"/>
        </w:rPr>
        <w:t>超高額所得者</w:t>
      </w:r>
      <w:r w:rsidR="003A2447" w:rsidRPr="00AA2E85">
        <w:rPr>
          <w:rFonts w:ascii="Hiragino Kaku Gothic ProN W3" w:eastAsia="Hiragino Kaku Gothic ProN W3" w:hAnsi="Hiragino Kaku Gothic ProN W3"/>
          <w:color w:val="538135" w:themeColor="accent6" w:themeShade="BF"/>
          <w:sz w:val="18"/>
          <w:szCs w:val="18"/>
        </w:rPr>
        <w:t xml:space="preserve"> (100%)</w:t>
      </w:r>
    </w:p>
    <w:p w14:paraId="5894B103" w14:textId="77777777" w:rsidR="00F27B4D" w:rsidRDefault="00A31C56" w:rsidP="00A31C56">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その他</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w:t>
      </w:r>
      <w:r w:rsidR="00BE2CFC" w:rsidRPr="00A31C56">
        <w:rPr>
          <w:rFonts w:ascii="Hiragino Kaku Gothic ProN W3" w:eastAsia="Hiragino Kaku Gothic ProN W3" w:hAnsi="Hiragino Kaku Gothic ProN W3" w:hint="eastAsia"/>
          <w:color w:val="538135" w:themeColor="accent6" w:themeShade="BF"/>
          <w:sz w:val="18"/>
          <w:szCs w:val="18"/>
          <w:lang w:eastAsia="ja-JP"/>
        </w:rPr>
        <w:t>最高の製品に多額のお金を費やすことをいとわない。</w:t>
      </w:r>
      <w:r w:rsidR="00BE2CFC" w:rsidRPr="00A31C56">
        <w:rPr>
          <w:rFonts w:ascii="Hiragino Kaku Gothic ProN W3" w:eastAsia="Hiragino Kaku Gothic ProN W3" w:hAnsi="Hiragino Kaku Gothic ProN W3"/>
          <w:color w:val="538135" w:themeColor="accent6" w:themeShade="BF"/>
          <w:sz w:val="18"/>
          <w:szCs w:val="18"/>
          <w:lang w:eastAsia="ja-JP"/>
        </w:rPr>
        <w:t xml:space="preserve"> </w:t>
      </w:r>
      <w:r w:rsidR="00BE2CFC" w:rsidRPr="00A31C56">
        <w:rPr>
          <w:rFonts w:ascii="Hiragino Kaku Gothic ProN W3" w:eastAsia="Hiragino Kaku Gothic ProN W3" w:hAnsi="Hiragino Kaku Gothic ProN W3" w:hint="eastAsia"/>
          <w:color w:val="538135" w:themeColor="accent6" w:themeShade="BF"/>
          <w:sz w:val="18"/>
          <w:szCs w:val="18"/>
          <w:lang w:eastAsia="ja-JP"/>
        </w:rPr>
        <w:t>高価な車を運転し、大きな家を所有します。</w:t>
      </w:r>
      <w:r w:rsidR="00BE2CFC" w:rsidRPr="00A31C56">
        <w:rPr>
          <w:rFonts w:ascii="Hiragino Kaku Gothic ProN W3" w:eastAsia="Hiragino Kaku Gothic ProN W3" w:hAnsi="Hiragino Kaku Gothic ProN W3"/>
          <w:color w:val="538135" w:themeColor="accent6" w:themeShade="BF"/>
          <w:sz w:val="18"/>
          <w:szCs w:val="18"/>
          <w:lang w:eastAsia="ja-JP"/>
        </w:rPr>
        <w:t xml:space="preserve"> </w:t>
      </w:r>
    </w:p>
    <w:p w14:paraId="0DD04190" w14:textId="6A6C520D" w:rsidR="00BE2CFC" w:rsidRPr="00A31C56" w:rsidRDefault="00BE2CFC" w:rsidP="00F27B4D">
      <w:pPr>
        <w:pStyle w:val="af3"/>
        <w:rPr>
          <w:rFonts w:ascii="Hiragino Kaku Gothic ProN W3" w:eastAsia="Hiragino Kaku Gothic ProN W3" w:hAnsi="Hiragino Kaku Gothic ProN W3"/>
          <w:color w:val="538135" w:themeColor="accent6" w:themeShade="BF"/>
          <w:sz w:val="18"/>
          <w:szCs w:val="18"/>
          <w:lang w:eastAsia="ja-JP"/>
        </w:rPr>
      </w:pPr>
      <w:r w:rsidRPr="00A31C56">
        <w:rPr>
          <w:rFonts w:ascii="Hiragino Kaku Gothic ProN W3" w:eastAsia="Hiragino Kaku Gothic ProN W3" w:hAnsi="Hiragino Kaku Gothic ProN W3" w:hint="eastAsia"/>
          <w:color w:val="538135" w:themeColor="accent6" w:themeShade="BF"/>
          <w:sz w:val="18"/>
          <w:szCs w:val="18"/>
          <w:lang w:eastAsia="ja-JP"/>
        </w:rPr>
        <w:t>彼らは、ステータスの象徴として高価な製品にお金を使うのが好きです。</w:t>
      </w:r>
    </w:p>
    <w:p w14:paraId="3AADE968" w14:textId="2D6BB6AC" w:rsidR="003A2447" w:rsidRPr="00F27B4D" w:rsidRDefault="00A31C56" w:rsidP="003A2447">
      <w:pPr>
        <w:pStyle w:val="BodySubHeaderSpacebefore"/>
        <w:rPr>
          <w:rFonts w:ascii="Hiragino Kaku Gothic ProN W6" w:eastAsia="Hiragino Kaku Gothic ProN W6" w:hAnsi="Hiragino Kaku Gothic ProN W6"/>
          <w:b/>
          <w:bCs/>
        </w:rPr>
      </w:pPr>
      <w:r w:rsidRPr="00F27B4D">
        <w:rPr>
          <w:rFonts w:ascii="Hiragino Kaku Gothic ProN W6" w:eastAsia="Hiragino Kaku Gothic ProN W6" w:hAnsi="Hiragino Kaku Gothic ProN W6" w:hint="eastAsia"/>
          <w:b/>
          <w:bCs/>
          <w:lang w:eastAsia="ja-JP"/>
        </w:rPr>
        <w:t>タスク</w:t>
      </w:r>
      <w:r w:rsidR="003A2447" w:rsidRPr="00F27B4D">
        <w:rPr>
          <w:rFonts w:ascii="Hiragino Kaku Gothic ProN W6" w:eastAsia="Hiragino Kaku Gothic ProN W6" w:hAnsi="Hiragino Kaku Gothic ProN W6"/>
          <w:b/>
          <w:bCs/>
        </w:rPr>
        <w:t xml:space="preserve">: </w:t>
      </w:r>
    </w:p>
    <w:p w14:paraId="3CE004A9" w14:textId="2F0FAAC8" w:rsidR="003A2447" w:rsidRPr="00AA2E85" w:rsidRDefault="00A31C56" w:rsidP="003A2447">
      <w:pPr>
        <w:pStyle w:val="af3"/>
        <w:numPr>
          <w:ilvl w:val="0"/>
          <w:numId w:val="21"/>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ロゴ</w:t>
      </w:r>
    </w:p>
    <w:p w14:paraId="791FA4FA" w14:textId="018CBF24" w:rsidR="003A2447" w:rsidRPr="00AA2E85" w:rsidRDefault="00A31C56" w:rsidP="003A2447">
      <w:pPr>
        <w:pStyle w:val="af3"/>
        <w:numPr>
          <w:ilvl w:val="0"/>
          <w:numId w:val="21"/>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ポスター</w:t>
      </w:r>
    </w:p>
    <w:p w14:paraId="4E090600" w14:textId="750D1D8B" w:rsidR="003A2447" w:rsidRPr="00F27B4D" w:rsidRDefault="00F27B4D" w:rsidP="003A2447">
      <w:pPr>
        <w:pStyle w:val="af3"/>
        <w:numPr>
          <w:ilvl w:val="0"/>
          <w:numId w:val="21"/>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カーラッピング</w:t>
      </w:r>
    </w:p>
    <w:p w14:paraId="4B381F84" w14:textId="50AE9B1B" w:rsidR="003A2447" w:rsidRPr="00AA2E85" w:rsidRDefault="00A31C56" w:rsidP="003A2447">
      <w:pPr>
        <w:pStyle w:val="af3"/>
        <w:numPr>
          <w:ilvl w:val="0"/>
          <w:numId w:val="21"/>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インスタグラム投稿</w:t>
      </w:r>
      <w:r w:rsidR="00DC4D0C">
        <w:rPr>
          <w:rFonts w:ascii="Hiragino Kaku Gothic ProN W3" w:eastAsia="Hiragino Kaku Gothic ProN W3" w:hAnsi="Hiragino Kaku Gothic ProN W3" w:hint="eastAsia"/>
          <w:color w:val="538135" w:themeColor="accent6" w:themeShade="BF"/>
          <w:sz w:val="18"/>
          <w:szCs w:val="18"/>
          <w:lang w:eastAsia="ja-JP"/>
        </w:rPr>
        <w:t>物</w:t>
      </w:r>
    </w:p>
    <w:p w14:paraId="3B83D7D9" w14:textId="431DEBE9" w:rsidR="0016367F" w:rsidRDefault="00453B91" w:rsidP="0016367F">
      <w:pPr>
        <w:pStyle w:val="10"/>
      </w:pPr>
      <w:r w:rsidRPr="00453B91">
        <w:lastRenderedPageBreak/>
        <w:t>Instructions to the Competitor</w:t>
      </w:r>
    </w:p>
    <w:p w14:paraId="6CF1992A" w14:textId="591A4D8E"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8907FD">
        <w:rPr>
          <w:b/>
        </w:rPr>
        <w:t>3</w:t>
      </w:r>
      <w:r w:rsidRPr="0016367F">
        <w:t xml:space="preserve"> (where YY represents the number of your workstation).</w:t>
      </w:r>
      <w:r>
        <w:t xml:space="preserve"> All final and </w:t>
      </w:r>
      <w:r w:rsidR="008D0C34">
        <w:t>packaged</w:t>
      </w:r>
      <w:r>
        <w:t xml:space="preserve">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473561F7" w:rsidR="00E7327B" w:rsidRDefault="00E7327B" w:rsidP="0016367F">
      <w:r>
        <w:rPr>
          <w:noProof/>
        </w:rPr>
        <w:drawing>
          <wp:inline distT="0" distB="0" distL="0" distR="0" wp14:anchorId="1432ACBA" wp14:editId="59ECD61A">
            <wp:extent cx="2196166" cy="130028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196166" cy="1300280"/>
                    </a:xfrm>
                    <a:prstGeom prst="rect">
                      <a:avLst/>
                    </a:prstGeom>
                  </pic:spPr>
                </pic:pic>
              </a:graphicData>
            </a:graphic>
          </wp:inline>
        </w:drawing>
      </w:r>
    </w:p>
    <w:p w14:paraId="65FC22A9" w14:textId="14CA96BF" w:rsidR="003A2447" w:rsidRDefault="003A2447" w:rsidP="0016367F"/>
    <w:p w14:paraId="3B05DFB3" w14:textId="6B63A659" w:rsidR="003A2447" w:rsidRDefault="003A2447" w:rsidP="0016367F"/>
    <w:p w14:paraId="68F199BE" w14:textId="17A40024" w:rsidR="003A2447" w:rsidRDefault="003A2447" w:rsidP="0016367F"/>
    <w:p w14:paraId="09A6310F" w14:textId="77777777" w:rsidR="003A2447" w:rsidRDefault="003A2447" w:rsidP="0016367F"/>
    <w:p w14:paraId="6E7E54BF" w14:textId="0F652D6A" w:rsidR="003A2447" w:rsidRDefault="00A31C56" w:rsidP="003A2447">
      <w:pPr>
        <w:pStyle w:val="10"/>
        <w:rPr>
          <w:rFonts w:hint="eastAsia"/>
          <w:lang w:eastAsia="ja-JP"/>
        </w:rPr>
      </w:pPr>
      <w:r>
        <w:rPr>
          <w:rFonts w:hint="eastAsia"/>
          <w:lang w:eastAsia="ja-JP"/>
        </w:rPr>
        <w:t>選手への指示</w:t>
      </w:r>
    </w:p>
    <w:p w14:paraId="3A1091C1" w14:textId="5DFBAB81" w:rsidR="00A31C56" w:rsidRDefault="00A31C56" w:rsidP="00A31C56">
      <w:pPr>
        <w:rPr>
          <w:rFonts w:ascii="Hiragino Kaku Gothic ProN W3" w:eastAsia="Hiragino Kaku Gothic ProN W3" w:hAnsi="Hiragino Kaku Gothic ProN W3"/>
          <w:color w:val="538135" w:themeColor="accent6" w:themeShade="BF"/>
          <w:sz w:val="18"/>
          <w:szCs w:val="18"/>
          <w:lang w:eastAsia="ja-JP"/>
        </w:rPr>
      </w:pPr>
      <w:r w:rsidRPr="00A31C56">
        <w:rPr>
          <w:rFonts w:ascii="Hiragino Kaku Gothic ProN W3" w:eastAsia="Hiragino Kaku Gothic ProN W3" w:hAnsi="Hiragino Kaku Gothic ProN W3" w:hint="eastAsia"/>
          <w:color w:val="538135" w:themeColor="accent6" w:themeShade="BF"/>
          <w:sz w:val="18"/>
          <w:szCs w:val="18"/>
          <w:lang w:eastAsia="ja-JP"/>
        </w:rPr>
        <w:t>デスクトップに</w:t>
      </w:r>
      <w:r w:rsidRPr="00F27B4D">
        <w:rPr>
          <w:rFonts w:ascii="Hiragino Kaku Gothic ProN W6" w:eastAsia="Hiragino Kaku Gothic ProN W6" w:hAnsi="Hiragino Kaku Gothic ProN W6"/>
          <w:b/>
          <w:bCs/>
          <w:color w:val="538135" w:themeColor="accent6" w:themeShade="BF"/>
          <w:sz w:val="18"/>
          <w:szCs w:val="18"/>
          <w:lang w:eastAsia="ja-JP"/>
        </w:rPr>
        <w:t>YY_TESTPROJECT_DAY3</w:t>
      </w:r>
      <w:r w:rsidRPr="00A31C56">
        <w:rPr>
          <w:rFonts w:ascii="Hiragino Kaku Gothic ProN W3" w:eastAsia="Hiragino Kaku Gothic ProN W3" w:hAnsi="Hiragino Kaku Gothic ProN W3" w:hint="eastAsia"/>
          <w:color w:val="538135" w:themeColor="accent6" w:themeShade="BF"/>
          <w:sz w:val="18"/>
          <w:szCs w:val="18"/>
          <w:lang w:eastAsia="ja-JP"/>
        </w:rPr>
        <w:t>という名前のフォルダーを作成します（</w:t>
      </w:r>
      <w:r w:rsidRPr="00A31C56">
        <w:rPr>
          <w:rFonts w:ascii="Hiragino Kaku Gothic ProN W3" w:eastAsia="Hiragino Kaku Gothic ProN W3" w:hAnsi="Hiragino Kaku Gothic ProN W3"/>
          <w:color w:val="538135" w:themeColor="accent6" w:themeShade="BF"/>
          <w:sz w:val="18"/>
          <w:szCs w:val="18"/>
          <w:lang w:eastAsia="ja-JP"/>
        </w:rPr>
        <w:t>YY</w:t>
      </w:r>
      <w:r w:rsidRPr="00A31C56">
        <w:rPr>
          <w:rFonts w:ascii="Hiragino Kaku Gothic ProN W3" w:eastAsia="Hiragino Kaku Gothic ProN W3" w:hAnsi="Hiragino Kaku Gothic ProN W3" w:hint="eastAsia"/>
          <w:color w:val="538135" w:themeColor="accent6" w:themeShade="BF"/>
          <w:sz w:val="18"/>
          <w:szCs w:val="18"/>
          <w:lang w:eastAsia="ja-JP"/>
        </w:rPr>
        <w:t>はワークステーションの番号を表します）。</w:t>
      </w:r>
      <w:r w:rsidRPr="00A31C56">
        <w:rPr>
          <w:rFonts w:ascii="Hiragino Kaku Gothic ProN W3" w:eastAsia="Hiragino Kaku Gothic ProN W3" w:hAnsi="Hiragino Kaku Gothic ProN W3"/>
          <w:color w:val="538135" w:themeColor="accent6" w:themeShade="BF"/>
          <w:sz w:val="18"/>
          <w:szCs w:val="18"/>
          <w:lang w:eastAsia="ja-JP"/>
        </w:rPr>
        <w:t xml:space="preserve"> </w:t>
      </w:r>
      <w:r w:rsidRPr="00A31C56">
        <w:rPr>
          <w:rFonts w:ascii="Hiragino Kaku Gothic ProN W3" w:eastAsia="Hiragino Kaku Gothic ProN W3" w:hAnsi="Hiragino Kaku Gothic ProN W3" w:hint="eastAsia"/>
          <w:color w:val="538135" w:themeColor="accent6" w:themeShade="BF"/>
          <w:sz w:val="18"/>
          <w:szCs w:val="18"/>
          <w:lang w:eastAsia="ja-JP"/>
        </w:rPr>
        <w:t>すべての最終ファイル</w:t>
      </w:r>
      <w:r w:rsidR="00F27B4D">
        <w:rPr>
          <w:rFonts w:ascii="Hiragino Kaku Gothic ProN W3" w:eastAsia="Hiragino Kaku Gothic ProN W3" w:hAnsi="Hiragino Kaku Gothic ProN W3" w:hint="eastAsia"/>
          <w:color w:val="538135" w:themeColor="accent6" w:themeShade="BF"/>
          <w:sz w:val="18"/>
          <w:szCs w:val="18"/>
          <w:lang w:eastAsia="ja-JP"/>
        </w:rPr>
        <w:t>と</w:t>
      </w:r>
      <w:r w:rsidRPr="00A31C56">
        <w:rPr>
          <w:rFonts w:ascii="Hiragino Kaku Gothic ProN W3" w:eastAsia="Hiragino Kaku Gothic ProN W3" w:hAnsi="Hiragino Kaku Gothic ProN W3" w:hint="eastAsia"/>
          <w:color w:val="538135" w:themeColor="accent6" w:themeShade="BF"/>
          <w:sz w:val="18"/>
          <w:szCs w:val="18"/>
          <w:lang w:eastAsia="ja-JP"/>
        </w:rPr>
        <w:t>パッケージ化されたファイルは、このフォルダーに含まれている必要があります。</w:t>
      </w:r>
    </w:p>
    <w:p w14:paraId="5831DFC6" w14:textId="0BCA702A" w:rsidR="00A31C56" w:rsidRPr="00A31C56" w:rsidRDefault="00A31C56" w:rsidP="00A31C56">
      <w:p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採点用とプリントアウトしたものをワークステーションに届けるために、プレゼンテーションボードにワークステーション番号を記入し、プリントアウトする必要があります</w:t>
      </w:r>
      <w:r w:rsidRPr="00A31C56">
        <w:rPr>
          <w:rFonts w:ascii="Hiragino Kaku Gothic ProN W3" w:eastAsia="Hiragino Kaku Gothic ProN W3" w:hAnsi="Hiragino Kaku Gothic ProN W3" w:hint="eastAsia"/>
          <w:color w:val="538135" w:themeColor="accent6" w:themeShade="BF"/>
          <w:sz w:val="18"/>
          <w:szCs w:val="18"/>
          <w:lang w:eastAsia="ja-JP"/>
        </w:rPr>
        <w:t>（番号はアートワークの外部に含める必要があります）</w:t>
      </w:r>
      <w:r>
        <w:rPr>
          <w:rFonts w:ascii="Hiragino Kaku Gothic ProN W3" w:eastAsia="Hiragino Kaku Gothic ProN W3" w:hAnsi="Hiragino Kaku Gothic ProN W3" w:hint="eastAsia"/>
          <w:color w:val="538135" w:themeColor="accent6" w:themeShade="BF"/>
          <w:sz w:val="18"/>
          <w:szCs w:val="18"/>
          <w:lang w:eastAsia="ja-JP"/>
        </w:rPr>
        <w:t>。</w:t>
      </w:r>
    </w:p>
    <w:p w14:paraId="1A921241" w14:textId="3F59F659" w:rsidR="00A31C56" w:rsidRPr="00AA2E85" w:rsidRDefault="00A31C56" w:rsidP="00A31C56">
      <w:pPr>
        <w:rPr>
          <w:rFonts w:ascii="Hiragino Kaku Gothic ProN W3" w:eastAsia="Hiragino Kaku Gothic ProN W3" w:hAnsi="Hiragino Kaku Gothic ProN W3"/>
          <w:color w:val="538135" w:themeColor="accent6" w:themeShade="BF"/>
          <w:sz w:val="18"/>
          <w:szCs w:val="18"/>
          <w:lang w:eastAsia="ja-JP"/>
        </w:rPr>
      </w:pPr>
      <w:r w:rsidRPr="00A31C56">
        <w:rPr>
          <w:rFonts w:ascii="Hiragino Kaku Gothic ProN W3" w:eastAsia="Hiragino Kaku Gothic ProN W3" w:hAnsi="Hiragino Kaku Gothic ProN W3" w:hint="eastAsia"/>
          <w:color w:val="538135" w:themeColor="accent6" w:themeShade="BF"/>
          <w:sz w:val="18"/>
          <w:szCs w:val="18"/>
          <w:lang w:eastAsia="ja-JP"/>
        </w:rPr>
        <w:t>このフォルダ構造は次のとおりです</w:t>
      </w:r>
      <w:r w:rsidRPr="00AA2E85">
        <w:rPr>
          <w:rFonts w:ascii="Hiragino Kaku Gothic ProN W3" w:eastAsia="Hiragino Kaku Gothic ProN W3" w:hAnsi="Hiragino Kaku Gothic ProN W3"/>
          <w:color w:val="538135" w:themeColor="accent6" w:themeShade="BF"/>
          <w:sz w:val="18"/>
          <w:szCs w:val="18"/>
          <w:lang w:eastAsia="ja-JP"/>
        </w:rPr>
        <w:t>:</w:t>
      </w:r>
    </w:p>
    <w:p w14:paraId="78C84282" w14:textId="3C69E6B1" w:rsidR="003A2447" w:rsidRDefault="00A31C56" w:rsidP="003A2447">
      <w:r>
        <w:rPr>
          <w:noProof/>
        </w:rPr>
        <mc:AlternateContent>
          <mc:Choice Requires="wps">
            <w:drawing>
              <wp:anchor distT="0" distB="0" distL="114300" distR="114300" simplePos="0" relativeHeight="251665408" behindDoc="0" locked="0" layoutInCell="1" allowOverlap="1" wp14:anchorId="45C3F362" wp14:editId="6231D8E0">
                <wp:simplePos x="0" y="0"/>
                <wp:positionH relativeFrom="column">
                  <wp:posOffset>529743</wp:posOffset>
                </wp:positionH>
                <wp:positionV relativeFrom="paragraph">
                  <wp:posOffset>1048918</wp:posOffset>
                </wp:positionV>
                <wp:extent cx="487068" cy="169960"/>
                <wp:effectExtent l="0" t="0" r="8255" b="8255"/>
                <wp:wrapNone/>
                <wp:docPr id="10" name="テキスト ボックス 10"/>
                <wp:cNvGraphicFramePr/>
                <a:graphic xmlns:a="http://schemas.openxmlformats.org/drawingml/2006/main">
                  <a:graphicData uri="http://schemas.microsoft.com/office/word/2010/wordprocessingShape">
                    <wps:wsp>
                      <wps:cNvSpPr txBox="1"/>
                      <wps:spPr>
                        <a:xfrm>
                          <a:off x="0" y="0"/>
                          <a:ext cx="487068" cy="169960"/>
                        </a:xfrm>
                        <a:prstGeom prst="rect">
                          <a:avLst/>
                        </a:prstGeom>
                        <a:solidFill>
                          <a:schemeClr val="lt1"/>
                        </a:solidFill>
                        <a:ln w="6350">
                          <a:solidFill>
                            <a:prstClr val="black"/>
                          </a:solidFill>
                        </a:ln>
                      </wps:spPr>
                      <wps:txbx>
                        <w:txbxContent>
                          <w:p w14:paraId="311D74B4" w14:textId="44CD6876" w:rsidR="00A31C56" w:rsidRPr="00A31C56" w:rsidRDefault="00A31C56" w:rsidP="00A31C56">
                            <w:pPr>
                              <w:rPr>
                                <w:color w:val="538135" w:themeColor="accent6" w:themeShade="BF"/>
                                <w:sz w:val="11"/>
                                <w:szCs w:val="11"/>
                              </w:rPr>
                            </w:pPr>
                            <w:r>
                              <w:rPr>
                                <w:rFonts w:ascii="ＭＳ 明朝" w:eastAsia="ＭＳ 明朝" w:hAnsi="ＭＳ 明朝" w:cs="ＭＳ 明朝" w:hint="eastAsia"/>
                                <w:color w:val="538135" w:themeColor="accent6" w:themeShade="BF"/>
                                <w:sz w:val="11"/>
                                <w:szCs w:val="11"/>
                                <w:lang w:eastAsia="ja-JP"/>
                              </w:rPr>
                              <w:t>ポスター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3F362" id="_x0000_t202" coordsize="21600,21600" o:spt="202" path="m,l,21600r21600,l21600,xe">
                <v:stroke joinstyle="miter"/>
                <v:path gradientshapeok="t" o:connecttype="rect"/>
              </v:shapetype>
              <v:shape id="テキスト ボックス 10" o:spid="_x0000_s1026" type="#_x0000_t202" style="position:absolute;margin-left:41.7pt;margin-top:82.6pt;width:38.35pt;height:1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" fillcolor="white [3201]" strokeweight=".5pt">
                <v:textbox>
                  <w:txbxContent>
                    <w:p w14:paraId="311D74B4" w14:textId="44CD6876" w:rsidR="00A31C56" w:rsidRPr="00A31C56" w:rsidRDefault="00A31C56" w:rsidP="00A31C56">
                      <w:pPr>
                        <w:rPr>
                          <w:color w:val="538135" w:themeColor="accent6" w:themeShade="BF"/>
                          <w:sz w:val="11"/>
                          <w:szCs w:val="11"/>
                        </w:rPr>
                      </w:pPr>
                      <w:r>
                        <w:rPr>
                          <w:rFonts w:ascii="ＭＳ 明朝" w:eastAsia="ＭＳ 明朝" w:hAnsi="ＭＳ 明朝" w:cs="ＭＳ 明朝" w:hint="eastAsia"/>
                          <w:color w:val="538135" w:themeColor="accent6" w:themeShade="BF"/>
                          <w:sz w:val="11"/>
                          <w:szCs w:val="11"/>
                          <w:lang w:eastAsia="ja-JP"/>
                        </w:rPr>
                        <w:t>ポスター</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946DBC2" wp14:editId="4B5E8782">
                <wp:simplePos x="0" y="0"/>
                <wp:positionH relativeFrom="column">
                  <wp:posOffset>529743</wp:posOffset>
                </wp:positionH>
                <wp:positionV relativeFrom="paragraph">
                  <wp:posOffset>869715</wp:posOffset>
                </wp:positionV>
                <wp:extent cx="349218" cy="169960"/>
                <wp:effectExtent l="0" t="0" r="6985" b="8255"/>
                <wp:wrapNone/>
                <wp:docPr id="6" name="テキスト ボックス 6"/>
                <wp:cNvGraphicFramePr/>
                <a:graphic xmlns:a="http://schemas.openxmlformats.org/drawingml/2006/main">
                  <a:graphicData uri="http://schemas.microsoft.com/office/word/2010/wordprocessingShape">
                    <wps:wsp>
                      <wps:cNvSpPr txBox="1"/>
                      <wps:spPr>
                        <a:xfrm>
                          <a:off x="0" y="0"/>
                          <a:ext cx="349218" cy="169960"/>
                        </a:xfrm>
                        <a:prstGeom prst="rect">
                          <a:avLst/>
                        </a:prstGeom>
                        <a:solidFill>
                          <a:schemeClr val="lt1"/>
                        </a:solidFill>
                        <a:ln w="6350">
                          <a:solidFill>
                            <a:prstClr val="black"/>
                          </a:solidFill>
                        </a:ln>
                      </wps:spPr>
                      <wps:txbx>
                        <w:txbxContent>
                          <w:p w14:paraId="069E99CD" w14:textId="4AE1BCDF" w:rsidR="00A31C56" w:rsidRPr="00A31C56" w:rsidRDefault="00A31C56" w:rsidP="00A31C56">
                            <w:pPr>
                              <w:rPr>
                                <w:color w:val="538135" w:themeColor="accent6" w:themeShade="BF"/>
                                <w:sz w:val="11"/>
                                <w:szCs w:val="11"/>
                              </w:rPr>
                            </w:pPr>
                            <w:r>
                              <w:rPr>
                                <w:rFonts w:ascii="ＭＳ 明朝" w:eastAsia="ＭＳ 明朝" w:hAnsi="ＭＳ 明朝" w:cs="ＭＳ 明朝" w:hint="eastAsia"/>
                                <w:color w:val="538135" w:themeColor="accent6" w:themeShade="BF"/>
                                <w:sz w:val="11"/>
                                <w:szCs w:val="11"/>
                                <w:lang w:eastAsia="ja-JP"/>
                              </w:rPr>
                              <w:t>ロゴ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6DBC2" id="テキスト ボックス 6" o:spid="_x0000_s1027" type="#_x0000_t202" style="position:absolute;margin-left:41.7pt;margin-top:68.5pt;width:27.5pt;height:1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" fillcolor="white [3201]" strokeweight=".5pt">
                <v:textbox>
                  <w:txbxContent>
                    <w:p w14:paraId="069E99CD" w14:textId="4AE1BCDF" w:rsidR="00A31C56" w:rsidRPr="00A31C56" w:rsidRDefault="00A31C56" w:rsidP="00A31C56">
                      <w:pPr>
                        <w:rPr>
                          <w:color w:val="538135" w:themeColor="accent6" w:themeShade="BF"/>
                          <w:sz w:val="11"/>
                          <w:szCs w:val="11"/>
                        </w:rPr>
                      </w:pPr>
                      <w:r>
                        <w:rPr>
                          <w:rFonts w:ascii="ＭＳ 明朝" w:eastAsia="ＭＳ 明朝" w:hAnsi="ＭＳ 明朝" w:cs="ＭＳ 明朝" w:hint="eastAsia"/>
                          <w:color w:val="538135" w:themeColor="accent6" w:themeShade="BF"/>
                          <w:sz w:val="11"/>
                          <w:szCs w:val="11"/>
                          <w:lang w:eastAsia="ja-JP"/>
                        </w:rPr>
                        <w:t>ロゴ</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2CBEA41" wp14:editId="655C33FA">
                <wp:simplePos x="0" y="0"/>
                <wp:positionH relativeFrom="column">
                  <wp:posOffset>878425</wp:posOffset>
                </wp:positionH>
                <wp:positionV relativeFrom="paragraph">
                  <wp:posOffset>735417</wp:posOffset>
                </wp:positionV>
                <wp:extent cx="969540" cy="174609"/>
                <wp:effectExtent l="0" t="0" r="8890" b="16510"/>
                <wp:wrapNone/>
                <wp:docPr id="5" name="テキスト ボックス 5"/>
                <wp:cNvGraphicFramePr/>
                <a:graphic xmlns:a="http://schemas.openxmlformats.org/drawingml/2006/main">
                  <a:graphicData uri="http://schemas.microsoft.com/office/word/2010/wordprocessingShape">
                    <wps:wsp>
                      <wps:cNvSpPr txBox="1"/>
                      <wps:spPr>
                        <a:xfrm>
                          <a:off x="0" y="0"/>
                          <a:ext cx="969540" cy="174609"/>
                        </a:xfrm>
                        <a:prstGeom prst="rect">
                          <a:avLst/>
                        </a:prstGeom>
                        <a:solidFill>
                          <a:schemeClr val="lt1"/>
                        </a:solidFill>
                        <a:ln w="6350">
                          <a:solidFill>
                            <a:prstClr val="black"/>
                          </a:solidFill>
                        </a:ln>
                      </wps:spPr>
                      <wps:txbx>
                        <w:txbxContent>
                          <w:p w14:paraId="50267120" w14:textId="74AF5547" w:rsidR="00A31C56" w:rsidRPr="00A31C56" w:rsidRDefault="00A31C56" w:rsidP="00A31C56">
                            <w:pPr>
                              <w:rPr>
                                <w:color w:val="538135" w:themeColor="accent6" w:themeShade="BF"/>
                                <w:sz w:val="11"/>
                                <w:szCs w:val="11"/>
                              </w:rPr>
                            </w:pPr>
                            <w:r>
                              <w:rPr>
                                <w:rFonts w:ascii="ＭＳ 明朝" w:eastAsia="ＭＳ 明朝" w:hAnsi="ＭＳ 明朝" w:cs="ＭＳ 明朝" w:hint="eastAsia"/>
                                <w:color w:val="538135" w:themeColor="accent6" w:themeShade="BF"/>
                                <w:sz w:val="11"/>
                                <w:szCs w:val="11"/>
                                <w:lang w:eastAsia="ja-JP"/>
                              </w:rPr>
                              <w:t>インスタグラム投稿</w:t>
                            </w:r>
                            <w:r w:rsidR="00DC4D0C">
                              <w:rPr>
                                <w:rFonts w:ascii="ＭＳ 明朝" w:eastAsia="ＭＳ 明朝" w:hAnsi="ＭＳ 明朝" w:cs="ＭＳ 明朝" w:hint="eastAsia"/>
                                <w:color w:val="538135" w:themeColor="accent6" w:themeShade="BF"/>
                                <w:sz w:val="11"/>
                                <w:szCs w:val="11"/>
                                <w:lang w:eastAsia="ja-JP"/>
                              </w:rPr>
                              <w:t>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BEA41" id="テキスト ボックス 5" o:spid="_x0000_s1028" type="#_x0000_t202" style="position:absolute;margin-left:69.15pt;margin-top:57.9pt;width:76.35pt;height:1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" fillcolor="white [3201]" strokeweight=".5pt">
                <v:textbox>
                  <w:txbxContent>
                    <w:p w14:paraId="50267120" w14:textId="74AF5547" w:rsidR="00A31C56" w:rsidRPr="00A31C56" w:rsidRDefault="00A31C56" w:rsidP="00A31C56">
                      <w:pPr>
                        <w:rPr>
                          <w:color w:val="538135" w:themeColor="accent6" w:themeShade="BF"/>
                          <w:sz w:val="11"/>
                          <w:szCs w:val="11"/>
                        </w:rPr>
                      </w:pPr>
                      <w:r>
                        <w:rPr>
                          <w:rFonts w:ascii="ＭＳ 明朝" w:eastAsia="ＭＳ 明朝" w:hAnsi="ＭＳ 明朝" w:cs="ＭＳ 明朝" w:hint="eastAsia"/>
                          <w:color w:val="538135" w:themeColor="accent6" w:themeShade="BF"/>
                          <w:sz w:val="11"/>
                          <w:szCs w:val="11"/>
                          <w:lang w:eastAsia="ja-JP"/>
                        </w:rPr>
                        <w:t>インスタグラム投稿</w:t>
                      </w:r>
                      <w:r w:rsidR="00DC4D0C">
                        <w:rPr>
                          <w:rFonts w:ascii="ＭＳ 明朝" w:eastAsia="ＭＳ 明朝" w:hAnsi="ＭＳ 明朝" w:cs="ＭＳ 明朝" w:hint="eastAsia"/>
                          <w:color w:val="538135" w:themeColor="accent6" w:themeShade="BF"/>
                          <w:sz w:val="11"/>
                          <w:szCs w:val="11"/>
                          <w:lang w:eastAsia="ja-JP"/>
                        </w:rPr>
                        <w:t>物</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8FA95D1" wp14:editId="6C2844C2">
                <wp:simplePos x="0" y="0"/>
                <wp:positionH relativeFrom="column">
                  <wp:posOffset>846796</wp:posOffset>
                </wp:positionH>
                <wp:positionV relativeFrom="paragraph">
                  <wp:posOffset>561851</wp:posOffset>
                </wp:positionV>
                <wp:extent cx="698437" cy="174609"/>
                <wp:effectExtent l="0" t="0" r="13335" b="16510"/>
                <wp:wrapNone/>
                <wp:docPr id="4" name="テキスト ボックス 4"/>
                <wp:cNvGraphicFramePr/>
                <a:graphic xmlns:a="http://schemas.openxmlformats.org/drawingml/2006/main">
                  <a:graphicData uri="http://schemas.microsoft.com/office/word/2010/wordprocessingShape">
                    <wps:wsp>
                      <wps:cNvSpPr txBox="1"/>
                      <wps:spPr>
                        <a:xfrm>
                          <a:off x="0" y="0"/>
                          <a:ext cx="698437" cy="174609"/>
                        </a:xfrm>
                        <a:prstGeom prst="rect">
                          <a:avLst/>
                        </a:prstGeom>
                        <a:solidFill>
                          <a:schemeClr val="lt1"/>
                        </a:solidFill>
                        <a:ln w="6350">
                          <a:solidFill>
                            <a:prstClr val="black"/>
                          </a:solidFill>
                        </a:ln>
                      </wps:spPr>
                      <wps:txbx>
                        <w:txbxContent>
                          <w:p w14:paraId="32ED7E40" w14:textId="32F8A22C" w:rsidR="00A31C56" w:rsidRPr="00A31C56" w:rsidRDefault="00A31C56">
                            <w:pPr>
                              <w:rPr>
                                <w:color w:val="538135" w:themeColor="accent6" w:themeShade="BF"/>
                                <w:sz w:val="11"/>
                                <w:szCs w:val="11"/>
                              </w:rPr>
                            </w:pPr>
                            <w:r w:rsidRPr="00A31C56">
                              <w:rPr>
                                <w:rFonts w:ascii="ＭＳ 明朝" w:eastAsia="ＭＳ 明朝" w:hAnsi="ＭＳ 明朝" w:cs="ＭＳ 明朝" w:hint="eastAsia"/>
                                <w:color w:val="538135" w:themeColor="accent6" w:themeShade="BF"/>
                                <w:sz w:val="11"/>
                                <w:szCs w:val="11"/>
                                <w:lang w:eastAsia="ja-JP"/>
                              </w:rPr>
                              <w:t>カーラッピング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A95D1" id="テキスト ボックス 4" o:spid="_x0000_s1029" type="#_x0000_t202" style="position:absolute;margin-left:66.7pt;margin-top:44.25pt;width:55pt;height:1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" fillcolor="white [3201]" strokeweight=".5pt">
                <v:textbox>
                  <w:txbxContent>
                    <w:p w14:paraId="32ED7E40" w14:textId="32F8A22C" w:rsidR="00A31C56" w:rsidRPr="00A31C56" w:rsidRDefault="00A31C56">
                      <w:pPr>
                        <w:rPr>
                          <w:color w:val="538135" w:themeColor="accent6" w:themeShade="BF"/>
                          <w:sz w:val="11"/>
                          <w:szCs w:val="11"/>
                        </w:rPr>
                      </w:pPr>
                      <w:r w:rsidRPr="00A31C56">
                        <w:rPr>
                          <w:rFonts w:ascii="ＭＳ 明朝" w:eastAsia="ＭＳ 明朝" w:hAnsi="ＭＳ 明朝" w:cs="ＭＳ 明朝" w:hint="eastAsia"/>
                          <w:color w:val="538135" w:themeColor="accent6" w:themeShade="BF"/>
                          <w:sz w:val="11"/>
                          <w:szCs w:val="11"/>
                          <w:lang w:eastAsia="ja-JP"/>
                        </w:rPr>
                        <w:t>カーラッピング</w:t>
                      </w:r>
                    </w:p>
                  </w:txbxContent>
                </v:textbox>
              </v:shape>
            </w:pict>
          </mc:Fallback>
        </mc:AlternateContent>
      </w:r>
      <w:r w:rsidR="003A2447">
        <w:rPr>
          <w:noProof/>
        </w:rPr>
        <w:drawing>
          <wp:inline distT="0" distB="0" distL="0" distR="0" wp14:anchorId="35AC6518" wp14:editId="31AF2AE7">
            <wp:extent cx="2196166" cy="1300280"/>
            <wp:effectExtent l="0" t="0" r="127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196166" cy="1300280"/>
                    </a:xfrm>
                    <a:prstGeom prst="rect">
                      <a:avLst/>
                    </a:prstGeom>
                  </pic:spPr>
                </pic:pic>
              </a:graphicData>
            </a:graphic>
          </wp:inline>
        </w:drawing>
      </w:r>
    </w:p>
    <w:p w14:paraId="54F24CEF" w14:textId="280DA9F3" w:rsidR="003A2447" w:rsidRDefault="003A2447" w:rsidP="0016367F"/>
    <w:p w14:paraId="2F3D9470" w14:textId="68745943" w:rsidR="003A2447" w:rsidRDefault="003A2447" w:rsidP="0016367F"/>
    <w:p w14:paraId="5291519B" w14:textId="2BF48139" w:rsidR="003A2447" w:rsidRDefault="003A2447" w:rsidP="0016367F"/>
    <w:p w14:paraId="5E0E4058" w14:textId="63C76B99" w:rsidR="003A2447" w:rsidRDefault="003A2447" w:rsidP="0016367F"/>
    <w:p w14:paraId="7477C18B" w14:textId="3148E017" w:rsidR="003A2447" w:rsidRDefault="003A2447" w:rsidP="0016367F"/>
    <w:p w14:paraId="53C9B017" w14:textId="7B75451C" w:rsidR="003A2447" w:rsidRDefault="003A2447" w:rsidP="0016367F"/>
    <w:p w14:paraId="5CE92C72" w14:textId="785AF331" w:rsidR="003A2447" w:rsidRDefault="003A2447" w:rsidP="0016367F"/>
    <w:p w14:paraId="07EAD15E" w14:textId="566EB2E0" w:rsidR="003A2447" w:rsidRDefault="003A2447" w:rsidP="0016367F"/>
    <w:p w14:paraId="2AA6C8B8" w14:textId="281F2CBB" w:rsidR="0016367F" w:rsidRDefault="0016367F" w:rsidP="0016367F">
      <w:pPr>
        <w:pStyle w:val="10"/>
      </w:pPr>
      <w:r>
        <w:lastRenderedPageBreak/>
        <w:t>Task 1: Logo</w:t>
      </w:r>
    </w:p>
    <w:p w14:paraId="2895C3C8" w14:textId="57701C0E" w:rsidR="00607105" w:rsidRPr="00833613" w:rsidRDefault="002126CD" w:rsidP="00607105">
      <w:pPr>
        <w:rPr>
          <w:b/>
          <w:color w:val="FF0000"/>
          <w:sz w:val="24"/>
        </w:rPr>
      </w:pPr>
      <w:r w:rsidRPr="00833613">
        <w:rPr>
          <w:b/>
          <w:color w:val="FF0000"/>
          <w:sz w:val="24"/>
        </w:rPr>
        <w:t xml:space="preserve">All </w:t>
      </w:r>
      <w:r w:rsidR="00607105" w:rsidRPr="00833613">
        <w:rPr>
          <w:b/>
          <w:color w:val="FF0000"/>
          <w:sz w:val="24"/>
        </w:rPr>
        <w:t xml:space="preserve">logo </w:t>
      </w:r>
      <w:r w:rsidRPr="00833613">
        <w:rPr>
          <w:b/>
          <w:color w:val="FF0000"/>
          <w:sz w:val="24"/>
        </w:rPr>
        <w:t>requirements</w:t>
      </w:r>
      <w:r w:rsidR="00607105" w:rsidRPr="00833613">
        <w:rPr>
          <w:b/>
          <w:color w:val="FF0000"/>
          <w:sz w:val="24"/>
        </w:rPr>
        <w:t xml:space="preserve"> must be completed and delivered by 11:</w:t>
      </w:r>
      <w:r w:rsidR="00833613">
        <w:rPr>
          <w:b/>
          <w:color w:val="FF0000"/>
          <w:sz w:val="24"/>
        </w:rPr>
        <w:t>3</w:t>
      </w:r>
      <w:r w:rsidR="00607105" w:rsidRPr="00833613">
        <w:rPr>
          <w:b/>
          <w:color w:val="FF0000"/>
          <w:sz w:val="24"/>
        </w:rPr>
        <w:t>0am</w:t>
      </w:r>
    </w:p>
    <w:p w14:paraId="19C587A8" w14:textId="6FEE6B42" w:rsidR="00E91712" w:rsidRPr="00E91712" w:rsidRDefault="00E91712" w:rsidP="00E91712">
      <w:pPr>
        <w:pStyle w:val="BodySubHeaderSpacebefore"/>
      </w:pPr>
      <w:r w:rsidRPr="00E91712">
        <w:t>Concept</w:t>
      </w:r>
    </w:p>
    <w:p w14:paraId="4C07CB16" w14:textId="3ADCE1C5" w:rsidR="002420F1" w:rsidRDefault="00E91712" w:rsidP="00E91712">
      <w:r>
        <w:t xml:space="preserve">The logo must incorporate </w:t>
      </w:r>
      <w:r w:rsidR="002420F1">
        <w:t>Arabic and English text</w:t>
      </w:r>
      <w:r w:rsidR="006B2382">
        <w:t>.</w:t>
      </w:r>
      <w:r w:rsidR="006F7C7B">
        <w:t xml:space="preserve"> Pattern</w:t>
      </w:r>
      <w:r w:rsidR="00CF1154">
        <w:t>s</w:t>
      </w:r>
      <w:r w:rsidR="006F7C7B">
        <w:t xml:space="preserve"> </w:t>
      </w:r>
      <w:r w:rsidR="00620941">
        <w:t>and/</w:t>
      </w:r>
      <w:r w:rsidR="006F7C7B">
        <w:t>or ornaments must be included in the logo — but not excessively.</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55D5745E" w:rsidR="00E91712" w:rsidRDefault="00E91712" w:rsidP="003C32B5">
      <w:pPr>
        <w:pStyle w:val="af3"/>
        <w:numPr>
          <w:ilvl w:val="0"/>
          <w:numId w:val="24"/>
        </w:numPr>
        <w:ind w:left="360"/>
      </w:pPr>
      <w:r>
        <w:t>The logo must include the following words</w:t>
      </w:r>
      <w:r w:rsidR="005B5B53">
        <w:t xml:space="preserve"> </w:t>
      </w:r>
      <w:r w:rsidR="003C32B5">
        <w:t xml:space="preserve">from </w:t>
      </w:r>
      <w:r w:rsidR="003C32B5" w:rsidRPr="003C32B5">
        <w:t xml:space="preserve">Appendix 1.0 – </w:t>
      </w:r>
      <w:r w:rsidR="003C32B5">
        <w:t>Logo</w:t>
      </w:r>
      <w:r w:rsidR="003C32B5" w:rsidRPr="003C32B5">
        <w:t xml:space="preserve"> Text</w:t>
      </w:r>
      <w:r>
        <w:t xml:space="preserve">: </w:t>
      </w:r>
    </w:p>
    <w:p w14:paraId="3242C973" w14:textId="77777777" w:rsidR="00620941" w:rsidRDefault="00620941" w:rsidP="00620941">
      <w:pPr>
        <w:pStyle w:val="af3"/>
        <w:ind w:left="360"/>
        <w:rPr>
          <w:b/>
          <w:color w:val="5B9BD5" w:themeColor="accent1"/>
        </w:rPr>
      </w:pPr>
      <w:proofErr w:type="spellStart"/>
      <w:r w:rsidRPr="00620941">
        <w:rPr>
          <w:b/>
          <w:color w:val="5B9BD5" w:themeColor="accent1"/>
        </w:rPr>
        <w:t>المنتجات</w:t>
      </w:r>
      <w:proofErr w:type="spellEnd"/>
      <w:r w:rsidRPr="00620941">
        <w:rPr>
          <w:b/>
          <w:color w:val="5B9BD5" w:themeColor="accent1"/>
        </w:rPr>
        <w:t xml:space="preserve"> </w:t>
      </w:r>
      <w:proofErr w:type="spellStart"/>
      <w:r w:rsidRPr="00620941">
        <w:rPr>
          <w:b/>
          <w:color w:val="5B9BD5" w:themeColor="accent1"/>
        </w:rPr>
        <w:t>الغذائية</w:t>
      </w:r>
      <w:proofErr w:type="spellEnd"/>
      <w:r w:rsidRPr="00620941">
        <w:rPr>
          <w:b/>
          <w:color w:val="5B9BD5" w:themeColor="accent1"/>
        </w:rPr>
        <w:t xml:space="preserve"> </w:t>
      </w:r>
      <w:proofErr w:type="spellStart"/>
      <w:r w:rsidRPr="00620941">
        <w:rPr>
          <w:b/>
          <w:color w:val="5B9BD5" w:themeColor="accent1"/>
        </w:rPr>
        <w:t>الشهية</w:t>
      </w:r>
      <w:proofErr w:type="spellEnd"/>
    </w:p>
    <w:p w14:paraId="5A23B462" w14:textId="7640BB5B" w:rsidR="006F7C7B" w:rsidRPr="008D0C34" w:rsidRDefault="006F7C7B" w:rsidP="008D0C34">
      <w:pPr>
        <w:pStyle w:val="af3"/>
        <w:ind w:left="360"/>
        <w:rPr>
          <w:b/>
          <w:color w:val="5B9BD5" w:themeColor="accent1"/>
        </w:rPr>
      </w:pPr>
      <w:r w:rsidRPr="006F7C7B">
        <w:rPr>
          <w:b/>
          <w:color w:val="5B9BD5" w:themeColor="accent1"/>
        </w:rPr>
        <w:t>Delicacy food products</w:t>
      </w:r>
    </w:p>
    <w:p w14:paraId="435A52AD" w14:textId="6084F4C4" w:rsidR="00854AD0" w:rsidRPr="00233084" w:rsidRDefault="00854AD0" w:rsidP="00854AD0">
      <w:pPr>
        <w:spacing w:before="240"/>
        <w:rPr>
          <w:b/>
        </w:rPr>
      </w:pPr>
      <w:r>
        <w:rPr>
          <w:b/>
        </w:rPr>
        <w:t>Size</w:t>
      </w:r>
    </w:p>
    <w:p w14:paraId="518D0397" w14:textId="5E5E07EB" w:rsidR="00854AD0" w:rsidRDefault="006F7C7B" w:rsidP="00854AD0">
      <w:pPr>
        <w:pStyle w:val="af3"/>
        <w:numPr>
          <w:ilvl w:val="0"/>
          <w:numId w:val="22"/>
        </w:numPr>
      </w:pPr>
      <w:r>
        <w:t>L</w:t>
      </w:r>
      <w:r w:rsidR="006B2382">
        <w:t xml:space="preserve">ogo: </w:t>
      </w:r>
      <w:r>
        <w:t>10</w:t>
      </w:r>
      <w:r w:rsidR="00267A4B">
        <w:t>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056042AE" w:rsidR="00233084" w:rsidRDefault="00620941" w:rsidP="00233084">
      <w:pPr>
        <w:pStyle w:val="af3"/>
        <w:numPr>
          <w:ilvl w:val="0"/>
          <w:numId w:val="22"/>
        </w:numPr>
      </w:pPr>
      <w:r>
        <w:t xml:space="preserve">CMYK — The logo must include the following colours: blue, red and yellow </w:t>
      </w:r>
      <w:r w:rsidR="00C65EE3">
        <w:t>(it may include additional colours)</w:t>
      </w:r>
    </w:p>
    <w:p w14:paraId="4AE08B59" w14:textId="0ED64D7F" w:rsidR="00595D70" w:rsidRDefault="00595D70" w:rsidP="00595D70">
      <w:pPr>
        <w:pStyle w:val="SubHeadersBodyBold12ptbefore"/>
      </w:pPr>
      <w:r>
        <w:t>File Type</w:t>
      </w:r>
      <w:r w:rsidRPr="00595D70">
        <w:t xml:space="preserve"> </w:t>
      </w:r>
    </w:p>
    <w:p w14:paraId="16DBD79F" w14:textId="533D420C" w:rsidR="006B2382" w:rsidRDefault="006B2382" w:rsidP="00280421">
      <w:pPr>
        <w:pStyle w:val="Default"/>
        <w:numPr>
          <w:ilvl w:val="0"/>
          <w:numId w:val="0"/>
        </w:numPr>
      </w:pPr>
      <w:r>
        <w:t>Logo</w:t>
      </w:r>
    </w:p>
    <w:p w14:paraId="1E6A0C6C" w14:textId="63823FF0" w:rsidR="00595D70" w:rsidRDefault="00595D70" w:rsidP="009454DF">
      <w:pPr>
        <w:pStyle w:val="Default"/>
      </w:pPr>
      <w:r>
        <w:t xml:space="preserve">1 x AI — without </w:t>
      </w:r>
      <w:r w:rsidRPr="009454DF">
        <w:t>outlined</w:t>
      </w:r>
      <w:r>
        <w:t xml:space="preserve"> text</w:t>
      </w:r>
    </w:p>
    <w:p w14:paraId="0D2826BE" w14:textId="780F0EFF" w:rsidR="000640A4" w:rsidRPr="00E64155" w:rsidRDefault="000640A4" w:rsidP="000640A4">
      <w:pPr>
        <w:pStyle w:val="af3"/>
        <w:numPr>
          <w:ilvl w:val="0"/>
          <w:numId w:val="22"/>
        </w:numPr>
        <w:rPr>
          <w:szCs w:val="22"/>
        </w:rPr>
      </w:pPr>
      <w:r>
        <w:rPr>
          <w:szCs w:val="20"/>
        </w:rPr>
        <w:t xml:space="preserve">1 x </w:t>
      </w:r>
      <w:r>
        <w:t>PDF File: PDF/X-</w:t>
      </w:r>
      <w:r w:rsidR="00A15D8C">
        <w:t>1a</w:t>
      </w:r>
      <w:r>
        <w:t>:20</w:t>
      </w:r>
      <w:r w:rsidR="00A15D8C">
        <w:t>01</w:t>
      </w:r>
      <w:r>
        <w:t xml:space="preserve"> </w:t>
      </w:r>
      <w:r w:rsidRPr="00E64155">
        <w:rPr>
          <w:szCs w:val="20"/>
        </w:rPr>
        <w:t>— all text must be converted to outlines</w:t>
      </w:r>
    </w:p>
    <w:p w14:paraId="7D070B81" w14:textId="07BB14FB" w:rsidR="00595D70" w:rsidRDefault="00595D70" w:rsidP="00595D70">
      <w:pPr>
        <w:pStyle w:val="af3"/>
        <w:numPr>
          <w:ilvl w:val="0"/>
          <w:numId w:val="22"/>
        </w:numPr>
      </w:pPr>
      <w:r w:rsidRPr="00595D70">
        <w:rPr>
          <w:szCs w:val="20"/>
        </w:rPr>
        <w:t>Trapping: 0.</w:t>
      </w:r>
      <w:r w:rsidR="00C65EE3">
        <w:rPr>
          <w:szCs w:val="20"/>
        </w:rPr>
        <w:t>30</w:t>
      </w:r>
      <w:r w:rsidRPr="00595D70">
        <w:rPr>
          <w:szCs w:val="20"/>
        </w:rPr>
        <w:t xml:space="preserve">pt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Default="00595D70" w:rsidP="00595D70">
      <w:r>
        <w:rPr>
          <w:color w:val="FF0000"/>
        </w:rPr>
        <w:t>Folder</w:t>
      </w:r>
      <w:r w:rsidR="00854AD0">
        <w:rPr>
          <w:color w:val="FF0000"/>
        </w:rPr>
        <w:t xml:space="preserve"> name</w:t>
      </w:r>
      <w:r>
        <w:rPr>
          <w:color w:val="FF0000"/>
        </w:rPr>
        <w:t>: Logo</w:t>
      </w:r>
    </w:p>
    <w:p w14:paraId="49C4806A" w14:textId="11D23771" w:rsidR="00595D70" w:rsidRDefault="00C65EE3" w:rsidP="002C3A51">
      <w:pPr>
        <w:pStyle w:val="af3"/>
        <w:numPr>
          <w:ilvl w:val="0"/>
          <w:numId w:val="23"/>
        </w:numPr>
      </w:pPr>
      <w:r>
        <w:t xml:space="preserve">Logo </w:t>
      </w:r>
      <w:r w:rsidR="006B2382">
        <w:t>f</w:t>
      </w:r>
      <w:r w:rsidR="00595D70">
        <w:t>ile</w:t>
      </w:r>
      <w:r w:rsidR="00854AD0">
        <w:t xml:space="preserve"> name</w:t>
      </w:r>
      <w:r w:rsidR="00595D70">
        <w:t>: YY_</w:t>
      </w:r>
      <w:r>
        <w:t>DFP</w:t>
      </w:r>
      <w:r w:rsidR="00595D70">
        <w:t>_</w:t>
      </w:r>
      <w:r>
        <w:t>Logo_CMYK</w:t>
      </w:r>
      <w:r w:rsidR="00595D70">
        <w:t>.ai</w:t>
      </w:r>
    </w:p>
    <w:p w14:paraId="1303C7F4" w14:textId="4BEC5C71" w:rsidR="00C65EE3" w:rsidRDefault="00C65EE3" w:rsidP="00C65EE3">
      <w:pPr>
        <w:pStyle w:val="af3"/>
        <w:numPr>
          <w:ilvl w:val="0"/>
          <w:numId w:val="23"/>
        </w:numPr>
      </w:pPr>
      <w:r>
        <w:t>Logo file name: YY_DFP_Logo_CMYK.pdf</w:t>
      </w:r>
    </w:p>
    <w:p w14:paraId="2476C01C" w14:textId="7AB4BA53" w:rsidR="003A2447" w:rsidRDefault="003A2447" w:rsidP="003A2447"/>
    <w:p w14:paraId="025CFF49" w14:textId="44BA542F" w:rsidR="003A2447" w:rsidRDefault="003A2447" w:rsidP="003A2447"/>
    <w:p w14:paraId="3B3C5F8D" w14:textId="162A71DA" w:rsidR="003A2447" w:rsidRDefault="003A2447" w:rsidP="003A2447"/>
    <w:p w14:paraId="755E7290" w14:textId="435DEB42" w:rsidR="003A2447" w:rsidRDefault="003A2447" w:rsidP="003A2447"/>
    <w:p w14:paraId="05172104" w14:textId="635A485B" w:rsidR="003A2447" w:rsidRDefault="003A2447" w:rsidP="003A2447"/>
    <w:p w14:paraId="1996A3DA" w14:textId="43189F0A" w:rsidR="003A2447" w:rsidRDefault="003A2447" w:rsidP="003A2447"/>
    <w:p w14:paraId="229A08FE" w14:textId="0A57C142" w:rsidR="003A2447" w:rsidRDefault="003A2447" w:rsidP="003A2447"/>
    <w:p w14:paraId="639DB14E" w14:textId="33A7DD3F" w:rsidR="003A2447" w:rsidRDefault="003A2447" w:rsidP="003A2447"/>
    <w:p w14:paraId="49DF808B" w14:textId="1E53395A" w:rsidR="003A2447" w:rsidRDefault="003A2447" w:rsidP="003A2447"/>
    <w:p w14:paraId="79CBF7E6" w14:textId="20F23A54" w:rsidR="003A2447" w:rsidRDefault="003A2447" w:rsidP="003A2447"/>
    <w:p w14:paraId="07B46117" w14:textId="77777777" w:rsidR="003A2447" w:rsidRDefault="003A2447" w:rsidP="003A2447"/>
    <w:p w14:paraId="2401AE3C" w14:textId="62116045" w:rsidR="003A2447" w:rsidRDefault="00A31C56" w:rsidP="003A2447">
      <w:pPr>
        <w:pStyle w:val="10"/>
        <w:rPr>
          <w:lang w:eastAsia="ja-JP"/>
        </w:rPr>
      </w:pPr>
      <w:r>
        <w:rPr>
          <w:rFonts w:hint="eastAsia"/>
          <w:lang w:eastAsia="ja-JP"/>
        </w:rPr>
        <w:lastRenderedPageBreak/>
        <w:t>タスク</w:t>
      </w:r>
      <w:r w:rsidR="003A2447">
        <w:rPr>
          <w:lang w:eastAsia="ja-JP"/>
        </w:rPr>
        <w:t xml:space="preserve">1: </w:t>
      </w:r>
      <w:r>
        <w:rPr>
          <w:rFonts w:hint="eastAsia"/>
          <w:lang w:eastAsia="ja-JP"/>
        </w:rPr>
        <w:t>ロゴ</w:t>
      </w:r>
    </w:p>
    <w:p w14:paraId="5B6DB5D8" w14:textId="66389D7F" w:rsidR="00A31C56" w:rsidRDefault="00A31C56" w:rsidP="003A2447">
      <w:pPr>
        <w:rPr>
          <w:rFonts w:ascii="Hiragino Kaku Gothic ProN W6" w:eastAsia="Hiragino Kaku Gothic ProN W6" w:hAnsi="Hiragino Kaku Gothic ProN W6" w:cs="ＭＳ 明朝"/>
          <w:b/>
          <w:bCs/>
          <w:color w:val="FF0000"/>
          <w:sz w:val="24"/>
          <w:lang w:eastAsia="ja-JP"/>
        </w:rPr>
      </w:pPr>
      <w:r w:rsidRPr="00544A2A">
        <w:rPr>
          <w:rFonts w:ascii="Hiragino Kaku Gothic ProN W6" w:eastAsia="Hiragino Kaku Gothic ProN W6" w:hAnsi="Hiragino Kaku Gothic ProN W6" w:cs="ＭＳ 明朝" w:hint="eastAsia"/>
          <w:b/>
          <w:bCs/>
          <w:color w:val="FF0000"/>
          <w:sz w:val="24"/>
          <w:lang w:eastAsia="ja-JP"/>
        </w:rPr>
        <w:t>全て</w:t>
      </w:r>
      <w:r w:rsidR="00571672" w:rsidRPr="00544A2A">
        <w:rPr>
          <w:rFonts w:ascii="Hiragino Kaku Gothic ProN W6" w:eastAsia="Hiragino Kaku Gothic ProN W6" w:hAnsi="Hiragino Kaku Gothic ProN W6" w:cs="ＭＳ 明朝" w:hint="eastAsia"/>
          <w:b/>
          <w:bCs/>
          <w:color w:val="FF0000"/>
          <w:sz w:val="24"/>
          <w:lang w:eastAsia="ja-JP"/>
        </w:rPr>
        <w:t>の</w:t>
      </w:r>
      <w:r w:rsidRPr="00544A2A">
        <w:rPr>
          <w:rFonts w:ascii="Hiragino Kaku Gothic ProN W6" w:eastAsia="Hiragino Kaku Gothic ProN W6" w:hAnsi="Hiragino Kaku Gothic ProN W6" w:cs="ＭＳ 明朝" w:hint="eastAsia"/>
          <w:b/>
          <w:bCs/>
          <w:color w:val="FF0000"/>
          <w:sz w:val="24"/>
          <w:lang w:eastAsia="ja-JP"/>
        </w:rPr>
        <w:t>ロゴ</w:t>
      </w:r>
      <w:r w:rsidR="00544A2A" w:rsidRPr="00544A2A">
        <w:rPr>
          <w:rFonts w:ascii="Hiragino Kaku Gothic ProN W6" w:eastAsia="Hiragino Kaku Gothic ProN W6" w:hAnsi="Hiragino Kaku Gothic ProN W6" w:cs="ＭＳ 明朝" w:hint="eastAsia"/>
          <w:b/>
          <w:bCs/>
          <w:color w:val="FF0000"/>
          <w:sz w:val="24"/>
          <w:lang w:eastAsia="ja-JP"/>
        </w:rPr>
        <w:t>は</w:t>
      </w:r>
      <w:r w:rsidRPr="00544A2A">
        <w:rPr>
          <w:rFonts w:ascii="Hiragino Kaku Gothic ProN W6" w:eastAsia="Hiragino Kaku Gothic ProN W6" w:hAnsi="Hiragino Kaku Gothic ProN W6"/>
          <w:b/>
          <w:bCs/>
          <w:color w:val="FF0000"/>
          <w:sz w:val="24"/>
          <w:lang w:eastAsia="ja-JP"/>
        </w:rPr>
        <w:t>11:30</w:t>
      </w:r>
      <w:r w:rsidRPr="00544A2A">
        <w:rPr>
          <w:rFonts w:ascii="Hiragino Kaku Gothic ProN W6" w:eastAsia="Hiragino Kaku Gothic ProN W6" w:hAnsi="Hiragino Kaku Gothic ProN W6" w:cs="ＭＳ 明朝" w:hint="eastAsia"/>
          <w:b/>
          <w:bCs/>
          <w:color w:val="FF0000"/>
          <w:sz w:val="24"/>
          <w:lang w:eastAsia="ja-JP"/>
        </w:rPr>
        <w:t>までに完了し、提出しなければならない。</w:t>
      </w:r>
    </w:p>
    <w:p w14:paraId="24FF0128" w14:textId="77777777" w:rsidR="00544A2A" w:rsidRPr="00544A2A" w:rsidRDefault="00544A2A" w:rsidP="003A2447">
      <w:pPr>
        <w:rPr>
          <w:rFonts w:ascii="Hiragino Kaku Gothic ProN W6" w:eastAsia="Hiragino Kaku Gothic ProN W6" w:hAnsi="Hiragino Kaku Gothic ProN W6" w:hint="eastAsia"/>
          <w:b/>
          <w:bCs/>
          <w:color w:val="FF0000"/>
          <w:sz w:val="24"/>
          <w:lang w:eastAsia="ja-JP"/>
        </w:rPr>
      </w:pPr>
    </w:p>
    <w:p w14:paraId="039265BB" w14:textId="151A5C41" w:rsidR="003A2447" w:rsidRPr="00544A2A" w:rsidRDefault="00571672" w:rsidP="003A2447">
      <w:pPr>
        <w:pStyle w:val="BodySubHeaderSpacebefore"/>
        <w:rPr>
          <w:rFonts w:ascii="Hiragino Kaku Gothic ProN W6" w:eastAsia="Hiragino Kaku Gothic ProN W6" w:hAnsi="Hiragino Kaku Gothic ProN W6"/>
          <w:b/>
          <w:bCs/>
          <w:lang w:eastAsia="ja-JP"/>
        </w:rPr>
      </w:pPr>
      <w:r w:rsidRPr="00544A2A">
        <w:rPr>
          <w:rFonts w:ascii="Hiragino Kaku Gothic ProN W6" w:eastAsia="Hiragino Kaku Gothic ProN W6" w:hAnsi="Hiragino Kaku Gothic ProN W6" w:hint="eastAsia"/>
          <w:b/>
          <w:bCs/>
          <w:lang w:eastAsia="ja-JP"/>
        </w:rPr>
        <w:t>コンセプト</w:t>
      </w:r>
    </w:p>
    <w:p w14:paraId="57E4FB68" w14:textId="65DC2436" w:rsidR="00571672" w:rsidRDefault="00571672" w:rsidP="003A2447">
      <w:pPr>
        <w:rPr>
          <w:rFonts w:ascii="Hiragino Kaku Gothic ProN W3" w:eastAsia="Hiragino Kaku Gothic ProN W3" w:hAnsi="Hiragino Kaku Gothic ProN W3"/>
          <w:color w:val="538135" w:themeColor="accent6" w:themeShade="BF"/>
          <w:sz w:val="18"/>
          <w:szCs w:val="18"/>
          <w:lang w:eastAsia="ja-JP"/>
        </w:rPr>
      </w:pPr>
      <w:r w:rsidRPr="00571672">
        <w:rPr>
          <w:rFonts w:ascii="Hiragino Kaku Gothic ProN W3" w:eastAsia="Hiragino Kaku Gothic ProN W3" w:hAnsi="Hiragino Kaku Gothic ProN W3" w:hint="eastAsia"/>
          <w:color w:val="538135" w:themeColor="accent6" w:themeShade="BF"/>
          <w:sz w:val="18"/>
          <w:szCs w:val="18"/>
          <w:lang w:eastAsia="ja-JP"/>
        </w:rPr>
        <w:t>ロゴには、アラビア語と英語のテキストを組み込む必要があります。</w:t>
      </w:r>
      <w:r w:rsidRPr="00571672">
        <w:rPr>
          <w:rFonts w:ascii="Hiragino Kaku Gothic ProN W3" w:eastAsia="Hiragino Kaku Gothic ProN W3" w:hAnsi="Hiragino Kaku Gothic ProN W3"/>
          <w:color w:val="538135" w:themeColor="accent6" w:themeShade="BF"/>
          <w:sz w:val="18"/>
          <w:szCs w:val="18"/>
          <w:lang w:eastAsia="ja-JP"/>
        </w:rPr>
        <w:t xml:space="preserve"> </w:t>
      </w:r>
      <w:r w:rsidRPr="00571672">
        <w:rPr>
          <w:rFonts w:ascii="Hiragino Kaku Gothic ProN W3" w:eastAsia="Hiragino Kaku Gothic ProN W3" w:hAnsi="Hiragino Kaku Gothic ProN W3" w:hint="eastAsia"/>
          <w:color w:val="538135" w:themeColor="accent6" w:themeShade="BF"/>
          <w:sz w:val="18"/>
          <w:szCs w:val="18"/>
          <w:lang w:eastAsia="ja-JP"/>
        </w:rPr>
        <w:t>パターン</w:t>
      </w:r>
      <w:r>
        <w:rPr>
          <w:rFonts w:ascii="Hiragino Kaku Gothic ProN W3" w:eastAsia="Hiragino Kaku Gothic ProN W3" w:hAnsi="Hiragino Kaku Gothic ProN W3" w:hint="eastAsia"/>
          <w:color w:val="538135" w:themeColor="accent6" w:themeShade="BF"/>
          <w:sz w:val="18"/>
          <w:szCs w:val="18"/>
          <w:lang w:eastAsia="ja-JP"/>
        </w:rPr>
        <w:t xml:space="preserve">　かつ</w:t>
      </w:r>
      <w:r w:rsidRPr="00AA2E85">
        <w:rPr>
          <w:rFonts w:ascii="Hiragino Kaku Gothic ProN W3" w:eastAsia="Hiragino Kaku Gothic ProN W3" w:hAnsi="Hiragino Kaku Gothic ProN W3"/>
          <w:color w:val="538135" w:themeColor="accent6" w:themeShade="BF"/>
          <w:sz w:val="18"/>
          <w:szCs w:val="18"/>
          <w:lang w:eastAsia="ja-JP"/>
        </w:rPr>
        <w:t>/</w:t>
      </w:r>
      <w:r>
        <w:rPr>
          <w:rFonts w:ascii="Hiragino Kaku Gothic ProN W3" w:eastAsia="Hiragino Kaku Gothic ProN W3" w:hAnsi="Hiragino Kaku Gothic ProN W3" w:hint="eastAsia"/>
          <w:color w:val="538135" w:themeColor="accent6" w:themeShade="BF"/>
          <w:sz w:val="18"/>
          <w:szCs w:val="18"/>
          <w:lang w:eastAsia="ja-JP"/>
        </w:rPr>
        <w:t xml:space="preserve">または　</w:t>
      </w:r>
      <w:r w:rsidRPr="00571672">
        <w:rPr>
          <w:rFonts w:ascii="Hiragino Kaku Gothic ProN W3" w:eastAsia="Hiragino Kaku Gothic ProN W3" w:hAnsi="Hiragino Kaku Gothic ProN W3" w:hint="eastAsia"/>
          <w:color w:val="538135" w:themeColor="accent6" w:themeShade="BF"/>
          <w:sz w:val="18"/>
          <w:szCs w:val="18"/>
          <w:lang w:eastAsia="ja-JP"/>
        </w:rPr>
        <w:t>飾</w:t>
      </w:r>
      <w:r>
        <w:rPr>
          <w:rFonts w:ascii="Hiragino Kaku Gothic ProN W3" w:eastAsia="Hiragino Kaku Gothic ProN W3" w:hAnsi="Hiragino Kaku Gothic ProN W3" w:hint="eastAsia"/>
          <w:color w:val="538135" w:themeColor="accent6" w:themeShade="BF"/>
          <w:sz w:val="18"/>
          <w:szCs w:val="18"/>
          <w:lang w:eastAsia="ja-JP"/>
        </w:rPr>
        <w:t>り</w:t>
      </w:r>
      <w:r w:rsidRPr="00571672">
        <w:rPr>
          <w:rFonts w:ascii="Hiragino Kaku Gothic ProN W3" w:eastAsia="Hiragino Kaku Gothic ProN W3" w:hAnsi="Hiragino Kaku Gothic ProN W3" w:hint="eastAsia"/>
          <w:color w:val="538135" w:themeColor="accent6" w:themeShade="BF"/>
          <w:sz w:val="18"/>
          <w:szCs w:val="18"/>
          <w:lang w:eastAsia="ja-JP"/>
        </w:rPr>
        <w:t>はロゴに含める必要がありますが、過度に含めることはできません。</w:t>
      </w:r>
    </w:p>
    <w:p w14:paraId="49660CCD" w14:textId="77777777" w:rsidR="00544A2A" w:rsidRPr="00AA2E85" w:rsidRDefault="00544A2A" w:rsidP="003A2447">
      <w:pPr>
        <w:rPr>
          <w:rFonts w:ascii="Hiragino Kaku Gothic ProN W3" w:eastAsia="Hiragino Kaku Gothic ProN W3" w:hAnsi="Hiragino Kaku Gothic ProN W3" w:hint="eastAsia"/>
          <w:color w:val="538135" w:themeColor="accent6" w:themeShade="BF"/>
          <w:sz w:val="18"/>
          <w:szCs w:val="18"/>
          <w:lang w:eastAsia="ja-JP"/>
        </w:rPr>
      </w:pPr>
    </w:p>
    <w:p w14:paraId="3EE931F5" w14:textId="49DAE73A" w:rsidR="003A2447" w:rsidRPr="00544A2A" w:rsidRDefault="00571672" w:rsidP="003A2447">
      <w:pPr>
        <w:pStyle w:val="BodySubHeaderSpacebefore"/>
        <w:rPr>
          <w:rFonts w:ascii="Hiragino Kaku Gothic ProN W6" w:eastAsia="Hiragino Kaku Gothic ProN W6" w:hAnsi="Hiragino Kaku Gothic ProN W6"/>
          <w:b/>
          <w:bCs/>
        </w:rPr>
      </w:pPr>
      <w:r w:rsidRPr="00544A2A">
        <w:rPr>
          <w:rFonts w:ascii="Hiragino Kaku Gothic ProN W6" w:eastAsia="Hiragino Kaku Gothic ProN W6" w:hAnsi="Hiragino Kaku Gothic ProN W6" w:hint="eastAsia"/>
          <w:b/>
          <w:bCs/>
          <w:lang w:eastAsia="ja-JP"/>
        </w:rPr>
        <w:t>仕様</w:t>
      </w:r>
    </w:p>
    <w:p w14:paraId="132E6B2F" w14:textId="27BB389C" w:rsidR="003A2447" w:rsidRPr="00544A2A" w:rsidRDefault="00571672"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544A2A">
        <w:rPr>
          <w:rFonts w:ascii="Hiragino Kaku Gothic ProN W6" w:eastAsia="Hiragino Kaku Gothic ProN W6" w:hAnsi="Hiragino Kaku Gothic ProN W6" w:hint="eastAsia"/>
          <w:bCs/>
          <w:color w:val="538135" w:themeColor="accent6" w:themeShade="BF"/>
          <w:sz w:val="18"/>
          <w:szCs w:val="18"/>
          <w:lang w:eastAsia="ja-JP"/>
        </w:rPr>
        <w:t>文字と画像</w:t>
      </w:r>
    </w:p>
    <w:p w14:paraId="76D2A21E" w14:textId="70FCF4AF" w:rsidR="003A2447" w:rsidRPr="00AA2E85" w:rsidRDefault="00571672" w:rsidP="003A2447">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ロゴには</w:t>
      </w:r>
      <w:r w:rsidRPr="00AA2E85">
        <w:rPr>
          <w:rFonts w:ascii="Hiragino Kaku Gothic ProN W3" w:eastAsia="Hiragino Kaku Gothic ProN W3" w:hAnsi="Hiragino Kaku Gothic ProN W3"/>
          <w:color w:val="538135" w:themeColor="accent6" w:themeShade="BF"/>
          <w:sz w:val="18"/>
          <w:szCs w:val="18"/>
          <w:lang w:eastAsia="ja-JP"/>
        </w:rPr>
        <w:t>Appendix 1.0</w:t>
      </w:r>
      <w:r>
        <w:rPr>
          <w:rFonts w:ascii="Hiragino Kaku Gothic ProN W3" w:eastAsia="Hiragino Kaku Gothic ProN W3" w:hAnsi="Hiragino Kaku Gothic ProN W3" w:hint="eastAsia"/>
          <w:color w:val="538135" w:themeColor="accent6" w:themeShade="BF"/>
          <w:sz w:val="18"/>
          <w:szCs w:val="18"/>
          <w:lang w:eastAsia="ja-JP"/>
        </w:rPr>
        <w:t>からの以下の用語を含めなければならない</w:t>
      </w:r>
      <w:r w:rsidR="003A2447" w:rsidRPr="00AA2E85">
        <w:rPr>
          <w:rFonts w:ascii="Hiragino Kaku Gothic ProN W3" w:eastAsia="Hiragino Kaku Gothic ProN W3" w:hAnsi="Hiragino Kaku Gothic ProN W3" w:hint="eastAsia"/>
          <w:color w:val="538135" w:themeColor="accent6" w:themeShade="BF"/>
          <w:sz w:val="18"/>
          <w:szCs w:val="18"/>
          <w:lang w:eastAsia="ja-JP"/>
        </w:rPr>
        <w:t xml:space="preserve"> </w:t>
      </w:r>
      <w:r w:rsidR="003A2447" w:rsidRPr="00AA2E85">
        <w:rPr>
          <w:rFonts w:ascii="Hiragino Kaku Gothic ProN W3" w:eastAsia="Hiragino Kaku Gothic ProN W3" w:hAnsi="Hiragino Kaku Gothic ProN W3"/>
          <w:color w:val="538135" w:themeColor="accent6" w:themeShade="BF"/>
          <w:sz w:val="18"/>
          <w:szCs w:val="18"/>
          <w:lang w:eastAsia="ja-JP"/>
        </w:rPr>
        <w:t>– Logo Text</w:t>
      </w:r>
      <w:r>
        <w:rPr>
          <w:rFonts w:ascii="Hiragino Kaku Gothic ProN W3" w:eastAsia="Hiragino Kaku Gothic ProN W3" w:hAnsi="Hiragino Kaku Gothic ProN W3" w:hint="eastAsia"/>
          <w:color w:val="538135" w:themeColor="accent6" w:themeShade="BF"/>
          <w:sz w:val="18"/>
          <w:szCs w:val="18"/>
          <w:lang w:eastAsia="ja-JP"/>
        </w:rPr>
        <w:t>（ロゴテキスト）</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w:t>
      </w:r>
    </w:p>
    <w:p w14:paraId="09A25402" w14:textId="77777777" w:rsidR="003A2447" w:rsidRDefault="003A2447" w:rsidP="003A2447">
      <w:pPr>
        <w:pStyle w:val="af3"/>
        <w:ind w:left="360"/>
        <w:rPr>
          <w:b/>
          <w:color w:val="5B9BD5" w:themeColor="accent1"/>
        </w:rPr>
      </w:pPr>
      <w:proofErr w:type="spellStart"/>
      <w:r w:rsidRPr="00620941">
        <w:rPr>
          <w:b/>
          <w:color w:val="5B9BD5" w:themeColor="accent1"/>
        </w:rPr>
        <w:t>المنتجات</w:t>
      </w:r>
      <w:proofErr w:type="spellEnd"/>
      <w:r w:rsidRPr="00620941">
        <w:rPr>
          <w:b/>
          <w:color w:val="5B9BD5" w:themeColor="accent1"/>
        </w:rPr>
        <w:t xml:space="preserve"> </w:t>
      </w:r>
      <w:proofErr w:type="spellStart"/>
      <w:r w:rsidRPr="00620941">
        <w:rPr>
          <w:b/>
          <w:color w:val="5B9BD5" w:themeColor="accent1"/>
        </w:rPr>
        <w:t>الغذائية</w:t>
      </w:r>
      <w:proofErr w:type="spellEnd"/>
      <w:r w:rsidRPr="00620941">
        <w:rPr>
          <w:b/>
          <w:color w:val="5B9BD5" w:themeColor="accent1"/>
        </w:rPr>
        <w:t xml:space="preserve"> </w:t>
      </w:r>
      <w:proofErr w:type="spellStart"/>
      <w:r w:rsidRPr="00620941">
        <w:rPr>
          <w:b/>
          <w:color w:val="5B9BD5" w:themeColor="accent1"/>
        </w:rPr>
        <w:t>الشهية</w:t>
      </w:r>
      <w:proofErr w:type="spellEnd"/>
    </w:p>
    <w:p w14:paraId="337D94FD" w14:textId="77777777" w:rsidR="003A2447" w:rsidRPr="00AA2E85" w:rsidRDefault="003A2447" w:rsidP="003A2447">
      <w:pPr>
        <w:pStyle w:val="af3"/>
        <w:ind w:left="360"/>
        <w:rPr>
          <w:rFonts w:ascii="Hiragino Kaku Gothic ProN W3" w:eastAsia="Hiragino Kaku Gothic ProN W3" w:hAnsi="Hiragino Kaku Gothic ProN W3"/>
          <w:color w:val="5B9BD5" w:themeColor="accent1"/>
        </w:rPr>
      </w:pPr>
      <w:r w:rsidRPr="00AA2E85">
        <w:rPr>
          <w:rFonts w:ascii="Hiragino Kaku Gothic ProN W3" w:eastAsia="Hiragino Kaku Gothic ProN W3" w:hAnsi="Hiragino Kaku Gothic ProN W3"/>
          <w:color w:val="5B9BD5" w:themeColor="accent1"/>
        </w:rPr>
        <w:t>Delicacy food products</w:t>
      </w:r>
    </w:p>
    <w:p w14:paraId="73C97397" w14:textId="340B22C6" w:rsidR="003A2447" w:rsidRPr="00544A2A" w:rsidRDefault="00571672" w:rsidP="003A2447">
      <w:pPr>
        <w:spacing w:before="240"/>
        <w:rPr>
          <w:rFonts w:ascii="Hiragino Kaku Gothic ProN W6" w:eastAsia="Hiragino Kaku Gothic ProN W6" w:hAnsi="Hiragino Kaku Gothic ProN W6"/>
          <w:b/>
          <w:bCs/>
          <w:color w:val="538135" w:themeColor="accent6" w:themeShade="BF"/>
          <w:sz w:val="18"/>
          <w:szCs w:val="18"/>
        </w:rPr>
      </w:pPr>
      <w:r w:rsidRPr="00544A2A">
        <w:rPr>
          <w:rFonts w:ascii="Hiragino Kaku Gothic ProN W6" w:eastAsia="Hiragino Kaku Gothic ProN W6" w:hAnsi="Hiragino Kaku Gothic ProN W6" w:hint="eastAsia"/>
          <w:b/>
          <w:bCs/>
          <w:color w:val="538135" w:themeColor="accent6" w:themeShade="BF"/>
          <w:sz w:val="18"/>
          <w:szCs w:val="18"/>
          <w:lang w:eastAsia="ja-JP"/>
        </w:rPr>
        <w:t>サイズ</w:t>
      </w:r>
    </w:p>
    <w:p w14:paraId="12646537" w14:textId="4E7B1EC1" w:rsidR="003A2447" w:rsidRPr="00AA2E85" w:rsidRDefault="00571672"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ロゴ</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hint="eastAsia"/>
          <w:color w:val="538135" w:themeColor="accent6" w:themeShade="BF"/>
          <w:sz w:val="18"/>
          <w:szCs w:val="18"/>
          <w:lang w:eastAsia="ja-JP"/>
        </w:rPr>
        <w:t>長い辺が</w:t>
      </w:r>
      <w:r w:rsidR="003A2447" w:rsidRPr="00AA2E85">
        <w:rPr>
          <w:rFonts w:ascii="Hiragino Kaku Gothic ProN W3" w:eastAsia="Hiragino Kaku Gothic ProN W3" w:hAnsi="Hiragino Kaku Gothic ProN W3"/>
          <w:color w:val="538135" w:themeColor="accent6" w:themeShade="BF"/>
          <w:sz w:val="18"/>
          <w:szCs w:val="18"/>
          <w:lang w:eastAsia="ja-JP"/>
        </w:rPr>
        <w:t>100mm (</w:t>
      </w:r>
      <w:r>
        <w:rPr>
          <w:rFonts w:ascii="Hiragino Kaku Gothic ProN W3" w:eastAsia="Hiragino Kaku Gothic ProN W3" w:hAnsi="Hiragino Kaku Gothic ProN W3" w:hint="eastAsia"/>
          <w:color w:val="538135" w:themeColor="accent6" w:themeShade="BF"/>
          <w:sz w:val="18"/>
          <w:szCs w:val="18"/>
          <w:lang w:eastAsia="ja-JP"/>
        </w:rPr>
        <w:t>横幅または高さ</w:t>
      </w:r>
      <w:r w:rsidR="003A2447" w:rsidRPr="00AA2E85">
        <w:rPr>
          <w:rFonts w:ascii="Hiragino Kaku Gothic ProN W3" w:eastAsia="Hiragino Kaku Gothic ProN W3" w:hAnsi="Hiragino Kaku Gothic ProN W3"/>
          <w:color w:val="538135" w:themeColor="accent6" w:themeShade="BF"/>
          <w:sz w:val="18"/>
          <w:szCs w:val="18"/>
          <w:lang w:eastAsia="ja-JP"/>
        </w:rPr>
        <w:t>)</w:t>
      </w:r>
    </w:p>
    <w:p w14:paraId="308B9E1D" w14:textId="3AB6A20B" w:rsidR="003A2447" w:rsidRPr="00544A2A" w:rsidRDefault="00571672" w:rsidP="003A2447">
      <w:pPr>
        <w:spacing w:before="240"/>
        <w:rPr>
          <w:rFonts w:ascii="Hiragino Kaku Gothic ProN W6" w:eastAsia="Hiragino Kaku Gothic ProN W6" w:hAnsi="Hiragino Kaku Gothic ProN W6"/>
          <w:b/>
          <w:bCs/>
          <w:color w:val="538135" w:themeColor="accent6" w:themeShade="BF"/>
          <w:sz w:val="18"/>
          <w:szCs w:val="18"/>
        </w:rPr>
      </w:pPr>
      <w:r w:rsidRPr="00544A2A">
        <w:rPr>
          <w:rFonts w:ascii="Hiragino Kaku Gothic ProN W6" w:eastAsia="Hiragino Kaku Gothic ProN W6" w:hAnsi="Hiragino Kaku Gothic ProN W6" w:hint="eastAsia"/>
          <w:b/>
          <w:bCs/>
          <w:color w:val="538135" w:themeColor="accent6" w:themeShade="BF"/>
          <w:sz w:val="18"/>
          <w:szCs w:val="18"/>
          <w:lang w:eastAsia="ja-JP"/>
        </w:rPr>
        <w:t>カラー</w:t>
      </w:r>
    </w:p>
    <w:p w14:paraId="773D7BAC" w14:textId="29492619"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CMYK —</w:t>
      </w:r>
      <w:r w:rsidR="00571672">
        <w:rPr>
          <w:rFonts w:ascii="Hiragino Kaku Gothic ProN W3" w:eastAsia="Hiragino Kaku Gothic ProN W3" w:hAnsi="Hiragino Kaku Gothic ProN W3" w:hint="eastAsia"/>
          <w:color w:val="538135" w:themeColor="accent6" w:themeShade="BF"/>
          <w:sz w:val="18"/>
          <w:szCs w:val="18"/>
          <w:lang w:eastAsia="ja-JP"/>
        </w:rPr>
        <w:t>ロゴには以下のカラーを含めなければならない</w:t>
      </w:r>
      <w:r w:rsidRPr="00AA2E85">
        <w:rPr>
          <w:rFonts w:ascii="Hiragino Kaku Gothic ProN W3" w:eastAsia="Hiragino Kaku Gothic ProN W3" w:hAnsi="Hiragino Kaku Gothic ProN W3" w:hint="eastAsia"/>
          <w:color w:val="538135" w:themeColor="accent6" w:themeShade="BF"/>
          <w:sz w:val="18"/>
          <w:szCs w:val="18"/>
          <w:lang w:eastAsia="ja-JP"/>
        </w:rPr>
        <w:t>:</w:t>
      </w:r>
      <w:r w:rsidR="00571672">
        <w:rPr>
          <w:rFonts w:ascii="Hiragino Kaku Gothic ProN W3" w:eastAsia="Hiragino Kaku Gothic ProN W3" w:hAnsi="Hiragino Kaku Gothic ProN W3" w:hint="eastAsia"/>
          <w:color w:val="538135" w:themeColor="accent6" w:themeShade="BF"/>
          <w:sz w:val="18"/>
          <w:szCs w:val="18"/>
          <w:lang w:eastAsia="ja-JP"/>
        </w:rPr>
        <w:t>青、赤、黄色</w:t>
      </w:r>
      <w:r w:rsidRPr="00AA2E85">
        <w:rPr>
          <w:rFonts w:ascii="Hiragino Kaku Gothic ProN W3" w:eastAsia="Hiragino Kaku Gothic ProN W3" w:hAnsi="Hiragino Kaku Gothic ProN W3"/>
          <w:color w:val="538135" w:themeColor="accent6" w:themeShade="BF"/>
          <w:sz w:val="18"/>
          <w:szCs w:val="18"/>
          <w:lang w:eastAsia="ja-JP"/>
        </w:rPr>
        <w:t xml:space="preserve"> (</w:t>
      </w:r>
      <w:r w:rsidR="00571672">
        <w:rPr>
          <w:rFonts w:ascii="Hiragino Kaku Gothic ProN W3" w:eastAsia="Hiragino Kaku Gothic ProN W3" w:hAnsi="Hiragino Kaku Gothic ProN W3" w:hint="eastAsia"/>
          <w:color w:val="538135" w:themeColor="accent6" w:themeShade="BF"/>
          <w:sz w:val="18"/>
          <w:szCs w:val="18"/>
          <w:lang w:eastAsia="ja-JP"/>
        </w:rPr>
        <w:t>追加のカラーを含めてもよい</w:t>
      </w:r>
      <w:r w:rsidRPr="00AA2E85">
        <w:rPr>
          <w:rFonts w:ascii="Hiragino Kaku Gothic ProN W3" w:eastAsia="Hiragino Kaku Gothic ProN W3" w:hAnsi="Hiragino Kaku Gothic ProN W3"/>
          <w:color w:val="538135" w:themeColor="accent6" w:themeShade="BF"/>
          <w:sz w:val="18"/>
          <w:szCs w:val="18"/>
          <w:lang w:eastAsia="ja-JP"/>
        </w:rPr>
        <w:t>)</w:t>
      </w:r>
    </w:p>
    <w:p w14:paraId="47B1C661" w14:textId="58241BA8" w:rsidR="00571672" w:rsidRPr="00544A2A" w:rsidRDefault="00571672" w:rsidP="003A2447">
      <w:pPr>
        <w:pStyle w:val="SubHeadersBodyBold12ptbefore"/>
        <w:rPr>
          <w:rFonts w:ascii="Hiragino Kaku Gothic ProN W6" w:eastAsia="Hiragino Kaku Gothic ProN W6" w:hAnsi="Hiragino Kaku Gothic ProN W6" w:hint="eastAsia"/>
          <w:bCs/>
          <w:color w:val="538135" w:themeColor="accent6" w:themeShade="BF"/>
          <w:sz w:val="18"/>
          <w:szCs w:val="18"/>
          <w:lang w:eastAsia="ja-JP"/>
        </w:rPr>
      </w:pPr>
      <w:r w:rsidRPr="00544A2A">
        <w:rPr>
          <w:rFonts w:ascii="Hiragino Kaku Gothic ProN W6" w:eastAsia="Hiragino Kaku Gothic ProN W6" w:hAnsi="Hiragino Kaku Gothic ProN W6" w:hint="eastAsia"/>
          <w:bCs/>
          <w:color w:val="538135" w:themeColor="accent6" w:themeShade="BF"/>
          <w:sz w:val="18"/>
          <w:szCs w:val="18"/>
          <w:lang w:eastAsia="ja-JP"/>
        </w:rPr>
        <w:t>ファイルの種類</w:t>
      </w:r>
    </w:p>
    <w:p w14:paraId="02F7A434" w14:textId="34E2FA12" w:rsidR="003A2447" w:rsidRPr="00AA2E85" w:rsidRDefault="00571672" w:rsidP="003A2447">
      <w:pPr>
        <w:pStyle w:val="Default"/>
        <w:numPr>
          <w:ilvl w:val="0"/>
          <w:numId w:val="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ロゴ</w:t>
      </w:r>
    </w:p>
    <w:p w14:paraId="716317AF" w14:textId="7391851C" w:rsidR="003A2447" w:rsidRPr="00AA2E85" w:rsidRDefault="003A2447" w:rsidP="003A2447">
      <w:pPr>
        <w:pStyle w:val="Default"/>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1</w:t>
      </w:r>
      <w:r w:rsidR="00571672">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lang w:eastAsia="ja-JP"/>
        </w:rPr>
        <w:t>AI —</w:t>
      </w:r>
      <w:r w:rsidR="00571672">
        <w:rPr>
          <w:rFonts w:ascii="Hiragino Kaku Gothic ProN W3" w:eastAsia="Hiragino Kaku Gothic ProN W3" w:hAnsi="Hiragino Kaku Gothic ProN W3" w:hint="eastAsia"/>
          <w:color w:val="538135" w:themeColor="accent6" w:themeShade="BF"/>
          <w:sz w:val="18"/>
          <w:szCs w:val="18"/>
          <w:lang w:eastAsia="ja-JP"/>
        </w:rPr>
        <w:t>テキストをアウトライン化しない</w:t>
      </w:r>
    </w:p>
    <w:p w14:paraId="019088A5" w14:textId="127701F2"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1</w:t>
      </w:r>
      <w:r w:rsidR="00571672">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lang w:eastAsia="ja-JP"/>
        </w:rPr>
        <w:t>PDF</w:t>
      </w:r>
      <w:r w:rsidR="00571672">
        <w:rPr>
          <w:rFonts w:ascii="Hiragino Kaku Gothic ProN W3" w:eastAsia="Hiragino Kaku Gothic ProN W3" w:hAnsi="Hiragino Kaku Gothic ProN W3" w:hint="eastAsia"/>
          <w:color w:val="538135" w:themeColor="accent6" w:themeShade="BF"/>
          <w:sz w:val="18"/>
          <w:szCs w:val="18"/>
          <w:lang w:eastAsia="ja-JP"/>
        </w:rPr>
        <w:t>ファイル</w:t>
      </w:r>
      <w:r w:rsidRPr="00AA2E85">
        <w:rPr>
          <w:rFonts w:ascii="Hiragino Kaku Gothic ProN W3" w:eastAsia="Hiragino Kaku Gothic ProN W3" w:hAnsi="Hiragino Kaku Gothic ProN W3" w:hint="eastAsia"/>
          <w:color w:val="538135" w:themeColor="accent6" w:themeShade="BF"/>
          <w:sz w:val="18"/>
          <w:szCs w:val="18"/>
          <w:lang w:eastAsia="ja-JP"/>
        </w:rPr>
        <w:t>:</w:t>
      </w:r>
      <w:r w:rsidRPr="00AA2E85">
        <w:rPr>
          <w:rFonts w:ascii="Hiragino Kaku Gothic ProN W3" w:eastAsia="Hiragino Kaku Gothic ProN W3" w:hAnsi="Hiragino Kaku Gothic ProN W3"/>
          <w:color w:val="538135" w:themeColor="accent6" w:themeShade="BF"/>
          <w:sz w:val="18"/>
          <w:szCs w:val="18"/>
          <w:lang w:eastAsia="ja-JP"/>
        </w:rPr>
        <w:t xml:space="preserve"> PDF/X-1a:2001 —</w:t>
      </w:r>
      <w:r w:rsidR="00571672">
        <w:rPr>
          <w:rFonts w:ascii="Hiragino Kaku Gothic ProN W3" w:eastAsia="Hiragino Kaku Gothic ProN W3" w:hAnsi="Hiragino Kaku Gothic ProN W3" w:hint="eastAsia"/>
          <w:color w:val="538135" w:themeColor="accent6" w:themeShade="BF"/>
          <w:sz w:val="18"/>
          <w:szCs w:val="18"/>
          <w:lang w:eastAsia="ja-JP"/>
        </w:rPr>
        <w:t>全てのテキストはアウトライン化しなければならない</w:t>
      </w:r>
    </w:p>
    <w:p w14:paraId="20D6D3EC" w14:textId="491A5CF9" w:rsidR="003A2447" w:rsidRPr="00AA2E85" w:rsidRDefault="00571672"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トラッピング</w:t>
      </w:r>
      <w:r w:rsidR="003A2447" w:rsidRPr="00AA2E85">
        <w:rPr>
          <w:rFonts w:ascii="Hiragino Kaku Gothic ProN W3" w:eastAsia="Hiragino Kaku Gothic ProN W3" w:hAnsi="Hiragino Kaku Gothic ProN W3"/>
          <w:color w:val="538135" w:themeColor="accent6" w:themeShade="BF"/>
          <w:sz w:val="18"/>
          <w:szCs w:val="18"/>
        </w:rPr>
        <w:t xml:space="preserve">: 0.30pt </w:t>
      </w:r>
    </w:p>
    <w:p w14:paraId="6C8CBE21" w14:textId="381472D5" w:rsidR="003A2447" w:rsidRPr="00544A2A" w:rsidRDefault="00571672" w:rsidP="003A2447">
      <w:pPr>
        <w:rPr>
          <w:rFonts w:ascii="Hiragino Kaku Gothic ProN W3" w:eastAsia="Hiragino Kaku Gothic ProN W3" w:hAnsi="Hiragino Kaku Gothic ProN W3"/>
          <w:i/>
          <w:iCs/>
          <w:color w:val="538135" w:themeColor="accent6" w:themeShade="BF"/>
          <w:sz w:val="18"/>
          <w:szCs w:val="18"/>
          <w:lang w:eastAsia="ja-JP"/>
        </w:rPr>
      </w:pPr>
      <w:r w:rsidRPr="00544A2A">
        <w:rPr>
          <w:rFonts w:ascii="Hiragino Kaku Gothic ProN W3" w:eastAsia="Hiragino Kaku Gothic ProN W3" w:hAnsi="Hiragino Kaku Gothic ProN W3" w:hint="eastAsia"/>
          <w:i/>
          <w:iCs/>
          <w:color w:val="538135" w:themeColor="accent6" w:themeShade="BF"/>
          <w:sz w:val="18"/>
          <w:szCs w:val="18"/>
          <w:lang w:eastAsia="ja-JP"/>
        </w:rPr>
        <w:t>注意</w:t>
      </w:r>
      <w:r w:rsidR="003A2447" w:rsidRPr="00544A2A">
        <w:rPr>
          <w:rFonts w:ascii="Hiragino Kaku Gothic ProN W3" w:eastAsia="Hiragino Kaku Gothic ProN W3" w:hAnsi="Hiragino Kaku Gothic ProN W3"/>
          <w:i/>
          <w:iCs/>
          <w:color w:val="538135" w:themeColor="accent6" w:themeShade="BF"/>
          <w:sz w:val="18"/>
          <w:szCs w:val="18"/>
          <w:lang w:eastAsia="ja-JP"/>
        </w:rPr>
        <w:t xml:space="preserve">: </w:t>
      </w:r>
      <w:r w:rsidRPr="00544A2A">
        <w:rPr>
          <w:rFonts w:ascii="Hiragino Kaku Gothic ProN W3" w:eastAsia="Hiragino Kaku Gothic ProN W3" w:hAnsi="Hiragino Kaku Gothic ProN W3"/>
          <w:i/>
          <w:iCs/>
          <w:color w:val="538135" w:themeColor="accent6" w:themeShade="BF"/>
          <w:sz w:val="18"/>
          <w:szCs w:val="18"/>
          <w:lang w:eastAsia="ja-JP"/>
        </w:rPr>
        <w:t>YY</w:t>
      </w:r>
      <w:r w:rsidRPr="00544A2A">
        <w:rPr>
          <w:rFonts w:ascii="Hiragino Kaku Gothic ProN W3" w:eastAsia="Hiragino Kaku Gothic ProN W3" w:hAnsi="Hiragino Kaku Gothic ProN W3" w:hint="eastAsia"/>
          <w:i/>
          <w:iCs/>
          <w:color w:val="538135" w:themeColor="accent6" w:themeShade="BF"/>
          <w:sz w:val="18"/>
          <w:szCs w:val="18"/>
          <w:lang w:eastAsia="ja-JP"/>
        </w:rPr>
        <w:t>は選手番号を表す</w:t>
      </w:r>
    </w:p>
    <w:p w14:paraId="6E66E292" w14:textId="4E3581D4" w:rsidR="003A2447" w:rsidRPr="00AA2E85" w:rsidRDefault="00571672" w:rsidP="003A2447">
      <w:pPr>
        <w:rPr>
          <w:rFonts w:ascii="Hiragino Kaku Gothic ProN W3" w:eastAsia="Hiragino Kaku Gothic ProN W3" w:hAnsi="Hiragino Kaku Gothic ProN W3"/>
          <w:sz w:val="18"/>
          <w:szCs w:val="18"/>
          <w:lang w:eastAsia="ja-JP"/>
        </w:rPr>
      </w:pPr>
      <w:r>
        <w:rPr>
          <w:rFonts w:ascii="Hiragino Kaku Gothic ProN W3" w:eastAsia="Hiragino Kaku Gothic ProN W3" w:hAnsi="Hiragino Kaku Gothic ProN W3" w:hint="eastAsia"/>
          <w:color w:val="FF0000"/>
          <w:sz w:val="18"/>
          <w:szCs w:val="18"/>
          <w:lang w:eastAsia="ja-JP"/>
        </w:rPr>
        <w:t>フォルダー名</w:t>
      </w:r>
      <w:r w:rsidR="003A2447" w:rsidRPr="00AA2E85">
        <w:rPr>
          <w:rFonts w:ascii="Hiragino Kaku Gothic ProN W3" w:eastAsia="Hiragino Kaku Gothic ProN W3" w:hAnsi="Hiragino Kaku Gothic ProN W3"/>
          <w:color w:val="FF0000"/>
          <w:sz w:val="18"/>
          <w:szCs w:val="18"/>
          <w:lang w:eastAsia="ja-JP"/>
        </w:rPr>
        <w:t>: Logo</w:t>
      </w:r>
    </w:p>
    <w:p w14:paraId="7C0EF6E4" w14:textId="282F66FE" w:rsidR="003A2447" w:rsidRPr="00AA2E85" w:rsidRDefault="00571672"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ロゴのファイル名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YY_DFP_Logo_CMYK.ai</w:t>
      </w:r>
    </w:p>
    <w:p w14:paraId="652292C5" w14:textId="6B05DE80" w:rsidR="003A2447" w:rsidRDefault="00571672"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ロゴのファイル名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YY_DFP_Logo_CMYK.pdf</w:t>
      </w:r>
    </w:p>
    <w:p w14:paraId="5B35C005" w14:textId="77777777" w:rsidR="00544A2A" w:rsidRPr="00AA2E85" w:rsidRDefault="00544A2A" w:rsidP="00544A2A">
      <w:pPr>
        <w:pStyle w:val="af3"/>
        <w:rPr>
          <w:rFonts w:ascii="Hiragino Kaku Gothic ProN W3" w:eastAsia="Hiragino Kaku Gothic ProN W3" w:hAnsi="Hiragino Kaku Gothic ProN W3" w:hint="eastAsia"/>
          <w:color w:val="538135" w:themeColor="accent6" w:themeShade="BF"/>
          <w:sz w:val="18"/>
          <w:szCs w:val="18"/>
          <w:lang w:eastAsia="ja-JP"/>
        </w:rPr>
      </w:pPr>
    </w:p>
    <w:p w14:paraId="1E5FC48C" w14:textId="691F1C8F" w:rsidR="00854AD0" w:rsidRPr="00544A2A" w:rsidRDefault="00571672" w:rsidP="00854AD0">
      <w:pPr>
        <w:pStyle w:val="BodySubHeaderSpacebefore"/>
        <w:rPr>
          <w:rFonts w:ascii="Hiragino Kaku Gothic ProN W6" w:eastAsia="Hiragino Kaku Gothic ProN W6" w:hAnsi="Hiragino Kaku Gothic ProN W6"/>
          <w:b/>
          <w:bCs/>
          <w:lang w:eastAsia="ja-JP"/>
        </w:rPr>
      </w:pPr>
      <w:r w:rsidRPr="00544A2A">
        <w:rPr>
          <w:rFonts w:ascii="Hiragino Kaku Gothic ProN W6" w:eastAsia="Hiragino Kaku Gothic ProN W6" w:hAnsi="Hiragino Kaku Gothic ProN W6" w:hint="eastAsia"/>
          <w:b/>
          <w:bCs/>
          <w:lang w:eastAsia="ja-JP"/>
        </w:rPr>
        <w:t>提出物</w:t>
      </w:r>
    </w:p>
    <w:p w14:paraId="598C2701" w14:textId="6B44A54F" w:rsidR="00433A9F" w:rsidRPr="00544A2A" w:rsidRDefault="00571672" w:rsidP="00854AD0">
      <w:pPr>
        <w:rPr>
          <w:rFonts w:ascii="Hiragino Kaku Gothic ProN W6" w:eastAsia="Hiragino Kaku Gothic ProN W6" w:hAnsi="Hiragino Kaku Gothic ProN W6"/>
          <w:b/>
          <w:bCs/>
          <w:color w:val="538135" w:themeColor="accent6" w:themeShade="BF"/>
          <w:sz w:val="18"/>
          <w:szCs w:val="18"/>
          <w:lang w:eastAsia="ja-JP"/>
        </w:rPr>
      </w:pPr>
      <w:r w:rsidRPr="00544A2A">
        <w:rPr>
          <w:rFonts w:ascii="Hiragino Kaku Gothic ProN W6" w:eastAsia="Hiragino Kaku Gothic ProN W6" w:hAnsi="Hiragino Kaku Gothic ProN W6" w:hint="eastAsia"/>
          <w:b/>
          <w:bCs/>
          <w:color w:val="538135" w:themeColor="accent6" w:themeShade="BF"/>
          <w:sz w:val="18"/>
          <w:szCs w:val="18"/>
          <w:lang w:eastAsia="ja-JP"/>
        </w:rPr>
        <w:t>プリントアウト</w:t>
      </w:r>
    </w:p>
    <w:p w14:paraId="47BDBD70" w14:textId="11203BB1" w:rsidR="00571672" w:rsidRDefault="00571672" w:rsidP="00433A9F">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571672">
        <w:rPr>
          <w:rFonts w:ascii="Hiragino Kaku Gothic ProN W3" w:eastAsia="Hiragino Kaku Gothic ProN W3" w:hAnsi="Hiragino Kaku Gothic ProN W3"/>
          <w:color w:val="538135" w:themeColor="accent6" w:themeShade="BF"/>
          <w:sz w:val="18"/>
          <w:szCs w:val="18"/>
          <w:lang w:eastAsia="ja-JP"/>
        </w:rPr>
        <w:t>A4</w:t>
      </w:r>
      <w:r w:rsidRPr="00571672">
        <w:rPr>
          <w:rFonts w:ascii="Hiragino Kaku Gothic ProN W3" w:eastAsia="Hiragino Kaku Gothic ProN W3" w:hAnsi="Hiragino Kaku Gothic ProN W3" w:hint="eastAsia"/>
          <w:color w:val="538135" w:themeColor="accent6" w:themeShade="BF"/>
          <w:sz w:val="18"/>
          <w:szCs w:val="18"/>
          <w:lang w:eastAsia="ja-JP"/>
        </w:rPr>
        <w:t>用紙に</w:t>
      </w:r>
      <w:r w:rsidR="004F64AF">
        <w:rPr>
          <w:rFonts w:ascii="Hiragino Kaku Gothic ProN W3" w:eastAsia="Hiragino Kaku Gothic ProN W3" w:hAnsi="Hiragino Kaku Gothic ProN W3" w:hint="eastAsia"/>
          <w:color w:val="538135" w:themeColor="accent6" w:themeShade="BF"/>
          <w:sz w:val="18"/>
          <w:szCs w:val="18"/>
          <w:lang w:eastAsia="ja-JP"/>
        </w:rPr>
        <w:t>ロゴを</w:t>
      </w:r>
      <w:r w:rsidRPr="00571672">
        <w:rPr>
          <w:rFonts w:ascii="Hiragino Kaku Gothic ProN W3" w:eastAsia="Hiragino Kaku Gothic ProN W3" w:hAnsi="Hiragino Kaku Gothic ProN W3"/>
          <w:color w:val="538135" w:themeColor="accent6" w:themeShade="BF"/>
          <w:sz w:val="18"/>
          <w:szCs w:val="18"/>
          <w:lang w:eastAsia="ja-JP"/>
        </w:rPr>
        <w:t>100</w:t>
      </w:r>
      <w:r w:rsidRPr="00571672">
        <w:rPr>
          <w:rFonts w:ascii="Hiragino Kaku Gothic ProN W3" w:eastAsia="Hiragino Kaku Gothic ProN W3" w:hAnsi="Hiragino Kaku Gothic ProN W3" w:hint="eastAsia"/>
          <w:color w:val="538135" w:themeColor="accent6" w:themeShade="BF"/>
          <w:sz w:val="18"/>
          <w:szCs w:val="18"/>
          <w:lang w:eastAsia="ja-JP"/>
        </w:rPr>
        <w:t>％（</w:t>
      </w:r>
      <w:r w:rsidR="004F64AF">
        <w:rPr>
          <w:rFonts w:ascii="Hiragino Kaku Gothic ProN W3" w:eastAsia="Hiragino Kaku Gothic ProN W3" w:hAnsi="Hiragino Kaku Gothic ProN W3" w:hint="eastAsia"/>
          <w:color w:val="538135" w:themeColor="accent6" w:themeShade="BF"/>
          <w:sz w:val="18"/>
          <w:szCs w:val="18"/>
          <w:lang w:eastAsia="ja-JP"/>
        </w:rPr>
        <w:t>実寸</w:t>
      </w:r>
      <w:r w:rsidRPr="00571672">
        <w:rPr>
          <w:rFonts w:ascii="Hiragino Kaku Gothic ProN W3" w:eastAsia="Hiragino Kaku Gothic ProN W3" w:hAnsi="Hiragino Kaku Gothic ProN W3" w:hint="eastAsia"/>
          <w:color w:val="538135" w:themeColor="accent6" w:themeShade="BF"/>
          <w:sz w:val="18"/>
          <w:szCs w:val="18"/>
          <w:lang w:eastAsia="ja-JP"/>
        </w:rPr>
        <w:t>）で印刷</w:t>
      </w:r>
      <w:r w:rsidR="00544A2A">
        <w:rPr>
          <w:rFonts w:ascii="Hiragino Kaku Gothic ProN W3" w:eastAsia="Hiragino Kaku Gothic ProN W3" w:hAnsi="Hiragino Kaku Gothic ProN W3" w:hint="eastAsia"/>
          <w:color w:val="538135" w:themeColor="accent6" w:themeShade="BF"/>
          <w:sz w:val="18"/>
          <w:szCs w:val="18"/>
          <w:lang w:eastAsia="ja-JP"/>
        </w:rPr>
        <w:t>したものを１枚</w:t>
      </w:r>
      <w:r w:rsidRPr="00571672">
        <w:rPr>
          <w:rFonts w:ascii="Hiragino Kaku Gothic ProN W3" w:eastAsia="Hiragino Kaku Gothic ProN W3" w:hAnsi="Hiragino Kaku Gothic ProN W3" w:hint="eastAsia"/>
          <w:color w:val="538135" w:themeColor="accent6" w:themeShade="BF"/>
          <w:sz w:val="18"/>
          <w:szCs w:val="18"/>
          <w:lang w:eastAsia="ja-JP"/>
        </w:rPr>
        <w:t>。</w:t>
      </w:r>
      <w:r w:rsidR="004F64AF">
        <w:rPr>
          <w:rFonts w:ascii="Hiragino Kaku Gothic ProN W3" w:eastAsia="Hiragino Kaku Gothic ProN W3" w:hAnsi="Hiragino Kaku Gothic ProN W3" w:hint="eastAsia"/>
          <w:color w:val="538135" w:themeColor="accent6" w:themeShade="BF"/>
          <w:sz w:val="18"/>
          <w:szCs w:val="18"/>
          <w:lang w:eastAsia="ja-JP"/>
        </w:rPr>
        <w:t>アートワークエリアの外側に選手番号を入れること。</w:t>
      </w:r>
    </w:p>
    <w:p w14:paraId="1C9EAD46" w14:textId="77777777" w:rsidR="00544A2A" w:rsidRPr="00AA2E85" w:rsidRDefault="00544A2A" w:rsidP="00544A2A">
      <w:pPr>
        <w:pStyle w:val="af3"/>
        <w:rPr>
          <w:rFonts w:ascii="Hiragino Kaku Gothic ProN W3" w:eastAsia="Hiragino Kaku Gothic ProN W3" w:hAnsi="Hiragino Kaku Gothic ProN W3" w:hint="eastAsia"/>
          <w:color w:val="538135" w:themeColor="accent6" w:themeShade="BF"/>
          <w:sz w:val="18"/>
          <w:szCs w:val="18"/>
          <w:lang w:eastAsia="ja-JP"/>
        </w:rPr>
      </w:pPr>
    </w:p>
    <w:p w14:paraId="0943E523" w14:textId="1065A5FD" w:rsidR="00433A9F" w:rsidRPr="00544A2A" w:rsidRDefault="004F64AF" w:rsidP="00854AD0">
      <w:pPr>
        <w:rPr>
          <w:rFonts w:ascii="Hiragino Kaku Gothic ProN W6" w:eastAsia="Hiragino Kaku Gothic ProN W6" w:hAnsi="Hiragino Kaku Gothic ProN W6"/>
          <w:b/>
          <w:bCs/>
          <w:color w:val="538135" w:themeColor="accent6" w:themeShade="BF"/>
          <w:sz w:val="18"/>
          <w:szCs w:val="18"/>
        </w:rPr>
      </w:pPr>
      <w:r w:rsidRPr="00544A2A">
        <w:rPr>
          <w:rFonts w:ascii="Hiragino Kaku Gothic ProN W6" w:eastAsia="Hiragino Kaku Gothic ProN W6" w:hAnsi="Hiragino Kaku Gothic ProN W6" w:hint="eastAsia"/>
          <w:b/>
          <w:bCs/>
          <w:color w:val="538135" w:themeColor="accent6" w:themeShade="BF"/>
          <w:sz w:val="18"/>
          <w:szCs w:val="18"/>
          <w:lang w:eastAsia="ja-JP"/>
        </w:rPr>
        <w:t>ファイル</w:t>
      </w:r>
    </w:p>
    <w:p w14:paraId="5F597A65" w14:textId="512058EE" w:rsidR="00854AD0" w:rsidRPr="00AA2E85" w:rsidRDefault="00BD14CD" w:rsidP="00433A9F">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1</w:t>
      </w:r>
      <w:r w:rsidR="004F64AF">
        <w:rPr>
          <w:rFonts w:ascii="Hiragino Kaku Gothic ProN W3" w:eastAsia="Hiragino Kaku Gothic ProN W3" w:hAnsi="Hiragino Kaku Gothic ProN W3" w:hint="eastAsia"/>
          <w:color w:val="538135" w:themeColor="accent6" w:themeShade="BF"/>
          <w:sz w:val="18"/>
          <w:szCs w:val="18"/>
          <w:lang w:eastAsia="ja-JP"/>
        </w:rPr>
        <w:t>つの</w:t>
      </w:r>
      <w:r w:rsidR="00854AD0" w:rsidRPr="00AA2E85">
        <w:rPr>
          <w:rFonts w:ascii="Hiragino Kaku Gothic ProN W3" w:eastAsia="Hiragino Kaku Gothic ProN W3" w:hAnsi="Hiragino Kaku Gothic ProN W3"/>
          <w:color w:val="538135" w:themeColor="accent6" w:themeShade="BF"/>
          <w:sz w:val="18"/>
          <w:szCs w:val="18"/>
          <w:lang w:eastAsia="ja-JP"/>
        </w:rPr>
        <w:t>PDF</w:t>
      </w:r>
      <w:r w:rsidR="004F64AF">
        <w:rPr>
          <w:rFonts w:ascii="Hiragino Kaku Gothic ProN W3" w:eastAsia="Hiragino Kaku Gothic ProN W3" w:hAnsi="Hiragino Kaku Gothic ProN W3" w:hint="eastAsia"/>
          <w:color w:val="538135" w:themeColor="accent6" w:themeShade="BF"/>
          <w:sz w:val="18"/>
          <w:szCs w:val="18"/>
          <w:lang w:eastAsia="ja-JP"/>
        </w:rPr>
        <w:t>ファイルにトリムマークとレジストレーションマークを含める。</w:t>
      </w:r>
    </w:p>
    <w:p w14:paraId="0294A784" w14:textId="4D2C0B7C" w:rsidR="00854AD0" w:rsidRPr="00AA2E85" w:rsidRDefault="00BD14CD" w:rsidP="00433A9F">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1</w:t>
      </w:r>
      <w:r w:rsidR="004F64AF">
        <w:rPr>
          <w:rFonts w:ascii="Hiragino Kaku Gothic ProN W3" w:eastAsia="Hiragino Kaku Gothic ProN W3" w:hAnsi="Hiragino Kaku Gothic ProN W3" w:hint="eastAsia"/>
          <w:color w:val="538135" w:themeColor="accent6" w:themeShade="BF"/>
          <w:sz w:val="18"/>
          <w:szCs w:val="18"/>
          <w:lang w:eastAsia="ja-JP"/>
        </w:rPr>
        <w:t>つの</w:t>
      </w:r>
      <w:r w:rsidR="00854AD0" w:rsidRPr="00AA2E85">
        <w:rPr>
          <w:rFonts w:ascii="Hiragino Kaku Gothic ProN W3" w:eastAsia="Hiragino Kaku Gothic ProN W3" w:hAnsi="Hiragino Kaku Gothic ProN W3"/>
          <w:color w:val="538135" w:themeColor="accent6" w:themeShade="BF"/>
          <w:sz w:val="18"/>
          <w:szCs w:val="18"/>
        </w:rPr>
        <w:t xml:space="preserve">AI </w:t>
      </w:r>
      <w:r w:rsidR="004F64AF">
        <w:rPr>
          <w:rFonts w:ascii="Hiragino Kaku Gothic ProN W3" w:eastAsia="Hiragino Kaku Gothic ProN W3" w:hAnsi="Hiragino Kaku Gothic ProN W3" w:hint="eastAsia"/>
          <w:color w:val="538135" w:themeColor="accent6" w:themeShade="BF"/>
          <w:sz w:val="18"/>
          <w:szCs w:val="18"/>
          <w:lang w:eastAsia="ja-JP"/>
        </w:rPr>
        <w:t>ファイル</w:t>
      </w:r>
    </w:p>
    <w:p w14:paraId="70C3ED95" w14:textId="51588838" w:rsidR="004F64AF" w:rsidRPr="00544A2A" w:rsidRDefault="004F64AF" w:rsidP="00395697">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544A2A">
        <w:rPr>
          <w:rFonts w:ascii="Hiragino Kaku Gothic ProN W3" w:eastAsia="Hiragino Kaku Gothic ProN W3" w:hAnsi="Hiragino Kaku Gothic ProN W3" w:hint="eastAsia"/>
          <w:i/>
          <w:iCs/>
          <w:color w:val="538135" w:themeColor="accent6" w:themeShade="BF"/>
          <w:sz w:val="18"/>
          <w:szCs w:val="18"/>
          <w:lang w:eastAsia="ja-JP"/>
        </w:rPr>
        <w:t>使用した全てのフォント含む</w:t>
      </w:r>
      <w:r w:rsidRPr="00544A2A">
        <w:rPr>
          <w:rFonts w:ascii="Hiragino Kaku Gothic ProN W6" w:eastAsia="Hiragino Kaku Gothic ProN W6" w:hAnsi="Hiragino Kaku Gothic ProN W6" w:hint="eastAsia"/>
          <w:b/>
          <w:bCs/>
          <w:i/>
          <w:iCs/>
          <w:color w:val="538135" w:themeColor="accent6" w:themeShade="BF"/>
          <w:sz w:val="18"/>
          <w:szCs w:val="18"/>
          <w:lang w:eastAsia="ja-JP"/>
        </w:rPr>
        <w:t>パッケージ化</w:t>
      </w:r>
      <w:r w:rsidRPr="00544A2A">
        <w:rPr>
          <w:rFonts w:ascii="Hiragino Kaku Gothic ProN W3" w:eastAsia="Hiragino Kaku Gothic ProN W3" w:hAnsi="Hiragino Kaku Gothic ProN W3" w:hint="eastAsia"/>
          <w:i/>
          <w:iCs/>
          <w:color w:val="538135" w:themeColor="accent6" w:themeShade="BF"/>
          <w:sz w:val="18"/>
          <w:szCs w:val="18"/>
          <w:lang w:eastAsia="ja-JP"/>
        </w:rPr>
        <w:t>された</w:t>
      </w:r>
      <w:r w:rsidRPr="00544A2A">
        <w:rPr>
          <w:rFonts w:ascii="Hiragino Kaku Gothic ProN W3" w:eastAsia="Hiragino Kaku Gothic ProN W3" w:hAnsi="Hiragino Kaku Gothic ProN W3"/>
          <w:i/>
          <w:iCs/>
          <w:color w:val="538135" w:themeColor="accent6" w:themeShade="BF"/>
          <w:sz w:val="18"/>
          <w:szCs w:val="18"/>
          <w:lang w:eastAsia="ja-JP"/>
        </w:rPr>
        <w:t>Adobe Illustrator</w:t>
      </w:r>
      <w:r w:rsidRPr="00544A2A">
        <w:rPr>
          <w:rFonts w:ascii="Hiragino Kaku Gothic ProN W3" w:eastAsia="Hiragino Kaku Gothic ProN W3" w:hAnsi="Hiragino Kaku Gothic ProN W3" w:hint="eastAsia"/>
          <w:i/>
          <w:iCs/>
          <w:color w:val="538135" w:themeColor="accent6" w:themeShade="BF"/>
          <w:sz w:val="18"/>
          <w:szCs w:val="18"/>
          <w:lang w:eastAsia="ja-JP"/>
        </w:rPr>
        <w:t>を提出すること。</w:t>
      </w:r>
    </w:p>
    <w:p w14:paraId="4DBBD5CB" w14:textId="6E74A16C" w:rsidR="004F64AF" w:rsidRPr="00544A2A" w:rsidRDefault="004F64AF" w:rsidP="002168C9">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544A2A">
        <w:rPr>
          <w:rFonts w:ascii="Hiragino Kaku Gothic ProN W3" w:eastAsia="Hiragino Kaku Gothic ProN W3" w:hAnsi="Hiragino Kaku Gothic ProN W3"/>
          <w:i/>
          <w:iCs/>
          <w:color w:val="538135" w:themeColor="accent6" w:themeShade="BF"/>
          <w:sz w:val="18"/>
          <w:szCs w:val="18"/>
          <w:lang w:eastAsia="ja-JP"/>
        </w:rPr>
        <w:t>Working files</w:t>
      </w:r>
      <w:r w:rsidRPr="00544A2A">
        <w:rPr>
          <w:rFonts w:ascii="Hiragino Kaku Gothic ProN W3" w:eastAsia="Hiragino Kaku Gothic ProN W3" w:hAnsi="Hiragino Kaku Gothic ProN W3" w:hint="eastAsia"/>
          <w:i/>
          <w:iCs/>
          <w:color w:val="538135" w:themeColor="accent6" w:themeShade="BF"/>
          <w:sz w:val="18"/>
          <w:szCs w:val="18"/>
          <w:lang w:eastAsia="ja-JP"/>
        </w:rPr>
        <w:t>という名の別フォルダーにあらゆる作業ファイルを含めることができる。</w:t>
      </w:r>
    </w:p>
    <w:p w14:paraId="75D70806" w14:textId="77777777" w:rsidR="004F64AF" w:rsidRPr="00AA2E85" w:rsidRDefault="004F64AF" w:rsidP="004F64AF">
      <w:pPr>
        <w:pStyle w:val="af3"/>
        <w:rPr>
          <w:rFonts w:ascii="Hiragino Kaku Gothic ProN W3" w:eastAsia="Hiragino Kaku Gothic ProN W3" w:hAnsi="Hiragino Kaku Gothic ProN W3"/>
          <w:color w:val="538135" w:themeColor="accent6" w:themeShade="BF"/>
          <w:sz w:val="18"/>
          <w:szCs w:val="18"/>
          <w:lang w:eastAsia="ja-JP"/>
        </w:rPr>
      </w:pPr>
    </w:p>
    <w:p w14:paraId="6D916DDE" w14:textId="77777777" w:rsidR="003A2447" w:rsidRDefault="003A2447" w:rsidP="00595D70">
      <w:pPr>
        <w:rPr>
          <w:rFonts w:hint="eastAsia"/>
          <w:lang w:eastAsia="ja-JP"/>
        </w:rPr>
      </w:pPr>
    </w:p>
    <w:p w14:paraId="1840B568" w14:textId="7515AD47" w:rsidR="00607105" w:rsidRDefault="00607105" w:rsidP="00607105">
      <w:pPr>
        <w:pStyle w:val="10"/>
      </w:pPr>
      <w:r>
        <w:lastRenderedPageBreak/>
        <w:t xml:space="preserve">Task 2: </w:t>
      </w:r>
      <w:r w:rsidR="00857453">
        <w:t>Poster</w:t>
      </w:r>
    </w:p>
    <w:p w14:paraId="41B11FD9" w14:textId="77777777" w:rsidR="002356E0" w:rsidRPr="00E91712" w:rsidRDefault="002356E0" w:rsidP="002356E0">
      <w:pPr>
        <w:pStyle w:val="BodySubHeaderSpacebefore"/>
      </w:pPr>
      <w:r w:rsidRPr="00E91712">
        <w:t>Concept</w:t>
      </w:r>
    </w:p>
    <w:p w14:paraId="7AB1E8F0" w14:textId="0FEACF9A" w:rsidR="00EC39B2" w:rsidRDefault="00EC39B2" w:rsidP="0028522E">
      <w:r>
        <w:t xml:space="preserve">You will create </w:t>
      </w:r>
      <w:r w:rsidR="00857453">
        <w:t>a poster advertisement</w:t>
      </w:r>
      <w:r w:rsidR="001C2F07">
        <w:t xml:space="preserve"> that </w:t>
      </w:r>
      <w:r w:rsidR="00857453">
        <w:t>will appear in gourmet supermarkets and shopping centres.</w:t>
      </w:r>
    </w:p>
    <w:p w14:paraId="3E2AFF97" w14:textId="45A4F62B" w:rsidR="007646AA" w:rsidRDefault="007646AA" w:rsidP="0028522E">
      <w:r>
        <w:t>The focus of the design requires you to create an image montage to attract the target market demographic.</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6C85A23D" w:rsidR="008229A8" w:rsidRDefault="00607105" w:rsidP="00607105">
      <w:r>
        <w:t xml:space="preserve">The </w:t>
      </w:r>
      <w:r w:rsidR="00857453" w:rsidRPr="00857453">
        <w:t>poster</w:t>
      </w:r>
      <w:r w:rsidR="008229A8">
        <w:t xml:space="preserve"> the following:</w:t>
      </w:r>
    </w:p>
    <w:p w14:paraId="747F8F20" w14:textId="5DAE01A8" w:rsidR="008229A8" w:rsidRDefault="008229A8" w:rsidP="008D4392">
      <w:pPr>
        <w:pStyle w:val="af3"/>
        <w:numPr>
          <w:ilvl w:val="0"/>
          <w:numId w:val="24"/>
        </w:numPr>
        <w:ind w:left="360"/>
      </w:pPr>
      <w:r>
        <w:t>L</w:t>
      </w:r>
      <w:r w:rsidR="00607105">
        <w:t>ogo</w:t>
      </w:r>
    </w:p>
    <w:p w14:paraId="4ABCE4FA" w14:textId="20079AF6" w:rsidR="008229A8" w:rsidRDefault="008229A8" w:rsidP="008D4392">
      <w:pPr>
        <w:pStyle w:val="af3"/>
        <w:numPr>
          <w:ilvl w:val="0"/>
          <w:numId w:val="24"/>
        </w:numPr>
        <w:ind w:left="360"/>
      </w:pPr>
      <w:r>
        <w:t>Text</w:t>
      </w:r>
      <w:r w:rsidR="00604565">
        <w:t xml:space="preserve"> in </w:t>
      </w:r>
      <w:r w:rsidR="003C32B5" w:rsidRPr="003C32B5">
        <w:t>Appendix 1.</w:t>
      </w:r>
      <w:r w:rsidR="001E3B98">
        <w:t>2</w:t>
      </w:r>
      <w:r w:rsidR="003C32B5" w:rsidRPr="003C32B5">
        <w:t xml:space="preserve"> – </w:t>
      </w:r>
      <w:r w:rsidR="001E3B98">
        <w:t>Poster Text</w:t>
      </w:r>
    </w:p>
    <w:p w14:paraId="5ED09F8A" w14:textId="4D41D435" w:rsidR="007646AA" w:rsidRDefault="007646AA" w:rsidP="008D4392">
      <w:pPr>
        <w:pStyle w:val="af3"/>
        <w:numPr>
          <w:ilvl w:val="0"/>
          <w:numId w:val="24"/>
        </w:numPr>
        <w:ind w:left="360"/>
      </w:pPr>
      <w:r>
        <w:t>At least four images</w:t>
      </w:r>
      <w:r w:rsidR="007259AA">
        <w:t xml:space="preserve"> montaged together in Photoshop</w:t>
      </w:r>
      <w:r>
        <w:t xml:space="preserve"> from Appendix 1.3 – Images  </w:t>
      </w:r>
    </w:p>
    <w:p w14:paraId="4F7A2311" w14:textId="77777777" w:rsidR="00EC39B2" w:rsidRPr="00233084" w:rsidRDefault="00EC39B2" w:rsidP="00EC39B2">
      <w:pPr>
        <w:spacing w:before="240"/>
        <w:rPr>
          <w:b/>
        </w:rPr>
      </w:pPr>
      <w:r>
        <w:rPr>
          <w:b/>
        </w:rPr>
        <w:t>Size</w:t>
      </w:r>
    </w:p>
    <w:p w14:paraId="1BA0234D" w14:textId="4810974E" w:rsidR="00EC39B2" w:rsidRDefault="001E3B98" w:rsidP="00EC39B2">
      <w:pPr>
        <w:pStyle w:val="af3"/>
        <w:numPr>
          <w:ilvl w:val="0"/>
          <w:numId w:val="22"/>
        </w:numPr>
      </w:pPr>
      <w:r>
        <w:t>A3 Portrait: 297mm x 420mm</w:t>
      </w:r>
    </w:p>
    <w:p w14:paraId="035923C0" w14:textId="0DBD407D" w:rsidR="00A15D8C" w:rsidRPr="00233084" w:rsidRDefault="00EC39B2" w:rsidP="00EC39B2">
      <w:pPr>
        <w:spacing w:before="240"/>
        <w:rPr>
          <w:b/>
        </w:rPr>
      </w:pPr>
      <w:r>
        <w:rPr>
          <w:b/>
        </w:rPr>
        <w:t>Colour</w:t>
      </w:r>
      <w:r w:rsidRPr="00233084">
        <w:rPr>
          <w:b/>
        </w:rPr>
        <w:t xml:space="preserve"> </w:t>
      </w:r>
    </w:p>
    <w:p w14:paraId="340A70FD" w14:textId="305FB6AE" w:rsidR="001E3B98" w:rsidRDefault="001E3B98" w:rsidP="00EC39B2">
      <w:pPr>
        <w:pStyle w:val="af3"/>
        <w:numPr>
          <w:ilvl w:val="0"/>
          <w:numId w:val="22"/>
        </w:numPr>
      </w:pPr>
      <w:r>
        <w:t>CMYK + PMS C 877 &amp; PMS C 876</w:t>
      </w:r>
    </w:p>
    <w:p w14:paraId="239FD308" w14:textId="0E3E7555" w:rsidR="00A15D8C" w:rsidRDefault="00CA5BB5" w:rsidP="00A15D8C">
      <w:pPr>
        <w:pStyle w:val="SubHeadersBodyBold12ptbefore"/>
      </w:pPr>
      <w:r>
        <w:t xml:space="preserve">Image </w:t>
      </w:r>
      <w:r w:rsidR="00A15D8C">
        <w:t xml:space="preserve">ICC Profile </w:t>
      </w:r>
    </w:p>
    <w:p w14:paraId="3A7AB6A3" w14:textId="3453DDAF" w:rsidR="00F74E36" w:rsidRDefault="00A15D8C" w:rsidP="00F74E36">
      <w:pPr>
        <w:pStyle w:val="Default"/>
      </w:pPr>
      <w:r>
        <w:t>U.S. Sheetfed Coated v2</w:t>
      </w:r>
    </w:p>
    <w:p w14:paraId="1348B88E" w14:textId="565D644C" w:rsidR="00F74E36" w:rsidRDefault="000E13EB" w:rsidP="00F74E36">
      <w:pPr>
        <w:pStyle w:val="SubHeadersBodyBold12ptbefore"/>
      </w:pPr>
      <w:r>
        <w:t xml:space="preserve">Image </w:t>
      </w:r>
      <w:r w:rsidR="00F74E36">
        <w:t>Resolution</w:t>
      </w:r>
    </w:p>
    <w:p w14:paraId="4C45227B" w14:textId="2081944B" w:rsidR="00F74E36" w:rsidRDefault="000E13EB" w:rsidP="00F74E36">
      <w:pPr>
        <w:pStyle w:val="Default"/>
      </w:pPr>
      <w:r>
        <w:t>400dpi (placed at 100% in InDesign)</w:t>
      </w:r>
    </w:p>
    <w:p w14:paraId="21053AA2" w14:textId="0828371C" w:rsidR="00C31CCA" w:rsidRDefault="00C31CCA" w:rsidP="00C31CCA">
      <w:pPr>
        <w:pStyle w:val="SubHeadersBodyBold12ptbefore"/>
      </w:pPr>
      <w:r>
        <w:t>Bleed</w:t>
      </w:r>
    </w:p>
    <w:p w14:paraId="2622D2FF" w14:textId="78735467" w:rsidR="00C31CCA" w:rsidRDefault="00C31CCA" w:rsidP="00C31CCA">
      <w:pPr>
        <w:pStyle w:val="Default"/>
      </w:pPr>
      <w:r>
        <w:t>3mm exactly</w:t>
      </w:r>
    </w:p>
    <w:p w14:paraId="2C8B4BFA" w14:textId="77777777" w:rsidR="00EC39B2" w:rsidRDefault="00EC39B2" w:rsidP="00EC39B2">
      <w:pPr>
        <w:pStyle w:val="SubHeadersBodyBold12ptbefore"/>
      </w:pPr>
      <w:r>
        <w:t>File Type</w:t>
      </w:r>
      <w:r w:rsidRPr="00595D70">
        <w:t xml:space="preserve"> </w:t>
      </w:r>
    </w:p>
    <w:p w14:paraId="3FB72A53" w14:textId="40AFE8FF" w:rsidR="00A15D8C" w:rsidRDefault="00EC39B2" w:rsidP="00A15D8C">
      <w:pPr>
        <w:pStyle w:val="Default"/>
      </w:pPr>
      <w:r>
        <w:t xml:space="preserve">1 x </w:t>
      </w:r>
      <w:r w:rsidR="00A15D8C">
        <w:t>INDD</w:t>
      </w:r>
      <w:r w:rsidR="007259AA">
        <w:t xml:space="preserve"> (Working poster file)</w:t>
      </w:r>
    </w:p>
    <w:p w14:paraId="26932B88" w14:textId="3B6CC425" w:rsidR="00E64155" w:rsidRPr="007259AA" w:rsidRDefault="00E64155" w:rsidP="00E64155">
      <w:pPr>
        <w:pStyle w:val="af3"/>
        <w:numPr>
          <w:ilvl w:val="0"/>
          <w:numId w:val="22"/>
        </w:numPr>
        <w:rPr>
          <w:szCs w:val="22"/>
        </w:rPr>
      </w:pPr>
      <w:r>
        <w:rPr>
          <w:szCs w:val="20"/>
        </w:rPr>
        <w:t xml:space="preserve">1 x </w:t>
      </w:r>
      <w:r>
        <w:t>PDF File: PDF/X-4:20</w:t>
      </w:r>
      <w:r w:rsidR="00A15D8C">
        <w:t>10</w:t>
      </w:r>
      <w:r>
        <w:t xml:space="preserve"> </w:t>
      </w:r>
      <w:r w:rsidRPr="00E64155">
        <w:rPr>
          <w:szCs w:val="20"/>
        </w:rPr>
        <w:t>— all text must be converted to outlines</w:t>
      </w:r>
      <w:r w:rsidR="007259AA">
        <w:rPr>
          <w:szCs w:val="20"/>
        </w:rPr>
        <w:t xml:space="preserve"> (Final poster file)</w:t>
      </w:r>
    </w:p>
    <w:p w14:paraId="74588FE2" w14:textId="6294F8B3" w:rsidR="007259AA" w:rsidRDefault="007259AA" w:rsidP="00E64155">
      <w:pPr>
        <w:pStyle w:val="af3"/>
        <w:numPr>
          <w:ilvl w:val="0"/>
          <w:numId w:val="22"/>
        </w:numPr>
        <w:rPr>
          <w:szCs w:val="22"/>
        </w:rPr>
      </w:pPr>
      <w:r>
        <w:rPr>
          <w:szCs w:val="22"/>
        </w:rPr>
        <w:t>Vector images: .ai</w:t>
      </w:r>
      <w:r w:rsidR="00CA5BB5">
        <w:rPr>
          <w:szCs w:val="22"/>
        </w:rPr>
        <w:t xml:space="preserve"> or</w:t>
      </w:r>
      <w:r>
        <w:rPr>
          <w:szCs w:val="22"/>
        </w:rPr>
        <w:t xml:space="preserve"> .eps</w:t>
      </w:r>
    </w:p>
    <w:p w14:paraId="013BFD82" w14:textId="1B842AD5" w:rsidR="007259AA" w:rsidRPr="00E64155" w:rsidRDefault="007259AA" w:rsidP="00E64155">
      <w:pPr>
        <w:pStyle w:val="af3"/>
        <w:numPr>
          <w:ilvl w:val="0"/>
          <w:numId w:val="22"/>
        </w:numPr>
        <w:rPr>
          <w:szCs w:val="22"/>
        </w:rPr>
      </w:pPr>
      <w:r>
        <w:rPr>
          <w:szCs w:val="22"/>
        </w:rPr>
        <w:t>Raster images: .</w:t>
      </w:r>
      <w:proofErr w:type="spellStart"/>
      <w:r>
        <w:rPr>
          <w:szCs w:val="22"/>
        </w:rPr>
        <w:t>psd</w:t>
      </w:r>
      <w:proofErr w:type="spellEnd"/>
      <w:r w:rsidR="00CA5BB5">
        <w:rPr>
          <w:szCs w:val="22"/>
        </w:rPr>
        <w:t xml:space="preserve"> </w:t>
      </w:r>
      <w:proofErr w:type="gramStart"/>
      <w:r w:rsidR="00CA5BB5">
        <w:rPr>
          <w:szCs w:val="22"/>
        </w:rPr>
        <w:t>or</w:t>
      </w:r>
      <w:r w:rsidR="00C31CCA">
        <w:rPr>
          <w:szCs w:val="22"/>
        </w:rPr>
        <w:t xml:space="preserve"> .</w:t>
      </w:r>
      <w:proofErr w:type="spellStart"/>
      <w:r w:rsidR="00C31CCA">
        <w:rPr>
          <w:szCs w:val="22"/>
        </w:rPr>
        <w:t>dcs</w:t>
      </w:r>
      <w:proofErr w:type="spellEnd"/>
      <w:proofErr w:type="gramEnd"/>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65181504" w:rsidR="00EC39B2" w:rsidRDefault="00EC39B2" w:rsidP="00EC39B2">
      <w:r>
        <w:rPr>
          <w:color w:val="FF0000"/>
        </w:rPr>
        <w:t xml:space="preserve">Folder name: </w:t>
      </w:r>
      <w:r w:rsidR="00C31CCA">
        <w:rPr>
          <w:color w:val="FF0000"/>
        </w:rPr>
        <w:t>Poster</w:t>
      </w:r>
    </w:p>
    <w:p w14:paraId="5ADD9F48" w14:textId="07F34FAD" w:rsidR="00EC39B2" w:rsidRDefault="00C31CCA" w:rsidP="002C3A51">
      <w:pPr>
        <w:pStyle w:val="af3"/>
        <w:numPr>
          <w:ilvl w:val="0"/>
          <w:numId w:val="27"/>
        </w:numPr>
      </w:pPr>
      <w:r>
        <w:t>Poster</w:t>
      </w:r>
      <w:r w:rsidR="00EC39B2">
        <w:t xml:space="preserve"> file name: </w:t>
      </w:r>
      <w:r>
        <w:t>YY_DFP_Poster</w:t>
      </w:r>
      <w:r w:rsidR="00EC39B2">
        <w:t>.ai</w:t>
      </w:r>
    </w:p>
    <w:p w14:paraId="1627974E" w14:textId="42CC22EF" w:rsidR="00C31CCA" w:rsidRDefault="00C31CCA" w:rsidP="00C31CCA">
      <w:pPr>
        <w:pStyle w:val="af3"/>
        <w:numPr>
          <w:ilvl w:val="0"/>
          <w:numId w:val="27"/>
        </w:numPr>
      </w:pPr>
      <w:r>
        <w:t>Poster file name: YY_DFP_Poster.pdf</w:t>
      </w:r>
    </w:p>
    <w:p w14:paraId="094E82E4" w14:textId="77777777" w:rsidR="00EC39B2" w:rsidRPr="00854AD0" w:rsidRDefault="00EC39B2" w:rsidP="00EC39B2">
      <w:pPr>
        <w:pStyle w:val="BodySubHeaderSpacebefore"/>
        <w:rPr>
          <w:b/>
        </w:rPr>
      </w:pPr>
      <w:r w:rsidRPr="00854AD0">
        <w:rPr>
          <w:b/>
        </w:rPr>
        <w:t>You must deliver</w:t>
      </w:r>
    </w:p>
    <w:p w14:paraId="24000F2A" w14:textId="510F79F8" w:rsidR="00EC39B2" w:rsidRPr="00952F1E" w:rsidRDefault="00495958" w:rsidP="00EC39B2">
      <w:pPr>
        <w:rPr>
          <w:b/>
        </w:rPr>
      </w:pPr>
      <w:r w:rsidRPr="00952F1E">
        <w:rPr>
          <w:b/>
        </w:rPr>
        <w:t>Printout</w:t>
      </w:r>
    </w:p>
    <w:p w14:paraId="315289C9" w14:textId="0E56A703" w:rsidR="00EC39B2" w:rsidRDefault="00EC39B2" w:rsidP="00EC39B2">
      <w:pPr>
        <w:pStyle w:val="af3"/>
        <w:numPr>
          <w:ilvl w:val="0"/>
          <w:numId w:val="23"/>
        </w:numPr>
      </w:pPr>
      <w:r>
        <w:t xml:space="preserve">1 x </w:t>
      </w:r>
      <w:r w:rsidR="0038389A">
        <w:t xml:space="preserve">colour </w:t>
      </w:r>
      <w:r>
        <w:t xml:space="preserve">printout </w:t>
      </w:r>
      <w:r w:rsidR="00CA5BB5">
        <w:t>on A3 scaled to 90%</w:t>
      </w:r>
      <w:r w:rsidR="00862552">
        <w:t>, trimmed</w:t>
      </w:r>
      <w:r>
        <w:t xml:space="preserve">. Ensure that you include your competitor number </w:t>
      </w:r>
      <w:r w:rsidR="00CA5BB5">
        <w:t>outside of the artwork area</w:t>
      </w:r>
      <w:r>
        <w:t>.</w:t>
      </w:r>
    </w:p>
    <w:p w14:paraId="467CC174" w14:textId="6FAB6B38" w:rsidR="00EC39B2" w:rsidRPr="00952F1E" w:rsidRDefault="00EC39B2" w:rsidP="00EC39B2">
      <w:pPr>
        <w:rPr>
          <w:b/>
        </w:rPr>
      </w:pPr>
      <w:r w:rsidRPr="00952F1E">
        <w:rPr>
          <w:b/>
        </w:rPr>
        <w:t>Files</w:t>
      </w:r>
      <w:r w:rsidR="004A61D4">
        <w:rPr>
          <w:b/>
        </w:rPr>
        <w:t xml:space="preserve"> </w:t>
      </w:r>
    </w:p>
    <w:p w14:paraId="3B166C63" w14:textId="63C33F47" w:rsidR="00EC39B2" w:rsidRDefault="004A61D4" w:rsidP="00BA796A">
      <w:pPr>
        <w:pStyle w:val="af3"/>
        <w:numPr>
          <w:ilvl w:val="0"/>
          <w:numId w:val="23"/>
        </w:numPr>
      </w:pPr>
      <w:r>
        <w:t>1</w:t>
      </w:r>
      <w:r w:rsidR="00EC39B2">
        <w:t xml:space="preserve"> x PDF file</w:t>
      </w:r>
      <w:r w:rsidR="00BA796A">
        <w:t xml:space="preserve"> with trim marks, colour bars, and registration marks</w:t>
      </w:r>
    </w:p>
    <w:p w14:paraId="6648E55C" w14:textId="4592DFB2" w:rsidR="00EC39B2" w:rsidRDefault="004A61D4" w:rsidP="00EC39B2">
      <w:pPr>
        <w:pStyle w:val="af3"/>
        <w:numPr>
          <w:ilvl w:val="0"/>
          <w:numId w:val="23"/>
        </w:numPr>
      </w:pPr>
      <w:r>
        <w:lastRenderedPageBreak/>
        <w:t>1</w:t>
      </w:r>
      <w:r w:rsidR="00EC39B2">
        <w:t xml:space="preserve"> x </w:t>
      </w:r>
      <w:r w:rsidR="00CA5BB5">
        <w:t>INDD</w:t>
      </w:r>
      <w:r w:rsidR="00EC39B2">
        <w:t xml:space="preserve"> file</w:t>
      </w:r>
    </w:p>
    <w:p w14:paraId="629A1012" w14:textId="6B803E0F"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sidR="00CA5BB5">
        <w:rPr>
          <w:i/>
        </w:rPr>
        <w:t>InDesign</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w:t>
      </w:r>
      <w:r w:rsidR="00CA5BB5">
        <w:rPr>
          <w:i/>
        </w:rPr>
        <w:t xml:space="preserve"> and images</w:t>
      </w:r>
      <w:r w:rsidR="001A30E2">
        <w:rPr>
          <w:i/>
        </w:rPr>
        <w:t xml:space="preserve"> used.</w:t>
      </w:r>
    </w:p>
    <w:p w14:paraId="0FBC6AEF" w14:textId="1BBDDF53" w:rsidR="002168C9" w:rsidRDefault="002168C9" w:rsidP="002168C9">
      <w:pPr>
        <w:pStyle w:val="af3"/>
        <w:numPr>
          <w:ilvl w:val="0"/>
          <w:numId w:val="23"/>
        </w:numPr>
        <w:rPr>
          <w:i/>
        </w:rPr>
      </w:pPr>
      <w:r>
        <w:rPr>
          <w:i/>
        </w:rPr>
        <w:t>You may include any working files in a separate folder called: Working files</w:t>
      </w:r>
    </w:p>
    <w:p w14:paraId="5E2D389C" w14:textId="4EBAA2E8" w:rsidR="003A2447" w:rsidRDefault="003A2447" w:rsidP="003A2447">
      <w:pPr>
        <w:rPr>
          <w:i/>
        </w:rPr>
      </w:pPr>
    </w:p>
    <w:p w14:paraId="69088F0C" w14:textId="0864A75D" w:rsidR="003A2447" w:rsidRDefault="003A2447" w:rsidP="003A2447">
      <w:pPr>
        <w:rPr>
          <w:i/>
        </w:rPr>
      </w:pPr>
    </w:p>
    <w:p w14:paraId="187552C2" w14:textId="67F4AA40" w:rsidR="003A2447" w:rsidRDefault="003A2447" w:rsidP="003A2447">
      <w:pPr>
        <w:rPr>
          <w:i/>
        </w:rPr>
      </w:pPr>
    </w:p>
    <w:p w14:paraId="303447EC" w14:textId="60B7E713" w:rsidR="003A2447" w:rsidRDefault="003A2447" w:rsidP="003A2447">
      <w:pPr>
        <w:rPr>
          <w:i/>
        </w:rPr>
      </w:pPr>
    </w:p>
    <w:p w14:paraId="0A28A28A" w14:textId="53F04B6B" w:rsidR="003A2447" w:rsidRDefault="003A2447" w:rsidP="003A2447">
      <w:pPr>
        <w:rPr>
          <w:i/>
        </w:rPr>
      </w:pPr>
    </w:p>
    <w:p w14:paraId="02E2CD4B" w14:textId="4E70F5A3" w:rsidR="003A2447" w:rsidRDefault="004F64AF" w:rsidP="003A2447">
      <w:pPr>
        <w:pStyle w:val="10"/>
        <w:rPr>
          <w:lang w:eastAsia="ja-JP"/>
        </w:rPr>
      </w:pPr>
      <w:r>
        <w:rPr>
          <w:rFonts w:hint="eastAsia"/>
          <w:lang w:eastAsia="ja-JP"/>
        </w:rPr>
        <w:t>タスク</w:t>
      </w:r>
      <w:r w:rsidR="003A2447">
        <w:rPr>
          <w:lang w:eastAsia="ja-JP"/>
        </w:rPr>
        <w:t>2:</w:t>
      </w:r>
      <w:r>
        <w:rPr>
          <w:rFonts w:hint="eastAsia"/>
          <w:lang w:eastAsia="ja-JP"/>
        </w:rPr>
        <w:t>ポスター</w:t>
      </w:r>
    </w:p>
    <w:p w14:paraId="51EA606E" w14:textId="38DB9F8B" w:rsidR="003A2447" w:rsidRPr="00003B96" w:rsidRDefault="004F64AF" w:rsidP="003A2447">
      <w:pPr>
        <w:pStyle w:val="BodySubHeaderSpacebefore"/>
        <w:rPr>
          <w:rFonts w:ascii="Hiragino Kaku Gothic ProN W6" w:eastAsia="Hiragino Kaku Gothic ProN W6" w:hAnsi="Hiragino Kaku Gothic ProN W6"/>
          <w:b/>
          <w:bCs/>
          <w:lang w:eastAsia="ja-JP"/>
        </w:rPr>
      </w:pPr>
      <w:r w:rsidRPr="00003B96">
        <w:rPr>
          <w:rFonts w:ascii="Hiragino Kaku Gothic ProN W6" w:eastAsia="Hiragino Kaku Gothic ProN W6" w:hAnsi="Hiragino Kaku Gothic ProN W6" w:hint="eastAsia"/>
          <w:b/>
          <w:bCs/>
          <w:lang w:eastAsia="ja-JP"/>
        </w:rPr>
        <w:t>コンセプト</w:t>
      </w:r>
    </w:p>
    <w:p w14:paraId="0A1647B9" w14:textId="39F2E6DE" w:rsidR="004F64AF" w:rsidRPr="004F64AF" w:rsidRDefault="004F64AF" w:rsidP="004F64AF">
      <w:pPr>
        <w:rPr>
          <w:rFonts w:ascii="Hiragino Kaku Gothic ProN W3" w:eastAsia="Hiragino Kaku Gothic ProN W3" w:hAnsi="Hiragino Kaku Gothic ProN W3"/>
          <w:color w:val="538135" w:themeColor="accent6" w:themeShade="BF"/>
          <w:sz w:val="18"/>
          <w:szCs w:val="18"/>
          <w:lang w:eastAsia="ja-JP"/>
        </w:rPr>
      </w:pPr>
      <w:r w:rsidRPr="004F64AF">
        <w:rPr>
          <w:rFonts w:ascii="Hiragino Kaku Gothic ProN W3" w:eastAsia="Hiragino Kaku Gothic ProN W3" w:hAnsi="Hiragino Kaku Gothic ProN W3" w:hint="eastAsia"/>
          <w:color w:val="538135" w:themeColor="accent6" w:themeShade="BF"/>
          <w:sz w:val="18"/>
          <w:szCs w:val="18"/>
          <w:lang w:eastAsia="ja-JP"/>
        </w:rPr>
        <w:t>グルメスーパーマーケットやショッピングセンターに</w:t>
      </w:r>
      <w:r>
        <w:rPr>
          <w:rFonts w:ascii="Hiragino Kaku Gothic ProN W3" w:eastAsia="Hiragino Kaku Gothic ProN W3" w:hAnsi="Hiragino Kaku Gothic ProN W3" w:hint="eastAsia"/>
          <w:color w:val="538135" w:themeColor="accent6" w:themeShade="BF"/>
          <w:sz w:val="18"/>
          <w:szCs w:val="18"/>
          <w:lang w:eastAsia="ja-JP"/>
        </w:rPr>
        <w:t>掲示</w:t>
      </w:r>
      <w:r w:rsidRPr="004F64AF">
        <w:rPr>
          <w:rFonts w:ascii="Hiragino Kaku Gothic ProN W3" w:eastAsia="Hiragino Kaku Gothic ProN W3" w:hAnsi="Hiragino Kaku Gothic ProN W3" w:hint="eastAsia"/>
          <w:color w:val="538135" w:themeColor="accent6" w:themeShade="BF"/>
          <w:sz w:val="18"/>
          <w:szCs w:val="18"/>
          <w:lang w:eastAsia="ja-JP"/>
        </w:rPr>
        <w:t>されるポスター広告を作成します。</w:t>
      </w:r>
    </w:p>
    <w:p w14:paraId="092D8B8B" w14:textId="60D39994" w:rsidR="004F64AF" w:rsidRPr="00AA2E85" w:rsidRDefault="004F64AF" w:rsidP="004F64AF">
      <w:pPr>
        <w:rPr>
          <w:rFonts w:ascii="Hiragino Kaku Gothic ProN W3" w:eastAsia="Hiragino Kaku Gothic ProN W3" w:hAnsi="Hiragino Kaku Gothic ProN W3"/>
          <w:color w:val="538135" w:themeColor="accent6" w:themeShade="BF"/>
          <w:sz w:val="18"/>
          <w:szCs w:val="18"/>
          <w:lang w:eastAsia="ja-JP"/>
        </w:rPr>
      </w:pPr>
      <w:r w:rsidRPr="004F64AF">
        <w:rPr>
          <w:rFonts w:ascii="Hiragino Kaku Gothic ProN W3" w:eastAsia="Hiragino Kaku Gothic ProN W3" w:hAnsi="Hiragino Kaku Gothic ProN W3" w:hint="eastAsia"/>
          <w:color w:val="538135" w:themeColor="accent6" w:themeShade="BF"/>
          <w:sz w:val="18"/>
          <w:szCs w:val="18"/>
          <w:lang w:eastAsia="ja-JP"/>
        </w:rPr>
        <w:t>デザインは、ターゲット</w:t>
      </w:r>
      <w:r>
        <w:rPr>
          <w:rFonts w:ascii="Hiragino Kaku Gothic ProN W3" w:eastAsia="Hiragino Kaku Gothic ProN W3" w:hAnsi="Hiragino Kaku Gothic ProN W3" w:hint="eastAsia"/>
          <w:color w:val="538135" w:themeColor="accent6" w:themeShade="BF"/>
          <w:sz w:val="18"/>
          <w:szCs w:val="18"/>
          <w:lang w:eastAsia="ja-JP"/>
        </w:rPr>
        <w:t>層</w:t>
      </w:r>
      <w:r w:rsidRPr="004F64AF">
        <w:rPr>
          <w:rFonts w:ascii="Hiragino Kaku Gothic ProN W3" w:eastAsia="Hiragino Kaku Gothic ProN W3" w:hAnsi="Hiragino Kaku Gothic ProN W3" w:hint="eastAsia"/>
          <w:color w:val="538135" w:themeColor="accent6" w:themeShade="BF"/>
          <w:sz w:val="18"/>
          <w:szCs w:val="18"/>
          <w:lang w:eastAsia="ja-JP"/>
        </w:rPr>
        <w:t>を引き付けるために画像モンタージュを作成する必要があります。</w:t>
      </w:r>
    </w:p>
    <w:p w14:paraId="4C50735E" w14:textId="70AEEE9D" w:rsidR="003A2447" w:rsidRPr="00003B96" w:rsidRDefault="004F64AF" w:rsidP="003A2447">
      <w:pPr>
        <w:pStyle w:val="BodySubHeaderSpacebefore"/>
        <w:rPr>
          <w:rFonts w:ascii="Hiragino Kaku Gothic ProN W6" w:eastAsia="Hiragino Kaku Gothic ProN W6" w:hAnsi="Hiragino Kaku Gothic ProN W6"/>
          <w:b/>
          <w:bCs/>
        </w:rPr>
      </w:pPr>
      <w:r w:rsidRPr="00003B96">
        <w:rPr>
          <w:rFonts w:ascii="Hiragino Kaku Gothic ProN W6" w:eastAsia="Hiragino Kaku Gothic ProN W6" w:hAnsi="Hiragino Kaku Gothic ProN W6" w:hint="eastAsia"/>
          <w:b/>
          <w:bCs/>
          <w:lang w:eastAsia="ja-JP"/>
        </w:rPr>
        <w:t>仕様</w:t>
      </w:r>
    </w:p>
    <w:p w14:paraId="4566B869" w14:textId="57B8C553" w:rsidR="003A2447" w:rsidRPr="00003B96" w:rsidRDefault="004F64AF"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003B96">
        <w:rPr>
          <w:rFonts w:ascii="Hiragino Kaku Gothic ProN W6" w:eastAsia="Hiragino Kaku Gothic ProN W6" w:hAnsi="Hiragino Kaku Gothic ProN W6" w:hint="eastAsia"/>
          <w:bCs/>
          <w:color w:val="538135" w:themeColor="accent6" w:themeShade="BF"/>
          <w:sz w:val="18"/>
          <w:szCs w:val="18"/>
          <w:lang w:eastAsia="ja-JP"/>
        </w:rPr>
        <w:t>文字と画像</w:t>
      </w:r>
    </w:p>
    <w:p w14:paraId="10BD7721" w14:textId="54AFC355" w:rsidR="003A2447" w:rsidRPr="00AA2E85" w:rsidRDefault="00AB39D6" w:rsidP="003A2447">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ポスターには以下を含める</w:t>
      </w:r>
      <w:r w:rsidR="003A2447" w:rsidRPr="00AA2E85">
        <w:rPr>
          <w:rFonts w:ascii="Hiragino Kaku Gothic ProN W3" w:eastAsia="Hiragino Kaku Gothic ProN W3" w:hAnsi="Hiragino Kaku Gothic ProN W3"/>
          <w:color w:val="538135" w:themeColor="accent6" w:themeShade="BF"/>
          <w:sz w:val="18"/>
          <w:szCs w:val="18"/>
          <w:lang w:eastAsia="ja-JP"/>
        </w:rPr>
        <w:t>:</w:t>
      </w:r>
    </w:p>
    <w:p w14:paraId="4F8FDE71" w14:textId="71C60650" w:rsidR="003A2447" w:rsidRPr="00AA2E85" w:rsidRDefault="004F64AF" w:rsidP="003A2447">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ロゴ</w:t>
      </w:r>
    </w:p>
    <w:p w14:paraId="5D556A65" w14:textId="0699D5D5" w:rsidR="003A2447" w:rsidRPr="00AA2E85" w:rsidRDefault="003A2447" w:rsidP="003A2447">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Appendix 1.2 </w:t>
      </w:r>
      <w:r w:rsidR="004F64AF">
        <w:rPr>
          <w:rFonts w:ascii="Hiragino Kaku Gothic ProN W3" w:eastAsia="Hiragino Kaku Gothic ProN W3" w:hAnsi="Hiragino Kaku Gothic ProN W3" w:hint="eastAsia"/>
          <w:color w:val="538135" w:themeColor="accent6" w:themeShade="BF"/>
          <w:sz w:val="18"/>
          <w:szCs w:val="18"/>
          <w:lang w:eastAsia="ja-JP"/>
        </w:rPr>
        <w:t>のテキスト</w:t>
      </w:r>
      <w:r w:rsidRPr="00AA2E85">
        <w:rPr>
          <w:rFonts w:ascii="Hiragino Kaku Gothic ProN W3" w:eastAsia="Hiragino Kaku Gothic ProN W3" w:hAnsi="Hiragino Kaku Gothic ProN W3"/>
          <w:color w:val="538135" w:themeColor="accent6" w:themeShade="BF"/>
          <w:sz w:val="18"/>
          <w:szCs w:val="18"/>
        </w:rPr>
        <w:t>– Poster Text</w:t>
      </w:r>
      <w:r w:rsidR="004F64AF">
        <w:rPr>
          <w:rFonts w:ascii="Hiragino Kaku Gothic ProN W3" w:eastAsia="Hiragino Kaku Gothic ProN W3" w:hAnsi="Hiragino Kaku Gothic ProN W3" w:hint="eastAsia"/>
          <w:color w:val="538135" w:themeColor="accent6" w:themeShade="BF"/>
          <w:sz w:val="18"/>
          <w:szCs w:val="18"/>
          <w:lang w:eastAsia="ja-JP"/>
        </w:rPr>
        <w:t>（ポスターテキスト）</w:t>
      </w:r>
    </w:p>
    <w:p w14:paraId="41C4B5B5" w14:textId="21124DCA" w:rsidR="004F64AF" w:rsidRPr="00AA2E85" w:rsidRDefault="004F64AF" w:rsidP="003A2447">
      <w:pPr>
        <w:pStyle w:val="af3"/>
        <w:numPr>
          <w:ilvl w:val="0"/>
          <w:numId w:val="24"/>
        </w:numPr>
        <w:ind w:left="360"/>
        <w:rPr>
          <w:rFonts w:ascii="Hiragino Kaku Gothic ProN W3" w:eastAsia="Hiragino Kaku Gothic ProN W3" w:hAnsi="Hiragino Kaku Gothic ProN W3" w:hint="eastAsia"/>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Appendix 1.3</w:t>
      </w:r>
      <w:r>
        <w:rPr>
          <w:rFonts w:ascii="Hiragino Kaku Gothic ProN W3" w:eastAsia="Hiragino Kaku Gothic ProN W3" w:hAnsi="Hiragino Kaku Gothic ProN W3" w:hint="eastAsia"/>
          <w:color w:val="538135" w:themeColor="accent6" w:themeShade="BF"/>
          <w:sz w:val="18"/>
          <w:szCs w:val="18"/>
          <w:lang w:eastAsia="ja-JP"/>
        </w:rPr>
        <w:t>から</w:t>
      </w:r>
      <w:r w:rsidR="00AB39D6">
        <w:rPr>
          <w:rFonts w:ascii="Hiragino Kaku Gothic ProN W3" w:eastAsia="Hiragino Kaku Gothic ProN W3" w:hAnsi="Hiragino Kaku Gothic ProN W3" w:hint="eastAsia"/>
          <w:color w:val="538135" w:themeColor="accent6" w:themeShade="BF"/>
          <w:sz w:val="18"/>
          <w:szCs w:val="18"/>
          <w:lang w:eastAsia="ja-JP"/>
        </w:rPr>
        <w:t>モンタージュ用の画像を</w:t>
      </w:r>
      <w:r>
        <w:rPr>
          <w:rFonts w:ascii="Hiragino Kaku Gothic ProN W3" w:eastAsia="Hiragino Kaku Gothic ProN W3" w:hAnsi="Hiragino Kaku Gothic ProN W3" w:hint="eastAsia"/>
          <w:color w:val="538135" w:themeColor="accent6" w:themeShade="BF"/>
          <w:sz w:val="18"/>
          <w:szCs w:val="18"/>
          <w:lang w:eastAsia="ja-JP"/>
        </w:rPr>
        <w:t>少なくとも４つ。</w:t>
      </w:r>
      <w:r w:rsidR="00AB39D6" w:rsidRPr="00AA2E85">
        <w:rPr>
          <w:rFonts w:ascii="Hiragino Kaku Gothic ProN W3" w:eastAsia="Hiragino Kaku Gothic ProN W3" w:hAnsi="Hiragino Kaku Gothic ProN W3"/>
          <w:color w:val="538135" w:themeColor="accent6" w:themeShade="BF"/>
          <w:sz w:val="18"/>
          <w:szCs w:val="18"/>
          <w:lang w:eastAsia="ja-JP"/>
        </w:rPr>
        <w:t>– Images</w:t>
      </w:r>
      <w:r w:rsidR="00AB39D6">
        <w:rPr>
          <w:rFonts w:ascii="Hiragino Kaku Gothic ProN W3" w:eastAsia="Hiragino Kaku Gothic ProN W3" w:hAnsi="Hiragino Kaku Gothic ProN W3" w:hint="eastAsia"/>
          <w:color w:val="538135" w:themeColor="accent6" w:themeShade="BF"/>
          <w:sz w:val="18"/>
          <w:szCs w:val="18"/>
          <w:lang w:eastAsia="ja-JP"/>
        </w:rPr>
        <w:t>（画像）</w:t>
      </w:r>
    </w:p>
    <w:p w14:paraId="08622074" w14:textId="7825E545" w:rsidR="003A2447" w:rsidRPr="00003B96" w:rsidRDefault="00AB39D6" w:rsidP="003A2447">
      <w:pPr>
        <w:spacing w:before="240"/>
        <w:rPr>
          <w:rFonts w:ascii="Hiragino Kaku Gothic ProN W6" w:eastAsia="Hiragino Kaku Gothic ProN W6" w:hAnsi="Hiragino Kaku Gothic ProN W6"/>
          <w:b/>
          <w:bCs/>
          <w:color w:val="538135" w:themeColor="accent6" w:themeShade="BF"/>
          <w:sz w:val="18"/>
          <w:szCs w:val="18"/>
        </w:rPr>
      </w:pPr>
      <w:r w:rsidRPr="00003B96">
        <w:rPr>
          <w:rFonts w:ascii="Hiragino Kaku Gothic ProN W6" w:eastAsia="Hiragino Kaku Gothic ProN W6" w:hAnsi="Hiragino Kaku Gothic ProN W6" w:hint="eastAsia"/>
          <w:b/>
          <w:bCs/>
          <w:color w:val="538135" w:themeColor="accent6" w:themeShade="BF"/>
          <w:sz w:val="18"/>
          <w:szCs w:val="18"/>
          <w:lang w:eastAsia="ja-JP"/>
        </w:rPr>
        <w:t>サイズ</w:t>
      </w:r>
    </w:p>
    <w:p w14:paraId="3783B9E3" w14:textId="156F40BE"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A3</w:t>
      </w:r>
      <w:r w:rsidR="00AB39D6">
        <w:rPr>
          <w:rFonts w:ascii="Hiragino Kaku Gothic ProN W3" w:eastAsia="Hiragino Kaku Gothic ProN W3" w:hAnsi="Hiragino Kaku Gothic ProN W3" w:hint="eastAsia"/>
          <w:color w:val="538135" w:themeColor="accent6" w:themeShade="BF"/>
          <w:sz w:val="18"/>
          <w:szCs w:val="18"/>
          <w:lang w:eastAsia="ja-JP"/>
        </w:rPr>
        <w:t>縦置き</w:t>
      </w:r>
      <w:r w:rsidRPr="00AA2E85">
        <w:rPr>
          <w:rFonts w:ascii="Hiragino Kaku Gothic ProN W3" w:eastAsia="Hiragino Kaku Gothic ProN W3" w:hAnsi="Hiragino Kaku Gothic ProN W3" w:hint="eastAsia"/>
          <w:color w:val="538135" w:themeColor="accent6" w:themeShade="BF"/>
          <w:sz w:val="18"/>
          <w:szCs w:val="18"/>
          <w:lang w:eastAsia="ja-JP"/>
        </w:rPr>
        <w:t>:</w:t>
      </w:r>
      <w:r w:rsidRPr="00AA2E85">
        <w:rPr>
          <w:rFonts w:ascii="Hiragino Kaku Gothic ProN W3" w:eastAsia="Hiragino Kaku Gothic ProN W3" w:hAnsi="Hiragino Kaku Gothic ProN W3"/>
          <w:color w:val="538135" w:themeColor="accent6" w:themeShade="BF"/>
          <w:sz w:val="18"/>
          <w:szCs w:val="18"/>
        </w:rPr>
        <w:t xml:space="preserve"> 297mm x 420mm</w:t>
      </w:r>
    </w:p>
    <w:p w14:paraId="537F18B3" w14:textId="13C5278B" w:rsidR="003A2447" w:rsidRPr="00003B96" w:rsidRDefault="00AB39D6" w:rsidP="003A2447">
      <w:pPr>
        <w:spacing w:before="240"/>
        <w:rPr>
          <w:rFonts w:ascii="Hiragino Kaku Gothic ProN W6" w:eastAsia="Hiragino Kaku Gothic ProN W6" w:hAnsi="Hiragino Kaku Gothic ProN W6"/>
          <w:b/>
          <w:bCs/>
          <w:color w:val="538135" w:themeColor="accent6" w:themeShade="BF"/>
          <w:sz w:val="18"/>
          <w:szCs w:val="18"/>
        </w:rPr>
      </w:pPr>
      <w:r w:rsidRPr="00003B96">
        <w:rPr>
          <w:rFonts w:ascii="Hiragino Kaku Gothic ProN W6" w:eastAsia="Hiragino Kaku Gothic ProN W6" w:hAnsi="Hiragino Kaku Gothic ProN W6" w:hint="eastAsia"/>
          <w:b/>
          <w:bCs/>
          <w:color w:val="538135" w:themeColor="accent6" w:themeShade="BF"/>
          <w:sz w:val="18"/>
          <w:szCs w:val="18"/>
          <w:lang w:eastAsia="ja-JP"/>
        </w:rPr>
        <w:t>カラー</w:t>
      </w:r>
    </w:p>
    <w:p w14:paraId="4DE35FB2" w14:textId="58BE7A94"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CMYK + PMS C 877 </w:t>
      </w:r>
      <w:r w:rsidR="00AB39D6">
        <w:rPr>
          <w:rFonts w:ascii="Hiragino Kaku Gothic ProN W3" w:eastAsia="Hiragino Kaku Gothic ProN W3" w:hAnsi="Hiragino Kaku Gothic ProN W3" w:hint="eastAsia"/>
          <w:color w:val="538135" w:themeColor="accent6" w:themeShade="BF"/>
          <w:sz w:val="18"/>
          <w:szCs w:val="18"/>
          <w:lang w:eastAsia="ja-JP"/>
        </w:rPr>
        <w:t>と</w:t>
      </w:r>
      <w:r w:rsidRPr="00AA2E85">
        <w:rPr>
          <w:rFonts w:ascii="Hiragino Kaku Gothic ProN W3" w:eastAsia="Hiragino Kaku Gothic ProN W3" w:hAnsi="Hiragino Kaku Gothic ProN W3"/>
          <w:color w:val="538135" w:themeColor="accent6" w:themeShade="BF"/>
          <w:sz w:val="18"/>
          <w:szCs w:val="18"/>
        </w:rPr>
        <w:t xml:space="preserve"> PMS C 876</w:t>
      </w:r>
    </w:p>
    <w:p w14:paraId="26DB133F" w14:textId="1AA2ECDD" w:rsidR="003A2447" w:rsidRPr="00003B96" w:rsidRDefault="00AB39D6" w:rsidP="003A2447">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003B96">
        <w:rPr>
          <w:rFonts w:ascii="Hiragino Kaku Gothic ProN W6" w:eastAsia="Hiragino Kaku Gothic ProN W6" w:hAnsi="Hiragino Kaku Gothic ProN W6" w:hint="eastAsia"/>
          <w:bCs/>
          <w:color w:val="538135" w:themeColor="accent6" w:themeShade="BF"/>
          <w:sz w:val="18"/>
          <w:szCs w:val="18"/>
          <w:lang w:eastAsia="ja-JP"/>
        </w:rPr>
        <w:t>画像の</w:t>
      </w:r>
      <w:r w:rsidRPr="00003B96">
        <w:rPr>
          <w:rFonts w:ascii="Hiragino Kaku Gothic ProN W6" w:eastAsia="Hiragino Kaku Gothic ProN W6" w:hAnsi="Hiragino Kaku Gothic ProN W6"/>
          <w:bCs/>
          <w:color w:val="538135" w:themeColor="accent6" w:themeShade="BF"/>
          <w:sz w:val="18"/>
          <w:szCs w:val="18"/>
          <w:lang w:eastAsia="ja-JP"/>
        </w:rPr>
        <w:t>ICC</w:t>
      </w:r>
      <w:r w:rsidRPr="00003B96">
        <w:rPr>
          <w:rFonts w:ascii="Hiragino Kaku Gothic ProN W6" w:eastAsia="Hiragino Kaku Gothic ProN W6" w:hAnsi="Hiragino Kaku Gothic ProN W6" w:hint="eastAsia"/>
          <w:bCs/>
          <w:color w:val="538135" w:themeColor="accent6" w:themeShade="BF"/>
          <w:sz w:val="18"/>
          <w:szCs w:val="18"/>
          <w:lang w:eastAsia="ja-JP"/>
        </w:rPr>
        <w:t>プロファイル</w:t>
      </w:r>
    </w:p>
    <w:p w14:paraId="3D7E1AB9" w14:textId="77777777" w:rsidR="003A2447" w:rsidRPr="00AA2E85" w:rsidRDefault="003A2447" w:rsidP="003A2447">
      <w:pPr>
        <w:pStyle w:val="Default"/>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U.S. Sheetfed Coated v2</w:t>
      </w:r>
    </w:p>
    <w:p w14:paraId="29D405F2" w14:textId="2A10255A" w:rsidR="003A2447" w:rsidRPr="00003B96" w:rsidRDefault="00AB39D6"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003B96">
        <w:rPr>
          <w:rFonts w:ascii="Hiragino Kaku Gothic ProN W6" w:eastAsia="Hiragino Kaku Gothic ProN W6" w:hAnsi="Hiragino Kaku Gothic ProN W6" w:hint="eastAsia"/>
          <w:bCs/>
          <w:color w:val="538135" w:themeColor="accent6" w:themeShade="BF"/>
          <w:sz w:val="18"/>
          <w:szCs w:val="18"/>
          <w:lang w:eastAsia="ja-JP"/>
        </w:rPr>
        <w:t>画像解像度</w:t>
      </w:r>
    </w:p>
    <w:p w14:paraId="45F4ED7B" w14:textId="0918F461" w:rsidR="003A2447" w:rsidRPr="00AA2E85" w:rsidRDefault="003A2447" w:rsidP="003A2447">
      <w:pPr>
        <w:pStyle w:val="Default"/>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400dpi (InDesign</w:t>
      </w:r>
      <w:r w:rsidR="00AB39D6">
        <w:rPr>
          <w:rFonts w:ascii="Hiragino Kaku Gothic ProN W3" w:eastAsia="Hiragino Kaku Gothic ProN W3" w:hAnsi="Hiragino Kaku Gothic ProN W3" w:hint="eastAsia"/>
          <w:color w:val="538135" w:themeColor="accent6" w:themeShade="BF"/>
          <w:sz w:val="18"/>
          <w:szCs w:val="18"/>
          <w:lang w:eastAsia="ja-JP"/>
        </w:rPr>
        <w:t>に１００％原寸で配置</w:t>
      </w:r>
      <w:r w:rsidRPr="00AA2E85">
        <w:rPr>
          <w:rFonts w:ascii="Hiragino Kaku Gothic ProN W3" w:eastAsia="Hiragino Kaku Gothic ProN W3" w:hAnsi="Hiragino Kaku Gothic ProN W3"/>
          <w:color w:val="538135" w:themeColor="accent6" w:themeShade="BF"/>
          <w:sz w:val="18"/>
          <w:szCs w:val="18"/>
        </w:rPr>
        <w:t>)</w:t>
      </w:r>
    </w:p>
    <w:p w14:paraId="604755FB" w14:textId="08DD7C20" w:rsidR="003A2447" w:rsidRPr="00003B96" w:rsidRDefault="00AB39D6"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003B96">
        <w:rPr>
          <w:rFonts w:ascii="Hiragino Kaku Gothic ProN W6" w:eastAsia="Hiragino Kaku Gothic ProN W6" w:hAnsi="Hiragino Kaku Gothic ProN W6" w:hint="eastAsia"/>
          <w:bCs/>
          <w:color w:val="538135" w:themeColor="accent6" w:themeShade="BF"/>
          <w:sz w:val="18"/>
          <w:szCs w:val="18"/>
          <w:lang w:eastAsia="ja-JP"/>
        </w:rPr>
        <w:t>ブリード</w:t>
      </w:r>
    </w:p>
    <w:p w14:paraId="2BBA7745" w14:textId="1E04645D" w:rsidR="003A2447" w:rsidRPr="00AA2E85" w:rsidRDefault="003A2447" w:rsidP="003A2447">
      <w:pPr>
        <w:pStyle w:val="Default"/>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3mm </w:t>
      </w:r>
      <w:r w:rsidR="00AB39D6">
        <w:rPr>
          <w:rFonts w:ascii="Hiragino Kaku Gothic ProN W3" w:eastAsia="Hiragino Kaku Gothic ProN W3" w:hAnsi="Hiragino Kaku Gothic ProN W3" w:hint="eastAsia"/>
          <w:color w:val="538135" w:themeColor="accent6" w:themeShade="BF"/>
          <w:sz w:val="18"/>
          <w:szCs w:val="18"/>
          <w:lang w:eastAsia="ja-JP"/>
        </w:rPr>
        <w:t>正確に</w:t>
      </w:r>
    </w:p>
    <w:p w14:paraId="2B7E59ED" w14:textId="2628EBBB" w:rsidR="003A2447" w:rsidRPr="00003B96" w:rsidRDefault="00AB39D6"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003B96">
        <w:rPr>
          <w:rFonts w:ascii="Hiragino Kaku Gothic ProN W6" w:eastAsia="Hiragino Kaku Gothic ProN W6" w:hAnsi="Hiragino Kaku Gothic ProN W6" w:hint="eastAsia"/>
          <w:bCs/>
          <w:color w:val="538135" w:themeColor="accent6" w:themeShade="BF"/>
          <w:sz w:val="18"/>
          <w:szCs w:val="18"/>
          <w:lang w:eastAsia="ja-JP"/>
        </w:rPr>
        <w:t>ファイルの種類</w:t>
      </w:r>
    </w:p>
    <w:p w14:paraId="294C93FE" w14:textId="477E8537" w:rsidR="003A2447" w:rsidRPr="00AA2E85" w:rsidRDefault="003A2447" w:rsidP="003A2447">
      <w:pPr>
        <w:pStyle w:val="Default"/>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1</w:t>
      </w:r>
      <w:r w:rsidR="00AB39D6">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lang w:eastAsia="ja-JP"/>
        </w:rPr>
        <w:t>INDD (</w:t>
      </w:r>
      <w:r w:rsidR="00AB39D6">
        <w:rPr>
          <w:rFonts w:ascii="Hiragino Kaku Gothic ProN W3" w:eastAsia="Hiragino Kaku Gothic ProN W3" w:hAnsi="Hiragino Kaku Gothic ProN W3" w:hint="eastAsia"/>
          <w:color w:val="538135" w:themeColor="accent6" w:themeShade="BF"/>
          <w:sz w:val="18"/>
          <w:szCs w:val="18"/>
          <w:lang w:eastAsia="ja-JP"/>
        </w:rPr>
        <w:t>作業用のポスターファイル</w:t>
      </w:r>
      <w:r w:rsidRPr="00AA2E85">
        <w:rPr>
          <w:rFonts w:ascii="Hiragino Kaku Gothic ProN W3" w:eastAsia="Hiragino Kaku Gothic ProN W3" w:hAnsi="Hiragino Kaku Gothic ProN W3"/>
          <w:color w:val="538135" w:themeColor="accent6" w:themeShade="BF"/>
          <w:sz w:val="18"/>
          <w:szCs w:val="18"/>
          <w:lang w:eastAsia="ja-JP"/>
        </w:rPr>
        <w:t>)</w:t>
      </w:r>
    </w:p>
    <w:p w14:paraId="79D64845" w14:textId="45DFB0B1"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1</w:t>
      </w:r>
      <w:r w:rsidR="00AB39D6">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lang w:eastAsia="ja-JP"/>
        </w:rPr>
        <w:t>PDF</w:t>
      </w:r>
      <w:r w:rsidR="00AB39D6">
        <w:rPr>
          <w:rFonts w:ascii="Hiragino Kaku Gothic ProN W3" w:eastAsia="Hiragino Kaku Gothic ProN W3" w:hAnsi="Hiragino Kaku Gothic ProN W3" w:hint="eastAsia"/>
          <w:color w:val="538135" w:themeColor="accent6" w:themeShade="BF"/>
          <w:sz w:val="18"/>
          <w:szCs w:val="18"/>
          <w:lang w:eastAsia="ja-JP"/>
        </w:rPr>
        <w:t>ファイル</w:t>
      </w:r>
      <w:r w:rsidRPr="00AA2E85">
        <w:rPr>
          <w:rFonts w:ascii="Hiragino Kaku Gothic ProN W3" w:eastAsia="Hiragino Kaku Gothic ProN W3" w:hAnsi="Hiragino Kaku Gothic ProN W3"/>
          <w:color w:val="538135" w:themeColor="accent6" w:themeShade="BF"/>
          <w:sz w:val="18"/>
          <w:szCs w:val="18"/>
          <w:lang w:eastAsia="ja-JP"/>
        </w:rPr>
        <w:t>: PDF/X-4:2010 —</w:t>
      </w:r>
      <w:r w:rsidR="00AB39D6">
        <w:rPr>
          <w:rFonts w:ascii="Hiragino Kaku Gothic ProN W3" w:eastAsia="Hiragino Kaku Gothic ProN W3" w:hAnsi="Hiragino Kaku Gothic ProN W3" w:hint="eastAsia"/>
          <w:color w:val="538135" w:themeColor="accent6" w:themeShade="BF"/>
          <w:sz w:val="18"/>
          <w:szCs w:val="18"/>
          <w:lang w:eastAsia="ja-JP"/>
        </w:rPr>
        <w:t>全てのテキストはアウトライン化しなければならない（最終のポスターファイル）。</w:t>
      </w:r>
    </w:p>
    <w:p w14:paraId="2C9F6678" w14:textId="2E44054D" w:rsidR="003A2447" w:rsidRPr="00AA2E85" w:rsidRDefault="00AB39D6"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ベクター</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.ai </w:t>
      </w:r>
      <w:r>
        <w:rPr>
          <w:rFonts w:ascii="Hiragino Kaku Gothic ProN W3" w:eastAsia="Hiragino Kaku Gothic ProN W3" w:hAnsi="Hiragino Kaku Gothic ProN W3" w:hint="eastAsia"/>
          <w:color w:val="538135" w:themeColor="accent6" w:themeShade="BF"/>
          <w:sz w:val="18"/>
          <w:szCs w:val="18"/>
          <w:lang w:eastAsia="ja-JP"/>
        </w:rPr>
        <w:t>または</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.eps</w:t>
      </w:r>
    </w:p>
    <w:p w14:paraId="7A2AD68B" w14:textId="60EB06EA" w:rsidR="003A2447" w:rsidRPr="00AA2E85" w:rsidRDefault="00AB39D6"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ラスター画像</w:t>
      </w:r>
      <w:r w:rsidR="003A2447" w:rsidRPr="00AA2E85">
        <w:rPr>
          <w:rFonts w:ascii="Hiragino Kaku Gothic ProN W3" w:eastAsia="Hiragino Kaku Gothic ProN W3" w:hAnsi="Hiragino Kaku Gothic ProN W3" w:hint="eastAsia"/>
          <w:color w:val="538135" w:themeColor="accent6" w:themeShade="BF"/>
          <w:sz w:val="18"/>
          <w:szCs w:val="18"/>
          <w:lang w:eastAsia="ja-JP"/>
        </w:rPr>
        <w:t>:</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w:t>
      </w:r>
      <w:proofErr w:type="spellStart"/>
      <w:r w:rsidR="003A2447" w:rsidRPr="00AA2E85">
        <w:rPr>
          <w:rFonts w:ascii="Hiragino Kaku Gothic ProN W3" w:eastAsia="Hiragino Kaku Gothic ProN W3" w:hAnsi="Hiragino Kaku Gothic ProN W3"/>
          <w:color w:val="538135" w:themeColor="accent6" w:themeShade="BF"/>
          <w:sz w:val="18"/>
          <w:szCs w:val="18"/>
          <w:lang w:eastAsia="ja-JP"/>
        </w:rPr>
        <w:t>psd</w:t>
      </w:r>
      <w:proofErr w:type="spellEnd"/>
      <w:r w:rsidR="003A2447" w:rsidRPr="00AA2E85">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hint="eastAsia"/>
          <w:color w:val="538135" w:themeColor="accent6" w:themeShade="BF"/>
          <w:sz w:val="18"/>
          <w:szCs w:val="18"/>
          <w:lang w:eastAsia="ja-JP"/>
        </w:rPr>
        <w:t xml:space="preserve">または　</w:t>
      </w:r>
      <w:r w:rsidR="003A2447" w:rsidRPr="00AA2E85">
        <w:rPr>
          <w:rFonts w:ascii="Hiragino Kaku Gothic ProN W3" w:eastAsia="Hiragino Kaku Gothic ProN W3" w:hAnsi="Hiragino Kaku Gothic ProN W3"/>
          <w:color w:val="538135" w:themeColor="accent6" w:themeShade="BF"/>
          <w:sz w:val="18"/>
          <w:szCs w:val="18"/>
          <w:lang w:eastAsia="ja-JP"/>
        </w:rPr>
        <w:t>.</w:t>
      </w:r>
      <w:proofErr w:type="spellStart"/>
      <w:r w:rsidR="003A2447" w:rsidRPr="00AA2E85">
        <w:rPr>
          <w:rFonts w:ascii="Hiragino Kaku Gothic ProN W3" w:eastAsia="Hiragino Kaku Gothic ProN W3" w:hAnsi="Hiragino Kaku Gothic ProN W3"/>
          <w:color w:val="538135" w:themeColor="accent6" w:themeShade="BF"/>
          <w:sz w:val="18"/>
          <w:szCs w:val="18"/>
          <w:lang w:eastAsia="ja-JP"/>
        </w:rPr>
        <w:t>dcs</w:t>
      </w:r>
      <w:proofErr w:type="spellEnd"/>
    </w:p>
    <w:p w14:paraId="54EC2846" w14:textId="77777777" w:rsidR="00AB39D6" w:rsidRDefault="00AB39D6" w:rsidP="003A2447">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5875813D" w14:textId="0685C53B" w:rsidR="003A2447" w:rsidRPr="00003B96" w:rsidRDefault="00AB39D6"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003B96">
        <w:rPr>
          <w:rFonts w:ascii="Hiragino Kaku Gothic ProN W6" w:eastAsia="Hiragino Kaku Gothic ProN W6" w:hAnsi="Hiragino Kaku Gothic ProN W6" w:hint="eastAsia"/>
          <w:bCs/>
          <w:color w:val="538135" w:themeColor="accent6" w:themeShade="BF"/>
          <w:sz w:val="18"/>
          <w:szCs w:val="18"/>
          <w:lang w:eastAsia="ja-JP"/>
        </w:rPr>
        <w:lastRenderedPageBreak/>
        <w:t>名前</w:t>
      </w:r>
    </w:p>
    <w:p w14:paraId="2EEBECFC" w14:textId="090CF9CD" w:rsidR="003A2447" w:rsidRPr="00003B96" w:rsidRDefault="00AB39D6" w:rsidP="003A2447">
      <w:pPr>
        <w:rPr>
          <w:rFonts w:ascii="Hiragino Kaku Gothic ProN W3" w:eastAsia="Hiragino Kaku Gothic ProN W3" w:hAnsi="Hiragino Kaku Gothic ProN W3"/>
          <w:i/>
          <w:iCs/>
          <w:color w:val="538135" w:themeColor="accent6" w:themeShade="BF"/>
          <w:sz w:val="18"/>
          <w:szCs w:val="18"/>
          <w:lang w:eastAsia="ja-JP"/>
        </w:rPr>
      </w:pPr>
      <w:r w:rsidRPr="00003B96">
        <w:rPr>
          <w:rFonts w:ascii="Hiragino Kaku Gothic ProN W3" w:eastAsia="Hiragino Kaku Gothic ProN W3" w:hAnsi="Hiragino Kaku Gothic ProN W3" w:hint="eastAsia"/>
          <w:i/>
          <w:iCs/>
          <w:color w:val="538135" w:themeColor="accent6" w:themeShade="BF"/>
          <w:sz w:val="18"/>
          <w:szCs w:val="18"/>
          <w:lang w:eastAsia="ja-JP"/>
        </w:rPr>
        <w:t>注意</w:t>
      </w:r>
      <w:r w:rsidR="003A2447" w:rsidRPr="00003B96">
        <w:rPr>
          <w:rFonts w:ascii="Hiragino Kaku Gothic ProN W3" w:eastAsia="Hiragino Kaku Gothic ProN W3" w:hAnsi="Hiragino Kaku Gothic ProN W3"/>
          <w:i/>
          <w:iCs/>
          <w:color w:val="538135" w:themeColor="accent6" w:themeShade="BF"/>
          <w:sz w:val="18"/>
          <w:szCs w:val="18"/>
          <w:lang w:eastAsia="ja-JP"/>
        </w:rPr>
        <w:t xml:space="preserve">: </w:t>
      </w:r>
      <w:r w:rsidRPr="00003B96">
        <w:rPr>
          <w:rFonts w:ascii="Hiragino Kaku Gothic ProN W3" w:eastAsia="Hiragino Kaku Gothic ProN W3" w:hAnsi="Hiragino Kaku Gothic ProN W3"/>
          <w:i/>
          <w:iCs/>
          <w:color w:val="538135" w:themeColor="accent6" w:themeShade="BF"/>
          <w:sz w:val="18"/>
          <w:szCs w:val="18"/>
          <w:lang w:eastAsia="ja-JP"/>
        </w:rPr>
        <w:t>YY</w:t>
      </w:r>
      <w:r w:rsidRPr="00003B96">
        <w:rPr>
          <w:rFonts w:ascii="Hiragino Kaku Gothic ProN W3" w:eastAsia="Hiragino Kaku Gothic ProN W3" w:hAnsi="Hiragino Kaku Gothic ProN W3" w:hint="eastAsia"/>
          <w:i/>
          <w:iCs/>
          <w:color w:val="538135" w:themeColor="accent6" w:themeShade="BF"/>
          <w:sz w:val="18"/>
          <w:szCs w:val="18"/>
          <w:lang w:eastAsia="ja-JP"/>
        </w:rPr>
        <w:t>は選手番号を表す。</w:t>
      </w:r>
    </w:p>
    <w:p w14:paraId="2BEF41A3" w14:textId="3D99B816" w:rsidR="003A2447" w:rsidRPr="00AA2E85" w:rsidRDefault="00AB39D6" w:rsidP="003A2447">
      <w:pPr>
        <w:rPr>
          <w:rFonts w:ascii="Hiragino Kaku Gothic ProN W3" w:eastAsia="Hiragino Kaku Gothic ProN W3" w:hAnsi="Hiragino Kaku Gothic ProN W3"/>
          <w:sz w:val="18"/>
          <w:szCs w:val="18"/>
        </w:rPr>
      </w:pPr>
      <w:r>
        <w:rPr>
          <w:rFonts w:ascii="Hiragino Kaku Gothic ProN W3" w:eastAsia="Hiragino Kaku Gothic ProN W3" w:hAnsi="Hiragino Kaku Gothic ProN W3" w:hint="eastAsia"/>
          <w:color w:val="FF0000"/>
          <w:sz w:val="18"/>
          <w:szCs w:val="18"/>
          <w:lang w:eastAsia="ja-JP"/>
        </w:rPr>
        <w:t>フォルダー名</w:t>
      </w:r>
      <w:r w:rsidR="003A2447" w:rsidRPr="00AA2E85">
        <w:rPr>
          <w:rFonts w:ascii="Hiragino Kaku Gothic ProN W3" w:eastAsia="Hiragino Kaku Gothic ProN W3" w:hAnsi="Hiragino Kaku Gothic ProN W3"/>
          <w:color w:val="FF0000"/>
          <w:sz w:val="18"/>
          <w:szCs w:val="18"/>
        </w:rPr>
        <w:t>: Poster</w:t>
      </w:r>
    </w:p>
    <w:p w14:paraId="14B5C5A3" w14:textId="354E3723" w:rsidR="003A2447" w:rsidRPr="00AA2E85" w:rsidRDefault="00AB39D6" w:rsidP="003A2447">
      <w:pPr>
        <w:pStyle w:val="af3"/>
        <w:numPr>
          <w:ilvl w:val="0"/>
          <w:numId w:val="27"/>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ポスターファイル名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YY_DFP_Poster.ai</w:t>
      </w:r>
    </w:p>
    <w:p w14:paraId="1C6BB344" w14:textId="3C23ECF8" w:rsidR="003A2447" w:rsidRPr="00AA2E85" w:rsidRDefault="00AB39D6" w:rsidP="003A2447">
      <w:pPr>
        <w:pStyle w:val="af3"/>
        <w:numPr>
          <w:ilvl w:val="0"/>
          <w:numId w:val="27"/>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ポスターファイル名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YY_DFP_Poster.pdf</w:t>
      </w:r>
    </w:p>
    <w:p w14:paraId="6AC90241" w14:textId="4FAB8ACB" w:rsidR="003A2447" w:rsidRPr="00003B96" w:rsidRDefault="00AB39D6" w:rsidP="003A2447">
      <w:pPr>
        <w:pStyle w:val="BodySubHeaderSpacebefore"/>
        <w:rPr>
          <w:rFonts w:ascii="Hiragino Kaku Gothic ProN W6" w:eastAsia="Hiragino Kaku Gothic ProN W6" w:hAnsi="Hiragino Kaku Gothic ProN W6"/>
          <w:b/>
          <w:bCs/>
          <w:lang w:eastAsia="ja-JP"/>
        </w:rPr>
      </w:pPr>
      <w:r w:rsidRPr="00003B96">
        <w:rPr>
          <w:rFonts w:ascii="Hiragino Kaku Gothic ProN W6" w:eastAsia="Hiragino Kaku Gothic ProN W6" w:hAnsi="Hiragino Kaku Gothic ProN W6" w:hint="eastAsia"/>
          <w:b/>
          <w:bCs/>
          <w:lang w:eastAsia="ja-JP"/>
        </w:rPr>
        <w:t>提出物</w:t>
      </w:r>
    </w:p>
    <w:p w14:paraId="3C686D8D" w14:textId="18BB640A" w:rsidR="003A2447" w:rsidRPr="00003B96" w:rsidRDefault="00AB39D6" w:rsidP="003A2447">
      <w:pPr>
        <w:rPr>
          <w:rFonts w:ascii="Hiragino Kaku Gothic ProN W6" w:eastAsia="Hiragino Kaku Gothic ProN W6" w:hAnsi="Hiragino Kaku Gothic ProN W6"/>
          <w:b/>
          <w:bCs/>
          <w:color w:val="538135" w:themeColor="accent6" w:themeShade="BF"/>
          <w:sz w:val="18"/>
          <w:szCs w:val="18"/>
          <w:lang w:eastAsia="ja-JP"/>
        </w:rPr>
      </w:pPr>
      <w:r w:rsidRPr="00003B96">
        <w:rPr>
          <w:rFonts w:ascii="Hiragino Kaku Gothic ProN W6" w:eastAsia="Hiragino Kaku Gothic ProN W6" w:hAnsi="Hiragino Kaku Gothic ProN W6" w:hint="eastAsia"/>
          <w:b/>
          <w:bCs/>
          <w:color w:val="538135" w:themeColor="accent6" w:themeShade="BF"/>
          <w:sz w:val="18"/>
          <w:szCs w:val="18"/>
          <w:lang w:eastAsia="ja-JP"/>
        </w:rPr>
        <w:t>プリントアウト</w:t>
      </w:r>
    </w:p>
    <w:p w14:paraId="2C6A0CB0" w14:textId="67F99EA2" w:rsidR="00AB39D6" w:rsidRPr="00003B96" w:rsidRDefault="00AB39D6"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color w:val="538135" w:themeColor="accent6" w:themeShade="BF"/>
          <w:sz w:val="18"/>
          <w:szCs w:val="18"/>
          <w:lang w:eastAsia="ja-JP"/>
        </w:rPr>
        <w:t>A</w:t>
      </w:r>
      <w:r>
        <w:rPr>
          <w:rFonts w:ascii="Hiragino Kaku Gothic ProN W3" w:eastAsia="Hiragino Kaku Gothic ProN W3" w:hAnsi="Hiragino Kaku Gothic ProN W3" w:hint="eastAsia"/>
          <w:color w:val="538135" w:themeColor="accent6" w:themeShade="BF"/>
          <w:sz w:val="18"/>
          <w:szCs w:val="18"/>
          <w:lang w:val="en-US" w:eastAsia="ja-JP"/>
        </w:rPr>
        <w:t>３に９０％の大きさで</w:t>
      </w:r>
      <w:r w:rsidR="000C69C2">
        <w:rPr>
          <w:rFonts w:ascii="Hiragino Kaku Gothic ProN W3" w:eastAsia="Hiragino Kaku Gothic ProN W3" w:hAnsi="Hiragino Kaku Gothic ProN W3" w:hint="eastAsia"/>
          <w:color w:val="538135" w:themeColor="accent6" w:themeShade="BF"/>
          <w:sz w:val="18"/>
          <w:szCs w:val="18"/>
          <w:lang w:val="en-US" w:eastAsia="ja-JP"/>
        </w:rPr>
        <w:t>印刷し</w:t>
      </w:r>
      <w:r>
        <w:rPr>
          <w:rFonts w:ascii="Hiragino Kaku Gothic ProN W3" w:eastAsia="Hiragino Kaku Gothic ProN W3" w:hAnsi="Hiragino Kaku Gothic ProN W3" w:hint="eastAsia"/>
          <w:color w:val="538135" w:themeColor="accent6" w:themeShade="BF"/>
          <w:sz w:val="18"/>
          <w:szCs w:val="18"/>
          <w:lang w:val="en-US" w:eastAsia="ja-JP"/>
        </w:rPr>
        <w:t>トリム</w:t>
      </w:r>
      <w:r w:rsidR="000C69C2">
        <w:rPr>
          <w:rFonts w:ascii="Hiragino Kaku Gothic ProN W3" w:eastAsia="Hiragino Kaku Gothic ProN W3" w:hAnsi="Hiragino Kaku Gothic ProN W3" w:hint="eastAsia"/>
          <w:color w:val="538135" w:themeColor="accent6" w:themeShade="BF"/>
          <w:sz w:val="18"/>
          <w:szCs w:val="18"/>
          <w:lang w:val="en-US" w:eastAsia="ja-JP"/>
        </w:rPr>
        <w:t>したものを１枚</w:t>
      </w:r>
      <w:r>
        <w:rPr>
          <w:rFonts w:ascii="Hiragino Kaku Gothic ProN W3" w:eastAsia="Hiragino Kaku Gothic ProN W3" w:hAnsi="Hiragino Kaku Gothic ProN W3" w:hint="eastAsia"/>
          <w:color w:val="538135" w:themeColor="accent6" w:themeShade="BF"/>
          <w:sz w:val="18"/>
          <w:szCs w:val="18"/>
          <w:lang w:val="en-US" w:eastAsia="ja-JP"/>
        </w:rPr>
        <w:t>。アートワークエリアの外側に選手番号を含めること。</w:t>
      </w:r>
    </w:p>
    <w:p w14:paraId="6E47A63C" w14:textId="77777777" w:rsidR="00003B96" w:rsidRPr="00AA2E85" w:rsidRDefault="00003B96" w:rsidP="00003B96">
      <w:pPr>
        <w:pStyle w:val="af3"/>
        <w:rPr>
          <w:rFonts w:ascii="Hiragino Kaku Gothic ProN W3" w:eastAsia="Hiragino Kaku Gothic ProN W3" w:hAnsi="Hiragino Kaku Gothic ProN W3" w:hint="eastAsia"/>
          <w:color w:val="538135" w:themeColor="accent6" w:themeShade="BF"/>
          <w:sz w:val="18"/>
          <w:szCs w:val="18"/>
          <w:lang w:eastAsia="ja-JP"/>
        </w:rPr>
      </w:pPr>
    </w:p>
    <w:p w14:paraId="5A9601B1" w14:textId="7EBDB736" w:rsidR="003A2447" w:rsidRPr="00003B96" w:rsidRDefault="000C69C2" w:rsidP="003A2447">
      <w:pPr>
        <w:rPr>
          <w:rFonts w:ascii="Hiragino Kaku Gothic ProN W6" w:eastAsia="Hiragino Kaku Gothic ProN W6" w:hAnsi="Hiragino Kaku Gothic ProN W6"/>
          <w:b/>
          <w:bCs/>
          <w:color w:val="538135" w:themeColor="accent6" w:themeShade="BF"/>
          <w:sz w:val="18"/>
          <w:szCs w:val="18"/>
        </w:rPr>
      </w:pPr>
      <w:r w:rsidRPr="00003B96">
        <w:rPr>
          <w:rFonts w:ascii="Hiragino Kaku Gothic ProN W6" w:eastAsia="Hiragino Kaku Gothic ProN W6" w:hAnsi="Hiragino Kaku Gothic ProN W6" w:hint="eastAsia"/>
          <w:b/>
          <w:bCs/>
          <w:color w:val="538135" w:themeColor="accent6" w:themeShade="BF"/>
          <w:sz w:val="18"/>
          <w:szCs w:val="18"/>
          <w:lang w:eastAsia="ja-JP"/>
        </w:rPr>
        <w:t>ファイル</w:t>
      </w:r>
    </w:p>
    <w:p w14:paraId="47CBC2AF" w14:textId="1DD31947" w:rsidR="003A2447" w:rsidRPr="00AA2E85" w:rsidRDefault="003A2447"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1</w:t>
      </w:r>
      <w:r w:rsidR="000C69C2">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lang w:eastAsia="ja-JP"/>
        </w:rPr>
        <w:t>PDF</w:t>
      </w:r>
      <w:r w:rsidR="000C69C2">
        <w:rPr>
          <w:rFonts w:ascii="Hiragino Kaku Gothic ProN W3" w:eastAsia="Hiragino Kaku Gothic ProN W3" w:hAnsi="Hiragino Kaku Gothic ProN W3" w:hint="eastAsia"/>
          <w:color w:val="538135" w:themeColor="accent6" w:themeShade="BF"/>
          <w:sz w:val="18"/>
          <w:szCs w:val="18"/>
          <w:lang w:eastAsia="ja-JP"/>
        </w:rPr>
        <w:t>ファイルにトリムマーク、カラーバー、レジストレーションマークを含めること。</w:t>
      </w:r>
    </w:p>
    <w:p w14:paraId="6EF8962D" w14:textId="649CEE53" w:rsidR="003A2447" w:rsidRPr="00AA2E85" w:rsidRDefault="003A2447" w:rsidP="003A2447">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1</w:t>
      </w:r>
      <w:r w:rsidR="000C69C2">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rPr>
        <w:t>INDD</w:t>
      </w:r>
      <w:r w:rsidR="000C69C2">
        <w:rPr>
          <w:rFonts w:ascii="Hiragino Kaku Gothic ProN W3" w:eastAsia="Hiragino Kaku Gothic ProN W3" w:hAnsi="Hiragino Kaku Gothic ProN W3" w:hint="eastAsia"/>
          <w:color w:val="538135" w:themeColor="accent6" w:themeShade="BF"/>
          <w:sz w:val="18"/>
          <w:szCs w:val="18"/>
          <w:lang w:eastAsia="ja-JP"/>
        </w:rPr>
        <w:t>ファイル</w:t>
      </w:r>
    </w:p>
    <w:p w14:paraId="7F9E21A4" w14:textId="03E853DF" w:rsidR="000C69C2" w:rsidRPr="00003B96" w:rsidRDefault="000C69C2" w:rsidP="000C69C2">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003B96">
        <w:rPr>
          <w:rFonts w:ascii="Hiragino Kaku Gothic ProN W3" w:eastAsia="Hiragino Kaku Gothic ProN W3" w:hAnsi="Hiragino Kaku Gothic ProN W3" w:hint="eastAsia"/>
          <w:i/>
          <w:iCs/>
          <w:color w:val="538135" w:themeColor="accent6" w:themeShade="BF"/>
          <w:sz w:val="18"/>
          <w:szCs w:val="18"/>
          <w:lang w:eastAsia="ja-JP"/>
        </w:rPr>
        <w:t>使用した全てのフォント</w:t>
      </w:r>
      <w:r w:rsidRPr="00003B96">
        <w:rPr>
          <w:rFonts w:ascii="Hiragino Kaku Gothic ProN W3" w:eastAsia="Hiragino Kaku Gothic ProN W3" w:hAnsi="Hiragino Kaku Gothic ProN W3" w:hint="eastAsia"/>
          <w:i/>
          <w:iCs/>
          <w:color w:val="538135" w:themeColor="accent6" w:themeShade="BF"/>
          <w:sz w:val="18"/>
          <w:szCs w:val="18"/>
          <w:lang w:eastAsia="ja-JP"/>
        </w:rPr>
        <w:t>と画像を</w:t>
      </w:r>
      <w:r w:rsidRPr="00003B96">
        <w:rPr>
          <w:rFonts w:ascii="Hiragino Kaku Gothic ProN W3" w:eastAsia="Hiragino Kaku Gothic ProN W3" w:hAnsi="Hiragino Kaku Gothic ProN W3" w:hint="eastAsia"/>
          <w:i/>
          <w:iCs/>
          <w:color w:val="538135" w:themeColor="accent6" w:themeShade="BF"/>
          <w:sz w:val="18"/>
          <w:szCs w:val="18"/>
          <w:lang w:eastAsia="ja-JP"/>
        </w:rPr>
        <w:t>含む</w:t>
      </w:r>
      <w:r w:rsidRPr="00003B96">
        <w:rPr>
          <w:rFonts w:ascii="Hiragino Kaku Gothic ProN W6" w:eastAsia="Hiragino Kaku Gothic ProN W6" w:hAnsi="Hiragino Kaku Gothic ProN W6" w:hint="eastAsia"/>
          <w:b/>
          <w:bCs/>
          <w:i/>
          <w:iCs/>
          <w:color w:val="538135" w:themeColor="accent6" w:themeShade="BF"/>
          <w:sz w:val="18"/>
          <w:szCs w:val="18"/>
          <w:lang w:eastAsia="ja-JP"/>
        </w:rPr>
        <w:t>パッケージ化</w:t>
      </w:r>
      <w:r w:rsidRPr="00003B96">
        <w:rPr>
          <w:rFonts w:ascii="Hiragino Kaku Gothic ProN W3" w:eastAsia="Hiragino Kaku Gothic ProN W3" w:hAnsi="Hiragino Kaku Gothic ProN W3" w:hint="eastAsia"/>
          <w:i/>
          <w:iCs/>
          <w:color w:val="538135" w:themeColor="accent6" w:themeShade="BF"/>
          <w:sz w:val="18"/>
          <w:szCs w:val="18"/>
          <w:lang w:eastAsia="ja-JP"/>
        </w:rPr>
        <w:t>された</w:t>
      </w:r>
      <w:r w:rsidRPr="00003B96">
        <w:rPr>
          <w:rFonts w:ascii="Hiragino Kaku Gothic ProN W3" w:eastAsia="Hiragino Kaku Gothic ProN W3" w:hAnsi="Hiragino Kaku Gothic ProN W3"/>
          <w:i/>
          <w:iCs/>
          <w:color w:val="538135" w:themeColor="accent6" w:themeShade="BF"/>
          <w:sz w:val="18"/>
          <w:szCs w:val="18"/>
          <w:lang w:eastAsia="ja-JP"/>
        </w:rPr>
        <w:t>Adobe InDesign</w:t>
      </w:r>
      <w:r w:rsidRPr="00003B96">
        <w:rPr>
          <w:rFonts w:ascii="Hiragino Kaku Gothic ProN W3" w:eastAsia="Hiragino Kaku Gothic ProN W3" w:hAnsi="Hiragino Kaku Gothic ProN W3" w:hint="eastAsia"/>
          <w:i/>
          <w:iCs/>
          <w:color w:val="538135" w:themeColor="accent6" w:themeShade="BF"/>
          <w:sz w:val="18"/>
          <w:szCs w:val="18"/>
          <w:lang w:eastAsia="ja-JP"/>
        </w:rPr>
        <w:t>を提出すること。</w:t>
      </w:r>
    </w:p>
    <w:p w14:paraId="77FCB3A1" w14:textId="77777777" w:rsidR="000C69C2" w:rsidRPr="00003B96" w:rsidRDefault="000C69C2" w:rsidP="000C69C2">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003B96">
        <w:rPr>
          <w:rFonts w:ascii="Hiragino Kaku Gothic ProN W3" w:eastAsia="Hiragino Kaku Gothic ProN W3" w:hAnsi="Hiragino Kaku Gothic ProN W3"/>
          <w:i/>
          <w:iCs/>
          <w:color w:val="538135" w:themeColor="accent6" w:themeShade="BF"/>
          <w:sz w:val="18"/>
          <w:szCs w:val="18"/>
          <w:lang w:eastAsia="ja-JP"/>
        </w:rPr>
        <w:t>Working files</w:t>
      </w:r>
      <w:r w:rsidRPr="00003B96">
        <w:rPr>
          <w:rFonts w:ascii="Hiragino Kaku Gothic ProN W3" w:eastAsia="Hiragino Kaku Gothic ProN W3" w:hAnsi="Hiragino Kaku Gothic ProN W3" w:hint="eastAsia"/>
          <w:i/>
          <w:iCs/>
          <w:color w:val="538135" w:themeColor="accent6" w:themeShade="BF"/>
          <w:sz w:val="18"/>
          <w:szCs w:val="18"/>
          <w:lang w:eastAsia="ja-JP"/>
        </w:rPr>
        <w:t>という名の別フォルダーにあらゆる作業ファイルを含めることができる。</w:t>
      </w:r>
    </w:p>
    <w:p w14:paraId="064AA085" w14:textId="77777777" w:rsidR="000C69C2" w:rsidRPr="00AA2E85" w:rsidRDefault="000C69C2" w:rsidP="000C69C2">
      <w:pPr>
        <w:pStyle w:val="af3"/>
        <w:rPr>
          <w:rFonts w:ascii="Hiragino Kaku Gothic ProN W3" w:eastAsia="Hiragino Kaku Gothic ProN W3" w:hAnsi="Hiragino Kaku Gothic ProN W3"/>
          <w:color w:val="538135" w:themeColor="accent6" w:themeShade="BF"/>
          <w:sz w:val="18"/>
          <w:szCs w:val="18"/>
          <w:lang w:eastAsia="ja-JP"/>
        </w:rPr>
      </w:pPr>
    </w:p>
    <w:p w14:paraId="448A260E" w14:textId="77777777" w:rsidR="003A2447" w:rsidRPr="003A2447" w:rsidRDefault="003A2447" w:rsidP="003A2447">
      <w:pPr>
        <w:rPr>
          <w:i/>
          <w:lang w:eastAsia="ja-JP"/>
        </w:rPr>
      </w:pPr>
    </w:p>
    <w:p w14:paraId="6168856F" w14:textId="77777777" w:rsidR="003A2447" w:rsidRPr="003A2447" w:rsidRDefault="003A2447" w:rsidP="003A2447">
      <w:pPr>
        <w:rPr>
          <w:i/>
          <w:lang w:eastAsia="ja-JP"/>
        </w:rPr>
      </w:pPr>
    </w:p>
    <w:p w14:paraId="46F16625" w14:textId="37C45644" w:rsidR="00564CC9" w:rsidRDefault="00564CC9" w:rsidP="00564CC9">
      <w:pPr>
        <w:rPr>
          <w:lang w:eastAsia="ja-JP"/>
        </w:rPr>
      </w:pPr>
    </w:p>
    <w:p w14:paraId="022E4074" w14:textId="436B5C23" w:rsidR="003A2447" w:rsidRDefault="003A2447" w:rsidP="00564CC9">
      <w:pPr>
        <w:rPr>
          <w:lang w:eastAsia="ja-JP"/>
        </w:rPr>
      </w:pPr>
    </w:p>
    <w:p w14:paraId="08BA74D3" w14:textId="74207F6B" w:rsidR="003A2447" w:rsidRDefault="003A2447" w:rsidP="00564CC9">
      <w:pPr>
        <w:rPr>
          <w:lang w:eastAsia="ja-JP"/>
        </w:rPr>
      </w:pPr>
    </w:p>
    <w:p w14:paraId="1DC511A0" w14:textId="2C41F461" w:rsidR="003A2447" w:rsidRDefault="003A2447" w:rsidP="00564CC9">
      <w:pPr>
        <w:rPr>
          <w:lang w:eastAsia="ja-JP"/>
        </w:rPr>
      </w:pPr>
    </w:p>
    <w:p w14:paraId="7948EB20" w14:textId="7D712C2C" w:rsidR="003A2447" w:rsidRDefault="003A2447" w:rsidP="00564CC9">
      <w:pPr>
        <w:rPr>
          <w:lang w:eastAsia="ja-JP"/>
        </w:rPr>
      </w:pPr>
    </w:p>
    <w:p w14:paraId="79B8966E" w14:textId="3970034E" w:rsidR="003A2447" w:rsidRDefault="003A2447" w:rsidP="00564CC9">
      <w:pPr>
        <w:rPr>
          <w:lang w:eastAsia="ja-JP"/>
        </w:rPr>
      </w:pPr>
    </w:p>
    <w:p w14:paraId="193B9F3B" w14:textId="1F585062" w:rsidR="003A2447" w:rsidRDefault="003A2447" w:rsidP="00564CC9">
      <w:pPr>
        <w:rPr>
          <w:lang w:eastAsia="ja-JP"/>
        </w:rPr>
      </w:pPr>
    </w:p>
    <w:p w14:paraId="1A10910D" w14:textId="08996436" w:rsidR="003A2447" w:rsidRDefault="003A2447" w:rsidP="00564CC9">
      <w:pPr>
        <w:rPr>
          <w:lang w:eastAsia="ja-JP"/>
        </w:rPr>
      </w:pPr>
    </w:p>
    <w:p w14:paraId="7FA61FD7" w14:textId="23206C19" w:rsidR="003A2447" w:rsidRDefault="003A2447" w:rsidP="00564CC9">
      <w:pPr>
        <w:rPr>
          <w:lang w:eastAsia="ja-JP"/>
        </w:rPr>
      </w:pPr>
    </w:p>
    <w:p w14:paraId="2DDFD1A0" w14:textId="7E79B918" w:rsidR="003A2447" w:rsidRDefault="003A2447" w:rsidP="00564CC9">
      <w:pPr>
        <w:rPr>
          <w:lang w:eastAsia="ja-JP"/>
        </w:rPr>
      </w:pPr>
    </w:p>
    <w:p w14:paraId="1EBEC2FC" w14:textId="174AFB5E" w:rsidR="003A2447" w:rsidRDefault="003A2447" w:rsidP="00564CC9">
      <w:pPr>
        <w:rPr>
          <w:lang w:eastAsia="ja-JP"/>
        </w:rPr>
      </w:pPr>
    </w:p>
    <w:p w14:paraId="3299F301" w14:textId="570C4D7F" w:rsidR="003A2447" w:rsidRDefault="003A2447" w:rsidP="00564CC9">
      <w:pPr>
        <w:rPr>
          <w:lang w:eastAsia="ja-JP"/>
        </w:rPr>
      </w:pPr>
    </w:p>
    <w:p w14:paraId="0E05DCB4" w14:textId="11F09785" w:rsidR="003A2447" w:rsidRDefault="003A2447" w:rsidP="00564CC9">
      <w:pPr>
        <w:rPr>
          <w:lang w:eastAsia="ja-JP"/>
        </w:rPr>
      </w:pPr>
    </w:p>
    <w:p w14:paraId="55F190A6" w14:textId="2F470726" w:rsidR="003A2447" w:rsidRDefault="003A2447" w:rsidP="00564CC9">
      <w:pPr>
        <w:rPr>
          <w:lang w:eastAsia="ja-JP"/>
        </w:rPr>
      </w:pPr>
    </w:p>
    <w:p w14:paraId="52EA0449" w14:textId="76B3494C" w:rsidR="003A2447" w:rsidRDefault="003A2447" w:rsidP="00564CC9">
      <w:pPr>
        <w:rPr>
          <w:lang w:eastAsia="ja-JP"/>
        </w:rPr>
      </w:pPr>
    </w:p>
    <w:p w14:paraId="570FCE36" w14:textId="1466D326" w:rsidR="003A2447" w:rsidRDefault="003A2447" w:rsidP="00564CC9">
      <w:pPr>
        <w:rPr>
          <w:lang w:eastAsia="ja-JP"/>
        </w:rPr>
      </w:pPr>
    </w:p>
    <w:p w14:paraId="47BF1100" w14:textId="07FC0FAF" w:rsidR="003A2447" w:rsidRDefault="003A2447" w:rsidP="00564CC9">
      <w:pPr>
        <w:rPr>
          <w:lang w:eastAsia="ja-JP"/>
        </w:rPr>
      </w:pPr>
    </w:p>
    <w:p w14:paraId="6BF26884" w14:textId="4DA075C8" w:rsidR="003A2447" w:rsidRDefault="003A2447" w:rsidP="00564CC9">
      <w:pPr>
        <w:rPr>
          <w:lang w:eastAsia="ja-JP"/>
        </w:rPr>
      </w:pPr>
    </w:p>
    <w:p w14:paraId="1FD34DCE" w14:textId="085C8AA4" w:rsidR="003A2447" w:rsidRDefault="003A2447" w:rsidP="00564CC9">
      <w:pPr>
        <w:rPr>
          <w:lang w:eastAsia="ja-JP"/>
        </w:rPr>
      </w:pPr>
    </w:p>
    <w:p w14:paraId="613F6EE6" w14:textId="598E45AB" w:rsidR="003A2447" w:rsidRDefault="003A2447" w:rsidP="00564CC9">
      <w:pPr>
        <w:rPr>
          <w:lang w:eastAsia="ja-JP"/>
        </w:rPr>
      </w:pPr>
    </w:p>
    <w:p w14:paraId="4213A257" w14:textId="0647A8B1" w:rsidR="003A2447" w:rsidRDefault="003A2447" w:rsidP="00564CC9">
      <w:pPr>
        <w:rPr>
          <w:lang w:eastAsia="ja-JP"/>
        </w:rPr>
      </w:pPr>
    </w:p>
    <w:p w14:paraId="061F53EA" w14:textId="7AE2E1AA" w:rsidR="003A2447" w:rsidRDefault="003A2447" w:rsidP="00564CC9">
      <w:pPr>
        <w:rPr>
          <w:lang w:eastAsia="ja-JP"/>
        </w:rPr>
      </w:pPr>
    </w:p>
    <w:p w14:paraId="6CF836A8" w14:textId="77777777" w:rsidR="003A2447" w:rsidRDefault="003A2447" w:rsidP="00564CC9">
      <w:pPr>
        <w:rPr>
          <w:lang w:eastAsia="ja-JP"/>
        </w:rPr>
      </w:pPr>
    </w:p>
    <w:p w14:paraId="57CEBB0A" w14:textId="77777777" w:rsidR="00723C65" w:rsidRDefault="00F66D9F" w:rsidP="00723C65">
      <w:pPr>
        <w:pStyle w:val="10"/>
        <w:spacing w:after="480"/>
      </w:pPr>
      <w:r>
        <w:lastRenderedPageBreak/>
        <w:t xml:space="preserve">Task 3: </w:t>
      </w:r>
      <w:r w:rsidR="00723C65">
        <w:t>Car Wrapping</w:t>
      </w:r>
      <w:r w:rsidR="003054E0">
        <w:t xml:space="preserve"> </w:t>
      </w:r>
    </w:p>
    <w:p w14:paraId="431F9396" w14:textId="77777777" w:rsidR="002356E0" w:rsidRPr="00E91712" w:rsidRDefault="002356E0" w:rsidP="002356E0">
      <w:pPr>
        <w:pStyle w:val="BodySubHeaderSpacebefore"/>
      </w:pPr>
      <w:r w:rsidRPr="00E91712">
        <w:t>Concept</w:t>
      </w:r>
    </w:p>
    <w:p w14:paraId="63A4B579" w14:textId="12C7A1FD" w:rsidR="002356E0" w:rsidRDefault="00F66D9F" w:rsidP="00723C65">
      <w:r w:rsidRPr="00723C65">
        <w:t xml:space="preserve">You will create </w:t>
      </w:r>
      <w:r w:rsidR="00723C65">
        <w:t xml:space="preserve">a concept design </w:t>
      </w:r>
      <w:r w:rsidR="00E32280">
        <w:t xml:space="preserve">for the cars that sales representatives of </w:t>
      </w:r>
      <w:r w:rsidR="00E32280" w:rsidRPr="00EC604A">
        <w:rPr>
          <w:b/>
        </w:rPr>
        <w:t>Delicacy food products</w:t>
      </w:r>
      <w:r w:rsidR="00E32280">
        <w:rPr>
          <w:b/>
        </w:rPr>
        <w:t xml:space="preserve"> </w:t>
      </w:r>
      <w:r w:rsidR="00E32280" w:rsidRPr="00E32280">
        <w:t>will drive when they are visiting their clients</w:t>
      </w:r>
      <w:r w:rsidRPr="00723C65">
        <w:t>.</w:t>
      </w:r>
      <w:r w:rsidR="00E32280">
        <w:t xml:space="preserve"> </w:t>
      </w:r>
      <w:r w:rsidR="00FA3EA2">
        <w:t>They would like the design to be bold, elegant and colourful.</w:t>
      </w:r>
    </w:p>
    <w:p w14:paraId="471D8BC1" w14:textId="422B007F" w:rsidR="00F66D9F" w:rsidRPr="00723C65" w:rsidRDefault="00E32280" w:rsidP="00723C65">
      <w:r>
        <w:t>Apply your design to the template provided</w:t>
      </w:r>
      <w:r w:rsidR="002356E0">
        <w:t xml:space="preserve"> in Appendix 1.4 – Car template</w:t>
      </w:r>
      <w:r>
        <w:t>.</w:t>
      </w:r>
    </w:p>
    <w:p w14:paraId="5387555C" w14:textId="77777777" w:rsidR="00F66D9F" w:rsidRPr="00E91712" w:rsidRDefault="00F66D9F" w:rsidP="00F66D9F">
      <w:pPr>
        <w:pStyle w:val="BodySubHeaderSpacebefore"/>
      </w:pPr>
      <w:r>
        <w:t>Specifications</w:t>
      </w:r>
    </w:p>
    <w:p w14:paraId="3D770BDB" w14:textId="0B91F86C" w:rsidR="00EB3AC1" w:rsidRPr="00233084" w:rsidRDefault="00EB3AC1" w:rsidP="00EB3AC1">
      <w:pPr>
        <w:pStyle w:val="SubHeadersBodyBold12ptbefore"/>
      </w:pPr>
      <w:r>
        <w:t>Image</w:t>
      </w:r>
      <w:r w:rsidRPr="00233084">
        <w:t xml:space="preserve"> </w:t>
      </w:r>
    </w:p>
    <w:p w14:paraId="1AC8F275" w14:textId="69D62F02" w:rsidR="00EB3AC1" w:rsidRDefault="00EB3AC1" w:rsidP="00EB3AC1">
      <w:pPr>
        <w:pStyle w:val="af3"/>
        <w:numPr>
          <w:ilvl w:val="0"/>
          <w:numId w:val="24"/>
        </w:numPr>
        <w:ind w:left="360"/>
      </w:pPr>
      <w:r>
        <w:t xml:space="preserve">Logo (to appear </w:t>
      </w:r>
      <w:r w:rsidR="00FA3EA2">
        <w:t>on the front and side of car)</w:t>
      </w:r>
    </w:p>
    <w:p w14:paraId="62939D87" w14:textId="7116304B" w:rsidR="00EB3AC1" w:rsidRDefault="00FA3EA2" w:rsidP="00EB3AC1">
      <w:pPr>
        <w:pStyle w:val="af3"/>
        <w:numPr>
          <w:ilvl w:val="0"/>
          <w:numId w:val="24"/>
        </w:numPr>
        <w:ind w:left="360"/>
      </w:pPr>
      <w:r>
        <w:t>Vector graphics only</w:t>
      </w:r>
    </w:p>
    <w:p w14:paraId="540F1FFB" w14:textId="77777777" w:rsidR="00EB3AC1" w:rsidRPr="00233084" w:rsidRDefault="00EB3AC1" w:rsidP="00EB3AC1">
      <w:pPr>
        <w:spacing w:before="240"/>
        <w:rPr>
          <w:b/>
        </w:rPr>
      </w:pPr>
      <w:r>
        <w:rPr>
          <w:b/>
        </w:rPr>
        <w:t>Size</w:t>
      </w:r>
    </w:p>
    <w:p w14:paraId="634AB527" w14:textId="06F07991" w:rsidR="00EB3AC1" w:rsidRDefault="00FA3EA2" w:rsidP="00EB3AC1">
      <w:pPr>
        <w:pStyle w:val="af3"/>
        <w:numPr>
          <w:ilvl w:val="0"/>
          <w:numId w:val="22"/>
        </w:numPr>
      </w:pPr>
      <w:r>
        <w:t>As per template in Appendix 1.4 – Car template</w:t>
      </w:r>
    </w:p>
    <w:p w14:paraId="44147242" w14:textId="77777777" w:rsidR="00EB3AC1" w:rsidRPr="00233084" w:rsidRDefault="00EB3AC1" w:rsidP="00EB3AC1">
      <w:pPr>
        <w:spacing w:before="240"/>
        <w:rPr>
          <w:b/>
        </w:rPr>
      </w:pPr>
      <w:r>
        <w:rPr>
          <w:b/>
        </w:rPr>
        <w:t>Colour</w:t>
      </w:r>
      <w:r w:rsidRPr="00233084">
        <w:rPr>
          <w:b/>
        </w:rPr>
        <w:t xml:space="preserve"> </w:t>
      </w:r>
    </w:p>
    <w:p w14:paraId="5F7026B1" w14:textId="06D0ED14" w:rsidR="00EB3AC1" w:rsidRDefault="00FA3EA2" w:rsidP="00EB3AC1">
      <w:pPr>
        <w:pStyle w:val="af3"/>
        <w:numPr>
          <w:ilvl w:val="0"/>
          <w:numId w:val="22"/>
        </w:numPr>
      </w:pPr>
      <w:r>
        <w:t>RGB</w:t>
      </w:r>
    </w:p>
    <w:p w14:paraId="6C893089" w14:textId="032403DB" w:rsidR="00EB3AC1" w:rsidRDefault="00EB3AC1" w:rsidP="00EB3AC1">
      <w:pPr>
        <w:pStyle w:val="SubHeadersBodyBold12ptbefore"/>
      </w:pPr>
      <w:r>
        <w:t xml:space="preserve">ICC Profile </w:t>
      </w:r>
    </w:p>
    <w:p w14:paraId="6617E89C" w14:textId="77E30D72" w:rsidR="00EB3AC1" w:rsidRDefault="00FA3EA2" w:rsidP="00EB3AC1">
      <w:pPr>
        <w:pStyle w:val="Default"/>
      </w:pPr>
      <w:r>
        <w:t>Adobe RGB (1998)</w:t>
      </w:r>
    </w:p>
    <w:p w14:paraId="1B4AADA9" w14:textId="77777777" w:rsidR="00EB3AC1" w:rsidRDefault="00EB3AC1" w:rsidP="00EB3AC1">
      <w:pPr>
        <w:pStyle w:val="SubHeadersBodyBold12ptbefore"/>
      </w:pPr>
      <w:r>
        <w:t>Naming</w:t>
      </w:r>
    </w:p>
    <w:p w14:paraId="1AF4E950" w14:textId="77777777" w:rsidR="00EB3AC1" w:rsidRPr="00595D70" w:rsidRDefault="00EB3AC1" w:rsidP="00EB3AC1">
      <w:pPr>
        <w:rPr>
          <w:i/>
        </w:rPr>
      </w:pPr>
      <w:r w:rsidRPr="00595D70">
        <w:rPr>
          <w:i/>
        </w:rPr>
        <w:t xml:space="preserve">Note: YY represents your competitor number </w:t>
      </w:r>
    </w:p>
    <w:p w14:paraId="40A76F64" w14:textId="35716F72" w:rsidR="00EB3AC1" w:rsidRDefault="00EB3AC1" w:rsidP="00EB3AC1">
      <w:r>
        <w:rPr>
          <w:color w:val="FF0000"/>
        </w:rPr>
        <w:t xml:space="preserve">Folder name: </w:t>
      </w:r>
      <w:r w:rsidR="00FA3EA2">
        <w:rPr>
          <w:color w:val="FF0000"/>
        </w:rPr>
        <w:t>Car Wrapping</w:t>
      </w:r>
    </w:p>
    <w:p w14:paraId="7269142F" w14:textId="35F9891E" w:rsidR="00EB3AC1" w:rsidRDefault="00EB3AC1" w:rsidP="00EB3AC1">
      <w:pPr>
        <w:pStyle w:val="af3"/>
        <w:numPr>
          <w:ilvl w:val="0"/>
          <w:numId w:val="27"/>
        </w:numPr>
      </w:pPr>
      <w:r>
        <w:t>Poster file name: YY_DFP_</w:t>
      </w:r>
      <w:r w:rsidR="00FA3EA2">
        <w:t>Car</w:t>
      </w:r>
      <w:r>
        <w:t>.ai</w:t>
      </w:r>
    </w:p>
    <w:p w14:paraId="44384C81" w14:textId="65A84E30" w:rsidR="00EB3AC1" w:rsidRDefault="00EB3AC1" w:rsidP="00EB3AC1">
      <w:pPr>
        <w:pStyle w:val="af3"/>
        <w:numPr>
          <w:ilvl w:val="0"/>
          <w:numId w:val="27"/>
        </w:numPr>
      </w:pPr>
      <w:r>
        <w:t>Poster file name: YY_DFP_</w:t>
      </w:r>
      <w:r w:rsidR="00FA3EA2">
        <w:t>Car</w:t>
      </w:r>
      <w:r>
        <w:t>.pdf</w:t>
      </w:r>
    </w:p>
    <w:p w14:paraId="3EDBCD66" w14:textId="77777777" w:rsidR="00EB3AC1" w:rsidRPr="00854AD0" w:rsidRDefault="00EB3AC1" w:rsidP="00EB3AC1">
      <w:pPr>
        <w:pStyle w:val="BodySubHeaderSpacebefore"/>
        <w:rPr>
          <w:b/>
        </w:rPr>
      </w:pPr>
      <w:r w:rsidRPr="00854AD0">
        <w:rPr>
          <w:b/>
        </w:rPr>
        <w:t>You must deliver</w:t>
      </w:r>
    </w:p>
    <w:p w14:paraId="1163A869" w14:textId="0B7749CD" w:rsidR="00EB3AC1" w:rsidRPr="00952F1E" w:rsidRDefault="00FA3EA2" w:rsidP="00EB3AC1">
      <w:pPr>
        <w:rPr>
          <w:b/>
        </w:rPr>
      </w:pPr>
      <w:r>
        <w:rPr>
          <w:b/>
        </w:rPr>
        <w:t>Mounting</w:t>
      </w:r>
    </w:p>
    <w:p w14:paraId="5E74A993" w14:textId="77777777" w:rsidR="00143580" w:rsidRDefault="00EB3AC1" w:rsidP="00143580">
      <w:pPr>
        <w:pStyle w:val="af3"/>
        <w:numPr>
          <w:ilvl w:val="0"/>
          <w:numId w:val="23"/>
        </w:numPr>
      </w:pPr>
      <w:r>
        <w:t xml:space="preserve">1 x colour printout </w:t>
      </w:r>
      <w:r w:rsidR="00FA3EA2">
        <w:t>at 100</w:t>
      </w:r>
      <w:r>
        <w:t>%</w:t>
      </w:r>
      <w:r w:rsidR="00FA3EA2">
        <w:t xml:space="preserve"> </w:t>
      </w:r>
      <w:r w:rsidR="00143580">
        <w:t xml:space="preserve">trimmed to </w:t>
      </w:r>
      <w:r w:rsidR="00FA3EA2">
        <w:t>actual size</w:t>
      </w:r>
      <w:r w:rsidR="00143580">
        <w:t xml:space="preserve"> of 330mm x 250mm</w:t>
      </w:r>
      <w:r>
        <w:t xml:space="preserve">. </w:t>
      </w:r>
      <w:r w:rsidR="00143580">
        <w:t>Mounted on A3</w:t>
      </w:r>
    </w:p>
    <w:p w14:paraId="37407C44" w14:textId="4EFFFC9D" w:rsidR="00EB3AC1" w:rsidRDefault="00EB3AC1" w:rsidP="00143580">
      <w:pPr>
        <w:pStyle w:val="af3"/>
      </w:pPr>
      <w:r>
        <w:t xml:space="preserve">Ensure that you include your competitor number </w:t>
      </w:r>
      <w:r w:rsidR="00143580">
        <w:t>on the mount board</w:t>
      </w:r>
      <w:r>
        <w:t>.</w:t>
      </w:r>
    </w:p>
    <w:p w14:paraId="3FEC186A" w14:textId="77777777" w:rsidR="00EB3AC1" w:rsidRPr="00952F1E" w:rsidRDefault="00EB3AC1" w:rsidP="00EB3AC1">
      <w:pPr>
        <w:rPr>
          <w:b/>
        </w:rPr>
      </w:pPr>
      <w:r w:rsidRPr="00952F1E">
        <w:rPr>
          <w:b/>
        </w:rPr>
        <w:t>Files</w:t>
      </w:r>
      <w:r>
        <w:rPr>
          <w:b/>
        </w:rPr>
        <w:t xml:space="preserve"> </w:t>
      </w:r>
    </w:p>
    <w:p w14:paraId="06AFC146" w14:textId="77777777" w:rsidR="009D7F01" w:rsidRDefault="009D7F01" w:rsidP="009D7F01">
      <w:pPr>
        <w:pStyle w:val="Default"/>
        <w:numPr>
          <w:ilvl w:val="0"/>
          <w:numId w:val="23"/>
        </w:numPr>
      </w:pPr>
      <w:r>
        <w:t xml:space="preserve">1 x AI </w:t>
      </w:r>
    </w:p>
    <w:p w14:paraId="1F9642BE" w14:textId="77777777" w:rsidR="009D7F01" w:rsidRPr="007259AA" w:rsidRDefault="009D7F01" w:rsidP="009D7F01">
      <w:pPr>
        <w:pStyle w:val="af3"/>
        <w:numPr>
          <w:ilvl w:val="0"/>
          <w:numId w:val="23"/>
        </w:numPr>
        <w:rPr>
          <w:szCs w:val="22"/>
        </w:rPr>
      </w:pPr>
      <w:r>
        <w:rPr>
          <w:szCs w:val="20"/>
        </w:rPr>
        <w:t xml:space="preserve">1 x </w:t>
      </w:r>
      <w:r>
        <w:t>PDF File with editing capabilities preserved</w:t>
      </w:r>
    </w:p>
    <w:p w14:paraId="11B9AB68" w14:textId="0955CDA3" w:rsidR="00EB3AC1" w:rsidRDefault="00EB3AC1" w:rsidP="00EB3AC1">
      <w:pPr>
        <w:pStyle w:val="af3"/>
        <w:numPr>
          <w:ilvl w:val="0"/>
          <w:numId w:val="23"/>
        </w:numPr>
        <w:rPr>
          <w:i/>
        </w:rPr>
      </w:pPr>
      <w:r>
        <w:rPr>
          <w:i/>
        </w:rPr>
        <w:t>You may include any working files in a separate folder called: Working files</w:t>
      </w:r>
    </w:p>
    <w:p w14:paraId="3BBE8A68" w14:textId="2EBBBB2C" w:rsidR="003A2447" w:rsidRDefault="003A2447" w:rsidP="003A2447">
      <w:pPr>
        <w:rPr>
          <w:i/>
        </w:rPr>
      </w:pPr>
    </w:p>
    <w:p w14:paraId="73085B5A" w14:textId="22A579C4" w:rsidR="003A2447" w:rsidRDefault="003A2447" w:rsidP="003A2447">
      <w:pPr>
        <w:rPr>
          <w:i/>
        </w:rPr>
      </w:pPr>
    </w:p>
    <w:p w14:paraId="413D2799" w14:textId="6224F8CA" w:rsidR="003A2447" w:rsidRDefault="003A2447" w:rsidP="003A2447">
      <w:pPr>
        <w:rPr>
          <w:i/>
        </w:rPr>
      </w:pPr>
    </w:p>
    <w:p w14:paraId="3F693FEA" w14:textId="340F2581" w:rsidR="003A2447" w:rsidRDefault="003A2447" w:rsidP="003A2447">
      <w:pPr>
        <w:rPr>
          <w:i/>
        </w:rPr>
      </w:pPr>
    </w:p>
    <w:p w14:paraId="441E9AE8" w14:textId="65299656" w:rsidR="003A2447" w:rsidRDefault="003A2447" w:rsidP="003A2447">
      <w:pPr>
        <w:rPr>
          <w:i/>
        </w:rPr>
      </w:pPr>
    </w:p>
    <w:p w14:paraId="07795C34" w14:textId="55D2ED23" w:rsidR="003A2447" w:rsidRDefault="003A2447" w:rsidP="003A2447">
      <w:pPr>
        <w:rPr>
          <w:i/>
        </w:rPr>
      </w:pPr>
    </w:p>
    <w:p w14:paraId="17E0450A" w14:textId="11C544A3" w:rsidR="003A2447" w:rsidRDefault="003A2447" w:rsidP="003A2447">
      <w:pPr>
        <w:rPr>
          <w:i/>
        </w:rPr>
      </w:pPr>
    </w:p>
    <w:p w14:paraId="57E6D6F0" w14:textId="4DD09818" w:rsidR="003A2447" w:rsidRDefault="003A2447" w:rsidP="003A2447">
      <w:pPr>
        <w:rPr>
          <w:i/>
        </w:rPr>
      </w:pPr>
    </w:p>
    <w:p w14:paraId="60AE1123" w14:textId="3971C7BB" w:rsidR="003A2447" w:rsidRDefault="00EA06BE" w:rsidP="003A2447">
      <w:pPr>
        <w:pStyle w:val="10"/>
        <w:spacing w:after="480"/>
        <w:rPr>
          <w:lang w:eastAsia="ja-JP"/>
        </w:rPr>
      </w:pPr>
      <w:r>
        <w:rPr>
          <w:rFonts w:hint="eastAsia"/>
          <w:lang w:eastAsia="ja-JP"/>
        </w:rPr>
        <w:lastRenderedPageBreak/>
        <w:t>タスク</w:t>
      </w:r>
      <w:r w:rsidR="003A2447">
        <w:rPr>
          <w:lang w:eastAsia="ja-JP"/>
        </w:rPr>
        <w:t xml:space="preserve">3: </w:t>
      </w:r>
      <w:r>
        <w:rPr>
          <w:rFonts w:hint="eastAsia"/>
          <w:lang w:eastAsia="ja-JP"/>
        </w:rPr>
        <w:t>カーラッピング</w:t>
      </w:r>
    </w:p>
    <w:p w14:paraId="10D46746" w14:textId="5D08168A" w:rsidR="003A2447" w:rsidRPr="00D84364" w:rsidRDefault="00EA06BE" w:rsidP="003A2447">
      <w:pPr>
        <w:pStyle w:val="BodySubHeaderSpacebefore"/>
        <w:rPr>
          <w:rFonts w:ascii="Hiragino Kaku Gothic ProN W6" w:eastAsia="Hiragino Kaku Gothic ProN W6" w:hAnsi="Hiragino Kaku Gothic ProN W6"/>
          <w:b/>
          <w:bCs/>
          <w:lang w:eastAsia="ja-JP"/>
        </w:rPr>
      </w:pPr>
      <w:r w:rsidRPr="00D84364">
        <w:rPr>
          <w:rFonts w:ascii="Hiragino Kaku Gothic ProN W6" w:eastAsia="Hiragino Kaku Gothic ProN W6" w:hAnsi="Hiragino Kaku Gothic ProN W6" w:hint="eastAsia"/>
          <w:b/>
          <w:bCs/>
          <w:lang w:eastAsia="ja-JP"/>
        </w:rPr>
        <w:t>コンセプト</w:t>
      </w:r>
    </w:p>
    <w:p w14:paraId="1E91AE6C" w14:textId="7363DF64" w:rsidR="00EA06BE" w:rsidRPr="00EA06BE" w:rsidRDefault="00EA06BE" w:rsidP="00EA06BE">
      <w:pPr>
        <w:rPr>
          <w:rFonts w:ascii="Hiragino Kaku Gothic ProN W3" w:eastAsia="Hiragino Kaku Gothic ProN W3" w:hAnsi="Hiragino Kaku Gothic ProN W3"/>
          <w:color w:val="538135" w:themeColor="accent6" w:themeShade="BF"/>
          <w:sz w:val="18"/>
          <w:szCs w:val="18"/>
          <w:lang w:eastAsia="ja-JP"/>
        </w:rPr>
      </w:pPr>
      <w:r w:rsidRPr="00BE2CFC">
        <w:rPr>
          <w:rFonts w:ascii="Hiragino Kaku Gothic ProN W6" w:eastAsia="Hiragino Kaku Gothic ProN W6" w:hAnsi="Hiragino Kaku Gothic ProN W6"/>
          <w:b/>
          <w:bCs/>
          <w:color w:val="538135" w:themeColor="accent6" w:themeShade="BF"/>
          <w:sz w:val="18"/>
          <w:szCs w:val="18"/>
          <w:lang w:eastAsia="ja-JP"/>
        </w:rPr>
        <w:t>Delicacy food products</w:t>
      </w:r>
      <w:r w:rsidRPr="00EA06BE">
        <w:rPr>
          <w:rFonts w:ascii="Hiragino Kaku Gothic ProN W3" w:eastAsia="Hiragino Kaku Gothic ProN W3" w:hAnsi="Hiragino Kaku Gothic ProN W3" w:hint="eastAsia"/>
          <w:color w:val="538135" w:themeColor="accent6" w:themeShade="BF"/>
          <w:sz w:val="18"/>
          <w:szCs w:val="18"/>
          <w:lang w:eastAsia="ja-JP"/>
        </w:rPr>
        <w:t>の営業担当者が顧客を訪問しているときに運転する車のコンセプトデザインを作成します。</w:t>
      </w:r>
      <w:r w:rsidRPr="00EA06BE">
        <w:rPr>
          <w:rFonts w:ascii="Hiragino Kaku Gothic ProN W3" w:eastAsia="Hiragino Kaku Gothic ProN W3" w:hAnsi="Hiragino Kaku Gothic ProN W3"/>
          <w:color w:val="538135" w:themeColor="accent6" w:themeShade="BF"/>
          <w:sz w:val="18"/>
          <w:szCs w:val="18"/>
          <w:lang w:eastAsia="ja-JP"/>
        </w:rPr>
        <w:t xml:space="preserve"> </w:t>
      </w:r>
      <w:r w:rsidRPr="00EA06BE">
        <w:rPr>
          <w:rFonts w:ascii="Hiragino Kaku Gothic ProN W3" w:eastAsia="Hiragino Kaku Gothic ProN W3" w:hAnsi="Hiragino Kaku Gothic ProN W3" w:hint="eastAsia"/>
          <w:color w:val="538135" w:themeColor="accent6" w:themeShade="BF"/>
          <w:sz w:val="18"/>
          <w:szCs w:val="18"/>
          <w:lang w:eastAsia="ja-JP"/>
        </w:rPr>
        <w:t>彼らは、デザインが大胆でエレガントでカラフルであることを望んでいます。</w:t>
      </w:r>
    </w:p>
    <w:p w14:paraId="2B51BEB8" w14:textId="42D2A04F" w:rsidR="00EA06BE" w:rsidRPr="00AA2E85" w:rsidRDefault="00814CA5" w:rsidP="00EA06BE">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あなたのデザインを</w:t>
      </w:r>
      <w:r w:rsidRPr="00AA2E85">
        <w:rPr>
          <w:rFonts w:ascii="Hiragino Kaku Gothic ProN W3" w:eastAsia="Hiragino Kaku Gothic ProN W3" w:hAnsi="Hiragino Kaku Gothic ProN W3"/>
          <w:color w:val="538135" w:themeColor="accent6" w:themeShade="BF"/>
          <w:sz w:val="18"/>
          <w:szCs w:val="18"/>
          <w:lang w:eastAsia="ja-JP"/>
        </w:rPr>
        <w:t>Appendix</w:t>
      </w:r>
      <w:r w:rsidRPr="00EA06BE">
        <w:rPr>
          <w:rFonts w:ascii="Hiragino Kaku Gothic ProN W3" w:eastAsia="Hiragino Kaku Gothic ProN W3" w:hAnsi="Hiragino Kaku Gothic ProN W3"/>
          <w:color w:val="538135" w:themeColor="accent6" w:themeShade="BF"/>
          <w:sz w:val="18"/>
          <w:szCs w:val="18"/>
          <w:lang w:eastAsia="ja-JP"/>
        </w:rPr>
        <w:t xml:space="preserve"> </w:t>
      </w:r>
      <w:r w:rsidR="00EA06BE" w:rsidRPr="00EA06BE">
        <w:rPr>
          <w:rFonts w:ascii="Hiragino Kaku Gothic ProN W3" w:eastAsia="Hiragino Kaku Gothic ProN W3" w:hAnsi="Hiragino Kaku Gothic ProN W3"/>
          <w:color w:val="538135" w:themeColor="accent6" w:themeShade="BF"/>
          <w:sz w:val="18"/>
          <w:szCs w:val="18"/>
          <w:lang w:eastAsia="ja-JP"/>
        </w:rPr>
        <w:t>1.4</w:t>
      </w:r>
      <w:r>
        <w:rPr>
          <w:rFonts w:ascii="Hiragino Kaku Gothic ProN W3" w:eastAsia="Hiragino Kaku Gothic ProN W3" w:hAnsi="Hiragino Kaku Gothic ProN W3" w:hint="eastAsia"/>
          <w:color w:val="538135" w:themeColor="accent6" w:themeShade="BF"/>
          <w:sz w:val="18"/>
          <w:szCs w:val="18"/>
          <w:lang w:eastAsia="ja-JP"/>
        </w:rPr>
        <w:t>で配布されるテンプレートに適用しなさい</w:t>
      </w:r>
      <w:r w:rsidR="00EA06BE" w:rsidRPr="00EA06BE">
        <w:rPr>
          <w:rFonts w:ascii="Hiragino Kaku Gothic ProN W3" w:eastAsia="Hiragino Kaku Gothic ProN W3" w:hAnsi="Hiragino Kaku Gothic ProN W3"/>
          <w:color w:val="538135" w:themeColor="accent6" w:themeShade="BF"/>
          <w:sz w:val="18"/>
          <w:szCs w:val="18"/>
          <w:lang w:eastAsia="ja-JP"/>
        </w:rPr>
        <w:t xml:space="preserve"> –</w:t>
      </w:r>
      <w:r w:rsidRPr="00814CA5">
        <w:rPr>
          <w:rFonts w:ascii="Hiragino Kaku Gothic ProN W3" w:eastAsia="Hiragino Kaku Gothic ProN W3" w:hAnsi="Hiragino Kaku Gothic ProN W3"/>
          <w:color w:val="538135" w:themeColor="accent6" w:themeShade="BF"/>
          <w:sz w:val="18"/>
          <w:szCs w:val="18"/>
          <w:lang w:eastAsia="ja-JP"/>
        </w:rPr>
        <w:t xml:space="preserve"> </w:t>
      </w:r>
      <w:r w:rsidRPr="00AA2E85">
        <w:rPr>
          <w:rFonts w:ascii="Hiragino Kaku Gothic ProN W3" w:eastAsia="Hiragino Kaku Gothic ProN W3" w:hAnsi="Hiragino Kaku Gothic ProN W3"/>
          <w:color w:val="538135" w:themeColor="accent6" w:themeShade="BF"/>
          <w:sz w:val="18"/>
          <w:szCs w:val="18"/>
          <w:lang w:eastAsia="ja-JP"/>
        </w:rPr>
        <w:t>Car template</w:t>
      </w:r>
      <w:r w:rsidRPr="00AA2E85">
        <w:rPr>
          <w:rFonts w:ascii="Hiragino Kaku Gothic ProN W3" w:eastAsia="Hiragino Kaku Gothic ProN W3" w:hAnsi="Hiragino Kaku Gothic ProN W3"/>
          <w:color w:val="538135" w:themeColor="accent6" w:themeShade="BF"/>
          <w:sz w:val="18"/>
          <w:szCs w:val="18"/>
          <w:lang w:eastAsia="ja-JP"/>
        </w:rPr>
        <w:t xml:space="preserve"> </w:t>
      </w:r>
    </w:p>
    <w:p w14:paraId="48D8829E" w14:textId="6346ECC0" w:rsidR="003A2447" w:rsidRPr="00D84364" w:rsidRDefault="00814CA5" w:rsidP="003A2447">
      <w:pPr>
        <w:pStyle w:val="BodySubHeaderSpacebefore"/>
        <w:rPr>
          <w:rFonts w:ascii="Hiragino Kaku Gothic ProN W6" w:eastAsia="Hiragino Kaku Gothic ProN W6" w:hAnsi="Hiragino Kaku Gothic ProN W6"/>
          <w:b/>
          <w:bCs/>
        </w:rPr>
      </w:pPr>
      <w:r w:rsidRPr="00D84364">
        <w:rPr>
          <w:rFonts w:ascii="Hiragino Kaku Gothic ProN W6" w:eastAsia="Hiragino Kaku Gothic ProN W6" w:hAnsi="Hiragino Kaku Gothic ProN W6" w:hint="eastAsia"/>
          <w:b/>
          <w:bCs/>
          <w:lang w:eastAsia="ja-JP"/>
        </w:rPr>
        <w:t>仕様</w:t>
      </w:r>
    </w:p>
    <w:p w14:paraId="3517CDAD" w14:textId="495E522F" w:rsidR="003A2447" w:rsidRPr="00D84364" w:rsidRDefault="00814CA5"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D84364">
        <w:rPr>
          <w:rFonts w:ascii="Hiragino Kaku Gothic ProN W6" w:eastAsia="Hiragino Kaku Gothic ProN W6" w:hAnsi="Hiragino Kaku Gothic ProN W6" w:hint="eastAsia"/>
          <w:bCs/>
          <w:color w:val="538135" w:themeColor="accent6" w:themeShade="BF"/>
          <w:sz w:val="18"/>
          <w:szCs w:val="18"/>
          <w:lang w:eastAsia="ja-JP"/>
        </w:rPr>
        <w:t>画像</w:t>
      </w:r>
    </w:p>
    <w:p w14:paraId="6D3A3D5D" w14:textId="03D6B560" w:rsidR="003A2447" w:rsidRPr="00814CA5" w:rsidRDefault="00814CA5" w:rsidP="00814CA5">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814CA5">
        <w:rPr>
          <w:rFonts w:ascii="Hiragino Kaku Gothic ProN W3" w:eastAsia="Hiragino Kaku Gothic ProN W3" w:hAnsi="Hiragino Kaku Gothic ProN W3" w:hint="eastAsia"/>
          <w:color w:val="538135" w:themeColor="accent6" w:themeShade="BF"/>
          <w:sz w:val="18"/>
          <w:szCs w:val="18"/>
          <w:lang w:eastAsia="ja-JP"/>
        </w:rPr>
        <w:t>ロゴ</w:t>
      </w:r>
      <w:r w:rsidRPr="00814CA5">
        <w:rPr>
          <w:rFonts w:ascii="Hiragino Kaku Gothic ProN W3" w:eastAsia="Hiragino Kaku Gothic ProN W3" w:hAnsi="Hiragino Kaku Gothic ProN W3"/>
          <w:color w:val="538135" w:themeColor="accent6" w:themeShade="BF"/>
          <w:sz w:val="18"/>
          <w:szCs w:val="18"/>
          <w:lang w:eastAsia="ja-JP"/>
        </w:rPr>
        <w:t xml:space="preserve"> (</w:t>
      </w:r>
      <w:r w:rsidRPr="00814CA5">
        <w:rPr>
          <w:rFonts w:ascii="Hiragino Kaku Gothic ProN W3" w:eastAsia="Hiragino Kaku Gothic ProN W3" w:hAnsi="Hiragino Kaku Gothic ProN W3" w:hint="eastAsia"/>
          <w:color w:val="538135" w:themeColor="accent6" w:themeShade="BF"/>
          <w:sz w:val="18"/>
          <w:szCs w:val="18"/>
          <w:lang w:eastAsia="ja-JP"/>
        </w:rPr>
        <w:t>車の正面と側面に表示</w:t>
      </w:r>
      <w:r w:rsidRPr="00814CA5">
        <w:rPr>
          <w:rFonts w:ascii="Hiragino Kaku Gothic ProN W3" w:eastAsia="Hiragino Kaku Gothic ProN W3" w:hAnsi="Hiragino Kaku Gothic ProN W3" w:hint="eastAsia"/>
          <w:color w:val="538135" w:themeColor="accent6" w:themeShade="BF"/>
          <w:sz w:val="18"/>
          <w:szCs w:val="18"/>
          <w:lang w:eastAsia="ja-JP"/>
        </w:rPr>
        <w:t>)</w:t>
      </w:r>
    </w:p>
    <w:p w14:paraId="41FDC82C" w14:textId="5F63E80F" w:rsidR="00814CA5" w:rsidRPr="00AA2E85" w:rsidRDefault="00814CA5" w:rsidP="003A2447">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ベクタークラフィックのみ</w:t>
      </w:r>
      <w:bookmarkStart w:id="4" w:name="_GoBack"/>
      <w:bookmarkEnd w:id="4"/>
    </w:p>
    <w:p w14:paraId="335EAB87" w14:textId="2C031577" w:rsidR="003A2447" w:rsidRPr="00D84364" w:rsidRDefault="00814CA5" w:rsidP="003A2447">
      <w:pPr>
        <w:spacing w:before="240"/>
        <w:rPr>
          <w:rFonts w:ascii="Hiragino Kaku Gothic ProN W6" w:eastAsia="Hiragino Kaku Gothic ProN W6" w:hAnsi="Hiragino Kaku Gothic ProN W6"/>
          <w:b/>
          <w:bCs/>
          <w:color w:val="538135" w:themeColor="accent6" w:themeShade="BF"/>
          <w:sz w:val="18"/>
          <w:szCs w:val="18"/>
        </w:rPr>
      </w:pPr>
      <w:r w:rsidRPr="00D84364">
        <w:rPr>
          <w:rFonts w:ascii="Hiragino Kaku Gothic ProN W6" w:eastAsia="Hiragino Kaku Gothic ProN W6" w:hAnsi="Hiragino Kaku Gothic ProN W6" w:hint="eastAsia"/>
          <w:b/>
          <w:bCs/>
          <w:color w:val="538135" w:themeColor="accent6" w:themeShade="BF"/>
          <w:sz w:val="18"/>
          <w:szCs w:val="18"/>
          <w:lang w:eastAsia="ja-JP"/>
        </w:rPr>
        <w:t>サイズ</w:t>
      </w:r>
    </w:p>
    <w:p w14:paraId="51E723B2" w14:textId="2E73E989"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Appendix 1.4</w:t>
      </w:r>
      <w:r w:rsidR="00814CA5">
        <w:rPr>
          <w:rFonts w:ascii="Hiragino Kaku Gothic ProN W3" w:eastAsia="Hiragino Kaku Gothic ProN W3" w:hAnsi="Hiragino Kaku Gothic ProN W3" w:hint="eastAsia"/>
          <w:color w:val="538135" w:themeColor="accent6" w:themeShade="BF"/>
          <w:sz w:val="18"/>
          <w:szCs w:val="18"/>
          <w:lang w:eastAsia="ja-JP"/>
        </w:rPr>
        <w:t>にある各テンプレート</w:t>
      </w:r>
      <w:r w:rsidRPr="00AA2E85">
        <w:rPr>
          <w:rFonts w:ascii="Hiragino Kaku Gothic ProN W3" w:eastAsia="Hiragino Kaku Gothic ProN W3" w:hAnsi="Hiragino Kaku Gothic ProN W3"/>
          <w:color w:val="538135" w:themeColor="accent6" w:themeShade="BF"/>
          <w:sz w:val="18"/>
          <w:szCs w:val="18"/>
        </w:rPr>
        <w:t xml:space="preserve"> – Car template</w:t>
      </w:r>
    </w:p>
    <w:p w14:paraId="2B5152B6" w14:textId="44F35DF5" w:rsidR="003A2447" w:rsidRPr="00D84364" w:rsidRDefault="00814CA5" w:rsidP="003A2447">
      <w:pPr>
        <w:spacing w:before="240"/>
        <w:rPr>
          <w:rFonts w:ascii="Hiragino Kaku Gothic ProN W6" w:eastAsia="Hiragino Kaku Gothic ProN W6" w:hAnsi="Hiragino Kaku Gothic ProN W6"/>
          <w:b/>
          <w:bCs/>
          <w:color w:val="538135" w:themeColor="accent6" w:themeShade="BF"/>
          <w:sz w:val="18"/>
          <w:szCs w:val="18"/>
        </w:rPr>
      </w:pPr>
      <w:r w:rsidRPr="00D84364">
        <w:rPr>
          <w:rFonts w:ascii="Hiragino Kaku Gothic ProN W6" w:eastAsia="Hiragino Kaku Gothic ProN W6" w:hAnsi="Hiragino Kaku Gothic ProN W6" w:hint="eastAsia"/>
          <w:b/>
          <w:bCs/>
          <w:color w:val="538135" w:themeColor="accent6" w:themeShade="BF"/>
          <w:sz w:val="18"/>
          <w:szCs w:val="18"/>
          <w:lang w:eastAsia="ja-JP"/>
        </w:rPr>
        <w:t>カラー</w:t>
      </w:r>
    </w:p>
    <w:p w14:paraId="69DECAEF" w14:textId="77777777"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RGB</w:t>
      </w:r>
    </w:p>
    <w:p w14:paraId="231C2338" w14:textId="1AFFCAD1" w:rsidR="003A2447" w:rsidRPr="00D84364" w:rsidRDefault="003A2447"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D84364">
        <w:rPr>
          <w:rFonts w:ascii="Hiragino Kaku Gothic ProN W6" w:eastAsia="Hiragino Kaku Gothic ProN W6" w:hAnsi="Hiragino Kaku Gothic ProN W6"/>
          <w:bCs/>
          <w:color w:val="538135" w:themeColor="accent6" w:themeShade="BF"/>
          <w:sz w:val="18"/>
          <w:szCs w:val="18"/>
        </w:rPr>
        <w:t>ICC</w:t>
      </w:r>
      <w:r w:rsidR="00814CA5" w:rsidRPr="00D84364">
        <w:rPr>
          <w:rFonts w:ascii="Hiragino Kaku Gothic ProN W6" w:eastAsia="Hiragino Kaku Gothic ProN W6" w:hAnsi="Hiragino Kaku Gothic ProN W6" w:hint="eastAsia"/>
          <w:bCs/>
          <w:color w:val="538135" w:themeColor="accent6" w:themeShade="BF"/>
          <w:sz w:val="18"/>
          <w:szCs w:val="18"/>
          <w:lang w:eastAsia="ja-JP"/>
        </w:rPr>
        <w:t>プロファイル</w:t>
      </w:r>
    </w:p>
    <w:p w14:paraId="097FE082" w14:textId="77777777" w:rsidR="003A2447" w:rsidRPr="00AA2E85" w:rsidRDefault="003A2447" w:rsidP="003A2447">
      <w:pPr>
        <w:pStyle w:val="Default"/>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Adobe RGB (1998)</w:t>
      </w:r>
    </w:p>
    <w:p w14:paraId="09D48172" w14:textId="654015D1" w:rsidR="003A2447" w:rsidRPr="00D84364" w:rsidRDefault="00814CA5" w:rsidP="003A2447">
      <w:pPr>
        <w:pStyle w:val="SubHeadersBodyBold12ptbefore"/>
        <w:rPr>
          <w:rFonts w:ascii="Hiragino Kaku Gothic ProN W6" w:eastAsia="Hiragino Kaku Gothic ProN W6" w:hAnsi="Hiragino Kaku Gothic ProN W6" w:hint="eastAsia"/>
          <w:bCs/>
          <w:color w:val="538135" w:themeColor="accent6" w:themeShade="BF"/>
          <w:sz w:val="18"/>
          <w:szCs w:val="18"/>
          <w:lang w:eastAsia="ja-JP"/>
        </w:rPr>
      </w:pPr>
      <w:r w:rsidRPr="00D84364">
        <w:rPr>
          <w:rFonts w:ascii="Hiragino Kaku Gothic ProN W6" w:eastAsia="Hiragino Kaku Gothic ProN W6" w:hAnsi="Hiragino Kaku Gothic ProN W6" w:hint="eastAsia"/>
          <w:bCs/>
          <w:color w:val="538135" w:themeColor="accent6" w:themeShade="BF"/>
          <w:sz w:val="18"/>
          <w:szCs w:val="18"/>
          <w:lang w:eastAsia="ja-JP"/>
        </w:rPr>
        <w:t>名前</w:t>
      </w:r>
    </w:p>
    <w:p w14:paraId="387697F4" w14:textId="69567086" w:rsidR="003A2447" w:rsidRPr="00D84364" w:rsidRDefault="00814CA5" w:rsidP="003A2447">
      <w:pPr>
        <w:rPr>
          <w:rFonts w:ascii="Hiragino Kaku Gothic ProN W3" w:eastAsia="Hiragino Kaku Gothic ProN W3" w:hAnsi="Hiragino Kaku Gothic ProN W3"/>
          <w:i/>
          <w:iCs/>
          <w:color w:val="538135" w:themeColor="accent6" w:themeShade="BF"/>
          <w:sz w:val="18"/>
          <w:szCs w:val="18"/>
          <w:lang w:eastAsia="ja-JP"/>
        </w:rPr>
      </w:pPr>
      <w:r w:rsidRPr="00D84364">
        <w:rPr>
          <w:rFonts w:ascii="Hiragino Kaku Gothic ProN W3" w:eastAsia="Hiragino Kaku Gothic ProN W3" w:hAnsi="Hiragino Kaku Gothic ProN W3" w:hint="eastAsia"/>
          <w:i/>
          <w:iCs/>
          <w:color w:val="538135" w:themeColor="accent6" w:themeShade="BF"/>
          <w:sz w:val="18"/>
          <w:szCs w:val="18"/>
          <w:lang w:eastAsia="ja-JP"/>
        </w:rPr>
        <w:t>注意</w:t>
      </w:r>
      <w:r w:rsidR="003A2447" w:rsidRPr="00D84364">
        <w:rPr>
          <w:rFonts w:ascii="Hiragino Kaku Gothic ProN W3" w:eastAsia="Hiragino Kaku Gothic ProN W3" w:hAnsi="Hiragino Kaku Gothic ProN W3"/>
          <w:i/>
          <w:iCs/>
          <w:color w:val="538135" w:themeColor="accent6" w:themeShade="BF"/>
          <w:sz w:val="18"/>
          <w:szCs w:val="18"/>
          <w:lang w:eastAsia="ja-JP"/>
        </w:rPr>
        <w:t xml:space="preserve">: YY </w:t>
      </w:r>
      <w:r w:rsidRPr="00D84364">
        <w:rPr>
          <w:rFonts w:ascii="Hiragino Kaku Gothic ProN W3" w:eastAsia="Hiragino Kaku Gothic ProN W3" w:hAnsi="Hiragino Kaku Gothic ProN W3" w:hint="eastAsia"/>
          <w:i/>
          <w:iCs/>
          <w:color w:val="538135" w:themeColor="accent6" w:themeShade="BF"/>
          <w:sz w:val="18"/>
          <w:szCs w:val="18"/>
          <w:lang w:eastAsia="ja-JP"/>
        </w:rPr>
        <w:t>は選手番号を表す。</w:t>
      </w:r>
      <w:r w:rsidR="003A2447" w:rsidRPr="00D84364">
        <w:rPr>
          <w:rFonts w:ascii="Hiragino Kaku Gothic ProN W3" w:eastAsia="Hiragino Kaku Gothic ProN W3" w:hAnsi="Hiragino Kaku Gothic ProN W3"/>
          <w:i/>
          <w:iCs/>
          <w:color w:val="538135" w:themeColor="accent6" w:themeShade="BF"/>
          <w:sz w:val="18"/>
          <w:szCs w:val="18"/>
          <w:lang w:eastAsia="ja-JP"/>
        </w:rPr>
        <w:t xml:space="preserve"> </w:t>
      </w:r>
    </w:p>
    <w:p w14:paraId="38B0458E" w14:textId="72DFE49D" w:rsidR="003A2447" w:rsidRPr="00AA2E85" w:rsidRDefault="00814CA5" w:rsidP="003A2447">
      <w:pPr>
        <w:rPr>
          <w:rFonts w:ascii="Hiragino Kaku Gothic ProN W3" w:eastAsia="Hiragino Kaku Gothic ProN W3" w:hAnsi="Hiragino Kaku Gothic ProN W3"/>
          <w:sz w:val="18"/>
          <w:szCs w:val="18"/>
        </w:rPr>
      </w:pPr>
      <w:r>
        <w:rPr>
          <w:rFonts w:ascii="Hiragino Kaku Gothic ProN W3" w:eastAsia="Hiragino Kaku Gothic ProN W3" w:hAnsi="Hiragino Kaku Gothic ProN W3" w:hint="eastAsia"/>
          <w:color w:val="FF0000"/>
          <w:sz w:val="18"/>
          <w:szCs w:val="18"/>
          <w:lang w:eastAsia="ja-JP"/>
        </w:rPr>
        <w:t>フォルダー名</w:t>
      </w:r>
      <w:r w:rsidR="003A2447" w:rsidRPr="00AA2E85">
        <w:rPr>
          <w:rFonts w:ascii="Hiragino Kaku Gothic ProN W3" w:eastAsia="Hiragino Kaku Gothic ProN W3" w:hAnsi="Hiragino Kaku Gothic ProN W3"/>
          <w:color w:val="FF0000"/>
          <w:sz w:val="18"/>
          <w:szCs w:val="18"/>
        </w:rPr>
        <w:t>: Car Wrapping</w:t>
      </w:r>
    </w:p>
    <w:p w14:paraId="5D69313A" w14:textId="2BFE56A0" w:rsidR="003A2447" w:rsidRPr="00AA2E85" w:rsidRDefault="00814CA5" w:rsidP="003A2447">
      <w:pPr>
        <w:pStyle w:val="af3"/>
        <w:numPr>
          <w:ilvl w:val="0"/>
          <w:numId w:val="27"/>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ポスターのファイル名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YY_DFP_Car.ai</w:t>
      </w:r>
    </w:p>
    <w:p w14:paraId="27925357" w14:textId="692541A0" w:rsidR="003A2447" w:rsidRPr="00AA2E85" w:rsidRDefault="00814CA5" w:rsidP="003A2447">
      <w:pPr>
        <w:pStyle w:val="af3"/>
        <w:numPr>
          <w:ilvl w:val="0"/>
          <w:numId w:val="27"/>
        </w:numPr>
        <w:rPr>
          <w:rFonts w:ascii="Hiragino Kaku Gothic ProN W3" w:eastAsia="Hiragino Kaku Gothic ProN W3" w:hAnsi="Hiragino Kaku Gothic ProN W3"/>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ポスターのファイル名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YY_DFP_Car.pdf</w:t>
      </w:r>
    </w:p>
    <w:p w14:paraId="3393FF35" w14:textId="61CCF556" w:rsidR="003A2447" w:rsidRPr="00D84364" w:rsidRDefault="00814CA5" w:rsidP="003A2447">
      <w:pPr>
        <w:pStyle w:val="BodySubHeaderSpacebefore"/>
        <w:rPr>
          <w:rFonts w:ascii="Hiragino Kaku Gothic ProN W6" w:eastAsia="Hiragino Kaku Gothic ProN W6" w:hAnsi="Hiragino Kaku Gothic ProN W6"/>
          <w:b/>
          <w:bCs/>
        </w:rPr>
      </w:pPr>
      <w:r w:rsidRPr="00D84364">
        <w:rPr>
          <w:rFonts w:ascii="Hiragino Kaku Gothic ProN W6" w:eastAsia="Hiragino Kaku Gothic ProN W6" w:hAnsi="Hiragino Kaku Gothic ProN W6" w:hint="eastAsia"/>
          <w:b/>
          <w:bCs/>
          <w:lang w:eastAsia="ja-JP"/>
        </w:rPr>
        <w:t>提出物</w:t>
      </w:r>
    </w:p>
    <w:p w14:paraId="4FB25C7C" w14:textId="75DCF9EA" w:rsidR="003A2447" w:rsidRPr="00D84364" w:rsidRDefault="00814CA5" w:rsidP="003A2447">
      <w:pPr>
        <w:rPr>
          <w:rFonts w:ascii="Hiragino Kaku Gothic ProN W6" w:eastAsia="Hiragino Kaku Gothic ProN W6" w:hAnsi="Hiragino Kaku Gothic ProN W6"/>
          <w:b/>
          <w:bCs/>
          <w:color w:val="538135" w:themeColor="accent6" w:themeShade="BF"/>
          <w:sz w:val="18"/>
          <w:szCs w:val="18"/>
        </w:rPr>
      </w:pPr>
      <w:r w:rsidRPr="00D84364">
        <w:rPr>
          <w:rFonts w:ascii="Hiragino Kaku Gothic ProN W6" w:eastAsia="Hiragino Kaku Gothic ProN W6" w:hAnsi="Hiragino Kaku Gothic ProN W6" w:hint="eastAsia"/>
          <w:b/>
          <w:bCs/>
          <w:color w:val="538135" w:themeColor="accent6" w:themeShade="BF"/>
          <w:sz w:val="18"/>
          <w:szCs w:val="18"/>
          <w:lang w:eastAsia="ja-JP"/>
        </w:rPr>
        <w:t>マウント</w:t>
      </w:r>
    </w:p>
    <w:p w14:paraId="2948C10D" w14:textId="43124824" w:rsidR="00814CA5" w:rsidRDefault="00814CA5"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原寸１００％でプリントしたものを</w:t>
      </w:r>
      <w:r w:rsidRPr="00AA2E85">
        <w:rPr>
          <w:rFonts w:ascii="Hiragino Kaku Gothic ProN W3" w:eastAsia="Hiragino Kaku Gothic ProN W3" w:hAnsi="Hiragino Kaku Gothic ProN W3"/>
          <w:color w:val="538135" w:themeColor="accent6" w:themeShade="BF"/>
          <w:sz w:val="18"/>
          <w:szCs w:val="18"/>
          <w:lang w:eastAsia="ja-JP"/>
        </w:rPr>
        <w:t>330mm x 250mm</w:t>
      </w:r>
      <w:r>
        <w:rPr>
          <w:rFonts w:ascii="Hiragino Kaku Gothic ProN W3" w:eastAsia="Hiragino Kaku Gothic ProN W3" w:hAnsi="Hiragino Kaku Gothic ProN W3" w:hint="eastAsia"/>
          <w:color w:val="538135" w:themeColor="accent6" w:themeShade="BF"/>
          <w:sz w:val="18"/>
          <w:szCs w:val="18"/>
          <w:lang w:eastAsia="ja-JP"/>
        </w:rPr>
        <w:t>のサイズにトリムする。</w:t>
      </w:r>
      <w:r w:rsidRPr="00AA2E85">
        <w:rPr>
          <w:rFonts w:ascii="Hiragino Kaku Gothic ProN W3" w:eastAsia="Hiragino Kaku Gothic ProN W3" w:hAnsi="Hiragino Kaku Gothic ProN W3"/>
          <w:color w:val="538135" w:themeColor="accent6" w:themeShade="BF"/>
          <w:sz w:val="18"/>
          <w:szCs w:val="18"/>
          <w:lang w:eastAsia="ja-JP"/>
        </w:rPr>
        <w:t>A3</w:t>
      </w:r>
      <w:r>
        <w:rPr>
          <w:rFonts w:ascii="Hiragino Kaku Gothic ProN W3" w:eastAsia="Hiragino Kaku Gothic ProN W3" w:hAnsi="Hiragino Kaku Gothic ProN W3" w:hint="eastAsia"/>
          <w:color w:val="538135" w:themeColor="accent6" w:themeShade="BF"/>
          <w:sz w:val="18"/>
          <w:szCs w:val="18"/>
          <w:lang w:eastAsia="ja-JP"/>
        </w:rPr>
        <w:t>にマウント。</w:t>
      </w:r>
    </w:p>
    <w:p w14:paraId="4FEE1BE8" w14:textId="44976722" w:rsidR="00DC4D0C" w:rsidRPr="00DC4D0C" w:rsidRDefault="00DC4D0C" w:rsidP="003A2447">
      <w:pPr>
        <w:pStyle w:val="af3"/>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マウントしたボードには、選手番号を含めること。</w:t>
      </w:r>
    </w:p>
    <w:p w14:paraId="2166826C" w14:textId="762CACF5" w:rsidR="003A2447" w:rsidRPr="00D84364" w:rsidRDefault="00DC4D0C" w:rsidP="003A2447">
      <w:pPr>
        <w:rPr>
          <w:rFonts w:ascii="Hiragino Kaku Gothic ProN W6" w:eastAsia="Hiragino Kaku Gothic ProN W6" w:hAnsi="Hiragino Kaku Gothic ProN W6"/>
          <w:b/>
          <w:bCs/>
          <w:color w:val="538135" w:themeColor="accent6" w:themeShade="BF"/>
          <w:sz w:val="18"/>
          <w:szCs w:val="18"/>
        </w:rPr>
      </w:pPr>
      <w:r w:rsidRPr="00D84364">
        <w:rPr>
          <w:rFonts w:ascii="Hiragino Kaku Gothic ProN W6" w:eastAsia="Hiragino Kaku Gothic ProN W6" w:hAnsi="Hiragino Kaku Gothic ProN W6" w:hint="eastAsia"/>
          <w:b/>
          <w:bCs/>
          <w:color w:val="538135" w:themeColor="accent6" w:themeShade="BF"/>
          <w:sz w:val="18"/>
          <w:szCs w:val="18"/>
          <w:lang w:eastAsia="ja-JP"/>
        </w:rPr>
        <w:t>ファイル</w:t>
      </w:r>
    </w:p>
    <w:p w14:paraId="74A62493" w14:textId="47EE4651" w:rsidR="003A2447" w:rsidRPr="00AA2E85" w:rsidRDefault="003A2447" w:rsidP="003A2447">
      <w:pPr>
        <w:pStyle w:val="Default"/>
        <w:numPr>
          <w:ilvl w:val="0"/>
          <w:numId w:val="23"/>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1</w:t>
      </w:r>
      <w:r w:rsidR="00DC4D0C">
        <w:rPr>
          <w:rFonts w:ascii="Hiragino Kaku Gothic ProN W3" w:eastAsia="Hiragino Kaku Gothic ProN W3" w:hAnsi="Hiragino Kaku Gothic ProN W3" w:hint="eastAsia"/>
          <w:color w:val="538135" w:themeColor="accent6" w:themeShade="BF"/>
          <w:sz w:val="18"/>
          <w:szCs w:val="18"/>
          <w:lang w:eastAsia="ja-JP"/>
        </w:rPr>
        <w:t>つの</w:t>
      </w:r>
      <w:r w:rsidRPr="00AA2E85">
        <w:rPr>
          <w:rFonts w:ascii="Hiragino Kaku Gothic ProN W3" w:eastAsia="Hiragino Kaku Gothic ProN W3" w:hAnsi="Hiragino Kaku Gothic ProN W3"/>
          <w:color w:val="538135" w:themeColor="accent6" w:themeShade="BF"/>
          <w:sz w:val="18"/>
          <w:szCs w:val="18"/>
        </w:rPr>
        <w:t xml:space="preserve">AI </w:t>
      </w:r>
    </w:p>
    <w:p w14:paraId="595A1A7D" w14:textId="5E0033DB" w:rsidR="00DC4D0C" w:rsidRPr="00DC4D0C" w:rsidRDefault="00DC4D0C" w:rsidP="00DC4D0C">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１つの編集可能な</w:t>
      </w:r>
      <w:r>
        <w:rPr>
          <w:rFonts w:ascii="Hiragino Kaku Gothic ProN W3" w:eastAsia="Hiragino Kaku Gothic ProN W3" w:hAnsi="Hiragino Kaku Gothic ProN W3"/>
          <w:color w:val="538135" w:themeColor="accent6" w:themeShade="BF"/>
          <w:sz w:val="18"/>
          <w:szCs w:val="18"/>
          <w:lang w:eastAsia="ja-JP"/>
        </w:rPr>
        <w:t>P</w:t>
      </w:r>
      <w:r>
        <w:rPr>
          <w:rFonts w:ascii="Hiragino Kaku Gothic ProN W3" w:eastAsia="Hiragino Kaku Gothic ProN W3" w:hAnsi="Hiragino Kaku Gothic ProN W3"/>
          <w:color w:val="538135" w:themeColor="accent6" w:themeShade="BF"/>
          <w:sz w:val="18"/>
          <w:szCs w:val="18"/>
          <w:lang w:val="en-US" w:eastAsia="ja-JP"/>
        </w:rPr>
        <w:t>DF</w:t>
      </w:r>
      <w:r w:rsidRPr="00DC4D0C">
        <w:rPr>
          <w:rFonts w:ascii="Hiragino Kaku Gothic ProN W3" w:eastAsia="Hiragino Kaku Gothic ProN W3" w:hAnsi="Hiragino Kaku Gothic ProN W3" w:hint="eastAsia"/>
          <w:color w:val="538135" w:themeColor="accent6" w:themeShade="BF"/>
          <w:sz w:val="18"/>
          <w:szCs w:val="18"/>
          <w:lang w:val="en-US" w:eastAsia="ja-JP"/>
        </w:rPr>
        <w:t>ファイル</w:t>
      </w:r>
    </w:p>
    <w:p w14:paraId="699D381E" w14:textId="4C5D1CAA" w:rsidR="00DC4D0C" w:rsidRPr="00D84364" w:rsidRDefault="00DC4D0C" w:rsidP="00DC4D0C">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D84364">
        <w:rPr>
          <w:rFonts w:ascii="Hiragino Kaku Gothic ProN W3" w:eastAsia="Hiragino Kaku Gothic ProN W3" w:hAnsi="Hiragino Kaku Gothic ProN W3"/>
          <w:i/>
          <w:iCs/>
          <w:color w:val="538135" w:themeColor="accent6" w:themeShade="BF"/>
          <w:sz w:val="18"/>
          <w:szCs w:val="18"/>
          <w:lang w:eastAsia="ja-JP"/>
        </w:rPr>
        <w:t>Working files</w:t>
      </w:r>
      <w:r w:rsidRPr="00D84364">
        <w:rPr>
          <w:rFonts w:ascii="Hiragino Kaku Gothic ProN W3" w:eastAsia="Hiragino Kaku Gothic ProN W3" w:hAnsi="Hiragino Kaku Gothic ProN W3" w:hint="eastAsia"/>
          <w:i/>
          <w:iCs/>
          <w:color w:val="538135" w:themeColor="accent6" w:themeShade="BF"/>
          <w:sz w:val="18"/>
          <w:szCs w:val="18"/>
          <w:lang w:eastAsia="ja-JP"/>
        </w:rPr>
        <w:t>という名の別フォルダーにあらゆる作業ファイルを含めることができる。</w:t>
      </w:r>
    </w:p>
    <w:p w14:paraId="441EE45E" w14:textId="77777777" w:rsidR="003A2447" w:rsidRPr="00AA2E85" w:rsidRDefault="003A2447" w:rsidP="00DC4D0C">
      <w:pPr>
        <w:pStyle w:val="af3"/>
        <w:rPr>
          <w:rFonts w:ascii="Hiragino Kaku Gothic ProN W3" w:eastAsia="Hiragino Kaku Gothic ProN W3" w:hAnsi="Hiragino Kaku Gothic ProN W3" w:hint="eastAsia"/>
          <w:color w:val="538135" w:themeColor="accent6" w:themeShade="BF"/>
          <w:sz w:val="18"/>
          <w:szCs w:val="18"/>
          <w:lang w:eastAsia="ja-JP"/>
        </w:rPr>
      </w:pPr>
    </w:p>
    <w:p w14:paraId="5667A191" w14:textId="702BC050" w:rsidR="003A2447" w:rsidRDefault="003A2447" w:rsidP="003A2447">
      <w:pPr>
        <w:rPr>
          <w:i/>
          <w:lang w:eastAsia="ja-JP"/>
        </w:rPr>
      </w:pPr>
    </w:p>
    <w:p w14:paraId="597DB8EB" w14:textId="472BF2F3" w:rsidR="003A2447" w:rsidRDefault="003A2447" w:rsidP="003A2447">
      <w:pPr>
        <w:rPr>
          <w:i/>
          <w:lang w:eastAsia="ja-JP"/>
        </w:rPr>
      </w:pPr>
    </w:p>
    <w:p w14:paraId="7C143D79" w14:textId="13BEED4F" w:rsidR="003A2447" w:rsidRDefault="003A2447" w:rsidP="003A2447">
      <w:pPr>
        <w:rPr>
          <w:i/>
          <w:lang w:eastAsia="ja-JP"/>
        </w:rPr>
      </w:pPr>
    </w:p>
    <w:p w14:paraId="1EA2BD8D" w14:textId="644E997F" w:rsidR="003A2447" w:rsidRDefault="003A2447" w:rsidP="003A2447">
      <w:pPr>
        <w:rPr>
          <w:i/>
          <w:lang w:eastAsia="ja-JP"/>
        </w:rPr>
      </w:pPr>
    </w:p>
    <w:p w14:paraId="36637DB8" w14:textId="77777777" w:rsidR="003A2447" w:rsidRPr="003A2447" w:rsidRDefault="003A2447" w:rsidP="003A2447">
      <w:pPr>
        <w:rPr>
          <w:i/>
          <w:lang w:eastAsia="ja-JP"/>
        </w:rPr>
      </w:pPr>
    </w:p>
    <w:p w14:paraId="4AF34680" w14:textId="77777777" w:rsidR="00885489" w:rsidRDefault="00885489" w:rsidP="00885489">
      <w:pPr>
        <w:pStyle w:val="10"/>
        <w:spacing w:after="480"/>
      </w:pPr>
      <w:r>
        <w:lastRenderedPageBreak/>
        <w:t xml:space="preserve">Task </w:t>
      </w:r>
      <w:r w:rsidR="007F3EC2">
        <w:t>4</w:t>
      </w:r>
      <w:r>
        <w:t xml:space="preserve">: </w:t>
      </w:r>
      <w:r w:rsidR="007F3EC2">
        <w:t>Instagram Posts</w:t>
      </w:r>
      <w:r>
        <w:t xml:space="preserve"> </w:t>
      </w:r>
    </w:p>
    <w:p w14:paraId="1DD99A1F" w14:textId="77777777" w:rsidR="007F3EC2" w:rsidRPr="00E91712" w:rsidRDefault="007F3EC2" w:rsidP="007F3EC2">
      <w:pPr>
        <w:pStyle w:val="BodySubHeaderSpacebefore"/>
      </w:pPr>
      <w:r w:rsidRPr="00E91712">
        <w:t>Concept</w:t>
      </w:r>
    </w:p>
    <w:p w14:paraId="259BAC24" w14:textId="77777777" w:rsidR="00F741E6" w:rsidRDefault="007F3EC2" w:rsidP="007F3EC2">
      <w:pPr>
        <w:rPr>
          <w:b/>
        </w:rPr>
      </w:pPr>
      <w:r w:rsidRPr="00723C65">
        <w:t xml:space="preserve">You will create </w:t>
      </w:r>
      <w:r>
        <w:t xml:space="preserve">a two </w:t>
      </w:r>
      <w:proofErr w:type="spellStart"/>
      <w:r>
        <w:t>Instragram</w:t>
      </w:r>
      <w:proofErr w:type="spellEnd"/>
      <w:r>
        <w:t xml:space="preserve"> posts for </w:t>
      </w:r>
      <w:r w:rsidRPr="00EC604A">
        <w:rPr>
          <w:b/>
        </w:rPr>
        <w:t>Delicacy food products</w:t>
      </w:r>
      <w:r>
        <w:rPr>
          <w:b/>
        </w:rPr>
        <w:t xml:space="preserve"> </w:t>
      </w:r>
    </w:p>
    <w:p w14:paraId="6FE159AE" w14:textId="376C6257" w:rsidR="00885489" w:rsidRDefault="00875B7B" w:rsidP="00875B7B">
      <w:r>
        <w:t xml:space="preserve">Version </w:t>
      </w:r>
      <w:r w:rsidR="00F350FA">
        <w:t>1</w:t>
      </w:r>
      <w:r>
        <w:t xml:space="preserve"> will be in English and version 2 in Arabic</w:t>
      </w:r>
      <w:r w:rsidR="007F3EC2" w:rsidRPr="00723C65">
        <w:t>.</w:t>
      </w:r>
      <w:r>
        <w:t xml:space="preserve"> They should maintain a similar style of design, but with a variation of colour so that they can be distinguished from each other.</w:t>
      </w:r>
      <w:r w:rsidR="008756B0">
        <w:t xml:space="preserve"> They would like each post to have a gold metallic looking border around the edge (similar to a gold photograph frame).</w:t>
      </w:r>
    </w:p>
    <w:p w14:paraId="333A6112" w14:textId="77777777" w:rsidR="00885489" w:rsidRPr="00E91712" w:rsidRDefault="00885489" w:rsidP="00885489">
      <w:pPr>
        <w:pStyle w:val="BodySubHeaderSpacebefore"/>
      </w:pPr>
      <w:r>
        <w:t>Specifications</w:t>
      </w:r>
    </w:p>
    <w:p w14:paraId="0D530225" w14:textId="77777777" w:rsidR="00CF63EB" w:rsidRPr="00233084" w:rsidRDefault="00CF63EB" w:rsidP="00CF63EB">
      <w:pPr>
        <w:pStyle w:val="SubHeadersBodyBold12ptbefore"/>
      </w:pPr>
      <w:r w:rsidRPr="00233084">
        <w:t>Type</w:t>
      </w:r>
      <w:r>
        <w:t xml:space="preserve"> and Image</w:t>
      </w:r>
      <w:r w:rsidRPr="00233084">
        <w:t xml:space="preserve"> </w:t>
      </w:r>
    </w:p>
    <w:p w14:paraId="4485FB9D" w14:textId="09C61080" w:rsidR="00CF63EB" w:rsidRDefault="00CF63EB" w:rsidP="00CF63EB">
      <w:r>
        <w:t xml:space="preserve">The </w:t>
      </w:r>
      <w:r w:rsidR="00F350FA">
        <w:t>Instagram post</w:t>
      </w:r>
      <w:r>
        <w:t xml:space="preserve"> </w:t>
      </w:r>
      <w:r w:rsidR="00F350FA">
        <w:t xml:space="preserve">must include </w:t>
      </w:r>
      <w:r>
        <w:t>the following:</w:t>
      </w:r>
    </w:p>
    <w:p w14:paraId="63129C63" w14:textId="77777777" w:rsidR="00CF63EB" w:rsidRDefault="00CF63EB" w:rsidP="00CF63EB">
      <w:pPr>
        <w:pStyle w:val="af3"/>
        <w:numPr>
          <w:ilvl w:val="0"/>
          <w:numId w:val="24"/>
        </w:numPr>
        <w:ind w:left="360"/>
      </w:pPr>
      <w:r>
        <w:t>Logo</w:t>
      </w:r>
    </w:p>
    <w:p w14:paraId="5C066073" w14:textId="4EE763F2" w:rsidR="00CF63EB" w:rsidRDefault="00CF63EB" w:rsidP="00CF63EB">
      <w:pPr>
        <w:pStyle w:val="af3"/>
        <w:numPr>
          <w:ilvl w:val="0"/>
          <w:numId w:val="24"/>
        </w:numPr>
        <w:ind w:left="360"/>
      </w:pPr>
      <w:r>
        <w:t xml:space="preserve">Text in </w:t>
      </w:r>
      <w:r w:rsidRPr="003C32B5">
        <w:t>Appendix 1.</w:t>
      </w:r>
      <w:r w:rsidR="00F350FA">
        <w:t>5</w:t>
      </w:r>
      <w:r w:rsidRPr="003C32B5">
        <w:t xml:space="preserve"> – </w:t>
      </w:r>
      <w:r w:rsidR="00F350FA">
        <w:t>Instagram</w:t>
      </w:r>
      <w:r>
        <w:t xml:space="preserve"> Text</w:t>
      </w:r>
    </w:p>
    <w:p w14:paraId="7BAEF77C" w14:textId="77777777" w:rsidR="00CF63EB" w:rsidRDefault="00CF63EB" w:rsidP="00CF63EB">
      <w:pPr>
        <w:pStyle w:val="af3"/>
        <w:numPr>
          <w:ilvl w:val="0"/>
          <w:numId w:val="24"/>
        </w:numPr>
        <w:ind w:left="360"/>
      </w:pPr>
      <w:r>
        <w:t xml:space="preserve">At least four images montaged together in Photoshop from Appendix 1.3 – Images  </w:t>
      </w:r>
    </w:p>
    <w:p w14:paraId="724FCCFA" w14:textId="6E786016" w:rsidR="00885489" w:rsidRPr="00233084" w:rsidRDefault="00885489" w:rsidP="00885489">
      <w:pPr>
        <w:spacing w:before="240"/>
        <w:rPr>
          <w:b/>
        </w:rPr>
      </w:pPr>
      <w:r>
        <w:rPr>
          <w:b/>
        </w:rPr>
        <w:t xml:space="preserve">Size </w:t>
      </w:r>
      <w:r w:rsidR="00CF63EB">
        <w:rPr>
          <w:b/>
        </w:rPr>
        <w:t>&amp; Resolution</w:t>
      </w:r>
    </w:p>
    <w:p w14:paraId="56CEF041" w14:textId="465460A3" w:rsidR="00885489" w:rsidRDefault="00CF63EB" w:rsidP="00885489">
      <w:pPr>
        <w:pStyle w:val="af3"/>
        <w:numPr>
          <w:ilvl w:val="0"/>
          <w:numId w:val="22"/>
        </w:numPr>
      </w:pPr>
      <w:r>
        <w:t>1080x1080 pixels @ 150ppi</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5650B83C" w14:textId="34A98A2E" w:rsidR="00CF63EB" w:rsidRDefault="00CF5E0C" w:rsidP="00CF63EB">
      <w:pPr>
        <w:pStyle w:val="af3"/>
        <w:numPr>
          <w:ilvl w:val="0"/>
          <w:numId w:val="22"/>
        </w:numPr>
      </w:pPr>
      <w:r>
        <w:t>sRGB</w:t>
      </w:r>
      <w:r w:rsidR="002A3094">
        <w:t xml:space="preserve"> IEC61966-2.1</w:t>
      </w:r>
      <w:r w:rsidR="00EC2A25">
        <w:t xml:space="preserve"> </w:t>
      </w:r>
    </w:p>
    <w:p w14:paraId="253CBF3F" w14:textId="77777777" w:rsidR="00885489" w:rsidRDefault="00885489" w:rsidP="00885489">
      <w:pPr>
        <w:pStyle w:val="SubHeadersBodyBold12ptbefore"/>
      </w:pPr>
      <w:r>
        <w:t>File Type</w:t>
      </w:r>
      <w:r w:rsidRPr="00595D70">
        <w:t xml:space="preserve"> </w:t>
      </w:r>
    </w:p>
    <w:p w14:paraId="26819BAB" w14:textId="6CA58E2F" w:rsidR="00885489" w:rsidRDefault="00885489" w:rsidP="00885489">
      <w:pPr>
        <w:pStyle w:val="af3"/>
        <w:numPr>
          <w:ilvl w:val="0"/>
          <w:numId w:val="22"/>
        </w:numPr>
      </w:pPr>
      <w:r>
        <w:t xml:space="preserve">Working File: </w:t>
      </w:r>
      <w:r w:rsidR="00CF63EB">
        <w:t>Photoshop</w:t>
      </w:r>
      <w:r>
        <w:t xml:space="preserve"> </w:t>
      </w:r>
    </w:p>
    <w:p w14:paraId="3E649643" w14:textId="217CE6E9" w:rsidR="00885489" w:rsidRDefault="00EC2A25" w:rsidP="00885489">
      <w:pPr>
        <w:pStyle w:val="af3"/>
        <w:numPr>
          <w:ilvl w:val="0"/>
          <w:numId w:val="22"/>
        </w:numPr>
      </w:pPr>
      <w:r>
        <w:t xml:space="preserve">Final: </w:t>
      </w:r>
      <w:r w:rsidR="00CF63EB">
        <w:t>Jpeg</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3242E21A" w14:textId="588D18FD" w:rsidR="00CF63EB" w:rsidRPr="00952F1E" w:rsidRDefault="00CF63EB" w:rsidP="00CF63EB">
      <w:pPr>
        <w:rPr>
          <w:b/>
        </w:rPr>
      </w:pPr>
      <w:r w:rsidRPr="00952F1E">
        <w:rPr>
          <w:b/>
        </w:rPr>
        <w:t>Printout</w:t>
      </w:r>
    </w:p>
    <w:p w14:paraId="4AE8D2FD" w14:textId="69BFC93E" w:rsidR="00CF63EB" w:rsidRDefault="00CF63EB" w:rsidP="00CF63EB">
      <w:pPr>
        <w:pStyle w:val="af3"/>
        <w:numPr>
          <w:ilvl w:val="0"/>
          <w:numId w:val="23"/>
        </w:numPr>
      </w:pPr>
      <w:r>
        <w:t xml:space="preserve">1 x colour printout on A4 at 100mm x 100mm centred on page, </w:t>
      </w:r>
      <w:r w:rsidR="00B11336">
        <w:t>with trim marks</w:t>
      </w:r>
      <w:r>
        <w:t>. Ensure that you include your competitor number outside of the artwork area.</w:t>
      </w:r>
    </w:p>
    <w:p w14:paraId="6089FAF6" w14:textId="77777777" w:rsidR="00CF63EB" w:rsidRDefault="00CF63EB" w:rsidP="00CF63EB">
      <w:pPr>
        <w:pStyle w:val="SubHeadersBodyBold12ptbefore"/>
      </w:pPr>
      <w:r>
        <w:t xml:space="preserve">Naming and files: </w:t>
      </w:r>
    </w:p>
    <w:p w14:paraId="286D9A84" w14:textId="77777777" w:rsidR="00CF63EB" w:rsidRPr="00595D70" w:rsidRDefault="00CF63EB" w:rsidP="00CF63EB">
      <w:pPr>
        <w:rPr>
          <w:i/>
        </w:rPr>
      </w:pPr>
      <w:r w:rsidRPr="00595D70">
        <w:rPr>
          <w:i/>
        </w:rPr>
        <w:t xml:space="preserve">Note: YY represents your competitor number </w:t>
      </w:r>
    </w:p>
    <w:p w14:paraId="0FCD8A0E" w14:textId="41D7BFA8" w:rsidR="00CF63EB" w:rsidRDefault="00CF63EB" w:rsidP="00CF63EB">
      <w:r>
        <w:rPr>
          <w:color w:val="FF0000"/>
        </w:rPr>
        <w:t>Folder name: Instagram</w:t>
      </w:r>
      <w:r w:rsidR="00A9225F">
        <w:rPr>
          <w:color w:val="FF0000"/>
        </w:rPr>
        <w:t xml:space="preserve"> Posts</w:t>
      </w:r>
    </w:p>
    <w:p w14:paraId="5B35F53B" w14:textId="77777777" w:rsidR="00CF63EB" w:rsidRDefault="00CF63EB" w:rsidP="00CF63EB">
      <w:pPr>
        <w:pStyle w:val="af3"/>
        <w:numPr>
          <w:ilvl w:val="0"/>
          <w:numId w:val="23"/>
        </w:numPr>
      </w:pPr>
      <w:r>
        <w:t>Instagram file name: YY_DFP_Car_Instagram1.psd</w:t>
      </w:r>
    </w:p>
    <w:p w14:paraId="400DB07A" w14:textId="77777777" w:rsidR="00CF63EB" w:rsidRDefault="00CF63EB" w:rsidP="00CF63EB">
      <w:pPr>
        <w:pStyle w:val="af3"/>
        <w:numPr>
          <w:ilvl w:val="0"/>
          <w:numId w:val="23"/>
        </w:numPr>
      </w:pPr>
      <w:r>
        <w:t>Instagram file name: YY_</w:t>
      </w:r>
      <w:r w:rsidRPr="00CF63EB">
        <w:t xml:space="preserve"> </w:t>
      </w:r>
      <w:r>
        <w:t>YY_DFP_Instagram1.jpg</w:t>
      </w:r>
    </w:p>
    <w:p w14:paraId="410C212A" w14:textId="335B0665" w:rsidR="00885489" w:rsidRPr="000C351E" w:rsidRDefault="00885489" w:rsidP="0016367F">
      <w:pPr>
        <w:pStyle w:val="af3"/>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10"/>
      </w:pPr>
      <w:r w:rsidRPr="00453B91">
        <w:t xml:space="preserve">Marking </w:t>
      </w:r>
      <w:r w:rsidR="000C351E">
        <w:t>Summary</w:t>
      </w:r>
    </w:p>
    <w:p w14:paraId="7910326D" w14:textId="7FA57423" w:rsidR="00ED2B92" w:rsidRDefault="00ED2B92" w:rsidP="000C351E">
      <w:r>
        <w:t xml:space="preserve">The </w:t>
      </w:r>
      <w:r w:rsidR="00453B91" w:rsidRPr="00453B91">
        <w:t>Marking Summary</w:t>
      </w:r>
      <w:r>
        <w:t xml:space="preserve"> will be provided during the briefing session</w:t>
      </w:r>
      <w:r w:rsidR="00F741E6">
        <w:t xml:space="preserve"> or to your workstation</w:t>
      </w:r>
      <w:r w:rsidR="00AD731E">
        <w:t xml:space="preserve"> on C</w:t>
      </w:r>
      <w:r w:rsidR="00F741E6">
        <w:t>3</w:t>
      </w:r>
      <w:r w:rsidR="00453B91" w:rsidRPr="00453B91">
        <w:t xml:space="preserve">. </w:t>
      </w:r>
    </w:p>
    <w:bookmarkEnd w:id="0"/>
    <w:bookmarkEnd w:id="1"/>
    <w:bookmarkEnd w:id="2"/>
    <w:bookmarkEnd w:id="3"/>
    <w:p w14:paraId="285F25E4" w14:textId="2D22A0C3" w:rsidR="002A23FA" w:rsidRDefault="002A23FA" w:rsidP="00A7471B"/>
    <w:p w14:paraId="247E2605" w14:textId="15C717B7" w:rsidR="00F741E6" w:rsidRDefault="00F741E6" w:rsidP="00A7471B"/>
    <w:p w14:paraId="2BA51AF0" w14:textId="01B94082" w:rsidR="003A2447" w:rsidRDefault="00DC4D0C" w:rsidP="003A2447">
      <w:pPr>
        <w:pStyle w:val="10"/>
        <w:spacing w:after="480"/>
        <w:rPr>
          <w:lang w:eastAsia="ja-JP"/>
        </w:rPr>
      </w:pPr>
      <w:r>
        <w:rPr>
          <w:rFonts w:hint="eastAsia"/>
          <w:lang w:eastAsia="ja-JP"/>
        </w:rPr>
        <w:lastRenderedPageBreak/>
        <w:t>タスク</w:t>
      </w:r>
      <w:r w:rsidR="003A2447">
        <w:rPr>
          <w:lang w:eastAsia="ja-JP"/>
        </w:rPr>
        <w:t>4:</w:t>
      </w:r>
      <w:r>
        <w:rPr>
          <w:rFonts w:hint="eastAsia"/>
          <w:lang w:eastAsia="ja-JP"/>
        </w:rPr>
        <w:t>インスタグラム投稿物</w:t>
      </w:r>
    </w:p>
    <w:p w14:paraId="78072474" w14:textId="12EE6EAC" w:rsidR="003A2447" w:rsidRPr="00D84364" w:rsidRDefault="00DC4D0C" w:rsidP="003A2447">
      <w:pPr>
        <w:pStyle w:val="BodySubHeaderSpacebefore"/>
        <w:rPr>
          <w:rFonts w:ascii="Hiragino Kaku Gothic ProN W6" w:eastAsia="Hiragino Kaku Gothic ProN W6" w:hAnsi="Hiragino Kaku Gothic ProN W6"/>
          <w:b/>
          <w:bCs/>
        </w:rPr>
      </w:pPr>
      <w:r w:rsidRPr="00D84364">
        <w:rPr>
          <w:rFonts w:ascii="Hiragino Kaku Gothic ProN W6" w:eastAsia="Hiragino Kaku Gothic ProN W6" w:hAnsi="Hiragino Kaku Gothic ProN W6" w:hint="eastAsia"/>
          <w:b/>
          <w:bCs/>
          <w:lang w:eastAsia="ja-JP"/>
        </w:rPr>
        <w:t>コンセプト</w:t>
      </w:r>
    </w:p>
    <w:p w14:paraId="5A9EC4C9" w14:textId="02C2FC7F" w:rsidR="00DC4D0C" w:rsidRPr="00DC4D0C" w:rsidRDefault="00DC4D0C" w:rsidP="00DC4D0C">
      <w:pPr>
        <w:rPr>
          <w:rFonts w:ascii="Hiragino Kaku Gothic ProN W3" w:eastAsia="Hiragino Kaku Gothic ProN W3" w:hAnsi="Hiragino Kaku Gothic ProN W3"/>
          <w:color w:val="538135" w:themeColor="accent6" w:themeShade="BF"/>
          <w:sz w:val="18"/>
          <w:szCs w:val="18"/>
          <w:lang w:eastAsia="ja-JP"/>
        </w:rPr>
      </w:pPr>
      <w:r w:rsidRPr="00DC4D0C">
        <w:rPr>
          <w:rFonts w:ascii="Hiragino Kaku Gothic Pro W6" w:eastAsia="Hiragino Kaku Gothic Pro W6" w:hAnsi="Hiragino Kaku Gothic Pro W6"/>
          <w:b/>
          <w:bCs/>
          <w:color w:val="538135" w:themeColor="accent6" w:themeShade="BF"/>
          <w:sz w:val="18"/>
          <w:szCs w:val="18"/>
        </w:rPr>
        <w:t>Delicacy food products</w:t>
      </w:r>
      <w:r w:rsidRPr="00DC4D0C">
        <w:rPr>
          <w:rFonts w:ascii="Hiragino Kaku Gothic ProN W3" w:eastAsia="Hiragino Kaku Gothic ProN W3" w:hAnsi="Hiragino Kaku Gothic ProN W3" w:hint="eastAsia"/>
          <w:color w:val="538135" w:themeColor="accent6" w:themeShade="BF"/>
          <w:sz w:val="18"/>
          <w:szCs w:val="18"/>
          <w:lang w:eastAsia="ja-JP"/>
        </w:rPr>
        <w:t>の</w:t>
      </w:r>
      <w:r w:rsidRPr="00DC4D0C">
        <w:rPr>
          <w:rFonts w:ascii="Hiragino Kaku Gothic ProN W3" w:eastAsia="Hiragino Kaku Gothic ProN W3" w:hAnsi="Hiragino Kaku Gothic ProN W3"/>
          <w:color w:val="538135" w:themeColor="accent6" w:themeShade="BF"/>
          <w:sz w:val="18"/>
          <w:szCs w:val="18"/>
          <w:lang w:eastAsia="ja-JP"/>
        </w:rPr>
        <w:t>2</w:t>
      </w:r>
      <w:r w:rsidRPr="00DC4D0C">
        <w:rPr>
          <w:rFonts w:ascii="Hiragino Kaku Gothic ProN W3" w:eastAsia="Hiragino Kaku Gothic ProN W3" w:hAnsi="Hiragino Kaku Gothic ProN W3" w:hint="eastAsia"/>
          <w:color w:val="538135" w:themeColor="accent6" w:themeShade="BF"/>
          <w:sz w:val="18"/>
          <w:szCs w:val="18"/>
          <w:lang w:eastAsia="ja-JP"/>
        </w:rPr>
        <w:t>つの</w:t>
      </w:r>
      <w:proofErr w:type="spellStart"/>
      <w:r w:rsidRPr="00DC4D0C">
        <w:rPr>
          <w:rFonts w:ascii="Hiragino Kaku Gothic ProN W3" w:eastAsia="Hiragino Kaku Gothic ProN W3" w:hAnsi="Hiragino Kaku Gothic ProN W3"/>
          <w:color w:val="538135" w:themeColor="accent6" w:themeShade="BF"/>
          <w:sz w:val="18"/>
          <w:szCs w:val="18"/>
          <w:lang w:eastAsia="ja-JP"/>
        </w:rPr>
        <w:t>Instragram</w:t>
      </w:r>
      <w:proofErr w:type="spellEnd"/>
      <w:r w:rsidRPr="00DC4D0C">
        <w:rPr>
          <w:rFonts w:ascii="Hiragino Kaku Gothic ProN W3" w:eastAsia="Hiragino Kaku Gothic ProN W3" w:hAnsi="Hiragino Kaku Gothic ProN W3" w:hint="eastAsia"/>
          <w:color w:val="538135" w:themeColor="accent6" w:themeShade="BF"/>
          <w:sz w:val="18"/>
          <w:szCs w:val="18"/>
          <w:lang w:eastAsia="ja-JP"/>
        </w:rPr>
        <w:t>投稿</w:t>
      </w:r>
      <w:r>
        <w:rPr>
          <w:rFonts w:ascii="Hiragino Kaku Gothic ProN W3" w:eastAsia="Hiragino Kaku Gothic ProN W3" w:hAnsi="Hiragino Kaku Gothic ProN W3" w:hint="eastAsia"/>
          <w:color w:val="538135" w:themeColor="accent6" w:themeShade="BF"/>
          <w:sz w:val="18"/>
          <w:szCs w:val="18"/>
          <w:lang w:eastAsia="ja-JP"/>
        </w:rPr>
        <w:t>物</w:t>
      </w:r>
      <w:r w:rsidRPr="00DC4D0C">
        <w:rPr>
          <w:rFonts w:ascii="Hiragino Kaku Gothic ProN W3" w:eastAsia="Hiragino Kaku Gothic ProN W3" w:hAnsi="Hiragino Kaku Gothic ProN W3" w:hint="eastAsia"/>
          <w:color w:val="538135" w:themeColor="accent6" w:themeShade="BF"/>
          <w:sz w:val="18"/>
          <w:szCs w:val="18"/>
          <w:lang w:eastAsia="ja-JP"/>
        </w:rPr>
        <w:t>を作成します</w:t>
      </w:r>
    </w:p>
    <w:p w14:paraId="7BE24E96" w14:textId="46F7FDEA" w:rsidR="00DC4D0C" w:rsidRPr="00AA2E85" w:rsidRDefault="00DC4D0C" w:rsidP="00DC4D0C">
      <w:pPr>
        <w:rPr>
          <w:rFonts w:ascii="Hiragino Kaku Gothic ProN W3" w:eastAsia="Hiragino Kaku Gothic ProN W3" w:hAnsi="Hiragino Kaku Gothic ProN W3"/>
          <w:color w:val="538135" w:themeColor="accent6" w:themeShade="BF"/>
          <w:sz w:val="18"/>
          <w:szCs w:val="18"/>
          <w:lang w:eastAsia="ja-JP"/>
        </w:rPr>
      </w:pPr>
      <w:r w:rsidRPr="00DC4D0C">
        <w:rPr>
          <w:rFonts w:ascii="Hiragino Kaku Gothic ProN W3" w:eastAsia="Hiragino Kaku Gothic ProN W3" w:hAnsi="Hiragino Kaku Gothic ProN W3" w:hint="eastAsia"/>
          <w:color w:val="538135" w:themeColor="accent6" w:themeShade="BF"/>
          <w:sz w:val="18"/>
          <w:szCs w:val="18"/>
          <w:lang w:eastAsia="ja-JP"/>
        </w:rPr>
        <w:t>バージョン</w:t>
      </w:r>
      <w:r w:rsidRPr="00DC4D0C">
        <w:rPr>
          <w:rFonts w:ascii="Hiragino Kaku Gothic ProN W3" w:eastAsia="Hiragino Kaku Gothic ProN W3" w:hAnsi="Hiragino Kaku Gothic ProN W3"/>
          <w:color w:val="538135" w:themeColor="accent6" w:themeShade="BF"/>
          <w:sz w:val="18"/>
          <w:szCs w:val="18"/>
          <w:lang w:eastAsia="ja-JP"/>
        </w:rPr>
        <w:t>1</w:t>
      </w:r>
      <w:r w:rsidRPr="00DC4D0C">
        <w:rPr>
          <w:rFonts w:ascii="Hiragino Kaku Gothic ProN W3" w:eastAsia="Hiragino Kaku Gothic ProN W3" w:hAnsi="Hiragino Kaku Gothic ProN W3" w:hint="eastAsia"/>
          <w:color w:val="538135" w:themeColor="accent6" w:themeShade="BF"/>
          <w:sz w:val="18"/>
          <w:szCs w:val="18"/>
          <w:lang w:eastAsia="ja-JP"/>
        </w:rPr>
        <w:t>は英語で、バージョン</w:t>
      </w:r>
      <w:r w:rsidRPr="00DC4D0C">
        <w:rPr>
          <w:rFonts w:ascii="Hiragino Kaku Gothic ProN W3" w:eastAsia="Hiragino Kaku Gothic ProN W3" w:hAnsi="Hiragino Kaku Gothic ProN W3"/>
          <w:color w:val="538135" w:themeColor="accent6" w:themeShade="BF"/>
          <w:sz w:val="18"/>
          <w:szCs w:val="18"/>
          <w:lang w:eastAsia="ja-JP"/>
        </w:rPr>
        <w:t>2</w:t>
      </w:r>
      <w:r w:rsidRPr="00DC4D0C">
        <w:rPr>
          <w:rFonts w:ascii="Hiragino Kaku Gothic ProN W3" w:eastAsia="Hiragino Kaku Gothic ProN W3" w:hAnsi="Hiragino Kaku Gothic ProN W3" w:hint="eastAsia"/>
          <w:color w:val="538135" w:themeColor="accent6" w:themeShade="BF"/>
          <w:sz w:val="18"/>
          <w:szCs w:val="18"/>
          <w:lang w:eastAsia="ja-JP"/>
        </w:rPr>
        <w:t>はアラビア語です。</w:t>
      </w:r>
      <w:r w:rsidRPr="00DC4D0C">
        <w:rPr>
          <w:rFonts w:ascii="Hiragino Kaku Gothic ProN W3" w:eastAsia="Hiragino Kaku Gothic ProN W3" w:hAnsi="Hiragino Kaku Gothic ProN W3"/>
          <w:color w:val="538135" w:themeColor="accent6" w:themeShade="BF"/>
          <w:sz w:val="18"/>
          <w:szCs w:val="18"/>
          <w:lang w:eastAsia="ja-JP"/>
        </w:rPr>
        <w:t xml:space="preserve"> </w:t>
      </w:r>
      <w:r w:rsidRPr="00DC4D0C">
        <w:rPr>
          <w:rFonts w:ascii="Hiragino Kaku Gothic ProN W3" w:eastAsia="Hiragino Kaku Gothic ProN W3" w:hAnsi="Hiragino Kaku Gothic ProN W3" w:hint="eastAsia"/>
          <w:color w:val="538135" w:themeColor="accent6" w:themeShade="BF"/>
          <w:sz w:val="18"/>
          <w:szCs w:val="18"/>
          <w:lang w:eastAsia="ja-JP"/>
        </w:rPr>
        <w:t>似たようなデザインのスタイルを維持する必要がありますが、色を変えて、互いに区別できるようにします。</w:t>
      </w:r>
      <w:r w:rsidRPr="00DC4D0C">
        <w:rPr>
          <w:rFonts w:ascii="Hiragino Kaku Gothic ProN W3" w:eastAsia="Hiragino Kaku Gothic ProN W3" w:hAnsi="Hiragino Kaku Gothic ProN W3"/>
          <w:color w:val="538135" w:themeColor="accent6" w:themeShade="BF"/>
          <w:sz w:val="18"/>
          <w:szCs w:val="18"/>
          <w:lang w:eastAsia="ja-JP"/>
        </w:rPr>
        <w:t xml:space="preserve"> </w:t>
      </w:r>
      <w:r w:rsidRPr="00DC4D0C">
        <w:rPr>
          <w:rFonts w:ascii="Hiragino Kaku Gothic ProN W3" w:eastAsia="Hiragino Kaku Gothic ProN W3" w:hAnsi="Hiragino Kaku Gothic ProN W3" w:hint="eastAsia"/>
          <w:color w:val="538135" w:themeColor="accent6" w:themeShade="BF"/>
          <w:sz w:val="18"/>
          <w:szCs w:val="18"/>
          <w:lang w:eastAsia="ja-JP"/>
        </w:rPr>
        <w:t>彼らは、各投稿</w:t>
      </w:r>
      <w:r>
        <w:rPr>
          <w:rFonts w:ascii="Hiragino Kaku Gothic ProN W3" w:eastAsia="Hiragino Kaku Gothic ProN W3" w:hAnsi="Hiragino Kaku Gothic ProN W3" w:hint="eastAsia"/>
          <w:color w:val="538135" w:themeColor="accent6" w:themeShade="BF"/>
          <w:sz w:val="18"/>
          <w:szCs w:val="18"/>
          <w:lang w:eastAsia="ja-JP"/>
        </w:rPr>
        <w:t>物</w:t>
      </w:r>
      <w:r w:rsidRPr="00DC4D0C">
        <w:rPr>
          <w:rFonts w:ascii="Hiragino Kaku Gothic ProN W3" w:eastAsia="Hiragino Kaku Gothic ProN W3" w:hAnsi="Hiragino Kaku Gothic ProN W3" w:hint="eastAsia"/>
          <w:color w:val="538135" w:themeColor="accent6" w:themeShade="BF"/>
          <w:sz w:val="18"/>
          <w:szCs w:val="18"/>
          <w:lang w:eastAsia="ja-JP"/>
        </w:rPr>
        <w:t>にエッジの周りに金色のメタリックな境界線を持たせたいと思っています（金の写真フレームに似ています）。</w:t>
      </w:r>
    </w:p>
    <w:p w14:paraId="2BD9EFC0" w14:textId="6DCACDA1" w:rsidR="003A2447" w:rsidRPr="00D84364" w:rsidRDefault="00DC4D0C" w:rsidP="003A2447">
      <w:pPr>
        <w:pStyle w:val="BodySubHeaderSpacebefore"/>
        <w:rPr>
          <w:rFonts w:ascii="Hiragino Kaku Gothic ProN W6" w:eastAsia="Hiragino Kaku Gothic ProN W6" w:hAnsi="Hiragino Kaku Gothic ProN W6"/>
          <w:b/>
          <w:bCs/>
          <w:lang w:eastAsia="ja-JP"/>
        </w:rPr>
      </w:pPr>
      <w:r w:rsidRPr="00D84364">
        <w:rPr>
          <w:rFonts w:ascii="Hiragino Kaku Gothic ProN W6" w:eastAsia="Hiragino Kaku Gothic ProN W6" w:hAnsi="Hiragino Kaku Gothic ProN W6" w:hint="eastAsia"/>
          <w:b/>
          <w:bCs/>
          <w:lang w:eastAsia="ja-JP"/>
        </w:rPr>
        <w:t>仕様</w:t>
      </w:r>
    </w:p>
    <w:p w14:paraId="62CF6DA4" w14:textId="49DAEB50" w:rsidR="003A2447" w:rsidRPr="00D84364" w:rsidRDefault="00DC4D0C" w:rsidP="003A2447">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D84364">
        <w:rPr>
          <w:rFonts w:ascii="Hiragino Kaku Gothic ProN W6" w:eastAsia="Hiragino Kaku Gothic ProN W6" w:hAnsi="Hiragino Kaku Gothic ProN W6" w:hint="eastAsia"/>
          <w:bCs/>
          <w:color w:val="538135" w:themeColor="accent6" w:themeShade="BF"/>
          <w:sz w:val="18"/>
          <w:szCs w:val="18"/>
          <w:lang w:eastAsia="ja-JP"/>
        </w:rPr>
        <w:t>文字と画像</w:t>
      </w:r>
    </w:p>
    <w:p w14:paraId="4AAE2510" w14:textId="329DCA93" w:rsidR="003A2447" w:rsidRPr="00AA2E85" w:rsidRDefault="00DC4D0C" w:rsidP="003A2447">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インスタグラム投稿物には以下を含めなければならない</w:t>
      </w:r>
      <w:r w:rsidR="003A2447" w:rsidRPr="00AA2E85">
        <w:rPr>
          <w:rFonts w:ascii="Hiragino Kaku Gothic ProN W3" w:eastAsia="Hiragino Kaku Gothic ProN W3" w:hAnsi="Hiragino Kaku Gothic ProN W3"/>
          <w:color w:val="538135" w:themeColor="accent6" w:themeShade="BF"/>
          <w:sz w:val="18"/>
          <w:szCs w:val="18"/>
          <w:lang w:eastAsia="ja-JP"/>
        </w:rPr>
        <w:t>:</w:t>
      </w:r>
    </w:p>
    <w:p w14:paraId="15D0B3A7" w14:textId="611576B7" w:rsidR="003A2447" w:rsidRPr="00AA2E85" w:rsidRDefault="00DC4D0C" w:rsidP="003A2447">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ロゴ</w:t>
      </w:r>
    </w:p>
    <w:p w14:paraId="0288C32C" w14:textId="3CBC1BD0" w:rsidR="003A2447" w:rsidRPr="00AA2E85" w:rsidRDefault="003A2447" w:rsidP="003A2447">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 xml:space="preserve">Appendix 1.5 </w:t>
      </w:r>
      <w:r w:rsidR="00DC4D0C">
        <w:rPr>
          <w:rFonts w:ascii="Hiragino Kaku Gothic ProN W3" w:eastAsia="Hiragino Kaku Gothic ProN W3" w:hAnsi="Hiragino Kaku Gothic ProN W3" w:hint="eastAsia"/>
          <w:color w:val="538135" w:themeColor="accent6" w:themeShade="BF"/>
          <w:sz w:val="18"/>
          <w:szCs w:val="18"/>
          <w:lang w:eastAsia="ja-JP"/>
        </w:rPr>
        <w:t xml:space="preserve">のテキスト　</w:t>
      </w:r>
      <w:r w:rsidRPr="00AA2E85">
        <w:rPr>
          <w:rFonts w:ascii="Hiragino Kaku Gothic ProN W3" w:eastAsia="Hiragino Kaku Gothic ProN W3" w:hAnsi="Hiragino Kaku Gothic ProN W3"/>
          <w:color w:val="538135" w:themeColor="accent6" w:themeShade="BF"/>
          <w:sz w:val="18"/>
          <w:szCs w:val="18"/>
          <w:lang w:eastAsia="ja-JP"/>
        </w:rPr>
        <w:t>–</w:t>
      </w:r>
      <w:r w:rsidR="00DC4D0C">
        <w:rPr>
          <w:rFonts w:ascii="Hiragino Kaku Gothic ProN W3" w:eastAsia="Hiragino Kaku Gothic ProN W3" w:hAnsi="Hiragino Kaku Gothic ProN W3"/>
          <w:color w:val="538135" w:themeColor="accent6" w:themeShade="BF"/>
          <w:sz w:val="18"/>
          <w:szCs w:val="18"/>
          <w:lang w:eastAsia="ja-JP"/>
        </w:rPr>
        <w:t xml:space="preserve"> </w:t>
      </w:r>
      <w:r w:rsidR="00DC4D0C">
        <w:rPr>
          <w:rFonts w:ascii="Hiragino Kaku Gothic ProN W3" w:eastAsia="Hiragino Kaku Gothic ProN W3" w:hAnsi="Hiragino Kaku Gothic ProN W3" w:hint="eastAsia"/>
          <w:color w:val="538135" w:themeColor="accent6" w:themeShade="BF"/>
          <w:sz w:val="18"/>
          <w:szCs w:val="18"/>
          <w:lang w:eastAsia="ja-JP"/>
        </w:rPr>
        <w:t>インスタグラムのテキスト</w:t>
      </w:r>
    </w:p>
    <w:p w14:paraId="72C21442" w14:textId="77777777" w:rsidR="00DC4D0C" w:rsidRPr="00AA2E85" w:rsidRDefault="00DC4D0C" w:rsidP="00DC4D0C">
      <w:pPr>
        <w:pStyle w:val="af3"/>
        <w:numPr>
          <w:ilvl w:val="0"/>
          <w:numId w:val="24"/>
        </w:numPr>
        <w:ind w:left="360"/>
        <w:rPr>
          <w:rFonts w:ascii="Hiragino Kaku Gothic ProN W3" w:eastAsia="Hiragino Kaku Gothic ProN W3" w:hAnsi="Hiragino Kaku Gothic ProN W3" w:hint="eastAsia"/>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Appendix 1.3</w:t>
      </w:r>
      <w:r>
        <w:rPr>
          <w:rFonts w:ascii="Hiragino Kaku Gothic ProN W3" w:eastAsia="Hiragino Kaku Gothic ProN W3" w:hAnsi="Hiragino Kaku Gothic ProN W3" w:hint="eastAsia"/>
          <w:color w:val="538135" w:themeColor="accent6" w:themeShade="BF"/>
          <w:sz w:val="18"/>
          <w:szCs w:val="18"/>
          <w:lang w:eastAsia="ja-JP"/>
        </w:rPr>
        <w:t>からモンタージュ用の画像を少なくとも４つ。</w:t>
      </w:r>
      <w:r w:rsidRPr="00AA2E85">
        <w:rPr>
          <w:rFonts w:ascii="Hiragino Kaku Gothic ProN W3" w:eastAsia="Hiragino Kaku Gothic ProN W3" w:hAnsi="Hiragino Kaku Gothic ProN W3"/>
          <w:color w:val="538135" w:themeColor="accent6" w:themeShade="BF"/>
          <w:sz w:val="18"/>
          <w:szCs w:val="18"/>
          <w:lang w:eastAsia="ja-JP"/>
        </w:rPr>
        <w:t>– Images</w:t>
      </w:r>
      <w:r>
        <w:rPr>
          <w:rFonts w:ascii="Hiragino Kaku Gothic ProN W3" w:eastAsia="Hiragino Kaku Gothic ProN W3" w:hAnsi="Hiragino Kaku Gothic ProN W3" w:hint="eastAsia"/>
          <w:color w:val="538135" w:themeColor="accent6" w:themeShade="BF"/>
          <w:sz w:val="18"/>
          <w:szCs w:val="18"/>
          <w:lang w:eastAsia="ja-JP"/>
        </w:rPr>
        <w:t>（画像）</w:t>
      </w:r>
    </w:p>
    <w:p w14:paraId="2EAB066F" w14:textId="77777777" w:rsidR="00DC4D0C" w:rsidRPr="00AA2E85" w:rsidRDefault="00DC4D0C" w:rsidP="00DC4D0C">
      <w:pPr>
        <w:pStyle w:val="af3"/>
        <w:ind w:left="360"/>
        <w:rPr>
          <w:rFonts w:ascii="Hiragino Kaku Gothic ProN W3" w:eastAsia="Hiragino Kaku Gothic ProN W3" w:hAnsi="Hiragino Kaku Gothic ProN W3"/>
          <w:color w:val="538135" w:themeColor="accent6" w:themeShade="BF"/>
          <w:sz w:val="18"/>
          <w:szCs w:val="18"/>
          <w:lang w:eastAsia="ja-JP"/>
        </w:rPr>
      </w:pPr>
    </w:p>
    <w:p w14:paraId="3ED4AEFA" w14:textId="5E93625C" w:rsidR="003A2447" w:rsidRPr="00D84364" w:rsidRDefault="00DC4D0C" w:rsidP="003A2447">
      <w:pPr>
        <w:spacing w:before="240"/>
        <w:rPr>
          <w:rFonts w:ascii="Hiragino Kaku Gothic ProN W6" w:eastAsia="Hiragino Kaku Gothic ProN W6" w:hAnsi="Hiragino Kaku Gothic ProN W6"/>
          <w:b/>
          <w:bCs/>
          <w:color w:val="538135" w:themeColor="accent6" w:themeShade="BF"/>
          <w:sz w:val="18"/>
          <w:szCs w:val="18"/>
        </w:rPr>
      </w:pPr>
      <w:r w:rsidRPr="00D84364">
        <w:rPr>
          <w:rFonts w:ascii="Hiragino Kaku Gothic ProN W6" w:eastAsia="Hiragino Kaku Gothic ProN W6" w:hAnsi="Hiragino Kaku Gothic ProN W6" w:hint="eastAsia"/>
          <w:b/>
          <w:bCs/>
          <w:color w:val="538135" w:themeColor="accent6" w:themeShade="BF"/>
          <w:sz w:val="18"/>
          <w:szCs w:val="18"/>
          <w:lang w:eastAsia="ja-JP"/>
        </w:rPr>
        <w:t>サイズと解像度</w:t>
      </w:r>
    </w:p>
    <w:p w14:paraId="004975CE" w14:textId="18FCC186"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1080x1080 </w:t>
      </w:r>
      <w:r w:rsidR="00DC4D0C">
        <w:rPr>
          <w:rFonts w:ascii="Hiragino Kaku Gothic ProN W3" w:eastAsia="Hiragino Kaku Gothic ProN W3" w:hAnsi="Hiragino Kaku Gothic ProN W3" w:hint="eastAsia"/>
          <w:color w:val="538135" w:themeColor="accent6" w:themeShade="BF"/>
          <w:sz w:val="18"/>
          <w:szCs w:val="18"/>
          <w:lang w:eastAsia="ja-JP"/>
        </w:rPr>
        <w:t>ピクセル</w:t>
      </w:r>
      <w:r w:rsidR="00D84364">
        <w:rPr>
          <w:rFonts w:ascii="Hiragino Kaku Gothic ProN W3" w:eastAsia="Hiragino Kaku Gothic ProN W3" w:hAnsi="Hiragino Kaku Gothic ProN W3" w:hint="eastAsia"/>
          <w:color w:val="538135" w:themeColor="accent6" w:themeShade="BF"/>
          <w:sz w:val="18"/>
          <w:szCs w:val="18"/>
          <w:lang w:eastAsia="ja-JP"/>
        </w:rPr>
        <w:t xml:space="preserve">　</w:t>
      </w:r>
      <w:r w:rsidRPr="00AA2E85">
        <w:rPr>
          <w:rFonts w:ascii="Hiragino Kaku Gothic ProN W3" w:eastAsia="Hiragino Kaku Gothic ProN W3" w:hAnsi="Hiragino Kaku Gothic ProN W3"/>
          <w:color w:val="538135" w:themeColor="accent6" w:themeShade="BF"/>
          <w:sz w:val="18"/>
          <w:szCs w:val="18"/>
        </w:rPr>
        <w:t>@ 150ppi</w:t>
      </w:r>
    </w:p>
    <w:p w14:paraId="1D39102B" w14:textId="6C6BD846" w:rsidR="003A2447" w:rsidRPr="00D84364" w:rsidRDefault="00DC4D0C" w:rsidP="003A2447">
      <w:pPr>
        <w:spacing w:before="240"/>
        <w:rPr>
          <w:rFonts w:ascii="Hiragino Kaku Gothic ProN W6" w:eastAsia="Hiragino Kaku Gothic ProN W6" w:hAnsi="Hiragino Kaku Gothic ProN W6" w:hint="eastAsia"/>
          <w:b/>
          <w:bCs/>
          <w:color w:val="538135" w:themeColor="accent6" w:themeShade="BF"/>
          <w:sz w:val="18"/>
          <w:szCs w:val="18"/>
          <w:lang w:val="en-US" w:eastAsia="ja-JP"/>
        </w:rPr>
      </w:pPr>
      <w:r w:rsidRPr="00D84364">
        <w:rPr>
          <w:rFonts w:ascii="Hiragino Kaku Gothic ProN W6" w:eastAsia="Hiragino Kaku Gothic ProN W6" w:hAnsi="Hiragino Kaku Gothic ProN W6" w:hint="eastAsia"/>
          <w:b/>
          <w:bCs/>
          <w:color w:val="538135" w:themeColor="accent6" w:themeShade="BF"/>
          <w:sz w:val="18"/>
          <w:szCs w:val="18"/>
          <w:lang w:eastAsia="ja-JP"/>
        </w:rPr>
        <w:t>カラーと</w:t>
      </w:r>
      <w:r w:rsidRPr="00D84364">
        <w:rPr>
          <w:rFonts w:ascii="Hiragino Kaku Gothic ProN W6" w:eastAsia="Hiragino Kaku Gothic ProN W6" w:hAnsi="Hiragino Kaku Gothic ProN W6"/>
          <w:b/>
          <w:bCs/>
          <w:color w:val="538135" w:themeColor="accent6" w:themeShade="BF"/>
          <w:sz w:val="18"/>
          <w:szCs w:val="18"/>
          <w:lang w:eastAsia="ja-JP"/>
        </w:rPr>
        <w:t>I</w:t>
      </w:r>
      <w:r w:rsidRPr="00D84364">
        <w:rPr>
          <w:rFonts w:ascii="Hiragino Kaku Gothic ProN W6" w:eastAsia="Hiragino Kaku Gothic ProN W6" w:hAnsi="Hiragino Kaku Gothic ProN W6"/>
          <w:b/>
          <w:bCs/>
          <w:color w:val="538135" w:themeColor="accent6" w:themeShade="BF"/>
          <w:sz w:val="18"/>
          <w:szCs w:val="18"/>
          <w:lang w:val="en-US" w:eastAsia="ja-JP"/>
        </w:rPr>
        <w:t>CC</w:t>
      </w:r>
      <w:r w:rsidRPr="00D84364">
        <w:rPr>
          <w:rFonts w:ascii="Hiragino Kaku Gothic ProN W6" w:eastAsia="Hiragino Kaku Gothic ProN W6" w:hAnsi="Hiragino Kaku Gothic ProN W6" w:hint="eastAsia"/>
          <w:b/>
          <w:bCs/>
          <w:color w:val="538135" w:themeColor="accent6" w:themeShade="BF"/>
          <w:sz w:val="18"/>
          <w:szCs w:val="18"/>
          <w:lang w:val="en-US" w:eastAsia="ja-JP"/>
        </w:rPr>
        <w:t>プロファイル</w:t>
      </w:r>
    </w:p>
    <w:p w14:paraId="312DFB2B" w14:textId="77777777" w:rsidR="003A2447" w:rsidRPr="00AA2E85" w:rsidRDefault="003A2447"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AA2E85">
        <w:rPr>
          <w:rFonts w:ascii="Hiragino Kaku Gothic ProN W3" w:eastAsia="Hiragino Kaku Gothic ProN W3" w:hAnsi="Hiragino Kaku Gothic ProN W3"/>
          <w:color w:val="538135" w:themeColor="accent6" w:themeShade="BF"/>
          <w:sz w:val="18"/>
          <w:szCs w:val="18"/>
        </w:rPr>
        <w:t xml:space="preserve">sRGB IEC61966-2.1 </w:t>
      </w:r>
    </w:p>
    <w:p w14:paraId="4C0975AA" w14:textId="570E6E09" w:rsidR="003A2447" w:rsidRPr="00D84364" w:rsidRDefault="00DC4D0C" w:rsidP="003A2447">
      <w:pPr>
        <w:pStyle w:val="SubHeadersBodyBold12ptbefore"/>
        <w:rPr>
          <w:rFonts w:ascii="Hiragino Kaku Gothic ProN W6" w:eastAsia="Hiragino Kaku Gothic ProN W6" w:hAnsi="Hiragino Kaku Gothic ProN W6"/>
          <w:bCs/>
          <w:color w:val="538135" w:themeColor="accent6" w:themeShade="BF"/>
          <w:sz w:val="18"/>
          <w:szCs w:val="18"/>
        </w:rPr>
      </w:pPr>
      <w:r w:rsidRPr="00D84364">
        <w:rPr>
          <w:rFonts w:ascii="Hiragino Kaku Gothic ProN W6" w:eastAsia="Hiragino Kaku Gothic ProN W6" w:hAnsi="Hiragino Kaku Gothic ProN W6" w:hint="eastAsia"/>
          <w:bCs/>
          <w:color w:val="538135" w:themeColor="accent6" w:themeShade="BF"/>
          <w:sz w:val="18"/>
          <w:szCs w:val="18"/>
          <w:lang w:eastAsia="ja-JP"/>
        </w:rPr>
        <w:t>ファイルの種類</w:t>
      </w:r>
    </w:p>
    <w:p w14:paraId="21F3DAD1" w14:textId="6AC2888E" w:rsidR="003A2447" w:rsidRPr="00AA2E85" w:rsidRDefault="00DC4D0C" w:rsidP="003A2447">
      <w:pPr>
        <w:pStyle w:val="af3"/>
        <w:numPr>
          <w:ilvl w:val="0"/>
          <w:numId w:val="2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作業ファイル</w:t>
      </w:r>
      <w:r w:rsidR="003A2447" w:rsidRPr="00AA2E85">
        <w:rPr>
          <w:rFonts w:ascii="Hiragino Kaku Gothic ProN W3" w:eastAsia="Hiragino Kaku Gothic ProN W3" w:hAnsi="Hiragino Kaku Gothic ProN W3"/>
          <w:color w:val="538135" w:themeColor="accent6" w:themeShade="BF"/>
          <w:sz w:val="18"/>
          <w:szCs w:val="18"/>
        </w:rPr>
        <w:t xml:space="preserve">: Photoshop </w:t>
      </w:r>
    </w:p>
    <w:p w14:paraId="231E5886" w14:textId="64DA1A49" w:rsidR="003A2447" w:rsidRPr="00AA2E85" w:rsidRDefault="00DC4D0C" w:rsidP="003A2447">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最終ファイル</w:t>
      </w:r>
      <w:r w:rsidR="003A2447" w:rsidRPr="00AA2E85">
        <w:rPr>
          <w:rFonts w:ascii="Hiragino Kaku Gothic ProN W3" w:eastAsia="Hiragino Kaku Gothic ProN W3" w:hAnsi="Hiragino Kaku Gothic ProN W3"/>
          <w:color w:val="538135" w:themeColor="accent6" w:themeShade="BF"/>
          <w:sz w:val="18"/>
          <w:szCs w:val="18"/>
          <w:lang w:eastAsia="ja-JP"/>
        </w:rPr>
        <w:t>: Jpeg</w:t>
      </w:r>
    </w:p>
    <w:p w14:paraId="5E36C2ED" w14:textId="77777777" w:rsidR="003A2447" w:rsidRPr="00AA2E85" w:rsidRDefault="003A2447" w:rsidP="003A2447">
      <w:pPr>
        <w:rPr>
          <w:rFonts w:ascii="Hiragino Kaku Gothic ProN W3" w:eastAsia="Hiragino Kaku Gothic ProN W3" w:hAnsi="Hiragino Kaku Gothic ProN W3"/>
          <w:lang w:eastAsia="ja-JP"/>
        </w:rPr>
      </w:pPr>
    </w:p>
    <w:p w14:paraId="75E0EB6A" w14:textId="55434DFF" w:rsidR="003A2447" w:rsidRPr="00D84364" w:rsidRDefault="00DC4D0C" w:rsidP="003A2447">
      <w:pPr>
        <w:pStyle w:val="BodySubHeaderSpacebefore"/>
        <w:rPr>
          <w:rFonts w:ascii="Hiragino Kaku Gothic ProN W6" w:eastAsia="Hiragino Kaku Gothic ProN W6" w:hAnsi="Hiragino Kaku Gothic ProN W6"/>
          <w:b/>
          <w:bCs/>
          <w:lang w:eastAsia="ja-JP"/>
        </w:rPr>
      </w:pPr>
      <w:r w:rsidRPr="00D84364">
        <w:rPr>
          <w:rFonts w:ascii="Hiragino Kaku Gothic ProN W6" w:eastAsia="Hiragino Kaku Gothic ProN W6" w:hAnsi="Hiragino Kaku Gothic ProN W6" w:hint="eastAsia"/>
          <w:b/>
          <w:bCs/>
          <w:lang w:eastAsia="ja-JP"/>
        </w:rPr>
        <w:t>提出物</w:t>
      </w:r>
    </w:p>
    <w:p w14:paraId="50B4423C" w14:textId="12140E46" w:rsidR="003A2447" w:rsidRPr="00D84364" w:rsidRDefault="00DC4D0C" w:rsidP="003A2447">
      <w:pPr>
        <w:rPr>
          <w:rFonts w:ascii="Hiragino Kaku Gothic ProN W6" w:eastAsia="Hiragino Kaku Gothic ProN W6" w:hAnsi="Hiragino Kaku Gothic ProN W6"/>
          <w:b/>
          <w:bCs/>
          <w:color w:val="538135" w:themeColor="accent6" w:themeShade="BF"/>
          <w:sz w:val="18"/>
          <w:szCs w:val="18"/>
          <w:lang w:eastAsia="ja-JP"/>
        </w:rPr>
      </w:pPr>
      <w:r w:rsidRPr="00D84364">
        <w:rPr>
          <w:rFonts w:ascii="Hiragino Kaku Gothic ProN W6" w:eastAsia="Hiragino Kaku Gothic ProN W6" w:hAnsi="Hiragino Kaku Gothic ProN W6" w:hint="eastAsia"/>
          <w:b/>
          <w:bCs/>
          <w:color w:val="538135" w:themeColor="accent6" w:themeShade="BF"/>
          <w:sz w:val="18"/>
          <w:szCs w:val="18"/>
          <w:lang w:eastAsia="ja-JP"/>
        </w:rPr>
        <w:t>プリントアウト</w:t>
      </w:r>
    </w:p>
    <w:p w14:paraId="67774D13" w14:textId="77777777" w:rsidR="00E60542" w:rsidRDefault="00520DC3"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AA2E85">
        <w:rPr>
          <w:rFonts w:ascii="Hiragino Kaku Gothic ProN W3" w:eastAsia="Hiragino Kaku Gothic ProN W3" w:hAnsi="Hiragino Kaku Gothic ProN W3"/>
          <w:color w:val="538135" w:themeColor="accent6" w:themeShade="BF"/>
          <w:sz w:val="18"/>
          <w:szCs w:val="18"/>
          <w:lang w:eastAsia="ja-JP"/>
        </w:rPr>
        <w:t xml:space="preserve">A4 </w:t>
      </w:r>
      <w:r>
        <w:rPr>
          <w:rFonts w:ascii="Hiragino Kaku Gothic ProN W3" w:eastAsia="Hiragino Kaku Gothic ProN W3" w:hAnsi="Hiragino Kaku Gothic ProN W3" w:hint="eastAsia"/>
          <w:color w:val="538135" w:themeColor="accent6" w:themeShade="BF"/>
          <w:sz w:val="18"/>
          <w:szCs w:val="18"/>
          <w:lang w:eastAsia="ja-JP"/>
        </w:rPr>
        <w:t>に</w:t>
      </w:r>
      <w:r w:rsidRPr="00AA2E85">
        <w:rPr>
          <w:rFonts w:ascii="Hiragino Kaku Gothic ProN W3" w:eastAsia="Hiragino Kaku Gothic ProN W3" w:hAnsi="Hiragino Kaku Gothic ProN W3"/>
          <w:color w:val="538135" w:themeColor="accent6" w:themeShade="BF"/>
          <w:sz w:val="18"/>
          <w:szCs w:val="18"/>
          <w:lang w:eastAsia="ja-JP"/>
        </w:rPr>
        <w:t>100mm x 100mm</w:t>
      </w:r>
      <w:r w:rsidR="00E60542">
        <w:rPr>
          <w:rFonts w:ascii="Hiragino Kaku Gothic ProN W3" w:eastAsia="Hiragino Kaku Gothic ProN W3" w:hAnsi="Hiragino Kaku Gothic ProN W3" w:hint="eastAsia"/>
          <w:color w:val="538135" w:themeColor="accent6" w:themeShade="BF"/>
          <w:sz w:val="18"/>
          <w:szCs w:val="18"/>
          <w:lang w:eastAsia="ja-JP"/>
        </w:rPr>
        <w:t>を</w:t>
      </w:r>
      <w:r w:rsidR="00E60542">
        <w:rPr>
          <w:rFonts w:ascii="Hiragino Kaku Gothic ProN W3" w:eastAsia="Hiragino Kaku Gothic ProN W3" w:hAnsi="Hiragino Kaku Gothic ProN W3" w:hint="eastAsia"/>
          <w:color w:val="538135" w:themeColor="accent6" w:themeShade="BF"/>
          <w:sz w:val="18"/>
          <w:szCs w:val="18"/>
          <w:lang w:eastAsia="ja-JP"/>
        </w:rPr>
        <w:t>センター揃えにして</w:t>
      </w:r>
      <w:r>
        <w:rPr>
          <w:rFonts w:ascii="Hiragino Kaku Gothic ProN W3" w:eastAsia="Hiragino Kaku Gothic ProN W3" w:hAnsi="Hiragino Kaku Gothic ProN W3" w:hint="eastAsia"/>
          <w:color w:val="538135" w:themeColor="accent6" w:themeShade="BF"/>
          <w:sz w:val="18"/>
          <w:szCs w:val="18"/>
          <w:lang w:eastAsia="ja-JP"/>
        </w:rPr>
        <w:t>トリムマークを適用し、プリントアウトしたものを１枚。</w:t>
      </w:r>
    </w:p>
    <w:p w14:paraId="04ADB3F9" w14:textId="3EA8A965" w:rsidR="00520DC3" w:rsidRPr="00AA2E85" w:rsidRDefault="00520DC3" w:rsidP="00E60542">
      <w:pPr>
        <w:pStyle w:val="af3"/>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アートワークエリアの外側に選手番号を含めること。</w:t>
      </w:r>
    </w:p>
    <w:p w14:paraId="609C27BF" w14:textId="29361149" w:rsidR="003A2447" w:rsidRPr="00AA2E85" w:rsidRDefault="00520DC3" w:rsidP="003A2447">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r>
        <w:rPr>
          <w:rFonts w:ascii="Hiragino Kaku Gothic ProN W3" w:eastAsia="Hiragino Kaku Gothic ProN W3" w:hAnsi="Hiragino Kaku Gothic ProN W3" w:hint="eastAsia"/>
          <w:b w:val="0"/>
          <w:color w:val="538135" w:themeColor="accent6" w:themeShade="BF"/>
          <w:sz w:val="18"/>
          <w:szCs w:val="18"/>
          <w:lang w:eastAsia="ja-JP"/>
        </w:rPr>
        <w:t>名前とファイル</w:t>
      </w:r>
      <w:r w:rsidR="003A2447" w:rsidRPr="00AA2E85">
        <w:rPr>
          <w:rFonts w:ascii="Hiragino Kaku Gothic ProN W3" w:eastAsia="Hiragino Kaku Gothic ProN W3" w:hAnsi="Hiragino Kaku Gothic ProN W3"/>
          <w:b w:val="0"/>
          <w:color w:val="538135" w:themeColor="accent6" w:themeShade="BF"/>
          <w:sz w:val="18"/>
          <w:szCs w:val="18"/>
          <w:lang w:eastAsia="ja-JP"/>
        </w:rPr>
        <w:t xml:space="preserve">: </w:t>
      </w:r>
    </w:p>
    <w:p w14:paraId="0751B197" w14:textId="79083356" w:rsidR="00520DC3" w:rsidRPr="00D84364" w:rsidRDefault="00520DC3" w:rsidP="003A2447">
      <w:pPr>
        <w:rPr>
          <w:rFonts w:ascii="Hiragino Kaku Gothic ProN W3" w:eastAsia="Hiragino Kaku Gothic ProN W3" w:hAnsi="Hiragino Kaku Gothic ProN W3" w:hint="eastAsia"/>
          <w:i/>
          <w:iCs/>
          <w:color w:val="538135" w:themeColor="accent6" w:themeShade="BF"/>
          <w:sz w:val="18"/>
          <w:szCs w:val="18"/>
          <w:lang w:eastAsia="ja-JP"/>
        </w:rPr>
      </w:pPr>
      <w:r w:rsidRPr="00D84364">
        <w:rPr>
          <w:rFonts w:ascii="Hiragino Kaku Gothic ProN W3" w:eastAsia="Hiragino Kaku Gothic ProN W3" w:hAnsi="Hiragino Kaku Gothic ProN W3" w:hint="eastAsia"/>
          <w:i/>
          <w:iCs/>
          <w:color w:val="538135" w:themeColor="accent6" w:themeShade="BF"/>
          <w:sz w:val="18"/>
          <w:szCs w:val="18"/>
          <w:lang w:eastAsia="ja-JP"/>
        </w:rPr>
        <w:t>注意</w:t>
      </w:r>
      <w:r w:rsidR="003A2447" w:rsidRPr="00D84364">
        <w:rPr>
          <w:rFonts w:ascii="Hiragino Kaku Gothic ProN W3" w:eastAsia="Hiragino Kaku Gothic ProN W3" w:hAnsi="Hiragino Kaku Gothic ProN W3"/>
          <w:i/>
          <w:iCs/>
          <w:color w:val="538135" w:themeColor="accent6" w:themeShade="BF"/>
          <w:sz w:val="18"/>
          <w:szCs w:val="18"/>
          <w:lang w:eastAsia="ja-JP"/>
        </w:rPr>
        <w:t xml:space="preserve">: </w:t>
      </w:r>
      <w:r w:rsidRPr="00D84364">
        <w:rPr>
          <w:rFonts w:ascii="Hiragino Kaku Gothic ProN W3" w:eastAsia="Hiragino Kaku Gothic ProN W3" w:hAnsi="Hiragino Kaku Gothic ProN W3"/>
          <w:i/>
          <w:iCs/>
          <w:color w:val="538135" w:themeColor="accent6" w:themeShade="BF"/>
          <w:sz w:val="18"/>
          <w:szCs w:val="18"/>
          <w:lang w:eastAsia="ja-JP"/>
        </w:rPr>
        <w:t>YY</w:t>
      </w:r>
      <w:r w:rsidRPr="00D84364">
        <w:rPr>
          <w:rFonts w:ascii="Hiragino Kaku Gothic ProN W3" w:eastAsia="Hiragino Kaku Gothic ProN W3" w:hAnsi="Hiragino Kaku Gothic ProN W3" w:hint="eastAsia"/>
          <w:i/>
          <w:iCs/>
          <w:color w:val="538135" w:themeColor="accent6" w:themeShade="BF"/>
          <w:sz w:val="18"/>
          <w:szCs w:val="18"/>
          <w:lang w:eastAsia="ja-JP"/>
        </w:rPr>
        <w:t>は選手番号を表わす。</w:t>
      </w:r>
    </w:p>
    <w:p w14:paraId="60ACB245" w14:textId="1A0303FB" w:rsidR="003A2447" w:rsidRPr="00AA2E85" w:rsidRDefault="00520DC3" w:rsidP="003A2447">
      <w:pPr>
        <w:rPr>
          <w:rFonts w:ascii="Hiragino Kaku Gothic ProN W3" w:eastAsia="Hiragino Kaku Gothic ProN W3" w:hAnsi="Hiragino Kaku Gothic ProN W3"/>
          <w:sz w:val="18"/>
          <w:szCs w:val="18"/>
          <w:lang w:eastAsia="ja-JP"/>
        </w:rPr>
      </w:pPr>
      <w:r>
        <w:rPr>
          <w:rFonts w:ascii="Hiragino Kaku Gothic ProN W3" w:eastAsia="Hiragino Kaku Gothic ProN W3" w:hAnsi="Hiragino Kaku Gothic ProN W3" w:hint="eastAsia"/>
          <w:color w:val="FF0000"/>
          <w:sz w:val="18"/>
          <w:szCs w:val="18"/>
          <w:lang w:eastAsia="ja-JP"/>
        </w:rPr>
        <w:t>フォルダー名</w:t>
      </w:r>
      <w:r w:rsidR="003A2447" w:rsidRPr="00AA2E85">
        <w:rPr>
          <w:rFonts w:ascii="Hiragino Kaku Gothic ProN W3" w:eastAsia="Hiragino Kaku Gothic ProN W3" w:hAnsi="Hiragino Kaku Gothic ProN W3"/>
          <w:color w:val="FF0000"/>
          <w:sz w:val="18"/>
          <w:szCs w:val="18"/>
          <w:lang w:eastAsia="ja-JP"/>
        </w:rPr>
        <w:t>: Instagram Posts</w:t>
      </w:r>
    </w:p>
    <w:p w14:paraId="5C3FF594" w14:textId="5E41CF56" w:rsidR="003A2447" w:rsidRPr="00AA2E85" w:rsidRDefault="00520DC3" w:rsidP="003A2447">
      <w:pPr>
        <w:pStyle w:val="af3"/>
        <w:numPr>
          <w:ilvl w:val="0"/>
          <w:numId w:val="23"/>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インスタグラムのファイル名</w:t>
      </w:r>
      <w:r w:rsidR="003A2447" w:rsidRPr="00AA2E85">
        <w:rPr>
          <w:rFonts w:ascii="Hiragino Kaku Gothic ProN W3" w:eastAsia="Hiragino Kaku Gothic ProN W3" w:hAnsi="Hiragino Kaku Gothic ProN W3"/>
          <w:color w:val="538135" w:themeColor="accent6" w:themeShade="BF"/>
          <w:sz w:val="18"/>
          <w:szCs w:val="18"/>
        </w:rPr>
        <w:t>: YY_DFP_Car_Instagram1.psd</w:t>
      </w:r>
    </w:p>
    <w:p w14:paraId="1CBD19EA" w14:textId="1DBC0464" w:rsidR="003A2447" w:rsidRPr="00AA2E85" w:rsidRDefault="00520DC3" w:rsidP="003A2447">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インスタグラムのファイル名</w:t>
      </w:r>
      <w:r w:rsidR="003A2447" w:rsidRPr="00AA2E85">
        <w:rPr>
          <w:rFonts w:ascii="Hiragino Kaku Gothic ProN W3" w:eastAsia="Hiragino Kaku Gothic ProN W3" w:hAnsi="Hiragino Kaku Gothic ProN W3"/>
          <w:color w:val="538135" w:themeColor="accent6" w:themeShade="BF"/>
          <w:sz w:val="18"/>
          <w:szCs w:val="18"/>
          <w:lang w:eastAsia="ja-JP"/>
        </w:rPr>
        <w:t>: YY_ YY_DFP_Instagram1.jpg</w:t>
      </w:r>
    </w:p>
    <w:p w14:paraId="2D7E3847" w14:textId="77777777" w:rsidR="00520DC3" w:rsidRPr="00D84364" w:rsidRDefault="00520DC3" w:rsidP="00520DC3">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D84364">
        <w:rPr>
          <w:rFonts w:ascii="Hiragino Kaku Gothic ProN W3" w:eastAsia="Hiragino Kaku Gothic ProN W3" w:hAnsi="Hiragino Kaku Gothic ProN W3"/>
          <w:i/>
          <w:iCs/>
          <w:color w:val="538135" w:themeColor="accent6" w:themeShade="BF"/>
          <w:sz w:val="18"/>
          <w:szCs w:val="18"/>
          <w:lang w:eastAsia="ja-JP"/>
        </w:rPr>
        <w:t>Working files</w:t>
      </w:r>
      <w:r w:rsidRPr="00D84364">
        <w:rPr>
          <w:rFonts w:ascii="Hiragino Kaku Gothic ProN W3" w:eastAsia="Hiragino Kaku Gothic ProN W3" w:hAnsi="Hiragino Kaku Gothic ProN W3" w:hint="eastAsia"/>
          <w:i/>
          <w:iCs/>
          <w:color w:val="538135" w:themeColor="accent6" w:themeShade="BF"/>
          <w:sz w:val="18"/>
          <w:szCs w:val="18"/>
          <w:lang w:eastAsia="ja-JP"/>
        </w:rPr>
        <w:t>という名の別フォルダーにあらゆる作業ファイルを含めることができる。</w:t>
      </w:r>
    </w:p>
    <w:p w14:paraId="448E9886" w14:textId="77777777" w:rsidR="00520DC3" w:rsidRPr="00AA2E85" w:rsidRDefault="00520DC3" w:rsidP="00520DC3">
      <w:pPr>
        <w:pStyle w:val="af3"/>
        <w:rPr>
          <w:rFonts w:ascii="Hiragino Kaku Gothic ProN W3" w:eastAsia="Hiragino Kaku Gothic ProN W3" w:hAnsi="Hiragino Kaku Gothic ProN W3"/>
          <w:color w:val="538135" w:themeColor="accent6" w:themeShade="BF"/>
          <w:sz w:val="18"/>
          <w:szCs w:val="18"/>
          <w:lang w:eastAsia="ja-JP"/>
        </w:rPr>
      </w:pPr>
    </w:p>
    <w:p w14:paraId="69C94A50" w14:textId="71EC8DC8" w:rsidR="003A2447" w:rsidRPr="000C351E" w:rsidRDefault="00520DC3" w:rsidP="003A2447">
      <w:pPr>
        <w:pStyle w:val="10"/>
        <w:rPr>
          <w:lang w:eastAsia="ja-JP"/>
        </w:rPr>
      </w:pPr>
      <w:r>
        <w:rPr>
          <w:rFonts w:hint="eastAsia"/>
          <w:lang w:eastAsia="ja-JP"/>
        </w:rPr>
        <w:t>採点の概要</w:t>
      </w:r>
    </w:p>
    <w:p w14:paraId="5BD72797" w14:textId="52070235" w:rsidR="00520DC3" w:rsidRPr="00AA2E85" w:rsidRDefault="00520DC3" w:rsidP="003A2447">
      <w:p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採点の概要は、</w:t>
      </w:r>
      <w:r w:rsidRPr="00AA2E85">
        <w:rPr>
          <w:rFonts w:ascii="Hiragino Kaku Gothic ProN W3" w:eastAsia="Hiragino Kaku Gothic ProN W3" w:hAnsi="Hiragino Kaku Gothic ProN W3"/>
          <w:color w:val="538135" w:themeColor="accent6" w:themeShade="BF"/>
          <w:sz w:val="18"/>
          <w:szCs w:val="18"/>
          <w:lang w:eastAsia="ja-JP"/>
        </w:rPr>
        <w:t>C3</w:t>
      </w:r>
      <w:r>
        <w:rPr>
          <w:rFonts w:ascii="Hiragino Kaku Gothic ProN W3" w:eastAsia="Hiragino Kaku Gothic ProN W3" w:hAnsi="Hiragino Kaku Gothic ProN W3" w:hint="eastAsia"/>
          <w:color w:val="538135" w:themeColor="accent6" w:themeShade="BF"/>
          <w:sz w:val="18"/>
          <w:szCs w:val="18"/>
          <w:lang w:eastAsia="ja-JP"/>
        </w:rPr>
        <w:t>の課題説明の際に、または、ワークステーションで提供される。</w:t>
      </w:r>
    </w:p>
    <w:p w14:paraId="11E57ACF" w14:textId="77777777" w:rsidR="003A2447" w:rsidRPr="003A2447" w:rsidRDefault="003A2447" w:rsidP="00A7471B">
      <w:pPr>
        <w:rPr>
          <w:rFonts w:hint="eastAsia"/>
          <w:lang w:eastAsia="ja-JP"/>
        </w:rPr>
      </w:pPr>
    </w:p>
    <w:p w14:paraId="11AAE5F9" w14:textId="78CEA3C5" w:rsidR="00F741E6" w:rsidRDefault="00F741E6" w:rsidP="00F741E6">
      <w:pPr>
        <w:pStyle w:val="10"/>
      </w:pPr>
      <w:r>
        <w:lastRenderedPageBreak/>
        <w:t>Appendix 1.0 – Logo Text</w:t>
      </w:r>
    </w:p>
    <w:p w14:paraId="5BB94833" w14:textId="1AA45F81" w:rsidR="00F741E6" w:rsidRDefault="00F741E6" w:rsidP="00F741E6">
      <w:pPr>
        <w:pStyle w:val="SubHeadersBodyBold12ptbefore"/>
        <w:rPr>
          <w:color w:val="5B9BD5" w:themeColor="accent1"/>
        </w:rPr>
      </w:pPr>
      <w:r>
        <w:t xml:space="preserve">Note: </w:t>
      </w:r>
      <w:r>
        <w:tab/>
      </w:r>
      <w:r w:rsidRPr="00026DB1">
        <w:rPr>
          <w:b w:val="0"/>
        </w:rPr>
        <w:t xml:space="preserve">Text to be included in </w:t>
      </w:r>
      <w:r>
        <w:rPr>
          <w:b w:val="0"/>
        </w:rPr>
        <w:t>logo</w:t>
      </w:r>
      <w:r w:rsidRPr="00026DB1">
        <w:rPr>
          <w:b w:val="0"/>
        </w:rPr>
        <w:t xml:space="preserve"> is</w:t>
      </w:r>
      <w:r>
        <w:t xml:space="preserve"> </w:t>
      </w:r>
      <w:r>
        <w:rPr>
          <w:color w:val="5B9BD5" w:themeColor="accent1"/>
        </w:rPr>
        <w:t>Blue in colour</w:t>
      </w:r>
    </w:p>
    <w:p w14:paraId="6E13BF17" w14:textId="77777777" w:rsidR="00F741E6" w:rsidRDefault="00F741E6" w:rsidP="00F741E6">
      <w:r w:rsidRPr="00026DB1">
        <w:tab/>
        <w:t>The black text is not to be included (they are instructions)</w:t>
      </w:r>
    </w:p>
    <w:p w14:paraId="480AD6A2" w14:textId="67E9AFAB" w:rsidR="00F741E6" w:rsidRDefault="00F741E6" w:rsidP="00F741E6">
      <w:pPr>
        <w:pStyle w:val="af3"/>
        <w:numPr>
          <w:ilvl w:val="0"/>
          <w:numId w:val="30"/>
        </w:numPr>
      </w:pPr>
      <w:r>
        <w:t xml:space="preserve">The logo must include the following: </w:t>
      </w:r>
    </w:p>
    <w:p w14:paraId="79AE8136" w14:textId="77777777" w:rsidR="00F741E6" w:rsidRDefault="00F741E6" w:rsidP="00F741E6">
      <w:pPr>
        <w:pStyle w:val="af3"/>
        <w:ind w:left="360"/>
      </w:pPr>
    </w:p>
    <w:p w14:paraId="62D8EDD3" w14:textId="77777777" w:rsidR="00F741E6" w:rsidRDefault="00F741E6" w:rsidP="00F741E6">
      <w:pPr>
        <w:pStyle w:val="af3"/>
        <w:ind w:left="360"/>
        <w:rPr>
          <w:b/>
          <w:color w:val="5B9BD5" w:themeColor="accent1"/>
        </w:rPr>
      </w:pPr>
      <w:proofErr w:type="spellStart"/>
      <w:r w:rsidRPr="00620941">
        <w:rPr>
          <w:b/>
          <w:color w:val="5B9BD5" w:themeColor="accent1"/>
        </w:rPr>
        <w:t>المنتجات</w:t>
      </w:r>
      <w:proofErr w:type="spellEnd"/>
      <w:r w:rsidRPr="00620941">
        <w:rPr>
          <w:b/>
          <w:color w:val="5B9BD5" w:themeColor="accent1"/>
        </w:rPr>
        <w:t xml:space="preserve"> </w:t>
      </w:r>
      <w:proofErr w:type="spellStart"/>
      <w:r w:rsidRPr="00620941">
        <w:rPr>
          <w:b/>
          <w:color w:val="5B9BD5" w:themeColor="accent1"/>
        </w:rPr>
        <w:t>الغذائية</w:t>
      </w:r>
      <w:proofErr w:type="spellEnd"/>
      <w:r w:rsidRPr="00620941">
        <w:rPr>
          <w:b/>
          <w:color w:val="5B9BD5" w:themeColor="accent1"/>
        </w:rPr>
        <w:t xml:space="preserve"> </w:t>
      </w:r>
      <w:proofErr w:type="spellStart"/>
      <w:r w:rsidRPr="00620941">
        <w:rPr>
          <w:b/>
          <w:color w:val="5B9BD5" w:themeColor="accent1"/>
        </w:rPr>
        <w:t>الشهية</w:t>
      </w:r>
      <w:proofErr w:type="spellEnd"/>
    </w:p>
    <w:p w14:paraId="3728A3DA" w14:textId="77777777" w:rsidR="00F741E6" w:rsidRPr="008D0C34" w:rsidRDefault="00F741E6" w:rsidP="00F741E6">
      <w:pPr>
        <w:pStyle w:val="af3"/>
        <w:ind w:left="360"/>
        <w:rPr>
          <w:b/>
          <w:color w:val="5B9BD5" w:themeColor="accent1"/>
        </w:rPr>
      </w:pPr>
      <w:r w:rsidRPr="006F7C7B">
        <w:rPr>
          <w:b/>
          <w:color w:val="5B9BD5" w:themeColor="accent1"/>
        </w:rPr>
        <w:t>Delicacy food products</w:t>
      </w:r>
    </w:p>
    <w:p w14:paraId="09ACDF9A" w14:textId="52D9CBE7" w:rsidR="00F741E6" w:rsidRDefault="00F741E6" w:rsidP="00A7471B"/>
    <w:p w14:paraId="568F4404" w14:textId="387B6B5B" w:rsidR="00F741E6" w:rsidRDefault="00F741E6" w:rsidP="00F741E6">
      <w:pPr>
        <w:pStyle w:val="10"/>
      </w:pPr>
      <w:r>
        <w:t>Appendix 1.2 – Poster Text</w:t>
      </w:r>
    </w:p>
    <w:p w14:paraId="513125B8" w14:textId="641D6357" w:rsidR="00F741E6" w:rsidRDefault="00F741E6" w:rsidP="00F741E6">
      <w:pPr>
        <w:pStyle w:val="SubHeadersBodyBold12ptbefore"/>
        <w:rPr>
          <w:color w:val="5B9BD5" w:themeColor="accent1"/>
        </w:rPr>
      </w:pPr>
      <w:r>
        <w:t xml:space="preserve">Note: </w:t>
      </w:r>
      <w:r>
        <w:tab/>
      </w:r>
      <w:r w:rsidRPr="00026DB1">
        <w:rPr>
          <w:b w:val="0"/>
        </w:rPr>
        <w:t xml:space="preserve">Text to be included in </w:t>
      </w:r>
      <w:r>
        <w:rPr>
          <w:b w:val="0"/>
        </w:rPr>
        <w:t>poster</w:t>
      </w:r>
      <w:r w:rsidRPr="00026DB1">
        <w:rPr>
          <w:b w:val="0"/>
        </w:rPr>
        <w:t xml:space="preserve"> is</w:t>
      </w:r>
      <w:r>
        <w:t xml:space="preserve"> </w:t>
      </w:r>
      <w:r>
        <w:rPr>
          <w:color w:val="5B9BD5" w:themeColor="accent1"/>
        </w:rPr>
        <w:t>Blue in colour</w:t>
      </w:r>
    </w:p>
    <w:p w14:paraId="6580DCA2" w14:textId="77777777" w:rsidR="00F741E6" w:rsidRDefault="00F741E6" w:rsidP="00F741E6">
      <w:r w:rsidRPr="00026DB1">
        <w:tab/>
        <w:t>The black text is not to be included (they are instructions)</w:t>
      </w:r>
    </w:p>
    <w:p w14:paraId="1B9D160F" w14:textId="1940E75F" w:rsidR="00F741E6" w:rsidRDefault="00F741E6" w:rsidP="00F741E6">
      <w:pPr>
        <w:pStyle w:val="af3"/>
        <w:numPr>
          <w:ilvl w:val="0"/>
          <w:numId w:val="30"/>
        </w:numPr>
      </w:pPr>
      <w:r>
        <w:t xml:space="preserve">The poster must include the following: </w:t>
      </w:r>
    </w:p>
    <w:p w14:paraId="746403CE" w14:textId="77777777" w:rsidR="00F741E6" w:rsidRPr="00F741E6" w:rsidRDefault="00F741E6" w:rsidP="00F741E6">
      <w:pPr>
        <w:pStyle w:val="af3"/>
        <w:rPr>
          <w:color w:val="5B9BD5" w:themeColor="accent1"/>
        </w:rPr>
      </w:pPr>
    </w:p>
    <w:p w14:paraId="74DF5515" w14:textId="77777777" w:rsidR="00F741E6" w:rsidRPr="00F741E6" w:rsidRDefault="00F741E6" w:rsidP="00F741E6">
      <w:pPr>
        <w:ind w:left="360"/>
        <w:rPr>
          <w:color w:val="5B9BD5" w:themeColor="accent1"/>
        </w:rPr>
      </w:pPr>
      <w:proofErr w:type="spellStart"/>
      <w:r w:rsidRPr="00F741E6">
        <w:rPr>
          <w:color w:val="5B9BD5" w:themeColor="accent1"/>
        </w:rPr>
        <w:t>أرقى</w:t>
      </w:r>
      <w:proofErr w:type="spellEnd"/>
      <w:r w:rsidRPr="00F741E6">
        <w:rPr>
          <w:color w:val="5B9BD5" w:themeColor="accent1"/>
        </w:rPr>
        <w:t xml:space="preserve"> </w:t>
      </w:r>
      <w:proofErr w:type="spellStart"/>
      <w:r w:rsidRPr="00F741E6">
        <w:rPr>
          <w:color w:val="5B9BD5" w:themeColor="accent1"/>
        </w:rPr>
        <w:t>التواريخ</w:t>
      </w:r>
      <w:proofErr w:type="spellEnd"/>
      <w:r w:rsidRPr="00F741E6">
        <w:rPr>
          <w:color w:val="5B9BD5" w:themeColor="accent1"/>
        </w:rPr>
        <w:t xml:space="preserve"> </w:t>
      </w:r>
      <w:proofErr w:type="spellStart"/>
      <w:r w:rsidRPr="00F741E6">
        <w:rPr>
          <w:color w:val="5B9BD5" w:themeColor="accent1"/>
        </w:rPr>
        <w:t>التي</w:t>
      </w:r>
      <w:proofErr w:type="spellEnd"/>
      <w:r w:rsidRPr="00F741E6">
        <w:rPr>
          <w:color w:val="5B9BD5" w:themeColor="accent1"/>
        </w:rPr>
        <w:t xml:space="preserve"> </w:t>
      </w:r>
      <w:proofErr w:type="spellStart"/>
      <w:r w:rsidRPr="00F741E6">
        <w:rPr>
          <w:color w:val="5B9BD5" w:themeColor="accent1"/>
        </w:rPr>
        <w:t>يمكن</w:t>
      </w:r>
      <w:proofErr w:type="spellEnd"/>
      <w:r w:rsidRPr="00F741E6">
        <w:rPr>
          <w:color w:val="5B9BD5" w:themeColor="accent1"/>
        </w:rPr>
        <w:t xml:space="preserve"> </w:t>
      </w:r>
      <w:proofErr w:type="spellStart"/>
      <w:r w:rsidRPr="00F741E6">
        <w:rPr>
          <w:color w:val="5B9BD5" w:themeColor="accent1"/>
        </w:rPr>
        <w:t>أن</w:t>
      </w:r>
      <w:proofErr w:type="spellEnd"/>
      <w:r w:rsidRPr="00F741E6">
        <w:rPr>
          <w:color w:val="5B9BD5" w:themeColor="accent1"/>
        </w:rPr>
        <w:t xml:space="preserve"> </w:t>
      </w:r>
      <w:proofErr w:type="spellStart"/>
      <w:r w:rsidRPr="00F741E6">
        <w:rPr>
          <w:color w:val="5B9BD5" w:themeColor="accent1"/>
        </w:rPr>
        <w:t>يقدمها</w:t>
      </w:r>
      <w:proofErr w:type="spellEnd"/>
      <w:r w:rsidRPr="00F741E6">
        <w:rPr>
          <w:color w:val="5B9BD5" w:themeColor="accent1"/>
        </w:rPr>
        <w:t xml:space="preserve"> </w:t>
      </w:r>
      <w:proofErr w:type="spellStart"/>
      <w:r w:rsidRPr="00F741E6">
        <w:rPr>
          <w:color w:val="5B9BD5" w:themeColor="accent1"/>
        </w:rPr>
        <w:t>المال</w:t>
      </w:r>
      <w:proofErr w:type="spellEnd"/>
    </w:p>
    <w:p w14:paraId="08704838" w14:textId="36CFEC62" w:rsidR="00F741E6" w:rsidRDefault="00F741E6" w:rsidP="00F741E6">
      <w:pPr>
        <w:ind w:left="360"/>
        <w:rPr>
          <w:color w:val="5B9BD5" w:themeColor="accent1"/>
        </w:rPr>
      </w:pPr>
      <w:r w:rsidRPr="00F741E6">
        <w:rPr>
          <w:color w:val="5B9BD5" w:themeColor="accent1"/>
        </w:rPr>
        <w:t>The finest premium dates money can offer</w:t>
      </w:r>
    </w:p>
    <w:p w14:paraId="61AC38DA" w14:textId="7BE7B639" w:rsidR="00F741E6" w:rsidRDefault="00F741E6" w:rsidP="00F741E6">
      <w:pPr>
        <w:ind w:left="360"/>
        <w:rPr>
          <w:color w:val="5B9BD5" w:themeColor="accent1"/>
        </w:rPr>
      </w:pPr>
    </w:p>
    <w:p w14:paraId="0346955B" w14:textId="3E4EB603" w:rsidR="00F741E6" w:rsidRDefault="00F741E6" w:rsidP="00F741E6">
      <w:pPr>
        <w:ind w:left="360"/>
        <w:rPr>
          <w:color w:val="5B9BD5" w:themeColor="accent1"/>
        </w:rPr>
      </w:pPr>
      <w:proofErr w:type="spellStart"/>
      <w:r w:rsidRPr="00F741E6">
        <w:rPr>
          <w:color w:val="5B9BD5" w:themeColor="accent1"/>
        </w:rPr>
        <w:t>زيارة</w:t>
      </w:r>
      <w:proofErr w:type="spellEnd"/>
      <w:r w:rsidRPr="00F741E6">
        <w:rPr>
          <w:color w:val="5B9BD5" w:themeColor="accent1"/>
        </w:rPr>
        <w:t xml:space="preserve"> </w:t>
      </w:r>
      <w:proofErr w:type="spellStart"/>
      <w:r w:rsidRPr="00F741E6">
        <w:rPr>
          <w:color w:val="5B9BD5" w:themeColor="accent1"/>
        </w:rPr>
        <w:t>موقعنا</w:t>
      </w:r>
      <w:proofErr w:type="spellEnd"/>
      <w:r w:rsidRPr="00F741E6">
        <w:rPr>
          <w:color w:val="5B9BD5" w:themeColor="accent1"/>
        </w:rPr>
        <w:t xml:space="preserve"> </w:t>
      </w:r>
      <w:proofErr w:type="spellStart"/>
      <w:r w:rsidRPr="00F741E6">
        <w:rPr>
          <w:color w:val="5B9BD5" w:themeColor="accent1"/>
        </w:rPr>
        <w:t>على</w:t>
      </w:r>
      <w:proofErr w:type="spellEnd"/>
      <w:r w:rsidRPr="00F741E6">
        <w:rPr>
          <w:color w:val="5B9BD5" w:themeColor="accent1"/>
        </w:rPr>
        <w:t xml:space="preserve"> </w:t>
      </w:r>
      <w:proofErr w:type="spellStart"/>
      <w:r w:rsidRPr="00F741E6">
        <w:rPr>
          <w:color w:val="5B9BD5" w:themeColor="accent1"/>
        </w:rPr>
        <w:t>الانترنت</w:t>
      </w:r>
      <w:proofErr w:type="spellEnd"/>
      <w:r w:rsidRPr="00F741E6">
        <w:rPr>
          <w:color w:val="5B9BD5" w:themeColor="accent1"/>
        </w:rPr>
        <w:t xml:space="preserve"> </w:t>
      </w:r>
      <w:proofErr w:type="spellStart"/>
      <w:r w:rsidRPr="00F741E6">
        <w:rPr>
          <w:color w:val="5B9BD5" w:themeColor="accent1"/>
        </w:rPr>
        <w:t>لمعرفة</w:t>
      </w:r>
      <w:proofErr w:type="spellEnd"/>
      <w:r w:rsidRPr="00F741E6">
        <w:rPr>
          <w:color w:val="5B9BD5" w:themeColor="accent1"/>
        </w:rPr>
        <w:t xml:space="preserve"> </w:t>
      </w:r>
      <w:proofErr w:type="spellStart"/>
      <w:r w:rsidRPr="00F741E6">
        <w:rPr>
          <w:color w:val="5B9BD5" w:themeColor="accent1"/>
        </w:rPr>
        <w:t>لدينا</w:t>
      </w:r>
      <w:proofErr w:type="spellEnd"/>
      <w:r w:rsidRPr="00F741E6">
        <w:rPr>
          <w:color w:val="5B9BD5" w:themeColor="accent1"/>
        </w:rPr>
        <w:t xml:space="preserve"> </w:t>
      </w:r>
      <w:proofErr w:type="spellStart"/>
      <w:r w:rsidRPr="00F741E6">
        <w:rPr>
          <w:color w:val="5B9BD5" w:themeColor="accent1"/>
        </w:rPr>
        <w:t>مجموعة</w:t>
      </w:r>
      <w:proofErr w:type="spellEnd"/>
      <w:r w:rsidRPr="00F741E6">
        <w:rPr>
          <w:color w:val="5B9BD5" w:themeColor="accent1"/>
        </w:rPr>
        <w:t xml:space="preserve"> </w:t>
      </w:r>
      <w:proofErr w:type="spellStart"/>
      <w:r w:rsidRPr="00F741E6">
        <w:rPr>
          <w:color w:val="5B9BD5" w:themeColor="accent1"/>
        </w:rPr>
        <w:t>من</w:t>
      </w:r>
      <w:proofErr w:type="spellEnd"/>
      <w:r w:rsidRPr="00F741E6">
        <w:rPr>
          <w:color w:val="5B9BD5" w:themeColor="accent1"/>
        </w:rPr>
        <w:t xml:space="preserve"> </w:t>
      </w:r>
      <w:proofErr w:type="spellStart"/>
      <w:r w:rsidRPr="00F741E6">
        <w:rPr>
          <w:color w:val="5B9BD5" w:themeColor="accent1"/>
        </w:rPr>
        <w:t>المنتجات</w:t>
      </w:r>
      <w:proofErr w:type="spellEnd"/>
      <w:r w:rsidRPr="00F741E6">
        <w:rPr>
          <w:color w:val="5B9BD5" w:themeColor="accent1"/>
        </w:rPr>
        <w:t xml:space="preserve"> </w:t>
      </w:r>
      <w:proofErr w:type="spellStart"/>
      <w:r w:rsidRPr="00F741E6">
        <w:rPr>
          <w:color w:val="5B9BD5" w:themeColor="accent1"/>
        </w:rPr>
        <w:t>الذواقة</w:t>
      </w:r>
      <w:proofErr w:type="spellEnd"/>
    </w:p>
    <w:p w14:paraId="5B7501F7" w14:textId="09304A74" w:rsidR="00F741E6" w:rsidRDefault="00F741E6" w:rsidP="00F741E6">
      <w:pPr>
        <w:ind w:left="360"/>
        <w:rPr>
          <w:color w:val="5B9BD5" w:themeColor="accent1"/>
        </w:rPr>
      </w:pPr>
      <w:r>
        <w:rPr>
          <w:color w:val="5B9BD5" w:themeColor="accent1"/>
        </w:rPr>
        <w:t>Visit our website to see our range of gourmet products</w:t>
      </w:r>
    </w:p>
    <w:p w14:paraId="3C9FE54E" w14:textId="5D2CA2E6" w:rsidR="00F741E6" w:rsidRDefault="00F741E6" w:rsidP="00F741E6">
      <w:pPr>
        <w:ind w:left="360"/>
        <w:rPr>
          <w:color w:val="5B9BD5" w:themeColor="accent1"/>
        </w:rPr>
      </w:pPr>
    </w:p>
    <w:p w14:paraId="147228ED" w14:textId="180259AA" w:rsidR="00F741E6" w:rsidRDefault="00720ABC" w:rsidP="00F741E6">
      <w:pPr>
        <w:ind w:left="360"/>
        <w:rPr>
          <w:color w:val="5B9BD5" w:themeColor="accent1"/>
        </w:rPr>
      </w:pPr>
      <w:r w:rsidRPr="00720ABC">
        <w:rPr>
          <w:color w:val="5B9BD5" w:themeColor="accent1"/>
        </w:rPr>
        <w:t>www.delicacyfood.com</w:t>
      </w:r>
    </w:p>
    <w:p w14:paraId="4F3C9BD6" w14:textId="46B1DD5E" w:rsidR="00720ABC" w:rsidRDefault="00720ABC" w:rsidP="00F741E6">
      <w:pPr>
        <w:ind w:left="360"/>
        <w:rPr>
          <w:color w:val="5B9BD5" w:themeColor="accent1"/>
        </w:rPr>
      </w:pPr>
    </w:p>
    <w:p w14:paraId="30864846" w14:textId="2A8F7933" w:rsidR="00720ABC" w:rsidRDefault="00720ABC" w:rsidP="00F741E6">
      <w:pPr>
        <w:ind w:left="360"/>
        <w:rPr>
          <w:color w:val="5B9BD5" w:themeColor="accent1"/>
        </w:rPr>
      </w:pPr>
    </w:p>
    <w:p w14:paraId="3F2E8F68" w14:textId="70983D2A" w:rsidR="00720ABC" w:rsidRDefault="00720ABC" w:rsidP="00720ABC">
      <w:pPr>
        <w:pStyle w:val="10"/>
      </w:pPr>
      <w:r>
        <w:t>Appendix 1.5 – Instagram Text</w:t>
      </w:r>
    </w:p>
    <w:p w14:paraId="78406457" w14:textId="0282F536" w:rsidR="00720ABC" w:rsidRDefault="00720ABC" w:rsidP="00720ABC">
      <w:pPr>
        <w:pStyle w:val="SubHeadersBodyBold12ptbefore"/>
        <w:rPr>
          <w:color w:val="5B9BD5" w:themeColor="accent1"/>
        </w:rPr>
      </w:pPr>
      <w:r>
        <w:t xml:space="preserve">Note: </w:t>
      </w:r>
      <w:r>
        <w:tab/>
      </w:r>
      <w:r w:rsidRPr="00026DB1">
        <w:rPr>
          <w:b w:val="0"/>
        </w:rPr>
        <w:t xml:space="preserve">Text to be included in </w:t>
      </w:r>
      <w:r>
        <w:rPr>
          <w:b w:val="0"/>
        </w:rPr>
        <w:t>Instagram post</w:t>
      </w:r>
      <w:r w:rsidRPr="00026DB1">
        <w:rPr>
          <w:b w:val="0"/>
        </w:rPr>
        <w:t xml:space="preserve"> is</w:t>
      </w:r>
      <w:r>
        <w:t xml:space="preserve"> </w:t>
      </w:r>
      <w:r>
        <w:rPr>
          <w:color w:val="5B9BD5" w:themeColor="accent1"/>
        </w:rPr>
        <w:t>Blue in colour</w:t>
      </w:r>
    </w:p>
    <w:p w14:paraId="59565C75" w14:textId="77777777" w:rsidR="00720ABC" w:rsidRDefault="00720ABC" w:rsidP="00720ABC">
      <w:r w:rsidRPr="00026DB1">
        <w:tab/>
        <w:t>The black text is not to be included (they are instructions)</w:t>
      </w:r>
    </w:p>
    <w:p w14:paraId="24154F78" w14:textId="77777777" w:rsidR="00720ABC" w:rsidRDefault="00720ABC" w:rsidP="00720ABC"/>
    <w:p w14:paraId="6125E246" w14:textId="25FFDA95" w:rsidR="00720ABC" w:rsidRDefault="00720ABC" w:rsidP="00720ABC">
      <w:r>
        <w:t>Instagram v1 (English):</w:t>
      </w:r>
    </w:p>
    <w:p w14:paraId="6371551A" w14:textId="07C767E0" w:rsidR="00720ABC" w:rsidRDefault="00720ABC" w:rsidP="00720ABC">
      <w:pPr>
        <w:ind w:left="360"/>
        <w:rPr>
          <w:color w:val="5B9BD5" w:themeColor="accent1"/>
        </w:rPr>
      </w:pPr>
      <w:r w:rsidRPr="00F741E6">
        <w:rPr>
          <w:color w:val="5B9BD5" w:themeColor="accent1"/>
        </w:rPr>
        <w:t>The finest premium dates money can offer</w:t>
      </w:r>
    </w:p>
    <w:p w14:paraId="07C2AC70" w14:textId="5B459155" w:rsidR="00720ABC" w:rsidRDefault="00720ABC" w:rsidP="00720ABC">
      <w:pPr>
        <w:ind w:left="360"/>
        <w:rPr>
          <w:color w:val="5B9BD5" w:themeColor="accent1"/>
        </w:rPr>
      </w:pPr>
      <w:r w:rsidRPr="00720ABC">
        <w:rPr>
          <w:color w:val="5B9BD5" w:themeColor="accent1"/>
        </w:rPr>
        <w:t>www.delicacyfood.com</w:t>
      </w:r>
    </w:p>
    <w:p w14:paraId="07E8C463" w14:textId="77777777" w:rsidR="00720ABC" w:rsidRPr="00720ABC" w:rsidRDefault="00720ABC" w:rsidP="00720ABC">
      <w:pPr>
        <w:ind w:left="360"/>
        <w:rPr>
          <w:color w:val="5B9BD5" w:themeColor="accent1"/>
        </w:rPr>
      </w:pPr>
    </w:p>
    <w:p w14:paraId="0566753E" w14:textId="50E7DEBA" w:rsidR="00720ABC" w:rsidRPr="00720ABC" w:rsidRDefault="00720ABC" w:rsidP="00720ABC">
      <w:r>
        <w:t>Instagram v2 (Arabic):</w:t>
      </w:r>
    </w:p>
    <w:p w14:paraId="46AC8EE2" w14:textId="525DE714" w:rsidR="00720ABC" w:rsidRDefault="00720ABC" w:rsidP="00720ABC">
      <w:pPr>
        <w:ind w:left="360"/>
        <w:rPr>
          <w:color w:val="5B9BD5" w:themeColor="accent1"/>
        </w:rPr>
      </w:pPr>
      <w:proofErr w:type="spellStart"/>
      <w:r w:rsidRPr="00F741E6">
        <w:rPr>
          <w:color w:val="5B9BD5" w:themeColor="accent1"/>
        </w:rPr>
        <w:t>أرقى</w:t>
      </w:r>
      <w:proofErr w:type="spellEnd"/>
      <w:r w:rsidRPr="00F741E6">
        <w:rPr>
          <w:color w:val="5B9BD5" w:themeColor="accent1"/>
        </w:rPr>
        <w:t xml:space="preserve"> </w:t>
      </w:r>
      <w:proofErr w:type="spellStart"/>
      <w:r w:rsidRPr="00F741E6">
        <w:rPr>
          <w:color w:val="5B9BD5" w:themeColor="accent1"/>
        </w:rPr>
        <w:t>التواريخ</w:t>
      </w:r>
      <w:proofErr w:type="spellEnd"/>
      <w:r w:rsidRPr="00F741E6">
        <w:rPr>
          <w:color w:val="5B9BD5" w:themeColor="accent1"/>
        </w:rPr>
        <w:t xml:space="preserve"> </w:t>
      </w:r>
      <w:proofErr w:type="spellStart"/>
      <w:r w:rsidRPr="00F741E6">
        <w:rPr>
          <w:color w:val="5B9BD5" w:themeColor="accent1"/>
        </w:rPr>
        <w:t>التي</w:t>
      </w:r>
      <w:proofErr w:type="spellEnd"/>
      <w:r w:rsidRPr="00F741E6">
        <w:rPr>
          <w:color w:val="5B9BD5" w:themeColor="accent1"/>
        </w:rPr>
        <w:t xml:space="preserve"> </w:t>
      </w:r>
      <w:proofErr w:type="spellStart"/>
      <w:r w:rsidRPr="00F741E6">
        <w:rPr>
          <w:color w:val="5B9BD5" w:themeColor="accent1"/>
        </w:rPr>
        <w:t>يمكن</w:t>
      </w:r>
      <w:proofErr w:type="spellEnd"/>
      <w:r w:rsidRPr="00F741E6">
        <w:rPr>
          <w:color w:val="5B9BD5" w:themeColor="accent1"/>
        </w:rPr>
        <w:t xml:space="preserve"> </w:t>
      </w:r>
      <w:proofErr w:type="spellStart"/>
      <w:r w:rsidRPr="00F741E6">
        <w:rPr>
          <w:color w:val="5B9BD5" w:themeColor="accent1"/>
        </w:rPr>
        <w:t>أن</w:t>
      </w:r>
      <w:proofErr w:type="spellEnd"/>
      <w:r w:rsidRPr="00F741E6">
        <w:rPr>
          <w:color w:val="5B9BD5" w:themeColor="accent1"/>
        </w:rPr>
        <w:t xml:space="preserve"> </w:t>
      </w:r>
      <w:proofErr w:type="spellStart"/>
      <w:r w:rsidRPr="00F741E6">
        <w:rPr>
          <w:color w:val="5B9BD5" w:themeColor="accent1"/>
        </w:rPr>
        <w:t>يقدمها</w:t>
      </w:r>
      <w:proofErr w:type="spellEnd"/>
      <w:r w:rsidRPr="00F741E6">
        <w:rPr>
          <w:color w:val="5B9BD5" w:themeColor="accent1"/>
        </w:rPr>
        <w:t xml:space="preserve"> </w:t>
      </w:r>
      <w:proofErr w:type="spellStart"/>
      <w:r w:rsidRPr="00F741E6">
        <w:rPr>
          <w:color w:val="5B9BD5" w:themeColor="accent1"/>
        </w:rPr>
        <w:t>المال</w:t>
      </w:r>
      <w:proofErr w:type="spellEnd"/>
    </w:p>
    <w:p w14:paraId="76CADFD6" w14:textId="77777777" w:rsidR="00720ABC" w:rsidRDefault="00720ABC" w:rsidP="00720ABC">
      <w:pPr>
        <w:ind w:left="360"/>
        <w:rPr>
          <w:color w:val="5B9BD5" w:themeColor="accent1"/>
        </w:rPr>
      </w:pPr>
      <w:r w:rsidRPr="00720ABC">
        <w:rPr>
          <w:color w:val="5B9BD5" w:themeColor="accent1"/>
        </w:rPr>
        <w:t>www.delicacyfood.com</w:t>
      </w:r>
    </w:p>
    <w:p w14:paraId="7776D26A" w14:textId="77777777" w:rsidR="00720ABC" w:rsidRPr="00F741E6" w:rsidRDefault="00720ABC" w:rsidP="00720ABC">
      <w:pPr>
        <w:ind w:left="360"/>
        <w:rPr>
          <w:color w:val="5B9BD5" w:themeColor="accent1"/>
        </w:rPr>
      </w:pPr>
    </w:p>
    <w:p w14:paraId="5D297636" w14:textId="7C96581E" w:rsidR="00720ABC" w:rsidRDefault="00720ABC" w:rsidP="00F741E6">
      <w:pPr>
        <w:ind w:left="360"/>
        <w:rPr>
          <w:color w:val="5B9BD5" w:themeColor="accent1"/>
        </w:rPr>
      </w:pPr>
    </w:p>
    <w:p w14:paraId="2EBF6F29" w14:textId="6A00AF5D" w:rsidR="00720ABC" w:rsidRDefault="00720ABC" w:rsidP="00F741E6">
      <w:pPr>
        <w:ind w:left="360"/>
        <w:rPr>
          <w:color w:val="5B9BD5" w:themeColor="accent1"/>
        </w:rPr>
      </w:pPr>
    </w:p>
    <w:p w14:paraId="3754859C" w14:textId="4096910E" w:rsidR="003A2447" w:rsidRDefault="003A2447" w:rsidP="00F741E6">
      <w:pPr>
        <w:ind w:left="360"/>
        <w:rPr>
          <w:color w:val="5B9BD5" w:themeColor="accent1"/>
        </w:rPr>
      </w:pPr>
    </w:p>
    <w:p w14:paraId="371F69A4" w14:textId="54BEA8FF" w:rsidR="003A2447" w:rsidRDefault="003A2447" w:rsidP="003A2447">
      <w:pPr>
        <w:pStyle w:val="10"/>
        <w:rPr>
          <w:rFonts w:hint="eastAsia"/>
          <w:lang w:eastAsia="ja-JP"/>
        </w:rPr>
      </w:pPr>
      <w:r>
        <w:lastRenderedPageBreak/>
        <w:t>Appendix 1.0 – Logo Text</w:t>
      </w:r>
      <w:r w:rsidR="00520DC3" w:rsidRPr="00447DEF">
        <w:rPr>
          <w:rFonts w:hint="eastAsia"/>
          <w:color w:val="538135" w:themeColor="accent6" w:themeShade="BF"/>
          <w:sz w:val="32"/>
          <w:lang w:eastAsia="ja-JP"/>
        </w:rPr>
        <w:t>（ロゴテキスト）</w:t>
      </w:r>
    </w:p>
    <w:p w14:paraId="51BF0AD3" w14:textId="4F4113A9" w:rsidR="003A2447" w:rsidRPr="00520DC3" w:rsidRDefault="00520DC3" w:rsidP="00520DC3">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r>
        <w:rPr>
          <w:rFonts w:ascii="Hiragino Kaku Gothic ProN W3" w:eastAsia="Hiragino Kaku Gothic ProN W3" w:hAnsi="Hiragino Kaku Gothic ProN W3" w:hint="eastAsia"/>
          <w:b w:val="0"/>
          <w:color w:val="538135" w:themeColor="accent6" w:themeShade="BF"/>
          <w:sz w:val="18"/>
          <w:szCs w:val="18"/>
          <w:lang w:eastAsia="ja-JP"/>
        </w:rPr>
        <w:t>注意</w:t>
      </w:r>
      <w:r w:rsidR="003A2447" w:rsidRPr="00AA2E85">
        <w:rPr>
          <w:rFonts w:ascii="Hiragino Kaku Gothic ProN W3" w:eastAsia="Hiragino Kaku Gothic ProN W3" w:hAnsi="Hiragino Kaku Gothic ProN W3"/>
          <w:b w:val="0"/>
          <w:color w:val="538135" w:themeColor="accent6" w:themeShade="BF"/>
          <w:sz w:val="18"/>
          <w:szCs w:val="18"/>
          <w:lang w:eastAsia="ja-JP"/>
        </w:rPr>
        <w:t xml:space="preserve">: </w:t>
      </w:r>
      <w:r w:rsidR="003A2447" w:rsidRPr="00AA2E85">
        <w:rPr>
          <w:rFonts w:ascii="Hiragino Kaku Gothic ProN W3" w:eastAsia="Hiragino Kaku Gothic ProN W3" w:hAnsi="Hiragino Kaku Gothic ProN W3"/>
          <w:b w:val="0"/>
          <w:color w:val="538135" w:themeColor="accent6" w:themeShade="BF"/>
          <w:sz w:val="18"/>
          <w:szCs w:val="18"/>
          <w:lang w:eastAsia="ja-JP"/>
        </w:rPr>
        <w:tab/>
      </w:r>
      <w:r>
        <w:rPr>
          <w:rFonts w:ascii="Hiragino Kaku Gothic ProN W3" w:eastAsia="Hiragino Kaku Gothic ProN W3" w:hAnsi="Hiragino Kaku Gothic ProN W3" w:hint="eastAsia"/>
          <w:b w:val="0"/>
          <w:color w:val="538135" w:themeColor="accent6" w:themeShade="BF"/>
          <w:sz w:val="18"/>
          <w:szCs w:val="18"/>
          <w:lang w:eastAsia="ja-JP"/>
        </w:rPr>
        <w:t>ロゴに含めるテキストは</w:t>
      </w:r>
      <w:r w:rsidRPr="00520DC3">
        <w:rPr>
          <w:rFonts w:ascii="Hiragino Kaku Gothic ProN W3" w:eastAsia="Hiragino Kaku Gothic ProN W3" w:hAnsi="Hiragino Kaku Gothic ProN W3" w:hint="eastAsia"/>
          <w:b w:val="0"/>
          <w:color w:val="5B9BD5" w:themeColor="accent1"/>
          <w:sz w:val="18"/>
          <w:szCs w:val="18"/>
          <w:lang w:eastAsia="ja-JP"/>
        </w:rPr>
        <w:t>青色</w:t>
      </w:r>
      <w:r>
        <w:rPr>
          <w:rFonts w:ascii="Hiragino Kaku Gothic ProN W3" w:eastAsia="Hiragino Kaku Gothic ProN W3" w:hAnsi="Hiragino Kaku Gothic ProN W3" w:hint="eastAsia"/>
          <w:b w:val="0"/>
          <w:color w:val="538135" w:themeColor="accent6" w:themeShade="BF"/>
          <w:sz w:val="18"/>
          <w:szCs w:val="18"/>
          <w:lang w:eastAsia="ja-JP"/>
        </w:rPr>
        <w:t>で表示されている。</w:t>
      </w:r>
    </w:p>
    <w:p w14:paraId="153A07BA" w14:textId="3084342F" w:rsidR="00520DC3" w:rsidRPr="00AA2E85" w:rsidRDefault="00520DC3" w:rsidP="003A2447">
      <w:p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 xml:space="preserve">　　　　黒色のテキストは含めない（黒色は指示）</w:t>
      </w:r>
      <w:r w:rsidR="00447DEF">
        <w:rPr>
          <w:rFonts w:ascii="Hiragino Kaku Gothic ProN W3" w:eastAsia="Hiragino Kaku Gothic ProN W3" w:hAnsi="Hiragino Kaku Gothic ProN W3" w:hint="eastAsia"/>
          <w:color w:val="538135" w:themeColor="accent6" w:themeShade="BF"/>
          <w:sz w:val="18"/>
          <w:szCs w:val="18"/>
          <w:lang w:eastAsia="ja-JP"/>
        </w:rPr>
        <w:t xml:space="preserve">　　</w:t>
      </w:r>
      <w:r w:rsidR="00447DEF">
        <w:rPr>
          <w:rFonts w:ascii="Hiragino Kaku Gothic ProN W3" w:eastAsia="Hiragino Kaku Gothic ProN W3" w:hAnsi="Hiragino Kaku Gothic ProN W3" w:hint="eastAsia"/>
          <w:color w:val="538135" w:themeColor="accent6" w:themeShade="BF"/>
          <w:sz w:val="18"/>
          <w:szCs w:val="18"/>
          <w:lang w:eastAsia="ja-JP"/>
        </w:rPr>
        <w:t>※緑色のテキストは日本語訳</w:t>
      </w:r>
    </w:p>
    <w:p w14:paraId="290F1240" w14:textId="0E9C1882" w:rsidR="003A2447" w:rsidRPr="00AA2E85" w:rsidRDefault="00520DC3" w:rsidP="003A2447">
      <w:pPr>
        <w:pStyle w:val="af3"/>
        <w:numPr>
          <w:ilvl w:val="0"/>
          <w:numId w:val="30"/>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ロゴには以下を含めなければならない</w:t>
      </w:r>
      <w:r w:rsidR="003A2447" w:rsidRPr="00AA2E85">
        <w:rPr>
          <w:rFonts w:ascii="Hiragino Kaku Gothic ProN W3" w:eastAsia="Hiragino Kaku Gothic ProN W3" w:hAnsi="Hiragino Kaku Gothic ProN W3"/>
          <w:color w:val="538135" w:themeColor="accent6" w:themeShade="BF"/>
          <w:sz w:val="18"/>
          <w:szCs w:val="18"/>
          <w:lang w:eastAsia="ja-JP"/>
        </w:rPr>
        <w:t xml:space="preserve">: </w:t>
      </w:r>
    </w:p>
    <w:p w14:paraId="423BF3AC" w14:textId="77777777" w:rsidR="003A2447" w:rsidRDefault="003A2447" w:rsidP="003A2447">
      <w:pPr>
        <w:pStyle w:val="af3"/>
        <w:ind w:left="360"/>
        <w:rPr>
          <w:lang w:eastAsia="ja-JP"/>
        </w:rPr>
      </w:pPr>
    </w:p>
    <w:p w14:paraId="10FFDFD5" w14:textId="77777777" w:rsidR="003A2447" w:rsidRDefault="003A2447" w:rsidP="003A2447">
      <w:pPr>
        <w:pStyle w:val="af3"/>
        <w:ind w:left="360"/>
        <w:rPr>
          <w:b/>
          <w:color w:val="5B9BD5" w:themeColor="accent1"/>
        </w:rPr>
      </w:pPr>
      <w:proofErr w:type="spellStart"/>
      <w:r w:rsidRPr="00620941">
        <w:rPr>
          <w:b/>
          <w:color w:val="5B9BD5" w:themeColor="accent1"/>
        </w:rPr>
        <w:t>المنتجات</w:t>
      </w:r>
      <w:proofErr w:type="spellEnd"/>
      <w:r w:rsidRPr="00620941">
        <w:rPr>
          <w:b/>
          <w:color w:val="5B9BD5" w:themeColor="accent1"/>
        </w:rPr>
        <w:t xml:space="preserve"> </w:t>
      </w:r>
      <w:proofErr w:type="spellStart"/>
      <w:r w:rsidRPr="00620941">
        <w:rPr>
          <w:b/>
          <w:color w:val="5B9BD5" w:themeColor="accent1"/>
        </w:rPr>
        <w:t>الغذائية</w:t>
      </w:r>
      <w:proofErr w:type="spellEnd"/>
      <w:r w:rsidRPr="00620941">
        <w:rPr>
          <w:b/>
          <w:color w:val="5B9BD5" w:themeColor="accent1"/>
        </w:rPr>
        <w:t xml:space="preserve"> </w:t>
      </w:r>
      <w:proofErr w:type="spellStart"/>
      <w:r w:rsidRPr="00620941">
        <w:rPr>
          <w:b/>
          <w:color w:val="5B9BD5" w:themeColor="accent1"/>
        </w:rPr>
        <w:t>الشهية</w:t>
      </w:r>
      <w:proofErr w:type="spellEnd"/>
    </w:p>
    <w:p w14:paraId="433AB9C2" w14:textId="77777777" w:rsidR="003A2447" w:rsidRPr="008D0C34" w:rsidRDefault="003A2447" w:rsidP="003A2447">
      <w:pPr>
        <w:pStyle w:val="af3"/>
        <w:ind w:left="360"/>
        <w:rPr>
          <w:b/>
          <w:color w:val="5B9BD5" w:themeColor="accent1"/>
        </w:rPr>
      </w:pPr>
      <w:r w:rsidRPr="006F7C7B">
        <w:rPr>
          <w:b/>
          <w:color w:val="5B9BD5" w:themeColor="accent1"/>
        </w:rPr>
        <w:t>Delicacy food products</w:t>
      </w:r>
    </w:p>
    <w:p w14:paraId="3EF516FA" w14:textId="77777777" w:rsidR="003A2447" w:rsidRDefault="003A2447" w:rsidP="003A2447"/>
    <w:p w14:paraId="5B7F43F1" w14:textId="1A763984" w:rsidR="003A2447" w:rsidRDefault="003A2447" w:rsidP="003A2447">
      <w:pPr>
        <w:pStyle w:val="10"/>
      </w:pPr>
      <w:r>
        <w:t>Appendix 1.2 – Poster Text</w:t>
      </w:r>
      <w:r w:rsidR="002C192A" w:rsidRPr="00447DEF">
        <w:rPr>
          <w:rFonts w:hint="eastAsia"/>
          <w:color w:val="538135" w:themeColor="accent6" w:themeShade="BF"/>
          <w:sz w:val="32"/>
          <w:lang w:eastAsia="ja-JP"/>
        </w:rPr>
        <w:t>（ポスターテキスト）</w:t>
      </w:r>
    </w:p>
    <w:p w14:paraId="2C93A88C" w14:textId="440736CF" w:rsidR="002C192A" w:rsidRPr="00520DC3" w:rsidRDefault="002C192A" w:rsidP="002C192A">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r>
        <w:rPr>
          <w:rFonts w:ascii="Hiragino Kaku Gothic ProN W3" w:eastAsia="Hiragino Kaku Gothic ProN W3" w:hAnsi="Hiragino Kaku Gothic ProN W3" w:hint="eastAsia"/>
          <w:b w:val="0"/>
          <w:color w:val="538135" w:themeColor="accent6" w:themeShade="BF"/>
          <w:sz w:val="18"/>
          <w:szCs w:val="18"/>
          <w:lang w:eastAsia="ja-JP"/>
        </w:rPr>
        <w:t>注意</w:t>
      </w:r>
      <w:r w:rsidRPr="00AA2E85">
        <w:rPr>
          <w:rFonts w:ascii="Hiragino Kaku Gothic ProN W3" w:eastAsia="Hiragino Kaku Gothic ProN W3" w:hAnsi="Hiragino Kaku Gothic ProN W3"/>
          <w:b w:val="0"/>
          <w:color w:val="538135" w:themeColor="accent6" w:themeShade="BF"/>
          <w:sz w:val="18"/>
          <w:szCs w:val="18"/>
          <w:lang w:eastAsia="ja-JP"/>
        </w:rPr>
        <w:t xml:space="preserve">: </w:t>
      </w:r>
      <w:r w:rsidRPr="00AA2E85">
        <w:rPr>
          <w:rFonts w:ascii="Hiragino Kaku Gothic ProN W3" w:eastAsia="Hiragino Kaku Gothic ProN W3" w:hAnsi="Hiragino Kaku Gothic ProN W3"/>
          <w:b w:val="0"/>
          <w:color w:val="538135" w:themeColor="accent6" w:themeShade="BF"/>
          <w:sz w:val="18"/>
          <w:szCs w:val="18"/>
          <w:lang w:eastAsia="ja-JP"/>
        </w:rPr>
        <w:tab/>
      </w:r>
      <w:r>
        <w:rPr>
          <w:rFonts w:ascii="Hiragino Kaku Gothic ProN W3" w:eastAsia="Hiragino Kaku Gothic ProN W3" w:hAnsi="Hiragino Kaku Gothic ProN W3" w:hint="eastAsia"/>
          <w:b w:val="0"/>
          <w:color w:val="538135" w:themeColor="accent6" w:themeShade="BF"/>
          <w:sz w:val="18"/>
          <w:szCs w:val="18"/>
          <w:lang w:eastAsia="ja-JP"/>
        </w:rPr>
        <w:t>ポスター</w:t>
      </w:r>
      <w:r>
        <w:rPr>
          <w:rFonts w:ascii="Hiragino Kaku Gothic ProN W3" w:eastAsia="Hiragino Kaku Gothic ProN W3" w:hAnsi="Hiragino Kaku Gothic ProN W3" w:hint="eastAsia"/>
          <w:b w:val="0"/>
          <w:color w:val="538135" w:themeColor="accent6" w:themeShade="BF"/>
          <w:sz w:val="18"/>
          <w:szCs w:val="18"/>
          <w:lang w:eastAsia="ja-JP"/>
        </w:rPr>
        <w:t>に含めるテキストは</w:t>
      </w:r>
      <w:r w:rsidRPr="00520DC3">
        <w:rPr>
          <w:rFonts w:ascii="Hiragino Kaku Gothic ProN W3" w:eastAsia="Hiragino Kaku Gothic ProN W3" w:hAnsi="Hiragino Kaku Gothic ProN W3" w:hint="eastAsia"/>
          <w:b w:val="0"/>
          <w:color w:val="5B9BD5" w:themeColor="accent1"/>
          <w:sz w:val="18"/>
          <w:szCs w:val="18"/>
          <w:lang w:eastAsia="ja-JP"/>
        </w:rPr>
        <w:t>青色</w:t>
      </w:r>
      <w:r>
        <w:rPr>
          <w:rFonts w:ascii="Hiragino Kaku Gothic ProN W3" w:eastAsia="Hiragino Kaku Gothic ProN W3" w:hAnsi="Hiragino Kaku Gothic ProN W3" w:hint="eastAsia"/>
          <w:b w:val="0"/>
          <w:color w:val="538135" w:themeColor="accent6" w:themeShade="BF"/>
          <w:sz w:val="18"/>
          <w:szCs w:val="18"/>
          <w:lang w:eastAsia="ja-JP"/>
        </w:rPr>
        <w:t>で表示されている。</w:t>
      </w:r>
    </w:p>
    <w:p w14:paraId="37B5E0D2" w14:textId="542672D6" w:rsidR="002C192A" w:rsidRPr="00AA2E85" w:rsidRDefault="002C192A" w:rsidP="002C192A">
      <w:p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 xml:space="preserve">　　　　黒色のテキストは含めない（黒色は指示）</w:t>
      </w:r>
      <w:r w:rsidR="00447DEF">
        <w:rPr>
          <w:rFonts w:ascii="Hiragino Kaku Gothic ProN W3" w:eastAsia="Hiragino Kaku Gothic ProN W3" w:hAnsi="Hiragino Kaku Gothic ProN W3" w:hint="eastAsia"/>
          <w:color w:val="538135" w:themeColor="accent6" w:themeShade="BF"/>
          <w:sz w:val="18"/>
          <w:szCs w:val="18"/>
          <w:lang w:eastAsia="ja-JP"/>
        </w:rPr>
        <w:t xml:space="preserve">　</w:t>
      </w:r>
      <w:r w:rsidR="00447DEF">
        <w:rPr>
          <w:rFonts w:ascii="Hiragino Kaku Gothic ProN W3" w:eastAsia="Hiragino Kaku Gothic ProN W3" w:hAnsi="Hiragino Kaku Gothic ProN W3" w:hint="eastAsia"/>
          <w:color w:val="538135" w:themeColor="accent6" w:themeShade="BF"/>
          <w:sz w:val="18"/>
          <w:szCs w:val="18"/>
          <w:lang w:eastAsia="ja-JP"/>
        </w:rPr>
        <w:t>※緑色のテキストは日本語訳</w:t>
      </w:r>
    </w:p>
    <w:p w14:paraId="4A7D31D2" w14:textId="744028DB" w:rsidR="002C192A" w:rsidRPr="002C192A" w:rsidRDefault="002C192A" w:rsidP="002C192A">
      <w:pPr>
        <w:pStyle w:val="af3"/>
        <w:numPr>
          <w:ilvl w:val="0"/>
          <w:numId w:val="30"/>
        </w:num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ポスター</w:t>
      </w:r>
      <w:r>
        <w:rPr>
          <w:rFonts w:ascii="Hiragino Kaku Gothic ProN W3" w:eastAsia="Hiragino Kaku Gothic ProN W3" w:hAnsi="Hiragino Kaku Gothic ProN W3" w:hint="eastAsia"/>
          <w:color w:val="538135" w:themeColor="accent6" w:themeShade="BF"/>
          <w:sz w:val="18"/>
          <w:szCs w:val="18"/>
          <w:lang w:eastAsia="ja-JP"/>
        </w:rPr>
        <w:t>には以下を含めなければならない</w:t>
      </w:r>
      <w:r w:rsidRPr="00AA2E85">
        <w:rPr>
          <w:rFonts w:ascii="Hiragino Kaku Gothic ProN W3" w:eastAsia="Hiragino Kaku Gothic ProN W3" w:hAnsi="Hiragino Kaku Gothic ProN W3"/>
          <w:color w:val="538135" w:themeColor="accent6" w:themeShade="BF"/>
          <w:sz w:val="18"/>
          <w:szCs w:val="18"/>
          <w:lang w:eastAsia="ja-JP"/>
        </w:rPr>
        <w:t xml:space="preserve">: </w:t>
      </w:r>
    </w:p>
    <w:p w14:paraId="59B137E7" w14:textId="77777777" w:rsidR="003A2447" w:rsidRPr="00F741E6" w:rsidRDefault="003A2447" w:rsidP="003A2447">
      <w:pPr>
        <w:pStyle w:val="af3"/>
        <w:rPr>
          <w:color w:val="5B9BD5" w:themeColor="accent1"/>
          <w:lang w:eastAsia="ja-JP"/>
        </w:rPr>
      </w:pPr>
    </w:p>
    <w:p w14:paraId="7EBA83D6" w14:textId="19BECE70" w:rsidR="003A2447" w:rsidRPr="00F741E6" w:rsidRDefault="003A2447" w:rsidP="003A2447">
      <w:pPr>
        <w:ind w:left="360"/>
        <w:rPr>
          <w:color w:val="5B9BD5" w:themeColor="accent1"/>
          <w:lang w:eastAsia="ja-JP"/>
        </w:rPr>
      </w:pPr>
      <w:proofErr w:type="spellStart"/>
      <w:r w:rsidRPr="00F741E6">
        <w:rPr>
          <w:color w:val="5B9BD5" w:themeColor="accent1"/>
          <w:lang w:eastAsia="ja-JP"/>
        </w:rPr>
        <w:t>أرقى</w:t>
      </w:r>
      <w:proofErr w:type="spellEnd"/>
      <w:r w:rsidRPr="00F741E6">
        <w:rPr>
          <w:color w:val="5B9BD5" w:themeColor="accent1"/>
          <w:lang w:eastAsia="ja-JP"/>
        </w:rPr>
        <w:t xml:space="preserve"> </w:t>
      </w:r>
      <w:proofErr w:type="spellStart"/>
      <w:r w:rsidRPr="00F741E6">
        <w:rPr>
          <w:color w:val="5B9BD5" w:themeColor="accent1"/>
          <w:lang w:eastAsia="ja-JP"/>
        </w:rPr>
        <w:t>التواريخ</w:t>
      </w:r>
      <w:proofErr w:type="spellEnd"/>
      <w:r w:rsidRPr="00F741E6">
        <w:rPr>
          <w:color w:val="5B9BD5" w:themeColor="accent1"/>
          <w:lang w:eastAsia="ja-JP"/>
        </w:rPr>
        <w:t xml:space="preserve"> </w:t>
      </w:r>
      <w:proofErr w:type="spellStart"/>
      <w:r w:rsidRPr="00F741E6">
        <w:rPr>
          <w:color w:val="5B9BD5" w:themeColor="accent1"/>
          <w:lang w:eastAsia="ja-JP"/>
        </w:rPr>
        <w:t>التي</w:t>
      </w:r>
      <w:proofErr w:type="spellEnd"/>
      <w:r w:rsidRPr="00F741E6">
        <w:rPr>
          <w:color w:val="5B9BD5" w:themeColor="accent1"/>
          <w:lang w:eastAsia="ja-JP"/>
        </w:rPr>
        <w:t xml:space="preserve"> </w:t>
      </w:r>
      <w:proofErr w:type="spellStart"/>
      <w:r w:rsidRPr="00F741E6">
        <w:rPr>
          <w:color w:val="5B9BD5" w:themeColor="accent1"/>
          <w:lang w:eastAsia="ja-JP"/>
        </w:rPr>
        <w:t>يمكن</w:t>
      </w:r>
      <w:proofErr w:type="spellEnd"/>
      <w:r w:rsidRPr="00F741E6">
        <w:rPr>
          <w:color w:val="5B9BD5" w:themeColor="accent1"/>
          <w:lang w:eastAsia="ja-JP"/>
        </w:rPr>
        <w:t xml:space="preserve"> </w:t>
      </w:r>
      <w:proofErr w:type="spellStart"/>
      <w:r w:rsidRPr="00F741E6">
        <w:rPr>
          <w:color w:val="5B9BD5" w:themeColor="accent1"/>
          <w:lang w:eastAsia="ja-JP"/>
        </w:rPr>
        <w:t>أن</w:t>
      </w:r>
      <w:proofErr w:type="spellEnd"/>
      <w:r w:rsidRPr="00F741E6">
        <w:rPr>
          <w:color w:val="5B9BD5" w:themeColor="accent1"/>
          <w:lang w:eastAsia="ja-JP"/>
        </w:rPr>
        <w:t xml:space="preserve"> </w:t>
      </w:r>
      <w:proofErr w:type="spellStart"/>
      <w:r w:rsidRPr="00F741E6">
        <w:rPr>
          <w:color w:val="5B9BD5" w:themeColor="accent1"/>
          <w:lang w:eastAsia="ja-JP"/>
        </w:rPr>
        <w:t>يقدمها</w:t>
      </w:r>
      <w:proofErr w:type="spellEnd"/>
      <w:r w:rsidRPr="00F741E6">
        <w:rPr>
          <w:color w:val="5B9BD5" w:themeColor="accent1"/>
          <w:lang w:eastAsia="ja-JP"/>
        </w:rPr>
        <w:t xml:space="preserve"> </w:t>
      </w:r>
      <w:proofErr w:type="spellStart"/>
      <w:r w:rsidRPr="00F741E6">
        <w:rPr>
          <w:color w:val="5B9BD5" w:themeColor="accent1"/>
          <w:lang w:eastAsia="ja-JP"/>
        </w:rPr>
        <w:t>المال</w:t>
      </w:r>
      <w:proofErr w:type="spellEnd"/>
      <w:r w:rsidR="002C192A">
        <w:rPr>
          <w:rFonts w:ascii="Hiragino Kaku Gothic ProN W3" w:eastAsia="Hiragino Kaku Gothic ProN W3" w:hAnsi="Hiragino Kaku Gothic ProN W3" w:hint="eastAsia"/>
          <w:color w:val="538135" w:themeColor="accent6" w:themeShade="BF"/>
          <w:sz w:val="18"/>
          <w:szCs w:val="18"/>
          <w:lang w:eastAsia="ja-JP"/>
        </w:rPr>
        <w:t>（今こそお金を使う最高の日）</w:t>
      </w:r>
    </w:p>
    <w:p w14:paraId="5460B0A9" w14:textId="1EFD5BD0" w:rsidR="003A2447" w:rsidRDefault="003A2447" w:rsidP="003A2447">
      <w:pPr>
        <w:ind w:left="360"/>
        <w:rPr>
          <w:rFonts w:ascii="Hiragino Kaku Gothic ProN W3" w:eastAsia="Hiragino Kaku Gothic ProN W3" w:hAnsi="Hiragino Kaku Gothic ProN W3"/>
          <w:color w:val="538135" w:themeColor="accent6" w:themeShade="BF"/>
          <w:sz w:val="18"/>
          <w:szCs w:val="18"/>
          <w:lang w:eastAsia="ja-JP"/>
        </w:rPr>
      </w:pPr>
      <w:r w:rsidRPr="00F741E6">
        <w:rPr>
          <w:color w:val="5B9BD5" w:themeColor="accent1"/>
        </w:rPr>
        <w:t>The finest premium dates money can offer</w:t>
      </w:r>
      <w:r w:rsidR="002C192A">
        <w:rPr>
          <w:rFonts w:ascii="Hiragino Kaku Gothic ProN W3" w:eastAsia="Hiragino Kaku Gothic ProN W3" w:hAnsi="Hiragino Kaku Gothic ProN W3" w:hint="eastAsia"/>
          <w:color w:val="538135" w:themeColor="accent6" w:themeShade="BF"/>
          <w:sz w:val="18"/>
          <w:szCs w:val="18"/>
          <w:lang w:eastAsia="ja-JP"/>
        </w:rPr>
        <w:t>（</w:t>
      </w:r>
      <w:r w:rsidR="002C192A">
        <w:rPr>
          <w:rFonts w:ascii="Hiragino Kaku Gothic ProN W3" w:eastAsia="Hiragino Kaku Gothic ProN W3" w:hAnsi="Hiragino Kaku Gothic ProN W3" w:hint="eastAsia"/>
          <w:color w:val="538135" w:themeColor="accent6" w:themeShade="BF"/>
          <w:sz w:val="18"/>
          <w:szCs w:val="18"/>
          <w:lang w:eastAsia="ja-JP"/>
        </w:rPr>
        <w:t>今こそお金を使う最高の日</w:t>
      </w:r>
      <w:r w:rsidR="002C192A">
        <w:rPr>
          <w:rFonts w:ascii="Hiragino Kaku Gothic ProN W3" w:eastAsia="Hiragino Kaku Gothic ProN W3" w:hAnsi="Hiragino Kaku Gothic ProN W3" w:hint="eastAsia"/>
          <w:color w:val="538135" w:themeColor="accent6" w:themeShade="BF"/>
          <w:sz w:val="18"/>
          <w:szCs w:val="18"/>
          <w:lang w:eastAsia="ja-JP"/>
        </w:rPr>
        <w:t>）</w:t>
      </w:r>
    </w:p>
    <w:p w14:paraId="78B80F4E" w14:textId="77777777" w:rsidR="00447DEF" w:rsidRDefault="00447DEF" w:rsidP="003A2447">
      <w:pPr>
        <w:ind w:left="360"/>
        <w:rPr>
          <w:rFonts w:hint="eastAsia"/>
          <w:color w:val="5B9BD5" w:themeColor="accent1"/>
        </w:rPr>
      </w:pPr>
    </w:p>
    <w:p w14:paraId="175C375D" w14:textId="40B8F572" w:rsidR="003A2447" w:rsidRPr="002C192A" w:rsidRDefault="003A2447" w:rsidP="002C192A">
      <w:pPr>
        <w:ind w:left="360"/>
        <w:rPr>
          <w:rFonts w:hint="eastAsia"/>
          <w:color w:val="5B9BD5" w:themeColor="accent1"/>
          <w:lang w:eastAsia="ja-JP"/>
        </w:rPr>
      </w:pPr>
      <w:proofErr w:type="spellStart"/>
      <w:r w:rsidRPr="00F741E6">
        <w:rPr>
          <w:color w:val="5B9BD5" w:themeColor="accent1"/>
          <w:lang w:eastAsia="ja-JP"/>
        </w:rPr>
        <w:t>زيارة</w:t>
      </w:r>
      <w:proofErr w:type="spellEnd"/>
      <w:r w:rsidRPr="00F741E6">
        <w:rPr>
          <w:color w:val="5B9BD5" w:themeColor="accent1"/>
          <w:lang w:eastAsia="ja-JP"/>
        </w:rPr>
        <w:t xml:space="preserve"> </w:t>
      </w:r>
      <w:proofErr w:type="spellStart"/>
      <w:r w:rsidRPr="00F741E6">
        <w:rPr>
          <w:color w:val="5B9BD5" w:themeColor="accent1"/>
          <w:lang w:eastAsia="ja-JP"/>
        </w:rPr>
        <w:t>موقعنا</w:t>
      </w:r>
      <w:proofErr w:type="spellEnd"/>
      <w:r w:rsidRPr="00F741E6">
        <w:rPr>
          <w:color w:val="5B9BD5" w:themeColor="accent1"/>
          <w:lang w:eastAsia="ja-JP"/>
        </w:rPr>
        <w:t xml:space="preserve"> </w:t>
      </w:r>
      <w:proofErr w:type="spellStart"/>
      <w:r w:rsidRPr="00F741E6">
        <w:rPr>
          <w:color w:val="5B9BD5" w:themeColor="accent1"/>
          <w:lang w:eastAsia="ja-JP"/>
        </w:rPr>
        <w:t>على</w:t>
      </w:r>
      <w:proofErr w:type="spellEnd"/>
      <w:r w:rsidRPr="00F741E6">
        <w:rPr>
          <w:color w:val="5B9BD5" w:themeColor="accent1"/>
          <w:lang w:eastAsia="ja-JP"/>
        </w:rPr>
        <w:t xml:space="preserve"> </w:t>
      </w:r>
      <w:proofErr w:type="spellStart"/>
      <w:r w:rsidRPr="00F741E6">
        <w:rPr>
          <w:color w:val="5B9BD5" w:themeColor="accent1"/>
          <w:lang w:eastAsia="ja-JP"/>
        </w:rPr>
        <w:t>الانترنت</w:t>
      </w:r>
      <w:proofErr w:type="spellEnd"/>
      <w:r w:rsidRPr="00F741E6">
        <w:rPr>
          <w:color w:val="5B9BD5" w:themeColor="accent1"/>
          <w:lang w:eastAsia="ja-JP"/>
        </w:rPr>
        <w:t xml:space="preserve"> </w:t>
      </w:r>
      <w:proofErr w:type="spellStart"/>
      <w:r w:rsidRPr="00F741E6">
        <w:rPr>
          <w:color w:val="5B9BD5" w:themeColor="accent1"/>
          <w:lang w:eastAsia="ja-JP"/>
        </w:rPr>
        <w:t>لمعرفة</w:t>
      </w:r>
      <w:proofErr w:type="spellEnd"/>
      <w:r w:rsidRPr="00F741E6">
        <w:rPr>
          <w:color w:val="5B9BD5" w:themeColor="accent1"/>
          <w:lang w:eastAsia="ja-JP"/>
        </w:rPr>
        <w:t xml:space="preserve"> </w:t>
      </w:r>
      <w:proofErr w:type="spellStart"/>
      <w:r w:rsidRPr="00F741E6">
        <w:rPr>
          <w:color w:val="5B9BD5" w:themeColor="accent1"/>
          <w:lang w:eastAsia="ja-JP"/>
        </w:rPr>
        <w:t>لدينا</w:t>
      </w:r>
      <w:proofErr w:type="spellEnd"/>
      <w:r w:rsidRPr="00F741E6">
        <w:rPr>
          <w:color w:val="5B9BD5" w:themeColor="accent1"/>
          <w:lang w:eastAsia="ja-JP"/>
        </w:rPr>
        <w:t xml:space="preserve"> </w:t>
      </w:r>
      <w:proofErr w:type="spellStart"/>
      <w:r w:rsidRPr="00F741E6">
        <w:rPr>
          <w:color w:val="5B9BD5" w:themeColor="accent1"/>
          <w:lang w:eastAsia="ja-JP"/>
        </w:rPr>
        <w:t>مجموعة</w:t>
      </w:r>
      <w:proofErr w:type="spellEnd"/>
      <w:r w:rsidRPr="00F741E6">
        <w:rPr>
          <w:color w:val="5B9BD5" w:themeColor="accent1"/>
          <w:lang w:eastAsia="ja-JP"/>
        </w:rPr>
        <w:t xml:space="preserve"> </w:t>
      </w:r>
      <w:proofErr w:type="spellStart"/>
      <w:r w:rsidRPr="00F741E6">
        <w:rPr>
          <w:color w:val="5B9BD5" w:themeColor="accent1"/>
          <w:lang w:eastAsia="ja-JP"/>
        </w:rPr>
        <w:t>من</w:t>
      </w:r>
      <w:proofErr w:type="spellEnd"/>
      <w:r w:rsidRPr="00F741E6">
        <w:rPr>
          <w:color w:val="5B9BD5" w:themeColor="accent1"/>
          <w:lang w:eastAsia="ja-JP"/>
        </w:rPr>
        <w:t xml:space="preserve"> </w:t>
      </w:r>
      <w:proofErr w:type="spellStart"/>
      <w:r w:rsidRPr="00F741E6">
        <w:rPr>
          <w:color w:val="5B9BD5" w:themeColor="accent1"/>
          <w:lang w:eastAsia="ja-JP"/>
        </w:rPr>
        <w:t>المنتجات</w:t>
      </w:r>
      <w:proofErr w:type="spellEnd"/>
      <w:r w:rsidRPr="00F741E6">
        <w:rPr>
          <w:color w:val="5B9BD5" w:themeColor="accent1"/>
          <w:lang w:eastAsia="ja-JP"/>
        </w:rPr>
        <w:t xml:space="preserve"> </w:t>
      </w:r>
      <w:proofErr w:type="spellStart"/>
      <w:r w:rsidRPr="00F741E6">
        <w:rPr>
          <w:color w:val="5B9BD5" w:themeColor="accent1"/>
          <w:lang w:eastAsia="ja-JP"/>
        </w:rPr>
        <w:t>الذواقة</w:t>
      </w:r>
      <w:proofErr w:type="spellEnd"/>
      <w:r w:rsidR="002C192A">
        <w:rPr>
          <w:rFonts w:ascii="Hiragino Kaku Gothic ProN W3" w:eastAsia="Hiragino Kaku Gothic ProN W3" w:hAnsi="Hiragino Kaku Gothic ProN W3" w:hint="eastAsia"/>
          <w:color w:val="538135" w:themeColor="accent6" w:themeShade="BF"/>
          <w:sz w:val="18"/>
          <w:szCs w:val="18"/>
          <w:lang w:eastAsia="ja-JP"/>
        </w:rPr>
        <w:t>（当</w:t>
      </w:r>
      <w:r w:rsidR="002C192A">
        <w:rPr>
          <w:rFonts w:ascii="Hiragino Kaku Gothic ProN W3" w:eastAsia="Hiragino Kaku Gothic ProN W3" w:hAnsi="Hiragino Kaku Gothic ProN W3" w:hint="eastAsia"/>
          <w:color w:val="538135" w:themeColor="accent6" w:themeShade="BF"/>
          <w:sz w:val="18"/>
          <w:szCs w:val="18"/>
          <w:lang w:eastAsia="ja-JP"/>
        </w:rPr>
        <w:t>社のウェブサイトに様々なグルメ商品を見に来てね）</w:t>
      </w:r>
    </w:p>
    <w:p w14:paraId="47C4B0FE" w14:textId="6DDD99E8" w:rsidR="003A2447" w:rsidRDefault="003A2447" w:rsidP="003A2447">
      <w:pPr>
        <w:ind w:left="360"/>
        <w:rPr>
          <w:color w:val="5B9BD5" w:themeColor="accent1"/>
        </w:rPr>
      </w:pPr>
      <w:r>
        <w:rPr>
          <w:color w:val="5B9BD5" w:themeColor="accent1"/>
        </w:rPr>
        <w:t>Visit our website to see our range of gourmet products</w:t>
      </w:r>
      <w:r w:rsidR="002C192A">
        <w:rPr>
          <w:rFonts w:ascii="Hiragino Kaku Gothic ProN W3" w:eastAsia="Hiragino Kaku Gothic ProN W3" w:hAnsi="Hiragino Kaku Gothic ProN W3" w:hint="eastAsia"/>
          <w:color w:val="538135" w:themeColor="accent6" w:themeShade="BF"/>
          <w:sz w:val="18"/>
          <w:szCs w:val="18"/>
          <w:lang w:eastAsia="ja-JP"/>
        </w:rPr>
        <w:t>（</w:t>
      </w:r>
      <w:r w:rsidR="002C192A">
        <w:rPr>
          <w:rFonts w:ascii="Hiragino Kaku Gothic ProN W3" w:eastAsia="Hiragino Kaku Gothic ProN W3" w:hAnsi="Hiragino Kaku Gothic ProN W3" w:hint="eastAsia"/>
          <w:color w:val="538135" w:themeColor="accent6" w:themeShade="BF"/>
          <w:sz w:val="18"/>
          <w:szCs w:val="18"/>
          <w:lang w:eastAsia="ja-JP"/>
        </w:rPr>
        <w:t>当社のウェブサイトに様々なグルメ商品を見に来てね</w:t>
      </w:r>
      <w:r w:rsidR="002C192A">
        <w:rPr>
          <w:rFonts w:ascii="Hiragino Kaku Gothic ProN W3" w:eastAsia="Hiragino Kaku Gothic ProN W3" w:hAnsi="Hiragino Kaku Gothic ProN W3" w:hint="eastAsia"/>
          <w:color w:val="538135" w:themeColor="accent6" w:themeShade="BF"/>
          <w:sz w:val="18"/>
          <w:szCs w:val="18"/>
          <w:lang w:eastAsia="ja-JP"/>
        </w:rPr>
        <w:t>）</w:t>
      </w:r>
    </w:p>
    <w:p w14:paraId="5FC6E1AE" w14:textId="77777777" w:rsidR="003A2447" w:rsidRDefault="003A2447" w:rsidP="003A2447">
      <w:pPr>
        <w:ind w:left="360"/>
        <w:rPr>
          <w:color w:val="5B9BD5" w:themeColor="accent1"/>
        </w:rPr>
      </w:pPr>
    </w:p>
    <w:p w14:paraId="6BCCAF25" w14:textId="77777777" w:rsidR="003A2447" w:rsidRDefault="003A2447" w:rsidP="003A2447">
      <w:pPr>
        <w:ind w:left="360"/>
        <w:rPr>
          <w:color w:val="5B9BD5" w:themeColor="accent1"/>
        </w:rPr>
      </w:pPr>
      <w:r w:rsidRPr="00720ABC">
        <w:rPr>
          <w:color w:val="5B9BD5" w:themeColor="accent1"/>
        </w:rPr>
        <w:t>www.delicacyfood.com</w:t>
      </w:r>
    </w:p>
    <w:p w14:paraId="2667FD9A" w14:textId="77777777" w:rsidR="003A2447" w:rsidRDefault="003A2447" w:rsidP="003A2447">
      <w:pPr>
        <w:ind w:left="360"/>
        <w:rPr>
          <w:color w:val="5B9BD5" w:themeColor="accent1"/>
        </w:rPr>
      </w:pPr>
    </w:p>
    <w:p w14:paraId="7E78CACB" w14:textId="77777777" w:rsidR="003A2447" w:rsidRDefault="003A2447" w:rsidP="003A2447">
      <w:pPr>
        <w:ind w:left="360"/>
        <w:rPr>
          <w:color w:val="5B9BD5" w:themeColor="accent1"/>
        </w:rPr>
      </w:pPr>
    </w:p>
    <w:p w14:paraId="7B08C361" w14:textId="621D5FEB" w:rsidR="003A2447" w:rsidRPr="00447DEF" w:rsidRDefault="003A2447" w:rsidP="003A2447">
      <w:pPr>
        <w:pStyle w:val="10"/>
        <w:rPr>
          <w:color w:val="538135" w:themeColor="accent6" w:themeShade="BF"/>
          <w:sz w:val="32"/>
          <w:lang w:eastAsia="ja-JP"/>
        </w:rPr>
      </w:pPr>
      <w:r>
        <w:t>Appendix 1.5 – Instagram Text</w:t>
      </w:r>
      <w:r w:rsidR="002C192A" w:rsidRPr="00447DEF">
        <w:rPr>
          <w:rFonts w:hint="eastAsia"/>
          <w:color w:val="538135" w:themeColor="accent6" w:themeShade="BF"/>
          <w:sz w:val="32"/>
          <w:lang w:eastAsia="ja-JP"/>
        </w:rPr>
        <w:t>（インスタグラムのテキスト）</w:t>
      </w:r>
    </w:p>
    <w:p w14:paraId="537BC377" w14:textId="3BB6F3B5" w:rsidR="002C192A" w:rsidRPr="00520DC3" w:rsidRDefault="002C192A" w:rsidP="002C192A">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r>
        <w:rPr>
          <w:rFonts w:ascii="Hiragino Kaku Gothic ProN W3" w:eastAsia="Hiragino Kaku Gothic ProN W3" w:hAnsi="Hiragino Kaku Gothic ProN W3" w:hint="eastAsia"/>
          <w:b w:val="0"/>
          <w:color w:val="538135" w:themeColor="accent6" w:themeShade="BF"/>
          <w:sz w:val="18"/>
          <w:szCs w:val="18"/>
          <w:lang w:eastAsia="ja-JP"/>
        </w:rPr>
        <w:t>注意</w:t>
      </w:r>
      <w:r w:rsidRPr="00AA2E85">
        <w:rPr>
          <w:rFonts w:ascii="Hiragino Kaku Gothic ProN W3" w:eastAsia="Hiragino Kaku Gothic ProN W3" w:hAnsi="Hiragino Kaku Gothic ProN W3"/>
          <w:b w:val="0"/>
          <w:color w:val="538135" w:themeColor="accent6" w:themeShade="BF"/>
          <w:sz w:val="18"/>
          <w:szCs w:val="18"/>
          <w:lang w:eastAsia="ja-JP"/>
        </w:rPr>
        <w:t xml:space="preserve">: </w:t>
      </w:r>
      <w:r w:rsidRPr="00AA2E85">
        <w:rPr>
          <w:rFonts w:ascii="Hiragino Kaku Gothic ProN W3" w:eastAsia="Hiragino Kaku Gothic ProN W3" w:hAnsi="Hiragino Kaku Gothic ProN W3"/>
          <w:b w:val="0"/>
          <w:color w:val="538135" w:themeColor="accent6" w:themeShade="BF"/>
          <w:sz w:val="18"/>
          <w:szCs w:val="18"/>
          <w:lang w:eastAsia="ja-JP"/>
        </w:rPr>
        <w:tab/>
      </w:r>
      <w:r>
        <w:rPr>
          <w:rFonts w:ascii="Hiragino Kaku Gothic ProN W3" w:eastAsia="Hiragino Kaku Gothic ProN W3" w:hAnsi="Hiragino Kaku Gothic ProN W3" w:hint="eastAsia"/>
          <w:b w:val="0"/>
          <w:color w:val="538135" w:themeColor="accent6" w:themeShade="BF"/>
          <w:sz w:val="18"/>
          <w:szCs w:val="18"/>
          <w:lang w:eastAsia="ja-JP"/>
        </w:rPr>
        <w:t>インスタグラムの投稿物</w:t>
      </w:r>
      <w:r>
        <w:rPr>
          <w:rFonts w:ascii="Hiragino Kaku Gothic ProN W3" w:eastAsia="Hiragino Kaku Gothic ProN W3" w:hAnsi="Hiragino Kaku Gothic ProN W3" w:hint="eastAsia"/>
          <w:b w:val="0"/>
          <w:color w:val="538135" w:themeColor="accent6" w:themeShade="BF"/>
          <w:sz w:val="18"/>
          <w:szCs w:val="18"/>
          <w:lang w:eastAsia="ja-JP"/>
        </w:rPr>
        <w:t>に含めるテキストは</w:t>
      </w:r>
      <w:r w:rsidRPr="00520DC3">
        <w:rPr>
          <w:rFonts w:ascii="Hiragino Kaku Gothic ProN W3" w:eastAsia="Hiragino Kaku Gothic ProN W3" w:hAnsi="Hiragino Kaku Gothic ProN W3" w:hint="eastAsia"/>
          <w:b w:val="0"/>
          <w:color w:val="5B9BD5" w:themeColor="accent1"/>
          <w:sz w:val="18"/>
          <w:szCs w:val="18"/>
          <w:lang w:eastAsia="ja-JP"/>
        </w:rPr>
        <w:t>青色</w:t>
      </w:r>
      <w:r>
        <w:rPr>
          <w:rFonts w:ascii="Hiragino Kaku Gothic ProN W3" w:eastAsia="Hiragino Kaku Gothic ProN W3" w:hAnsi="Hiragino Kaku Gothic ProN W3" w:hint="eastAsia"/>
          <w:b w:val="0"/>
          <w:color w:val="538135" w:themeColor="accent6" w:themeShade="BF"/>
          <w:sz w:val="18"/>
          <w:szCs w:val="18"/>
          <w:lang w:eastAsia="ja-JP"/>
        </w:rPr>
        <w:t>で表示されている。</w:t>
      </w:r>
    </w:p>
    <w:p w14:paraId="43E2163C" w14:textId="10141D9E" w:rsidR="002C192A" w:rsidRPr="002C192A" w:rsidRDefault="002C192A" w:rsidP="003A2447">
      <w:p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 xml:space="preserve">　　　　黒色のテキストは含めない（黒色は指示）</w:t>
      </w:r>
      <w:r w:rsidR="00447DEF">
        <w:rPr>
          <w:rFonts w:ascii="Hiragino Kaku Gothic ProN W3" w:eastAsia="Hiragino Kaku Gothic ProN W3" w:hAnsi="Hiragino Kaku Gothic ProN W3" w:hint="eastAsia"/>
          <w:color w:val="538135" w:themeColor="accent6" w:themeShade="BF"/>
          <w:sz w:val="18"/>
          <w:szCs w:val="18"/>
          <w:lang w:eastAsia="ja-JP"/>
        </w:rPr>
        <w:t xml:space="preserve">　　※緑色のテキストは日本語訳</w:t>
      </w:r>
    </w:p>
    <w:p w14:paraId="4D0FA068" w14:textId="77777777" w:rsidR="003A2447" w:rsidRPr="00AA2E85" w:rsidRDefault="003A2447" w:rsidP="003A2447">
      <w:pPr>
        <w:rPr>
          <w:rFonts w:ascii="Hiragino Kaku Gothic ProN W3" w:eastAsia="Hiragino Kaku Gothic ProN W3" w:hAnsi="Hiragino Kaku Gothic ProN W3"/>
          <w:sz w:val="18"/>
          <w:szCs w:val="18"/>
          <w:lang w:eastAsia="ja-JP"/>
        </w:rPr>
      </w:pPr>
    </w:p>
    <w:p w14:paraId="6B89A25A" w14:textId="02314332" w:rsidR="003A2447" w:rsidRPr="00AA2E85" w:rsidRDefault="002C192A" w:rsidP="003A2447">
      <w:pPr>
        <w:rPr>
          <w:rFonts w:ascii="Hiragino Kaku Gothic ProN W3" w:eastAsia="Hiragino Kaku Gothic ProN W3" w:hAnsi="Hiragino Kaku Gothic ProN W3"/>
          <w:color w:val="538135" w:themeColor="accent6" w:themeShade="BF"/>
          <w:sz w:val="18"/>
          <w:szCs w:val="18"/>
        </w:rPr>
      </w:pPr>
      <w:r w:rsidRPr="00447DEF">
        <w:rPr>
          <w:rFonts w:ascii="Hiragino Kaku Gothic ProN W3" w:eastAsia="Hiragino Kaku Gothic ProN W3" w:hAnsi="Hiragino Kaku Gothic ProN W3"/>
          <w:color w:val="000000" w:themeColor="text1"/>
          <w:sz w:val="18"/>
          <w:szCs w:val="18"/>
          <w:lang w:eastAsia="ja-JP"/>
        </w:rPr>
        <w:t>Instagram v</w:t>
      </w:r>
      <w:r w:rsidRPr="00447DEF">
        <w:rPr>
          <w:rFonts w:ascii="Hiragino Kaku Gothic ProN W3" w:eastAsia="Hiragino Kaku Gothic ProN W3" w:hAnsi="Hiragino Kaku Gothic ProN W3" w:hint="eastAsia"/>
          <w:color w:val="000000" w:themeColor="text1"/>
          <w:sz w:val="18"/>
          <w:szCs w:val="18"/>
          <w:lang w:eastAsia="ja-JP"/>
        </w:rPr>
        <w:t>１</w:t>
      </w:r>
      <w:r w:rsidRPr="00447DEF">
        <w:rPr>
          <w:rFonts w:ascii="Hiragino Kaku Gothic ProN W3" w:eastAsia="Hiragino Kaku Gothic ProN W3" w:hAnsi="Hiragino Kaku Gothic ProN W3"/>
          <w:color w:val="000000" w:themeColor="text1"/>
          <w:sz w:val="18"/>
          <w:szCs w:val="18"/>
          <w:lang w:eastAsia="ja-JP"/>
        </w:rPr>
        <w:t xml:space="preserve"> (</w:t>
      </w:r>
      <w:r w:rsidRPr="00447DEF">
        <w:rPr>
          <w:rFonts w:ascii="Hiragino Kaku Gothic ProN W3" w:eastAsia="Hiragino Kaku Gothic ProN W3" w:hAnsi="Hiragino Kaku Gothic ProN W3"/>
          <w:color w:val="000000" w:themeColor="text1"/>
          <w:sz w:val="18"/>
          <w:szCs w:val="18"/>
          <w:lang w:val="en-US" w:eastAsia="ja-JP"/>
        </w:rPr>
        <w:t>English</w:t>
      </w:r>
      <w:r w:rsidRPr="00447DEF">
        <w:rPr>
          <w:rFonts w:ascii="Hiragino Kaku Gothic ProN W3" w:eastAsia="Hiragino Kaku Gothic ProN W3" w:hAnsi="Hiragino Kaku Gothic ProN W3"/>
          <w:color w:val="000000" w:themeColor="text1"/>
          <w:sz w:val="18"/>
          <w:szCs w:val="18"/>
          <w:lang w:eastAsia="ja-JP"/>
        </w:rPr>
        <w:t>)</w:t>
      </w:r>
      <w:r w:rsidR="00F27B4D" w:rsidRPr="00447DEF">
        <w:rPr>
          <w:rFonts w:ascii="Hiragino Kaku Gothic ProN W3" w:eastAsia="Hiragino Kaku Gothic ProN W3" w:hAnsi="Hiragino Kaku Gothic ProN W3"/>
          <w:color w:val="000000" w:themeColor="text1"/>
          <w:sz w:val="18"/>
          <w:szCs w:val="18"/>
          <w:lang w:eastAsia="ja-JP"/>
        </w:rPr>
        <w:t xml:space="preserve">  </w:t>
      </w:r>
      <w:r w:rsidR="00F27B4D">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hint="eastAsia"/>
          <w:color w:val="538135" w:themeColor="accent6" w:themeShade="BF"/>
          <w:sz w:val="18"/>
          <w:szCs w:val="18"/>
          <w:lang w:eastAsia="ja-JP"/>
        </w:rPr>
        <w:t>インスタグラム　バージョン１（英語）</w:t>
      </w:r>
      <w:r w:rsidR="003A2447" w:rsidRPr="00AA2E85">
        <w:rPr>
          <w:rFonts w:ascii="Hiragino Kaku Gothic ProN W3" w:eastAsia="Hiragino Kaku Gothic ProN W3" w:hAnsi="Hiragino Kaku Gothic ProN W3"/>
          <w:color w:val="538135" w:themeColor="accent6" w:themeShade="BF"/>
          <w:sz w:val="18"/>
          <w:szCs w:val="18"/>
        </w:rPr>
        <w:t>:</w:t>
      </w:r>
    </w:p>
    <w:p w14:paraId="1A26381B" w14:textId="457D9B50" w:rsidR="003A2447" w:rsidRDefault="003A2447" w:rsidP="003A2447">
      <w:pPr>
        <w:ind w:left="360"/>
        <w:rPr>
          <w:color w:val="5B9BD5" w:themeColor="accent1"/>
        </w:rPr>
      </w:pPr>
      <w:r w:rsidRPr="00F741E6">
        <w:rPr>
          <w:color w:val="5B9BD5" w:themeColor="accent1"/>
        </w:rPr>
        <w:t>The finest premium dates money can offer</w:t>
      </w:r>
      <w:r w:rsidR="002C192A">
        <w:rPr>
          <w:rFonts w:ascii="Hiragino Kaku Gothic ProN W3" w:eastAsia="Hiragino Kaku Gothic ProN W3" w:hAnsi="Hiragino Kaku Gothic ProN W3" w:hint="eastAsia"/>
          <w:color w:val="538135" w:themeColor="accent6" w:themeShade="BF"/>
          <w:sz w:val="18"/>
          <w:szCs w:val="18"/>
          <w:lang w:eastAsia="ja-JP"/>
        </w:rPr>
        <w:t>（今こそお金を使う最高の日）</w:t>
      </w:r>
    </w:p>
    <w:p w14:paraId="47431C61" w14:textId="77777777" w:rsidR="003A2447" w:rsidRDefault="003A2447" w:rsidP="003A2447">
      <w:pPr>
        <w:ind w:left="360"/>
        <w:rPr>
          <w:color w:val="5B9BD5" w:themeColor="accent1"/>
        </w:rPr>
      </w:pPr>
      <w:r w:rsidRPr="00720ABC">
        <w:rPr>
          <w:color w:val="5B9BD5" w:themeColor="accent1"/>
        </w:rPr>
        <w:t>www.delicacyfood.com</w:t>
      </w:r>
    </w:p>
    <w:p w14:paraId="74A49465" w14:textId="77777777" w:rsidR="003A2447" w:rsidRPr="00720ABC" w:rsidRDefault="003A2447" w:rsidP="003A2447">
      <w:pPr>
        <w:ind w:left="360"/>
        <w:rPr>
          <w:color w:val="5B9BD5" w:themeColor="accent1"/>
        </w:rPr>
      </w:pPr>
    </w:p>
    <w:p w14:paraId="68DDDAC1" w14:textId="47DC18CE" w:rsidR="003A2447" w:rsidRPr="00AA2E85" w:rsidRDefault="003A2447" w:rsidP="003A2447">
      <w:pPr>
        <w:rPr>
          <w:rFonts w:ascii="Hiragino Kaku Gothic ProN W3" w:eastAsia="Hiragino Kaku Gothic ProN W3" w:hAnsi="Hiragino Kaku Gothic ProN W3"/>
          <w:color w:val="538135" w:themeColor="accent6" w:themeShade="BF"/>
          <w:sz w:val="18"/>
          <w:szCs w:val="18"/>
          <w:lang w:eastAsia="ja-JP"/>
        </w:rPr>
      </w:pPr>
      <w:r w:rsidRPr="00447DEF">
        <w:rPr>
          <w:rFonts w:ascii="Hiragino Kaku Gothic ProN W3" w:eastAsia="Hiragino Kaku Gothic ProN W3" w:hAnsi="Hiragino Kaku Gothic ProN W3"/>
          <w:color w:val="000000" w:themeColor="text1"/>
          <w:sz w:val="18"/>
          <w:szCs w:val="18"/>
          <w:lang w:eastAsia="ja-JP"/>
        </w:rPr>
        <w:t>Instagram v2 (Arabic)</w:t>
      </w:r>
      <w:r w:rsidR="002C192A" w:rsidRPr="00447DEF">
        <w:rPr>
          <w:rFonts w:ascii="Hiragino Kaku Gothic ProN W3" w:eastAsia="Hiragino Kaku Gothic ProN W3" w:hAnsi="Hiragino Kaku Gothic ProN W3"/>
          <w:color w:val="000000" w:themeColor="text1"/>
          <w:sz w:val="18"/>
          <w:szCs w:val="18"/>
          <w:lang w:eastAsia="ja-JP"/>
        </w:rPr>
        <w:t xml:space="preserve">   </w:t>
      </w:r>
      <w:r w:rsidR="002C192A">
        <w:rPr>
          <w:rFonts w:ascii="Hiragino Kaku Gothic ProN W3" w:eastAsia="Hiragino Kaku Gothic ProN W3" w:hAnsi="Hiragino Kaku Gothic ProN W3"/>
          <w:color w:val="538135" w:themeColor="accent6" w:themeShade="BF"/>
          <w:sz w:val="18"/>
          <w:szCs w:val="18"/>
          <w:lang w:eastAsia="ja-JP"/>
        </w:rPr>
        <w:t xml:space="preserve">        </w:t>
      </w:r>
      <w:r w:rsidR="002C192A">
        <w:rPr>
          <w:rFonts w:ascii="Hiragino Kaku Gothic ProN W3" w:eastAsia="Hiragino Kaku Gothic ProN W3" w:hAnsi="Hiragino Kaku Gothic ProN W3" w:hint="eastAsia"/>
          <w:color w:val="538135" w:themeColor="accent6" w:themeShade="BF"/>
          <w:sz w:val="18"/>
          <w:szCs w:val="18"/>
          <w:lang w:eastAsia="ja-JP"/>
        </w:rPr>
        <w:t>インスタグラム　バージョン２（アラビア語）</w:t>
      </w:r>
      <w:r w:rsidRPr="00AA2E85">
        <w:rPr>
          <w:rFonts w:ascii="Hiragino Kaku Gothic ProN W3" w:eastAsia="Hiragino Kaku Gothic ProN W3" w:hAnsi="Hiragino Kaku Gothic ProN W3"/>
          <w:color w:val="538135" w:themeColor="accent6" w:themeShade="BF"/>
          <w:sz w:val="18"/>
          <w:szCs w:val="18"/>
          <w:lang w:eastAsia="ja-JP"/>
        </w:rPr>
        <w:t>:</w:t>
      </w:r>
    </w:p>
    <w:p w14:paraId="221E05E4" w14:textId="115D73BC" w:rsidR="003A2447" w:rsidRDefault="003A2447" w:rsidP="003A2447">
      <w:pPr>
        <w:ind w:left="360"/>
        <w:rPr>
          <w:color w:val="5B9BD5" w:themeColor="accent1"/>
          <w:lang w:eastAsia="ja-JP"/>
        </w:rPr>
      </w:pPr>
      <w:proofErr w:type="spellStart"/>
      <w:r w:rsidRPr="00F741E6">
        <w:rPr>
          <w:color w:val="5B9BD5" w:themeColor="accent1"/>
          <w:lang w:eastAsia="ja-JP"/>
        </w:rPr>
        <w:t>أرقى</w:t>
      </w:r>
      <w:proofErr w:type="spellEnd"/>
      <w:r w:rsidRPr="00F741E6">
        <w:rPr>
          <w:color w:val="5B9BD5" w:themeColor="accent1"/>
          <w:lang w:eastAsia="ja-JP"/>
        </w:rPr>
        <w:t xml:space="preserve"> </w:t>
      </w:r>
      <w:proofErr w:type="spellStart"/>
      <w:r w:rsidRPr="00F741E6">
        <w:rPr>
          <w:color w:val="5B9BD5" w:themeColor="accent1"/>
          <w:lang w:eastAsia="ja-JP"/>
        </w:rPr>
        <w:t>التواريخ</w:t>
      </w:r>
      <w:proofErr w:type="spellEnd"/>
      <w:r w:rsidRPr="00F741E6">
        <w:rPr>
          <w:color w:val="5B9BD5" w:themeColor="accent1"/>
          <w:lang w:eastAsia="ja-JP"/>
        </w:rPr>
        <w:t xml:space="preserve"> </w:t>
      </w:r>
      <w:proofErr w:type="spellStart"/>
      <w:r w:rsidRPr="00F741E6">
        <w:rPr>
          <w:color w:val="5B9BD5" w:themeColor="accent1"/>
          <w:lang w:eastAsia="ja-JP"/>
        </w:rPr>
        <w:t>التي</w:t>
      </w:r>
      <w:proofErr w:type="spellEnd"/>
      <w:r w:rsidRPr="00F741E6">
        <w:rPr>
          <w:color w:val="5B9BD5" w:themeColor="accent1"/>
          <w:lang w:eastAsia="ja-JP"/>
        </w:rPr>
        <w:t xml:space="preserve"> </w:t>
      </w:r>
      <w:proofErr w:type="spellStart"/>
      <w:r w:rsidRPr="00F741E6">
        <w:rPr>
          <w:color w:val="5B9BD5" w:themeColor="accent1"/>
          <w:lang w:eastAsia="ja-JP"/>
        </w:rPr>
        <w:t>يمكن</w:t>
      </w:r>
      <w:proofErr w:type="spellEnd"/>
      <w:r w:rsidRPr="00F741E6">
        <w:rPr>
          <w:color w:val="5B9BD5" w:themeColor="accent1"/>
          <w:lang w:eastAsia="ja-JP"/>
        </w:rPr>
        <w:t xml:space="preserve"> </w:t>
      </w:r>
      <w:proofErr w:type="spellStart"/>
      <w:r w:rsidRPr="00F741E6">
        <w:rPr>
          <w:color w:val="5B9BD5" w:themeColor="accent1"/>
          <w:lang w:eastAsia="ja-JP"/>
        </w:rPr>
        <w:t>أن</w:t>
      </w:r>
      <w:proofErr w:type="spellEnd"/>
      <w:r w:rsidRPr="00F741E6">
        <w:rPr>
          <w:color w:val="5B9BD5" w:themeColor="accent1"/>
          <w:lang w:eastAsia="ja-JP"/>
        </w:rPr>
        <w:t xml:space="preserve"> </w:t>
      </w:r>
      <w:proofErr w:type="spellStart"/>
      <w:r w:rsidRPr="00F741E6">
        <w:rPr>
          <w:color w:val="5B9BD5" w:themeColor="accent1"/>
          <w:lang w:eastAsia="ja-JP"/>
        </w:rPr>
        <w:t>يقدمها</w:t>
      </w:r>
      <w:proofErr w:type="spellEnd"/>
      <w:r w:rsidRPr="00F741E6">
        <w:rPr>
          <w:color w:val="5B9BD5" w:themeColor="accent1"/>
          <w:lang w:eastAsia="ja-JP"/>
        </w:rPr>
        <w:t xml:space="preserve"> </w:t>
      </w:r>
      <w:proofErr w:type="spellStart"/>
      <w:r w:rsidRPr="00F741E6">
        <w:rPr>
          <w:color w:val="5B9BD5" w:themeColor="accent1"/>
          <w:lang w:eastAsia="ja-JP"/>
        </w:rPr>
        <w:t>المال</w:t>
      </w:r>
      <w:proofErr w:type="spellEnd"/>
      <w:r w:rsidR="002C192A">
        <w:rPr>
          <w:rFonts w:ascii="Hiragino Kaku Gothic ProN W3" w:eastAsia="Hiragino Kaku Gothic ProN W3" w:hAnsi="Hiragino Kaku Gothic ProN W3" w:hint="eastAsia"/>
          <w:color w:val="538135" w:themeColor="accent6" w:themeShade="BF"/>
          <w:sz w:val="18"/>
          <w:szCs w:val="18"/>
          <w:lang w:eastAsia="ja-JP"/>
        </w:rPr>
        <w:t>（今こそお金を使う最高の日）</w:t>
      </w:r>
    </w:p>
    <w:p w14:paraId="6B47A8B0" w14:textId="48300DE2" w:rsidR="003A2447" w:rsidRPr="00F741E6" w:rsidRDefault="003A2447" w:rsidP="00447DEF">
      <w:pPr>
        <w:ind w:left="360"/>
        <w:rPr>
          <w:color w:val="5B9BD5" w:themeColor="accent1"/>
        </w:rPr>
      </w:pPr>
      <w:r w:rsidRPr="00720ABC">
        <w:rPr>
          <w:color w:val="5B9BD5" w:themeColor="accent1"/>
        </w:rPr>
        <w:t>www.delicacyfood.com</w:t>
      </w:r>
    </w:p>
    <w:sectPr w:rsidR="003A2447" w:rsidRPr="00F741E6"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27A58" w14:textId="77777777" w:rsidR="00790405" w:rsidRDefault="00790405" w:rsidP="0016367F">
      <w:r>
        <w:separator/>
      </w:r>
    </w:p>
    <w:p w14:paraId="2CEC4388" w14:textId="77777777" w:rsidR="00790405" w:rsidRDefault="00790405" w:rsidP="0016367F"/>
    <w:p w14:paraId="7EE78FC5" w14:textId="77777777" w:rsidR="00790405" w:rsidRDefault="00790405" w:rsidP="0016367F"/>
    <w:p w14:paraId="148370D4" w14:textId="77777777" w:rsidR="00790405" w:rsidRDefault="00790405" w:rsidP="0016367F"/>
    <w:p w14:paraId="118C3D06" w14:textId="77777777" w:rsidR="00790405" w:rsidRDefault="00790405" w:rsidP="0016367F"/>
    <w:p w14:paraId="4C0DD802" w14:textId="77777777" w:rsidR="00790405" w:rsidRDefault="00790405" w:rsidP="0016367F"/>
    <w:p w14:paraId="4A24B3D8" w14:textId="77777777" w:rsidR="00790405" w:rsidRDefault="00790405" w:rsidP="0016367F"/>
    <w:p w14:paraId="7D144D9E" w14:textId="77777777" w:rsidR="00790405" w:rsidRDefault="00790405" w:rsidP="00280421"/>
  </w:endnote>
  <w:endnote w:type="continuationSeparator" w:id="0">
    <w:p w14:paraId="0AF19619" w14:textId="77777777" w:rsidR="00790405" w:rsidRDefault="00790405" w:rsidP="0016367F">
      <w:r>
        <w:continuationSeparator/>
      </w:r>
    </w:p>
    <w:p w14:paraId="7117E6BD" w14:textId="77777777" w:rsidR="00790405" w:rsidRDefault="00790405" w:rsidP="0016367F"/>
    <w:p w14:paraId="3CFBE090" w14:textId="77777777" w:rsidR="00790405" w:rsidRDefault="00790405" w:rsidP="0016367F"/>
    <w:p w14:paraId="25E2D08D" w14:textId="77777777" w:rsidR="00790405" w:rsidRDefault="00790405" w:rsidP="0016367F"/>
    <w:p w14:paraId="09677BB4" w14:textId="77777777" w:rsidR="00790405" w:rsidRDefault="00790405" w:rsidP="0016367F"/>
    <w:p w14:paraId="620170FF" w14:textId="77777777" w:rsidR="00790405" w:rsidRDefault="00790405" w:rsidP="0016367F"/>
    <w:p w14:paraId="6C58C0D9" w14:textId="77777777" w:rsidR="00790405" w:rsidRDefault="00790405" w:rsidP="0016367F"/>
    <w:p w14:paraId="23EB3959" w14:textId="77777777" w:rsidR="00790405" w:rsidRDefault="00790405"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Hiragino Kaku Gothic ProN W3">
    <w:panose1 w:val="020B0300000000000000"/>
    <w:charset w:val="80"/>
    <w:family w:val="swiss"/>
    <w:pitch w:val="variable"/>
    <w:sig w:usb0="E00002FF" w:usb1="7AC7FFFF" w:usb2="00000012" w:usb3="00000000" w:csb0="0002000D" w:csb1="00000000"/>
  </w:font>
  <w:font w:name="Hiragino Kaku Gothic ProN W6">
    <w:panose1 w:val="020B0600000000000000"/>
    <w:charset w:val="80"/>
    <w:family w:val="swiss"/>
    <w:pitch w:val="variable"/>
    <w:sig w:usb0="E00002FF" w:usb1="7AC7FFFF" w:usb2="00000012" w:usb3="00000000" w:csb0="0002000D" w:csb1="00000000"/>
  </w:font>
  <w:font w:name="Hiragino Kaku Gothic Pro W6">
    <w:panose1 w:val="020B06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A31C56"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A31C56" w:rsidRPr="00B96D60" w:rsidRDefault="00A31C56" w:rsidP="0016367F">
          <w:pPr>
            <w:rPr>
              <w:sz w:val="16"/>
              <w:szCs w:val="16"/>
            </w:rPr>
          </w:pPr>
          <w:r w:rsidRPr="00B96D60">
            <w:rPr>
              <w:sz w:val="16"/>
              <w:szCs w:val="16"/>
            </w:rPr>
            <w:t>Date: 13.07.19</w:t>
          </w:r>
        </w:p>
        <w:p w14:paraId="53812AFB" w14:textId="4EA5510F" w:rsidR="00A31C56" w:rsidRPr="00BE2CFC" w:rsidRDefault="00A31C56" w:rsidP="0016367F">
          <w:pPr>
            <w:rPr>
              <w:rFonts w:hint="eastAsia"/>
              <w:sz w:val="16"/>
              <w:szCs w:val="16"/>
              <w:lang w:val="en-US"/>
            </w:rPr>
          </w:pPr>
          <w:r w:rsidRPr="00B96D60">
            <w:rPr>
              <w:sz w:val="16"/>
              <w:szCs w:val="16"/>
            </w:rPr>
            <w:t>WSC2019_TP40_Day</w:t>
          </w:r>
          <w:r>
            <w:rPr>
              <w:sz w:val="16"/>
              <w:szCs w:val="16"/>
            </w:rPr>
            <w:t>3</w:t>
          </w:r>
          <w:r w:rsidRPr="00B96D60">
            <w:rPr>
              <w:sz w:val="16"/>
              <w:szCs w:val="16"/>
            </w:rPr>
            <w:t>_</w:t>
          </w:r>
          <w:r>
            <w:rPr>
              <w:sz w:val="16"/>
              <w:szCs w:val="16"/>
              <w:lang w:eastAsia="ja-JP"/>
            </w:rPr>
            <w:t>J</w:t>
          </w:r>
          <w:r>
            <w:rPr>
              <w:sz w:val="16"/>
              <w:szCs w:val="16"/>
              <w:lang w:val="en-US" w:eastAsia="ja-JP"/>
            </w:rPr>
            <w:t>P</w:t>
          </w:r>
        </w:p>
      </w:tc>
      <w:tc>
        <w:tcPr>
          <w:tcW w:w="2410" w:type="dxa"/>
          <w:tcBorders>
            <w:top w:val="single" w:sz="48" w:space="0" w:color="003B5C"/>
            <w:left w:val="nil"/>
            <w:bottom w:val="nil"/>
            <w:right w:val="nil"/>
          </w:tcBorders>
          <w:vAlign w:val="center"/>
          <w:hideMark/>
        </w:tcPr>
        <w:p w14:paraId="2D67164B" w14:textId="2BCB0D5D" w:rsidR="00A31C56" w:rsidRPr="00B96D60" w:rsidRDefault="00A31C56" w:rsidP="0016367F">
          <w:pPr>
            <w:rPr>
              <w:sz w:val="16"/>
              <w:szCs w:val="16"/>
            </w:rPr>
          </w:pPr>
          <w:r w:rsidRPr="00B96D60">
            <w:rPr>
              <w:sz w:val="16"/>
              <w:szCs w:val="16"/>
            </w:rPr>
            <w:t xml:space="preserve">Version: </w:t>
          </w:r>
          <w:r>
            <w:rPr>
              <w:sz w:val="16"/>
              <w:szCs w:val="16"/>
            </w:rPr>
            <w:t>3</w:t>
          </w:r>
          <w:r w:rsidRPr="00B96D60">
            <w:rPr>
              <w:sz w:val="16"/>
              <w:szCs w:val="16"/>
            </w:rPr>
            <w:t xml:space="preserve">.0     </w:t>
          </w:r>
        </w:p>
        <w:p w14:paraId="3C424F4F" w14:textId="64C24484" w:rsidR="00A31C56" w:rsidRPr="00B96D60" w:rsidRDefault="00A31C56"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A31C56" w:rsidRPr="00B96D60" w:rsidRDefault="00A31C56"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A31C56" w:rsidRPr="00B96D60" w:rsidRDefault="00A31C56"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F02CA29" w:rsidR="00A31C56" w:rsidRPr="00BE2CFC" w:rsidRDefault="00A31C56" w:rsidP="0016367F">
    <w:pPr>
      <w:pStyle w:val="a9"/>
      <w:rPr>
        <w:rFonts w:hint="eastAsia"/>
        <w:lang w:val="en-US"/>
      </w:rPr>
    </w:pPr>
    <w:r>
      <w:t>WSC2019_TP40_Day3_</w:t>
    </w:r>
    <w:r>
      <w:rPr>
        <w:lang w:eastAsia="ja-JP"/>
      </w:rPr>
      <w:t>J</w:t>
    </w:r>
    <w:r>
      <w:rPr>
        <w:lang w:val="en-US" w:eastAsia="ja-JP"/>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F2C2F" w14:textId="77777777" w:rsidR="00790405" w:rsidRDefault="00790405" w:rsidP="0016367F">
      <w:r>
        <w:separator/>
      </w:r>
    </w:p>
    <w:p w14:paraId="16CED860" w14:textId="77777777" w:rsidR="00790405" w:rsidRDefault="00790405" w:rsidP="0016367F"/>
    <w:p w14:paraId="184F916D" w14:textId="77777777" w:rsidR="00790405" w:rsidRDefault="00790405" w:rsidP="0016367F"/>
    <w:p w14:paraId="3F8ABF11" w14:textId="77777777" w:rsidR="00790405" w:rsidRDefault="00790405" w:rsidP="0016367F"/>
    <w:p w14:paraId="48D0B90E" w14:textId="77777777" w:rsidR="00790405" w:rsidRDefault="00790405" w:rsidP="0016367F"/>
    <w:p w14:paraId="0A582BAD" w14:textId="77777777" w:rsidR="00790405" w:rsidRDefault="00790405" w:rsidP="00280421"/>
  </w:footnote>
  <w:footnote w:type="continuationSeparator" w:id="0">
    <w:p w14:paraId="7F198D7C" w14:textId="77777777" w:rsidR="00790405" w:rsidRDefault="00790405" w:rsidP="0016367F">
      <w:r>
        <w:continuationSeparator/>
      </w:r>
    </w:p>
    <w:p w14:paraId="1255D572" w14:textId="77777777" w:rsidR="00790405" w:rsidRDefault="00790405" w:rsidP="0016367F"/>
    <w:p w14:paraId="01EA3296" w14:textId="77777777" w:rsidR="00790405" w:rsidRDefault="00790405" w:rsidP="0016367F"/>
    <w:p w14:paraId="10A35280" w14:textId="77777777" w:rsidR="00790405" w:rsidRDefault="00790405" w:rsidP="0016367F"/>
    <w:p w14:paraId="64A0C035" w14:textId="77777777" w:rsidR="00790405" w:rsidRDefault="00790405" w:rsidP="0016367F"/>
    <w:p w14:paraId="05FA9B95" w14:textId="77777777" w:rsidR="00790405" w:rsidRDefault="00790405" w:rsidP="0016367F"/>
    <w:p w14:paraId="7A2F4CF0" w14:textId="77777777" w:rsidR="00790405" w:rsidRDefault="00790405" w:rsidP="0016367F"/>
    <w:p w14:paraId="03A77AAB" w14:textId="77777777" w:rsidR="00790405" w:rsidRDefault="00790405"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A31C56" w:rsidRDefault="00A31C56"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A31C56" w:rsidRDefault="00A31C56"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55FDE"/>
    <w:multiLevelType w:val="hybridMultilevel"/>
    <w:tmpl w:val="40F0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6"/>
  </w:num>
  <w:num w:numId="16">
    <w:abstractNumId w:val="14"/>
  </w:num>
  <w:num w:numId="17">
    <w:abstractNumId w:val="10"/>
  </w:num>
  <w:num w:numId="18">
    <w:abstractNumId w:val="27"/>
  </w:num>
  <w:num w:numId="19">
    <w:abstractNumId w:val="15"/>
  </w:num>
  <w:num w:numId="20">
    <w:abstractNumId w:val="26"/>
  </w:num>
  <w:num w:numId="21">
    <w:abstractNumId w:val="25"/>
  </w:num>
  <w:num w:numId="22">
    <w:abstractNumId w:val="17"/>
  </w:num>
  <w:num w:numId="23">
    <w:abstractNumId w:val="24"/>
  </w:num>
  <w:num w:numId="24">
    <w:abstractNumId w:val="20"/>
  </w:num>
  <w:num w:numId="25">
    <w:abstractNumId w:val="23"/>
  </w:num>
  <w:num w:numId="26">
    <w:abstractNumId w:val="12"/>
  </w:num>
  <w:num w:numId="27">
    <w:abstractNumId w:val="18"/>
  </w:num>
  <w:num w:numId="28">
    <w:abstractNumId w:val="28"/>
  </w:num>
  <w:num w:numId="29">
    <w:abstractNumId w:val="19"/>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bordersDoNotSurroundHeader/>
  <w:bordersDoNotSurroundFooter/>
  <w:hideSpellingErrors/>
  <w:proofState w:spelling="clean" w:grammar="clean"/>
  <w:attachedTemplate r:id="rId1"/>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3B96"/>
    <w:rsid w:val="00004078"/>
    <w:rsid w:val="00006EFF"/>
    <w:rsid w:val="00013487"/>
    <w:rsid w:val="00021530"/>
    <w:rsid w:val="00023768"/>
    <w:rsid w:val="00026DB1"/>
    <w:rsid w:val="00027C67"/>
    <w:rsid w:val="0003398B"/>
    <w:rsid w:val="0003526B"/>
    <w:rsid w:val="00036A02"/>
    <w:rsid w:val="00050DCE"/>
    <w:rsid w:val="00052F6D"/>
    <w:rsid w:val="00057B12"/>
    <w:rsid w:val="000640A4"/>
    <w:rsid w:val="00071AA7"/>
    <w:rsid w:val="00082FB6"/>
    <w:rsid w:val="00095191"/>
    <w:rsid w:val="000A211A"/>
    <w:rsid w:val="000C351E"/>
    <w:rsid w:val="000C69C2"/>
    <w:rsid w:val="000D576D"/>
    <w:rsid w:val="000E13EB"/>
    <w:rsid w:val="000E219D"/>
    <w:rsid w:val="000E5A11"/>
    <w:rsid w:val="000F4A5C"/>
    <w:rsid w:val="001172EF"/>
    <w:rsid w:val="0012553C"/>
    <w:rsid w:val="0013144A"/>
    <w:rsid w:val="00134547"/>
    <w:rsid w:val="00143580"/>
    <w:rsid w:val="00156CA1"/>
    <w:rsid w:val="001571FB"/>
    <w:rsid w:val="0016367F"/>
    <w:rsid w:val="00171B69"/>
    <w:rsid w:val="00183BCA"/>
    <w:rsid w:val="00192D2B"/>
    <w:rsid w:val="001A2FA1"/>
    <w:rsid w:val="001A30E2"/>
    <w:rsid w:val="001A545D"/>
    <w:rsid w:val="001A554B"/>
    <w:rsid w:val="001B00B5"/>
    <w:rsid w:val="001B14C5"/>
    <w:rsid w:val="001C2F07"/>
    <w:rsid w:val="001C5228"/>
    <w:rsid w:val="001C5F88"/>
    <w:rsid w:val="001C6B44"/>
    <w:rsid w:val="001D14CD"/>
    <w:rsid w:val="001E3B98"/>
    <w:rsid w:val="001E4FDC"/>
    <w:rsid w:val="002041D3"/>
    <w:rsid w:val="002057EF"/>
    <w:rsid w:val="002126CD"/>
    <w:rsid w:val="002168C9"/>
    <w:rsid w:val="00233084"/>
    <w:rsid w:val="002356E0"/>
    <w:rsid w:val="002420F1"/>
    <w:rsid w:val="002501E8"/>
    <w:rsid w:val="00260DD2"/>
    <w:rsid w:val="00261C11"/>
    <w:rsid w:val="00264847"/>
    <w:rsid w:val="00267A4B"/>
    <w:rsid w:val="00271388"/>
    <w:rsid w:val="00274D56"/>
    <w:rsid w:val="00280421"/>
    <w:rsid w:val="0028522E"/>
    <w:rsid w:val="00294DA2"/>
    <w:rsid w:val="002A14D1"/>
    <w:rsid w:val="002A23FA"/>
    <w:rsid w:val="002A3094"/>
    <w:rsid w:val="002B1320"/>
    <w:rsid w:val="002C192A"/>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324"/>
    <w:rsid w:val="00395697"/>
    <w:rsid w:val="003A2447"/>
    <w:rsid w:val="003B328D"/>
    <w:rsid w:val="003B473A"/>
    <w:rsid w:val="003C32B5"/>
    <w:rsid w:val="003C744C"/>
    <w:rsid w:val="0040746F"/>
    <w:rsid w:val="00413188"/>
    <w:rsid w:val="004131BB"/>
    <w:rsid w:val="00426B3D"/>
    <w:rsid w:val="00433A9F"/>
    <w:rsid w:val="00447DEF"/>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64AF"/>
    <w:rsid w:val="004F7611"/>
    <w:rsid w:val="00501985"/>
    <w:rsid w:val="00501D72"/>
    <w:rsid w:val="00502C30"/>
    <w:rsid w:val="00512293"/>
    <w:rsid w:val="0051761D"/>
    <w:rsid w:val="00517BD4"/>
    <w:rsid w:val="00520DC3"/>
    <w:rsid w:val="00534780"/>
    <w:rsid w:val="00537B3F"/>
    <w:rsid w:val="005448B3"/>
    <w:rsid w:val="00544A2A"/>
    <w:rsid w:val="0055566F"/>
    <w:rsid w:val="00563860"/>
    <w:rsid w:val="0056462B"/>
    <w:rsid w:val="00564CC9"/>
    <w:rsid w:val="0056635F"/>
    <w:rsid w:val="00567BF1"/>
    <w:rsid w:val="00571672"/>
    <w:rsid w:val="00575F7A"/>
    <w:rsid w:val="00591304"/>
    <w:rsid w:val="00595D70"/>
    <w:rsid w:val="005A43EB"/>
    <w:rsid w:val="005B5B53"/>
    <w:rsid w:val="005B6E49"/>
    <w:rsid w:val="005C1F3D"/>
    <w:rsid w:val="005C7E6F"/>
    <w:rsid w:val="005E0329"/>
    <w:rsid w:val="005F01CC"/>
    <w:rsid w:val="005F4CBB"/>
    <w:rsid w:val="00604565"/>
    <w:rsid w:val="00607105"/>
    <w:rsid w:val="00610D35"/>
    <w:rsid w:val="00611E8B"/>
    <w:rsid w:val="00613C62"/>
    <w:rsid w:val="00620941"/>
    <w:rsid w:val="00622F48"/>
    <w:rsid w:val="0062412F"/>
    <w:rsid w:val="0062478E"/>
    <w:rsid w:val="00627E3D"/>
    <w:rsid w:val="00654C21"/>
    <w:rsid w:val="00660696"/>
    <w:rsid w:val="0067352E"/>
    <w:rsid w:val="00673AA4"/>
    <w:rsid w:val="006741AC"/>
    <w:rsid w:val="006805C1"/>
    <w:rsid w:val="00680D27"/>
    <w:rsid w:val="00690696"/>
    <w:rsid w:val="00692D20"/>
    <w:rsid w:val="00695335"/>
    <w:rsid w:val="006A078C"/>
    <w:rsid w:val="006A388C"/>
    <w:rsid w:val="006A4D21"/>
    <w:rsid w:val="006B2382"/>
    <w:rsid w:val="006B5384"/>
    <w:rsid w:val="006C4040"/>
    <w:rsid w:val="006E1EA4"/>
    <w:rsid w:val="006E26EF"/>
    <w:rsid w:val="006E59D8"/>
    <w:rsid w:val="006E6145"/>
    <w:rsid w:val="006E7810"/>
    <w:rsid w:val="006E7FE8"/>
    <w:rsid w:val="006F60B3"/>
    <w:rsid w:val="006F7C7B"/>
    <w:rsid w:val="007004AE"/>
    <w:rsid w:val="007022AD"/>
    <w:rsid w:val="00720ABC"/>
    <w:rsid w:val="00723C65"/>
    <w:rsid w:val="007259AA"/>
    <w:rsid w:val="00743D92"/>
    <w:rsid w:val="007575B9"/>
    <w:rsid w:val="007646AA"/>
    <w:rsid w:val="00766D9D"/>
    <w:rsid w:val="007748E6"/>
    <w:rsid w:val="00782FB5"/>
    <w:rsid w:val="0078539E"/>
    <w:rsid w:val="00790405"/>
    <w:rsid w:val="00790EFE"/>
    <w:rsid w:val="007A4C1D"/>
    <w:rsid w:val="007B5DEF"/>
    <w:rsid w:val="007B7975"/>
    <w:rsid w:val="007C4BB2"/>
    <w:rsid w:val="007E5198"/>
    <w:rsid w:val="007E70CF"/>
    <w:rsid w:val="007F10ED"/>
    <w:rsid w:val="007F212B"/>
    <w:rsid w:val="007F3EC2"/>
    <w:rsid w:val="007F6148"/>
    <w:rsid w:val="008113C7"/>
    <w:rsid w:val="008123B7"/>
    <w:rsid w:val="00814CA5"/>
    <w:rsid w:val="008229A8"/>
    <w:rsid w:val="00833613"/>
    <w:rsid w:val="008362E2"/>
    <w:rsid w:val="00836E53"/>
    <w:rsid w:val="00840836"/>
    <w:rsid w:val="008429C5"/>
    <w:rsid w:val="00854AD0"/>
    <w:rsid w:val="0085552C"/>
    <w:rsid w:val="00855E97"/>
    <w:rsid w:val="00857453"/>
    <w:rsid w:val="00860C67"/>
    <w:rsid w:val="00861273"/>
    <w:rsid w:val="00862552"/>
    <w:rsid w:val="00866978"/>
    <w:rsid w:val="008756B0"/>
    <w:rsid w:val="00875B7B"/>
    <w:rsid w:val="008766D2"/>
    <w:rsid w:val="00885489"/>
    <w:rsid w:val="00887C3D"/>
    <w:rsid w:val="008907FD"/>
    <w:rsid w:val="00895C7B"/>
    <w:rsid w:val="00897C0B"/>
    <w:rsid w:val="008A2F66"/>
    <w:rsid w:val="008A3942"/>
    <w:rsid w:val="008B249E"/>
    <w:rsid w:val="008B6BA4"/>
    <w:rsid w:val="008D0C34"/>
    <w:rsid w:val="008D0C3D"/>
    <w:rsid w:val="008D4392"/>
    <w:rsid w:val="008F5CF8"/>
    <w:rsid w:val="00917EFE"/>
    <w:rsid w:val="00926C56"/>
    <w:rsid w:val="00935220"/>
    <w:rsid w:val="009356C1"/>
    <w:rsid w:val="00941F91"/>
    <w:rsid w:val="009454DF"/>
    <w:rsid w:val="00952F1E"/>
    <w:rsid w:val="0095786C"/>
    <w:rsid w:val="00966D5E"/>
    <w:rsid w:val="0098297B"/>
    <w:rsid w:val="00987A9F"/>
    <w:rsid w:val="009B26E8"/>
    <w:rsid w:val="009B789E"/>
    <w:rsid w:val="009C17BB"/>
    <w:rsid w:val="009D37E6"/>
    <w:rsid w:val="009D7F01"/>
    <w:rsid w:val="009E395D"/>
    <w:rsid w:val="009E6B34"/>
    <w:rsid w:val="00A03454"/>
    <w:rsid w:val="00A05685"/>
    <w:rsid w:val="00A07901"/>
    <w:rsid w:val="00A15D8C"/>
    <w:rsid w:val="00A31BDA"/>
    <w:rsid w:val="00A31C56"/>
    <w:rsid w:val="00A35801"/>
    <w:rsid w:val="00A369FD"/>
    <w:rsid w:val="00A457D5"/>
    <w:rsid w:val="00A537FA"/>
    <w:rsid w:val="00A63788"/>
    <w:rsid w:val="00A7471B"/>
    <w:rsid w:val="00A77E62"/>
    <w:rsid w:val="00A921A5"/>
    <w:rsid w:val="00A9225F"/>
    <w:rsid w:val="00A93E05"/>
    <w:rsid w:val="00A96AFC"/>
    <w:rsid w:val="00AA2A0A"/>
    <w:rsid w:val="00AA2E85"/>
    <w:rsid w:val="00AB39D6"/>
    <w:rsid w:val="00AC3721"/>
    <w:rsid w:val="00AC6513"/>
    <w:rsid w:val="00AD731E"/>
    <w:rsid w:val="00AE25EA"/>
    <w:rsid w:val="00AE528B"/>
    <w:rsid w:val="00AE5E57"/>
    <w:rsid w:val="00AF231D"/>
    <w:rsid w:val="00B019EC"/>
    <w:rsid w:val="00B06AFD"/>
    <w:rsid w:val="00B11336"/>
    <w:rsid w:val="00B11358"/>
    <w:rsid w:val="00B2122B"/>
    <w:rsid w:val="00B24158"/>
    <w:rsid w:val="00B40AE0"/>
    <w:rsid w:val="00B70A81"/>
    <w:rsid w:val="00B72EB4"/>
    <w:rsid w:val="00B86932"/>
    <w:rsid w:val="00B96D60"/>
    <w:rsid w:val="00BA796A"/>
    <w:rsid w:val="00BD14CD"/>
    <w:rsid w:val="00BE2CFC"/>
    <w:rsid w:val="00BE3BAD"/>
    <w:rsid w:val="00BF7766"/>
    <w:rsid w:val="00C31CCA"/>
    <w:rsid w:val="00C35B56"/>
    <w:rsid w:val="00C37332"/>
    <w:rsid w:val="00C420AB"/>
    <w:rsid w:val="00C576AC"/>
    <w:rsid w:val="00C65EE3"/>
    <w:rsid w:val="00C75D7A"/>
    <w:rsid w:val="00C77D08"/>
    <w:rsid w:val="00C87081"/>
    <w:rsid w:val="00C963FD"/>
    <w:rsid w:val="00CA5BB5"/>
    <w:rsid w:val="00CA6044"/>
    <w:rsid w:val="00CB1799"/>
    <w:rsid w:val="00CB3E97"/>
    <w:rsid w:val="00CD3200"/>
    <w:rsid w:val="00CE4FC3"/>
    <w:rsid w:val="00CF1154"/>
    <w:rsid w:val="00CF503E"/>
    <w:rsid w:val="00CF5E0C"/>
    <w:rsid w:val="00CF63EB"/>
    <w:rsid w:val="00D0361C"/>
    <w:rsid w:val="00D04318"/>
    <w:rsid w:val="00D04BE0"/>
    <w:rsid w:val="00D103CB"/>
    <w:rsid w:val="00D2122D"/>
    <w:rsid w:val="00D21907"/>
    <w:rsid w:val="00D333DE"/>
    <w:rsid w:val="00D57E01"/>
    <w:rsid w:val="00D84364"/>
    <w:rsid w:val="00D84489"/>
    <w:rsid w:val="00D9370F"/>
    <w:rsid w:val="00D94FA3"/>
    <w:rsid w:val="00DA12FD"/>
    <w:rsid w:val="00DA3F51"/>
    <w:rsid w:val="00DA68E9"/>
    <w:rsid w:val="00DC37FC"/>
    <w:rsid w:val="00DC4D0C"/>
    <w:rsid w:val="00DE1B5A"/>
    <w:rsid w:val="00DF25B9"/>
    <w:rsid w:val="00E2688A"/>
    <w:rsid w:val="00E32280"/>
    <w:rsid w:val="00E355A4"/>
    <w:rsid w:val="00E411A7"/>
    <w:rsid w:val="00E4251A"/>
    <w:rsid w:val="00E60542"/>
    <w:rsid w:val="00E63A08"/>
    <w:rsid w:val="00E64155"/>
    <w:rsid w:val="00E65A56"/>
    <w:rsid w:val="00E7327B"/>
    <w:rsid w:val="00E85147"/>
    <w:rsid w:val="00E91712"/>
    <w:rsid w:val="00E962EC"/>
    <w:rsid w:val="00EA06BE"/>
    <w:rsid w:val="00EB3AC1"/>
    <w:rsid w:val="00EB3C64"/>
    <w:rsid w:val="00EB4518"/>
    <w:rsid w:val="00EC2A25"/>
    <w:rsid w:val="00EC3796"/>
    <w:rsid w:val="00EC39B2"/>
    <w:rsid w:val="00EC604A"/>
    <w:rsid w:val="00EC60E5"/>
    <w:rsid w:val="00EC74F7"/>
    <w:rsid w:val="00ED2B92"/>
    <w:rsid w:val="00ED3C49"/>
    <w:rsid w:val="00EE014E"/>
    <w:rsid w:val="00EF6E85"/>
    <w:rsid w:val="00EF7E23"/>
    <w:rsid w:val="00F0109D"/>
    <w:rsid w:val="00F057DD"/>
    <w:rsid w:val="00F2267A"/>
    <w:rsid w:val="00F27B4D"/>
    <w:rsid w:val="00F34D3B"/>
    <w:rsid w:val="00F350FA"/>
    <w:rsid w:val="00F36B18"/>
    <w:rsid w:val="00F4251E"/>
    <w:rsid w:val="00F433BE"/>
    <w:rsid w:val="00F52D28"/>
    <w:rsid w:val="00F66D9F"/>
    <w:rsid w:val="00F70023"/>
    <w:rsid w:val="00F729AF"/>
    <w:rsid w:val="00F741E6"/>
    <w:rsid w:val="00F74E36"/>
    <w:rsid w:val="00FA0688"/>
    <w:rsid w:val="00FA3AA0"/>
    <w:rsid w:val="00FA3EA2"/>
    <w:rsid w:val="00FC010B"/>
    <w:rsid w:val="00FE50F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表題 (文字)"/>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見出し 1 (文字)"/>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ヘッダー (文字)"/>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フッター (文字)"/>
    <w:basedOn w:val="a2"/>
    <w:link w:val="a9"/>
    <w:uiPriority w:val="99"/>
    <w:rsid w:val="006A388C"/>
    <w:rPr>
      <w:rFonts w:ascii="Frutiger LT Com 45 Light" w:hAnsi="Frutiger LT Com 45 Light"/>
      <w:sz w:val="14"/>
    </w:rPr>
  </w:style>
  <w:style w:type="character" w:customStyle="1" w:styleId="23">
    <w:name w:val="見出し 2 (文字)"/>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見出し 3 (文字)"/>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吹き出し (文字)"/>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脚注文字列 (文字)"/>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見出し 4 (文字)"/>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副題 (文字)"/>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26970-81A0-864B-BC71-764037AE7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9</TotalTime>
  <Pages>15</Pages>
  <Words>1909</Words>
  <Characters>10882</Characters>
  <Application>Microsoft Office Word</Application>
  <DocSecurity>0</DocSecurity>
  <Lines>90</Lines>
  <Paragraphs>25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cp:revision>
  <cp:lastPrinted>2019-08-24T15:21:00Z</cp:lastPrinted>
  <dcterms:created xsi:type="dcterms:W3CDTF">2019-08-24T15:21:00Z</dcterms:created>
  <dcterms:modified xsi:type="dcterms:W3CDTF">2019-08-24T15:30:00Z</dcterms:modified>
</cp:coreProperties>
</file>