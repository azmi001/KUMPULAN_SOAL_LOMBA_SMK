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1DEDDD30" w:rsidR="00453B91" w:rsidRDefault="0055566F" w:rsidP="0016367F">
      <w:pPr>
        <w:pStyle w:val="Subtitle"/>
      </w:pPr>
      <w:r>
        <w:t>Graphic Design Technology</w:t>
      </w:r>
      <w:r>
        <w:br/>
      </w:r>
      <w:r w:rsidR="00CD7680">
        <w:rPr>
          <w:b/>
          <w:sz w:val="42"/>
          <w:szCs w:val="42"/>
        </w:rPr>
        <w:t>HK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6F1FA73D" w:rsidR="00887C3D" w:rsidRPr="00ED2B92" w:rsidRDefault="00453B91" w:rsidP="00BD6F77">
      <w:pPr>
        <w:pStyle w:val="Heading1"/>
        <w:spacing w:before="0" w:after="0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57E08822" w:rsidR="00ED2B92" w:rsidRDefault="00ED2B92" w:rsidP="004C4C30">
      <w:pPr>
        <w:pStyle w:val="ListParagraph"/>
        <w:numPr>
          <w:ilvl w:val="0"/>
          <w:numId w:val="13"/>
        </w:numPr>
      </w:pPr>
      <w:r>
        <w:t>WSC2019_TP40_Day1.docx (this file)</w:t>
      </w:r>
    </w:p>
    <w:p w14:paraId="718287E4" w14:textId="05E94812" w:rsidR="00866978" w:rsidRPr="00ED2B92" w:rsidRDefault="00866978" w:rsidP="004C4C30">
      <w:pPr>
        <w:pStyle w:val="ListParagraph"/>
        <w:numPr>
          <w:ilvl w:val="0"/>
          <w:numId w:val="13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4C4C30">
      <w:pPr>
        <w:pStyle w:val="ListParagraph"/>
        <w:numPr>
          <w:ilvl w:val="0"/>
          <w:numId w:val="13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4C4C30">
      <w:pPr>
        <w:pStyle w:val="ListParagraph"/>
        <w:numPr>
          <w:ilvl w:val="0"/>
          <w:numId w:val="13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4C4C30">
      <w:pPr>
        <w:pStyle w:val="ListParagraph"/>
        <w:numPr>
          <w:ilvl w:val="0"/>
          <w:numId w:val="13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4C4C30">
      <w:pPr>
        <w:pStyle w:val="ListParagraph"/>
        <w:numPr>
          <w:ilvl w:val="0"/>
          <w:numId w:val="13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1944094D" w:rsidR="00013487" w:rsidRPr="00453B91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7AB1CB96" w14:textId="5FA4F566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1052C250" w14:textId="7FFBD1EF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A639E40" w14:textId="10E9BA85" w:rsidR="00F34D3B" w:rsidRDefault="00F34D3B" w:rsidP="004C4C30">
      <w:pPr>
        <w:pStyle w:val="ListParagraph"/>
        <w:numPr>
          <w:ilvl w:val="0"/>
          <w:numId w:val="7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4C4C30">
      <w:pPr>
        <w:pStyle w:val="ListParagraph"/>
        <w:numPr>
          <w:ilvl w:val="0"/>
          <w:numId w:val="7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5B20E0D8" w:rsidR="00F34D3B" w:rsidRDefault="00F34D3B" w:rsidP="004C4C30">
      <w:pPr>
        <w:pStyle w:val="ListParagraph"/>
        <w:numPr>
          <w:ilvl w:val="0"/>
          <w:numId w:val="7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4C4C30">
      <w:pPr>
        <w:pStyle w:val="ListParagraph"/>
        <w:numPr>
          <w:ilvl w:val="0"/>
          <w:numId w:val="7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5507737B" w:rsidR="00F34D3B" w:rsidRPr="00F34D3B" w:rsidRDefault="002501E8" w:rsidP="004C4C30">
      <w:pPr>
        <w:pStyle w:val="ListParagraph"/>
        <w:numPr>
          <w:ilvl w:val="0"/>
          <w:numId w:val="7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4C4C30">
      <w:pPr>
        <w:pStyle w:val="ListParagraph"/>
        <w:numPr>
          <w:ilvl w:val="0"/>
          <w:numId w:val="8"/>
        </w:numPr>
      </w:pPr>
      <w:r w:rsidRPr="00CA6044">
        <w:t>Logo</w:t>
      </w:r>
    </w:p>
    <w:p w14:paraId="65F390F1" w14:textId="7C2B5621" w:rsidR="00F2267A" w:rsidRPr="00CA6044" w:rsidRDefault="008907FD" w:rsidP="004C4C30">
      <w:pPr>
        <w:pStyle w:val="ListParagraph"/>
        <w:numPr>
          <w:ilvl w:val="0"/>
          <w:numId w:val="8"/>
        </w:numPr>
      </w:pPr>
      <w:r>
        <w:t>Poster</w:t>
      </w:r>
    </w:p>
    <w:p w14:paraId="11F6706E" w14:textId="2518A2F3" w:rsidR="00F2267A" w:rsidRDefault="002420F1" w:rsidP="004C4C30">
      <w:pPr>
        <w:pStyle w:val="ListParagraph"/>
        <w:numPr>
          <w:ilvl w:val="0"/>
          <w:numId w:val="8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12715E71" w:rsidR="008907FD" w:rsidRPr="006A078C" w:rsidRDefault="008907FD" w:rsidP="004C4C30">
      <w:pPr>
        <w:pStyle w:val="ListParagraph"/>
        <w:numPr>
          <w:ilvl w:val="0"/>
          <w:numId w:val="8"/>
        </w:numPr>
      </w:pPr>
      <w:r>
        <w:t>Instagram Posts</w:t>
      </w:r>
    </w:p>
    <w:p w14:paraId="3F62E7A4" w14:textId="77777777" w:rsidR="00F2267A" w:rsidRDefault="00F2267A" w:rsidP="0016367F"/>
    <w:p w14:paraId="06318350" w14:textId="77777777" w:rsidR="00CD7680" w:rsidRPr="00D45F12" w:rsidRDefault="00CD7680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Cs w:val="40"/>
        </w:rPr>
      </w:pPr>
      <w:r>
        <w:br w:type="column"/>
      </w:r>
      <w:proofErr w:type="spellStart"/>
      <w:r w:rsidRPr="00D45F12">
        <w:rPr>
          <w:rFonts w:ascii="Microsoft JhengHei" w:eastAsia="Microsoft JhengHei" w:hAnsi="Microsoft JhengHei" w:hint="eastAsia"/>
          <w:color w:val="0432FF"/>
          <w:szCs w:val="40"/>
        </w:rPr>
        <w:lastRenderedPageBreak/>
        <w:t>測試項目簡介</w:t>
      </w:r>
      <w:proofErr w:type="spellEnd"/>
    </w:p>
    <w:p w14:paraId="00899193" w14:textId="77777777" w:rsidR="00D45F12" w:rsidRPr="00BD6F77" w:rsidRDefault="00D45F12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 w:cs="Microsoft JhengHei"/>
          <w:color w:val="0432FF"/>
          <w:sz w:val="20"/>
          <w:szCs w:val="20"/>
        </w:rPr>
      </w:pPr>
    </w:p>
    <w:p w14:paraId="34874E35" w14:textId="1FBBBE8B" w:rsidR="00CD7680" w:rsidRPr="00D45F12" w:rsidRDefault="00CD7680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Cs w:val="40"/>
        </w:rPr>
      </w:pPr>
      <w:proofErr w:type="spellStart"/>
      <w:r w:rsidRPr="00D45F12">
        <w:rPr>
          <w:rFonts w:ascii="Microsoft JhengHei" w:eastAsia="Microsoft JhengHei" w:hAnsi="Microsoft JhengHei" w:cs="Microsoft JhengHei" w:hint="eastAsia"/>
          <w:color w:val="0432FF"/>
          <w:szCs w:val="40"/>
        </w:rPr>
        <w:t>內</w:t>
      </w:r>
      <w:r w:rsidRPr="00D45F12">
        <w:rPr>
          <w:rFonts w:ascii="Microsoft JhengHei" w:eastAsia="Microsoft JhengHei" w:hAnsi="Microsoft JhengHei" w:hint="eastAsia"/>
          <w:color w:val="0432FF"/>
          <w:szCs w:val="40"/>
        </w:rPr>
        <w:t>容</w:t>
      </w:r>
      <w:proofErr w:type="spellEnd"/>
    </w:p>
    <w:p w14:paraId="45D01F4B" w14:textId="66126A6A" w:rsidR="00CD7680" w:rsidRPr="00BD6F77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</w:pPr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>WSC2019_TP40_Day1.docx</w:t>
      </w: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（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此文件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）</w:t>
      </w:r>
    </w:p>
    <w:p w14:paraId="5C4D6A7E" w14:textId="139B48F0" w:rsidR="00CD7680" w:rsidRPr="00BD6F77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</w:pP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附錄</w:t>
      </w:r>
      <w:proofErr w:type="spellEnd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 xml:space="preserve">1.0  - </w:t>
      </w: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標</w:t>
      </w: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誌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文本</w:t>
      </w:r>
      <w:proofErr w:type="spellEnd"/>
    </w:p>
    <w:p w14:paraId="20FB5358" w14:textId="265CE3CE" w:rsidR="00CD7680" w:rsidRPr="00BD6F77" w:rsidRDefault="00CD7680" w:rsidP="00CD7680">
      <w:pPr>
        <w:pStyle w:val="Heading1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</w:pP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在</w:t>
      </w: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選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手桌面上提供的文件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夾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名為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：</w:t>
      </w:r>
      <w:r w:rsidRPr="00BD6F77"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  <w:t>WSC2019_TP40_Day3_CompetitorFiles</w:t>
      </w:r>
    </w:p>
    <w:p w14:paraId="64B91C33" w14:textId="0D8552D9" w:rsidR="00CD7680" w:rsidRPr="00BD6F77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</w:pP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附錄</w:t>
      </w:r>
      <w:proofErr w:type="spellEnd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>1.</w:t>
      </w:r>
      <w:proofErr w:type="gramStart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>2  -</w:t>
      </w:r>
      <w:proofErr w:type="gramEnd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 xml:space="preserve"> 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海報文本</w:t>
      </w:r>
      <w:proofErr w:type="spellEnd"/>
    </w:p>
    <w:p w14:paraId="2C7BCA70" w14:textId="762C5BA2" w:rsidR="00CD7680" w:rsidRPr="00BD6F77" w:rsidRDefault="00CD7680" w:rsidP="00CD7680">
      <w:pPr>
        <w:pStyle w:val="Heading1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</w:pP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在</w:t>
      </w: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選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手桌面上提供的文件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夾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名為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：</w:t>
      </w:r>
      <w:r w:rsidRPr="00BD6F77"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  <w:t>WSC2019_TP40_Day3_CompetitorFiles</w:t>
      </w:r>
    </w:p>
    <w:p w14:paraId="2411F279" w14:textId="4EC812CB" w:rsidR="00CD7680" w:rsidRPr="00BD6F77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</w:pP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附錄</w:t>
      </w:r>
      <w:proofErr w:type="spellEnd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>1.</w:t>
      </w:r>
      <w:proofErr w:type="gramStart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>3  -</w:t>
      </w:r>
      <w:proofErr w:type="gramEnd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 xml:space="preserve"> 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圖像</w:t>
      </w:r>
      <w:proofErr w:type="spellEnd"/>
    </w:p>
    <w:p w14:paraId="5F8FBFE1" w14:textId="6E7F1950" w:rsidR="00CD7680" w:rsidRPr="00BD6F77" w:rsidRDefault="00CD7680" w:rsidP="00CD7680">
      <w:pPr>
        <w:pStyle w:val="Heading1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</w:pP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在</w:t>
      </w: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選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手桌面上提供的文件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夾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名為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：</w:t>
      </w:r>
      <w:r w:rsidRPr="00BD6F77"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  <w:t>WSC2019_TP40_Day3_CompetitorFiles</w:t>
      </w:r>
    </w:p>
    <w:p w14:paraId="28C11639" w14:textId="6C85C5EB" w:rsidR="00CD7680" w:rsidRPr="00BD6F77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</w:pP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附錄</w:t>
      </w:r>
      <w:proofErr w:type="spellEnd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>1.</w:t>
      </w:r>
      <w:proofErr w:type="gramStart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>4  -</w:t>
      </w:r>
      <w:proofErr w:type="gramEnd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 xml:space="preserve"> 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汽車模板</w:t>
      </w:r>
      <w:proofErr w:type="spellEnd"/>
    </w:p>
    <w:p w14:paraId="127E4960" w14:textId="62D3DC3F" w:rsidR="00CD7680" w:rsidRPr="00BD6F77" w:rsidRDefault="00CD7680" w:rsidP="00CD7680">
      <w:pPr>
        <w:pStyle w:val="Heading1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</w:pP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在</w:t>
      </w: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選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手桌面上提供的文件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夾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名為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：</w:t>
      </w:r>
      <w:r w:rsidRPr="00BD6F77"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  <w:t>WSC2019_TP40_Day3_CompetitorFiles</w:t>
      </w:r>
    </w:p>
    <w:p w14:paraId="11D191FD" w14:textId="6306AFD8" w:rsidR="00CD7680" w:rsidRPr="00BD6F77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</w:pP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附錄</w:t>
      </w:r>
      <w:proofErr w:type="spellEnd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>1.</w:t>
      </w:r>
      <w:proofErr w:type="gramStart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>5  -</w:t>
      </w:r>
      <w:proofErr w:type="gramEnd"/>
      <w:r w:rsidRPr="00BD6F77"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  <w:t xml:space="preserve">  Instagram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</w:rPr>
        <w:t>文本</w:t>
      </w:r>
      <w:proofErr w:type="spellEnd"/>
    </w:p>
    <w:p w14:paraId="2FDA4D89" w14:textId="66F2EFE3" w:rsidR="00CD7680" w:rsidRPr="00BD6F77" w:rsidRDefault="00CD7680" w:rsidP="00CD7680">
      <w:pPr>
        <w:pStyle w:val="Heading1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</w:pP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在</w:t>
      </w:r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選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手桌面上提供的文件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夾</w:t>
      </w:r>
      <w:proofErr w:type="spellStart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名為</w:t>
      </w:r>
      <w:proofErr w:type="spellEnd"/>
      <w:r w:rsidRPr="00BD6F77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</w:rPr>
        <w:t>：</w:t>
      </w:r>
      <w:r w:rsidRPr="00BD6F77"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</w:rPr>
        <w:t>WSC2019_TP40_Day3_CompetitorFiles</w:t>
      </w:r>
    </w:p>
    <w:p w14:paraId="350AC591" w14:textId="4CED348E" w:rsidR="00CD7680" w:rsidRPr="00BD6F77" w:rsidRDefault="00CD7680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</w:rPr>
      </w:pPr>
    </w:p>
    <w:p w14:paraId="64DD4434" w14:textId="2BA6B216" w:rsidR="00CD7680" w:rsidRPr="00D45F12" w:rsidRDefault="00CD7680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Cs w:val="40"/>
        </w:rPr>
      </w:pPr>
      <w:proofErr w:type="spellStart"/>
      <w:r w:rsidRPr="00D45F12">
        <w:rPr>
          <w:rFonts w:ascii="Microsoft JhengHei" w:eastAsia="Microsoft JhengHei" w:hAnsi="Microsoft JhengHei" w:hint="eastAsia"/>
          <w:color w:val="0432FF"/>
          <w:szCs w:val="40"/>
        </w:rPr>
        <w:t>介紹</w:t>
      </w:r>
      <w:proofErr w:type="spellEnd"/>
    </w:p>
    <w:p w14:paraId="178E6B04" w14:textId="21EA3479" w:rsidR="00CD7680" w:rsidRPr="00BD6F77" w:rsidRDefault="00CD7680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  <w:lang w:eastAsia="zh-TW"/>
        </w:rPr>
      </w:pP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椰棗是來自棕櫚樹的果實，是最歴史悠久的種植水果之一。乾棗被視為是中東的美食，已經被食用了數千年。他們以其多品種的有益健康而聞名。</w:t>
      </w:r>
    </w:p>
    <w:p w14:paraId="4DAC300D" w14:textId="73E7E316" w:rsidR="00CD7680" w:rsidRPr="00BD6F77" w:rsidRDefault="00C60483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  <w:lang w:eastAsia="zh-TW"/>
        </w:rPr>
      </w:pPr>
      <w:r w:rsidRPr="00BD6F77">
        <w:rPr>
          <w:rFonts w:ascii="Microsoft JhengHei" w:eastAsia="Microsoft JhengHei" w:hAnsi="Microsoft JhengHei" w:hint="eastAsia"/>
          <w:color w:val="0432FF"/>
          <w:sz w:val="20"/>
          <w:szCs w:val="20"/>
          <w:lang w:eastAsia="zh-TW"/>
        </w:rPr>
        <w:t>精緻美點</w:t>
      </w:r>
      <w:r w:rsidR="00CD7680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是迪拜的一家新公司，將出售美味的</w:t>
      </w:r>
      <w:r w:rsidR="002B20E2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乾</w:t>
      </w:r>
      <w:r w:rsidR="00CD7680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果。他們的</w:t>
      </w:r>
      <w:r w:rsidR="002B20E2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特</w:t>
      </w:r>
      <w:r w:rsidR="00CD7680" w:rsidRPr="00BD6F77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0"/>
          <w:szCs w:val="20"/>
          <w:lang w:eastAsia="zh-TW"/>
        </w:rPr>
        <w:t>產</w:t>
      </w:r>
      <w:r w:rsidR="00CD7680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之一將是不同品種的</w:t>
      </w:r>
      <w:r w:rsidR="002B20E2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乾</w:t>
      </w:r>
      <w:r w:rsidR="00CD7680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棗。</w:t>
      </w:r>
    </w:p>
    <w:p w14:paraId="61BC3405" w14:textId="23BE1355" w:rsidR="00CD7680" w:rsidRPr="00BD6F77" w:rsidRDefault="00CD7680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  <w:lang w:eastAsia="zh-TW"/>
        </w:rPr>
      </w:pP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這些</w:t>
      </w:r>
      <w:r w:rsidRPr="00BD6F77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0"/>
          <w:szCs w:val="20"/>
          <w:lang w:eastAsia="zh-TW"/>
        </w:rPr>
        <w:t>產</w:t>
      </w: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品將</w:t>
      </w:r>
      <w:r w:rsidR="002B20E2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銷售至整個中東地區</w:t>
      </w: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作</w:t>
      </w:r>
      <w:r w:rsidR="002B20E2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為風靡</w:t>
      </w: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和美</w:t>
      </w:r>
      <w:r w:rsidR="002B20E2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味的</w:t>
      </w:r>
      <w:r w:rsidRPr="00BD6F77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0"/>
          <w:szCs w:val="20"/>
          <w:lang w:eastAsia="zh-TW"/>
        </w:rPr>
        <w:t>產</w:t>
      </w: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品。他們的設計不會花費</w:t>
      </w:r>
      <w:r w:rsidR="002B20E2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多餘的</w:t>
      </w:r>
      <w:r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費用。</w:t>
      </w:r>
    </w:p>
    <w:p w14:paraId="332C6D26" w14:textId="59EE0E0D" w:rsidR="002B20E2" w:rsidRDefault="002B20E2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10"/>
          <w:szCs w:val="10"/>
          <w:lang w:val="en-US"/>
        </w:rPr>
      </w:pPr>
    </w:p>
    <w:p w14:paraId="1C9DF5D2" w14:textId="77777777" w:rsidR="00BD6F77" w:rsidRPr="00BD6F77" w:rsidRDefault="00BD6F77" w:rsidP="00BD6F77">
      <w:pPr>
        <w:rPr>
          <w:rFonts w:eastAsia="Microsoft JhengHei"/>
          <w:lang w:val="en-US"/>
        </w:rPr>
      </w:pPr>
    </w:p>
    <w:p w14:paraId="0C2480BB" w14:textId="1542A49D" w:rsidR="00CD7680" w:rsidRPr="00D45F12" w:rsidRDefault="00CD7680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Cs w:val="40"/>
          <w:lang w:eastAsia="zh-TW"/>
        </w:rPr>
      </w:pPr>
      <w:r w:rsidRPr="00D45F12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項目和</w:t>
      </w:r>
      <w:r w:rsidR="002B20E2" w:rsidRPr="00D45F12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任務</w:t>
      </w:r>
      <w:r w:rsidRPr="00D45F12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的描述</w:t>
      </w:r>
    </w:p>
    <w:p w14:paraId="6F6B4266" w14:textId="62A63119" w:rsidR="00CD7680" w:rsidRPr="00BD6F77" w:rsidRDefault="00276518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  <w:lang w:eastAsia="zh-TW"/>
        </w:rPr>
      </w:pPr>
      <w:r w:rsidRPr="00BD6F77">
        <w:rPr>
          <w:rFonts w:ascii="Microsoft JhengHei" w:eastAsia="Microsoft JhengHei" w:hAnsi="Microsoft JhengHei"/>
          <w:color w:val="0432FF"/>
          <w:sz w:val="20"/>
          <w:szCs w:val="20"/>
          <w:lang w:eastAsia="zh-TW"/>
        </w:rPr>
        <w:t>Delicacy food products</w:t>
      </w:r>
      <w:r w:rsidRPr="00BD6F77">
        <w:rPr>
          <w:rFonts w:ascii="Microsoft JhengHei" w:eastAsia="Microsoft JhengHei" w:hAnsi="Microsoft JhengHei" w:hint="eastAsia"/>
          <w:color w:val="0432FF"/>
          <w:sz w:val="20"/>
          <w:szCs w:val="20"/>
          <w:lang w:eastAsia="zh-TW"/>
        </w:rPr>
        <w:t>精緻美點</w:t>
      </w:r>
      <w:r w:rsidR="00CD7680" w:rsidRPr="00BD6F77">
        <w:rPr>
          <w:rFonts w:ascii="Microsoft JhengHei" w:eastAsia="Microsoft JhengHei" w:hAnsi="Microsoft JhengHei" w:hint="eastAsia"/>
          <w:b w:val="0"/>
          <w:bCs/>
          <w:color w:val="0432FF"/>
          <w:sz w:val="20"/>
          <w:szCs w:val="20"/>
          <w:lang w:eastAsia="zh-TW"/>
        </w:rPr>
        <w:t>以其中東傳統而自豪，並希望採用傳統圖案和顏色的優雅和高檔設計。</w:t>
      </w:r>
    </w:p>
    <w:p w14:paraId="4F4CA0EA" w14:textId="77777777" w:rsidR="002B20E2" w:rsidRPr="00493F09" w:rsidRDefault="002B20E2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10"/>
          <w:szCs w:val="10"/>
          <w:lang w:eastAsia="zh-TW"/>
        </w:rPr>
      </w:pPr>
    </w:p>
    <w:p w14:paraId="6C300DD6" w14:textId="77777777" w:rsidR="00BD6F77" w:rsidRPr="00BD6F77" w:rsidRDefault="00BD6F77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0"/>
          <w:szCs w:val="20"/>
          <w:lang w:eastAsia="zh-TW"/>
        </w:rPr>
      </w:pPr>
    </w:p>
    <w:p w14:paraId="00DF334D" w14:textId="72EC3EBF" w:rsidR="00CD7680" w:rsidRPr="00D45F12" w:rsidRDefault="00CD7680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4"/>
          <w:szCs w:val="24"/>
          <w:lang w:eastAsia="zh-TW"/>
        </w:rPr>
      </w:pPr>
      <w:r w:rsidRPr="00D45F12">
        <w:rPr>
          <w:rFonts w:ascii="Microsoft JhengHei" w:eastAsia="Microsoft JhengHei" w:hAnsi="Microsoft JhengHei" w:hint="eastAsia"/>
          <w:color w:val="0432FF"/>
          <w:sz w:val="24"/>
          <w:szCs w:val="24"/>
          <w:lang w:eastAsia="zh-TW"/>
        </w:rPr>
        <w:t>人</w:t>
      </w:r>
      <w:r w:rsidR="002B20E2" w:rsidRPr="00D45F12">
        <w:rPr>
          <w:rFonts w:ascii="Microsoft JhengHei" w:eastAsia="Microsoft JhengHei" w:hAnsi="Microsoft JhengHei" w:hint="eastAsia"/>
          <w:color w:val="0432FF"/>
          <w:sz w:val="24"/>
          <w:szCs w:val="24"/>
          <w:lang w:eastAsia="zh-TW"/>
        </w:rPr>
        <w:t>文</w:t>
      </w:r>
      <w:r w:rsidRPr="00D45F12">
        <w:rPr>
          <w:rFonts w:ascii="Microsoft JhengHei" w:eastAsia="Microsoft JhengHei" w:hAnsi="Microsoft JhengHei" w:hint="eastAsia"/>
          <w:color w:val="0432FF"/>
          <w:sz w:val="24"/>
          <w:szCs w:val="24"/>
          <w:lang w:eastAsia="zh-TW"/>
        </w:rPr>
        <w:t>：</w:t>
      </w:r>
    </w:p>
    <w:p w14:paraId="0DBFC859" w14:textId="277276C5" w:rsidR="00CD7680" w:rsidRPr="00D45F12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性別：男性（</w:t>
      </w:r>
      <w:r w:rsidRPr="00D45F12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50</w:t>
      </w: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％）和女性（</w:t>
      </w:r>
      <w:r w:rsidRPr="00D45F12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50</w:t>
      </w: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％）</w:t>
      </w:r>
    </w:p>
    <w:p w14:paraId="1175BABB" w14:textId="6D4324AD" w:rsidR="00CD7680" w:rsidRPr="00D45F12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年齡：</w:t>
      </w:r>
      <w:r w:rsidRPr="00D45F12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30-50</w:t>
      </w:r>
      <w:r w:rsidRPr="00D45F12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歲</w:t>
      </w:r>
    </w:p>
    <w:p w14:paraId="6C893FFB" w14:textId="43E2FB21" w:rsidR="00CD7680" w:rsidRPr="00D45F12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地點：中東</w:t>
      </w:r>
    </w:p>
    <w:p w14:paraId="68687089" w14:textId="75C90B9C" w:rsidR="00CD7680" w:rsidRPr="00D45F12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收入：非常高（</w:t>
      </w:r>
      <w:r w:rsidRPr="00D45F12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100</w:t>
      </w: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％）</w:t>
      </w:r>
    </w:p>
    <w:p w14:paraId="09B23308" w14:textId="3659E95F" w:rsidR="00CD7680" w:rsidRPr="00D45F12" w:rsidRDefault="00CD7680" w:rsidP="004C4C30">
      <w:pPr>
        <w:pStyle w:val="Heading1"/>
        <w:numPr>
          <w:ilvl w:val="0"/>
          <w:numId w:val="1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其他：願意花很多錢購買最好的</w:t>
      </w:r>
      <w:r w:rsidRPr="00D45F12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產</w:t>
      </w: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品。駕駛昂貴的汽車和</w:t>
      </w:r>
      <w:r w:rsidR="00D45F12"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擁有</w:t>
      </w: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自己的大房子。他們喜歡</w:t>
      </w:r>
      <w:r w:rsidR="00D45F12"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花錢</w:t>
      </w: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在昂貴的</w:t>
      </w:r>
      <w:r w:rsidRPr="00D45F12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產</w:t>
      </w: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品上作為地位的象徵。</w:t>
      </w:r>
    </w:p>
    <w:p w14:paraId="5F878BF7" w14:textId="77777777" w:rsidR="00186F3D" w:rsidRPr="00BD6F77" w:rsidRDefault="00186F3D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0"/>
          <w:szCs w:val="20"/>
          <w:lang w:eastAsia="zh-TW"/>
        </w:rPr>
      </w:pPr>
    </w:p>
    <w:p w14:paraId="145C65AB" w14:textId="2D884338" w:rsidR="00CD7680" w:rsidRPr="00D45F12" w:rsidRDefault="00CD7680" w:rsidP="00CD7680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color w:val="0432FF"/>
          <w:sz w:val="24"/>
          <w:szCs w:val="24"/>
          <w:lang w:eastAsia="zh-TW"/>
        </w:rPr>
      </w:pPr>
      <w:r w:rsidRPr="00D45F12">
        <w:rPr>
          <w:rFonts w:ascii="Microsoft JhengHei" w:eastAsia="Microsoft JhengHei" w:hAnsi="Microsoft JhengHei" w:hint="eastAsia"/>
          <w:color w:val="0432FF"/>
          <w:sz w:val="24"/>
          <w:szCs w:val="24"/>
          <w:lang w:eastAsia="zh-TW"/>
        </w:rPr>
        <w:t>任務：</w:t>
      </w:r>
    </w:p>
    <w:p w14:paraId="37B50798" w14:textId="2692DC6A" w:rsidR="00CD7680" w:rsidRPr="00D45F12" w:rsidRDefault="00CD7680" w:rsidP="004C4C30">
      <w:pPr>
        <w:pStyle w:val="Heading1"/>
        <w:numPr>
          <w:ilvl w:val="0"/>
          <w:numId w:val="1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標</w:t>
      </w:r>
      <w:r w:rsidR="00186F3D"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誌</w:t>
      </w:r>
    </w:p>
    <w:p w14:paraId="564E6B02" w14:textId="77777777" w:rsidR="00186F3D" w:rsidRPr="00D45F12" w:rsidRDefault="00CD7680" w:rsidP="004C4C30">
      <w:pPr>
        <w:pStyle w:val="Heading1"/>
        <w:numPr>
          <w:ilvl w:val="0"/>
          <w:numId w:val="1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海報</w:t>
      </w:r>
    </w:p>
    <w:p w14:paraId="5F0A69C3" w14:textId="4D7171D3" w:rsidR="00186F3D" w:rsidRPr="00D45F12" w:rsidRDefault="00186F3D" w:rsidP="004C4C30">
      <w:pPr>
        <w:pStyle w:val="Heading1"/>
        <w:numPr>
          <w:ilvl w:val="0"/>
          <w:numId w:val="1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</w:pP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汽車裱</w:t>
      </w:r>
      <w:r w:rsidR="00CD7680"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裝</w:t>
      </w:r>
    </w:p>
    <w:p w14:paraId="56582F70" w14:textId="77777777" w:rsidR="00D45F12" w:rsidRDefault="00CD7680" w:rsidP="004C4C30">
      <w:pPr>
        <w:pStyle w:val="Heading1"/>
        <w:numPr>
          <w:ilvl w:val="0"/>
          <w:numId w:val="1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sz w:val="22"/>
          <w:szCs w:val="22"/>
          <w:lang w:eastAsia="zh-TW"/>
        </w:rPr>
      </w:pPr>
      <w:r w:rsidRPr="00D45F12">
        <w:rPr>
          <w:rFonts w:ascii="Microsoft JhengHei" w:eastAsia="Microsoft JhengHei" w:hAnsi="Microsoft JhengHei"/>
          <w:b w:val="0"/>
          <w:bCs/>
          <w:color w:val="0432FF"/>
          <w:sz w:val="22"/>
          <w:szCs w:val="22"/>
          <w:lang w:eastAsia="zh-TW"/>
        </w:rPr>
        <w:t>Instagram</w:t>
      </w:r>
      <w:r w:rsidRPr="00D45F12">
        <w:rPr>
          <w:rFonts w:ascii="Microsoft JhengHei" w:eastAsia="Microsoft JhengHei" w:hAnsi="Microsoft JhengHei" w:hint="eastAsia"/>
          <w:b w:val="0"/>
          <w:bCs/>
          <w:color w:val="0432FF"/>
          <w:sz w:val="22"/>
          <w:szCs w:val="22"/>
          <w:lang w:eastAsia="zh-TW"/>
        </w:rPr>
        <w:t>帖子</w:t>
      </w:r>
    </w:p>
    <w:p w14:paraId="3B83D7D9" w14:textId="1020AD70" w:rsidR="0016367F" w:rsidRPr="00186F3D" w:rsidRDefault="00D45F12" w:rsidP="00D45F12">
      <w:pPr>
        <w:pStyle w:val="Heading1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sz w:val="22"/>
          <w:szCs w:val="22"/>
          <w:lang w:eastAsia="zh-TW"/>
        </w:rPr>
      </w:pPr>
      <w:r>
        <w:rPr>
          <w:rFonts w:ascii="Microsoft JhengHei" w:eastAsia="Microsoft JhengHei" w:hAnsi="Microsoft JhengHei"/>
          <w:b w:val="0"/>
          <w:bCs/>
          <w:sz w:val="22"/>
          <w:szCs w:val="22"/>
          <w:lang w:eastAsia="zh-TW"/>
        </w:rPr>
        <w:br w:type="column"/>
      </w:r>
      <w:r w:rsidR="00453B91" w:rsidRPr="00453B91">
        <w:lastRenderedPageBreak/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281F2CBB" w:rsidR="0016367F" w:rsidRDefault="0016367F" w:rsidP="0016367F">
      <w:pPr>
        <w:pStyle w:val="Heading1"/>
      </w:pPr>
      <w:r>
        <w:t>Task 1: Logo</w:t>
      </w:r>
    </w:p>
    <w:p w14:paraId="2895C3C8" w14:textId="57701C0E" w:rsidR="00607105" w:rsidRPr="00833613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3ADCE1C5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4C4C30">
      <w:pPr>
        <w:pStyle w:val="ListParagraph"/>
        <w:numPr>
          <w:ilvl w:val="0"/>
          <w:numId w:val="11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518D0397" w14:textId="5E5E07EB" w:rsidR="00854AD0" w:rsidRDefault="006F7C7B" w:rsidP="004C4C30">
      <w:pPr>
        <w:pStyle w:val="ListParagraph"/>
        <w:numPr>
          <w:ilvl w:val="0"/>
          <w:numId w:val="9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0CE9BCE5" w14:textId="056042AE" w:rsidR="00233084" w:rsidRDefault="00620941" w:rsidP="004C4C30">
      <w:pPr>
        <w:pStyle w:val="ListParagraph"/>
        <w:numPr>
          <w:ilvl w:val="0"/>
          <w:numId w:val="9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4AE08B59" w14:textId="0ED64D7F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63823FF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0D2826BE" w14:textId="780F0EFF" w:rsidR="000640A4" w:rsidRPr="00E64155" w:rsidRDefault="000640A4" w:rsidP="004C4C30">
      <w:pPr>
        <w:pStyle w:val="ListParagraph"/>
        <w:numPr>
          <w:ilvl w:val="0"/>
          <w:numId w:val="9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7D070B81" w14:textId="07BB14FB" w:rsidR="00595D70" w:rsidRDefault="00595D70" w:rsidP="004C4C30">
      <w:pPr>
        <w:pStyle w:val="ListParagraph"/>
        <w:numPr>
          <w:ilvl w:val="0"/>
          <w:numId w:val="9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4C4C30">
      <w:pPr>
        <w:pStyle w:val="ListParagraph"/>
        <w:numPr>
          <w:ilvl w:val="0"/>
          <w:numId w:val="10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4C4C30">
      <w:pPr>
        <w:pStyle w:val="ListParagraph"/>
        <w:numPr>
          <w:ilvl w:val="0"/>
          <w:numId w:val="10"/>
        </w:numPr>
      </w:pPr>
      <w:r>
        <w:t>Logo file name: YY_DFP_Logo_CMYK.pdf</w:t>
      </w:r>
    </w:p>
    <w:p w14:paraId="6873EB43" w14:textId="77777777" w:rsidR="006B2382" w:rsidRDefault="006B2382" w:rsidP="00595D70"/>
    <w:p w14:paraId="04AA719B" w14:textId="3277B6CD" w:rsidR="00D45F12" w:rsidRPr="00D45F12" w:rsidRDefault="00D45F12" w:rsidP="00D45F12">
      <w:pPr>
        <w:pStyle w:val="BodySubHeaderSpacebefore"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>
        <w:rPr>
          <w:b/>
          <w:lang w:eastAsia="zh-TW"/>
        </w:rPr>
        <w:br w:type="column"/>
      </w:r>
      <w:r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lastRenderedPageBreak/>
        <w:t>選</w:t>
      </w:r>
      <w:r w:rsidRPr="00D45F12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手指</w:t>
      </w:r>
      <w:r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引</w:t>
      </w:r>
    </w:p>
    <w:p w14:paraId="19D4EAE7" w14:textId="1E8E96DD" w:rsidR="00D45F12" w:rsidRPr="00D45F12" w:rsidRDefault="00D45F12" w:rsidP="00D45F12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在桌面上創建一個名為</w:t>
      </w:r>
      <w:r w:rsidRPr="00D45F12"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  <w:t>YY_TESTPROJECT_DAY3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的文件夾（其中</w:t>
      </w: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YY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代表工作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枱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的編號）。</w:t>
      </w: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 xml:space="preserve"> 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所有最終和包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裝檔案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必須包含在此文件夾中。</w:t>
      </w:r>
    </w:p>
    <w:p w14:paraId="18445E1C" w14:textId="498984FA" w:rsidR="00D45F12" w:rsidRPr="00D45F12" w:rsidRDefault="00D45F12" w:rsidP="00D45F12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你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必須在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展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示板上和打印輸出包含工作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枱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編號，以便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評分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和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提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交到工作站（編號應包含在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設計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圖之外）。</w:t>
      </w:r>
    </w:p>
    <w:p w14:paraId="3934BCDC" w14:textId="77777777" w:rsidR="00D45F12" w:rsidRDefault="00D45F12" w:rsidP="00D45F12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該文件夾結構如下：</w:t>
      </w:r>
    </w:p>
    <w:p w14:paraId="61B373FB" w14:textId="77777777" w:rsidR="00D45F12" w:rsidRDefault="00D45F12" w:rsidP="00D45F12">
      <w:pPr>
        <w:pStyle w:val="BodySubHeaderSpacebefore"/>
        <w:snapToGrid w:val="0"/>
        <w:spacing w:before="0" w:after="0" w:line="192" w:lineRule="auto"/>
        <w:contextualSpacing/>
        <w:rPr>
          <w:b/>
        </w:rPr>
      </w:pPr>
      <w:r>
        <w:rPr>
          <w:noProof/>
        </w:rPr>
        <w:drawing>
          <wp:inline distT="0" distB="0" distL="0" distR="0" wp14:anchorId="641FBDFC" wp14:editId="30C860D6">
            <wp:extent cx="2196166" cy="130028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36AA" w14:textId="77777777" w:rsidR="00D45F12" w:rsidRDefault="00D45F12" w:rsidP="00D45F12">
      <w:pPr>
        <w:pStyle w:val="BodySubHeaderSpacebefore"/>
        <w:snapToGrid w:val="0"/>
        <w:spacing w:before="0" w:after="0" w:line="192" w:lineRule="auto"/>
        <w:contextualSpacing/>
        <w:rPr>
          <w:b/>
        </w:rPr>
      </w:pPr>
    </w:p>
    <w:p w14:paraId="113FC796" w14:textId="31A34DBB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任務</w:t>
      </w:r>
      <w:r w:rsidRPr="00D45F12">
        <w:rPr>
          <w:rFonts w:ascii="Microsoft JhengHei" w:eastAsia="Microsoft JhengHei" w:hAnsi="Microsoft JhengHei" w:cstheme="majorBidi"/>
          <w:b/>
          <w:color w:val="0432FF"/>
          <w:sz w:val="40"/>
          <w:szCs w:val="40"/>
          <w:lang w:val="en-AU" w:eastAsia="zh-TW"/>
        </w:rPr>
        <w:t>1</w:t>
      </w:r>
      <w:r w:rsidRPr="00D45F12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：標</w:t>
      </w:r>
      <w:r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誌</w:t>
      </w:r>
    </w:p>
    <w:p w14:paraId="56D87A77" w14:textId="2505B2B2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FF0000"/>
          <w:szCs w:val="24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/>
          <w:color w:val="FF0000"/>
          <w:szCs w:val="24"/>
          <w:lang w:val="en-AU" w:eastAsia="zh-TW"/>
        </w:rPr>
        <w:t>所有要求的標誌必須在上午</w:t>
      </w:r>
      <w:r w:rsidRPr="00D45F12">
        <w:rPr>
          <w:rFonts w:ascii="Microsoft JhengHei" w:eastAsia="Microsoft JhengHei" w:hAnsi="Microsoft JhengHei" w:cstheme="majorBidi"/>
          <w:b/>
          <w:color w:val="FF0000"/>
          <w:szCs w:val="24"/>
          <w:lang w:val="en-AU" w:eastAsia="zh-TW"/>
        </w:rPr>
        <w:t>11:30</w:t>
      </w:r>
      <w:r w:rsidRPr="00D45F12">
        <w:rPr>
          <w:rFonts w:ascii="Microsoft JhengHei" w:eastAsia="Microsoft JhengHei" w:hAnsi="Microsoft JhengHei" w:cstheme="majorBidi" w:hint="eastAsia"/>
          <w:b/>
          <w:color w:val="FF0000"/>
          <w:szCs w:val="24"/>
          <w:lang w:val="en-AU" w:eastAsia="zh-TW"/>
        </w:rPr>
        <w:t>之前完成並提交</w:t>
      </w:r>
    </w:p>
    <w:p w14:paraId="533A9621" w14:textId="77777777" w:rsid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Cs w:val="24"/>
          <w:lang w:val="en-AU" w:eastAsia="zh-TW"/>
        </w:rPr>
      </w:pPr>
    </w:p>
    <w:p w14:paraId="49DF112E" w14:textId="3D11140A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Cs w:val="24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t>概念</w:t>
      </w:r>
    </w:p>
    <w:p w14:paraId="0DA2E569" w14:textId="34E6CA38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必須包含阿拉伯文和英文文</w:t>
      </w:r>
      <w:r w:rsidR="00493F09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字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。</w:t>
      </w: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 xml:space="preserve"> 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圖案和</w:t>
      </w: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/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或飾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物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必須包含在標</w:t>
      </w:r>
      <w:r w:rsidR="00493F09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中</w:t>
      </w: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 xml:space="preserve"> - 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但不能過多。</w:t>
      </w:r>
    </w:p>
    <w:p w14:paraId="4A88C102" w14:textId="77777777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val="en-AU" w:eastAsia="zh-TW"/>
        </w:rPr>
      </w:pPr>
    </w:p>
    <w:p w14:paraId="3D479C80" w14:textId="0E1158CF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Cs w:val="24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t>產品規格</w:t>
      </w:r>
    </w:p>
    <w:p w14:paraId="5FA029DE" w14:textId="77777777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val="en-US" w:eastAsia="zh-TW"/>
        </w:rPr>
      </w:pPr>
    </w:p>
    <w:p w14:paraId="7F4BAC8B" w14:textId="7B615253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0"/>
          <w:szCs w:val="20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類型和圖像</w:t>
      </w:r>
    </w:p>
    <w:p w14:paraId="15274CBB" w14:textId="2A5F7CF1" w:rsidR="00D45F12" w:rsidRDefault="004D07CA" w:rsidP="004C4C30">
      <w:pPr>
        <w:pStyle w:val="BodySubHeaderSpacebefore"/>
        <w:numPr>
          <w:ilvl w:val="0"/>
          <w:numId w:val="17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  <w:r w:rsidR="00D45F12"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必須包含附錄</w:t>
      </w:r>
      <w:r w:rsidR="00D45F12"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1.0</w:t>
      </w:r>
      <w:r w:rsidR="00D45F12"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中的以下文字</w:t>
      </w:r>
      <w:r w:rsidR="00D45F12"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 xml:space="preserve"> - 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  <w:r w:rsidR="00D45F12"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文字：</w:t>
      </w:r>
    </w:p>
    <w:p w14:paraId="1FB75BB5" w14:textId="14E885BC" w:rsidR="00D45F12" w:rsidRPr="004D07CA" w:rsidRDefault="004D07CA" w:rsidP="00493F09">
      <w:pPr>
        <w:pStyle w:val="ListParagraph"/>
        <w:ind w:left="360" w:firstLine="349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  <w:r w:rsidR="00493F09">
        <w:rPr>
          <w:b/>
          <w:color w:val="5B9BD5" w:themeColor="accent1"/>
        </w:rPr>
        <w:tab/>
      </w:r>
    </w:p>
    <w:p w14:paraId="08F1CA83" w14:textId="59F6E9EC" w:rsidR="004D07CA" w:rsidRPr="008D0C34" w:rsidRDefault="004D07CA" w:rsidP="00493F09">
      <w:pPr>
        <w:pStyle w:val="ListParagraph"/>
        <w:ind w:left="360" w:firstLine="349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5845E3F4" w14:textId="77777777" w:rsidR="00D45F12" w:rsidRPr="004D07CA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4"/>
          <w:szCs w:val="4"/>
          <w:lang w:val="en-AU" w:eastAsia="zh-TW"/>
        </w:rPr>
      </w:pPr>
    </w:p>
    <w:p w14:paraId="0C46E022" w14:textId="77777777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0"/>
          <w:szCs w:val="20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尺寸</w:t>
      </w:r>
    </w:p>
    <w:p w14:paraId="16113FB0" w14:textId="0F1B9C3B" w:rsidR="00D45F12" w:rsidRPr="00D45F12" w:rsidRDefault="004D07CA" w:rsidP="004C4C30">
      <w:pPr>
        <w:pStyle w:val="BodySubHeaderSpacebefore"/>
        <w:numPr>
          <w:ilvl w:val="0"/>
          <w:numId w:val="17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  <w:r w:rsidR="00D45F12"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：最長邊（寬或高）</w:t>
      </w:r>
      <w:r w:rsidR="00D45F12"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100</w:t>
      </w:r>
      <w:r w:rsidR="00D45F12"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毫米</w:t>
      </w:r>
    </w:p>
    <w:p w14:paraId="71FBD718" w14:textId="77777777" w:rsidR="004D07CA" w:rsidRPr="004D07CA" w:rsidRDefault="004D07CA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val="en-AU" w:eastAsia="zh-TW"/>
        </w:rPr>
      </w:pPr>
    </w:p>
    <w:p w14:paraId="2EC4F36B" w14:textId="090A7A20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0"/>
          <w:szCs w:val="20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顏色</w:t>
      </w:r>
    </w:p>
    <w:p w14:paraId="54BB175A" w14:textId="7078EB68" w:rsidR="00D45F12" w:rsidRPr="00D45F12" w:rsidRDefault="00D45F12" w:rsidP="004C4C30">
      <w:pPr>
        <w:pStyle w:val="BodySubHeaderSpacebefore"/>
        <w:numPr>
          <w:ilvl w:val="0"/>
          <w:numId w:val="17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 xml:space="preserve">CMYK  - </w:t>
      </w:r>
      <w:r w:rsidR="004D07CA"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</w:t>
      </w:r>
      <w:r w:rsidR="004D07CA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必須包含以下顏色：藍色，紅色和黃色（可包含其他顏色）</w:t>
      </w:r>
    </w:p>
    <w:p w14:paraId="64C74CDC" w14:textId="77777777" w:rsidR="00C83F64" w:rsidRPr="00C83F64" w:rsidRDefault="00C83F64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val="en-AU" w:eastAsia="zh-TW"/>
        </w:rPr>
      </w:pPr>
    </w:p>
    <w:p w14:paraId="287BBC7A" w14:textId="6DFED892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0"/>
          <w:szCs w:val="20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文件類型</w:t>
      </w:r>
    </w:p>
    <w:p w14:paraId="2DFA5390" w14:textId="0283E7F4" w:rsidR="00D45F12" w:rsidRPr="00D45F12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</w:t>
      </w:r>
      <w:r w:rsidR="00493F09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</w:p>
    <w:p w14:paraId="77647A79" w14:textId="1DF8B77E" w:rsidR="00D45F12" w:rsidRPr="00D45F12" w:rsidRDefault="00D45F12" w:rsidP="004C4C30">
      <w:pPr>
        <w:pStyle w:val="BodySubHeaderSpacebefore"/>
        <w:numPr>
          <w:ilvl w:val="0"/>
          <w:numId w:val="17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 xml:space="preserve">1 x AI  - </w:t>
      </w:r>
      <w:r w:rsid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不圖像化文字</w:t>
      </w:r>
    </w:p>
    <w:p w14:paraId="64BB78E1" w14:textId="5BAAF0A4" w:rsidR="00D45F12" w:rsidRPr="00D45F12" w:rsidRDefault="00D45F12" w:rsidP="004C4C30">
      <w:pPr>
        <w:pStyle w:val="BodySubHeaderSpacebefore"/>
        <w:numPr>
          <w:ilvl w:val="0"/>
          <w:numId w:val="17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1 x PDF</w:t>
      </w:r>
      <w:r w:rsid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檔案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：</w:t>
      </w: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PDF/X-1a</w:t>
      </w:r>
      <w:r w:rsid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：</w:t>
      </w:r>
      <w:r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 xml:space="preserve">2001  - 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所有文</w:t>
      </w:r>
      <w:r w:rsidR="00493F09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字</w:t>
      </w: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都必須轉換為</w:t>
      </w:r>
      <w:r w:rsid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圖像化文字</w:t>
      </w:r>
    </w:p>
    <w:p w14:paraId="07193293" w14:textId="5DFBB66C" w:rsidR="00D45F12" w:rsidRPr="00D45F12" w:rsidRDefault="00C83F64" w:rsidP="004C4C30">
      <w:pPr>
        <w:pStyle w:val="BodySubHeaderSpacebefore"/>
        <w:numPr>
          <w:ilvl w:val="0"/>
          <w:numId w:val="17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補漏白</w:t>
      </w:r>
      <w:r w:rsidR="00D45F12"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：</w:t>
      </w:r>
      <w:r w:rsidR="00D45F12"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0.30pt</w:t>
      </w:r>
    </w:p>
    <w:p w14:paraId="6CB5D4EA" w14:textId="5CC6316D" w:rsidR="00D45F12" w:rsidRPr="00C83F64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i/>
          <w:i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2"/>
          <w:szCs w:val="22"/>
          <w:lang w:val="en-AU" w:eastAsia="zh-TW"/>
        </w:rPr>
        <w:t>注意：</w:t>
      </w:r>
      <w:r w:rsidRPr="00C83F64">
        <w:rPr>
          <w:rFonts w:ascii="Microsoft JhengHei" w:eastAsia="Microsoft JhengHei" w:hAnsi="Microsoft JhengHei" w:cstheme="majorBidi"/>
          <w:bCs/>
          <w:i/>
          <w:iCs/>
          <w:color w:val="0432FF"/>
          <w:sz w:val="22"/>
          <w:szCs w:val="22"/>
          <w:lang w:val="en-AU" w:eastAsia="zh-TW"/>
        </w:rPr>
        <w:t>YY</w:t>
      </w:r>
      <w:r w:rsidRPr="00C83F64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2"/>
          <w:szCs w:val="22"/>
          <w:lang w:val="en-AU" w:eastAsia="zh-TW"/>
        </w:rPr>
        <w:t>代表</w:t>
      </w:r>
      <w:r w:rsidR="004D07CA" w:rsidRPr="00C83F64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2"/>
          <w:szCs w:val="22"/>
          <w:lang w:val="en-AU" w:eastAsia="zh-TW"/>
        </w:rPr>
        <w:t>你</w:t>
      </w:r>
      <w:r w:rsidRPr="00C83F64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2"/>
          <w:szCs w:val="22"/>
          <w:lang w:val="en-AU" w:eastAsia="zh-TW"/>
        </w:rPr>
        <w:t>的</w:t>
      </w:r>
      <w:r w:rsidR="004D07CA" w:rsidRPr="00C83F64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2"/>
          <w:szCs w:val="22"/>
          <w:lang w:val="en-AU" w:eastAsia="zh-TW"/>
        </w:rPr>
        <w:t>選</w:t>
      </w:r>
      <w:r w:rsidRPr="00C83F64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2"/>
          <w:szCs w:val="22"/>
          <w:lang w:val="en-AU" w:eastAsia="zh-TW"/>
        </w:rPr>
        <w:t>手號碼</w:t>
      </w:r>
    </w:p>
    <w:p w14:paraId="16B618F6" w14:textId="690AFAF5" w:rsidR="00D45F12" w:rsidRPr="004D07CA" w:rsidRDefault="00D45F12" w:rsidP="00D45F12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FF0000"/>
          <w:sz w:val="22"/>
          <w:szCs w:val="22"/>
          <w:lang w:val="en-AU" w:eastAsia="zh-TW"/>
        </w:rPr>
      </w:pPr>
      <w:r w:rsidRPr="004D07CA">
        <w:rPr>
          <w:rFonts w:ascii="Microsoft JhengHei" w:eastAsia="Microsoft JhengHei" w:hAnsi="Microsoft JhengHei" w:cstheme="majorBidi" w:hint="eastAsia"/>
          <w:bCs/>
          <w:color w:val="FF0000"/>
          <w:sz w:val="22"/>
          <w:szCs w:val="22"/>
          <w:lang w:val="en-AU" w:eastAsia="zh-TW"/>
        </w:rPr>
        <w:t>文件夾名稱：</w:t>
      </w:r>
      <w:r w:rsidR="004D07CA" w:rsidRPr="004D07CA">
        <w:rPr>
          <w:rFonts w:ascii="Microsoft JhengHei" w:eastAsia="Microsoft JhengHei" w:hAnsi="Microsoft JhengHei" w:cstheme="majorBidi" w:hint="eastAsia"/>
          <w:bCs/>
          <w:color w:val="FF0000"/>
          <w:sz w:val="22"/>
          <w:szCs w:val="22"/>
          <w:lang w:val="en-AU" w:eastAsia="zh-TW"/>
        </w:rPr>
        <w:t>標誌</w:t>
      </w:r>
    </w:p>
    <w:p w14:paraId="62E843E5" w14:textId="4F887AD7" w:rsidR="00D45F12" w:rsidRPr="00D45F12" w:rsidRDefault="004D07CA" w:rsidP="004C4C30">
      <w:pPr>
        <w:pStyle w:val="BodySubHeaderSpacebefore"/>
        <w:numPr>
          <w:ilvl w:val="0"/>
          <w:numId w:val="17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  <w:r w:rsid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檔案</w:t>
      </w:r>
      <w:r w:rsidR="00D45F12"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名：</w:t>
      </w:r>
      <w:r w:rsidR="00D45F12"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YY_DFP_Logo_CMYK.ai</w:t>
      </w:r>
    </w:p>
    <w:p w14:paraId="2B6E19A3" w14:textId="77777777" w:rsidR="00C83F64" w:rsidRDefault="004D07CA" w:rsidP="004C4C30">
      <w:pPr>
        <w:pStyle w:val="BodySubHeaderSpacebefore"/>
        <w:numPr>
          <w:ilvl w:val="0"/>
          <w:numId w:val="17"/>
        </w:numPr>
        <w:snapToGrid w:val="0"/>
        <w:spacing w:after="0" w:line="192" w:lineRule="auto"/>
        <w:contextualSpacing/>
        <w:rPr>
          <w:b/>
          <w:lang w:eastAsia="zh-TW"/>
        </w:rPr>
      </w:pPr>
      <w:r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  <w:r w:rsid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檔案</w:t>
      </w:r>
      <w:r w:rsidR="00D45F12" w:rsidRPr="00D45F12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名：</w:t>
      </w:r>
      <w:r w:rsidR="00D45F12" w:rsidRPr="00D45F12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YY_DFP_Logo_CMYK.pdf</w:t>
      </w:r>
    </w:p>
    <w:p w14:paraId="1E5FC48C" w14:textId="39DA4A99" w:rsidR="00854AD0" w:rsidRPr="00854AD0" w:rsidRDefault="00C83F64" w:rsidP="00C83F64">
      <w:pPr>
        <w:pStyle w:val="BodySubHeaderSpacebefore"/>
        <w:snapToGrid w:val="0"/>
        <w:spacing w:after="0" w:line="192" w:lineRule="auto"/>
        <w:contextualSpacing/>
        <w:rPr>
          <w:b/>
        </w:rPr>
      </w:pPr>
      <w:r>
        <w:rPr>
          <w:b/>
          <w:lang w:eastAsia="zh-TW"/>
        </w:rPr>
        <w:br w:type="column"/>
      </w:r>
      <w:r w:rsidR="00854AD0" w:rsidRPr="00854AD0">
        <w:rPr>
          <w:b/>
        </w:rPr>
        <w:lastRenderedPageBreak/>
        <w:t>You must deliver</w:t>
      </w:r>
    </w:p>
    <w:p w14:paraId="44E02BE9" w14:textId="77777777" w:rsidR="00BD6F77" w:rsidRDefault="00BD6F77" w:rsidP="00854AD0">
      <w:pPr>
        <w:rPr>
          <w:b/>
        </w:rPr>
      </w:pPr>
    </w:p>
    <w:p w14:paraId="598C2701" w14:textId="0A8FACAD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4BD216A8" w:rsidR="00854AD0" w:rsidRDefault="00854AD0" w:rsidP="004C4C30">
      <w:pPr>
        <w:pStyle w:val="ListParagraph"/>
        <w:numPr>
          <w:ilvl w:val="0"/>
          <w:numId w:val="10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C4C30">
      <w:pPr>
        <w:pStyle w:val="ListParagraph"/>
        <w:numPr>
          <w:ilvl w:val="0"/>
          <w:numId w:val="10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C4C30">
      <w:pPr>
        <w:pStyle w:val="ListParagraph"/>
        <w:numPr>
          <w:ilvl w:val="0"/>
          <w:numId w:val="10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4C4C30">
      <w:pPr>
        <w:pStyle w:val="ListParagraph"/>
        <w:numPr>
          <w:ilvl w:val="0"/>
          <w:numId w:val="10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57CDC142" w:rsidR="002168C9" w:rsidRPr="002168C9" w:rsidRDefault="002168C9" w:rsidP="004C4C30">
      <w:pPr>
        <w:pStyle w:val="ListParagraph"/>
        <w:numPr>
          <w:ilvl w:val="0"/>
          <w:numId w:val="10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1840B568" w14:textId="7515AD47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45A4F62B" w:rsidR="007646AA" w:rsidRDefault="007646AA" w:rsidP="0028522E">
      <w:r>
        <w:t>The focus of the design requires you to create an image montage to attract the target market demographic.</w:t>
      </w: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4C4C30">
      <w:pPr>
        <w:pStyle w:val="ListParagraph"/>
        <w:numPr>
          <w:ilvl w:val="0"/>
          <w:numId w:val="11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4C4C30">
      <w:pPr>
        <w:pStyle w:val="ListParagraph"/>
        <w:numPr>
          <w:ilvl w:val="0"/>
          <w:numId w:val="11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4D41D435" w:rsidR="007646AA" w:rsidRDefault="007646AA" w:rsidP="004C4C30">
      <w:pPr>
        <w:pStyle w:val="ListParagraph"/>
        <w:numPr>
          <w:ilvl w:val="0"/>
          <w:numId w:val="11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4810974E" w:rsidR="00EC39B2" w:rsidRPr="002609AA" w:rsidRDefault="001E3B98" w:rsidP="004C4C30">
      <w:pPr>
        <w:pStyle w:val="ListParagraph"/>
        <w:numPr>
          <w:ilvl w:val="0"/>
          <w:numId w:val="9"/>
        </w:numPr>
      </w:pPr>
      <w:r w:rsidRPr="002609AA">
        <w:t>A3 Portrait: 297mm x 420mm</w:t>
      </w:r>
    </w:p>
    <w:p w14:paraId="035923C0" w14:textId="0DBD407D" w:rsidR="00A15D8C" w:rsidRPr="002609AA" w:rsidRDefault="00EC39B2" w:rsidP="00EC39B2">
      <w:pPr>
        <w:spacing w:before="240"/>
        <w:rPr>
          <w:b/>
        </w:rPr>
      </w:pPr>
      <w:r w:rsidRPr="002609AA">
        <w:rPr>
          <w:b/>
        </w:rPr>
        <w:t xml:space="preserve">Colour </w:t>
      </w:r>
    </w:p>
    <w:p w14:paraId="340A70FD" w14:textId="305FB6AE" w:rsidR="001E3B98" w:rsidRPr="002609AA" w:rsidRDefault="001E3B98" w:rsidP="004C4C30">
      <w:pPr>
        <w:pStyle w:val="ListParagraph"/>
        <w:numPr>
          <w:ilvl w:val="0"/>
          <w:numId w:val="9"/>
        </w:numPr>
      </w:pPr>
      <w:r w:rsidRPr="002609AA">
        <w:t>CMYK + PMS C 877 &amp; PMS C 876</w:t>
      </w:r>
    </w:p>
    <w:p w14:paraId="239FD308" w14:textId="0E3E7555" w:rsidR="00A15D8C" w:rsidRPr="002609AA" w:rsidRDefault="00CA5BB5" w:rsidP="00A15D8C">
      <w:pPr>
        <w:pStyle w:val="SubHeadersBodyBold12ptbefore"/>
      </w:pPr>
      <w:r w:rsidRPr="002609AA">
        <w:t xml:space="preserve">Image </w:t>
      </w:r>
      <w:r w:rsidR="00A15D8C" w:rsidRPr="002609AA">
        <w:t xml:space="preserve">ICC Profile </w:t>
      </w:r>
    </w:p>
    <w:p w14:paraId="3A7AB6A3" w14:textId="3453DDAF" w:rsidR="00F74E36" w:rsidRPr="002609AA" w:rsidRDefault="00A15D8C" w:rsidP="00F74E36">
      <w:pPr>
        <w:pStyle w:val="Default"/>
        <w:rPr>
          <w:color w:val="auto"/>
        </w:rPr>
      </w:pPr>
      <w:r w:rsidRPr="002609AA">
        <w:rPr>
          <w:color w:val="auto"/>
        </w:rPr>
        <w:t>U.S. Sheetfed Coated v2</w:t>
      </w:r>
    </w:p>
    <w:p w14:paraId="1348B88E" w14:textId="565D644C" w:rsidR="00F74E36" w:rsidRPr="002609AA" w:rsidRDefault="000E13EB" w:rsidP="00F74E36">
      <w:pPr>
        <w:pStyle w:val="SubHeadersBodyBold12ptbefore"/>
      </w:pPr>
      <w:r w:rsidRPr="002609AA">
        <w:t xml:space="preserve">Image </w:t>
      </w:r>
      <w:r w:rsidR="00F74E36" w:rsidRPr="002609AA">
        <w:t>Resolution</w:t>
      </w:r>
    </w:p>
    <w:p w14:paraId="4C45227B" w14:textId="2081944B" w:rsidR="00F74E36" w:rsidRPr="002609AA" w:rsidRDefault="000E13EB" w:rsidP="00F74E36">
      <w:pPr>
        <w:pStyle w:val="Default"/>
        <w:rPr>
          <w:color w:val="auto"/>
        </w:rPr>
      </w:pPr>
      <w:r w:rsidRPr="002609AA">
        <w:rPr>
          <w:color w:val="auto"/>
        </w:rPr>
        <w:t>400dpi (placed at 100% in InDesign)</w:t>
      </w:r>
    </w:p>
    <w:p w14:paraId="21053AA2" w14:textId="0828371C" w:rsidR="00C31CCA" w:rsidRPr="002609AA" w:rsidRDefault="00C31CCA" w:rsidP="00C31CCA">
      <w:pPr>
        <w:pStyle w:val="SubHeadersBodyBold12ptbefore"/>
      </w:pPr>
      <w:r w:rsidRPr="002609AA">
        <w:t>Bleed</w:t>
      </w:r>
    </w:p>
    <w:p w14:paraId="2622D2FF" w14:textId="78735467" w:rsidR="00C31CCA" w:rsidRPr="002609AA" w:rsidRDefault="00C31CCA" w:rsidP="00C31CCA">
      <w:pPr>
        <w:pStyle w:val="Default"/>
        <w:rPr>
          <w:color w:val="auto"/>
        </w:rPr>
      </w:pPr>
      <w:r w:rsidRPr="002609AA">
        <w:rPr>
          <w:color w:val="auto"/>
        </w:rPr>
        <w:t>3mm exactly</w:t>
      </w:r>
    </w:p>
    <w:p w14:paraId="676DE0B2" w14:textId="19A9F807" w:rsidR="00C83F64" w:rsidRPr="00C83F64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>
        <w:br w:type="column"/>
      </w:r>
      <w:r w:rsidRPr="00C83F64"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lastRenderedPageBreak/>
        <w:t>你必須</w:t>
      </w:r>
      <w:r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t>提交</w:t>
      </w:r>
    </w:p>
    <w:p w14:paraId="7D51E800" w14:textId="77777777" w:rsidR="00C83F64" w:rsidRPr="00C83F64" w:rsidRDefault="00C83F64" w:rsidP="002609AA">
      <w:pPr>
        <w:pStyle w:val="BodySubHeaderSpacebefore"/>
        <w:spacing w:before="0"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0"/>
          <w:szCs w:val="20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打印</w:t>
      </w:r>
    </w:p>
    <w:p w14:paraId="4A3E31F3" w14:textId="60E10828" w:rsidR="00C83F64" w:rsidRPr="00C83F64" w:rsidRDefault="002609AA" w:rsidP="004C4C30">
      <w:pPr>
        <w:pStyle w:val="BodySubHeaderSpacebefore"/>
        <w:numPr>
          <w:ilvl w:val="0"/>
          <w:numId w:val="22"/>
        </w:numPr>
        <w:spacing w:before="0"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252DE0">
        <w:rPr>
          <w:rFonts w:ascii="Microsoft JhengHei" w:eastAsia="Microsoft JhengHei" w:hAnsi="Microsoft JhengHei"/>
          <w:bCs/>
          <w:color w:val="0432FF"/>
          <w:sz w:val="22"/>
          <w:szCs w:val="22"/>
          <w:lang w:eastAsia="zh-TW"/>
        </w:rPr>
        <w:t>1 x</w:t>
      </w:r>
      <w:r w:rsidRPr="00252DE0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彩色</w:t>
      </w:r>
      <w:r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標誌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以</w:t>
      </w: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100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％（實際尺寸）</w:t>
      </w:r>
      <w:r w:rsidRPr="00252DE0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打印輸出</w:t>
      </w:r>
      <w:r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在</w:t>
      </w:r>
      <w:r w:rsidR="00C83F64"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A4</w:t>
      </w:r>
      <w:r w:rsidR="00C83F64"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。</w:t>
      </w:r>
      <w:r w:rsidR="00C83F64" w:rsidRPr="00252DE0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確保</w:t>
      </w:r>
      <w:r w:rsidR="00C83F64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選手</w:t>
      </w:r>
      <w:r w:rsidR="00C83F64" w:rsidRPr="00252DE0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編號在</w:t>
      </w:r>
      <w:r w:rsidR="00C83F64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作品</w:t>
      </w:r>
      <w:r w:rsidR="00C83F64" w:rsidRPr="00252DE0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區域外</w:t>
      </w:r>
    </w:p>
    <w:p w14:paraId="77CF98B2" w14:textId="77777777" w:rsidR="002609AA" w:rsidRDefault="002609AA" w:rsidP="002609AA">
      <w:pPr>
        <w:pStyle w:val="Default"/>
        <w:numPr>
          <w:ilvl w:val="0"/>
          <w:numId w:val="0"/>
        </w:numPr>
        <w:spacing w:line="192" w:lineRule="auto"/>
        <w:contextualSpacing/>
        <w:rPr>
          <w:lang w:eastAsia="zh-TW"/>
        </w:rPr>
      </w:pPr>
    </w:p>
    <w:p w14:paraId="4F0F0B1F" w14:textId="7990236A" w:rsidR="00C83F64" w:rsidRPr="002609AA" w:rsidRDefault="00C83F64" w:rsidP="002609AA">
      <w:pPr>
        <w:pStyle w:val="Default"/>
        <w:numPr>
          <w:ilvl w:val="0"/>
          <w:numId w:val="0"/>
        </w:numPr>
        <w:spacing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  <w:r w:rsidRPr="002609AA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檔</w:t>
      </w:r>
      <w:r w:rsidR="002609AA" w:rsidRPr="002609AA">
        <w:rPr>
          <w:rFonts w:ascii="Microsoft JhengHei" w:eastAsia="Microsoft JhengHei" w:hAnsi="Microsoft JhengHei" w:hint="eastAsia"/>
          <w:b/>
          <w:color w:val="0432FF"/>
          <w:sz w:val="22"/>
          <w:szCs w:val="22"/>
          <w:lang w:eastAsia="zh-TW"/>
        </w:rPr>
        <w:t>案</w:t>
      </w:r>
    </w:p>
    <w:p w14:paraId="0F2A87EB" w14:textId="40846976" w:rsidR="00C83F64" w:rsidRPr="002609AA" w:rsidRDefault="00C83F64" w:rsidP="004C4C30">
      <w:pPr>
        <w:pStyle w:val="BodySubHeaderSpacebefore"/>
        <w:numPr>
          <w:ilvl w:val="0"/>
          <w:numId w:val="21"/>
        </w:numPr>
        <w:spacing w:before="0"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2609AA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1 x PDF</w:t>
      </w:r>
      <w:r w:rsidRPr="002609AA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文件，帶有</w:t>
      </w:r>
      <w:r w:rsidR="002609AA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裁</w:t>
      </w:r>
      <w:r w:rsidR="00493F09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US" w:eastAsia="zh-TW"/>
        </w:rPr>
        <w:t>剪</w:t>
      </w:r>
      <w:r w:rsidRPr="002609AA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標記和</w:t>
      </w:r>
      <w:r w:rsidR="002609AA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套準</w:t>
      </w:r>
      <w:r w:rsidRPr="002609AA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標記</w:t>
      </w:r>
    </w:p>
    <w:p w14:paraId="70ADE6F4" w14:textId="77777777" w:rsidR="002609AA" w:rsidRPr="002609AA" w:rsidRDefault="002609AA" w:rsidP="004C4C30">
      <w:pPr>
        <w:pStyle w:val="BodySubHeaderSpacebefore"/>
        <w:numPr>
          <w:ilvl w:val="0"/>
          <w:numId w:val="21"/>
        </w:numPr>
        <w:spacing w:before="0"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>
        <w:rPr>
          <w:rFonts w:ascii="Microsoft JhengHei" w:eastAsia="Microsoft JhengHei" w:hAnsi="Microsoft JhengHei"/>
          <w:bCs/>
          <w:color w:val="0432FF"/>
          <w:sz w:val="22"/>
          <w:szCs w:val="22"/>
          <w:lang w:eastAsia="zh-TW"/>
        </w:rPr>
        <w:t>1</w:t>
      </w:r>
      <w:r w:rsidRPr="00252DE0">
        <w:rPr>
          <w:rFonts w:ascii="Microsoft JhengHei" w:eastAsia="Microsoft JhengHei" w:hAnsi="Microsoft JhengHei"/>
          <w:bCs/>
          <w:color w:val="0432FF"/>
          <w:sz w:val="22"/>
          <w:szCs w:val="22"/>
          <w:lang w:eastAsia="zh-TW"/>
        </w:rPr>
        <w:t xml:space="preserve"> x AI</w:t>
      </w:r>
      <w:r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檔案</w:t>
      </w:r>
    </w:p>
    <w:p w14:paraId="0F083A63" w14:textId="77777777" w:rsidR="002609AA" w:rsidRPr="002609AA" w:rsidRDefault="002609AA" w:rsidP="004C4C30">
      <w:pPr>
        <w:pStyle w:val="BodySubHeaderSpacebefore"/>
        <w:numPr>
          <w:ilvl w:val="0"/>
          <w:numId w:val="21"/>
        </w:numPr>
        <w:spacing w:before="0"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BE0564"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  <w:lang w:eastAsia="zh-TW"/>
        </w:rPr>
        <w:t>你</w:t>
      </w:r>
      <w:proofErr w:type="spellStart"/>
      <w:r w:rsidRPr="00BE0564"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</w:rPr>
        <w:t>必須提交</w:t>
      </w:r>
      <w:proofErr w:type="spellEnd"/>
      <w:r w:rsidRPr="00BE0564">
        <w:rPr>
          <w:rFonts w:ascii="Microsoft JhengHei" w:eastAsia="Microsoft JhengHei" w:hAnsi="Microsoft JhengHei"/>
          <w:bCs/>
          <w:i/>
          <w:iCs/>
          <w:color w:val="0432FF"/>
          <w:sz w:val="22"/>
          <w:szCs w:val="22"/>
        </w:rPr>
        <w:t>Adobe Illustrator</w:t>
      </w:r>
      <w:r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  <w:lang w:eastAsia="zh-TW"/>
        </w:rPr>
        <w:t>的</w:t>
      </w:r>
      <w:r w:rsidRPr="002609AA">
        <w:rPr>
          <w:rFonts w:ascii="Microsoft JhengHei" w:eastAsia="Microsoft JhengHei" w:hAnsi="Microsoft JhengHei" w:hint="eastAsia"/>
          <w:b/>
          <w:i/>
          <w:iCs/>
          <w:color w:val="0432FF"/>
          <w:sz w:val="22"/>
          <w:szCs w:val="22"/>
          <w:lang w:eastAsia="zh-TW"/>
        </w:rPr>
        <w:t>包裝</w:t>
      </w:r>
      <w:proofErr w:type="spellStart"/>
      <w:r w:rsidRPr="00BE0564"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</w:rPr>
        <w:t>文件夾，包</w:t>
      </w:r>
      <w:proofErr w:type="spellEnd"/>
      <w:r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  <w:lang w:eastAsia="zh-TW"/>
        </w:rPr>
        <w:t>含</w:t>
      </w:r>
      <w:r w:rsidRPr="00BE0564"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  <w:lang w:eastAsia="zh-TW"/>
        </w:rPr>
        <w:t>已</w:t>
      </w:r>
      <w:proofErr w:type="spellStart"/>
      <w:r w:rsidRPr="00BE0564"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</w:rPr>
        <w:t>使用的所有字體</w:t>
      </w:r>
      <w:proofErr w:type="spellEnd"/>
    </w:p>
    <w:p w14:paraId="27B76E93" w14:textId="4DCEBBD2" w:rsidR="002609AA" w:rsidRPr="002609AA" w:rsidRDefault="002609AA" w:rsidP="004C4C30">
      <w:pPr>
        <w:pStyle w:val="BodySubHeaderSpacebefore"/>
        <w:numPr>
          <w:ilvl w:val="0"/>
          <w:numId w:val="21"/>
        </w:numPr>
        <w:spacing w:before="0"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2609AA">
        <w:rPr>
          <w:rFonts w:ascii="Microsoft JhengHei" w:eastAsia="Microsoft JhengHei" w:hAnsi="Microsoft JhengHei" w:hint="eastAsia"/>
          <w:bCs/>
          <w:i/>
          <w:iCs/>
          <w:color w:val="0432FF"/>
          <w:sz w:val="22"/>
          <w:szCs w:val="22"/>
          <w:lang w:eastAsia="zh-TW"/>
        </w:rPr>
        <w:t>你須要包括所有工作檔案在單獨文件夾中並命名為：</w:t>
      </w:r>
      <w:r w:rsidRPr="002609AA">
        <w:rPr>
          <w:rFonts w:ascii="Microsoft JhengHei" w:eastAsia="Microsoft JhengHei" w:hAnsi="Microsoft JhengHei"/>
          <w:bCs/>
          <w:i/>
          <w:iCs/>
          <w:color w:val="0432FF"/>
          <w:sz w:val="22"/>
          <w:szCs w:val="22"/>
          <w:lang w:val="en-US" w:eastAsia="zh-TW"/>
        </w:rPr>
        <w:t>Working files</w:t>
      </w:r>
    </w:p>
    <w:p w14:paraId="2C010CAC" w14:textId="6EE37975" w:rsidR="00C83F64" w:rsidRPr="002609AA" w:rsidRDefault="00C83F64" w:rsidP="002609AA">
      <w:pPr>
        <w:pStyle w:val="BodySubHeaderSpacebefore"/>
        <w:spacing w:before="0" w:after="0" w:line="192" w:lineRule="auto"/>
        <w:ind w:left="720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</w:p>
    <w:p w14:paraId="3F4FED43" w14:textId="77777777" w:rsidR="00C83F64" w:rsidRPr="00C83F64" w:rsidRDefault="00C83F64" w:rsidP="002609AA">
      <w:pPr>
        <w:pStyle w:val="BodySubHeaderSpacebefore"/>
        <w:spacing w:before="0"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</w:p>
    <w:p w14:paraId="784E07D1" w14:textId="77777777" w:rsidR="00C83F64" w:rsidRPr="00C83F64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40"/>
          <w:szCs w:val="40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任務</w:t>
      </w:r>
      <w:r w:rsidRPr="00C83F64">
        <w:rPr>
          <w:rFonts w:ascii="Microsoft JhengHei" w:eastAsia="Microsoft JhengHei" w:hAnsi="Microsoft JhengHei" w:cstheme="majorBidi"/>
          <w:b/>
          <w:color w:val="0432FF"/>
          <w:sz w:val="40"/>
          <w:szCs w:val="40"/>
          <w:lang w:val="en-AU" w:eastAsia="zh-TW"/>
        </w:rPr>
        <w:t>2</w:t>
      </w:r>
      <w:r w:rsidRPr="00C83F64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：海報</w:t>
      </w:r>
    </w:p>
    <w:p w14:paraId="3342D2A0" w14:textId="77777777" w:rsidR="002609AA" w:rsidRDefault="002609AA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Cs w:val="24"/>
          <w:lang w:val="en-AU" w:eastAsia="zh-TW"/>
        </w:rPr>
      </w:pPr>
    </w:p>
    <w:p w14:paraId="648ECD04" w14:textId="49B4AC4D" w:rsidR="00C83F64" w:rsidRPr="00C83F64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Cs w:val="24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t>概念</w:t>
      </w:r>
    </w:p>
    <w:p w14:paraId="555C0877" w14:textId="6799F34D" w:rsidR="00C83F64" w:rsidRPr="00C83F64" w:rsidRDefault="008246DD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你</w:t>
      </w:r>
      <w:r w:rsidR="00C83F64"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將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要</w:t>
      </w:r>
      <w:r w:rsidR="00C83F64"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創建一個廣告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海報</w:t>
      </w:r>
      <w:r w:rsidR="00C83F64"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，該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廣告海報</w:t>
      </w:r>
      <w:r w:rsidR="00C83F64"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將出現在美食超市和購物中心。</w:t>
      </w:r>
    </w:p>
    <w:p w14:paraId="46BD9A4B" w14:textId="1C16F85B" w:rsidR="00C83F64" w:rsidRPr="00C83F64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設計的</w:t>
      </w:r>
      <w:r w:rsid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主體</w:t>
      </w:r>
      <w:r w:rsidR="008246DD"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要求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是</w:t>
      </w:r>
      <w:r w:rsid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要建立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圖像蒙太奇</w:t>
      </w:r>
      <w:r w:rsid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以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吸引目標市場</w:t>
      </w:r>
      <w:r w:rsid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的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人口。</w:t>
      </w:r>
    </w:p>
    <w:p w14:paraId="777B6ADA" w14:textId="77777777" w:rsidR="002609AA" w:rsidRDefault="002609AA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Cs w:val="24"/>
          <w:lang w:val="en-AU" w:eastAsia="zh-TW"/>
        </w:rPr>
      </w:pPr>
    </w:p>
    <w:p w14:paraId="72D4F9A6" w14:textId="7DF33D16" w:rsidR="00C83F64" w:rsidRPr="00C83F64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Cs w:val="24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t>產品規格</w:t>
      </w:r>
    </w:p>
    <w:p w14:paraId="43A5462A" w14:textId="77777777" w:rsidR="002609AA" w:rsidRPr="008246DD" w:rsidRDefault="002609AA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val="en-AU" w:eastAsia="zh-TW"/>
        </w:rPr>
      </w:pPr>
    </w:p>
    <w:p w14:paraId="6F7A3D4D" w14:textId="5217B80D" w:rsidR="00C83F64" w:rsidRPr="002609AA" w:rsidRDefault="008246DD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  <w:r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字型</w:t>
      </w:r>
      <w:r w:rsidR="00C83F64" w:rsidRPr="002609AA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和圖像</w:t>
      </w:r>
    </w:p>
    <w:p w14:paraId="3F8EB7AC" w14:textId="77777777" w:rsidR="00C83F64" w:rsidRPr="00C83F64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海報如下：</w:t>
      </w:r>
    </w:p>
    <w:p w14:paraId="61290F55" w14:textId="64FE6D9A" w:rsidR="00C83F64" w:rsidRPr="00C83F64" w:rsidRDefault="00C83F64" w:rsidP="004C4C30">
      <w:pPr>
        <w:pStyle w:val="BodySubHeaderSpacebefore"/>
        <w:numPr>
          <w:ilvl w:val="0"/>
          <w:numId w:val="17"/>
        </w:numPr>
        <w:snapToGrid w:val="0"/>
        <w:spacing w:after="0" w:line="192" w:lineRule="auto"/>
        <w:ind w:left="360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標</w:t>
      </w:r>
      <w:r w:rsidR="002609AA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誌</w:t>
      </w:r>
    </w:p>
    <w:p w14:paraId="7F3E2583" w14:textId="3842994C" w:rsidR="00C83F64" w:rsidRPr="00C83F64" w:rsidRDefault="00C83F64" w:rsidP="004C4C30">
      <w:pPr>
        <w:pStyle w:val="BodySubHeaderSpacebefore"/>
        <w:numPr>
          <w:ilvl w:val="0"/>
          <w:numId w:val="18"/>
        </w:numPr>
        <w:snapToGrid w:val="0"/>
        <w:spacing w:after="0" w:line="192" w:lineRule="auto"/>
        <w:ind w:left="360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附錄</w:t>
      </w: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1.2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中的文字</w:t>
      </w: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 xml:space="preserve"> - 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海報文本</w:t>
      </w:r>
    </w:p>
    <w:p w14:paraId="744A636A" w14:textId="3C1E4453" w:rsidR="002609AA" w:rsidRPr="008246DD" w:rsidRDefault="008246DD" w:rsidP="004C4C30">
      <w:pPr>
        <w:pStyle w:val="BodySubHeaderSpacebefore"/>
        <w:numPr>
          <w:ilvl w:val="0"/>
          <w:numId w:val="18"/>
        </w:numPr>
        <w:snapToGrid w:val="0"/>
        <w:spacing w:after="0" w:line="192" w:lineRule="auto"/>
        <w:ind w:left="360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至少四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張</w:t>
      </w:r>
      <w:r w:rsidRP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圖像在</w:t>
      </w: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Photoshop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中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拼貼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蒙太奇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，</w:t>
      </w:r>
      <w:r w:rsidRP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圖像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來自</w:t>
      </w:r>
      <w:r w:rsidR="00C83F64" w:rsidRP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附錄</w:t>
      </w:r>
      <w:r w:rsidR="00C83F64" w:rsidRPr="008246DD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 xml:space="preserve">1.3 </w:t>
      </w:r>
    </w:p>
    <w:p w14:paraId="7D04815F" w14:textId="77777777" w:rsidR="008246DD" w:rsidRPr="008246DD" w:rsidRDefault="008246DD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val="en-AU" w:eastAsia="zh-TW"/>
        </w:rPr>
      </w:pPr>
    </w:p>
    <w:p w14:paraId="330A7BDB" w14:textId="70300389" w:rsidR="00C83F64" w:rsidRPr="002609AA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  <w:r w:rsidRPr="002609AA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尺寸</w:t>
      </w:r>
    </w:p>
    <w:p w14:paraId="343E474B" w14:textId="2A8D75AB" w:rsidR="00C83F64" w:rsidRPr="00C83F64" w:rsidRDefault="00C83F64" w:rsidP="004C4C30">
      <w:pPr>
        <w:pStyle w:val="BodySubHeaderSpacebefore"/>
        <w:numPr>
          <w:ilvl w:val="0"/>
          <w:numId w:val="21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A3</w:t>
      </w:r>
      <w:r w:rsid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直度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：</w:t>
      </w: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297mm x 420mm</w:t>
      </w:r>
    </w:p>
    <w:p w14:paraId="7613C521" w14:textId="77777777" w:rsidR="002609AA" w:rsidRPr="008246DD" w:rsidRDefault="002609AA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val="en-AU" w:eastAsia="zh-TW"/>
        </w:rPr>
      </w:pPr>
    </w:p>
    <w:p w14:paraId="5441CDB4" w14:textId="33203811" w:rsidR="00C83F64" w:rsidRPr="002609AA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  <w:r w:rsidRPr="002609AA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顏色</w:t>
      </w:r>
    </w:p>
    <w:p w14:paraId="7B7D5AD6" w14:textId="7BCF2923" w:rsidR="00C83F64" w:rsidRPr="00C83F64" w:rsidRDefault="00C83F64" w:rsidP="004C4C30">
      <w:pPr>
        <w:pStyle w:val="BodySubHeaderSpacebefore"/>
        <w:numPr>
          <w:ilvl w:val="0"/>
          <w:numId w:val="20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CMYK + PMS C 877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和</w:t>
      </w: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PMS C 876</w:t>
      </w:r>
    </w:p>
    <w:p w14:paraId="63BAFDB3" w14:textId="77777777" w:rsidR="002609AA" w:rsidRDefault="002609AA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</w:p>
    <w:p w14:paraId="1312CBE4" w14:textId="02F8D6BB" w:rsidR="00C83F64" w:rsidRPr="002609AA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  <w:r w:rsidRPr="002609AA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圖像</w:t>
      </w:r>
      <w:r w:rsidRPr="002609AA"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  <w:t>ICC</w:t>
      </w:r>
      <w:r w:rsidR="008246DD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描述檔</w:t>
      </w:r>
    </w:p>
    <w:p w14:paraId="3651968D" w14:textId="77777777" w:rsidR="008246DD" w:rsidRPr="008246DD" w:rsidRDefault="008246DD" w:rsidP="004C4C30">
      <w:pPr>
        <w:pStyle w:val="BodySubHeaderSpacebefore"/>
        <w:numPr>
          <w:ilvl w:val="0"/>
          <w:numId w:val="20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8246DD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U.S. Sheetfed Coated v2</w:t>
      </w:r>
    </w:p>
    <w:p w14:paraId="7E5F41C7" w14:textId="77777777" w:rsidR="002609AA" w:rsidRDefault="002609AA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</w:p>
    <w:p w14:paraId="3EF2C82A" w14:textId="17A3B4E4" w:rsidR="00C83F64" w:rsidRPr="002609AA" w:rsidRDefault="00C83F64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  <w:r w:rsidRPr="002609AA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圖像分辨率</w:t>
      </w:r>
    </w:p>
    <w:p w14:paraId="02F5BEB7" w14:textId="300CB31E" w:rsidR="00C83F64" w:rsidRPr="00C83F64" w:rsidRDefault="00C83F64" w:rsidP="004C4C30">
      <w:pPr>
        <w:pStyle w:val="BodySubHeaderSpacebefore"/>
        <w:numPr>
          <w:ilvl w:val="0"/>
          <w:numId w:val="19"/>
        </w:num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400dpi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（</w:t>
      </w:r>
      <w:r w:rsid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以</w:t>
      </w:r>
      <w:r w:rsidR="008246DD"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100</w:t>
      </w:r>
      <w:r w:rsidR="008246DD"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％放置在</w:t>
      </w: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InDesign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中）</w:t>
      </w:r>
    </w:p>
    <w:p w14:paraId="5CD84CF4" w14:textId="77777777" w:rsidR="002609AA" w:rsidRDefault="002609AA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</w:p>
    <w:p w14:paraId="28A22296" w14:textId="25AAFC3C" w:rsidR="00C83F64" w:rsidRPr="002609AA" w:rsidRDefault="008246DD" w:rsidP="00C83F64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val="en-AU" w:eastAsia="zh-TW"/>
        </w:rPr>
      </w:pPr>
      <w:r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出</w:t>
      </w:r>
      <w:r w:rsidR="00C83F64" w:rsidRPr="002609AA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血</w:t>
      </w:r>
      <w:r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val="en-AU" w:eastAsia="zh-TW"/>
        </w:rPr>
        <w:t>位</w:t>
      </w:r>
    </w:p>
    <w:p w14:paraId="60FFDCF5" w14:textId="77777777" w:rsidR="008246DD" w:rsidRPr="008246DD" w:rsidRDefault="00C83F64" w:rsidP="004C4C30">
      <w:pPr>
        <w:pStyle w:val="BodySubHeaderSpacebefore"/>
        <w:numPr>
          <w:ilvl w:val="0"/>
          <w:numId w:val="19"/>
        </w:numPr>
        <w:snapToGrid w:val="0"/>
        <w:spacing w:after="0" w:line="192" w:lineRule="auto"/>
        <w:contextualSpacing/>
      </w:pP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精</w:t>
      </w:r>
      <w:r w:rsid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準地</w:t>
      </w: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3</w:t>
      </w:r>
      <w:r w:rsidR="008246DD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US" w:eastAsia="zh-TW"/>
        </w:rPr>
        <w:t>mm</w:t>
      </w:r>
    </w:p>
    <w:p w14:paraId="2C8B4BFA" w14:textId="72FCA2D6" w:rsidR="00EC39B2" w:rsidRDefault="00C83F64" w:rsidP="00884023">
      <w:pPr>
        <w:pStyle w:val="BodySubHeaderSpacebefore"/>
        <w:snapToGrid w:val="0"/>
        <w:spacing w:after="0" w:line="192" w:lineRule="auto"/>
        <w:ind w:left="360"/>
        <w:contextualSpacing/>
      </w:pPr>
      <w:r>
        <w:rPr>
          <w:rFonts w:hint="eastAsia"/>
          <w:lang w:eastAsia="zh-TW"/>
        </w:rPr>
        <w:br w:type="column"/>
      </w:r>
      <w:r w:rsidR="00EC39B2">
        <w:lastRenderedPageBreak/>
        <w:t>File Type</w:t>
      </w:r>
      <w:r w:rsidR="00EC39B2" w:rsidRPr="00595D70">
        <w:t xml:space="preserve">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3B6CC425" w:rsidR="00E64155" w:rsidRPr="007259AA" w:rsidRDefault="00E64155" w:rsidP="004C4C30">
      <w:pPr>
        <w:pStyle w:val="ListParagraph"/>
        <w:numPr>
          <w:ilvl w:val="0"/>
          <w:numId w:val="9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74588FE2" w14:textId="6294F8B3" w:rsidR="007259AA" w:rsidRDefault="007259AA" w:rsidP="004C4C30">
      <w:pPr>
        <w:pStyle w:val="ListParagraph"/>
        <w:numPr>
          <w:ilvl w:val="0"/>
          <w:numId w:val="9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4C4C30">
      <w:pPr>
        <w:pStyle w:val="ListParagraph"/>
        <w:numPr>
          <w:ilvl w:val="0"/>
          <w:numId w:val="9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4C4C30">
      <w:pPr>
        <w:pStyle w:val="ListParagraph"/>
        <w:numPr>
          <w:ilvl w:val="0"/>
          <w:numId w:val="12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4C4C30">
      <w:pPr>
        <w:pStyle w:val="ListParagraph"/>
        <w:numPr>
          <w:ilvl w:val="0"/>
          <w:numId w:val="12"/>
        </w:numPr>
      </w:pPr>
      <w:r>
        <w:t>Poster file name: YY_DFP_Poster.pdf</w:t>
      </w:r>
    </w:p>
    <w:p w14:paraId="094E82E4" w14:textId="77777777" w:rsidR="00EC39B2" w:rsidRPr="00854AD0" w:rsidRDefault="00EC39B2" w:rsidP="00EC39B2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0E56A703" w:rsidR="00EC39B2" w:rsidRDefault="00EC39B2" w:rsidP="004C4C30">
      <w:pPr>
        <w:pStyle w:val="ListParagraph"/>
        <w:numPr>
          <w:ilvl w:val="0"/>
          <w:numId w:val="10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63C33F47" w:rsidR="00EC39B2" w:rsidRDefault="004A61D4" w:rsidP="004C4C30">
      <w:pPr>
        <w:pStyle w:val="ListParagraph"/>
        <w:numPr>
          <w:ilvl w:val="0"/>
          <w:numId w:val="10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4C4C30">
      <w:pPr>
        <w:pStyle w:val="ListParagraph"/>
        <w:numPr>
          <w:ilvl w:val="0"/>
          <w:numId w:val="10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4C4C30">
      <w:pPr>
        <w:pStyle w:val="ListParagraph"/>
        <w:numPr>
          <w:ilvl w:val="0"/>
          <w:numId w:val="10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50850805" w:rsidR="002168C9" w:rsidRPr="002168C9" w:rsidRDefault="002168C9" w:rsidP="004C4C30">
      <w:pPr>
        <w:pStyle w:val="ListParagraph"/>
        <w:numPr>
          <w:ilvl w:val="0"/>
          <w:numId w:val="10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57CEBB0A" w14:textId="77777777" w:rsidR="00723C65" w:rsidRDefault="00F66D9F" w:rsidP="00723C65">
      <w:pPr>
        <w:pStyle w:val="Heading1"/>
        <w:spacing w:after="480"/>
      </w:pPr>
      <w:r>
        <w:t xml:space="preserve">Task 3: </w:t>
      </w:r>
      <w:r w:rsidR="00723C65">
        <w:t>Car Wrapping</w:t>
      </w:r>
      <w:r w:rsidR="003054E0">
        <w:t xml:space="preserve"> 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422B007F" w:rsidR="00F66D9F" w:rsidRPr="00723C65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69D62F02" w:rsidR="00EB3AC1" w:rsidRDefault="00EB3AC1" w:rsidP="004C4C30">
      <w:pPr>
        <w:pStyle w:val="ListParagraph"/>
        <w:numPr>
          <w:ilvl w:val="0"/>
          <w:numId w:val="11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7116304B" w:rsidR="00EB3AC1" w:rsidRDefault="00FA3EA2" w:rsidP="004C4C30">
      <w:pPr>
        <w:pStyle w:val="ListParagraph"/>
        <w:numPr>
          <w:ilvl w:val="0"/>
          <w:numId w:val="11"/>
        </w:numPr>
        <w:ind w:left="360"/>
      </w:pPr>
      <w:r>
        <w:t>Vector graphics only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06F07991" w:rsidR="00EB3AC1" w:rsidRDefault="00FA3EA2" w:rsidP="004C4C30">
      <w:pPr>
        <w:pStyle w:val="ListParagraph"/>
        <w:numPr>
          <w:ilvl w:val="0"/>
          <w:numId w:val="9"/>
        </w:numPr>
      </w:pPr>
      <w:r>
        <w:t>As per template in Appendix 1.4 – Car template</w:t>
      </w:r>
    </w:p>
    <w:p w14:paraId="3302297D" w14:textId="77777777" w:rsidR="00884023" w:rsidRPr="00884023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4"/>
          <w:lang w:eastAsia="zh-TW"/>
        </w:rPr>
      </w:pPr>
      <w:r>
        <w:rPr>
          <w:b/>
          <w:lang w:eastAsia="zh-TW"/>
        </w:rPr>
        <w:br w:type="column"/>
      </w:r>
      <w:r w:rsidRPr="00884023">
        <w:rPr>
          <w:rFonts w:ascii="Microsoft JhengHei" w:eastAsia="Microsoft JhengHei" w:hAnsi="Microsoft JhengHei" w:cstheme="majorBidi" w:hint="eastAsia"/>
          <w:b/>
          <w:color w:val="0432FF"/>
          <w:sz w:val="24"/>
          <w:lang w:eastAsia="zh-TW"/>
        </w:rPr>
        <w:lastRenderedPageBreak/>
        <w:t>文件類型</w:t>
      </w:r>
    </w:p>
    <w:p w14:paraId="48367D11" w14:textId="2D8EA2E9" w:rsidR="00884023" w:rsidRPr="00884023" w:rsidRDefault="00884023" w:rsidP="004C4C30">
      <w:pPr>
        <w:pStyle w:val="BodySubHeaderSpacebefore"/>
        <w:numPr>
          <w:ilvl w:val="0"/>
          <w:numId w:val="17"/>
        </w:numPr>
        <w:snapToGrid w:val="0"/>
        <w:spacing w:before="0" w:after="0" w:line="192" w:lineRule="auto"/>
        <w:ind w:left="360"/>
        <w:contextualSpacing/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</w:pPr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1 x INDD</w:t>
      </w:r>
      <w:r w:rsidRPr="0088402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（工作海報檔案）</w:t>
      </w:r>
    </w:p>
    <w:p w14:paraId="5F013950" w14:textId="5B8118AA" w:rsidR="00884023" w:rsidRPr="00884023" w:rsidRDefault="00884023" w:rsidP="004C4C30">
      <w:pPr>
        <w:pStyle w:val="BodySubHeaderSpacebefore"/>
        <w:numPr>
          <w:ilvl w:val="0"/>
          <w:numId w:val="17"/>
        </w:numPr>
        <w:snapToGrid w:val="0"/>
        <w:spacing w:before="0" w:after="0" w:line="192" w:lineRule="auto"/>
        <w:ind w:left="360"/>
        <w:contextualSpacing/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</w:pPr>
      <w:r w:rsidRPr="0088402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1</w:t>
      </w:r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 xml:space="preserve"> x PDF</w:t>
      </w:r>
      <w:r w:rsidRPr="0088402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文件：</w:t>
      </w:r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PDF / X-4</w:t>
      </w:r>
      <w:r w:rsidRPr="0088402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：</w:t>
      </w:r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 xml:space="preserve">2010  - </w:t>
      </w:r>
      <w:r w:rsidRPr="0088402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所有文字都必須轉換為圖像化文字（最終海報檔案）</w:t>
      </w:r>
    </w:p>
    <w:p w14:paraId="4D0094E4" w14:textId="46555281" w:rsidR="00884023" w:rsidRPr="00884023" w:rsidRDefault="00884023" w:rsidP="004C4C30">
      <w:pPr>
        <w:pStyle w:val="BodySubHeaderSpacebefore"/>
        <w:numPr>
          <w:ilvl w:val="0"/>
          <w:numId w:val="17"/>
        </w:numPr>
        <w:snapToGrid w:val="0"/>
        <w:spacing w:before="0" w:after="0" w:line="192" w:lineRule="auto"/>
        <w:ind w:left="360"/>
        <w:contextualSpacing/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</w:pPr>
      <w:r w:rsidRPr="0088402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矢量圖：</w:t>
      </w:r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.ai</w:t>
      </w:r>
      <w:r w:rsidRPr="0088402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或</w:t>
      </w:r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.eps</w:t>
      </w:r>
    </w:p>
    <w:p w14:paraId="2A5CDF13" w14:textId="75CEE988" w:rsidR="00884023" w:rsidRPr="00884023" w:rsidRDefault="00884023" w:rsidP="004C4C30">
      <w:pPr>
        <w:pStyle w:val="BodySubHeaderSpacebefore"/>
        <w:numPr>
          <w:ilvl w:val="0"/>
          <w:numId w:val="17"/>
        </w:numPr>
        <w:snapToGrid w:val="0"/>
        <w:spacing w:before="0" w:after="0" w:line="192" w:lineRule="auto"/>
        <w:ind w:left="360"/>
        <w:contextualSpacing/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</w:pPr>
      <w:r w:rsidRPr="0088402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點陣圖：</w:t>
      </w:r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.</w:t>
      </w:r>
      <w:proofErr w:type="spellStart"/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psd</w:t>
      </w:r>
      <w:proofErr w:type="spellEnd"/>
      <w:r w:rsidRPr="0088402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或</w:t>
      </w:r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.</w:t>
      </w:r>
      <w:proofErr w:type="spellStart"/>
      <w:r w:rsidRPr="00884023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dcs</w:t>
      </w:r>
      <w:proofErr w:type="spellEnd"/>
    </w:p>
    <w:p w14:paraId="32E3848C" w14:textId="77777777" w:rsidR="00884023" w:rsidRPr="00884023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4"/>
          <w:lang w:eastAsia="zh-TW"/>
        </w:rPr>
      </w:pPr>
    </w:p>
    <w:p w14:paraId="47E69320" w14:textId="0F7FBF88" w:rsidR="00884023" w:rsidRPr="00884023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4"/>
          <w:lang w:eastAsia="zh-TW"/>
        </w:rPr>
      </w:pPr>
      <w:r w:rsidRPr="00884023">
        <w:rPr>
          <w:rFonts w:ascii="Microsoft JhengHei" w:eastAsia="Microsoft JhengHei" w:hAnsi="Microsoft JhengHei" w:cstheme="majorBidi" w:hint="eastAsia"/>
          <w:b/>
          <w:color w:val="0432FF"/>
          <w:sz w:val="24"/>
          <w:lang w:eastAsia="zh-TW"/>
        </w:rPr>
        <w:t>命名</w:t>
      </w:r>
    </w:p>
    <w:p w14:paraId="04106A93" w14:textId="77777777" w:rsidR="00884023" w:rsidRPr="00884023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="Microsoft JhengHei"/>
          <w:bCs/>
          <w:i/>
          <w:iCs/>
          <w:color w:val="0432FF"/>
        </w:rPr>
      </w:pPr>
      <w:r w:rsidRPr="00884023">
        <w:rPr>
          <w:rFonts w:ascii="Microsoft JhengHei" w:eastAsia="Microsoft JhengHei" w:hAnsi="Microsoft JhengHei" w:cs="Microsoft JhengHei" w:hint="eastAsia"/>
          <w:bCs/>
          <w:i/>
          <w:iCs/>
          <w:color w:val="0432FF"/>
        </w:rPr>
        <w:t>注意：</w:t>
      </w:r>
      <w:r w:rsidRPr="00884023">
        <w:rPr>
          <w:rFonts w:ascii="Microsoft JhengHei" w:eastAsia="Microsoft JhengHei" w:hAnsi="Microsoft JhengHei" w:cs="Microsoft JhengHei"/>
          <w:bCs/>
          <w:i/>
          <w:iCs/>
          <w:color w:val="0432FF"/>
        </w:rPr>
        <w:t>YY</w:t>
      </w:r>
      <w:r w:rsidRPr="00884023">
        <w:rPr>
          <w:rFonts w:ascii="Microsoft JhengHei" w:eastAsia="Microsoft JhengHei" w:hAnsi="Microsoft JhengHei" w:cs="Microsoft JhengHei" w:hint="eastAsia"/>
          <w:bCs/>
          <w:i/>
          <w:iCs/>
          <w:color w:val="0432FF"/>
        </w:rPr>
        <w:t>代表你的選手號碼</w:t>
      </w:r>
    </w:p>
    <w:p w14:paraId="69D56B91" w14:textId="36616858" w:rsidR="00884023" w:rsidRPr="00884023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/>
          <w:bCs/>
          <w:color w:val="0432FF"/>
        </w:rPr>
      </w:pPr>
      <w:proofErr w:type="spellStart"/>
      <w:r w:rsidRPr="00884023">
        <w:rPr>
          <w:rFonts w:ascii="Microsoft JhengHei" w:eastAsia="Microsoft JhengHei" w:hAnsi="Microsoft JhengHei" w:cs="Microsoft JhengHei" w:hint="eastAsia"/>
          <w:bCs/>
          <w:color w:val="FF0000"/>
        </w:rPr>
        <w:t>文件夾名稱：</w:t>
      </w:r>
      <w:r w:rsidRPr="00884023">
        <w:rPr>
          <w:rFonts w:ascii="Microsoft JhengHei" w:eastAsia="Microsoft JhengHei" w:hAnsi="Microsoft JhengHei" w:cs="Microsoft JhengHei"/>
          <w:bCs/>
          <w:color w:val="FF0000"/>
          <w:lang w:val="en-US"/>
        </w:rPr>
        <w:t>Poster</w:t>
      </w:r>
      <w:proofErr w:type="spellEnd"/>
    </w:p>
    <w:p w14:paraId="3B8C7AB5" w14:textId="1E381250" w:rsidR="00884023" w:rsidRPr="00FC6DDE" w:rsidRDefault="00884023" w:rsidP="004C4C30">
      <w:pPr>
        <w:pStyle w:val="ListParagraph"/>
        <w:numPr>
          <w:ilvl w:val="0"/>
          <w:numId w:val="31"/>
        </w:numPr>
        <w:snapToGrid w:val="0"/>
        <w:spacing w:after="0" w:line="192" w:lineRule="auto"/>
        <w:rPr>
          <w:rFonts w:ascii="Microsoft JhengHei" w:eastAsia="Microsoft JhengHei" w:hAnsi="Microsoft JhengHei"/>
          <w:bCs/>
          <w:color w:val="0432FF"/>
        </w:rPr>
      </w:pPr>
      <w:proofErr w:type="spellStart"/>
      <w:r w:rsidRPr="00FC6DDE">
        <w:rPr>
          <w:rFonts w:ascii="Microsoft JhengHei" w:eastAsia="Microsoft JhengHei" w:hAnsi="Microsoft JhengHei" w:cs="Microsoft JhengHei" w:hint="eastAsia"/>
          <w:bCs/>
          <w:color w:val="0432FF"/>
        </w:rPr>
        <w:t>海報</w:t>
      </w:r>
      <w:proofErr w:type="spellEnd"/>
      <w:r w:rsidRPr="00FC6DDE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檔案</w:t>
      </w:r>
      <w:r w:rsidRPr="00FC6DDE">
        <w:rPr>
          <w:rFonts w:ascii="Microsoft JhengHei" w:eastAsia="Microsoft JhengHei" w:hAnsi="Microsoft JhengHei" w:cs="Microsoft JhengHei" w:hint="eastAsia"/>
          <w:bCs/>
          <w:color w:val="0432FF"/>
        </w:rPr>
        <w:t>名：</w:t>
      </w:r>
      <w:r w:rsidRPr="00FC6DDE">
        <w:rPr>
          <w:rFonts w:ascii="Microsoft JhengHei" w:eastAsia="Microsoft JhengHei" w:hAnsi="Microsoft JhengHei"/>
          <w:bCs/>
          <w:color w:val="0432FF"/>
        </w:rPr>
        <w:t>YY_DFP_Poster.ai</w:t>
      </w:r>
    </w:p>
    <w:p w14:paraId="174C5436" w14:textId="0B162940" w:rsidR="00884023" w:rsidRPr="00FC6DDE" w:rsidRDefault="00884023" w:rsidP="004C4C30">
      <w:pPr>
        <w:pStyle w:val="ListParagraph"/>
        <w:numPr>
          <w:ilvl w:val="0"/>
          <w:numId w:val="31"/>
        </w:numPr>
        <w:snapToGrid w:val="0"/>
        <w:spacing w:after="0" w:line="192" w:lineRule="auto"/>
        <w:rPr>
          <w:rFonts w:ascii="Microsoft JhengHei" w:eastAsia="Microsoft JhengHei" w:hAnsi="Microsoft JhengHei"/>
          <w:bCs/>
          <w:color w:val="0432FF"/>
        </w:rPr>
      </w:pPr>
      <w:proofErr w:type="spellStart"/>
      <w:r w:rsidRPr="00FC6DDE">
        <w:rPr>
          <w:rFonts w:ascii="Microsoft JhengHei" w:eastAsia="Microsoft JhengHei" w:hAnsi="Microsoft JhengHei" w:cs="Microsoft JhengHei" w:hint="eastAsia"/>
          <w:bCs/>
          <w:color w:val="0432FF"/>
        </w:rPr>
        <w:t>海報</w:t>
      </w:r>
      <w:proofErr w:type="spellEnd"/>
      <w:r w:rsidRPr="00FC6DDE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檔案</w:t>
      </w:r>
      <w:r w:rsidRPr="00FC6DDE">
        <w:rPr>
          <w:rFonts w:ascii="Microsoft JhengHei" w:eastAsia="Microsoft JhengHei" w:hAnsi="Microsoft JhengHei" w:cs="Microsoft JhengHei" w:hint="eastAsia"/>
          <w:bCs/>
          <w:color w:val="0432FF"/>
        </w:rPr>
        <w:t>名：</w:t>
      </w:r>
      <w:r w:rsidRPr="00FC6DDE">
        <w:rPr>
          <w:rFonts w:ascii="Microsoft JhengHei" w:eastAsia="Microsoft JhengHei" w:hAnsi="Microsoft JhengHei"/>
          <w:bCs/>
          <w:color w:val="0432FF"/>
        </w:rPr>
        <w:t>YY_DFP_Poster.pdf</w:t>
      </w:r>
    </w:p>
    <w:p w14:paraId="20EA6EF0" w14:textId="77777777" w:rsidR="00884023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="Microsoft JhengHei"/>
          <w:bCs/>
          <w:color w:val="0432FF"/>
        </w:rPr>
      </w:pPr>
    </w:p>
    <w:p w14:paraId="5609E0E2" w14:textId="77777777" w:rsidR="00884023" w:rsidRPr="00C83F64" w:rsidRDefault="00884023" w:rsidP="00884023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t>你必須</w:t>
      </w:r>
      <w:r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t>提交</w:t>
      </w:r>
    </w:p>
    <w:p w14:paraId="5405164B" w14:textId="77777777" w:rsidR="00884023" w:rsidRPr="00C83F64" w:rsidRDefault="00884023" w:rsidP="00884023">
      <w:pPr>
        <w:pStyle w:val="BodySubHeaderSpacebefore"/>
        <w:spacing w:before="0"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0"/>
          <w:szCs w:val="20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打印</w:t>
      </w:r>
    </w:p>
    <w:p w14:paraId="525F5EED" w14:textId="53E8B144" w:rsidR="00686A60" w:rsidRPr="00686A60" w:rsidRDefault="00884023" w:rsidP="004C4C30">
      <w:pPr>
        <w:pStyle w:val="ListParagraph"/>
        <w:numPr>
          <w:ilvl w:val="0"/>
          <w:numId w:val="23"/>
        </w:numPr>
        <w:snapToGrid w:val="0"/>
        <w:spacing w:after="0" w:line="192" w:lineRule="auto"/>
        <w:rPr>
          <w:rFonts w:ascii="Microsoft JhengHei" w:eastAsia="Microsoft JhengHei" w:hAnsi="Microsoft JhengHei"/>
          <w:bCs/>
          <w:color w:val="0432FF"/>
          <w:lang w:eastAsia="zh-TW"/>
        </w:rPr>
      </w:pPr>
      <w:r w:rsidRPr="00884023">
        <w:rPr>
          <w:rFonts w:ascii="Microsoft JhengHei" w:eastAsia="Microsoft JhengHei" w:hAnsi="Microsoft JhengHei"/>
          <w:bCs/>
          <w:color w:val="0432FF"/>
          <w:lang w:eastAsia="zh-TW"/>
        </w:rPr>
        <w:t>1 x</w:t>
      </w:r>
      <w:r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彩色打印輸出縮小至</w:t>
      </w:r>
      <w:r w:rsidRPr="00884023">
        <w:rPr>
          <w:rFonts w:ascii="Microsoft JhengHei" w:eastAsia="Microsoft JhengHei" w:hAnsi="Microsoft JhengHei"/>
          <w:bCs/>
          <w:color w:val="0432FF"/>
          <w:lang w:eastAsia="zh-TW"/>
        </w:rPr>
        <w:t>90</w:t>
      </w:r>
      <w:r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％</w:t>
      </w:r>
      <w:r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在</w:t>
      </w:r>
      <w:r w:rsidRPr="00884023">
        <w:rPr>
          <w:rFonts w:ascii="Microsoft JhengHei" w:eastAsia="Microsoft JhengHei" w:hAnsi="Microsoft JhengHei"/>
          <w:bCs/>
          <w:color w:val="0432FF"/>
          <w:lang w:eastAsia="zh-TW"/>
        </w:rPr>
        <w:t>A</w:t>
      </w:r>
      <w:r>
        <w:rPr>
          <w:rFonts w:ascii="Microsoft JhengHei" w:eastAsia="Microsoft JhengHei" w:hAnsi="Microsoft JhengHei"/>
          <w:bCs/>
          <w:color w:val="0432FF"/>
          <w:lang w:eastAsia="zh-TW"/>
        </w:rPr>
        <w:t>3</w:t>
      </w:r>
      <w:r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上，修剪。</w:t>
      </w:r>
      <w:r w:rsidR="00686A60" w:rsidRPr="00686A60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確保選手編號在作品區域外。</w:t>
      </w:r>
    </w:p>
    <w:p w14:paraId="64D47B47" w14:textId="77777777" w:rsidR="00884023" w:rsidRDefault="00884023" w:rsidP="00884023">
      <w:pPr>
        <w:snapToGrid w:val="0"/>
        <w:spacing w:after="0" w:line="192" w:lineRule="auto"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</w:p>
    <w:p w14:paraId="5148ED3A" w14:textId="298D3F63" w:rsidR="00884023" w:rsidRPr="00884023" w:rsidRDefault="00884023" w:rsidP="00884023">
      <w:pPr>
        <w:snapToGrid w:val="0"/>
        <w:spacing w:after="0" w:line="192" w:lineRule="auto"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 w:rsidRPr="00884023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檔</w:t>
      </w:r>
      <w:r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案</w:t>
      </w:r>
    </w:p>
    <w:p w14:paraId="75C19EF6" w14:textId="71792F64" w:rsidR="00884023" w:rsidRPr="00334526" w:rsidRDefault="00884023" w:rsidP="004C4C30">
      <w:pPr>
        <w:pStyle w:val="ListParagraph"/>
        <w:numPr>
          <w:ilvl w:val="0"/>
          <w:numId w:val="23"/>
        </w:numPr>
        <w:snapToGrid w:val="0"/>
        <w:spacing w:after="0" w:line="192" w:lineRule="auto"/>
        <w:rPr>
          <w:rFonts w:ascii="Microsoft JhengHei" w:eastAsia="Microsoft JhengHei" w:hAnsi="Microsoft JhengHei"/>
          <w:bCs/>
          <w:color w:val="0432FF"/>
          <w:szCs w:val="20"/>
          <w:lang w:eastAsia="zh-TW"/>
        </w:rPr>
      </w:pPr>
      <w:r w:rsidRPr="00334526">
        <w:rPr>
          <w:rFonts w:ascii="Microsoft JhengHei" w:eastAsia="Microsoft JhengHei" w:hAnsi="Microsoft JhengHei"/>
          <w:bCs/>
          <w:color w:val="0432FF"/>
          <w:szCs w:val="20"/>
          <w:lang w:eastAsia="zh-TW"/>
        </w:rPr>
        <w:t>1 x PDF</w:t>
      </w:r>
      <w:r w:rsidRPr="00334526">
        <w:rPr>
          <w:rFonts w:ascii="Microsoft JhengHei" w:eastAsia="Microsoft JhengHei" w:hAnsi="Microsoft JhengHei" w:hint="eastAsia"/>
          <w:bCs/>
          <w:color w:val="0432FF"/>
          <w:szCs w:val="20"/>
          <w:lang w:eastAsia="zh-TW"/>
        </w:rPr>
        <w:t>檔案</w:t>
      </w:r>
      <w:r w:rsidR="00090B10" w:rsidRPr="00334526">
        <w:rPr>
          <w:rFonts w:ascii="Microsoft JhengHei" w:eastAsia="Microsoft JhengHei" w:hAnsi="Microsoft JhengHei" w:hint="eastAsia"/>
          <w:bCs/>
          <w:color w:val="0432FF"/>
          <w:szCs w:val="20"/>
          <w:lang w:eastAsia="zh-TW"/>
        </w:rPr>
        <w:t>並</w:t>
      </w:r>
      <w:r w:rsidRPr="00334526">
        <w:rPr>
          <w:rFonts w:ascii="Microsoft JhengHei" w:eastAsia="Microsoft JhengHei" w:hAnsi="Microsoft JhengHei" w:cs="Microsoft JhengHei" w:hint="eastAsia"/>
          <w:bCs/>
          <w:color w:val="0432FF"/>
          <w:szCs w:val="20"/>
          <w:lang w:eastAsia="zh-TW"/>
        </w:rPr>
        <w:t>帶有</w:t>
      </w:r>
      <w:r w:rsidR="00FC6DDE">
        <w:rPr>
          <w:rFonts w:ascii="Microsoft JhengHei" w:eastAsia="Microsoft JhengHei" w:hAnsi="Microsoft JhengHei" w:cs="Microsoft JhengHei" w:hint="eastAsia"/>
          <w:bCs/>
          <w:color w:val="0432FF"/>
          <w:szCs w:val="20"/>
          <w:lang w:eastAsia="zh-TW"/>
        </w:rPr>
        <w:t>裁</w:t>
      </w:r>
      <w:r w:rsidRPr="00334526">
        <w:rPr>
          <w:rFonts w:ascii="Microsoft JhengHei" w:eastAsia="Microsoft JhengHei" w:hAnsi="Microsoft JhengHei" w:cs="Microsoft JhengHei" w:hint="eastAsia"/>
          <w:bCs/>
          <w:color w:val="0432FF"/>
          <w:szCs w:val="20"/>
          <w:lang w:eastAsia="zh-TW"/>
        </w:rPr>
        <w:t>剪標記，</w:t>
      </w:r>
      <w:r w:rsidR="00090B10" w:rsidRPr="00334526">
        <w:rPr>
          <w:rFonts w:ascii="Microsoft JhengHei" w:eastAsia="Microsoft JhengHei" w:hAnsi="Microsoft JhengHei" w:hint="eastAsia"/>
          <w:bCs/>
          <w:color w:val="0432FF"/>
          <w:szCs w:val="20"/>
          <w:lang w:eastAsia="zh-TW"/>
        </w:rPr>
        <w:t>色帶和套準標記</w:t>
      </w:r>
    </w:p>
    <w:p w14:paraId="1FFC3BDB" w14:textId="2AEF26AB" w:rsidR="00884023" w:rsidRPr="00334526" w:rsidRDefault="00884023" w:rsidP="004C4C30">
      <w:pPr>
        <w:pStyle w:val="ListParagraph"/>
        <w:numPr>
          <w:ilvl w:val="0"/>
          <w:numId w:val="23"/>
        </w:numPr>
        <w:snapToGrid w:val="0"/>
        <w:spacing w:after="0" w:line="192" w:lineRule="auto"/>
        <w:rPr>
          <w:rFonts w:ascii="Microsoft JhengHei" w:eastAsia="Microsoft JhengHei" w:hAnsi="Microsoft JhengHei"/>
          <w:bCs/>
          <w:color w:val="0432FF"/>
          <w:szCs w:val="20"/>
          <w:lang w:eastAsia="zh-TW"/>
        </w:rPr>
      </w:pPr>
      <w:r w:rsidRPr="00334526">
        <w:rPr>
          <w:rFonts w:ascii="Microsoft JhengHei" w:eastAsia="Microsoft JhengHei" w:hAnsi="Microsoft JhengHei"/>
          <w:bCs/>
          <w:color w:val="0432FF"/>
          <w:szCs w:val="20"/>
          <w:lang w:eastAsia="zh-TW"/>
        </w:rPr>
        <w:t>1</w:t>
      </w:r>
      <w:r w:rsidR="00090B10" w:rsidRPr="00334526">
        <w:rPr>
          <w:rFonts w:ascii="Microsoft JhengHei" w:eastAsia="Microsoft JhengHei" w:hAnsi="Microsoft JhengHei"/>
          <w:bCs/>
          <w:color w:val="0432FF"/>
          <w:szCs w:val="20"/>
          <w:lang w:eastAsia="zh-TW"/>
        </w:rPr>
        <w:t xml:space="preserve"> </w:t>
      </w:r>
      <w:r w:rsidR="00090B10" w:rsidRPr="00334526">
        <w:rPr>
          <w:rFonts w:ascii="Microsoft JhengHei" w:eastAsia="Microsoft JhengHei" w:hAnsi="Microsoft JhengHei"/>
          <w:bCs/>
          <w:color w:val="0432FF"/>
          <w:szCs w:val="20"/>
          <w:lang w:eastAsia="zh-TW"/>
        </w:rPr>
        <w:t>x</w:t>
      </w:r>
      <w:r w:rsidR="00090B10" w:rsidRPr="00334526">
        <w:rPr>
          <w:rFonts w:ascii="Microsoft JhengHei" w:eastAsia="Microsoft JhengHei" w:hAnsi="Microsoft JhengHei"/>
          <w:bCs/>
          <w:color w:val="0432FF"/>
          <w:szCs w:val="20"/>
          <w:lang w:eastAsia="zh-TW"/>
        </w:rPr>
        <w:t xml:space="preserve"> </w:t>
      </w:r>
      <w:r w:rsidRPr="00334526">
        <w:rPr>
          <w:rFonts w:ascii="Microsoft JhengHei" w:eastAsia="Microsoft JhengHei" w:hAnsi="Microsoft JhengHei"/>
          <w:bCs/>
          <w:color w:val="0432FF"/>
          <w:szCs w:val="20"/>
          <w:lang w:eastAsia="zh-TW"/>
        </w:rPr>
        <w:t>INDD</w:t>
      </w:r>
      <w:r w:rsidR="00090B10" w:rsidRPr="00334526">
        <w:rPr>
          <w:rFonts w:ascii="Microsoft JhengHei" w:eastAsia="Microsoft JhengHei" w:hAnsi="Microsoft JhengHei" w:hint="eastAsia"/>
          <w:bCs/>
          <w:color w:val="0432FF"/>
          <w:szCs w:val="20"/>
          <w:lang w:eastAsia="zh-TW"/>
        </w:rPr>
        <w:t>檔案</w:t>
      </w:r>
    </w:p>
    <w:p w14:paraId="355B7433" w14:textId="77777777" w:rsidR="00334526" w:rsidRPr="00334526" w:rsidRDefault="00686A60" w:rsidP="004C4C30">
      <w:pPr>
        <w:pStyle w:val="ListParagraph"/>
        <w:numPr>
          <w:ilvl w:val="0"/>
          <w:numId w:val="23"/>
        </w:numPr>
        <w:snapToGrid w:val="0"/>
        <w:spacing w:after="0" w:line="192" w:lineRule="auto"/>
        <w:rPr>
          <w:rFonts w:ascii="Microsoft JhengHei" w:eastAsia="Microsoft JhengHei" w:hAnsi="Microsoft JhengHei"/>
          <w:bCs/>
          <w:i/>
          <w:iCs/>
          <w:color w:val="0432FF"/>
          <w:szCs w:val="20"/>
          <w:lang w:eastAsia="zh-TW"/>
        </w:rPr>
      </w:pPr>
      <w:r w:rsidRPr="00334526">
        <w:rPr>
          <w:rFonts w:ascii="Microsoft JhengHei" w:eastAsia="Microsoft JhengHei" w:hAnsi="Microsoft JhengHei" w:hint="eastAsia"/>
          <w:bCs/>
          <w:i/>
          <w:iCs/>
          <w:color w:val="0432FF"/>
          <w:szCs w:val="20"/>
          <w:lang w:eastAsia="zh-TW"/>
        </w:rPr>
        <w:t>你</w:t>
      </w:r>
      <w:proofErr w:type="spellStart"/>
      <w:r w:rsidRPr="00334526">
        <w:rPr>
          <w:rFonts w:ascii="Microsoft JhengHei" w:eastAsia="Microsoft JhengHei" w:hAnsi="Microsoft JhengHei" w:hint="eastAsia"/>
          <w:bCs/>
          <w:i/>
          <w:iCs/>
          <w:color w:val="0432FF"/>
          <w:szCs w:val="20"/>
        </w:rPr>
        <w:t>必須提交</w:t>
      </w:r>
      <w:proofErr w:type="spellEnd"/>
      <w:r w:rsidRPr="00334526">
        <w:rPr>
          <w:rFonts w:ascii="Microsoft JhengHei" w:eastAsia="Microsoft JhengHei" w:hAnsi="Microsoft JhengHei"/>
          <w:bCs/>
          <w:i/>
          <w:iCs/>
          <w:color w:val="0432FF"/>
          <w:szCs w:val="20"/>
        </w:rPr>
        <w:t>Adobe InDesign</w:t>
      </w:r>
      <w:r w:rsidRPr="00334526">
        <w:rPr>
          <w:rFonts w:ascii="Microsoft JhengHei" w:eastAsia="Microsoft JhengHei" w:hAnsi="Microsoft JhengHei" w:hint="eastAsia"/>
          <w:bCs/>
          <w:i/>
          <w:iCs/>
          <w:color w:val="0432FF"/>
          <w:szCs w:val="20"/>
          <w:lang w:eastAsia="zh-TW"/>
        </w:rPr>
        <w:t>的</w:t>
      </w:r>
      <w:r w:rsidRPr="00334526">
        <w:rPr>
          <w:rFonts w:ascii="Microsoft JhengHei" w:eastAsia="Microsoft JhengHei" w:hAnsi="Microsoft JhengHei" w:hint="eastAsia"/>
          <w:b/>
          <w:i/>
          <w:iCs/>
          <w:color w:val="0432FF"/>
          <w:szCs w:val="20"/>
          <w:lang w:eastAsia="zh-TW"/>
        </w:rPr>
        <w:t>包裝</w:t>
      </w:r>
      <w:proofErr w:type="spellStart"/>
      <w:r w:rsidRPr="00334526">
        <w:rPr>
          <w:rFonts w:ascii="Microsoft JhengHei" w:eastAsia="Microsoft JhengHei" w:hAnsi="Microsoft JhengHei" w:hint="eastAsia"/>
          <w:bCs/>
          <w:i/>
          <w:iCs/>
          <w:color w:val="0432FF"/>
          <w:szCs w:val="20"/>
        </w:rPr>
        <w:t>文件夾，包</w:t>
      </w:r>
      <w:proofErr w:type="spellEnd"/>
      <w:r w:rsidRPr="00334526">
        <w:rPr>
          <w:rFonts w:ascii="Microsoft JhengHei" w:eastAsia="Microsoft JhengHei" w:hAnsi="Microsoft JhengHei" w:hint="eastAsia"/>
          <w:bCs/>
          <w:i/>
          <w:iCs/>
          <w:color w:val="0432FF"/>
          <w:szCs w:val="20"/>
          <w:lang w:eastAsia="zh-TW"/>
        </w:rPr>
        <w:t>含已</w:t>
      </w:r>
      <w:proofErr w:type="spellStart"/>
      <w:r w:rsidRPr="00334526">
        <w:rPr>
          <w:rFonts w:ascii="Microsoft JhengHei" w:eastAsia="Microsoft JhengHei" w:hAnsi="Microsoft JhengHei" w:hint="eastAsia"/>
          <w:bCs/>
          <w:i/>
          <w:iCs/>
          <w:color w:val="0432FF"/>
          <w:szCs w:val="20"/>
        </w:rPr>
        <w:t>使用的所有字體和</w:t>
      </w:r>
      <w:proofErr w:type="spellEnd"/>
      <w:r w:rsidR="00334526" w:rsidRPr="00334526">
        <w:rPr>
          <w:rFonts w:ascii="Microsoft JhengHei" w:eastAsia="Microsoft JhengHei" w:hAnsi="Microsoft JhengHei" w:hint="eastAsia"/>
          <w:bCs/>
          <w:i/>
          <w:iCs/>
          <w:color w:val="0432FF"/>
          <w:szCs w:val="20"/>
          <w:lang w:eastAsia="zh-TW"/>
        </w:rPr>
        <w:t>圖像</w:t>
      </w:r>
    </w:p>
    <w:p w14:paraId="0CA93E2F" w14:textId="3B513498" w:rsidR="00334526" w:rsidRPr="00334526" w:rsidRDefault="00334526" w:rsidP="004C4C30">
      <w:pPr>
        <w:pStyle w:val="ListParagraph"/>
        <w:numPr>
          <w:ilvl w:val="0"/>
          <w:numId w:val="23"/>
        </w:numPr>
        <w:snapToGrid w:val="0"/>
        <w:spacing w:after="0" w:line="192" w:lineRule="auto"/>
        <w:rPr>
          <w:rFonts w:ascii="Microsoft JhengHei" w:eastAsia="Microsoft JhengHei" w:hAnsi="Microsoft JhengHei"/>
          <w:bCs/>
          <w:i/>
          <w:iCs/>
          <w:color w:val="0432FF"/>
          <w:szCs w:val="20"/>
          <w:lang w:eastAsia="zh-TW"/>
        </w:rPr>
      </w:pPr>
      <w:r w:rsidRPr="00334526">
        <w:rPr>
          <w:rFonts w:ascii="Microsoft JhengHei" w:eastAsia="Microsoft JhengHei" w:hAnsi="Microsoft JhengHei" w:hint="eastAsia"/>
          <w:bCs/>
          <w:i/>
          <w:iCs/>
          <w:color w:val="0432FF"/>
          <w:szCs w:val="20"/>
          <w:lang w:eastAsia="zh-TW"/>
        </w:rPr>
        <w:t>你須要包括所有工作檔案在單獨文件夾中並命名為：</w:t>
      </w:r>
      <w:r w:rsidRPr="00334526">
        <w:rPr>
          <w:rFonts w:ascii="Microsoft JhengHei" w:eastAsia="Microsoft JhengHei" w:hAnsi="Microsoft JhengHei"/>
          <w:bCs/>
          <w:i/>
          <w:iCs/>
          <w:color w:val="0432FF"/>
          <w:szCs w:val="20"/>
          <w:lang w:val="en-US" w:eastAsia="zh-TW"/>
        </w:rPr>
        <w:t>Working files</w:t>
      </w:r>
    </w:p>
    <w:p w14:paraId="1661C9C5" w14:textId="02C01CD2" w:rsidR="00884023" w:rsidRPr="00884023" w:rsidRDefault="00884023" w:rsidP="00334526">
      <w:pPr>
        <w:pStyle w:val="ListParagraph"/>
        <w:snapToGrid w:val="0"/>
        <w:spacing w:after="0" w:line="192" w:lineRule="auto"/>
        <w:rPr>
          <w:rFonts w:ascii="Microsoft JhengHei" w:eastAsia="Microsoft JhengHei" w:hAnsi="Microsoft JhengHei"/>
          <w:bCs/>
          <w:color w:val="0432FF"/>
          <w:lang w:eastAsia="zh-TW"/>
        </w:rPr>
      </w:pPr>
    </w:p>
    <w:p w14:paraId="40865891" w14:textId="77777777" w:rsidR="00884023" w:rsidRPr="00884023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/>
          <w:bCs/>
          <w:color w:val="0432FF"/>
          <w:lang w:eastAsia="zh-TW"/>
        </w:rPr>
      </w:pPr>
    </w:p>
    <w:p w14:paraId="7D008FE2" w14:textId="07234EC1" w:rsidR="00884023" w:rsidRPr="00334526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40"/>
          <w:szCs w:val="40"/>
          <w:lang w:eastAsia="zh-TW"/>
        </w:rPr>
      </w:pPr>
      <w:r w:rsidRPr="00334526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eastAsia="zh-TW"/>
        </w:rPr>
        <w:t>任務</w:t>
      </w:r>
      <w:r w:rsidRPr="00334526">
        <w:rPr>
          <w:rFonts w:ascii="Microsoft JhengHei" w:eastAsia="Microsoft JhengHei" w:hAnsi="Microsoft JhengHei" w:cstheme="majorBidi"/>
          <w:b/>
          <w:color w:val="0432FF"/>
          <w:sz w:val="40"/>
          <w:szCs w:val="40"/>
          <w:lang w:eastAsia="zh-TW"/>
        </w:rPr>
        <w:t>3</w:t>
      </w:r>
      <w:r w:rsidRPr="00334526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eastAsia="zh-TW"/>
        </w:rPr>
        <w:t>：汽車</w:t>
      </w:r>
      <w:r w:rsidR="00334526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eastAsia="zh-TW"/>
        </w:rPr>
        <w:t>裱</w:t>
      </w:r>
      <w:r w:rsidRPr="00334526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eastAsia="zh-TW"/>
        </w:rPr>
        <w:t>裝</w:t>
      </w:r>
    </w:p>
    <w:p w14:paraId="02E5A225" w14:textId="77777777" w:rsidR="00334526" w:rsidRDefault="00334526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4"/>
          <w:lang w:eastAsia="zh-TW"/>
        </w:rPr>
      </w:pPr>
    </w:p>
    <w:p w14:paraId="199CCFCF" w14:textId="7090ED1F" w:rsidR="00884023" w:rsidRPr="00334526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4"/>
          <w:lang w:eastAsia="zh-TW"/>
        </w:rPr>
      </w:pPr>
      <w:r w:rsidRPr="00334526">
        <w:rPr>
          <w:rFonts w:ascii="Microsoft JhengHei" w:eastAsia="Microsoft JhengHei" w:hAnsi="Microsoft JhengHei" w:cstheme="majorBidi" w:hint="eastAsia"/>
          <w:b/>
          <w:color w:val="0432FF"/>
          <w:sz w:val="24"/>
          <w:lang w:eastAsia="zh-TW"/>
        </w:rPr>
        <w:t>概念</w:t>
      </w:r>
    </w:p>
    <w:p w14:paraId="2FDCF1AC" w14:textId="5F2AFE77" w:rsidR="00884023" w:rsidRPr="00884023" w:rsidRDefault="00334526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/>
          <w:bCs/>
          <w:color w:val="0432FF"/>
          <w:lang w:eastAsia="zh-TW"/>
        </w:rPr>
      </w:pPr>
      <w:proofErr w:type="spellStart"/>
      <w:r w:rsidRPr="00FC6DDE">
        <w:rPr>
          <w:rFonts w:ascii="Microsoft JhengHei" w:eastAsia="Microsoft JhengHei" w:hAnsi="Microsoft JhengHei" w:hint="eastAsia"/>
          <w:bCs/>
          <w:color w:val="0432FF"/>
        </w:rPr>
        <w:t>你</w:t>
      </w:r>
      <w:r w:rsidR="00884023" w:rsidRPr="00FC6DDE">
        <w:rPr>
          <w:rFonts w:ascii="Microsoft JhengHei" w:eastAsia="Microsoft JhengHei" w:hAnsi="Microsoft JhengHei" w:hint="eastAsia"/>
          <w:bCs/>
          <w:color w:val="0432FF"/>
        </w:rPr>
        <w:t>將為</w:t>
      </w:r>
      <w:proofErr w:type="spellEnd"/>
      <w:r w:rsidR="00FC6DDE" w:rsidRPr="00FC6DDE">
        <w:rPr>
          <w:rFonts w:ascii="Microsoft JhengHei" w:eastAsia="Microsoft JhengHei" w:hAnsi="Microsoft JhengHei"/>
          <w:b/>
          <w:color w:val="0432FF"/>
        </w:rPr>
        <w:t>Delicacy food products</w:t>
      </w:r>
      <w:r w:rsidR="00FC6DDE" w:rsidRPr="00FC6DDE">
        <w:rPr>
          <w:rFonts w:ascii="Microsoft JhengHei" w:eastAsia="Microsoft JhengHei" w:hAnsi="Microsoft JhengHei" w:hint="eastAsia"/>
          <w:bCs/>
          <w:color w:val="0432FF"/>
          <w:lang w:eastAsia="zh-TW"/>
        </w:rPr>
        <w:t>的</w:t>
      </w:r>
      <w:proofErr w:type="spellStart"/>
      <w:r w:rsidRPr="00FC6DDE">
        <w:rPr>
          <w:rFonts w:ascii="Microsoft JhengHei" w:eastAsia="Microsoft JhengHei" w:hAnsi="Microsoft JhengHei" w:hint="eastAsia"/>
          <w:bCs/>
          <w:color w:val="0432FF"/>
        </w:rPr>
        <w:t>汽車</w:t>
      </w:r>
      <w:proofErr w:type="spellEnd"/>
      <w:r w:rsidR="00FC6DDE">
        <w:rPr>
          <w:rFonts w:ascii="Microsoft JhengHei" w:eastAsia="Microsoft JhengHei" w:hAnsi="Microsoft JhengHei" w:hint="eastAsia"/>
          <w:bCs/>
          <w:color w:val="0432FF"/>
          <w:lang w:eastAsia="zh-TW"/>
        </w:rPr>
        <w:t>創建</w:t>
      </w:r>
      <w:proofErr w:type="spellStart"/>
      <w:r w:rsidR="00FC6DDE" w:rsidRPr="00FC6DDE">
        <w:rPr>
          <w:rFonts w:ascii="Microsoft JhengHei" w:eastAsia="Microsoft JhengHei" w:hAnsi="Microsoft JhengHei" w:hint="eastAsia"/>
          <w:bCs/>
          <w:color w:val="0432FF"/>
        </w:rPr>
        <w:t>概念</w:t>
      </w:r>
      <w:r w:rsidRPr="00FC6DDE">
        <w:rPr>
          <w:rFonts w:ascii="Microsoft JhengHei" w:eastAsia="Microsoft JhengHei" w:hAnsi="Microsoft JhengHei" w:hint="eastAsia"/>
          <w:bCs/>
          <w:color w:val="0432FF"/>
        </w:rPr>
        <w:t>設計</w:t>
      </w:r>
      <w:proofErr w:type="spellEnd"/>
      <w:r w:rsidR="004362E4">
        <w:rPr>
          <w:rFonts w:ascii="Microsoft JhengHei" w:eastAsia="Microsoft JhengHei" w:hAnsi="Microsoft JhengHei" w:hint="eastAsia"/>
          <w:bCs/>
          <w:color w:val="0432FF"/>
          <w:lang w:eastAsia="zh-TW"/>
        </w:rPr>
        <w:t>，此車將</w:t>
      </w:r>
      <w:proofErr w:type="spellStart"/>
      <w:r w:rsidRPr="00FC6DDE">
        <w:rPr>
          <w:rFonts w:ascii="Microsoft JhengHei" w:eastAsia="Microsoft JhengHei" w:hAnsi="Microsoft JhengHei" w:hint="eastAsia"/>
          <w:bCs/>
          <w:color w:val="0432FF"/>
        </w:rPr>
        <w:t>讓</w:t>
      </w:r>
      <w:r w:rsidR="00884023" w:rsidRPr="00FC6DDE">
        <w:rPr>
          <w:rFonts w:ascii="Microsoft JhengHei" w:eastAsia="Microsoft JhengHei" w:hAnsi="Microsoft JhengHei" w:hint="eastAsia"/>
          <w:bCs/>
          <w:color w:val="0432FF"/>
        </w:rPr>
        <w:t>銷售代表在訪問客戶時駕駛</w:t>
      </w:r>
      <w:proofErr w:type="spellEnd"/>
      <w:r w:rsidR="00884023"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。他們希望設計大膽，優雅和多</w:t>
      </w:r>
      <w:r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色</w:t>
      </w:r>
      <w:r w:rsidR="00884023"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彩。</w:t>
      </w:r>
    </w:p>
    <w:p w14:paraId="4A30132C" w14:textId="2EA47012" w:rsidR="00884023" w:rsidRPr="00884023" w:rsidRDefault="00334526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/>
          <w:bCs/>
          <w:color w:val="0432FF"/>
          <w:lang w:eastAsia="zh-TW"/>
        </w:rPr>
      </w:pPr>
      <w:r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應用</w:t>
      </w:r>
      <w:r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你</w:t>
      </w:r>
      <w:r w:rsidR="00884023"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的設計</w:t>
      </w:r>
      <w:r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在</w:t>
      </w:r>
      <w:r w:rsidR="004362E4"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提供的</w:t>
      </w:r>
      <w:r w:rsidR="00884023"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附錄</w:t>
      </w:r>
      <w:r w:rsidR="00884023" w:rsidRPr="00884023">
        <w:rPr>
          <w:rFonts w:ascii="Microsoft JhengHei" w:eastAsia="Microsoft JhengHei" w:hAnsi="Microsoft JhengHei"/>
          <w:bCs/>
          <w:color w:val="0432FF"/>
          <w:lang w:eastAsia="zh-TW"/>
        </w:rPr>
        <w:t xml:space="preserve">1.4  - </w:t>
      </w:r>
      <w:r w:rsidR="00884023"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汽車模板</w:t>
      </w:r>
      <w:r w:rsidR="004362E4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中</w:t>
      </w:r>
      <w:r w:rsidR="00884023" w:rsidRPr="00884023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。</w:t>
      </w:r>
    </w:p>
    <w:p w14:paraId="1FF06BC7" w14:textId="77777777" w:rsidR="00334526" w:rsidRPr="00334526" w:rsidRDefault="00334526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eastAsia="zh-TW"/>
        </w:rPr>
      </w:pPr>
    </w:p>
    <w:p w14:paraId="54ED800E" w14:textId="77777777" w:rsidR="004362E4" w:rsidRPr="004362E4" w:rsidRDefault="004362E4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Cs w:val="20"/>
          <w:lang w:eastAsia="zh-TW"/>
        </w:rPr>
      </w:pPr>
    </w:p>
    <w:p w14:paraId="315C67F6" w14:textId="756C4059" w:rsidR="00884023" w:rsidRPr="00334526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4"/>
          <w:lang w:eastAsia="zh-TW"/>
        </w:rPr>
      </w:pPr>
      <w:r w:rsidRPr="00334526">
        <w:rPr>
          <w:rFonts w:ascii="Microsoft JhengHei" w:eastAsia="Microsoft JhengHei" w:hAnsi="Microsoft JhengHei" w:cstheme="majorBidi" w:hint="eastAsia"/>
          <w:b/>
          <w:color w:val="0432FF"/>
          <w:sz w:val="24"/>
          <w:lang w:eastAsia="zh-TW"/>
        </w:rPr>
        <w:t>產品規格</w:t>
      </w:r>
    </w:p>
    <w:p w14:paraId="317C86F9" w14:textId="77777777" w:rsidR="00334526" w:rsidRPr="00334526" w:rsidRDefault="00334526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eastAsia="zh-TW"/>
        </w:rPr>
      </w:pPr>
    </w:p>
    <w:p w14:paraId="410D0E33" w14:textId="4CA6222D" w:rsidR="00884023" w:rsidRPr="00884023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 w:rsidRPr="00884023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圖</w:t>
      </w:r>
      <w:r w:rsidR="004362E4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像</w:t>
      </w:r>
    </w:p>
    <w:p w14:paraId="2CE69F75" w14:textId="405D8B9A" w:rsidR="00884023" w:rsidRPr="00334526" w:rsidRDefault="00884023" w:rsidP="004C4C30">
      <w:pPr>
        <w:pStyle w:val="ListParagraph"/>
        <w:numPr>
          <w:ilvl w:val="0"/>
          <w:numId w:val="24"/>
        </w:numPr>
        <w:snapToGrid w:val="0"/>
        <w:spacing w:after="0" w:line="192" w:lineRule="auto"/>
        <w:rPr>
          <w:rFonts w:ascii="Microsoft JhengHei" w:eastAsia="Microsoft JhengHei" w:hAnsi="Microsoft JhengHei"/>
          <w:bCs/>
          <w:color w:val="0432FF"/>
          <w:lang w:eastAsia="zh-TW"/>
        </w:rPr>
      </w:pPr>
      <w:r w:rsidRPr="00334526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標</w:t>
      </w:r>
      <w:r w:rsidR="00334526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誌</w:t>
      </w:r>
      <w:r w:rsidRPr="00334526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（出現在汽車的正面和側面）</w:t>
      </w:r>
    </w:p>
    <w:p w14:paraId="268018AF" w14:textId="18F0DF3D" w:rsidR="00884023" w:rsidRPr="00334526" w:rsidRDefault="00334526" w:rsidP="004C4C30">
      <w:pPr>
        <w:pStyle w:val="ListParagraph"/>
        <w:numPr>
          <w:ilvl w:val="0"/>
          <w:numId w:val="24"/>
        </w:numPr>
        <w:snapToGrid w:val="0"/>
        <w:spacing w:after="0" w:line="192" w:lineRule="auto"/>
        <w:rPr>
          <w:rFonts w:ascii="Microsoft JhengHei" w:eastAsia="Microsoft JhengHei" w:hAnsi="Microsoft JhengHei"/>
          <w:bCs/>
          <w:color w:val="0432FF"/>
        </w:rPr>
      </w:pPr>
      <w:r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只有</w:t>
      </w:r>
      <w:proofErr w:type="spellStart"/>
      <w:r w:rsidR="00884023" w:rsidRPr="00334526">
        <w:rPr>
          <w:rFonts w:ascii="Microsoft JhengHei" w:eastAsia="Microsoft JhengHei" w:hAnsi="Microsoft JhengHei" w:cs="Microsoft JhengHei" w:hint="eastAsia"/>
          <w:bCs/>
          <w:color w:val="0432FF"/>
        </w:rPr>
        <w:t>矢量圖</w:t>
      </w:r>
      <w:proofErr w:type="spellEnd"/>
    </w:p>
    <w:p w14:paraId="2F0D7224" w14:textId="77777777" w:rsidR="00334526" w:rsidRPr="00334526" w:rsidRDefault="00334526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eastAsia="zh-TW"/>
        </w:rPr>
      </w:pPr>
    </w:p>
    <w:p w14:paraId="1B3FA880" w14:textId="1152C2F2" w:rsidR="00884023" w:rsidRPr="00884023" w:rsidRDefault="00884023" w:rsidP="00884023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 w:rsidRPr="00884023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尺寸</w:t>
      </w:r>
    </w:p>
    <w:p w14:paraId="44147242" w14:textId="3041A1E7" w:rsidR="00EB3AC1" w:rsidRPr="00334526" w:rsidRDefault="00884023" w:rsidP="004C4C30">
      <w:pPr>
        <w:pStyle w:val="ListParagraph"/>
        <w:numPr>
          <w:ilvl w:val="0"/>
          <w:numId w:val="25"/>
        </w:numPr>
        <w:snapToGrid w:val="0"/>
        <w:spacing w:after="0" w:line="192" w:lineRule="auto"/>
        <w:ind w:left="0" w:firstLine="426"/>
        <w:rPr>
          <w:b/>
        </w:rPr>
      </w:pPr>
      <w:proofErr w:type="spellStart"/>
      <w:r w:rsidRPr="00334526">
        <w:rPr>
          <w:rFonts w:ascii="Microsoft JhengHei" w:eastAsia="Microsoft JhengHei" w:hAnsi="Microsoft JhengHei" w:cs="Microsoft JhengHei" w:hint="eastAsia"/>
          <w:bCs/>
          <w:color w:val="0432FF"/>
        </w:rPr>
        <w:t>根據</w:t>
      </w:r>
      <w:proofErr w:type="spellEnd"/>
      <w:r w:rsidR="004362E4">
        <w:rPr>
          <w:rFonts w:ascii="Microsoft JhengHei" w:eastAsia="Microsoft JhengHei" w:hAnsi="Microsoft JhengHei" w:cs="Microsoft JhengHei" w:hint="eastAsia"/>
          <w:bCs/>
          <w:color w:val="0432FF"/>
          <w:lang w:eastAsia="zh-TW"/>
        </w:rPr>
        <w:t>提供的</w:t>
      </w:r>
      <w:proofErr w:type="spellStart"/>
      <w:r w:rsidRPr="00334526">
        <w:rPr>
          <w:rFonts w:ascii="Microsoft JhengHei" w:eastAsia="Microsoft JhengHei" w:hAnsi="Microsoft JhengHei" w:cs="Microsoft JhengHei" w:hint="eastAsia"/>
          <w:bCs/>
          <w:color w:val="0432FF"/>
        </w:rPr>
        <w:t>附錄</w:t>
      </w:r>
      <w:proofErr w:type="spellEnd"/>
      <w:r w:rsidRPr="00334526">
        <w:rPr>
          <w:rFonts w:ascii="Microsoft JhengHei" w:eastAsia="Microsoft JhengHei" w:hAnsi="Microsoft JhengHei"/>
          <w:bCs/>
          <w:color w:val="0432FF"/>
        </w:rPr>
        <w:t xml:space="preserve">1.4 - </w:t>
      </w:r>
      <w:proofErr w:type="spellStart"/>
      <w:r w:rsidRPr="00334526">
        <w:rPr>
          <w:rFonts w:ascii="Microsoft JhengHei" w:eastAsia="Microsoft JhengHei" w:hAnsi="Microsoft JhengHei" w:cs="Microsoft JhengHei" w:hint="eastAsia"/>
          <w:bCs/>
          <w:color w:val="0432FF"/>
        </w:rPr>
        <w:t>汽車模板</w:t>
      </w:r>
      <w:proofErr w:type="spellEnd"/>
      <w:r w:rsidRPr="00334526">
        <w:rPr>
          <w:b/>
        </w:rPr>
        <w:br w:type="column"/>
      </w:r>
      <w:r w:rsidR="00EB3AC1" w:rsidRPr="00334526">
        <w:rPr>
          <w:b/>
        </w:rPr>
        <w:lastRenderedPageBreak/>
        <w:t xml:space="preserve">Colour </w:t>
      </w:r>
    </w:p>
    <w:p w14:paraId="5F7026B1" w14:textId="06D0ED14" w:rsidR="00EB3AC1" w:rsidRDefault="00FA3EA2" w:rsidP="004C4C30">
      <w:pPr>
        <w:pStyle w:val="ListParagraph"/>
        <w:numPr>
          <w:ilvl w:val="0"/>
          <w:numId w:val="9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4C4C30">
      <w:pPr>
        <w:pStyle w:val="ListParagraph"/>
        <w:numPr>
          <w:ilvl w:val="0"/>
          <w:numId w:val="12"/>
        </w:numPr>
      </w:pPr>
      <w:r>
        <w:t>Poster file name: YY_DFP_</w:t>
      </w:r>
      <w:r w:rsidR="00FA3EA2">
        <w:t>Car</w:t>
      </w:r>
      <w:r>
        <w:t>.ai</w:t>
      </w:r>
    </w:p>
    <w:p w14:paraId="44384C81" w14:textId="65A84E30" w:rsidR="00EB3AC1" w:rsidRDefault="00EB3AC1" w:rsidP="004C4C30">
      <w:pPr>
        <w:pStyle w:val="ListParagraph"/>
        <w:numPr>
          <w:ilvl w:val="0"/>
          <w:numId w:val="12"/>
        </w:numPr>
      </w:pPr>
      <w:r>
        <w:t>Poster file name: YY_DFP_</w:t>
      </w:r>
      <w:r w:rsidR="00FA3EA2">
        <w:t>Car</w:t>
      </w:r>
      <w:r>
        <w:t>.pdf</w:t>
      </w:r>
    </w:p>
    <w:p w14:paraId="3EDBCD66" w14:textId="77777777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4C4C30">
      <w:pPr>
        <w:pStyle w:val="ListParagraph"/>
        <w:numPr>
          <w:ilvl w:val="0"/>
          <w:numId w:val="10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4EFFFC9D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6AFC146" w14:textId="77777777" w:rsidR="009D7F01" w:rsidRDefault="009D7F01" w:rsidP="004C4C30">
      <w:pPr>
        <w:pStyle w:val="Default"/>
        <w:numPr>
          <w:ilvl w:val="0"/>
          <w:numId w:val="10"/>
        </w:numPr>
      </w:pPr>
      <w:r>
        <w:t xml:space="preserve">1 x AI </w:t>
      </w:r>
    </w:p>
    <w:p w14:paraId="1F9642BE" w14:textId="77777777" w:rsidR="009D7F01" w:rsidRPr="007259AA" w:rsidRDefault="009D7F01" w:rsidP="004C4C30">
      <w:pPr>
        <w:pStyle w:val="ListParagraph"/>
        <w:numPr>
          <w:ilvl w:val="0"/>
          <w:numId w:val="10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77777777" w:rsidR="00EB3AC1" w:rsidRPr="002168C9" w:rsidRDefault="00EB3AC1" w:rsidP="004C4C30">
      <w:pPr>
        <w:pStyle w:val="ListParagraph"/>
        <w:numPr>
          <w:ilvl w:val="0"/>
          <w:numId w:val="10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AF34680" w14:textId="447CA36C" w:rsidR="00885489" w:rsidRDefault="00885489" w:rsidP="00885489">
      <w:pPr>
        <w:pStyle w:val="Heading1"/>
        <w:spacing w:after="480"/>
      </w:pPr>
      <w:r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376C6257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333A6112" w14:textId="77777777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4C4C30">
      <w:pPr>
        <w:pStyle w:val="ListParagraph"/>
        <w:numPr>
          <w:ilvl w:val="0"/>
          <w:numId w:val="11"/>
        </w:numPr>
        <w:ind w:left="360"/>
      </w:pPr>
      <w:r>
        <w:t>Logo</w:t>
      </w:r>
    </w:p>
    <w:p w14:paraId="5C066073" w14:textId="4EE763F2" w:rsidR="00CF63EB" w:rsidRDefault="00CF63EB" w:rsidP="004C4C30">
      <w:pPr>
        <w:pStyle w:val="ListParagraph"/>
        <w:numPr>
          <w:ilvl w:val="0"/>
          <w:numId w:val="11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77777777" w:rsidR="00CF63EB" w:rsidRDefault="00CF63EB" w:rsidP="004C4C30">
      <w:pPr>
        <w:pStyle w:val="ListParagraph"/>
        <w:numPr>
          <w:ilvl w:val="0"/>
          <w:numId w:val="11"/>
        </w:numPr>
        <w:ind w:left="360"/>
      </w:pPr>
      <w:r>
        <w:t xml:space="preserve">At least four images montaged together in Photoshop from Appendix 1.3 – Images  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4C4C30">
      <w:pPr>
        <w:pStyle w:val="ListParagraph"/>
        <w:numPr>
          <w:ilvl w:val="0"/>
          <w:numId w:val="9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4C4C30">
      <w:pPr>
        <w:pStyle w:val="ListParagraph"/>
        <w:numPr>
          <w:ilvl w:val="0"/>
          <w:numId w:val="9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4C4C30">
      <w:pPr>
        <w:pStyle w:val="ListParagraph"/>
        <w:numPr>
          <w:ilvl w:val="0"/>
          <w:numId w:val="9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4C4C30">
      <w:pPr>
        <w:pStyle w:val="ListParagraph"/>
        <w:numPr>
          <w:ilvl w:val="0"/>
          <w:numId w:val="9"/>
        </w:numPr>
      </w:pPr>
      <w:r>
        <w:t xml:space="preserve">Final: </w:t>
      </w:r>
      <w:r w:rsidR="00CF63EB">
        <w:t>Jpeg</w:t>
      </w:r>
    </w:p>
    <w:p w14:paraId="4003EB6D" w14:textId="77777777" w:rsidR="00334526" w:rsidRPr="00334526" w:rsidRDefault="00334526" w:rsidP="00334526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 w:rsidRPr="00334526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lastRenderedPageBreak/>
        <w:t>顏色</w:t>
      </w:r>
    </w:p>
    <w:p w14:paraId="716B7EED" w14:textId="15ED5937" w:rsidR="00334526" w:rsidRDefault="00334526" w:rsidP="004C4C30">
      <w:pPr>
        <w:pStyle w:val="BodySubHeaderSpacebefore"/>
        <w:numPr>
          <w:ilvl w:val="0"/>
          <w:numId w:val="2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</w:rPr>
      </w:pP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>RGB</w:t>
      </w:r>
    </w:p>
    <w:p w14:paraId="4D844C9A" w14:textId="77777777" w:rsidR="00334526" w:rsidRPr="00334526" w:rsidRDefault="00334526" w:rsidP="00334526">
      <w:pPr>
        <w:pStyle w:val="BodySubHeaderSpacebefore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Cs/>
          <w:color w:val="0432FF"/>
          <w:sz w:val="10"/>
          <w:szCs w:val="10"/>
        </w:rPr>
      </w:pPr>
    </w:p>
    <w:p w14:paraId="43F12B21" w14:textId="2713D659" w:rsidR="00334526" w:rsidRPr="00334526" w:rsidRDefault="00334526" w:rsidP="00334526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 w:rsidRPr="00334526"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  <w:t>ICC</w:t>
      </w:r>
      <w:r w:rsidR="004362E4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描述檔</w:t>
      </w:r>
    </w:p>
    <w:p w14:paraId="16107386" w14:textId="677B7D92" w:rsidR="00334526" w:rsidRDefault="00334526" w:rsidP="004C4C30">
      <w:pPr>
        <w:pStyle w:val="BodySubHeaderSpacebefore"/>
        <w:numPr>
          <w:ilvl w:val="0"/>
          <w:numId w:val="2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</w:rPr>
      </w:pP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>Adobe RGB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</w:rPr>
        <w:t>（</w:t>
      </w: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>1998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</w:rPr>
        <w:t>）</w:t>
      </w:r>
    </w:p>
    <w:p w14:paraId="078D2AC6" w14:textId="77777777" w:rsidR="00334526" w:rsidRPr="00334526" w:rsidRDefault="00334526" w:rsidP="00334526">
      <w:pPr>
        <w:pStyle w:val="BodySubHeaderSpacebefore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Cs/>
          <w:color w:val="0432FF"/>
          <w:sz w:val="10"/>
          <w:szCs w:val="10"/>
        </w:rPr>
      </w:pPr>
    </w:p>
    <w:p w14:paraId="3DB4503A" w14:textId="77777777" w:rsidR="00334526" w:rsidRDefault="00334526" w:rsidP="00334526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 w:rsidRPr="00334526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命名</w:t>
      </w:r>
    </w:p>
    <w:p w14:paraId="06A77146" w14:textId="3E7F88EA" w:rsidR="00334526" w:rsidRPr="00334526" w:rsidRDefault="00334526" w:rsidP="00334526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i/>
          <w:iCs/>
          <w:color w:val="0432FF"/>
          <w:sz w:val="22"/>
          <w:szCs w:val="22"/>
          <w:lang w:eastAsia="zh-TW"/>
        </w:rPr>
      </w:pPr>
      <w:r w:rsidRPr="00334526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2"/>
          <w:szCs w:val="22"/>
          <w:lang w:eastAsia="zh-TW"/>
        </w:rPr>
        <w:t>注意：</w:t>
      </w:r>
      <w:r w:rsidRPr="00334526">
        <w:rPr>
          <w:rFonts w:ascii="Microsoft JhengHei" w:eastAsia="Microsoft JhengHei" w:hAnsi="Microsoft JhengHei" w:cstheme="majorBidi"/>
          <w:bCs/>
          <w:i/>
          <w:iCs/>
          <w:color w:val="0432FF"/>
          <w:sz w:val="22"/>
          <w:szCs w:val="22"/>
          <w:lang w:eastAsia="zh-TW"/>
        </w:rPr>
        <w:t>YY</w:t>
      </w:r>
      <w:r w:rsidRPr="00334526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2"/>
          <w:szCs w:val="22"/>
          <w:lang w:eastAsia="zh-TW"/>
        </w:rPr>
        <w:t>代表你的選手號碼</w:t>
      </w:r>
    </w:p>
    <w:p w14:paraId="5529BD64" w14:textId="49A0EB01" w:rsidR="00334526" w:rsidRPr="00334526" w:rsidRDefault="00334526" w:rsidP="00334526">
      <w:pPr>
        <w:rPr>
          <w:color w:val="FF0000"/>
        </w:rPr>
      </w:pPr>
      <w:r w:rsidRPr="00334526">
        <w:rPr>
          <w:rFonts w:ascii="Microsoft JhengHei" w:eastAsia="Microsoft JhengHei" w:hAnsi="Microsoft JhengHei" w:hint="eastAsia"/>
          <w:bCs/>
          <w:color w:val="FF0000"/>
          <w:szCs w:val="20"/>
          <w:lang w:eastAsia="zh-TW"/>
        </w:rPr>
        <w:t>檔案</w:t>
      </w:r>
      <w:r w:rsidRPr="00334526">
        <w:rPr>
          <w:rFonts w:ascii="Microsoft JhengHei" w:eastAsia="Microsoft JhengHei" w:hAnsi="Microsoft JhengHei" w:hint="eastAsia"/>
          <w:bCs/>
          <w:color w:val="FF0000"/>
          <w:szCs w:val="20"/>
          <w:lang w:eastAsia="zh-TW"/>
        </w:rPr>
        <w:t>名稱：</w:t>
      </w:r>
      <w:r w:rsidRPr="00334526">
        <w:rPr>
          <w:color w:val="FF0000"/>
        </w:rPr>
        <w:t xml:space="preserve"> </w:t>
      </w:r>
      <w:r w:rsidRPr="00334526">
        <w:rPr>
          <w:color w:val="FF0000"/>
        </w:rPr>
        <w:t>Car Wrapping</w:t>
      </w:r>
    </w:p>
    <w:p w14:paraId="64186894" w14:textId="431AF0A9" w:rsidR="00334526" w:rsidRPr="00334526" w:rsidRDefault="00334526" w:rsidP="004C4C30">
      <w:pPr>
        <w:pStyle w:val="BodySubHeaderSpacebefore"/>
        <w:numPr>
          <w:ilvl w:val="0"/>
          <w:numId w:val="2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海報</w:t>
      </w:r>
      <w:r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檔案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名：</w:t>
      </w: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YY_DFP_Car.ai</w:t>
      </w:r>
    </w:p>
    <w:p w14:paraId="1770DC6C" w14:textId="7B8F6912" w:rsidR="00334526" w:rsidRPr="00334526" w:rsidRDefault="00334526" w:rsidP="004C4C30">
      <w:pPr>
        <w:pStyle w:val="BodySubHeaderSpacebefore"/>
        <w:numPr>
          <w:ilvl w:val="0"/>
          <w:numId w:val="25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海報</w:t>
      </w:r>
      <w:r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檔案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名：</w:t>
      </w: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YY_DFP_Car.pdf</w:t>
      </w:r>
    </w:p>
    <w:p w14:paraId="7C7367B4" w14:textId="77777777" w:rsidR="00334526" w:rsidRDefault="00334526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</w:p>
    <w:p w14:paraId="5FC4C8DD" w14:textId="4C391D49" w:rsidR="00334526" w:rsidRPr="00334526" w:rsidRDefault="00334526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color w:val="0432FF"/>
          <w:szCs w:val="24"/>
          <w:lang w:eastAsia="zh-TW"/>
        </w:rPr>
      </w:pPr>
      <w:r w:rsidRPr="00334526">
        <w:rPr>
          <w:rFonts w:ascii="Microsoft JhengHei" w:eastAsia="Microsoft JhengHei" w:hAnsi="Microsoft JhengHei" w:hint="eastAsia"/>
          <w:b/>
          <w:color w:val="0432FF"/>
          <w:szCs w:val="24"/>
          <w:lang w:eastAsia="zh-TW"/>
        </w:rPr>
        <w:t>你必須</w:t>
      </w:r>
      <w:r w:rsidRPr="00334526">
        <w:rPr>
          <w:rFonts w:ascii="Microsoft JhengHei" w:eastAsia="Microsoft JhengHei" w:hAnsi="Microsoft JhengHei" w:hint="eastAsia"/>
          <w:b/>
          <w:color w:val="0432FF"/>
          <w:szCs w:val="24"/>
          <w:lang w:eastAsia="zh-TW"/>
        </w:rPr>
        <w:t>提交</w:t>
      </w:r>
    </w:p>
    <w:p w14:paraId="1B5AB7E1" w14:textId="68F7222A" w:rsidR="00334526" w:rsidRPr="00334526" w:rsidRDefault="00334526" w:rsidP="00334526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裱</w:t>
      </w:r>
      <w:r w:rsidRPr="00334526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裝</w:t>
      </w:r>
    </w:p>
    <w:p w14:paraId="024CF44E" w14:textId="488C2683" w:rsidR="00334526" w:rsidRPr="00334526" w:rsidRDefault="00334526" w:rsidP="004C4C30">
      <w:pPr>
        <w:pStyle w:val="BodySubHeaderSpacebefore"/>
        <w:numPr>
          <w:ilvl w:val="0"/>
          <w:numId w:val="2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1 x</w:t>
      </w:r>
      <w:r w:rsidR="00D1401E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 xml:space="preserve"> 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以</w:t>
      </w:r>
      <w:r w:rsidR="00D1401E"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1</w:t>
      </w:r>
      <w:r w:rsidR="00D1401E"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00</w:t>
      </w:r>
      <w:r w:rsidR="00D1401E"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％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彩色</w:t>
      </w:r>
      <w:r w:rsidR="004362E4"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輸出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打印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並</w:t>
      </w:r>
      <w:r w:rsidR="004362E4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裁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剪至實際尺寸</w:t>
      </w: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330mm x 250mm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。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裱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裝在</w:t>
      </w: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A3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上</w:t>
      </w:r>
    </w:p>
    <w:p w14:paraId="5D450556" w14:textId="48BE99CB" w:rsidR="00334526" w:rsidRPr="00334526" w:rsidRDefault="00334526" w:rsidP="004362E4">
      <w:pPr>
        <w:pStyle w:val="BodySubHeaderSpacebefore"/>
        <w:snapToGrid w:val="0"/>
        <w:spacing w:before="0" w:after="0" w:line="192" w:lineRule="auto"/>
        <w:ind w:firstLine="720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確保將您的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選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手號碼包含在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裱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裝板上。</w:t>
      </w:r>
    </w:p>
    <w:p w14:paraId="3BEAAC81" w14:textId="58B69213" w:rsidR="00334526" w:rsidRPr="00334526" w:rsidRDefault="00334526" w:rsidP="00334526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 w:rsidRPr="00334526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檔</w:t>
      </w:r>
      <w:r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案</w:t>
      </w:r>
    </w:p>
    <w:p w14:paraId="34E8AFCC" w14:textId="6D63F97D" w:rsidR="00334526" w:rsidRPr="00334526" w:rsidRDefault="00334526" w:rsidP="004C4C30">
      <w:pPr>
        <w:pStyle w:val="BodySubHeaderSpacebefore"/>
        <w:numPr>
          <w:ilvl w:val="0"/>
          <w:numId w:val="2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1 x AI</w:t>
      </w:r>
    </w:p>
    <w:p w14:paraId="5DAD0444" w14:textId="57B9E0B4" w:rsidR="00334526" w:rsidRPr="00334526" w:rsidRDefault="00D1401E" w:rsidP="004C4C30">
      <w:pPr>
        <w:pStyle w:val="BodySubHeaderSpacebefore"/>
        <w:numPr>
          <w:ilvl w:val="0"/>
          <w:numId w:val="2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1 x</w:t>
      </w:r>
      <w:r w:rsidR="00334526"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保留編輯功能</w:t>
      </w:r>
      <w:r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的</w:t>
      </w:r>
      <w:r w:rsidR="00334526"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PDF</w:t>
      </w:r>
      <w:r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檔案</w:t>
      </w:r>
    </w:p>
    <w:p w14:paraId="5FCCC587" w14:textId="58C3DF8D" w:rsidR="00D1401E" w:rsidRPr="00D1401E" w:rsidRDefault="00D1401E" w:rsidP="004C4C30">
      <w:pPr>
        <w:pStyle w:val="BodySubHeaderSpacebefore"/>
        <w:numPr>
          <w:ilvl w:val="0"/>
          <w:numId w:val="26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D1401E">
        <w:rPr>
          <w:rFonts w:ascii="Microsoft JhengHei" w:eastAsia="Microsoft JhengHei" w:hAnsi="Microsoft JhengHei" w:hint="eastAsia"/>
          <w:bCs/>
          <w:i/>
          <w:iCs/>
          <w:color w:val="0432FF"/>
          <w:sz w:val="20"/>
          <w:szCs w:val="20"/>
          <w:lang w:eastAsia="zh-TW"/>
        </w:rPr>
        <w:t>你須要包括所有工作檔案在單獨文件夾中並命名為：</w:t>
      </w:r>
      <w:r w:rsidRPr="00D1401E">
        <w:rPr>
          <w:rFonts w:ascii="Microsoft JhengHei" w:eastAsia="Microsoft JhengHei" w:hAnsi="Microsoft JhengHei"/>
          <w:bCs/>
          <w:i/>
          <w:iCs/>
          <w:color w:val="0432FF"/>
          <w:sz w:val="20"/>
          <w:szCs w:val="20"/>
          <w:lang w:val="en-US" w:eastAsia="zh-TW"/>
        </w:rPr>
        <w:t>Working files</w:t>
      </w:r>
    </w:p>
    <w:p w14:paraId="1D625111" w14:textId="2F18CB66" w:rsidR="00D1401E" w:rsidRDefault="00D1401E" w:rsidP="00D1401E">
      <w:pPr>
        <w:pStyle w:val="BodySubHeaderSpacebefore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</w:p>
    <w:p w14:paraId="653FD035" w14:textId="77777777" w:rsidR="00BD6F77" w:rsidRPr="00334526" w:rsidRDefault="00BD6F77" w:rsidP="00D1401E">
      <w:pPr>
        <w:pStyle w:val="BodySubHeaderSpacebefore"/>
        <w:snapToGrid w:val="0"/>
        <w:spacing w:before="0" w:after="0" w:line="192" w:lineRule="auto"/>
        <w:ind w:left="720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</w:p>
    <w:p w14:paraId="26B67EE8" w14:textId="77777777" w:rsidR="00334526" w:rsidRPr="00D1401E" w:rsidRDefault="00334526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40"/>
          <w:szCs w:val="40"/>
          <w:lang w:val="en-AU" w:eastAsia="zh-TW"/>
        </w:rPr>
      </w:pPr>
      <w:r w:rsidRPr="00D1401E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任務</w:t>
      </w:r>
      <w:r w:rsidRPr="00D1401E">
        <w:rPr>
          <w:rFonts w:ascii="Microsoft JhengHei" w:eastAsia="Microsoft JhengHei" w:hAnsi="Microsoft JhengHei" w:cstheme="majorBidi"/>
          <w:b/>
          <w:color w:val="0432FF"/>
          <w:sz w:val="40"/>
          <w:szCs w:val="40"/>
          <w:lang w:val="en-AU" w:eastAsia="zh-TW"/>
        </w:rPr>
        <w:t>4</w:t>
      </w:r>
      <w:r w:rsidRPr="00D1401E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：</w:t>
      </w:r>
      <w:r w:rsidRPr="00D1401E">
        <w:rPr>
          <w:rFonts w:ascii="Microsoft JhengHei" w:eastAsia="Microsoft JhengHei" w:hAnsi="Microsoft JhengHei" w:cstheme="majorBidi"/>
          <w:b/>
          <w:color w:val="0432FF"/>
          <w:sz w:val="40"/>
          <w:szCs w:val="40"/>
          <w:lang w:val="en-AU" w:eastAsia="zh-TW"/>
        </w:rPr>
        <w:t>Instagram</w:t>
      </w:r>
      <w:r w:rsidRPr="00D1401E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帖子</w:t>
      </w:r>
    </w:p>
    <w:p w14:paraId="38D71A4D" w14:textId="77777777" w:rsidR="00BD6F77" w:rsidRDefault="00BD6F77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color w:val="0432FF"/>
          <w:szCs w:val="24"/>
          <w:lang w:eastAsia="zh-TW"/>
        </w:rPr>
      </w:pPr>
    </w:p>
    <w:p w14:paraId="422F4CBE" w14:textId="670152EC" w:rsidR="00334526" w:rsidRPr="00D1401E" w:rsidRDefault="00334526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color w:val="0432FF"/>
          <w:szCs w:val="24"/>
          <w:lang w:eastAsia="zh-TW"/>
        </w:rPr>
      </w:pPr>
      <w:r w:rsidRPr="00D1401E">
        <w:rPr>
          <w:rFonts w:ascii="Microsoft JhengHei" w:eastAsia="Microsoft JhengHei" w:hAnsi="Microsoft JhengHei" w:hint="eastAsia"/>
          <w:b/>
          <w:color w:val="0432FF"/>
          <w:szCs w:val="24"/>
          <w:lang w:eastAsia="zh-TW"/>
        </w:rPr>
        <w:t>概念</w:t>
      </w:r>
    </w:p>
    <w:p w14:paraId="2B9FF349" w14:textId="728E4642" w:rsidR="00334526" w:rsidRPr="00334526" w:rsidRDefault="004362E4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你</w:t>
      </w:r>
      <w:r w:rsidR="00334526"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將為</w:t>
      </w:r>
      <w:r w:rsidR="00334526" w:rsidRPr="00D1401E">
        <w:rPr>
          <w:rFonts w:ascii="Microsoft JhengHei" w:eastAsia="Microsoft JhengHei" w:hAnsi="Microsoft JhengHei"/>
          <w:b/>
          <w:color w:val="0432FF"/>
          <w:sz w:val="20"/>
          <w:szCs w:val="20"/>
          <w:lang w:eastAsia="zh-TW"/>
        </w:rPr>
        <w:t>Delicacy</w:t>
      </w:r>
      <w:r w:rsidR="00D1401E" w:rsidRPr="00D1401E">
        <w:rPr>
          <w:rFonts w:ascii="Microsoft JhengHei" w:eastAsia="Microsoft JhengHei" w:hAnsi="Microsoft JhengHei"/>
          <w:b/>
          <w:color w:val="0432FF"/>
          <w:sz w:val="20"/>
          <w:szCs w:val="20"/>
          <w:lang w:val="en-US" w:eastAsia="zh-TW"/>
        </w:rPr>
        <w:t xml:space="preserve"> food products</w:t>
      </w:r>
      <w:r w:rsidR="00334526"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創建兩個</w:t>
      </w:r>
      <w:proofErr w:type="spellStart"/>
      <w:r w:rsidR="00334526"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Instragram</w:t>
      </w:r>
      <w:proofErr w:type="spellEnd"/>
      <w:r w:rsidR="00334526"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帖子</w:t>
      </w:r>
    </w:p>
    <w:p w14:paraId="3244FE54" w14:textId="31851E08" w:rsidR="00334526" w:rsidRPr="00334526" w:rsidRDefault="00334526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版本</w:t>
      </w: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1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為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英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文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，版本</w:t>
      </w: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2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為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阿拉伯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文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。它們應該保持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相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似的設計風格，但</w:t>
      </w:r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要有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顏色變化使它們可以相互區分。他們希望每個帖子在邊緣周圍都有金色金屬邊框（類似於金色相框）。</w:t>
      </w:r>
    </w:p>
    <w:p w14:paraId="2B15E7AD" w14:textId="77777777" w:rsidR="00D1401E" w:rsidRDefault="00D1401E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color w:val="0432FF"/>
          <w:szCs w:val="24"/>
          <w:lang w:eastAsia="zh-TW"/>
        </w:rPr>
      </w:pPr>
    </w:p>
    <w:p w14:paraId="1BDDA8F2" w14:textId="04F7A231" w:rsidR="00334526" w:rsidRPr="00D1401E" w:rsidRDefault="00334526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/>
          <w:color w:val="0432FF"/>
          <w:szCs w:val="24"/>
          <w:lang w:eastAsia="zh-TW"/>
        </w:rPr>
      </w:pPr>
      <w:r w:rsidRPr="00D1401E">
        <w:rPr>
          <w:rFonts w:ascii="Microsoft JhengHei" w:eastAsia="Microsoft JhengHei" w:hAnsi="Microsoft JhengHei" w:hint="eastAsia"/>
          <w:b/>
          <w:color w:val="0432FF"/>
          <w:szCs w:val="24"/>
          <w:lang w:eastAsia="zh-TW"/>
        </w:rPr>
        <w:t>產品規格</w:t>
      </w:r>
    </w:p>
    <w:p w14:paraId="0B9A4A65" w14:textId="77777777" w:rsidR="00D1401E" w:rsidRPr="00D1401E" w:rsidRDefault="00D1401E" w:rsidP="00D1401E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eastAsia="zh-TW"/>
        </w:rPr>
      </w:pPr>
    </w:p>
    <w:p w14:paraId="21A709E2" w14:textId="5ADDD752" w:rsidR="00334526" w:rsidRPr="00D1401E" w:rsidRDefault="00D1401E" w:rsidP="00D1401E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字型</w:t>
      </w:r>
      <w:r w:rsidR="00334526" w:rsidRPr="00D1401E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和圖像</w:t>
      </w:r>
    </w:p>
    <w:p w14:paraId="2032DEE6" w14:textId="77777777" w:rsidR="00334526" w:rsidRPr="00334526" w:rsidRDefault="00334526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  <w:t>Instagram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帖子必須包含以下內容：</w:t>
      </w:r>
    </w:p>
    <w:p w14:paraId="5A9DCF15" w14:textId="190BA85E" w:rsidR="00334526" w:rsidRPr="00D1401E" w:rsidRDefault="00334526" w:rsidP="004C4C30">
      <w:pPr>
        <w:pStyle w:val="ListParagraph"/>
        <w:numPr>
          <w:ilvl w:val="0"/>
          <w:numId w:val="27"/>
        </w:numPr>
        <w:snapToGrid w:val="0"/>
        <w:spacing w:after="0" w:line="192" w:lineRule="auto"/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</w:pPr>
      <w:r w:rsidRPr="00D1401E">
        <w:rPr>
          <w:rFonts w:ascii="Microsoft JhengHei" w:eastAsia="Microsoft JhengHei" w:hAnsi="Microsoft JhengHei" w:hint="eastAsia"/>
          <w:bCs/>
          <w:color w:val="0432FF"/>
          <w:szCs w:val="20"/>
          <w:lang w:eastAsia="zh-TW"/>
        </w:rPr>
        <w:t>標</w:t>
      </w:r>
      <w:r w:rsidR="00D1401E">
        <w:rPr>
          <w:rFonts w:ascii="Microsoft JhengHei" w:eastAsia="Microsoft JhengHei" w:hAnsi="Microsoft JhengHei" w:hint="eastAsia"/>
          <w:bCs/>
          <w:color w:val="0432FF"/>
          <w:szCs w:val="20"/>
          <w:lang w:eastAsia="zh-TW"/>
        </w:rPr>
        <w:t>誌</w:t>
      </w:r>
    </w:p>
    <w:p w14:paraId="731E34F0" w14:textId="02A56741" w:rsidR="00334526" w:rsidRPr="00334526" w:rsidRDefault="00334526" w:rsidP="004C4C30">
      <w:pPr>
        <w:pStyle w:val="BodySubHeaderSpacebefore"/>
        <w:numPr>
          <w:ilvl w:val="0"/>
          <w:numId w:val="27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</w:rPr>
      </w:pPr>
      <w:proofErr w:type="spellStart"/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</w:rPr>
        <w:t>附錄</w:t>
      </w:r>
      <w:proofErr w:type="spellEnd"/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>1.5</w:t>
      </w:r>
      <w:proofErr w:type="spellStart"/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</w:rPr>
        <w:t>中的文字</w:t>
      </w:r>
      <w:proofErr w:type="spellEnd"/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 xml:space="preserve"> </w:t>
      </w:r>
      <w:proofErr w:type="gramStart"/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>-  Instagram</w:t>
      </w:r>
      <w:proofErr w:type="spellStart"/>
      <w:proofErr w:type="gramEnd"/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</w:rPr>
        <w:t>文字</w:t>
      </w:r>
      <w:proofErr w:type="spellEnd"/>
    </w:p>
    <w:p w14:paraId="68E1D2FF" w14:textId="73AC91D3" w:rsidR="00334526" w:rsidRPr="00334526" w:rsidRDefault="00D1401E" w:rsidP="004C4C30">
      <w:pPr>
        <w:pStyle w:val="BodySubHeaderSpacebefore"/>
        <w:numPr>
          <w:ilvl w:val="0"/>
          <w:numId w:val="27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  <w:lang w:eastAsia="zh-TW"/>
        </w:rPr>
      </w:pPr>
      <w:r w:rsidRP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至少四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張</w:t>
      </w:r>
      <w:r w:rsidRP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圖像在</w:t>
      </w:r>
      <w:r w:rsidRPr="00C83F64"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Photoshop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中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拼貼</w:t>
      </w:r>
      <w:r w:rsidRPr="00C83F64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蒙太奇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，</w:t>
      </w:r>
      <w:r w:rsidRP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圖像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來自</w:t>
      </w:r>
      <w:r w:rsidRPr="008246DD"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附錄</w:t>
      </w:r>
      <w:r>
        <w:rPr>
          <w:rFonts w:ascii="Microsoft JhengHei" w:eastAsia="Microsoft JhengHei" w:hAnsi="Microsoft JhengHei" w:cstheme="majorBidi" w:hint="eastAsia"/>
          <w:bCs/>
          <w:color w:val="0432FF"/>
          <w:sz w:val="22"/>
          <w:szCs w:val="22"/>
          <w:lang w:val="en-AU" w:eastAsia="zh-TW"/>
        </w:rPr>
        <w:t>1</w:t>
      </w:r>
      <w:r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  <w:t>.3</w:t>
      </w:r>
    </w:p>
    <w:p w14:paraId="44B7CE92" w14:textId="77777777" w:rsidR="00D1401E" w:rsidRPr="00D1401E" w:rsidRDefault="00D1401E" w:rsidP="00D1401E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val="en-GB" w:eastAsia="zh-TW"/>
        </w:rPr>
      </w:pPr>
    </w:p>
    <w:p w14:paraId="3A686B8F" w14:textId="61C3D1D2" w:rsidR="00334526" w:rsidRPr="00D1401E" w:rsidRDefault="00334526" w:rsidP="00D1401E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 w:rsidRPr="00D1401E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尺寸和</w:t>
      </w:r>
      <w:r w:rsidR="00D1401E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解像度</w:t>
      </w:r>
    </w:p>
    <w:p w14:paraId="52F32E81" w14:textId="38547C0B" w:rsidR="00334526" w:rsidRDefault="00334526" w:rsidP="004C4C30">
      <w:pPr>
        <w:pStyle w:val="BodySubHeaderSpacebefore"/>
        <w:numPr>
          <w:ilvl w:val="0"/>
          <w:numId w:val="28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</w:rPr>
      </w:pP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>1080x1080</w:t>
      </w:r>
      <w:proofErr w:type="spellStart"/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</w:rPr>
        <w:t>像素</w:t>
      </w:r>
      <w:proofErr w:type="spellEnd"/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>@ 150ppi</w:t>
      </w:r>
    </w:p>
    <w:p w14:paraId="7564D536" w14:textId="77777777" w:rsidR="00D1401E" w:rsidRPr="00D1401E" w:rsidRDefault="00D1401E" w:rsidP="00334526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10"/>
          <w:szCs w:val="10"/>
        </w:rPr>
      </w:pPr>
    </w:p>
    <w:p w14:paraId="564BF7BC" w14:textId="6A8B2361" w:rsidR="00334526" w:rsidRPr="00D1401E" w:rsidRDefault="00334526" w:rsidP="00D1401E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</w:pPr>
      <w:r w:rsidRPr="00D1401E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顏色和</w:t>
      </w:r>
      <w:r w:rsidRPr="00D1401E">
        <w:rPr>
          <w:rFonts w:ascii="Microsoft JhengHei" w:eastAsia="Microsoft JhengHei" w:hAnsi="Microsoft JhengHei" w:cstheme="majorBidi"/>
          <w:b/>
          <w:color w:val="0432FF"/>
          <w:sz w:val="22"/>
          <w:szCs w:val="22"/>
          <w:lang w:eastAsia="zh-TW"/>
        </w:rPr>
        <w:t>ICC</w:t>
      </w:r>
      <w:r w:rsidR="00D1401E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描述檔</w:t>
      </w:r>
    </w:p>
    <w:p w14:paraId="3B6BBE37" w14:textId="3374F322" w:rsidR="00334526" w:rsidRPr="00334526" w:rsidRDefault="00334526" w:rsidP="004C4C30">
      <w:pPr>
        <w:pStyle w:val="BodySubHeaderSpacebefore"/>
        <w:numPr>
          <w:ilvl w:val="0"/>
          <w:numId w:val="28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</w:rPr>
      </w:pP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>sRGB IEC61966-2.1</w:t>
      </w:r>
    </w:p>
    <w:p w14:paraId="5BF945CD" w14:textId="77777777" w:rsidR="00D1401E" w:rsidRPr="00D1401E" w:rsidRDefault="00D1401E" w:rsidP="00D1401E">
      <w:pPr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10"/>
          <w:szCs w:val="10"/>
          <w:lang w:eastAsia="zh-TW"/>
        </w:rPr>
      </w:pPr>
    </w:p>
    <w:p w14:paraId="2F6D126F" w14:textId="4A13282E" w:rsidR="00334526" w:rsidRPr="00334526" w:rsidRDefault="00D1401E" w:rsidP="00D1401E">
      <w:pPr>
        <w:snapToGrid w:val="0"/>
        <w:spacing w:after="0" w:line="192" w:lineRule="auto"/>
        <w:contextualSpacing/>
        <w:rPr>
          <w:rFonts w:ascii="Microsoft JhengHei" w:eastAsia="Microsoft JhengHei" w:hAnsi="Microsoft JhengHei"/>
          <w:bCs/>
          <w:color w:val="0432FF"/>
          <w:szCs w:val="20"/>
        </w:rPr>
      </w:pPr>
      <w:r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檔案</w:t>
      </w:r>
      <w:r w:rsidR="00334526" w:rsidRPr="00D1401E">
        <w:rPr>
          <w:rFonts w:ascii="Microsoft JhengHei" w:eastAsia="Microsoft JhengHei" w:hAnsi="Microsoft JhengHei" w:cstheme="majorBidi" w:hint="eastAsia"/>
          <w:b/>
          <w:color w:val="0432FF"/>
          <w:sz w:val="22"/>
          <w:szCs w:val="22"/>
          <w:lang w:eastAsia="zh-TW"/>
        </w:rPr>
        <w:t>類型</w:t>
      </w:r>
    </w:p>
    <w:p w14:paraId="7472FBBD" w14:textId="77777777" w:rsidR="00D1401E" w:rsidRDefault="00334526" w:rsidP="004C4C30">
      <w:pPr>
        <w:pStyle w:val="BodySubHeaderSpacebefore"/>
        <w:numPr>
          <w:ilvl w:val="0"/>
          <w:numId w:val="28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</w:rPr>
      </w:pPr>
      <w:proofErr w:type="spellStart"/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</w:rPr>
        <w:t>工作</w:t>
      </w:r>
      <w:proofErr w:type="spellEnd"/>
      <w:r w:rsid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檔案</w:t>
      </w:r>
      <w:r w:rsidRPr="00334526">
        <w:rPr>
          <w:rFonts w:ascii="Microsoft JhengHei" w:eastAsia="Microsoft JhengHei" w:hAnsi="Microsoft JhengHei" w:hint="eastAsia"/>
          <w:bCs/>
          <w:color w:val="0432FF"/>
          <w:sz w:val="20"/>
          <w:szCs w:val="20"/>
        </w:rPr>
        <w:t>：</w:t>
      </w:r>
      <w:r w:rsidRPr="00334526">
        <w:rPr>
          <w:rFonts w:ascii="Microsoft JhengHei" w:eastAsia="Microsoft JhengHei" w:hAnsi="Microsoft JhengHei"/>
          <w:bCs/>
          <w:color w:val="0432FF"/>
          <w:sz w:val="20"/>
          <w:szCs w:val="20"/>
        </w:rPr>
        <w:t>Photoshop</w:t>
      </w:r>
    </w:p>
    <w:p w14:paraId="2DBCDD75" w14:textId="77777777" w:rsidR="00D1401E" w:rsidRDefault="00D1401E" w:rsidP="004C4C30">
      <w:pPr>
        <w:pStyle w:val="BodySubHeaderSpacebefore"/>
        <w:numPr>
          <w:ilvl w:val="0"/>
          <w:numId w:val="28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</w:rPr>
      </w:pPr>
      <w:r w:rsidRP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  <w:lang w:eastAsia="zh-TW"/>
        </w:rPr>
        <w:t>最終</w:t>
      </w:r>
      <w:r w:rsidR="00334526" w:rsidRPr="00D1401E">
        <w:rPr>
          <w:rFonts w:ascii="Microsoft JhengHei" w:eastAsia="Microsoft JhengHei" w:hAnsi="Microsoft JhengHei" w:hint="eastAsia"/>
          <w:bCs/>
          <w:color w:val="0432FF"/>
          <w:sz w:val="20"/>
          <w:szCs w:val="20"/>
        </w:rPr>
        <w:t>：</w:t>
      </w:r>
      <w:r w:rsidR="00334526" w:rsidRPr="00D1401E">
        <w:rPr>
          <w:rFonts w:ascii="Microsoft JhengHei" w:eastAsia="Microsoft JhengHei" w:hAnsi="Microsoft JhengHei"/>
          <w:bCs/>
          <w:color w:val="0432FF"/>
          <w:sz w:val="20"/>
          <w:szCs w:val="20"/>
        </w:rPr>
        <w:t>Jpeg</w:t>
      </w:r>
    </w:p>
    <w:p w14:paraId="028A4AA9" w14:textId="2EF4D0C0" w:rsidR="00885489" w:rsidRPr="00D1401E" w:rsidRDefault="00D1401E" w:rsidP="00D1401E">
      <w:pPr>
        <w:pStyle w:val="BodySubHeaderSpacebefore"/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Cs/>
          <w:color w:val="0432FF"/>
          <w:sz w:val="20"/>
          <w:szCs w:val="20"/>
        </w:rPr>
      </w:pPr>
      <w:r>
        <w:rPr>
          <w:rFonts w:ascii="Microsoft JhengHei" w:eastAsia="Microsoft JhengHei" w:hAnsi="Microsoft JhengHei"/>
          <w:bCs/>
          <w:color w:val="0432FF"/>
          <w:sz w:val="20"/>
          <w:szCs w:val="20"/>
        </w:rPr>
        <w:br w:type="column"/>
      </w:r>
      <w:r w:rsidR="00885489" w:rsidRPr="00D1401E">
        <w:rPr>
          <w:b/>
        </w:rPr>
        <w:lastRenderedPageBreak/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69BFC93E" w:rsidR="00CF63EB" w:rsidRDefault="00CF63EB" w:rsidP="004C4C30">
      <w:pPr>
        <w:pStyle w:val="ListParagraph"/>
        <w:numPr>
          <w:ilvl w:val="0"/>
          <w:numId w:val="10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4C4C30">
      <w:pPr>
        <w:pStyle w:val="ListParagraph"/>
        <w:numPr>
          <w:ilvl w:val="0"/>
          <w:numId w:val="10"/>
        </w:numPr>
      </w:pPr>
      <w:r>
        <w:t>Instagram file name: YY_DFP_Car_Instagram1.psd</w:t>
      </w:r>
    </w:p>
    <w:p w14:paraId="400DB07A" w14:textId="77777777" w:rsidR="00CF63EB" w:rsidRDefault="00CF63EB" w:rsidP="004C4C30">
      <w:pPr>
        <w:pStyle w:val="ListParagraph"/>
        <w:numPr>
          <w:ilvl w:val="0"/>
          <w:numId w:val="10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4C4C30">
      <w:pPr>
        <w:pStyle w:val="ListParagraph"/>
        <w:numPr>
          <w:ilvl w:val="0"/>
          <w:numId w:val="10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54C9ED8" w14:textId="28513D4B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46EB8156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p w14:paraId="53CDA372" w14:textId="590FB1C0" w:rsidR="00D1401E" w:rsidRDefault="00D1401E" w:rsidP="000C351E"/>
    <w:p w14:paraId="4A22F79A" w14:textId="08C3E239" w:rsidR="00D1401E" w:rsidRDefault="00D1401E" w:rsidP="000C351E"/>
    <w:p w14:paraId="0D45ED9C" w14:textId="77777777" w:rsidR="00061546" w:rsidRPr="00C83F64" w:rsidRDefault="00061546" w:rsidP="00061546">
      <w:pPr>
        <w:pStyle w:val="BodySubHeaderSpacebefore"/>
        <w:snapToGrid w:val="0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2"/>
          <w:szCs w:val="22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t>你必須</w:t>
      </w:r>
      <w:r>
        <w:rPr>
          <w:rFonts w:ascii="Microsoft JhengHei" w:eastAsia="Microsoft JhengHei" w:hAnsi="Microsoft JhengHei" w:cstheme="majorBidi" w:hint="eastAsia"/>
          <w:b/>
          <w:color w:val="0432FF"/>
          <w:szCs w:val="24"/>
          <w:lang w:val="en-AU" w:eastAsia="zh-TW"/>
        </w:rPr>
        <w:t>提交</w:t>
      </w:r>
    </w:p>
    <w:p w14:paraId="4EB93371" w14:textId="0CEB3A3D" w:rsidR="00061546" w:rsidRDefault="00061546" w:rsidP="00061546">
      <w:pPr>
        <w:pStyle w:val="BodySubHeaderSpacebefore"/>
        <w:spacing w:before="0"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0"/>
          <w:szCs w:val="20"/>
          <w:lang w:val="en-AU" w:eastAsia="zh-TW"/>
        </w:rPr>
      </w:pPr>
      <w:r w:rsidRPr="00C83F64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打印</w:t>
      </w:r>
    </w:p>
    <w:p w14:paraId="26AE6151" w14:textId="4585CE06" w:rsidR="00061546" w:rsidRPr="00061546" w:rsidRDefault="00061546" w:rsidP="004C4C30">
      <w:pPr>
        <w:pStyle w:val="BodySubHeaderSpacebefore"/>
        <w:numPr>
          <w:ilvl w:val="0"/>
          <w:numId w:val="29"/>
        </w:numPr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</w:pPr>
      <w:r w:rsidRPr="00061546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1 x</w:t>
      </w:r>
      <w:r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彩色打印輸出</w:t>
      </w:r>
      <w:r w:rsidR="00614B9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在</w:t>
      </w:r>
      <w:r w:rsidR="00614B93" w:rsidRPr="00061546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A4</w:t>
      </w:r>
      <w:r w:rsidR="00614B93"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上</w:t>
      </w:r>
      <w:r w:rsidR="00614B9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以</w:t>
      </w:r>
      <w:r w:rsidRPr="00061546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100mm x 100mm</w:t>
      </w:r>
      <w:r w:rsidR="00614B9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在</w:t>
      </w:r>
      <w:r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頁面</w:t>
      </w:r>
      <w:r w:rsidR="00614B9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置</w:t>
      </w:r>
      <w:r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中，帶有</w:t>
      </w:r>
      <w:r w:rsidR="00614B9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裁剪標記</w:t>
      </w:r>
      <w:r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。</w:t>
      </w:r>
      <w:r w:rsidR="00614B93" w:rsidRPr="00252DE0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確保</w:t>
      </w:r>
      <w:r w:rsidR="00614B93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選手</w:t>
      </w:r>
      <w:r w:rsidR="00614B93" w:rsidRPr="00252DE0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編號在</w:t>
      </w:r>
      <w:r w:rsidR="00614B93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作品</w:t>
      </w:r>
      <w:r w:rsidR="00614B93" w:rsidRPr="00252DE0">
        <w:rPr>
          <w:rFonts w:ascii="Microsoft JhengHei" w:eastAsia="Microsoft JhengHei" w:hAnsi="Microsoft JhengHei" w:hint="eastAsia"/>
          <w:bCs/>
          <w:color w:val="0432FF"/>
          <w:sz w:val="22"/>
          <w:szCs w:val="22"/>
          <w:lang w:eastAsia="zh-TW"/>
        </w:rPr>
        <w:t>區域外</w:t>
      </w:r>
    </w:p>
    <w:p w14:paraId="46F7D871" w14:textId="77777777" w:rsidR="00614B93" w:rsidRDefault="00614B93" w:rsidP="00061546">
      <w:pPr>
        <w:pStyle w:val="BodySubHeaderSpacebefore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0"/>
          <w:szCs w:val="20"/>
          <w:lang w:val="en-AU" w:eastAsia="zh-TW"/>
        </w:rPr>
      </w:pPr>
    </w:p>
    <w:p w14:paraId="0AD818DA" w14:textId="6BEEE5EE" w:rsidR="00061546" w:rsidRPr="00061546" w:rsidRDefault="00061546" w:rsidP="00061546">
      <w:pPr>
        <w:pStyle w:val="BodySubHeaderSpacebefore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20"/>
          <w:szCs w:val="20"/>
          <w:lang w:val="en-AU" w:eastAsia="zh-TW"/>
        </w:rPr>
      </w:pPr>
      <w:r w:rsidRPr="00061546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命名和</w:t>
      </w:r>
      <w:r w:rsidRPr="00061546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檔案</w:t>
      </w:r>
      <w:r w:rsidRPr="00061546">
        <w:rPr>
          <w:rFonts w:ascii="Microsoft JhengHei" w:eastAsia="Microsoft JhengHei" w:hAnsi="Microsoft JhengHei" w:cstheme="majorBidi" w:hint="eastAsia"/>
          <w:b/>
          <w:color w:val="0432FF"/>
          <w:sz w:val="20"/>
          <w:szCs w:val="20"/>
          <w:lang w:val="en-AU" w:eastAsia="zh-TW"/>
        </w:rPr>
        <w:t>：</w:t>
      </w:r>
    </w:p>
    <w:p w14:paraId="13BDD63E" w14:textId="5D8A65FE" w:rsidR="00061546" w:rsidRPr="00061546" w:rsidRDefault="00061546" w:rsidP="00061546">
      <w:pPr>
        <w:pStyle w:val="BodySubHeaderSpacebefore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i/>
          <w:iCs/>
          <w:color w:val="0432FF"/>
          <w:sz w:val="20"/>
          <w:szCs w:val="20"/>
          <w:lang w:val="en-AU" w:eastAsia="zh-TW"/>
        </w:rPr>
      </w:pPr>
      <w:r w:rsidRPr="00061546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0"/>
          <w:szCs w:val="20"/>
          <w:lang w:val="en-AU" w:eastAsia="zh-TW"/>
        </w:rPr>
        <w:t>注意：</w:t>
      </w:r>
      <w:r w:rsidRPr="00061546">
        <w:rPr>
          <w:rFonts w:ascii="Microsoft JhengHei" w:eastAsia="Microsoft JhengHei" w:hAnsi="Microsoft JhengHei" w:cstheme="majorBidi"/>
          <w:bCs/>
          <w:i/>
          <w:iCs/>
          <w:color w:val="0432FF"/>
          <w:sz w:val="20"/>
          <w:szCs w:val="20"/>
          <w:lang w:val="en-AU" w:eastAsia="zh-TW"/>
        </w:rPr>
        <w:t>YY</w:t>
      </w:r>
      <w:r w:rsidRPr="00061546">
        <w:rPr>
          <w:rFonts w:ascii="Microsoft JhengHei" w:eastAsia="Microsoft JhengHei" w:hAnsi="Microsoft JhengHei" w:cstheme="majorBidi" w:hint="eastAsia"/>
          <w:bCs/>
          <w:i/>
          <w:iCs/>
          <w:color w:val="0432FF"/>
          <w:sz w:val="20"/>
          <w:szCs w:val="20"/>
          <w:lang w:val="en-AU" w:eastAsia="zh-TW"/>
        </w:rPr>
        <w:t>代表你的選手號碼</w:t>
      </w:r>
    </w:p>
    <w:p w14:paraId="0FC1AAB0" w14:textId="77777777" w:rsidR="00061546" w:rsidRPr="00061546" w:rsidRDefault="00061546" w:rsidP="00061546">
      <w:pPr>
        <w:pStyle w:val="BodySubHeaderSpacebefore"/>
        <w:spacing w:after="0" w:line="192" w:lineRule="auto"/>
        <w:contextualSpacing/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</w:pPr>
    </w:p>
    <w:p w14:paraId="2AAE0508" w14:textId="715A699C" w:rsidR="00061546" w:rsidRPr="00061546" w:rsidRDefault="00061546" w:rsidP="00061546">
      <w:pPr>
        <w:pStyle w:val="BodySubHeaderSpacebefore"/>
        <w:spacing w:after="0" w:line="192" w:lineRule="auto"/>
        <w:contextualSpacing/>
        <w:rPr>
          <w:rFonts w:ascii="Microsoft JhengHei" w:eastAsia="Microsoft JhengHei" w:hAnsi="Microsoft JhengHei" w:cstheme="majorBidi" w:hint="eastAsia"/>
          <w:bCs/>
          <w:color w:val="FF0000"/>
          <w:sz w:val="20"/>
          <w:szCs w:val="20"/>
          <w:lang w:val="en-US" w:eastAsia="zh-TW"/>
        </w:rPr>
      </w:pPr>
      <w:r w:rsidRPr="00061546">
        <w:rPr>
          <w:rFonts w:ascii="Microsoft JhengHei" w:eastAsia="Microsoft JhengHei" w:hAnsi="Microsoft JhengHei" w:cstheme="majorBidi" w:hint="eastAsia"/>
          <w:bCs/>
          <w:color w:val="FF0000"/>
          <w:sz w:val="20"/>
          <w:szCs w:val="20"/>
          <w:lang w:val="en-AU" w:eastAsia="zh-TW"/>
        </w:rPr>
        <w:t>檔案</w:t>
      </w:r>
      <w:r w:rsidRPr="00061546">
        <w:rPr>
          <w:rFonts w:ascii="Microsoft JhengHei" w:eastAsia="Microsoft JhengHei" w:hAnsi="Microsoft JhengHei" w:cstheme="majorBidi" w:hint="eastAsia"/>
          <w:bCs/>
          <w:color w:val="FF0000"/>
          <w:sz w:val="20"/>
          <w:szCs w:val="20"/>
          <w:lang w:val="en-AU" w:eastAsia="zh-TW"/>
        </w:rPr>
        <w:t>名稱：</w:t>
      </w:r>
      <w:r w:rsidRPr="00061546">
        <w:rPr>
          <w:rFonts w:ascii="Microsoft JhengHei" w:eastAsia="Microsoft JhengHei" w:hAnsi="Microsoft JhengHei" w:cstheme="majorBidi"/>
          <w:bCs/>
          <w:color w:val="FF0000"/>
          <w:sz w:val="20"/>
          <w:szCs w:val="20"/>
          <w:lang w:val="en-AU" w:eastAsia="zh-TW"/>
        </w:rPr>
        <w:t>Instagram</w:t>
      </w:r>
      <w:r w:rsidRPr="00061546">
        <w:rPr>
          <w:rFonts w:ascii="Microsoft JhengHei" w:eastAsia="Microsoft JhengHei" w:hAnsi="Microsoft JhengHei" w:cstheme="majorBidi" w:hint="eastAsia"/>
          <w:bCs/>
          <w:color w:val="FF0000"/>
          <w:sz w:val="20"/>
          <w:szCs w:val="20"/>
          <w:lang w:val="en-AU" w:eastAsia="zh-TW"/>
        </w:rPr>
        <w:t xml:space="preserve"> </w:t>
      </w:r>
      <w:r w:rsidRPr="00061546">
        <w:rPr>
          <w:rFonts w:ascii="Microsoft JhengHei" w:eastAsia="Microsoft JhengHei" w:hAnsi="Microsoft JhengHei" w:cstheme="majorBidi"/>
          <w:bCs/>
          <w:color w:val="FF0000"/>
          <w:sz w:val="20"/>
          <w:szCs w:val="20"/>
          <w:lang w:val="en-US" w:eastAsia="zh-TW"/>
        </w:rPr>
        <w:t>Posts</w:t>
      </w:r>
    </w:p>
    <w:p w14:paraId="7103C47E" w14:textId="581905CC" w:rsidR="00061546" w:rsidRPr="00061546" w:rsidRDefault="00061546" w:rsidP="004C4C30">
      <w:pPr>
        <w:pStyle w:val="BodySubHeaderSpacebefore"/>
        <w:numPr>
          <w:ilvl w:val="0"/>
          <w:numId w:val="29"/>
        </w:numPr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</w:pPr>
      <w:r w:rsidRPr="00061546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Instagram</w:t>
      </w:r>
      <w:r w:rsidR="00614B9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檔案</w:t>
      </w:r>
      <w:r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名：</w:t>
      </w:r>
      <w:r w:rsidRPr="00061546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YY_DFP_Car_Instagram1.psd</w:t>
      </w:r>
    </w:p>
    <w:p w14:paraId="389605A4" w14:textId="768DF762" w:rsidR="00061546" w:rsidRPr="00061546" w:rsidRDefault="00061546" w:rsidP="004C4C30">
      <w:pPr>
        <w:pStyle w:val="BodySubHeaderSpacebefore"/>
        <w:numPr>
          <w:ilvl w:val="0"/>
          <w:numId w:val="29"/>
        </w:numPr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</w:pPr>
      <w:r w:rsidRPr="00061546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Instagram</w:t>
      </w:r>
      <w:r w:rsidR="00614B93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檔案</w:t>
      </w:r>
      <w:r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名：</w:t>
      </w:r>
      <w:r w:rsidRPr="00061546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YY_ YY_DFP_Instagram1.jpg</w:t>
      </w:r>
    </w:p>
    <w:p w14:paraId="7CDA6E08" w14:textId="77777777" w:rsidR="00614B93" w:rsidRPr="00614B93" w:rsidRDefault="00614B93" w:rsidP="004C4C30">
      <w:pPr>
        <w:pStyle w:val="Heading1"/>
        <w:numPr>
          <w:ilvl w:val="0"/>
          <w:numId w:val="29"/>
        </w:numPr>
        <w:snapToGrid w:val="0"/>
        <w:spacing w:before="0" w:after="0" w:line="192" w:lineRule="auto"/>
        <w:contextualSpacing/>
        <w:rPr>
          <w:rFonts w:ascii="Microsoft JhengHei" w:eastAsia="Microsoft JhengHei" w:hAnsi="Microsoft JhengHei"/>
          <w:b w:val="0"/>
          <w:bCs/>
          <w:color w:val="0432FF"/>
          <w:sz w:val="20"/>
          <w:szCs w:val="20"/>
          <w:lang w:eastAsia="zh-TW"/>
        </w:rPr>
      </w:pPr>
      <w:r w:rsidRPr="00614B93">
        <w:rPr>
          <w:rFonts w:ascii="Microsoft JhengHei" w:eastAsia="Microsoft JhengHei" w:hAnsi="Microsoft JhengHei" w:hint="eastAsia"/>
          <w:b w:val="0"/>
          <w:bCs/>
          <w:i/>
          <w:iCs/>
          <w:color w:val="0432FF"/>
          <w:sz w:val="20"/>
          <w:szCs w:val="20"/>
          <w:lang w:eastAsia="zh-TW"/>
        </w:rPr>
        <w:t>你須要包括所有工作檔案在單獨文件夾中並命名為：</w:t>
      </w:r>
      <w:r w:rsidRPr="00614B93">
        <w:rPr>
          <w:rFonts w:ascii="Microsoft JhengHei" w:eastAsia="Microsoft JhengHei" w:hAnsi="Microsoft JhengHei"/>
          <w:b w:val="0"/>
          <w:bCs/>
          <w:i/>
          <w:iCs/>
          <w:color w:val="0432FF"/>
          <w:sz w:val="20"/>
          <w:szCs w:val="20"/>
          <w:lang w:val="en-US" w:eastAsia="zh-TW"/>
        </w:rPr>
        <w:t>Working files</w:t>
      </w:r>
    </w:p>
    <w:p w14:paraId="20FE37C7" w14:textId="77777777" w:rsidR="00614B93" w:rsidRDefault="00614B93" w:rsidP="00061546">
      <w:pPr>
        <w:pStyle w:val="BodySubHeaderSpacebefore"/>
        <w:spacing w:after="0" w:line="192" w:lineRule="auto"/>
        <w:contextualSpacing/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</w:pPr>
    </w:p>
    <w:p w14:paraId="717813DE" w14:textId="4515707F" w:rsidR="00061546" w:rsidRPr="00614B93" w:rsidRDefault="00614B93" w:rsidP="00061546">
      <w:pPr>
        <w:pStyle w:val="BodySubHeaderSpacebefore"/>
        <w:spacing w:after="0" w:line="192" w:lineRule="auto"/>
        <w:contextualSpacing/>
        <w:rPr>
          <w:rFonts w:ascii="Microsoft JhengHei" w:eastAsia="Microsoft JhengHei" w:hAnsi="Microsoft JhengHei" w:cstheme="majorBidi"/>
          <w:b/>
          <w:color w:val="0432FF"/>
          <w:sz w:val="40"/>
          <w:szCs w:val="40"/>
          <w:lang w:val="en-AU" w:eastAsia="zh-TW"/>
        </w:rPr>
      </w:pPr>
      <w:r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評分</w:t>
      </w:r>
      <w:r w:rsidR="00061546" w:rsidRPr="00614B93">
        <w:rPr>
          <w:rFonts w:ascii="Microsoft JhengHei" w:eastAsia="Microsoft JhengHei" w:hAnsi="Microsoft JhengHei" w:cstheme="majorBidi" w:hint="eastAsia"/>
          <w:b/>
          <w:color w:val="0432FF"/>
          <w:sz w:val="40"/>
          <w:szCs w:val="40"/>
          <w:lang w:val="en-AU" w:eastAsia="zh-TW"/>
        </w:rPr>
        <w:t>摘要</w:t>
      </w:r>
    </w:p>
    <w:p w14:paraId="3725ED62" w14:textId="27175442" w:rsidR="00061546" w:rsidRPr="00061546" w:rsidRDefault="00614B93" w:rsidP="00061546">
      <w:pPr>
        <w:pStyle w:val="BodySubHeaderSpacebefore"/>
        <w:spacing w:before="0" w:after="0" w:line="192" w:lineRule="auto"/>
        <w:contextualSpacing/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</w:pPr>
      <w:r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評分</w:t>
      </w:r>
      <w:r w:rsidR="00061546"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摘要將在簡報會期間提供，或提供給</w:t>
      </w:r>
      <w:r w:rsidR="00061546" w:rsidRPr="00061546">
        <w:rPr>
          <w:rFonts w:ascii="Microsoft JhengHei" w:eastAsia="Microsoft JhengHei" w:hAnsi="Microsoft JhengHei" w:cstheme="majorBidi"/>
          <w:bCs/>
          <w:color w:val="0432FF"/>
          <w:sz w:val="20"/>
          <w:szCs w:val="20"/>
          <w:lang w:val="en-AU" w:eastAsia="zh-TW"/>
        </w:rPr>
        <w:t>C3</w:t>
      </w:r>
      <w:r w:rsidR="00061546"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上的工作</w:t>
      </w:r>
      <w:r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台</w:t>
      </w:r>
      <w:r w:rsidR="00061546" w:rsidRPr="00061546">
        <w:rPr>
          <w:rFonts w:ascii="Microsoft JhengHei" w:eastAsia="Microsoft JhengHei" w:hAnsi="Microsoft JhengHei" w:cstheme="majorBidi" w:hint="eastAsia"/>
          <w:bCs/>
          <w:color w:val="0432FF"/>
          <w:sz w:val="20"/>
          <w:szCs w:val="20"/>
          <w:lang w:val="en-AU" w:eastAsia="zh-TW"/>
        </w:rPr>
        <w:t>。</w:t>
      </w:r>
    </w:p>
    <w:p w14:paraId="5DCA4C0B" w14:textId="6F98EC4A" w:rsidR="00D1401E" w:rsidRDefault="00D1401E" w:rsidP="000C351E">
      <w:pPr>
        <w:rPr>
          <w:lang w:eastAsia="zh-TW"/>
        </w:rPr>
      </w:pPr>
    </w:p>
    <w:p w14:paraId="58ADC5AC" w14:textId="77777777" w:rsidR="00D1401E" w:rsidRDefault="00D1401E" w:rsidP="000C351E">
      <w:pPr>
        <w:rPr>
          <w:lang w:eastAsia="zh-TW"/>
        </w:rPr>
      </w:pPr>
    </w:p>
    <w:bookmarkEnd w:id="0"/>
    <w:bookmarkEnd w:id="1"/>
    <w:bookmarkEnd w:id="2"/>
    <w:bookmarkEnd w:id="3"/>
    <w:p w14:paraId="285F25E4" w14:textId="2D22A0C3" w:rsidR="002A23FA" w:rsidRDefault="002A23FA" w:rsidP="00A7471B">
      <w:pPr>
        <w:rPr>
          <w:lang w:eastAsia="zh-TW"/>
        </w:rPr>
      </w:pPr>
    </w:p>
    <w:p w14:paraId="247E2605" w14:textId="168544BE" w:rsidR="00F741E6" w:rsidRDefault="00F741E6" w:rsidP="00A7471B">
      <w:pPr>
        <w:rPr>
          <w:lang w:eastAsia="zh-TW"/>
        </w:rPr>
      </w:pPr>
    </w:p>
    <w:p w14:paraId="11AAE5F9" w14:textId="21CDFD0C" w:rsidR="00F741E6" w:rsidRDefault="00D1401E" w:rsidP="00F741E6">
      <w:pPr>
        <w:pStyle w:val="Heading1"/>
      </w:pPr>
      <w:r>
        <w:rPr>
          <w:lang w:eastAsia="zh-TW"/>
        </w:rPr>
        <w:br w:type="column"/>
      </w:r>
      <w:r w:rsidR="00F741E6">
        <w:lastRenderedPageBreak/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4C4C30">
      <w:pPr>
        <w:pStyle w:val="ListParagraph"/>
        <w:numPr>
          <w:ilvl w:val="0"/>
          <w:numId w:val="14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4C4C30">
      <w:pPr>
        <w:pStyle w:val="ListParagraph"/>
        <w:numPr>
          <w:ilvl w:val="0"/>
          <w:numId w:val="14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5F219290" w14:textId="177148E4" w:rsidR="00D1401E" w:rsidRDefault="00D1401E" w:rsidP="00D1401E">
      <w:pPr>
        <w:ind w:left="360"/>
        <w:rPr>
          <w:color w:val="5B9BD5" w:themeColor="accent1"/>
        </w:rPr>
      </w:pPr>
      <w:hyperlink r:id="rId13" w:history="1">
        <w:r w:rsidRPr="00C731DE">
          <w:rPr>
            <w:rStyle w:val="Hyperlink"/>
          </w:rPr>
          <w:t>www.delicacyfood.com</w:t>
        </w:r>
      </w:hyperlink>
    </w:p>
    <w:p w14:paraId="30F07E3C" w14:textId="77777777" w:rsidR="00D1401E" w:rsidRDefault="00D1401E" w:rsidP="00D1401E">
      <w:pPr>
        <w:ind w:left="360"/>
        <w:rPr>
          <w:color w:val="5B9BD5" w:themeColor="accent1"/>
        </w:rPr>
      </w:pPr>
    </w:p>
    <w:p w14:paraId="3F2E8F68" w14:textId="7005FE0F" w:rsidR="00720ABC" w:rsidRPr="00D1401E" w:rsidRDefault="00720ABC" w:rsidP="00D1401E">
      <w:pPr>
        <w:ind w:left="360" w:hanging="360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 w:rsidRPr="00D1401E"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5533C6AD" w:rsidR="00614B93" w:rsidRDefault="00614B93" w:rsidP="00720ABC">
      <w:pPr>
        <w:ind w:left="360"/>
        <w:rPr>
          <w:color w:val="5B9BD5" w:themeColor="accent1"/>
        </w:rPr>
      </w:pPr>
      <w:hyperlink r:id="rId14" w:history="1">
        <w:r w:rsidRPr="00C731DE">
          <w:rPr>
            <w:rStyle w:val="Hyperlink"/>
          </w:rPr>
          <w:t>www.delicacyfood.com</w:t>
        </w:r>
      </w:hyperlink>
    </w:p>
    <w:p w14:paraId="3E59D0C9" w14:textId="74EF850C" w:rsidR="00614B93" w:rsidRDefault="00614B93" w:rsidP="004362E4">
      <w:pPr>
        <w:pStyle w:val="Heading1"/>
        <w:snapToGrid w:val="0"/>
        <w:spacing w:before="0" w:after="0" w:line="276" w:lineRule="auto"/>
        <w:contextualSpacing/>
        <w:rPr>
          <w:lang w:eastAsia="zh-TW"/>
        </w:rPr>
      </w:pPr>
      <w:r>
        <w:rPr>
          <w:color w:val="5B9BD5" w:themeColor="accent1"/>
          <w:lang w:eastAsia="zh-TW"/>
        </w:rPr>
        <w:br w:type="column"/>
      </w:r>
      <w:r w:rsidRPr="00614B93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lastRenderedPageBreak/>
        <w:t>附錄</w:t>
      </w:r>
      <w:r w:rsidRPr="00614B93">
        <w:rPr>
          <w:rFonts w:ascii="Microsoft JhengHei" w:eastAsia="Microsoft JhengHei" w:hAnsi="Microsoft JhengHei"/>
          <w:color w:val="0432FF"/>
          <w:szCs w:val="40"/>
          <w:lang w:eastAsia="zh-TW"/>
        </w:rPr>
        <w:t xml:space="preserve">1.0  - </w:t>
      </w:r>
      <w:r w:rsidRPr="00614B93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標</w:t>
      </w:r>
      <w:r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誌</w:t>
      </w:r>
      <w:r w:rsidRPr="00614B93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文本</w:t>
      </w:r>
    </w:p>
    <w:p w14:paraId="6F415124" w14:textId="521C99BA" w:rsidR="00614B93" w:rsidRPr="00373B7C" w:rsidRDefault="00614B93" w:rsidP="004362E4">
      <w:pPr>
        <w:pStyle w:val="Heading1"/>
        <w:snapToGrid w:val="0"/>
        <w:spacing w:before="0" w:after="0" w:line="276" w:lineRule="auto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注意：</w:t>
      </w:r>
      <w:r>
        <w:rPr>
          <w:rFonts w:ascii="Microsoft JhengHei" w:eastAsia="Microsoft JhengHei" w:hAnsi="Microsoft JhengHei" w:cs="MS Gothic"/>
          <w:color w:val="0432FF"/>
          <w:sz w:val="22"/>
          <w:szCs w:val="22"/>
          <w:lang w:eastAsia="zh-TW"/>
        </w:rPr>
        <w:tab/>
      </w:r>
      <w:r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標誌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的文本為</w:t>
      </w: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藍色</w:t>
      </w:r>
    </w:p>
    <w:p w14:paraId="37D2B79B" w14:textId="77777777" w:rsidR="00614B93" w:rsidRPr="00373B7C" w:rsidRDefault="00614B93" w:rsidP="004362E4">
      <w:pPr>
        <w:pStyle w:val="Heading1"/>
        <w:snapToGrid w:val="0"/>
        <w:spacing w:before="0" w:after="0" w:line="276" w:lineRule="auto"/>
        <w:ind w:firstLine="720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黑色文字不包括在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內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（它們是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說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明）</w:t>
      </w:r>
    </w:p>
    <w:p w14:paraId="416A6E33" w14:textId="4E7F1647" w:rsidR="00614B93" w:rsidRPr="00373B7C" w:rsidRDefault="00614B93" w:rsidP="004C4C30">
      <w:pPr>
        <w:pStyle w:val="Heading1"/>
        <w:numPr>
          <w:ilvl w:val="0"/>
          <w:numId w:val="30"/>
        </w:numPr>
        <w:snapToGrid w:val="0"/>
        <w:spacing w:before="0" w:after="0" w:line="276" w:lineRule="auto"/>
        <w:contextualSpacing/>
        <w:rPr>
          <w:rFonts w:ascii="MS Gothic" w:eastAsia="MS Gothic" w:hAnsi="MS Gothic" w:cs="MS Gothic"/>
          <w:b w:val="0"/>
          <w:bCs/>
          <w:color w:val="5B9BD5" w:themeColor="accent1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該</w:t>
      </w:r>
      <w:r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標誌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必須包含以下文本：</w:t>
      </w:r>
    </w:p>
    <w:p w14:paraId="42DF1DC2" w14:textId="77777777" w:rsidR="00614B93" w:rsidRDefault="00614B93" w:rsidP="004362E4">
      <w:pPr>
        <w:pStyle w:val="ListParagraph"/>
        <w:snapToGrid w:val="0"/>
        <w:spacing w:after="0" w:line="276" w:lineRule="auto"/>
        <w:ind w:left="360"/>
        <w:rPr>
          <w:lang w:eastAsia="zh-TW"/>
        </w:rPr>
      </w:pPr>
    </w:p>
    <w:p w14:paraId="04857DDD" w14:textId="77777777" w:rsidR="00614B93" w:rsidRDefault="00614B93" w:rsidP="004362E4">
      <w:pPr>
        <w:pStyle w:val="ListParagraph"/>
        <w:snapToGrid w:val="0"/>
        <w:spacing w:after="0" w:line="276" w:lineRule="auto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103A275C" w14:textId="77777777" w:rsidR="00614B93" w:rsidRPr="008D0C34" w:rsidRDefault="00614B93" w:rsidP="004362E4">
      <w:pPr>
        <w:pStyle w:val="ListParagraph"/>
        <w:snapToGrid w:val="0"/>
        <w:spacing w:after="0" w:line="276" w:lineRule="auto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262E854D" w14:textId="455915D7" w:rsidR="00614B93" w:rsidRDefault="001141B4" w:rsidP="004362E4">
      <w:pPr>
        <w:pStyle w:val="Heading1"/>
        <w:snapToGrid w:val="0"/>
        <w:spacing w:before="0" w:after="0" w:line="276" w:lineRule="auto"/>
        <w:contextualSpacing/>
        <w:rPr>
          <w:lang w:eastAsia="zh-TW"/>
        </w:rPr>
      </w:pPr>
      <w:r w:rsidRPr="00614B93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附錄</w:t>
      </w:r>
      <w:r w:rsidRPr="00614B93">
        <w:rPr>
          <w:rFonts w:ascii="Microsoft JhengHei" w:eastAsia="Microsoft JhengHei" w:hAnsi="Microsoft JhengHei"/>
          <w:color w:val="0432FF"/>
          <w:szCs w:val="40"/>
          <w:lang w:eastAsia="zh-TW"/>
        </w:rPr>
        <w:t>1.</w:t>
      </w:r>
      <w:r>
        <w:rPr>
          <w:rFonts w:ascii="Microsoft JhengHei" w:eastAsia="Microsoft JhengHei" w:hAnsi="Microsoft JhengHei"/>
          <w:color w:val="0432FF"/>
          <w:szCs w:val="40"/>
          <w:lang w:eastAsia="zh-TW"/>
        </w:rPr>
        <w:t>2</w:t>
      </w:r>
      <w:r w:rsidRPr="00614B93">
        <w:rPr>
          <w:rFonts w:ascii="Microsoft JhengHei" w:eastAsia="Microsoft JhengHei" w:hAnsi="Microsoft JhengHei"/>
          <w:color w:val="0432FF"/>
          <w:szCs w:val="40"/>
          <w:lang w:eastAsia="zh-TW"/>
        </w:rPr>
        <w:t xml:space="preserve">  - </w:t>
      </w:r>
      <w:r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海報</w:t>
      </w:r>
      <w:r w:rsidRPr="00614B93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文本</w:t>
      </w:r>
    </w:p>
    <w:p w14:paraId="09F1EF18" w14:textId="12B6E40C" w:rsidR="001141B4" w:rsidRPr="00373B7C" w:rsidRDefault="001141B4" w:rsidP="004362E4">
      <w:pPr>
        <w:pStyle w:val="Heading1"/>
        <w:snapToGrid w:val="0"/>
        <w:spacing w:before="0" w:after="0" w:line="276" w:lineRule="auto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注意：</w:t>
      </w:r>
      <w:r>
        <w:rPr>
          <w:rFonts w:ascii="Microsoft JhengHei" w:eastAsia="Microsoft JhengHei" w:hAnsi="Microsoft JhengHei" w:cs="MS Gothic"/>
          <w:color w:val="0432FF"/>
          <w:sz w:val="22"/>
          <w:szCs w:val="22"/>
          <w:lang w:eastAsia="zh-TW"/>
        </w:rPr>
        <w:tab/>
      </w:r>
      <w:r w:rsidRPr="001141B4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海報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的文本為</w:t>
      </w: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藍色</w:t>
      </w:r>
    </w:p>
    <w:p w14:paraId="216E34ED" w14:textId="77777777" w:rsidR="001141B4" w:rsidRPr="00373B7C" w:rsidRDefault="001141B4" w:rsidP="004362E4">
      <w:pPr>
        <w:pStyle w:val="Heading1"/>
        <w:snapToGrid w:val="0"/>
        <w:spacing w:before="0" w:after="0" w:line="276" w:lineRule="auto"/>
        <w:ind w:firstLine="720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黑色文字不包括在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內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（它們是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說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明）</w:t>
      </w:r>
    </w:p>
    <w:p w14:paraId="1BF12D55" w14:textId="1E114B39" w:rsidR="001141B4" w:rsidRPr="00373B7C" w:rsidRDefault="001141B4" w:rsidP="004C4C30">
      <w:pPr>
        <w:pStyle w:val="Heading1"/>
        <w:numPr>
          <w:ilvl w:val="0"/>
          <w:numId w:val="30"/>
        </w:numPr>
        <w:snapToGrid w:val="0"/>
        <w:spacing w:before="0" w:after="0" w:line="276" w:lineRule="auto"/>
        <w:contextualSpacing/>
        <w:rPr>
          <w:rFonts w:ascii="MS Gothic" w:eastAsia="MS Gothic" w:hAnsi="MS Gothic" w:cs="MS Gothic"/>
          <w:b w:val="0"/>
          <w:bCs/>
          <w:color w:val="5B9BD5" w:themeColor="accent1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該</w:t>
      </w:r>
      <w:r w:rsidRPr="001141B4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海報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必須包含以下文本：</w:t>
      </w:r>
    </w:p>
    <w:p w14:paraId="06A3CB26" w14:textId="77777777" w:rsidR="001141B4" w:rsidRPr="001141B4" w:rsidRDefault="001141B4" w:rsidP="004362E4">
      <w:pPr>
        <w:snapToGrid w:val="0"/>
        <w:spacing w:after="0" w:line="276" w:lineRule="auto"/>
        <w:contextualSpacing/>
        <w:rPr>
          <w:sz w:val="4"/>
          <w:szCs w:val="4"/>
          <w:lang w:eastAsia="zh-TW"/>
        </w:rPr>
      </w:pPr>
    </w:p>
    <w:p w14:paraId="7691CD48" w14:textId="77777777" w:rsidR="00614B93" w:rsidRPr="004362E4" w:rsidRDefault="00614B93" w:rsidP="004362E4">
      <w:pPr>
        <w:pStyle w:val="ListParagraph"/>
        <w:snapToGrid w:val="0"/>
        <w:spacing w:after="0" w:line="276" w:lineRule="auto"/>
        <w:rPr>
          <w:color w:val="5B9BD5" w:themeColor="accent1"/>
          <w:sz w:val="10"/>
          <w:szCs w:val="10"/>
          <w:lang w:eastAsia="zh-TW"/>
        </w:rPr>
      </w:pPr>
    </w:p>
    <w:p w14:paraId="527D3951" w14:textId="77777777" w:rsidR="00614B93" w:rsidRPr="00F741E6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290CC380" w14:textId="77777777" w:rsidR="00614B93" w:rsidRDefault="00614B93" w:rsidP="004362E4">
      <w:pPr>
        <w:snapToGrid w:val="0"/>
        <w:spacing w:after="0" w:line="276" w:lineRule="auto"/>
        <w:ind w:left="360"/>
        <w:contextualSpacing/>
        <w:rPr>
          <w:rFonts w:hint="eastAsia"/>
          <w:color w:val="5B9BD5" w:themeColor="accent1"/>
          <w:lang w:eastAsia="zh-TW"/>
        </w:rPr>
      </w:pPr>
      <w:r w:rsidRPr="00F741E6">
        <w:rPr>
          <w:color w:val="5B9BD5" w:themeColor="accent1"/>
        </w:rPr>
        <w:t>The finest premium dates money can offer</w:t>
      </w:r>
    </w:p>
    <w:p w14:paraId="69B4CEA1" w14:textId="1E91F5DC" w:rsidR="00614B93" w:rsidRPr="004362E4" w:rsidRDefault="004362E4" w:rsidP="004362E4">
      <w:pPr>
        <w:snapToGrid w:val="0"/>
        <w:spacing w:after="0" w:line="276" w:lineRule="auto"/>
        <w:ind w:left="360"/>
        <w:contextualSpacing/>
        <w:rPr>
          <w:rFonts w:ascii="Microsoft JhengHei" w:eastAsia="Microsoft JhengHei" w:hAnsi="Microsoft JhengHei" w:cs="MS Gothic"/>
          <w:bCs/>
          <w:color w:val="0432FF"/>
          <w:sz w:val="22"/>
          <w:szCs w:val="22"/>
          <w:lang w:eastAsia="zh-TW"/>
        </w:rPr>
      </w:pPr>
      <w:r w:rsidRPr="004362E4">
        <w:rPr>
          <w:rFonts w:ascii="Microsoft JhengHei" w:eastAsia="Microsoft JhengHei" w:hAnsi="Microsoft JhengHei" w:cs="MS Gothic" w:hint="eastAsia"/>
          <w:bCs/>
          <w:color w:val="0432FF"/>
          <w:sz w:val="22"/>
          <w:szCs w:val="22"/>
          <w:lang w:eastAsia="zh-TW"/>
        </w:rPr>
        <w:t>最精緻名貴的椰棗用錢就能買到</w:t>
      </w:r>
    </w:p>
    <w:p w14:paraId="5867DB1E" w14:textId="77777777" w:rsidR="00614B93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7B20A961" w14:textId="77777777" w:rsidR="004362E4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234DE591" w14:textId="0AEC3EAF" w:rsidR="00614B93" w:rsidRDefault="004362E4" w:rsidP="004362E4">
      <w:pPr>
        <w:snapToGrid w:val="0"/>
        <w:spacing w:after="0" w:line="276" w:lineRule="auto"/>
        <w:ind w:left="360"/>
        <w:contextualSpacing/>
        <w:rPr>
          <w:color w:val="5B9BD5" w:themeColor="accent1"/>
          <w:lang w:eastAsia="zh-TW"/>
        </w:rPr>
      </w:pPr>
      <w:r>
        <w:rPr>
          <w:rFonts w:ascii="Microsoft JhengHei" w:eastAsia="Microsoft JhengHei" w:hAnsi="Microsoft JhengHei" w:cs="MS Gothic" w:hint="eastAsia"/>
          <w:bCs/>
          <w:color w:val="0432FF"/>
          <w:sz w:val="22"/>
          <w:szCs w:val="22"/>
          <w:lang w:eastAsia="zh-TW"/>
        </w:rPr>
        <w:t>到</w:t>
      </w:r>
      <w:r w:rsidRPr="004362E4">
        <w:rPr>
          <w:rFonts w:ascii="Microsoft JhengHei" w:eastAsia="Microsoft JhengHei" w:hAnsi="Microsoft JhengHei" w:cs="MS Gothic" w:hint="eastAsia"/>
          <w:bCs/>
          <w:color w:val="0432FF"/>
          <w:sz w:val="22"/>
          <w:szCs w:val="22"/>
          <w:lang w:eastAsia="zh-TW"/>
        </w:rPr>
        <w:t>我們的網站，查看我們的美食產品系列</w:t>
      </w:r>
    </w:p>
    <w:p w14:paraId="7E6CB314" w14:textId="77777777" w:rsidR="00614B93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  <w:lang w:eastAsia="zh-TW"/>
        </w:rPr>
      </w:pPr>
    </w:p>
    <w:p w14:paraId="2B1F0A71" w14:textId="1E7C1535" w:rsidR="00614B93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  <w:hyperlink r:id="rId15" w:history="1">
        <w:r w:rsidRPr="00C731DE">
          <w:rPr>
            <w:rStyle w:val="Hyperlink"/>
          </w:rPr>
          <w:t>www.delicacyfood.com</w:t>
        </w:r>
      </w:hyperlink>
    </w:p>
    <w:p w14:paraId="194659E3" w14:textId="77777777" w:rsidR="00460F5D" w:rsidRDefault="00460F5D" w:rsidP="004362E4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</w:p>
    <w:p w14:paraId="60E05469" w14:textId="77777777" w:rsidR="00614B93" w:rsidRPr="001141B4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  <w:sz w:val="4"/>
          <w:szCs w:val="4"/>
        </w:rPr>
      </w:pPr>
    </w:p>
    <w:p w14:paraId="19F7E930" w14:textId="2926B424" w:rsidR="001141B4" w:rsidRDefault="001141B4" w:rsidP="004362E4">
      <w:pPr>
        <w:pStyle w:val="Heading1"/>
        <w:snapToGrid w:val="0"/>
        <w:spacing w:before="0" w:after="0" w:line="276" w:lineRule="auto"/>
        <w:contextualSpacing/>
      </w:pPr>
      <w:r w:rsidRPr="00614B93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附錄</w:t>
      </w:r>
      <w:r w:rsidRPr="00614B93">
        <w:rPr>
          <w:rFonts w:ascii="Microsoft JhengHei" w:eastAsia="Microsoft JhengHei" w:hAnsi="Microsoft JhengHei"/>
          <w:color w:val="0432FF"/>
          <w:szCs w:val="40"/>
          <w:lang w:eastAsia="zh-TW"/>
        </w:rPr>
        <w:t>1.</w:t>
      </w:r>
      <w:r>
        <w:rPr>
          <w:rFonts w:ascii="Microsoft JhengHei" w:eastAsia="Microsoft JhengHei" w:hAnsi="Microsoft JhengHei"/>
          <w:color w:val="0432FF"/>
          <w:szCs w:val="40"/>
          <w:lang w:eastAsia="zh-TW"/>
        </w:rPr>
        <w:t>5</w:t>
      </w:r>
      <w:r w:rsidRPr="00614B93">
        <w:rPr>
          <w:rFonts w:ascii="Microsoft JhengHei" w:eastAsia="Microsoft JhengHei" w:hAnsi="Microsoft JhengHei"/>
          <w:color w:val="0432FF"/>
          <w:szCs w:val="40"/>
          <w:lang w:eastAsia="zh-TW"/>
        </w:rPr>
        <w:t xml:space="preserve">  - </w:t>
      </w:r>
      <w:r>
        <w:rPr>
          <w:rFonts w:ascii="Microsoft JhengHei" w:eastAsia="Microsoft JhengHei" w:hAnsi="Microsoft JhengHei"/>
          <w:color w:val="0432FF"/>
          <w:szCs w:val="40"/>
          <w:lang w:eastAsia="zh-TW"/>
        </w:rPr>
        <w:t>Instagram</w:t>
      </w:r>
      <w:r w:rsidRPr="00614B93">
        <w:rPr>
          <w:rFonts w:ascii="Microsoft JhengHei" w:eastAsia="Microsoft JhengHei" w:hAnsi="Microsoft JhengHei" w:hint="eastAsia"/>
          <w:color w:val="0432FF"/>
          <w:szCs w:val="40"/>
          <w:lang w:eastAsia="zh-TW"/>
        </w:rPr>
        <w:t>文本</w:t>
      </w:r>
    </w:p>
    <w:p w14:paraId="1A74398D" w14:textId="5BF1BE00" w:rsidR="001141B4" w:rsidRPr="00373B7C" w:rsidRDefault="001141B4" w:rsidP="004362E4">
      <w:pPr>
        <w:pStyle w:val="Heading1"/>
        <w:snapToGrid w:val="0"/>
        <w:spacing w:before="0" w:after="0" w:line="276" w:lineRule="auto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注意：</w:t>
      </w:r>
      <w:r>
        <w:rPr>
          <w:rFonts w:ascii="Microsoft JhengHei" w:eastAsia="Microsoft JhengHei" w:hAnsi="Microsoft JhengHei" w:cs="MS Gothic"/>
          <w:color w:val="0432FF"/>
          <w:sz w:val="22"/>
          <w:szCs w:val="22"/>
          <w:lang w:eastAsia="zh-TW"/>
        </w:rPr>
        <w:tab/>
      </w:r>
      <w:r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  <w:t>Instagram</w:t>
      </w:r>
      <w:r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帖子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的文本為</w:t>
      </w:r>
      <w:r w:rsidRPr="00373B7C">
        <w:rPr>
          <w:rFonts w:ascii="Microsoft JhengHei" w:eastAsia="Microsoft JhengHei" w:hAnsi="Microsoft JhengHei" w:cs="MS Gothic" w:hint="eastAsia"/>
          <w:color w:val="0432FF"/>
          <w:sz w:val="22"/>
          <w:szCs w:val="22"/>
          <w:lang w:eastAsia="zh-TW"/>
        </w:rPr>
        <w:t>藍色</w:t>
      </w:r>
    </w:p>
    <w:p w14:paraId="77D09D8D" w14:textId="77777777" w:rsidR="001141B4" w:rsidRPr="00373B7C" w:rsidRDefault="001141B4" w:rsidP="004362E4">
      <w:pPr>
        <w:pStyle w:val="Heading1"/>
        <w:snapToGrid w:val="0"/>
        <w:spacing w:before="0" w:after="0" w:line="276" w:lineRule="auto"/>
        <w:ind w:firstLine="720"/>
        <w:contextualSpacing/>
        <w:rPr>
          <w:rFonts w:ascii="Microsoft JhengHei" w:eastAsia="Microsoft JhengHei" w:hAnsi="Microsoft JhengHei" w:cs="MS Gothic"/>
          <w:b w:val="0"/>
          <w:bCs/>
          <w:color w:val="0432FF"/>
          <w:sz w:val="22"/>
          <w:szCs w:val="22"/>
          <w:lang w:eastAsia="zh-TW"/>
        </w:rPr>
      </w:pP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黑色文字不包括在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內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（它們是</w:t>
      </w:r>
      <w:r w:rsidRPr="00373B7C">
        <w:rPr>
          <w:rFonts w:ascii="Microsoft JhengHei" w:eastAsia="Microsoft JhengHei" w:hAnsi="Microsoft JhengHei" w:cs="Microsoft JhengHei" w:hint="eastAsia"/>
          <w:b w:val="0"/>
          <w:bCs/>
          <w:color w:val="0432FF"/>
          <w:sz w:val="22"/>
          <w:szCs w:val="22"/>
          <w:lang w:eastAsia="zh-TW"/>
        </w:rPr>
        <w:t>說</w:t>
      </w:r>
      <w:r w:rsidRPr="00373B7C">
        <w:rPr>
          <w:rFonts w:ascii="Microsoft JhengHei" w:eastAsia="Microsoft JhengHei" w:hAnsi="Microsoft JhengHei" w:cs="MS Gothic" w:hint="eastAsia"/>
          <w:b w:val="0"/>
          <w:bCs/>
          <w:color w:val="0432FF"/>
          <w:sz w:val="22"/>
          <w:szCs w:val="22"/>
          <w:lang w:eastAsia="zh-TW"/>
        </w:rPr>
        <w:t>明）</w:t>
      </w:r>
    </w:p>
    <w:p w14:paraId="6C90EC23" w14:textId="77777777" w:rsidR="00614B93" w:rsidRDefault="00614B93" w:rsidP="004362E4">
      <w:pPr>
        <w:snapToGrid w:val="0"/>
        <w:spacing w:after="0" w:line="276" w:lineRule="auto"/>
        <w:contextualSpacing/>
        <w:rPr>
          <w:lang w:eastAsia="zh-TW"/>
        </w:rPr>
      </w:pPr>
    </w:p>
    <w:p w14:paraId="0EBFF23B" w14:textId="0D3C5BF5" w:rsidR="00614B93" w:rsidRPr="001141B4" w:rsidRDefault="00614B93" w:rsidP="004362E4">
      <w:pPr>
        <w:snapToGrid w:val="0"/>
        <w:spacing w:after="0" w:line="276" w:lineRule="auto"/>
        <w:contextualSpacing/>
        <w:rPr>
          <w:rFonts w:ascii="Microsoft JhengHei" w:eastAsia="Microsoft JhengHei" w:hAnsi="Microsoft JhengHei" w:cs="MS Gothic"/>
          <w:bCs/>
          <w:color w:val="0432FF"/>
          <w:sz w:val="22"/>
          <w:szCs w:val="22"/>
          <w:lang w:eastAsia="zh-TW"/>
        </w:rPr>
      </w:pPr>
      <w:r w:rsidRPr="001141B4">
        <w:rPr>
          <w:rFonts w:ascii="Microsoft JhengHei" w:eastAsia="Microsoft JhengHei" w:hAnsi="Microsoft JhengHei" w:cs="MS Gothic"/>
          <w:bCs/>
          <w:color w:val="0432FF"/>
          <w:sz w:val="22"/>
          <w:szCs w:val="22"/>
          <w:lang w:eastAsia="zh-TW"/>
        </w:rPr>
        <w:t>Instagram v1 (</w:t>
      </w:r>
      <w:r w:rsidR="001141B4">
        <w:rPr>
          <w:rFonts w:ascii="Microsoft JhengHei" w:eastAsia="Microsoft JhengHei" w:hAnsi="Microsoft JhengHei" w:cs="MS Gothic" w:hint="eastAsia"/>
          <w:bCs/>
          <w:color w:val="0432FF"/>
          <w:sz w:val="22"/>
          <w:szCs w:val="22"/>
          <w:lang w:eastAsia="zh-TW"/>
        </w:rPr>
        <w:t>英文</w:t>
      </w:r>
      <w:r w:rsidRPr="001141B4">
        <w:rPr>
          <w:rFonts w:ascii="Microsoft JhengHei" w:eastAsia="Microsoft JhengHei" w:hAnsi="Microsoft JhengHei" w:cs="MS Gothic"/>
          <w:bCs/>
          <w:color w:val="0432FF"/>
          <w:sz w:val="22"/>
          <w:szCs w:val="22"/>
          <w:lang w:eastAsia="zh-TW"/>
        </w:rPr>
        <w:t>):</w:t>
      </w:r>
    </w:p>
    <w:p w14:paraId="74BC6A1E" w14:textId="1373F451" w:rsidR="00614B93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106F9E5C" w14:textId="77777777" w:rsidR="004362E4" w:rsidRPr="004362E4" w:rsidRDefault="004362E4" w:rsidP="004362E4">
      <w:pPr>
        <w:snapToGrid w:val="0"/>
        <w:spacing w:after="0" w:line="276" w:lineRule="auto"/>
        <w:ind w:left="360"/>
        <w:contextualSpacing/>
        <w:rPr>
          <w:rFonts w:ascii="Microsoft JhengHei" w:eastAsia="Microsoft JhengHei" w:hAnsi="Microsoft JhengHei" w:cs="MS Gothic"/>
          <w:bCs/>
          <w:color w:val="0432FF"/>
          <w:sz w:val="22"/>
          <w:szCs w:val="22"/>
          <w:lang w:eastAsia="zh-TW"/>
        </w:rPr>
      </w:pPr>
      <w:r w:rsidRPr="004362E4">
        <w:rPr>
          <w:rFonts w:ascii="Microsoft JhengHei" w:eastAsia="Microsoft JhengHei" w:hAnsi="Microsoft JhengHei" w:cs="MS Gothic" w:hint="eastAsia"/>
          <w:bCs/>
          <w:color w:val="0432FF"/>
          <w:sz w:val="22"/>
          <w:szCs w:val="22"/>
          <w:lang w:eastAsia="zh-TW"/>
        </w:rPr>
        <w:t>最精緻名貴的椰棗用錢就能買到</w:t>
      </w:r>
    </w:p>
    <w:p w14:paraId="7B3FF2F0" w14:textId="77777777" w:rsidR="00614B93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5F57CCB5" w14:textId="77777777" w:rsidR="00614B93" w:rsidRPr="00720ABC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</w:p>
    <w:p w14:paraId="46552EC5" w14:textId="1FA43FD6" w:rsidR="00614B93" w:rsidRPr="001141B4" w:rsidRDefault="00614B93" w:rsidP="004362E4">
      <w:pPr>
        <w:snapToGrid w:val="0"/>
        <w:spacing w:after="0" w:line="276" w:lineRule="auto"/>
        <w:contextualSpacing/>
        <w:rPr>
          <w:rFonts w:ascii="Microsoft JhengHei" w:eastAsia="Microsoft JhengHei" w:hAnsi="Microsoft JhengHei" w:cs="MS Gothic"/>
          <w:bCs/>
          <w:color w:val="0432FF"/>
          <w:sz w:val="22"/>
          <w:szCs w:val="22"/>
          <w:lang w:eastAsia="zh-TW"/>
        </w:rPr>
      </w:pPr>
      <w:r w:rsidRPr="001141B4">
        <w:rPr>
          <w:rFonts w:ascii="Microsoft JhengHei" w:eastAsia="Microsoft JhengHei" w:hAnsi="Microsoft JhengHei" w:cs="MS Gothic"/>
          <w:bCs/>
          <w:color w:val="0432FF"/>
          <w:sz w:val="22"/>
          <w:szCs w:val="22"/>
          <w:lang w:eastAsia="zh-TW"/>
        </w:rPr>
        <w:t>Instagram v2 (</w:t>
      </w:r>
      <w:r w:rsidR="001141B4" w:rsidRPr="001141B4">
        <w:rPr>
          <w:rFonts w:ascii="Microsoft JhengHei" w:eastAsia="Microsoft JhengHei" w:hAnsi="Microsoft JhengHei" w:cs="MS Gothic" w:hint="eastAsia"/>
          <w:bCs/>
          <w:color w:val="0432FF"/>
          <w:sz w:val="22"/>
          <w:szCs w:val="22"/>
          <w:lang w:eastAsia="zh-TW"/>
        </w:rPr>
        <w:t>阿拉伯</w:t>
      </w:r>
      <w:r w:rsidR="001141B4">
        <w:rPr>
          <w:rFonts w:ascii="Microsoft JhengHei" w:eastAsia="Microsoft JhengHei" w:hAnsi="Microsoft JhengHei" w:cs="MS Gothic" w:hint="eastAsia"/>
          <w:bCs/>
          <w:color w:val="0432FF"/>
          <w:sz w:val="22"/>
          <w:szCs w:val="22"/>
          <w:lang w:eastAsia="zh-TW"/>
        </w:rPr>
        <w:t>文</w:t>
      </w:r>
      <w:r w:rsidRPr="001141B4">
        <w:rPr>
          <w:rFonts w:ascii="Microsoft JhengHei" w:eastAsia="Microsoft JhengHei" w:hAnsi="Microsoft JhengHei" w:cs="MS Gothic"/>
          <w:bCs/>
          <w:color w:val="0432FF"/>
          <w:sz w:val="22"/>
          <w:szCs w:val="22"/>
          <w:lang w:eastAsia="zh-TW"/>
        </w:rPr>
        <w:t>):</w:t>
      </w:r>
    </w:p>
    <w:p w14:paraId="4CF00E70" w14:textId="77777777" w:rsidR="00614B93" w:rsidRDefault="00614B93" w:rsidP="004362E4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6D4AC6D8" w14:textId="3AF325D1" w:rsidR="00720ABC" w:rsidRDefault="00614B93" w:rsidP="00460F5D">
      <w:pPr>
        <w:snapToGrid w:val="0"/>
        <w:spacing w:after="0" w:line="276" w:lineRule="auto"/>
        <w:ind w:left="360"/>
        <w:contextualSpacing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  <w:bookmarkStart w:id="4" w:name="_GoBack"/>
      <w:bookmarkEnd w:id="4"/>
    </w:p>
    <w:p w14:paraId="2EBF6F29" w14:textId="77777777" w:rsidR="00720ABC" w:rsidRPr="00CB3B48" w:rsidRDefault="00720ABC" w:rsidP="00F741E6">
      <w:pPr>
        <w:ind w:left="360"/>
        <w:rPr>
          <w:color w:val="5B9BD5" w:themeColor="accent1"/>
          <w:lang w:val="en-US"/>
        </w:rPr>
      </w:pPr>
    </w:p>
    <w:sectPr w:rsidR="00720ABC" w:rsidRPr="00CB3B48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EE761B" w14:textId="77777777" w:rsidR="004C4C30" w:rsidRDefault="004C4C30" w:rsidP="0016367F">
      <w:r>
        <w:separator/>
      </w:r>
    </w:p>
    <w:p w14:paraId="0E35A95A" w14:textId="77777777" w:rsidR="004C4C30" w:rsidRDefault="004C4C30" w:rsidP="0016367F"/>
    <w:p w14:paraId="3BAE965F" w14:textId="77777777" w:rsidR="004C4C30" w:rsidRDefault="004C4C30" w:rsidP="0016367F"/>
    <w:p w14:paraId="33CB8897" w14:textId="77777777" w:rsidR="004C4C30" w:rsidRDefault="004C4C30" w:rsidP="0016367F"/>
    <w:p w14:paraId="2243C6AC" w14:textId="77777777" w:rsidR="004C4C30" w:rsidRDefault="004C4C30" w:rsidP="0016367F"/>
    <w:p w14:paraId="1D2988B5" w14:textId="77777777" w:rsidR="004C4C30" w:rsidRDefault="004C4C30" w:rsidP="0016367F"/>
    <w:p w14:paraId="5D6E4186" w14:textId="77777777" w:rsidR="004C4C30" w:rsidRDefault="004C4C30" w:rsidP="0016367F"/>
    <w:p w14:paraId="69D48D3D" w14:textId="77777777" w:rsidR="004C4C30" w:rsidRDefault="004C4C30" w:rsidP="00280421"/>
  </w:endnote>
  <w:endnote w:type="continuationSeparator" w:id="0">
    <w:p w14:paraId="7245CCC8" w14:textId="77777777" w:rsidR="004C4C30" w:rsidRDefault="004C4C30" w:rsidP="0016367F">
      <w:r>
        <w:continuationSeparator/>
      </w:r>
    </w:p>
    <w:p w14:paraId="7ACE11DC" w14:textId="77777777" w:rsidR="004C4C30" w:rsidRDefault="004C4C30" w:rsidP="0016367F"/>
    <w:p w14:paraId="4E9012D7" w14:textId="77777777" w:rsidR="004C4C30" w:rsidRDefault="004C4C30" w:rsidP="0016367F"/>
    <w:p w14:paraId="082FADEE" w14:textId="77777777" w:rsidR="004C4C30" w:rsidRDefault="004C4C30" w:rsidP="0016367F"/>
    <w:p w14:paraId="2830458D" w14:textId="77777777" w:rsidR="004C4C30" w:rsidRDefault="004C4C30" w:rsidP="0016367F"/>
    <w:p w14:paraId="5EE8EDA4" w14:textId="77777777" w:rsidR="004C4C30" w:rsidRDefault="004C4C30" w:rsidP="0016367F"/>
    <w:p w14:paraId="28F187FE" w14:textId="77777777" w:rsidR="004C4C30" w:rsidRDefault="004C4C30" w:rsidP="0016367F"/>
    <w:p w14:paraId="54FAE5D3" w14:textId="77777777" w:rsidR="004C4C30" w:rsidRDefault="004C4C30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884023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884023" w:rsidRPr="00B96D60" w:rsidRDefault="0088402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2C3EA821" w:rsidR="00884023" w:rsidRPr="00B96D60" w:rsidRDefault="0088402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>
            <w:rPr>
              <w:sz w:val="16"/>
              <w:szCs w:val="16"/>
            </w:rPr>
            <w:t>HK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884023" w:rsidRPr="00B96D60" w:rsidRDefault="0088402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884023" w:rsidRPr="00B96D60" w:rsidRDefault="0088402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884023" w:rsidRPr="00B96D60" w:rsidRDefault="0088402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884023" w:rsidRPr="00B96D60" w:rsidRDefault="00884023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27D7ABD4" w:rsidR="00884023" w:rsidRPr="00453B91" w:rsidRDefault="00884023" w:rsidP="0016367F">
    <w:pPr>
      <w:pStyle w:val="Footer"/>
    </w:pPr>
    <w:r>
      <w:t>WSC2019_TP40_Day3_HK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B2DEA6" w14:textId="77777777" w:rsidR="004C4C30" w:rsidRDefault="004C4C30" w:rsidP="0016367F">
      <w:r>
        <w:separator/>
      </w:r>
    </w:p>
    <w:p w14:paraId="5B1444DE" w14:textId="77777777" w:rsidR="004C4C30" w:rsidRDefault="004C4C30" w:rsidP="0016367F"/>
    <w:p w14:paraId="33A2EC30" w14:textId="77777777" w:rsidR="004C4C30" w:rsidRDefault="004C4C30" w:rsidP="0016367F"/>
    <w:p w14:paraId="0C4BCABA" w14:textId="77777777" w:rsidR="004C4C30" w:rsidRDefault="004C4C30" w:rsidP="0016367F"/>
    <w:p w14:paraId="52ACFA84" w14:textId="77777777" w:rsidR="004C4C30" w:rsidRDefault="004C4C30" w:rsidP="0016367F"/>
    <w:p w14:paraId="51137597" w14:textId="77777777" w:rsidR="004C4C30" w:rsidRDefault="004C4C30" w:rsidP="00280421"/>
  </w:footnote>
  <w:footnote w:type="continuationSeparator" w:id="0">
    <w:p w14:paraId="0CA643A4" w14:textId="77777777" w:rsidR="004C4C30" w:rsidRDefault="004C4C30" w:rsidP="0016367F">
      <w:r>
        <w:continuationSeparator/>
      </w:r>
    </w:p>
    <w:p w14:paraId="617D9B81" w14:textId="77777777" w:rsidR="004C4C30" w:rsidRDefault="004C4C30" w:rsidP="0016367F"/>
    <w:p w14:paraId="2AC39528" w14:textId="77777777" w:rsidR="004C4C30" w:rsidRDefault="004C4C30" w:rsidP="0016367F"/>
    <w:p w14:paraId="2C3DEB96" w14:textId="77777777" w:rsidR="004C4C30" w:rsidRDefault="004C4C30" w:rsidP="0016367F"/>
    <w:p w14:paraId="5E839AFA" w14:textId="77777777" w:rsidR="004C4C30" w:rsidRDefault="004C4C30" w:rsidP="0016367F"/>
    <w:p w14:paraId="79DD5F94" w14:textId="77777777" w:rsidR="004C4C30" w:rsidRDefault="004C4C30" w:rsidP="0016367F"/>
    <w:p w14:paraId="3CA8AD26" w14:textId="77777777" w:rsidR="004C4C30" w:rsidRDefault="004C4C30" w:rsidP="0016367F"/>
    <w:p w14:paraId="2E07525D" w14:textId="77777777" w:rsidR="004C4C30" w:rsidRDefault="004C4C30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884023" w:rsidRDefault="00884023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884023" w:rsidRDefault="00884023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4" w15:restartNumberingAfterBreak="0">
    <w:nsid w:val="1C2731E1"/>
    <w:multiLevelType w:val="hybridMultilevel"/>
    <w:tmpl w:val="024C79AE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7" w15:restartNumberingAfterBreak="0">
    <w:nsid w:val="21782CE7"/>
    <w:multiLevelType w:val="hybridMultilevel"/>
    <w:tmpl w:val="7EECA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B39F8"/>
    <w:multiLevelType w:val="hybridMultilevel"/>
    <w:tmpl w:val="3684D70C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413F9B"/>
    <w:multiLevelType w:val="hybridMultilevel"/>
    <w:tmpl w:val="F90A9E8C"/>
    <w:lvl w:ilvl="0" w:tplc="FF2C001A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  <w:color w:val="0432F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01075"/>
    <w:multiLevelType w:val="hybridMultilevel"/>
    <w:tmpl w:val="10DAE768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12664"/>
    <w:multiLevelType w:val="hybridMultilevel"/>
    <w:tmpl w:val="0302ADD4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B3E99"/>
    <w:multiLevelType w:val="hybridMultilevel"/>
    <w:tmpl w:val="2BC801FE"/>
    <w:lvl w:ilvl="0" w:tplc="05222800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3015E"/>
    <w:multiLevelType w:val="hybridMultilevel"/>
    <w:tmpl w:val="47FE5448"/>
    <w:lvl w:ilvl="0" w:tplc="F5DE118E">
      <w:numFmt w:val="bullet"/>
      <w:lvlText w:val="•"/>
      <w:lvlJc w:val="left"/>
      <w:pPr>
        <w:ind w:left="1080" w:hanging="72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D75B7"/>
    <w:multiLevelType w:val="hybridMultilevel"/>
    <w:tmpl w:val="8CAE7970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EC2E38"/>
    <w:multiLevelType w:val="hybridMultilevel"/>
    <w:tmpl w:val="E084A3E6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96485"/>
    <w:multiLevelType w:val="hybridMultilevel"/>
    <w:tmpl w:val="18A84B8C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A32D4E"/>
    <w:multiLevelType w:val="hybridMultilevel"/>
    <w:tmpl w:val="80362C46"/>
    <w:lvl w:ilvl="0" w:tplc="EC702F80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  <w:color w:val="0432F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342842"/>
    <w:multiLevelType w:val="hybridMultilevel"/>
    <w:tmpl w:val="681C83D6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22D74"/>
    <w:multiLevelType w:val="hybridMultilevel"/>
    <w:tmpl w:val="D870D5DA"/>
    <w:lvl w:ilvl="0" w:tplc="FF2C001A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  <w:color w:val="0432F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6B15E3"/>
    <w:multiLevelType w:val="hybridMultilevel"/>
    <w:tmpl w:val="8EF0F434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243DB7"/>
    <w:multiLevelType w:val="hybridMultilevel"/>
    <w:tmpl w:val="9D58DF0A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CBC0A3B"/>
    <w:multiLevelType w:val="hybridMultilevel"/>
    <w:tmpl w:val="A63CC412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F51FE6"/>
    <w:multiLevelType w:val="hybridMultilevel"/>
    <w:tmpl w:val="7AC6A0FC"/>
    <w:lvl w:ilvl="0" w:tplc="F5DE118E">
      <w:numFmt w:val="bullet"/>
      <w:lvlText w:val="•"/>
      <w:lvlJc w:val="left"/>
      <w:pPr>
        <w:ind w:left="720" w:hanging="360"/>
      </w:pPr>
      <w:rPr>
        <w:rFonts w:ascii="Microsoft JhengHei" w:eastAsia="Microsoft JhengHei" w:hAnsi="Microsoft JhengHei" w:cstheme="maj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28"/>
  </w:num>
  <w:num w:numId="6">
    <w:abstractNumId w:val="5"/>
  </w:num>
  <w:num w:numId="7">
    <w:abstractNumId w:val="24"/>
  </w:num>
  <w:num w:numId="8">
    <w:abstractNumId w:val="23"/>
  </w:num>
  <w:num w:numId="9">
    <w:abstractNumId w:val="12"/>
  </w:num>
  <w:num w:numId="10">
    <w:abstractNumId w:val="20"/>
  </w:num>
  <w:num w:numId="11">
    <w:abstractNumId w:val="16"/>
  </w:num>
  <w:num w:numId="12">
    <w:abstractNumId w:val="14"/>
  </w:num>
  <w:num w:numId="13">
    <w:abstractNumId w:val="15"/>
  </w:num>
  <w:num w:numId="14">
    <w:abstractNumId w:val="2"/>
  </w:num>
  <w:num w:numId="15">
    <w:abstractNumId w:val="7"/>
  </w:num>
  <w:num w:numId="16">
    <w:abstractNumId w:val="13"/>
  </w:num>
  <w:num w:numId="17">
    <w:abstractNumId w:val="27"/>
  </w:num>
  <w:num w:numId="18">
    <w:abstractNumId w:val="11"/>
  </w:num>
  <w:num w:numId="19">
    <w:abstractNumId w:val="21"/>
  </w:num>
  <w:num w:numId="20">
    <w:abstractNumId w:val="26"/>
  </w:num>
  <w:num w:numId="21">
    <w:abstractNumId w:val="19"/>
  </w:num>
  <w:num w:numId="22">
    <w:abstractNumId w:val="8"/>
  </w:num>
  <w:num w:numId="23">
    <w:abstractNumId w:val="22"/>
  </w:num>
  <w:num w:numId="24">
    <w:abstractNumId w:val="10"/>
  </w:num>
  <w:num w:numId="25">
    <w:abstractNumId w:val="30"/>
  </w:num>
  <w:num w:numId="26">
    <w:abstractNumId w:val="29"/>
  </w:num>
  <w:num w:numId="27">
    <w:abstractNumId w:val="17"/>
  </w:num>
  <w:num w:numId="28">
    <w:abstractNumId w:val="4"/>
  </w:num>
  <w:num w:numId="29">
    <w:abstractNumId w:val="18"/>
  </w:num>
  <w:num w:numId="30">
    <w:abstractNumId w:val="9"/>
  </w:num>
  <w:num w:numId="31">
    <w:abstractNumId w:val="2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1546"/>
    <w:rsid w:val="000640A4"/>
    <w:rsid w:val="00071AA7"/>
    <w:rsid w:val="00082FB6"/>
    <w:rsid w:val="00090B10"/>
    <w:rsid w:val="00095191"/>
    <w:rsid w:val="000A211A"/>
    <w:rsid w:val="000C351E"/>
    <w:rsid w:val="000D576D"/>
    <w:rsid w:val="000E13EB"/>
    <w:rsid w:val="000E219D"/>
    <w:rsid w:val="000E5A11"/>
    <w:rsid w:val="000F4A5C"/>
    <w:rsid w:val="001141B4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86F3D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52546"/>
    <w:rsid w:val="002609AA"/>
    <w:rsid w:val="00260DD2"/>
    <w:rsid w:val="00261C11"/>
    <w:rsid w:val="00264847"/>
    <w:rsid w:val="00267A4B"/>
    <w:rsid w:val="00271388"/>
    <w:rsid w:val="00274D56"/>
    <w:rsid w:val="00276518"/>
    <w:rsid w:val="00280421"/>
    <w:rsid w:val="0028522E"/>
    <w:rsid w:val="00294DA2"/>
    <w:rsid w:val="002A14D1"/>
    <w:rsid w:val="002A23FA"/>
    <w:rsid w:val="002A3094"/>
    <w:rsid w:val="002B1320"/>
    <w:rsid w:val="002B20E2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452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6B3D"/>
    <w:rsid w:val="00433A9F"/>
    <w:rsid w:val="004362E4"/>
    <w:rsid w:val="00451DED"/>
    <w:rsid w:val="00453B91"/>
    <w:rsid w:val="004605D7"/>
    <w:rsid w:val="00460F5D"/>
    <w:rsid w:val="00462CB3"/>
    <w:rsid w:val="00472F2E"/>
    <w:rsid w:val="00475DE8"/>
    <w:rsid w:val="00493F09"/>
    <w:rsid w:val="00495958"/>
    <w:rsid w:val="004A61D4"/>
    <w:rsid w:val="004B1100"/>
    <w:rsid w:val="004B6102"/>
    <w:rsid w:val="004B6219"/>
    <w:rsid w:val="004C4C30"/>
    <w:rsid w:val="004C77A7"/>
    <w:rsid w:val="004D07CA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14B93"/>
    <w:rsid w:val="00620941"/>
    <w:rsid w:val="00622F48"/>
    <w:rsid w:val="0062412F"/>
    <w:rsid w:val="0062478E"/>
    <w:rsid w:val="00627E3D"/>
    <w:rsid w:val="00654C21"/>
    <w:rsid w:val="00660696"/>
    <w:rsid w:val="0067352E"/>
    <w:rsid w:val="00673AA4"/>
    <w:rsid w:val="006741AC"/>
    <w:rsid w:val="006805C1"/>
    <w:rsid w:val="00680D27"/>
    <w:rsid w:val="00686A60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0991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246DD"/>
    <w:rsid w:val="00833613"/>
    <w:rsid w:val="008362E2"/>
    <w:rsid w:val="0083694C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4023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789E"/>
    <w:rsid w:val="009C17BB"/>
    <w:rsid w:val="009D1287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796A"/>
    <w:rsid w:val="00BC6FA3"/>
    <w:rsid w:val="00BD14CD"/>
    <w:rsid w:val="00BD6F77"/>
    <w:rsid w:val="00BE3BAD"/>
    <w:rsid w:val="00BF7766"/>
    <w:rsid w:val="00C31CCA"/>
    <w:rsid w:val="00C35B56"/>
    <w:rsid w:val="00C37332"/>
    <w:rsid w:val="00C420AB"/>
    <w:rsid w:val="00C576AC"/>
    <w:rsid w:val="00C60483"/>
    <w:rsid w:val="00C65EE3"/>
    <w:rsid w:val="00C75D7A"/>
    <w:rsid w:val="00C77D08"/>
    <w:rsid w:val="00C83F64"/>
    <w:rsid w:val="00C87081"/>
    <w:rsid w:val="00C963FD"/>
    <w:rsid w:val="00CA5BB5"/>
    <w:rsid w:val="00CA6044"/>
    <w:rsid w:val="00CB1799"/>
    <w:rsid w:val="00CB3B48"/>
    <w:rsid w:val="00CB3E97"/>
    <w:rsid w:val="00CD3200"/>
    <w:rsid w:val="00CD768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1401E"/>
    <w:rsid w:val="00D2122D"/>
    <w:rsid w:val="00D21907"/>
    <w:rsid w:val="00D333DE"/>
    <w:rsid w:val="00D45F12"/>
    <w:rsid w:val="00D57E01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C6DDE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PMingLiU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4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1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4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3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3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3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4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2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6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6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6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5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9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336">
                      <w:marLeft w:val="3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6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7250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0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0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delicacyfoo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delicacyfood.com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delicacyfoo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3E715-099F-554C-B8E2-E3BECB94E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0</TotalTime>
  <Pages>14</Pages>
  <Words>1770</Words>
  <Characters>10090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3</cp:revision>
  <cp:lastPrinted>2019-08-24T15:38:00Z</cp:lastPrinted>
  <dcterms:created xsi:type="dcterms:W3CDTF">2019-08-24T15:38:00Z</dcterms:created>
  <dcterms:modified xsi:type="dcterms:W3CDTF">2019-08-24T15:39:00Z</dcterms:modified>
</cp:coreProperties>
</file>