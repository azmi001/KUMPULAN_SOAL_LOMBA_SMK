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1C292A2B" w:rsidR="00453B91" w:rsidRDefault="0055566F" w:rsidP="0016367F">
      <w:pPr>
        <w:pStyle w:val="Subtitle"/>
      </w:pPr>
      <w:r>
        <w:t>Graphic Design Technology</w:t>
      </w:r>
      <w:r>
        <w:br/>
      </w:r>
      <w:r w:rsidR="00283832">
        <w:rPr>
          <w:b/>
          <w:sz w:val="42"/>
          <w:szCs w:val="42"/>
        </w:rPr>
        <w:t>HUNGARIAN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</w:p>
    <w:p w14:paraId="56634639" w14:textId="57E08822" w:rsidR="00ED2B92" w:rsidRDefault="00ED2B92" w:rsidP="00ED2B92">
      <w:pPr>
        <w:pStyle w:val="ListParagraph"/>
        <w:numPr>
          <w:ilvl w:val="0"/>
          <w:numId w:val="29"/>
        </w:numPr>
      </w:pPr>
      <w:r>
        <w:t>WSC2019_TP40_Day1.docx (this file)</w:t>
      </w:r>
    </w:p>
    <w:p w14:paraId="718287E4" w14:textId="05E94812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698CD01F" w:rsidR="00F350FA" w:rsidRPr="00ED2B92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6FDBDDD" w14:textId="3B08EDD4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4B0FA973" w14:textId="0EE2569A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5EE86BA6" w14:textId="79035ADA" w:rsidR="008D0C3D" w:rsidRDefault="008D0C3D" w:rsidP="0016367F">
      <w:r w:rsidRPr="00EC604A">
        <w:rPr>
          <w:b/>
        </w:rPr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522A73B7" w14:textId="4A4D2C0E" w:rsidR="00013487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  <w:r w:rsidR="00C576AC">
        <w:t xml:space="preserve"> </w:t>
      </w:r>
    </w:p>
    <w:p w14:paraId="0D9FF29A" w14:textId="4C2AA56F" w:rsidR="003F0DCD" w:rsidRDefault="003F0DCD" w:rsidP="0016367F"/>
    <w:p w14:paraId="1B19629A" w14:textId="37E8682A" w:rsidR="003F0DCD" w:rsidRDefault="003F0DCD" w:rsidP="0016367F"/>
    <w:p w14:paraId="69F0F244" w14:textId="67216F92" w:rsidR="003F0DCD" w:rsidRDefault="003F0DCD" w:rsidP="0016367F">
      <w:pPr>
        <w:rPr>
          <w:color w:val="00B050"/>
        </w:rPr>
      </w:pPr>
      <w:r>
        <w:rPr>
          <w:color w:val="00B050"/>
        </w:rPr>
        <w:t xml:space="preserve">A </w:t>
      </w:r>
      <w:proofErr w:type="spellStart"/>
      <w:r>
        <w:rPr>
          <w:color w:val="00B050"/>
        </w:rPr>
        <w:t>datoly</w:t>
      </w:r>
      <w:r w:rsidR="009E2A6E">
        <w:rPr>
          <w:color w:val="00B050"/>
        </w:rPr>
        <w:t>a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datolyapalma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gyumolcse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egyike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legregebben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kedvelt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gyumolcsoknek</w:t>
      </w:r>
      <w:proofErr w:type="spellEnd"/>
      <w:r>
        <w:rPr>
          <w:color w:val="00B050"/>
        </w:rPr>
        <w:t xml:space="preserve">. A </w:t>
      </w:r>
      <w:proofErr w:type="spellStart"/>
      <w:r>
        <w:rPr>
          <w:color w:val="00B050"/>
        </w:rPr>
        <w:t>szaritott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datolya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kulonlegessegnek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szamit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kozep-keleten</w:t>
      </w:r>
      <w:proofErr w:type="spellEnd"/>
      <w:r>
        <w:rPr>
          <w:color w:val="00B050"/>
        </w:rPr>
        <w:t xml:space="preserve"> es mar </w:t>
      </w:r>
      <w:proofErr w:type="spellStart"/>
      <w:r>
        <w:rPr>
          <w:color w:val="00B050"/>
        </w:rPr>
        <w:t>evezredek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ota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fogyasztjak</w:t>
      </w:r>
      <w:proofErr w:type="spellEnd"/>
      <w:r>
        <w:rPr>
          <w:color w:val="00B050"/>
        </w:rPr>
        <w:t xml:space="preserve">. Az </w:t>
      </w:r>
      <w:proofErr w:type="spellStart"/>
      <w:r>
        <w:rPr>
          <w:color w:val="00B050"/>
        </w:rPr>
        <w:t>egeszsegre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gyakorolt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pozitiv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hatasa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jol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ismert</w:t>
      </w:r>
      <w:proofErr w:type="spellEnd"/>
      <w:r>
        <w:rPr>
          <w:color w:val="00B050"/>
        </w:rPr>
        <w:t>.</w:t>
      </w:r>
    </w:p>
    <w:p w14:paraId="25D584E3" w14:textId="19E2C829" w:rsidR="003F0DCD" w:rsidRDefault="003F0DCD" w:rsidP="0016367F">
      <w:pPr>
        <w:rPr>
          <w:color w:val="00B050"/>
        </w:rPr>
      </w:pPr>
      <w:r>
        <w:rPr>
          <w:color w:val="00B050"/>
        </w:rPr>
        <w:t xml:space="preserve">A </w:t>
      </w:r>
      <w:r w:rsidRPr="003F0DCD">
        <w:rPr>
          <w:b/>
          <w:bCs/>
          <w:color w:val="00B050"/>
        </w:rPr>
        <w:t>Delicacy food products</w:t>
      </w:r>
      <w:r>
        <w:rPr>
          <w:color w:val="00B050"/>
        </w:rPr>
        <w:t xml:space="preserve"> </w:t>
      </w:r>
      <w:proofErr w:type="spellStart"/>
      <w:r>
        <w:rPr>
          <w:color w:val="00B050"/>
        </w:rPr>
        <w:t>egy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uj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ceg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Dubaiban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kulonleges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szaritott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gyumolcsoket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arulnak</w:t>
      </w:r>
      <w:proofErr w:type="spellEnd"/>
      <w:r>
        <w:rPr>
          <w:color w:val="00B050"/>
        </w:rPr>
        <w:t xml:space="preserve">. Az </w:t>
      </w:r>
      <w:proofErr w:type="spellStart"/>
      <w:r>
        <w:rPr>
          <w:color w:val="00B050"/>
        </w:rPr>
        <w:t>egyik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legfobb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termekuk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szaritott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datolya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les</w:t>
      </w:r>
      <w:r w:rsidR="009E2A6E">
        <w:rPr>
          <w:color w:val="00B050"/>
        </w:rPr>
        <w:t>z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kulonbozo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izesitesben</w:t>
      </w:r>
      <w:proofErr w:type="spellEnd"/>
      <w:r>
        <w:rPr>
          <w:color w:val="00B050"/>
        </w:rPr>
        <w:t>.</w:t>
      </w:r>
    </w:p>
    <w:p w14:paraId="13B8150B" w14:textId="7D816D6B" w:rsidR="003F0DCD" w:rsidRDefault="003F0DCD" w:rsidP="0016367F">
      <w:pPr>
        <w:rPr>
          <w:color w:val="00B050"/>
        </w:rPr>
      </w:pPr>
      <w:proofErr w:type="spellStart"/>
      <w:r>
        <w:rPr>
          <w:color w:val="00B050"/>
        </w:rPr>
        <w:t>Ezeket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termekeket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kozep-keleten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fogjak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arusitani</w:t>
      </w:r>
      <w:proofErr w:type="spellEnd"/>
      <w:r>
        <w:rPr>
          <w:color w:val="00B050"/>
        </w:rPr>
        <w:t xml:space="preserve">, mint </w:t>
      </w:r>
      <w:proofErr w:type="spellStart"/>
      <w:r>
        <w:rPr>
          <w:color w:val="00B050"/>
        </w:rPr>
        <w:t>extravagans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etelkulonlegesseget</w:t>
      </w:r>
      <w:proofErr w:type="spellEnd"/>
      <w:r>
        <w:rPr>
          <w:color w:val="00B050"/>
        </w:rPr>
        <w:t xml:space="preserve">. A design-ra </w:t>
      </w:r>
      <w:proofErr w:type="spellStart"/>
      <w:r>
        <w:rPr>
          <w:color w:val="00B050"/>
        </w:rPr>
        <w:t>nem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sajnaljak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penzt</w:t>
      </w:r>
      <w:proofErr w:type="spellEnd"/>
      <w:r>
        <w:rPr>
          <w:color w:val="00B050"/>
        </w:rPr>
        <w:t>.</w:t>
      </w:r>
    </w:p>
    <w:p w14:paraId="694F9B41" w14:textId="77777777" w:rsidR="003F0DCD" w:rsidRPr="003F0DCD" w:rsidRDefault="003F0DCD" w:rsidP="0016367F">
      <w:pPr>
        <w:rPr>
          <w:color w:val="00B050"/>
        </w:rPr>
      </w:pP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7AB1CB96" w14:textId="2E03F058" w:rsidR="00C576AC" w:rsidRDefault="00C576AC" w:rsidP="00C576AC"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 xml:space="preserve">raditional patterns and colours.   </w:t>
      </w:r>
    </w:p>
    <w:p w14:paraId="682830BD" w14:textId="68E2BB84" w:rsidR="003F0DCD" w:rsidRDefault="003F0DCD" w:rsidP="00C576AC"/>
    <w:p w14:paraId="5D40B6A1" w14:textId="167351DB" w:rsidR="003F0DCD" w:rsidRPr="003F0DCD" w:rsidRDefault="003F0DCD" w:rsidP="00C576AC">
      <w:pPr>
        <w:rPr>
          <w:color w:val="00B050"/>
        </w:rPr>
      </w:pPr>
      <w:r w:rsidRPr="003F0DCD">
        <w:rPr>
          <w:color w:val="00B050"/>
        </w:rPr>
        <w:t xml:space="preserve">A Delicacy food products </w:t>
      </w:r>
      <w:proofErr w:type="spellStart"/>
      <w:r w:rsidRPr="003F0DCD">
        <w:rPr>
          <w:color w:val="00B050"/>
        </w:rPr>
        <w:t>buszken</w:t>
      </w:r>
      <w:proofErr w:type="spellEnd"/>
      <w:r w:rsidRPr="003F0DCD">
        <w:rPr>
          <w:color w:val="00B050"/>
        </w:rPr>
        <w:t xml:space="preserve"> </w:t>
      </w:r>
      <w:proofErr w:type="spellStart"/>
      <w:r w:rsidRPr="003F0DCD">
        <w:rPr>
          <w:color w:val="00B050"/>
        </w:rPr>
        <w:t>viseli</w:t>
      </w:r>
      <w:proofErr w:type="spellEnd"/>
      <w:r w:rsidRPr="003F0DCD">
        <w:rPr>
          <w:color w:val="00B050"/>
        </w:rPr>
        <w:t xml:space="preserve"> a </w:t>
      </w:r>
      <w:proofErr w:type="spellStart"/>
      <w:r w:rsidRPr="003F0DCD">
        <w:rPr>
          <w:color w:val="00B050"/>
        </w:rPr>
        <w:t>kozep-kelet</w:t>
      </w:r>
      <w:proofErr w:type="spellEnd"/>
      <w:r w:rsidRPr="003F0DCD">
        <w:rPr>
          <w:color w:val="00B050"/>
        </w:rPr>
        <w:t xml:space="preserve"> </w:t>
      </w:r>
      <w:proofErr w:type="spellStart"/>
      <w:r w:rsidRPr="003F0DCD">
        <w:rPr>
          <w:color w:val="00B050"/>
        </w:rPr>
        <w:t>orokseget</w:t>
      </w:r>
      <w:proofErr w:type="spellEnd"/>
      <w:r w:rsidRPr="003F0DCD">
        <w:rPr>
          <w:color w:val="00B050"/>
        </w:rPr>
        <w:t xml:space="preserve"> es </w:t>
      </w:r>
      <w:proofErr w:type="spellStart"/>
      <w:r w:rsidRPr="003F0DCD">
        <w:rPr>
          <w:color w:val="00B050"/>
        </w:rPr>
        <w:t>egy</w:t>
      </w:r>
      <w:proofErr w:type="spellEnd"/>
      <w:r w:rsidRPr="003F0DCD">
        <w:rPr>
          <w:color w:val="00B050"/>
        </w:rPr>
        <w:t xml:space="preserve"> elegans es </w:t>
      </w:r>
      <w:proofErr w:type="spellStart"/>
      <w:r w:rsidRPr="003F0DCD">
        <w:rPr>
          <w:color w:val="00B050"/>
        </w:rPr>
        <w:t>fenseges</w:t>
      </w:r>
      <w:proofErr w:type="spellEnd"/>
      <w:r w:rsidRPr="003F0DCD">
        <w:rPr>
          <w:color w:val="00B050"/>
        </w:rPr>
        <w:t xml:space="preserve"> design-t </w:t>
      </w:r>
      <w:proofErr w:type="spellStart"/>
      <w:r w:rsidRPr="003F0DCD">
        <w:rPr>
          <w:color w:val="00B050"/>
        </w:rPr>
        <w:t>szertnenek</w:t>
      </w:r>
      <w:proofErr w:type="spellEnd"/>
      <w:r w:rsidRPr="003F0DCD">
        <w:rPr>
          <w:color w:val="00B050"/>
        </w:rPr>
        <w:t xml:space="preserve">, </w:t>
      </w:r>
      <w:proofErr w:type="spellStart"/>
      <w:r w:rsidRPr="003F0DCD">
        <w:rPr>
          <w:color w:val="00B050"/>
        </w:rPr>
        <w:t>tradicionalis</w:t>
      </w:r>
      <w:proofErr w:type="spellEnd"/>
      <w:r w:rsidRPr="003F0DCD">
        <w:rPr>
          <w:color w:val="00B050"/>
        </w:rPr>
        <w:t xml:space="preserve"> </w:t>
      </w:r>
      <w:proofErr w:type="spellStart"/>
      <w:r w:rsidRPr="003F0DCD">
        <w:rPr>
          <w:color w:val="00B050"/>
        </w:rPr>
        <w:t>mintak</w:t>
      </w:r>
      <w:proofErr w:type="spellEnd"/>
      <w:r w:rsidRPr="003F0DCD">
        <w:rPr>
          <w:color w:val="00B050"/>
        </w:rPr>
        <w:t xml:space="preserve"> es </w:t>
      </w:r>
      <w:proofErr w:type="spellStart"/>
      <w:r w:rsidRPr="003F0DCD">
        <w:rPr>
          <w:color w:val="00B050"/>
        </w:rPr>
        <w:t>szinek</w:t>
      </w:r>
      <w:proofErr w:type="spellEnd"/>
      <w:r w:rsidRPr="003F0DCD">
        <w:rPr>
          <w:color w:val="00B050"/>
        </w:rPr>
        <w:t xml:space="preserve"> </w:t>
      </w:r>
      <w:proofErr w:type="spellStart"/>
      <w:r w:rsidRPr="003F0DCD">
        <w:rPr>
          <w:color w:val="00B050"/>
        </w:rPr>
        <w:t>hasznalataval</w:t>
      </w:r>
      <w:proofErr w:type="spellEnd"/>
      <w:r w:rsidRPr="003F0DCD">
        <w:rPr>
          <w:color w:val="00B050"/>
        </w:rPr>
        <w:t>.</w:t>
      </w:r>
    </w:p>
    <w:p w14:paraId="3FC7FE0C" w14:textId="77777777" w:rsidR="003F0DCD" w:rsidRPr="003F0DCD" w:rsidRDefault="003F0DCD" w:rsidP="00C576AC">
      <w:pPr>
        <w:rPr>
          <w:color w:val="00B050"/>
        </w:rPr>
      </w:pPr>
    </w:p>
    <w:p w14:paraId="1052C250" w14:textId="7FFBD1EF" w:rsidR="00F2267A" w:rsidRPr="00C576AC" w:rsidRDefault="00F34D3B" w:rsidP="00C576AC">
      <w:pPr>
        <w:pStyle w:val="BodySubHeaderSpacebefore"/>
        <w:rPr>
          <w:color w:val="auto"/>
        </w:rPr>
      </w:pPr>
      <w:r>
        <w:lastRenderedPageBreak/>
        <w:t>Demographics</w:t>
      </w:r>
      <w:r w:rsidR="00F2267A" w:rsidRPr="00F34D3B">
        <w:t xml:space="preserve">: </w:t>
      </w:r>
    </w:p>
    <w:p w14:paraId="7A639E40" w14:textId="10E9BA85" w:rsidR="00F34D3B" w:rsidRDefault="00F34D3B" w:rsidP="0016367F">
      <w:pPr>
        <w:pStyle w:val="ListParagraph"/>
        <w:numPr>
          <w:ilvl w:val="0"/>
          <w:numId w:val="20"/>
        </w:numPr>
      </w:pPr>
      <w:r>
        <w:t>Gender: Male (</w:t>
      </w:r>
      <w:r w:rsidR="00C576AC">
        <w:t>5</w:t>
      </w:r>
      <w:r>
        <w:t>0%) and Female (</w:t>
      </w:r>
      <w:r w:rsidR="00C576AC">
        <w:t>5</w:t>
      </w:r>
      <w:r>
        <w:t>0%)</w:t>
      </w:r>
    </w:p>
    <w:p w14:paraId="208E5CF7" w14:textId="210AF9E9" w:rsidR="00F34D3B" w:rsidRPr="00F34D3B" w:rsidRDefault="00F34D3B" w:rsidP="0016367F">
      <w:pPr>
        <w:pStyle w:val="ListParagraph"/>
        <w:numPr>
          <w:ilvl w:val="0"/>
          <w:numId w:val="20"/>
        </w:numPr>
      </w:pPr>
      <w:r>
        <w:t xml:space="preserve">Age: </w:t>
      </w:r>
      <w:r w:rsidR="00C576AC">
        <w:t>30–50</w:t>
      </w:r>
      <w:r>
        <w:t xml:space="preserve"> years old</w:t>
      </w:r>
    </w:p>
    <w:p w14:paraId="159318CB" w14:textId="5B20E0D8" w:rsidR="00F34D3B" w:rsidRDefault="00F34D3B" w:rsidP="0016367F">
      <w:pPr>
        <w:pStyle w:val="ListParagraph"/>
        <w:numPr>
          <w:ilvl w:val="0"/>
          <w:numId w:val="20"/>
        </w:numPr>
      </w:pPr>
      <w:r>
        <w:t xml:space="preserve">Location: </w:t>
      </w:r>
      <w:r w:rsidR="00C576AC">
        <w:t>Middle East</w:t>
      </w:r>
      <w:r>
        <w:t xml:space="preserve"> </w:t>
      </w:r>
    </w:p>
    <w:p w14:paraId="5ABAEF24" w14:textId="6B20DF4A" w:rsidR="00F34D3B" w:rsidRPr="00F34D3B" w:rsidRDefault="009E395D" w:rsidP="0016367F">
      <w:pPr>
        <w:pStyle w:val="ListParagraph"/>
        <w:numPr>
          <w:ilvl w:val="0"/>
          <w:numId w:val="20"/>
        </w:numPr>
      </w:pPr>
      <w:r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</w:p>
    <w:p w14:paraId="2C832FA8" w14:textId="61180690" w:rsidR="00F34D3B" w:rsidRDefault="002501E8" w:rsidP="0016367F">
      <w:pPr>
        <w:pStyle w:val="ListParagraph"/>
        <w:numPr>
          <w:ilvl w:val="0"/>
          <w:numId w:val="20"/>
        </w:numPr>
      </w:pPr>
      <w:r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</w:p>
    <w:p w14:paraId="71C0B181" w14:textId="077FBB72" w:rsidR="003F0DCD" w:rsidRDefault="003F0DCD" w:rsidP="003F0DCD"/>
    <w:p w14:paraId="4A46CB98" w14:textId="363178CF" w:rsidR="003F0DCD" w:rsidRPr="003F0DCD" w:rsidRDefault="003F0DCD" w:rsidP="003F0DCD">
      <w:pPr>
        <w:rPr>
          <w:b/>
          <w:bCs/>
          <w:color w:val="00B050"/>
        </w:rPr>
      </w:pPr>
      <w:proofErr w:type="spellStart"/>
      <w:r w:rsidRPr="003F0DCD">
        <w:rPr>
          <w:b/>
          <w:bCs/>
          <w:color w:val="00B050"/>
        </w:rPr>
        <w:t>Celcsoport</w:t>
      </w:r>
      <w:proofErr w:type="spellEnd"/>
      <w:r w:rsidRPr="003F0DCD">
        <w:rPr>
          <w:b/>
          <w:bCs/>
          <w:color w:val="00B050"/>
        </w:rPr>
        <w:t>:</w:t>
      </w:r>
    </w:p>
    <w:p w14:paraId="22F46E46" w14:textId="27EC915F" w:rsidR="003F0DCD" w:rsidRDefault="00036291" w:rsidP="003F0DCD">
      <w:pPr>
        <w:rPr>
          <w:color w:val="00B050"/>
        </w:rPr>
      </w:pPr>
      <w:proofErr w:type="spellStart"/>
      <w:r>
        <w:rPr>
          <w:color w:val="00B050"/>
        </w:rPr>
        <w:t>Nem</w:t>
      </w:r>
      <w:proofErr w:type="spellEnd"/>
      <w:r>
        <w:rPr>
          <w:color w:val="00B050"/>
        </w:rPr>
        <w:t xml:space="preserve">: </w:t>
      </w:r>
      <w:proofErr w:type="spellStart"/>
      <w:r>
        <w:rPr>
          <w:color w:val="00B050"/>
        </w:rPr>
        <w:t>ferfi</w:t>
      </w:r>
      <w:proofErr w:type="spellEnd"/>
      <w:r>
        <w:rPr>
          <w:color w:val="00B050"/>
        </w:rPr>
        <w:t xml:space="preserve"> (50%), no (50%)</w:t>
      </w:r>
    </w:p>
    <w:p w14:paraId="3991AA2D" w14:textId="7FAF33EF" w:rsidR="00036291" w:rsidRDefault="00036291" w:rsidP="003F0DCD">
      <w:pPr>
        <w:rPr>
          <w:color w:val="00B050"/>
        </w:rPr>
      </w:pPr>
      <w:proofErr w:type="spellStart"/>
      <w:r>
        <w:rPr>
          <w:color w:val="00B050"/>
        </w:rPr>
        <w:t>Kor</w:t>
      </w:r>
      <w:proofErr w:type="spellEnd"/>
      <w:r>
        <w:rPr>
          <w:color w:val="00B050"/>
        </w:rPr>
        <w:t>: 30-50</w:t>
      </w:r>
    </w:p>
    <w:p w14:paraId="7F685D91" w14:textId="683A65AE" w:rsidR="00036291" w:rsidRDefault="00036291" w:rsidP="003F0DCD">
      <w:pPr>
        <w:rPr>
          <w:color w:val="00B050"/>
        </w:rPr>
      </w:pPr>
      <w:proofErr w:type="spellStart"/>
      <w:r>
        <w:rPr>
          <w:color w:val="00B050"/>
        </w:rPr>
        <w:t>Lakhely</w:t>
      </w:r>
      <w:proofErr w:type="spellEnd"/>
      <w:r>
        <w:rPr>
          <w:color w:val="00B050"/>
        </w:rPr>
        <w:t xml:space="preserve">: </w:t>
      </w:r>
      <w:proofErr w:type="spellStart"/>
      <w:r>
        <w:rPr>
          <w:color w:val="00B050"/>
        </w:rPr>
        <w:t>Kozep-kelet</w:t>
      </w:r>
      <w:proofErr w:type="spellEnd"/>
    </w:p>
    <w:p w14:paraId="235BC2EB" w14:textId="578EB784" w:rsidR="00036291" w:rsidRDefault="00036291" w:rsidP="003F0DCD">
      <w:pPr>
        <w:rPr>
          <w:color w:val="00B050"/>
        </w:rPr>
      </w:pPr>
      <w:proofErr w:type="spellStart"/>
      <w:r>
        <w:rPr>
          <w:color w:val="00B050"/>
        </w:rPr>
        <w:t>Jovedelem</w:t>
      </w:r>
      <w:proofErr w:type="spellEnd"/>
      <w:r>
        <w:rPr>
          <w:color w:val="00B050"/>
        </w:rPr>
        <w:t xml:space="preserve">: </w:t>
      </w:r>
      <w:proofErr w:type="spellStart"/>
      <w:r>
        <w:rPr>
          <w:color w:val="00B050"/>
        </w:rPr>
        <w:t>nagyon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magas</w:t>
      </w:r>
      <w:proofErr w:type="spellEnd"/>
    </w:p>
    <w:p w14:paraId="19232184" w14:textId="638F5DB7" w:rsidR="00036291" w:rsidRPr="003F0DCD" w:rsidRDefault="00036291" w:rsidP="003F0DCD">
      <w:pPr>
        <w:rPr>
          <w:color w:val="00B050"/>
        </w:rPr>
      </w:pPr>
      <w:proofErr w:type="spellStart"/>
      <w:r>
        <w:rPr>
          <w:color w:val="00B050"/>
        </w:rPr>
        <w:t>Egyeb</w:t>
      </w:r>
      <w:proofErr w:type="spellEnd"/>
      <w:r>
        <w:rPr>
          <w:color w:val="00B050"/>
        </w:rPr>
        <w:t xml:space="preserve">: </w:t>
      </w:r>
      <w:proofErr w:type="spellStart"/>
      <w:r>
        <w:rPr>
          <w:color w:val="00B050"/>
        </w:rPr>
        <w:t>hajlando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sok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penzt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kolteni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legjobb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minosegu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termekekre</w:t>
      </w:r>
      <w:proofErr w:type="spellEnd"/>
      <w:r>
        <w:rPr>
          <w:color w:val="00B050"/>
        </w:rPr>
        <w:t xml:space="preserve">; </w:t>
      </w:r>
      <w:proofErr w:type="spellStart"/>
      <w:r>
        <w:rPr>
          <w:color w:val="00B050"/>
        </w:rPr>
        <w:t>draga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autoja</w:t>
      </w:r>
      <w:proofErr w:type="spellEnd"/>
      <w:r>
        <w:rPr>
          <w:color w:val="00B050"/>
        </w:rPr>
        <w:t xml:space="preserve"> van, </w:t>
      </w:r>
      <w:proofErr w:type="spellStart"/>
      <w:r>
        <w:rPr>
          <w:color w:val="00B050"/>
        </w:rPr>
        <w:t>nagy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hazban</w:t>
      </w:r>
      <w:proofErr w:type="spellEnd"/>
      <w:r>
        <w:rPr>
          <w:color w:val="00B050"/>
        </w:rPr>
        <w:t xml:space="preserve"> el. A </w:t>
      </w:r>
      <w:proofErr w:type="spellStart"/>
      <w:r>
        <w:rPr>
          <w:color w:val="00B050"/>
        </w:rPr>
        <w:t>draga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termekeket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statuszszimbolumkent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vasarolja</w:t>
      </w:r>
      <w:proofErr w:type="spellEnd"/>
      <w:r>
        <w:rPr>
          <w:color w:val="00B050"/>
        </w:rPr>
        <w:t xml:space="preserve"> meg.</w:t>
      </w:r>
    </w:p>
    <w:p w14:paraId="4E910C22" w14:textId="2D8B5862" w:rsidR="003F0DCD" w:rsidRDefault="003F0DCD" w:rsidP="003F0DCD"/>
    <w:p w14:paraId="55CA6DE2" w14:textId="77777777" w:rsidR="003F0DCD" w:rsidRPr="00F34D3B" w:rsidRDefault="003F0DCD" w:rsidP="003F0DCD"/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0BBF9FA9" w14:textId="3643E6A1" w:rsidR="00F2267A" w:rsidRPr="00CA6044" w:rsidRDefault="00F2267A" w:rsidP="0016367F">
      <w:pPr>
        <w:pStyle w:val="ListParagraph"/>
        <w:numPr>
          <w:ilvl w:val="0"/>
          <w:numId w:val="21"/>
        </w:numPr>
      </w:pPr>
      <w:r w:rsidRPr="00CA6044">
        <w:t>Logo</w:t>
      </w:r>
    </w:p>
    <w:p w14:paraId="65F390F1" w14:textId="7C2B5621" w:rsidR="00F2267A" w:rsidRPr="00CA6044" w:rsidRDefault="008907FD" w:rsidP="0016367F">
      <w:pPr>
        <w:pStyle w:val="ListParagraph"/>
        <w:numPr>
          <w:ilvl w:val="0"/>
          <w:numId w:val="21"/>
        </w:numPr>
      </w:pPr>
      <w:r>
        <w:t>Poster</w:t>
      </w:r>
    </w:p>
    <w:p w14:paraId="11F6706E" w14:textId="2518A2F3" w:rsidR="00F2267A" w:rsidRDefault="002420F1" w:rsidP="0016367F">
      <w:pPr>
        <w:pStyle w:val="ListParagraph"/>
        <w:numPr>
          <w:ilvl w:val="0"/>
          <w:numId w:val="21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</w:p>
    <w:p w14:paraId="5A96C6E6" w14:textId="12715E71" w:rsidR="008907FD" w:rsidRPr="006A078C" w:rsidRDefault="008907FD" w:rsidP="0016367F">
      <w:pPr>
        <w:pStyle w:val="ListParagraph"/>
        <w:numPr>
          <w:ilvl w:val="0"/>
          <w:numId w:val="21"/>
        </w:numPr>
      </w:pPr>
      <w:r>
        <w:t>Instagram Posts</w:t>
      </w:r>
    </w:p>
    <w:p w14:paraId="3F62E7A4" w14:textId="77777777" w:rsidR="00F2267A" w:rsidRDefault="00F2267A" w:rsidP="0016367F"/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6CF1992A" w14:textId="591A4D8E" w:rsidR="0016367F" w:rsidRP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0B8DCB42" w14:textId="77777777" w:rsidR="0016367F" w:rsidRP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Default="0016367F" w:rsidP="0016367F">
      <w:r w:rsidRPr="0016367F">
        <w:t xml:space="preserve">This folder structure will be as follows: </w:t>
      </w:r>
    </w:p>
    <w:p w14:paraId="5997924B" w14:textId="0E0B1641" w:rsidR="00E7327B" w:rsidRDefault="00E7327B" w:rsidP="0016367F">
      <w:r>
        <w:rPr>
          <w:noProof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7276" w14:textId="6770F135" w:rsidR="00036291" w:rsidRDefault="00036291" w:rsidP="0016367F"/>
    <w:p w14:paraId="72E25E02" w14:textId="713D782C" w:rsidR="00036291" w:rsidRDefault="00036291" w:rsidP="0016367F"/>
    <w:p w14:paraId="5E381D27" w14:textId="77777777" w:rsidR="00036291" w:rsidRDefault="00036291" w:rsidP="0016367F"/>
    <w:p w14:paraId="2AA6C8B8" w14:textId="281F2CBB" w:rsidR="0016367F" w:rsidRDefault="0016367F" w:rsidP="0016367F">
      <w:pPr>
        <w:pStyle w:val="Heading1"/>
      </w:pPr>
      <w:r>
        <w:lastRenderedPageBreak/>
        <w:t>Task 1: Logo</w:t>
      </w:r>
    </w:p>
    <w:p w14:paraId="2895C3C8" w14:textId="57701C0E" w:rsidR="00607105" w:rsidRPr="00833613" w:rsidRDefault="002126CD" w:rsidP="00607105">
      <w:pPr>
        <w:rPr>
          <w:b/>
          <w:color w:val="FF0000"/>
          <w:sz w:val="24"/>
        </w:rPr>
      </w:pPr>
      <w:r w:rsidRPr="00833613">
        <w:rPr>
          <w:b/>
          <w:color w:val="FF0000"/>
          <w:sz w:val="24"/>
        </w:rPr>
        <w:t xml:space="preserve">All </w:t>
      </w:r>
      <w:r w:rsidR="00607105" w:rsidRPr="00833613">
        <w:rPr>
          <w:b/>
          <w:color w:val="FF0000"/>
          <w:sz w:val="24"/>
        </w:rPr>
        <w:t xml:space="preserve">logo </w:t>
      </w:r>
      <w:r w:rsidRPr="00833613">
        <w:rPr>
          <w:b/>
          <w:color w:val="FF0000"/>
          <w:sz w:val="24"/>
        </w:rPr>
        <w:t>requirements</w:t>
      </w:r>
      <w:r w:rsidR="00607105" w:rsidRPr="00833613">
        <w:rPr>
          <w:b/>
          <w:color w:val="FF0000"/>
          <w:sz w:val="24"/>
        </w:rPr>
        <w:t xml:space="preserve"> must be completed and delivered by 11:</w:t>
      </w:r>
      <w:r w:rsidR="00833613">
        <w:rPr>
          <w:b/>
          <w:color w:val="FF0000"/>
          <w:sz w:val="24"/>
        </w:rPr>
        <w:t>3</w:t>
      </w:r>
      <w:r w:rsidR="00607105" w:rsidRPr="00833613">
        <w:rPr>
          <w:b/>
          <w:color w:val="FF0000"/>
          <w:sz w:val="24"/>
        </w:rPr>
        <w:t>0am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4C07CB16" w14:textId="29C35409" w:rsidR="002420F1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</w:p>
    <w:p w14:paraId="457BA234" w14:textId="330A82ED" w:rsidR="00036291" w:rsidRDefault="00036291" w:rsidP="00E91712"/>
    <w:p w14:paraId="354D965D" w14:textId="4DD00620" w:rsidR="00036291" w:rsidRPr="00036291" w:rsidRDefault="00036291" w:rsidP="00E91712">
      <w:pPr>
        <w:rPr>
          <w:color w:val="00B050"/>
        </w:rPr>
      </w:pPr>
      <w:r w:rsidRPr="00036291">
        <w:rPr>
          <w:color w:val="00B050"/>
        </w:rPr>
        <w:t xml:space="preserve">A </w:t>
      </w:r>
      <w:proofErr w:type="spellStart"/>
      <w:r w:rsidRPr="00036291">
        <w:rPr>
          <w:color w:val="00B050"/>
        </w:rPr>
        <w:t>logoban</w:t>
      </w:r>
      <w:proofErr w:type="spellEnd"/>
      <w:r w:rsidRPr="00036291">
        <w:rPr>
          <w:color w:val="00B050"/>
        </w:rPr>
        <w:t xml:space="preserve"> </w:t>
      </w:r>
      <w:proofErr w:type="spellStart"/>
      <w:r w:rsidRPr="00036291">
        <w:rPr>
          <w:color w:val="00B050"/>
        </w:rPr>
        <w:t>angol</w:t>
      </w:r>
      <w:proofErr w:type="spellEnd"/>
      <w:r w:rsidRPr="00036291">
        <w:rPr>
          <w:color w:val="00B050"/>
        </w:rPr>
        <w:t xml:space="preserve"> es </w:t>
      </w:r>
      <w:proofErr w:type="spellStart"/>
      <w:r w:rsidRPr="00036291">
        <w:rPr>
          <w:color w:val="00B050"/>
        </w:rPr>
        <w:t>arab</w:t>
      </w:r>
      <w:proofErr w:type="spellEnd"/>
      <w:r w:rsidRPr="00036291">
        <w:rPr>
          <w:color w:val="00B050"/>
        </w:rPr>
        <w:t xml:space="preserve"> </w:t>
      </w:r>
      <w:proofErr w:type="spellStart"/>
      <w:r w:rsidRPr="00036291">
        <w:rPr>
          <w:color w:val="00B050"/>
        </w:rPr>
        <w:t>szovegnek</w:t>
      </w:r>
      <w:proofErr w:type="spellEnd"/>
      <w:r w:rsidRPr="00036291">
        <w:rPr>
          <w:color w:val="00B050"/>
        </w:rPr>
        <w:t xml:space="preserve"> is benne </w:t>
      </w:r>
      <w:proofErr w:type="spellStart"/>
      <w:r w:rsidRPr="00036291">
        <w:rPr>
          <w:color w:val="00B050"/>
        </w:rPr>
        <w:t>kell</w:t>
      </w:r>
      <w:proofErr w:type="spellEnd"/>
      <w:r w:rsidRPr="00036291">
        <w:rPr>
          <w:color w:val="00B050"/>
        </w:rPr>
        <w:t xml:space="preserve"> Lennie. </w:t>
      </w:r>
      <w:proofErr w:type="spellStart"/>
      <w:r w:rsidRPr="00036291">
        <w:rPr>
          <w:color w:val="00B050"/>
        </w:rPr>
        <w:t>Mintak</w:t>
      </w:r>
      <w:proofErr w:type="spellEnd"/>
      <w:r w:rsidRPr="00036291">
        <w:rPr>
          <w:color w:val="00B050"/>
        </w:rPr>
        <w:t xml:space="preserve"> es </w:t>
      </w:r>
      <w:proofErr w:type="spellStart"/>
      <w:r w:rsidRPr="00036291">
        <w:rPr>
          <w:color w:val="00B050"/>
        </w:rPr>
        <w:t>ornamentikaknak</w:t>
      </w:r>
      <w:proofErr w:type="spellEnd"/>
      <w:r w:rsidRPr="00036291">
        <w:rPr>
          <w:color w:val="00B050"/>
        </w:rPr>
        <w:t xml:space="preserve"> meg </w:t>
      </w:r>
      <w:proofErr w:type="spellStart"/>
      <w:r w:rsidRPr="00036291">
        <w:rPr>
          <w:color w:val="00B050"/>
        </w:rPr>
        <w:t>kell</w:t>
      </w:r>
      <w:proofErr w:type="spellEnd"/>
      <w:r w:rsidRPr="00036291">
        <w:rPr>
          <w:color w:val="00B050"/>
        </w:rPr>
        <w:t xml:space="preserve"> </w:t>
      </w:r>
      <w:proofErr w:type="spellStart"/>
      <w:r w:rsidRPr="00036291">
        <w:rPr>
          <w:color w:val="00B050"/>
        </w:rPr>
        <w:t>jelenniuk</w:t>
      </w:r>
      <w:proofErr w:type="spellEnd"/>
      <w:r w:rsidRPr="00036291">
        <w:rPr>
          <w:color w:val="00B050"/>
        </w:rPr>
        <w:t xml:space="preserve"> benne, de </w:t>
      </w:r>
      <w:proofErr w:type="spellStart"/>
      <w:r w:rsidRPr="00036291">
        <w:rPr>
          <w:color w:val="00B050"/>
        </w:rPr>
        <w:t>nem</w:t>
      </w:r>
      <w:proofErr w:type="spellEnd"/>
      <w:r w:rsidRPr="00036291">
        <w:rPr>
          <w:color w:val="00B050"/>
        </w:rPr>
        <w:t xml:space="preserve"> </w:t>
      </w:r>
      <w:proofErr w:type="spellStart"/>
      <w:r w:rsidRPr="00036291">
        <w:rPr>
          <w:color w:val="00B050"/>
        </w:rPr>
        <w:t>tulzoan</w:t>
      </w:r>
      <w:proofErr w:type="spellEnd"/>
      <w:r w:rsidRPr="00036291">
        <w:rPr>
          <w:color w:val="00B050"/>
        </w:rPr>
        <w:t>.</w:t>
      </w:r>
    </w:p>
    <w:p w14:paraId="384C30EF" w14:textId="77777777" w:rsidR="00036291" w:rsidRDefault="00036291" w:rsidP="00E91712">
      <w:pPr>
        <w:pStyle w:val="BodySubHeaderSpacebefore"/>
      </w:pPr>
    </w:p>
    <w:p w14:paraId="58D62719" w14:textId="4087E440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52063A29" w14:textId="55D5745E" w:rsidR="00E91712" w:rsidRDefault="00E91712" w:rsidP="003C32B5">
      <w:pPr>
        <w:pStyle w:val="ListParagraph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</w:p>
    <w:p w14:paraId="3242C973" w14:textId="7777777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35A52AD" w14:textId="6084F4C4" w:rsidR="00854AD0" w:rsidRPr="00233084" w:rsidRDefault="00854AD0" w:rsidP="00854AD0">
      <w:pPr>
        <w:spacing w:before="240"/>
        <w:rPr>
          <w:b/>
        </w:rPr>
      </w:pPr>
      <w:r>
        <w:rPr>
          <w:b/>
        </w:rPr>
        <w:t>Size</w:t>
      </w:r>
    </w:p>
    <w:p w14:paraId="518D0397" w14:textId="5E5E07EB" w:rsidR="00854AD0" w:rsidRDefault="006F7C7B" w:rsidP="00854AD0">
      <w:pPr>
        <w:pStyle w:val="ListParagraph"/>
        <w:numPr>
          <w:ilvl w:val="0"/>
          <w:numId w:val="22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</w:p>
    <w:p w14:paraId="74E193A3" w14:textId="410F9BBC" w:rsidR="00233084" w:rsidRPr="00233084" w:rsidRDefault="00233084" w:rsidP="00595D70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0CE9BCE5" w14:textId="056042AE" w:rsidR="00233084" w:rsidRDefault="00620941" w:rsidP="00233084">
      <w:pPr>
        <w:pStyle w:val="ListParagraph"/>
        <w:numPr>
          <w:ilvl w:val="0"/>
          <w:numId w:val="22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</w:p>
    <w:p w14:paraId="4AE08B59" w14:textId="0ED64D7F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1E6A0C6C" w14:textId="63823FF0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</w:p>
    <w:p w14:paraId="0D2826BE" w14:textId="780F0EFF" w:rsidR="000640A4" w:rsidRPr="00E64155" w:rsidRDefault="000640A4" w:rsidP="000640A4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</w:p>
    <w:p w14:paraId="7D070B81" w14:textId="07BB14FB" w:rsidR="00595D70" w:rsidRDefault="00595D70" w:rsidP="00595D70">
      <w:pPr>
        <w:pStyle w:val="ListParagraph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35516673" w:rsidR="00595D70" w:rsidRDefault="00595D70" w:rsidP="00595D70"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>: Logo</w:t>
      </w:r>
    </w:p>
    <w:p w14:paraId="49C4806A" w14:textId="11D23771" w:rsidR="00595D70" w:rsidRDefault="00C65EE3" w:rsidP="002C3A51">
      <w:pPr>
        <w:pStyle w:val="ListParagraph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6DBFA62E" w:rsidR="00C65EE3" w:rsidRDefault="00C65EE3" w:rsidP="00C65EE3">
      <w:pPr>
        <w:pStyle w:val="ListParagraph"/>
        <w:numPr>
          <w:ilvl w:val="0"/>
          <w:numId w:val="23"/>
        </w:numPr>
      </w:pPr>
      <w:r>
        <w:t>Logo file name: YY_DFP_Logo_CMYK.pdf</w:t>
      </w:r>
    </w:p>
    <w:p w14:paraId="6873EB43" w14:textId="77777777" w:rsidR="006B2382" w:rsidRDefault="006B2382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135A8694" w:rsidR="00433A9F" w:rsidRPr="00280421" w:rsidRDefault="008D0C34" w:rsidP="00854AD0">
      <w:pPr>
        <w:rPr>
          <w:b/>
        </w:rPr>
      </w:pPr>
      <w:r>
        <w:rPr>
          <w:b/>
        </w:rPr>
        <w:t>Printout</w:t>
      </w:r>
    </w:p>
    <w:p w14:paraId="70E62160" w14:textId="4BD216A8" w:rsidR="00854AD0" w:rsidRDefault="00854AD0" w:rsidP="00433A9F">
      <w:pPr>
        <w:pStyle w:val="ListParagraph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</w:p>
    <w:p w14:paraId="0943E523" w14:textId="1F5620C0" w:rsidR="00433A9F" w:rsidRPr="00280421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</w:p>
    <w:p w14:paraId="5F597A65" w14:textId="61A9E071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</w:p>
    <w:p w14:paraId="0294A784" w14:textId="0DE129D9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48157E85" w14:textId="4D1443CA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5E8634E7" w14:textId="57CDC142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1A83E03" w14:textId="77777777" w:rsidR="00854AD0" w:rsidRDefault="00854AD0" w:rsidP="00595D70"/>
    <w:p w14:paraId="1840B568" w14:textId="7515AD47" w:rsidR="00607105" w:rsidRDefault="00607105" w:rsidP="00607105">
      <w:pPr>
        <w:pStyle w:val="Heading1"/>
      </w:pPr>
      <w:r>
        <w:t xml:space="preserve">Task 2: </w:t>
      </w:r>
      <w:r w:rsidR="00857453">
        <w:t>Poster</w:t>
      </w:r>
    </w:p>
    <w:p w14:paraId="41B11FD9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7AB1E8F0" w14:textId="0FEACF9A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3E2AFF97" w14:textId="49A5646B" w:rsidR="007646AA" w:rsidRDefault="007646AA" w:rsidP="0028522E">
      <w:r>
        <w:t>The focus of the design requires you to create an image montage to attract the target market demographic.</w:t>
      </w:r>
    </w:p>
    <w:p w14:paraId="690A4AB7" w14:textId="4AE13342" w:rsidR="00A2354B" w:rsidRDefault="00A2354B" w:rsidP="0028522E"/>
    <w:p w14:paraId="3C785094" w14:textId="686B404B" w:rsidR="00A2354B" w:rsidRDefault="00A2354B" w:rsidP="0028522E">
      <w:pPr>
        <w:rPr>
          <w:color w:val="00B050"/>
        </w:rPr>
      </w:pPr>
      <w:proofErr w:type="spellStart"/>
      <w:r>
        <w:rPr>
          <w:color w:val="00B050"/>
        </w:rPr>
        <w:t>Poszter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hirdetes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tervezese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amely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etelkulonlegessegeket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arulo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supermarketben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les</w:t>
      </w:r>
      <w:r w:rsidR="0021216D">
        <w:rPr>
          <w:color w:val="00B050"/>
        </w:rPr>
        <w:t>z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elhelyezve</w:t>
      </w:r>
      <w:proofErr w:type="spellEnd"/>
      <w:r>
        <w:rPr>
          <w:color w:val="00B050"/>
        </w:rPr>
        <w:t xml:space="preserve">. A design </w:t>
      </w:r>
      <w:proofErr w:type="spellStart"/>
      <w:r>
        <w:rPr>
          <w:color w:val="00B050"/>
        </w:rPr>
        <w:t>fokusza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egy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olyan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kepmontazs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legyen</w:t>
      </w:r>
      <w:proofErr w:type="spellEnd"/>
      <w:r w:rsidR="00D21811">
        <w:rPr>
          <w:color w:val="00B050"/>
        </w:rPr>
        <w:t>,</w:t>
      </w:r>
      <w:bookmarkStart w:id="4" w:name="_GoBack"/>
      <w:bookmarkEnd w:id="4"/>
      <w:r>
        <w:rPr>
          <w:color w:val="00B050"/>
        </w:rPr>
        <w:t xml:space="preserve"> </w:t>
      </w:r>
      <w:proofErr w:type="spellStart"/>
      <w:r>
        <w:rPr>
          <w:color w:val="00B050"/>
        </w:rPr>
        <w:t>ami</w:t>
      </w:r>
      <w:proofErr w:type="spellEnd"/>
      <w:r>
        <w:rPr>
          <w:color w:val="00B050"/>
        </w:rPr>
        <w:t xml:space="preserve"> a </w:t>
      </w:r>
      <w:proofErr w:type="spellStart"/>
      <w:r>
        <w:rPr>
          <w:color w:val="00B050"/>
        </w:rPr>
        <w:t>celcsoportot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bevonzza</w:t>
      </w:r>
      <w:proofErr w:type="spellEnd"/>
      <w:r>
        <w:rPr>
          <w:color w:val="00B050"/>
        </w:rPr>
        <w:t>.</w:t>
      </w:r>
    </w:p>
    <w:p w14:paraId="5DCFB46A" w14:textId="77777777" w:rsidR="00A2354B" w:rsidRPr="00A2354B" w:rsidRDefault="00A2354B" w:rsidP="0028522E">
      <w:pPr>
        <w:rPr>
          <w:color w:val="00B050"/>
        </w:rPr>
      </w:pPr>
    </w:p>
    <w:p w14:paraId="057C0EFB" w14:textId="592BADD2" w:rsidR="00607105" w:rsidRPr="00E91712" w:rsidRDefault="008229A8" w:rsidP="00607105">
      <w:pPr>
        <w:pStyle w:val="BodySubHeaderSpacebefore"/>
      </w:pPr>
      <w:r>
        <w:t>Specifications</w:t>
      </w:r>
    </w:p>
    <w:p w14:paraId="198970C7" w14:textId="77777777" w:rsidR="008229A8" w:rsidRPr="00233084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3490684A" w14:textId="6C85A23D" w:rsidR="008229A8" w:rsidRDefault="00607105" w:rsidP="00607105">
      <w:r>
        <w:t xml:space="preserve">The </w:t>
      </w:r>
      <w:r w:rsidR="00857453" w:rsidRPr="00857453">
        <w:t>poster</w:t>
      </w:r>
      <w:r w:rsidR="008229A8">
        <w:t xml:space="preserve"> the following:</w:t>
      </w:r>
    </w:p>
    <w:p w14:paraId="747F8F20" w14:textId="5DAE01A8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ABCE4FA" w14:textId="20079AF6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5ED09F8A" w14:textId="4D41D435" w:rsidR="007646AA" w:rsidRDefault="007646AA" w:rsidP="008D4392">
      <w:pPr>
        <w:pStyle w:val="ListParagraph"/>
        <w:numPr>
          <w:ilvl w:val="0"/>
          <w:numId w:val="24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  </w:t>
      </w:r>
    </w:p>
    <w:p w14:paraId="4F7A2311" w14:textId="77777777" w:rsidR="00EC39B2" w:rsidRPr="00233084" w:rsidRDefault="00EC39B2" w:rsidP="00EC39B2">
      <w:pPr>
        <w:spacing w:before="240"/>
        <w:rPr>
          <w:b/>
        </w:rPr>
      </w:pPr>
      <w:r>
        <w:rPr>
          <w:b/>
        </w:rPr>
        <w:t>Size</w:t>
      </w:r>
    </w:p>
    <w:p w14:paraId="1BA0234D" w14:textId="4810974E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</w:p>
    <w:p w14:paraId="035923C0" w14:textId="0DBD407D" w:rsidR="00A15D8C" w:rsidRPr="00233084" w:rsidRDefault="00EC39B2" w:rsidP="00EC39B2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340A70FD" w14:textId="305FB6AE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239FD308" w14:textId="0E3E7555" w:rsidR="00A15D8C" w:rsidRDefault="00CA5BB5" w:rsidP="00A15D8C">
      <w:pPr>
        <w:pStyle w:val="SubHeadersBodyBold12ptbefore"/>
      </w:pPr>
      <w:r>
        <w:t xml:space="preserve">Image </w:t>
      </w:r>
      <w:r w:rsidR="00A15D8C">
        <w:t xml:space="preserve">ICC Profile </w:t>
      </w:r>
    </w:p>
    <w:p w14:paraId="3A7AB6A3" w14:textId="3453DDAF" w:rsidR="00F74E36" w:rsidRDefault="00A15D8C" w:rsidP="00F74E36">
      <w:pPr>
        <w:pStyle w:val="Default"/>
      </w:pPr>
      <w:r>
        <w:t>U.S. Sheetfed Coated v2</w:t>
      </w:r>
    </w:p>
    <w:p w14:paraId="1348B88E" w14:textId="565D644C" w:rsidR="00F74E36" w:rsidRDefault="000E13EB" w:rsidP="00F74E36">
      <w:pPr>
        <w:pStyle w:val="SubHeadersBodyBold12ptbefore"/>
      </w:pPr>
      <w:r>
        <w:t xml:space="preserve">Image </w:t>
      </w:r>
      <w:r w:rsidR="00F74E36">
        <w:t>Resolution</w:t>
      </w:r>
    </w:p>
    <w:p w14:paraId="4C45227B" w14:textId="2081944B" w:rsidR="00F74E36" w:rsidRDefault="000E13EB" w:rsidP="00F74E36">
      <w:pPr>
        <w:pStyle w:val="Default"/>
      </w:pPr>
      <w:r>
        <w:t>400dpi (placed at 100% in InDesign)</w:t>
      </w:r>
    </w:p>
    <w:p w14:paraId="21053AA2" w14:textId="0828371C" w:rsidR="00C31CCA" w:rsidRDefault="00C31CCA" w:rsidP="00C31CCA">
      <w:pPr>
        <w:pStyle w:val="SubHeadersBodyBold12ptbefore"/>
      </w:pPr>
      <w:r>
        <w:t>Bleed</w:t>
      </w:r>
    </w:p>
    <w:p w14:paraId="2622D2FF" w14:textId="78735467" w:rsidR="00C31CCA" w:rsidRDefault="00C31CCA" w:rsidP="00C31CCA">
      <w:pPr>
        <w:pStyle w:val="Default"/>
      </w:pPr>
      <w:r>
        <w:t>3mm exactly</w:t>
      </w:r>
    </w:p>
    <w:p w14:paraId="2C8B4BFA" w14:textId="77777777" w:rsidR="00EC39B2" w:rsidRDefault="00EC39B2" w:rsidP="00EC39B2">
      <w:pPr>
        <w:pStyle w:val="SubHeadersBodyBold12ptbefore"/>
      </w:pPr>
      <w:r>
        <w:t>File Type</w:t>
      </w:r>
      <w:r w:rsidRPr="00595D70">
        <w:t xml:space="preserve"> </w:t>
      </w:r>
    </w:p>
    <w:p w14:paraId="3FB72A53" w14:textId="40AFE8FF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</w:p>
    <w:p w14:paraId="26932B88" w14:textId="3B6CC425" w:rsidR="00E64155" w:rsidRPr="007259AA" w:rsidRDefault="00E64155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</w:p>
    <w:p w14:paraId="74588FE2" w14:textId="6294F8B3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.ai</w:t>
      </w:r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013BFD82" w14:textId="1B842AD5" w:rsidR="007259AA" w:rsidRPr="00E64155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</w:p>
    <w:p w14:paraId="5FB2E987" w14:textId="6CD32DA6" w:rsidR="00EC39B2" w:rsidRDefault="00EC39B2" w:rsidP="00EC39B2">
      <w:pPr>
        <w:pStyle w:val="SubHeadersBodyBold12ptbefore"/>
      </w:pPr>
      <w:r>
        <w:t>Naming</w:t>
      </w:r>
    </w:p>
    <w:p w14:paraId="6DB5BB61" w14:textId="77777777" w:rsidR="00EC39B2" w:rsidRPr="00595D70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FE2622F" w14:textId="65181504" w:rsidR="00EC39B2" w:rsidRDefault="00EC39B2" w:rsidP="00EC39B2"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</w:p>
    <w:p w14:paraId="5ADD9F48" w14:textId="07F34FAD" w:rsidR="00EC39B2" w:rsidRDefault="00C31CCA" w:rsidP="002C3A51">
      <w:pPr>
        <w:pStyle w:val="ListParagraph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42CC22EF" w:rsidR="00C31CCA" w:rsidRDefault="00C31CCA" w:rsidP="00C31CCA">
      <w:pPr>
        <w:pStyle w:val="ListParagraph"/>
        <w:numPr>
          <w:ilvl w:val="0"/>
          <w:numId w:val="27"/>
        </w:numPr>
      </w:pPr>
      <w:r>
        <w:t>Poster file name: YY_DFP_Poster.pdf</w:t>
      </w:r>
    </w:p>
    <w:p w14:paraId="094E82E4" w14:textId="77777777" w:rsidR="00EC39B2" w:rsidRPr="00854AD0" w:rsidRDefault="00EC39B2" w:rsidP="00EC39B2">
      <w:pPr>
        <w:pStyle w:val="BodySubHeaderSpacebefore"/>
        <w:rPr>
          <w:b/>
        </w:rPr>
      </w:pPr>
      <w:r w:rsidRPr="00854AD0">
        <w:rPr>
          <w:b/>
        </w:rPr>
        <w:lastRenderedPageBreak/>
        <w:t>You must deliver</w:t>
      </w:r>
    </w:p>
    <w:p w14:paraId="24000F2A" w14:textId="510F79F8" w:rsidR="00EC39B2" w:rsidRPr="00952F1E" w:rsidRDefault="00495958" w:rsidP="00EC39B2">
      <w:pPr>
        <w:rPr>
          <w:b/>
        </w:rPr>
      </w:pPr>
      <w:r w:rsidRPr="00952F1E">
        <w:rPr>
          <w:b/>
        </w:rPr>
        <w:t>Printout</w:t>
      </w:r>
    </w:p>
    <w:p w14:paraId="315289C9" w14:textId="0E56A703" w:rsidR="00EC39B2" w:rsidRDefault="00EC39B2" w:rsidP="00EC39B2">
      <w:pPr>
        <w:pStyle w:val="ListParagraph"/>
        <w:numPr>
          <w:ilvl w:val="0"/>
          <w:numId w:val="23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 xml:space="preserve">. Ensure that you include your competitor number </w:t>
      </w:r>
      <w:r w:rsidR="00CA5BB5">
        <w:t>outside of the artwork area</w:t>
      </w:r>
      <w:r>
        <w:t>.</w:t>
      </w:r>
    </w:p>
    <w:p w14:paraId="467CC174" w14:textId="6FAB6B38" w:rsidR="00EC39B2" w:rsidRPr="00952F1E" w:rsidRDefault="00EC39B2" w:rsidP="00EC39B2">
      <w:pPr>
        <w:rPr>
          <w:b/>
        </w:rPr>
      </w:pPr>
      <w:r w:rsidRPr="00952F1E">
        <w:rPr>
          <w:b/>
        </w:rPr>
        <w:t>Files</w:t>
      </w:r>
      <w:r w:rsidR="004A61D4">
        <w:rPr>
          <w:b/>
        </w:rPr>
        <w:t xml:space="preserve"> </w:t>
      </w:r>
    </w:p>
    <w:p w14:paraId="3B166C63" w14:textId="63C33F47" w:rsidR="00EC39B2" w:rsidRDefault="004A61D4" w:rsidP="00BA796A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</w:p>
    <w:p w14:paraId="6648E55C" w14:textId="4592DFB2" w:rsidR="00EC39B2" w:rsidRDefault="004A61D4" w:rsidP="00EC39B2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629A1012" w14:textId="6B803E0F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used.</w:t>
      </w:r>
    </w:p>
    <w:p w14:paraId="0FBC6AEF" w14:textId="50850805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57CEBB0A" w14:textId="77777777" w:rsidR="00723C65" w:rsidRDefault="00F66D9F" w:rsidP="00723C65">
      <w:pPr>
        <w:pStyle w:val="Heading1"/>
        <w:spacing w:after="480"/>
      </w:pPr>
      <w:r>
        <w:t xml:space="preserve">Task 3: </w:t>
      </w:r>
      <w:r w:rsidR="00723C65">
        <w:t>Car Wrapping</w:t>
      </w:r>
      <w:r w:rsidR="003054E0">
        <w:t xml:space="preserve"> </w:t>
      </w:r>
    </w:p>
    <w:p w14:paraId="431F9396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63A4B579" w14:textId="12C7A1FD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471D8BC1" w14:textId="6E228454" w:rsidR="00F66D9F" w:rsidRDefault="00E32280" w:rsidP="00723C65"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3D3B7331" w14:textId="2CBEEF33" w:rsidR="00064212" w:rsidRDefault="00064212" w:rsidP="00723C65"/>
    <w:p w14:paraId="33EB4D8C" w14:textId="5E2D6FC7" w:rsidR="00064212" w:rsidRDefault="00C82441" w:rsidP="00723C65">
      <w:pPr>
        <w:rPr>
          <w:color w:val="00B050"/>
        </w:rPr>
      </w:pPr>
      <w:r>
        <w:rPr>
          <w:color w:val="00B050"/>
        </w:rPr>
        <w:t xml:space="preserve">Design </w:t>
      </w:r>
      <w:proofErr w:type="spellStart"/>
      <w:r>
        <w:rPr>
          <w:color w:val="00B050"/>
        </w:rPr>
        <w:t>koncepcio</w:t>
      </w:r>
      <w:proofErr w:type="spellEnd"/>
      <w:r>
        <w:rPr>
          <w:color w:val="00B050"/>
        </w:rPr>
        <w:t xml:space="preserve"> a </w:t>
      </w:r>
      <w:r w:rsidRPr="00C82441">
        <w:rPr>
          <w:b/>
          <w:bCs/>
          <w:color w:val="00B050"/>
        </w:rPr>
        <w:t>Delicacy food products</w:t>
      </w:r>
      <w:r>
        <w:rPr>
          <w:color w:val="00B050"/>
        </w:rPr>
        <w:t xml:space="preserve"> </w:t>
      </w:r>
      <w:proofErr w:type="spellStart"/>
      <w:r>
        <w:rPr>
          <w:color w:val="00B050"/>
        </w:rPr>
        <w:t>kereskedelmi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kepviseloinek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melyet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az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ugyfelekhez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valo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ilatogataskor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hasznalnak</w:t>
      </w:r>
      <w:proofErr w:type="spellEnd"/>
      <w:r>
        <w:rPr>
          <w:color w:val="00B050"/>
        </w:rPr>
        <w:t xml:space="preserve">. </w:t>
      </w:r>
      <w:proofErr w:type="spellStart"/>
      <w:r>
        <w:rPr>
          <w:color w:val="00B050"/>
        </w:rPr>
        <w:t>Azt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szeretnek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hogy</w:t>
      </w:r>
      <w:proofErr w:type="spellEnd"/>
      <w:r>
        <w:rPr>
          <w:color w:val="00B050"/>
        </w:rPr>
        <w:t xml:space="preserve"> a design </w:t>
      </w:r>
      <w:proofErr w:type="spellStart"/>
      <w:r>
        <w:rPr>
          <w:color w:val="00B050"/>
        </w:rPr>
        <w:t>eroteljes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legyen</w:t>
      </w:r>
      <w:proofErr w:type="spellEnd"/>
      <w:r>
        <w:rPr>
          <w:color w:val="00B050"/>
        </w:rPr>
        <w:t xml:space="preserve">, elegans es </w:t>
      </w:r>
      <w:proofErr w:type="spellStart"/>
      <w:r>
        <w:rPr>
          <w:color w:val="00B050"/>
        </w:rPr>
        <w:t>szines</w:t>
      </w:r>
      <w:proofErr w:type="spellEnd"/>
      <w:r>
        <w:rPr>
          <w:color w:val="00B050"/>
        </w:rPr>
        <w:t>.</w:t>
      </w:r>
    </w:p>
    <w:p w14:paraId="1026207A" w14:textId="6E300A58" w:rsidR="00C82441" w:rsidRDefault="00C82441" w:rsidP="00723C65">
      <w:pPr>
        <w:rPr>
          <w:color w:val="00B050"/>
        </w:rPr>
      </w:pPr>
      <w:r>
        <w:rPr>
          <w:color w:val="00B050"/>
        </w:rPr>
        <w:t xml:space="preserve">A design-t a template-re </w:t>
      </w:r>
      <w:proofErr w:type="spellStart"/>
      <w:r>
        <w:rPr>
          <w:color w:val="00B050"/>
        </w:rPr>
        <w:t>kell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felrakni</w:t>
      </w:r>
      <w:proofErr w:type="spellEnd"/>
      <w:r>
        <w:rPr>
          <w:color w:val="00B050"/>
        </w:rPr>
        <w:t>: Appendix 1.4 – Car template.</w:t>
      </w:r>
    </w:p>
    <w:p w14:paraId="4409C37C" w14:textId="77777777" w:rsidR="00C82441" w:rsidRPr="00064212" w:rsidRDefault="00C82441" w:rsidP="00723C65">
      <w:pPr>
        <w:rPr>
          <w:color w:val="00B050"/>
        </w:rPr>
      </w:pPr>
    </w:p>
    <w:p w14:paraId="5387555C" w14:textId="77777777" w:rsidR="00F66D9F" w:rsidRPr="00E91712" w:rsidRDefault="00F66D9F" w:rsidP="00F66D9F">
      <w:pPr>
        <w:pStyle w:val="BodySubHeaderSpacebefore"/>
      </w:pPr>
      <w:r>
        <w:t>Specifications</w:t>
      </w:r>
    </w:p>
    <w:p w14:paraId="3D770BDB" w14:textId="0B91F86C" w:rsidR="00EB3AC1" w:rsidRPr="00233084" w:rsidRDefault="00EB3AC1" w:rsidP="00EB3AC1">
      <w:pPr>
        <w:pStyle w:val="SubHeadersBodyBold12ptbefore"/>
      </w:pPr>
      <w:r>
        <w:t>Image</w:t>
      </w:r>
      <w:r w:rsidRPr="00233084">
        <w:t xml:space="preserve"> </w:t>
      </w:r>
    </w:p>
    <w:p w14:paraId="1AC8F275" w14:textId="69D62F02" w:rsidR="00EB3AC1" w:rsidRDefault="00EB3AC1" w:rsidP="00EB3AC1">
      <w:pPr>
        <w:pStyle w:val="ListParagraph"/>
        <w:numPr>
          <w:ilvl w:val="0"/>
          <w:numId w:val="24"/>
        </w:numPr>
        <w:ind w:left="360"/>
      </w:pPr>
      <w:r>
        <w:t xml:space="preserve">Logo (to appear </w:t>
      </w:r>
      <w:r w:rsidR="00FA3EA2">
        <w:t>on the front and side of car)</w:t>
      </w:r>
    </w:p>
    <w:p w14:paraId="62939D87" w14:textId="7116304B" w:rsidR="00EB3AC1" w:rsidRDefault="00FA3EA2" w:rsidP="00EB3AC1">
      <w:pPr>
        <w:pStyle w:val="ListParagraph"/>
        <w:numPr>
          <w:ilvl w:val="0"/>
          <w:numId w:val="24"/>
        </w:numPr>
        <w:ind w:left="360"/>
      </w:pPr>
      <w:r>
        <w:t>Vector graphics only</w:t>
      </w:r>
    </w:p>
    <w:p w14:paraId="540F1FFB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Size</w:t>
      </w:r>
    </w:p>
    <w:p w14:paraId="634AB527" w14:textId="06F07991" w:rsidR="00EB3AC1" w:rsidRDefault="00FA3EA2" w:rsidP="00EB3AC1">
      <w:pPr>
        <w:pStyle w:val="ListParagraph"/>
        <w:numPr>
          <w:ilvl w:val="0"/>
          <w:numId w:val="22"/>
        </w:numPr>
      </w:pPr>
      <w:r>
        <w:t>As per template in Appendix 1.4 – Car template</w:t>
      </w:r>
    </w:p>
    <w:p w14:paraId="44147242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5F7026B1" w14:textId="06D0ED14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6C893089" w14:textId="032403DB" w:rsidR="00EB3AC1" w:rsidRDefault="00EB3AC1" w:rsidP="00EB3AC1">
      <w:pPr>
        <w:pStyle w:val="SubHeadersBodyBold12ptbefore"/>
      </w:pPr>
      <w:r>
        <w:t xml:space="preserve">ICC Profile </w:t>
      </w:r>
    </w:p>
    <w:p w14:paraId="6617E89C" w14:textId="77E30D72" w:rsidR="00EB3AC1" w:rsidRDefault="00FA3EA2" w:rsidP="00EB3AC1">
      <w:pPr>
        <w:pStyle w:val="Default"/>
      </w:pPr>
      <w:r>
        <w:t>Adobe RGB (1998)</w:t>
      </w:r>
    </w:p>
    <w:p w14:paraId="1B4AADA9" w14:textId="77777777" w:rsidR="00EB3AC1" w:rsidRDefault="00EB3AC1" w:rsidP="00EB3AC1">
      <w:pPr>
        <w:pStyle w:val="SubHeadersBodyBold12ptbefore"/>
      </w:pPr>
      <w:r>
        <w:t>Naming</w:t>
      </w:r>
    </w:p>
    <w:p w14:paraId="1AF4E950" w14:textId="77777777" w:rsidR="00EB3AC1" w:rsidRPr="00595D70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0A76F64" w14:textId="35716F72" w:rsidR="00EB3AC1" w:rsidRDefault="00EB3AC1" w:rsidP="00EB3AC1"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</w:p>
    <w:p w14:paraId="7269142F" w14:textId="35F9891E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44384C81" w14:textId="65A84E30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</w:p>
    <w:p w14:paraId="3EDBCD66" w14:textId="77777777" w:rsidR="00EB3AC1" w:rsidRPr="00854AD0" w:rsidRDefault="00EB3AC1" w:rsidP="00EB3AC1">
      <w:pPr>
        <w:pStyle w:val="BodySubHeaderSpacebefore"/>
        <w:rPr>
          <w:b/>
        </w:rPr>
      </w:pPr>
      <w:r w:rsidRPr="00854AD0">
        <w:rPr>
          <w:b/>
        </w:rPr>
        <w:lastRenderedPageBreak/>
        <w:t>You must deliver</w:t>
      </w:r>
    </w:p>
    <w:p w14:paraId="1163A869" w14:textId="0B7749CD" w:rsidR="00EB3AC1" w:rsidRPr="00952F1E" w:rsidRDefault="00FA3EA2" w:rsidP="00EB3AC1">
      <w:pPr>
        <w:rPr>
          <w:b/>
        </w:rPr>
      </w:pPr>
      <w:r>
        <w:rPr>
          <w:b/>
        </w:rPr>
        <w:t>Mounting</w:t>
      </w:r>
    </w:p>
    <w:p w14:paraId="5E74A993" w14:textId="77777777" w:rsidR="00143580" w:rsidRDefault="00EB3AC1" w:rsidP="00143580">
      <w:pPr>
        <w:pStyle w:val="ListParagraph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4EFFFC9D" w:rsidR="00EB3AC1" w:rsidRDefault="00EB3AC1" w:rsidP="00143580">
      <w:pPr>
        <w:pStyle w:val="ListParagraph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3FEC186A" w14:textId="77777777" w:rsidR="00EB3AC1" w:rsidRPr="00952F1E" w:rsidRDefault="00EB3AC1" w:rsidP="00EB3AC1">
      <w:pPr>
        <w:rPr>
          <w:b/>
        </w:rPr>
      </w:pPr>
      <w:r w:rsidRPr="00952F1E">
        <w:rPr>
          <w:b/>
        </w:rPr>
        <w:t>Files</w:t>
      </w:r>
      <w:r>
        <w:rPr>
          <w:b/>
        </w:rPr>
        <w:t xml:space="preserve"> </w:t>
      </w:r>
    </w:p>
    <w:p w14:paraId="06AFC146" w14:textId="77777777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1F9642BE" w14:textId="77777777" w:rsidR="009D7F01" w:rsidRPr="007259AA" w:rsidRDefault="009D7F01" w:rsidP="009D7F01">
      <w:pPr>
        <w:pStyle w:val="ListParagraph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</w:p>
    <w:p w14:paraId="11B9AB68" w14:textId="77777777" w:rsidR="00EB3AC1" w:rsidRPr="002168C9" w:rsidRDefault="00EB3AC1" w:rsidP="00EB3AC1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AF34680" w14:textId="447CA36C" w:rsidR="00885489" w:rsidRDefault="00885489" w:rsidP="00885489">
      <w:pPr>
        <w:pStyle w:val="Heading1"/>
        <w:spacing w:after="480"/>
      </w:pPr>
      <w:r>
        <w:t xml:space="preserve">Task </w:t>
      </w:r>
      <w:r w:rsidR="007F3EC2">
        <w:t>4</w:t>
      </w:r>
      <w:r>
        <w:t xml:space="preserve">: </w:t>
      </w:r>
      <w:r w:rsidR="007F3EC2">
        <w:t>Instagram Posts</w:t>
      </w:r>
      <w:r>
        <w:t xml:space="preserve"> </w:t>
      </w:r>
    </w:p>
    <w:p w14:paraId="1DD99A1F" w14:textId="77777777" w:rsidR="007F3EC2" w:rsidRPr="00E91712" w:rsidRDefault="007F3EC2" w:rsidP="007F3EC2">
      <w:pPr>
        <w:pStyle w:val="BodySubHeaderSpacebefore"/>
      </w:pPr>
      <w:r w:rsidRPr="00E91712">
        <w:t>Concept</w:t>
      </w:r>
    </w:p>
    <w:p w14:paraId="259BAC24" w14:textId="77777777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6FE159AE" w14:textId="6F1E1D27" w:rsidR="00885489" w:rsidRDefault="00875B7B" w:rsidP="00875B7B"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7151456B" w14:textId="55E11B92" w:rsidR="00260592" w:rsidRDefault="00260592" w:rsidP="00875B7B"/>
    <w:p w14:paraId="37EB9A10" w14:textId="14956C1B" w:rsidR="00260592" w:rsidRPr="00260592" w:rsidRDefault="00260592" w:rsidP="00875B7B">
      <w:pPr>
        <w:rPr>
          <w:color w:val="00B050"/>
        </w:rPr>
      </w:pPr>
      <w:proofErr w:type="spellStart"/>
      <w:r>
        <w:rPr>
          <w:color w:val="00B050"/>
        </w:rPr>
        <w:t>Tervezz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ket</w:t>
      </w:r>
      <w:proofErr w:type="spellEnd"/>
      <w:r>
        <w:rPr>
          <w:color w:val="00B050"/>
        </w:rPr>
        <w:t xml:space="preserve"> Instagram </w:t>
      </w:r>
      <w:proofErr w:type="spellStart"/>
      <w:r>
        <w:rPr>
          <w:color w:val="00B050"/>
        </w:rPr>
        <w:t>posztot</w:t>
      </w:r>
      <w:proofErr w:type="spellEnd"/>
      <w:r>
        <w:rPr>
          <w:color w:val="00B050"/>
        </w:rPr>
        <w:t xml:space="preserve"> a </w:t>
      </w:r>
      <w:r w:rsidRPr="00260592">
        <w:rPr>
          <w:b/>
          <w:bCs/>
          <w:color w:val="00B050"/>
        </w:rPr>
        <w:t xml:space="preserve">Delicacy food </w:t>
      </w:r>
      <w:proofErr w:type="spellStart"/>
      <w:r w:rsidRPr="00260592">
        <w:rPr>
          <w:b/>
          <w:bCs/>
          <w:color w:val="00B050"/>
        </w:rPr>
        <w:t>products</w:t>
      </w:r>
      <w:r>
        <w:rPr>
          <w:color w:val="00B050"/>
        </w:rPr>
        <w:t>nak</w:t>
      </w:r>
      <w:proofErr w:type="spellEnd"/>
      <w:r>
        <w:rPr>
          <w:color w:val="00B050"/>
        </w:rPr>
        <w:t xml:space="preserve">. Az 1. </w:t>
      </w:r>
      <w:proofErr w:type="spellStart"/>
      <w:r>
        <w:rPr>
          <w:color w:val="00B050"/>
        </w:rPr>
        <w:t>verzio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angol</w:t>
      </w:r>
      <w:proofErr w:type="spellEnd"/>
      <w:r>
        <w:rPr>
          <w:color w:val="00B050"/>
        </w:rPr>
        <w:t xml:space="preserve">, a 2. </w:t>
      </w:r>
      <w:proofErr w:type="spellStart"/>
      <w:r>
        <w:rPr>
          <w:color w:val="00B050"/>
        </w:rPr>
        <w:t>arab</w:t>
      </w:r>
      <w:proofErr w:type="spellEnd"/>
      <w:r>
        <w:rPr>
          <w:color w:val="00B050"/>
        </w:rPr>
        <w:t xml:space="preserve">. </w:t>
      </w:r>
      <w:proofErr w:type="spellStart"/>
      <w:r>
        <w:rPr>
          <w:color w:val="00B050"/>
        </w:rPr>
        <w:t>Hasonlo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stilusunak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kell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lenniuk</w:t>
      </w:r>
      <w:proofErr w:type="spellEnd"/>
      <w:r>
        <w:rPr>
          <w:color w:val="00B050"/>
        </w:rPr>
        <w:t xml:space="preserve"> de </w:t>
      </w:r>
      <w:proofErr w:type="spellStart"/>
      <w:r>
        <w:rPr>
          <w:color w:val="00B050"/>
        </w:rPr>
        <w:t>nemi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szinvariacioval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hogy</w:t>
      </w:r>
      <w:proofErr w:type="spellEnd"/>
      <w:r>
        <w:rPr>
          <w:color w:val="00B050"/>
        </w:rPr>
        <w:t xml:space="preserve"> meg </w:t>
      </w:r>
      <w:proofErr w:type="spellStart"/>
      <w:r>
        <w:rPr>
          <w:color w:val="00B050"/>
        </w:rPr>
        <w:t>lehessen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kulonboztetni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oket</w:t>
      </w:r>
      <w:proofErr w:type="spellEnd"/>
      <w:r>
        <w:rPr>
          <w:color w:val="00B050"/>
        </w:rPr>
        <w:t xml:space="preserve">. </w:t>
      </w:r>
      <w:proofErr w:type="spellStart"/>
      <w:r>
        <w:rPr>
          <w:color w:val="00B050"/>
        </w:rPr>
        <w:t>Mindket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posztnak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arany-metalos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keretet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szeretnenek</w:t>
      </w:r>
      <w:proofErr w:type="spellEnd"/>
      <w:r>
        <w:rPr>
          <w:color w:val="00B050"/>
        </w:rPr>
        <w:t xml:space="preserve"> (mint </w:t>
      </w:r>
      <w:proofErr w:type="spellStart"/>
      <w:r>
        <w:rPr>
          <w:color w:val="00B050"/>
        </w:rPr>
        <w:t>egy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arany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foto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keret</w:t>
      </w:r>
      <w:proofErr w:type="spellEnd"/>
      <w:r>
        <w:rPr>
          <w:color w:val="00B050"/>
        </w:rPr>
        <w:t>)</w:t>
      </w:r>
    </w:p>
    <w:p w14:paraId="333A6112" w14:textId="77777777" w:rsidR="00885489" w:rsidRPr="00E91712" w:rsidRDefault="00885489" w:rsidP="00885489">
      <w:pPr>
        <w:pStyle w:val="BodySubHeaderSpacebefore"/>
      </w:pPr>
      <w:r>
        <w:t>Specifications</w:t>
      </w:r>
    </w:p>
    <w:p w14:paraId="0D530225" w14:textId="77777777" w:rsidR="00CF63EB" w:rsidRPr="00233084" w:rsidRDefault="00CF63EB" w:rsidP="00CF63EB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4485FB9D" w14:textId="09C61080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63129C63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5C066073" w14:textId="4EE763F2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7BAEF77C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At least four images montaged together in Photoshop from Appendix 1.3 – Images  </w:t>
      </w:r>
    </w:p>
    <w:p w14:paraId="724FCCFA" w14:textId="6E786016" w:rsidR="00885489" w:rsidRPr="00233084" w:rsidRDefault="00885489" w:rsidP="00885489">
      <w:pPr>
        <w:spacing w:before="240"/>
        <w:rPr>
          <w:b/>
        </w:rPr>
      </w:pPr>
      <w:r>
        <w:rPr>
          <w:b/>
        </w:rPr>
        <w:t xml:space="preserve">Size </w:t>
      </w:r>
      <w:r w:rsidR="00CF63EB">
        <w:rPr>
          <w:b/>
        </w:rPr>
        <w:t>&amp; Resolution</w:t>
      </w:r>
    </w:p>
    <w:p w14:paraId="56CEF041" w14:textId="465460A3" w:rsidR="00885489" w:rsidRDefault="00CF63EB" w:rsidP="00885489">
      <w:pPr>
        <w:pStyle w:val="ListParagraph"/>
        <w:numPr>
          <w:ilvl w:val="0"/>
          <w:numId w:val="22"/>
        </w:numPr>
      </w:pPr>
      <w:r>
        <w:t>1080x1080 pixels @ 150ppi</w:t>
      </w:r>
    </w:p>
    <w:p w14:paraId="5BE3DD2E" w14:textId="110D6B6A" w:rsidR="00885489" w:rsidRPr="00233084" w:rsidRDefault="00885489" w:rsidP="00885489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</w:p>
    <w:p w14:paraId="5650B83C" w14:textId="34A98A2E" w:rsidR="00CF63EB" w:rsidRDefault="00CF5E0C" w:rsidP="00CF63EB">
      <w:pPr>
        <w:pStyle w:val="ListParagraph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53CBF3F" w14:textId="77777777" w:rsidR="00885489" w:rsidRDefault="00885489" w:rsidP="00885489">
      <w:pPr>
        <w:pStyle w:val="SubHeadersBodyBold12ptbefore"/>
      </w:pPr>
      <w:r>
        <w:t>File Type</w:t>
      </w:r>
      <w:r w:rsidRPr="00595D70">
        <w:t xml:space="preserve"> </w:t>
      </w:r>
    </w:p>
    <w:p w14:paraId="26819BAB" w14:textId="6CA58E2F" w:rsidR="00885489" w:rsidRDefault="00885489" w:rsidP="00885489">
      <w:pPr>
        <w:pStyle w:val="ListParagraph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3E649643" w14:textId="217CE6E9" w:rsidR="00885489" w:rsidRDefault="00EC2A25" w:rsidP="00885489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770128E2" w14:textId="77777777" w:rsidR="00885489" w:rsidRDefault="00885489" w:rsidP="00885489"/>
    <w:p w14:paraId="028A4AA9" w14:textId="77777777" w:rsidR="00885489" w:rsidRPr="00854AD0" w:rsidRDefault="00885489" w:rsidP="00885489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3242E21A" w14:textId="588D18FD" w:rsidR="00CF63EB" w:rsidRPr="00952F1E" w:rsidRDefault="00CF63EB" w:rsidP="00CF63EB">
      <w:pPr>
        <w:rPr>
          <w:b/>
        </w:rPr>
      </w:pPr>
      <w:r w:rsidRPr="00952F1E">
        <w:rPr>
          <w:b/>
        </w:rPr>
        <w:t>Printout</w:t>
      </w:r>
    </w:p>
    <w:p w14:paraId="4AE8D2FD" w14:textId="69BFC93E" w:rsidR="00CF63EB" w:rsidRDefault="00CF63EB" w:rsidP="00CF63EB">
      <w:pPr>
        <w:pStyle w:val="ListParagraph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6089FAF6" w14:textId="77777777" w:rsidR="00CF63EB" w:rsidRDefault="00CF63EB" w:rsidP="00CF63EB">
      <w:pPr>
        <w:pStyle w:val="SubHeadersBodyBold12ptbefore"/>
      </w:pPr>
      <w:r>
        <w:lastRenderedPageBreak/>
        <w:t xml:space="preserve">Naming and files: </w:t>
      </w:r>
    </w:p>
    <w:p w14:paraId="286D9A84" w14:textId="77777777" w:rsidR="00CF63EB" w:rsidRPr="00595D70" w:rsidRDefault="00CF63EB" w:rsidP="00CF63EB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FCD8A0E" w14:textId="41D7BFA8" w:rsidR="00CF63EB" w:rsidRDefault="00CF63EB" w:rsidP="00CF63EB">
      <w:r>
        <w:rPr>
          <w:color w:val="FF0000"/>
        </w:rPr>
        <w:t>Folder name: Instagram</w:t>
      </w:r>
      <w:r w:rsidR="00A9225F">
        <w:rPr>
          <w:color w:val="FF0000"/>
        </w:rPr>
        <w:t xml:space="preserve"> Posts</w:t>
      </w:r>
    </w:p>
    <w:p w14:paraId="5B35F53B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YY_DFP_Car_Instagram1.psd</w:t>
      </w:r>
    </w:p>
    <w:p w14:paraId="400DB07A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335B0665" w:rsidR="00885489" w:rsidRPr="000C351E" w:rsidRDefault="00885489" w:rsidP="0016367F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54C9ED8" w14:textId="28513D4B" w:rsidR="00453B91" w:rsidRPr="000C351E" w:rsidRDefault="00453B91" w:rsidP="000C351E">
      <w:pPr>
        <w:pStyle w:val="Heading1"/>
      </w:pPr>
      <w:r w:rsidRPr="00453B91">
        <w:t xml:space="preserve">Marking </w:t>
      </w:r>
      <w:r w:rsidR="000C351E">
        <w:t>Summary</w:t>
      </w:r>
    </w:p>
    <w:p w14:paraId="7910326D" w14:textId="6EF55E4F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</w:p>
    <w:bookmarkEnd w:id="0"/>
    <w:bookmarkEnd w:id="1"/>
    <w:bookmarkEnd w:id="2"/>
    <w:bookmarkEnd w:id="3"/>
    <w:p w14:paraId="285F25E4" w14:textId="2D22A0C3" w:rsidR="002A23FA" w:rsidRDefault="002A23FA" w:rsidP="00A7471B"/>
    <w:p w14:paraId="247E2605" w14:textId="168544BE" w:rsidR="00F741E6" w:rsidRDefault="00F741E6" w:rsidP="00A7471B"/>
    <w:p w14:paraId="11AAE5F9" w14:textId="78CEA3C5" w:rsidR="00F741E6" w:rsidRDefault="00F741E6" w:rsidP="00F741E6">
      <w:pPr>
        <w:pStyle w:val="Heading1"/>
      </w:pPr>
      <w:r>
        <w:t>Appendix 1.0 – Logo Text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77777777" w:rsidR="00F741E6" w:rsidRDefault="00F741E6" w:rsidP="00F741E6">
      <w:r w:rsidRPr="00026DB1">
        <w:tab/>
        <w:t>The black text is not to be included (they are instructions)</w:t>
      </w:r>
    </w:p>
    <w:p w14:paraId="480AD6A2" w14:textId="67E9AFAB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logo must include the following: </w:t>
      </w:r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52D9CBE7" w:rsidR="00F741E6" w:rsidRDefault="00F741E6" w:rsidP="00A7471B"/>
    <w:p w14:paraId="568F4404" w14:textId="387B6B5B" w:rsidR="00F741E6" w:rsidRDefault="00F741E6" w:rsidP="00F741E6">
      <w:pPr>
        <w:pStyle w:val="Heading1"/>
      </w:pPr>
      <w:r>
        <w:t>Appendix 1.2 – Poster Text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77777777" w:rsidR="00F741E6" w:rsidRDefault="00F741E6" w:rsidP="00F741E6">
      <w:r w:rsidRPr="00026DB1">
        <w:tab/>
        <w:t>The black text is not to be included (they are instructions)</w:t>
      </w:r>
    </w:p>
    <w:p w14:paraId="1B9D160F" w14:textId="1940E75F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poster must include the following: 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6DC6D042" w:rsidR="00F741E6" w:rsidRDefault="007224A4" w:rsidP="00F741E6">
      <w:pPr>
        <w:ind w:left="360"/>
        <w:rPr>
          <w:color w:val="5B9BD5" w:themeColor="accent1"/>
        </w:rPr>
      </w:pPr>
      <w:hyperlink r:id="rId13" w:history="1">
        <w:r w:rsidRPr="002A1FE2">
          <w:rPr>
            <w:rStyle w:val="Hyperlink"/>
          </w:rPr>
          <w:t>www.delicacyfood.com</w:t>
        </w:r>
      </w:hyperlink>
    </w:p>
    <w:p w14:paraId="77FAC383" w14:textId="77777777" w:rsidR="007224A4" w:rsidRDefault="007224A4" w:rsidP="00F741E6">
      <w:pPr>
        <w:ind w:left="360"/>
        <w:rPr>
          <w:color w:val="5B9BD5" w:themeColor="accent1"/>
        </w:rPr>
      </w:pPr>
    </w:p>
    <w:p w14:paraId="4F3C9BD6" w14:textId="46B1DD5E" w:rsidR="00720ABC" w:rsidRDefault="00720ABC" w:rsidP="00F741E6">
      <w:pPr>
        <w:ind w:left="360"/>
        <w:rPr>
          <w:color w:val="5B9BD5" w:themeColor="accent1"/>
        </w:rPr>
      </w:pPr>
    </w:p>
    <w:p w14:paraId="30864846" w14:textId="2A8F7933" w:rsidR="00720ABC" w:rsidRDefault="00720ABC" w:rsidP="00F741E6">
      <w:pPr>
        <w:ind w:left="360"/>
        <w:rPr>
          <w:color w:val="5B9BD5" w:themeColor="accent1"/>
        </w:rPr>
      </w:pPr>
    </w:p>
    <w:p w14:paraId="3F2E8F68" w14:textId="70983D2A" w:rsidR="00720ABC" w:rsidRDefault="00720ABC" w:rsidP="00720ABC">
      <w:pPr>
        <w:pStyle w:val="Heading1"/>
      </w:pPr>
      <w:r>
        <w:lastRenderedPageBreak/>
        <w:t>Appendix 1.5 – Instagram Text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77777777" w:rsidR="00720ABC" w:rsidRDefault="00720ABC" w:rsidP="00720ABC">
      <w:r w:rsidRPr="00026DB1">
        <w:tab/>
        <w:t>The black text is not to be included (they are instructions)</w:t>
      </w:r>
    </w:p>
    <w:p w14:paraId="24154F78" w14:textId="77777777" w:rsidR="00720ABC" w:rsidRDefault="00720ABC" w:rsidP="00720ABC"/>
    <w:p w14:paraId="6125E246" w14:textId="25FFDA95" w:rsidR="00720ABC" w:rsidRDefault="00720ABC" w:rsidP="00720ABC">
      <w:r>
        <w:t>Instagram v1 (English):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77777777" w:rsidR="00720ABC" w:rsidRPr="00720ABC" w:rsidRDefault="00720ABC" w:rsidP="00720ABC">
      <w:pPr>
        <w:ind w:left="360"/>
        <w:rPr>
          <w:color w:val="5B9BD5" w:themeColor="accent1"/>
        </w:rPr>
      </w:pPr>
    </w:p>
    <w:p w14:paraId="0566753E" w14:textId="50E7DEBA" w:rsidR="00720ABC" w:rsidRPr="00720ABC" w:rsidRDefault="00720ABC" w:rsidP="00720ABC">
      <w:r>
        <w:t>Instagram v2 (Arabic):</w:t>
      </w:r>
    </w:p>
    <w:p w14:paraId="46AC8EE2" w14:textId="525DE714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77777777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7776D26A" w14:textId="77777777" w:rsidR="00720ABC" w:rsidRPr="00F741E6" w:rsidRDefault="00720ABC" w:rsidP="00720ABC">
      <w:pPr>
        <w:ind w:left="360"/>
        <w:rPr>
          <w:color w:val="5B9BD5" w:themeColor="accent1"/>
        </w:rPr>
      </w:pPr>
    </w:p>
    <w:p w14:paraId="5D297636" w14:textId="7C96581E" w:rsidR="00720ABC" w:rsidRDefault="00720ABC" w:rsidP="00F741E6">
      <w:pPr>
        <w:ind w:left="360"/>
        <w:rPr>
          <w:color w:val="5B9BD5" w:themeColor="accent1"/>
        </w:rPr>
      </w:pPr>
    </w:p>
    <w:p w14:paraId="2EBF6F29" w14:textId="77777777" w:rsidR="00720ABC" w:rsidRPr="00F741E6" w:rsidRDefault="00720ABC" w:rsidP="00F741E6">
      <w:pPr>
        <w:ind w:left="360"/>
        <w:rPr>
          <w:color w:val="5B9BD5" w:themeColor="accent1"/>
        </w:rPr>
      </w:pP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3B8EC9" w14:textId="77777777" w:rsidR="004D0CC6" w:rsidRDefault="004D0CC6" w:rsidP="0016367F">
      <w:r>
        <w:separator/>
      </w:r>
    </w:p>
    <w:p w14:paraId="7AE16A5D" w14:textId="77777777" w:rsidR="004D0CC6" w:rsidRDefault="004D0CC6" w:rsidP="0016367F"/>
    <w:p w14:paraId="34BA7E94" w14:textId="77777777" w:rsidR="004D0CC6" w:rsidRDefault="004D0CC6" w:rsidP="0016367F"/>
    <w:p w14:paraId="7196B2ED" w14:textId="77777777" w:rsidR="004D0CC6" w:rsidRDefault="004D0CC6" w:rsidP="0016367F"/>
    <w:p w14:paraId="3D5B3305" w14:textId="77777777" w:rsidR="004D0CC6" w:rsidRDefault="004D0CC6" w:rsidP="0016367F"/>
    <w:p w14:paraId="6EC129A5" w14:textId="77777777" w:rsidR="004D0CC6" w:rsidRDefault="004D0CC6" w:rsidP="0016367F"/>
    <w:p w14:paraId="03678F30" w14:textId="77777777" w:rsidR="004D0CC6" w:rsidRDefault="004D0CC6" w:rsidP="0016367F"/>
    <w:p w14:paraId="36ECDBCF" w14:textId="77777777" w:rsidR="004D0CC6" w:rsidRDefault="004D0CC6" w:rsidP="00280421"/>
  </w:endnote>
  <w:endnote w:type="continuationSeparator" w:id="0">
    <w:p w14:paraId="611557EA" w14:textId="77777777" w:rsidR="004D0CC6" w:rsidRDefault="004D0CC6" w:rsidP="0016367F">
      <w:r>
        <w:continuationSeparator/>
      </w:r>
    </w:p>
    <w:p w14:paraId="0ADA8DB8" w14:textId="77777777" w:rsidR="004D0CC6" w:rsidRDefault="004D0CC6" w:rsidP="0016367F"/>
    <w:p w14:paraId="7D7B79EC" w14:textId="77777777" w:rsidR="004D0CC6" w:rsidRDefault="004D0CC6" w:rsidP="0016367F"/>
    <w:p w14:paraId="050147C7" w14:textId="77777777" w:rsidR="004D0CC6" w:rsidRDefault="004D0CC6" w:rsidP="0016367F"/>
    <w:p w14:paraId="1D2B4648" w14:textId="77777777" w:rsidR="004D0CC6" w:rsidRDefault="004D0CC6" w:rsidP="0016367F"/>
    <w:p w14:paraId="2033F959" w14:textId="77777777" w:rsidR="004D0CC6" w:rsidRDefault="004D0CC6" w:rsidP="0016367F"/>
    <w:p w14:paraId="04F17FDC" w14:textId="77777777" w:rsidR="004D0CC6" w:rsidRDefault="004D0CC6" w:rsidP="0016367F"/>
    <w:p w14:paraId="3FC2DB10" w14:textId="77777777" w:rsidR="004D0CC6" w:rsidRDefault="004D0CC6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0000000000000000000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0AC1DD23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C37332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 w:rsidR="003F0DCD">
            <w:rPr>
              <w:sz w:val="16"/>
              <w:szCs w:val="16"/>
            </w:rPr>
            <w:t>HU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B96D60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731BA02D" w:rsidR="00CB3E97" w:rsidRPr="00453B91" w:rsidRDefault="00CB3E97" w:rsidP="0016367F">
    <w:pPr>
      <w:pStyle w:val="Footer"/>
    </w:pPr>
    <w:r>
      <w:t>WSC2019_TP40_Day</w:t>
    </w:r>
    <w:r w:rsidR="00C37332">
      <w:t>3</w:t>
    </w:r>
    <w:r>
      <w:t>_</w:t>
    </w:r>
    <w:r w:rsidR="003F0DCD">
      <w:t>HU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29C7E7" w14:textId="77777777" w:rsidR="004D0CC6" w:rsidRDefault="004D0CC6" w:rsidP="0016367F">
      <w:r>
        <w:separator/>
      </w:r>
    </w:p>
    <w:p w14:paraId="59E6AD1A" w14:textId="77777777" w:rsidR="004D0CC6" w:rsidRDefault="004D0CC6" w:rsidP="0016367F"/>
    <w:p w14:paraId="018BA387" w14:textId="77777777" w:rsidR="004D0CC6" w:rsidRDefault="004D0CC6" w:rsidP="0016367F"/>
    <w:p w14:paraId="650D26CA" w14:textId="77777777" w:rsidR="004D0CC6" w:rsidRDefault="004D0CC6" w:rsidP="0016367F"/>
    <w:p w14:paraId="44960ECA" w14:textId="77777777" w:rsidR="004D0CC6" w:rsidRDefault="004D0CC6" w:rsidP="0016367F"/>
    <w:p w14:paraId="4BC246E8" w14:textId="77777777" w:rsidR="004D0CC6" w:rsidRDefault="004D0CC6" w:rsidP="00280421"/>
  </w:footnote>
  <w:footnote w:type="continuationSeparator" w:id="0">
    <w:p w14:paraId="2E0C09D3" w14:textId="77777777" w:rsidR="004D0CC6" w:rsidRDefault="004D0CC6" w:rsidP="0016367F">
      <w:r>
        <w:continuationSeparator/>
      </w:r>
    </w:p>
    <w:p w14:paraId="1EE1BDA5" w14:textId="77777777" w:rsidR="004D0CC6" w:rsidRDefault="004D0CC6" w:rsidP="0016367F"/>
    <w:p w14:paraId="55351C30" w14:textId="77777777" w:rsidR="004D0CC6" w:rsidRDefault="004D0CC6" w:rsidP="0016367F"/>
    <w:p w14:paraId="71872E95" w14:textId="77777777" w:rsidR="004D0CC6" w:rsidRDefault="004D0CC6" w:rsidP="0016367F"/>
    <w:p w14:paraId="6A12FF77" w14:textId="77777777" w:rsidR="004D0CC6" w:rsidRDefault="004D0CC6" w:rsidP="0016367F"/>
    <w:p w14:paraId="75DF6373" w14:textId="77777777" w:rsidR="004D0CC6" w:rsidRDefault="004D0CC6" w:rsidP="0016367F"/>
    <w:p w14:paraId="15F73036" w14:textId="77777777" w:rsidR="004D0CC6" w:rsidRDefault="004D0CC6" w:rsidP="0016367F"/>
    <w:p w14:paraId="47013DCA" w14:textId="77777777" w:rsidR="004D0CC6" w:rsidRDefault="004D0CC6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7"/>
  </w:num>
  <w:num w:numId="19">
    <w:abstractNumId w:val="15"/>
  </w:num>
  <w:num w:numId="20">
    <w:abstractNumId w:val="26"/>
  </w:num>
  <w:num w:numId="21">
    <w:abstractNumId w:val="25"/>
  </w:num>
  <w:num w:numId="22">
    <w:abstractNumId w:val="17"/>
  </w:num>
  <w:num w:numId="23">
    <w:abstractNumId w:val="24"/>
  </w:num>
  <w:num w:numId="24">
    <w:abstractNumId w:val="20"/>
  </w:num>
  <w:num w:numId="25">
    <w:abstractNumId w:val="23"/>
  </w:num>
  <w:num w:numId="26">
    <w:abstractNumId w:val="12"/>
  </w:num>
  <w:num w:numId="27">
    <w:abstractNumId w:val="18"/>
  </w:num>
  <w:num w:numId="28">
    <w:abstractNumId w:val="28"/>
  </w:num>
  <w:num w:numId="29">
    <w:abstractNumId w:val="1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291"/>
    <w:rsid w:val="00036A02"/>
    <w:rsid w:val="00050DCE"/>
    <w:rsid w:val="00052F6D"/>
    <w:rsid w:val="00057B12"/>
    <w:rsid w:val="000640A4"/>
    <w:rsid w:val="00064212"/>
    <w:rsid w:val="00071AA7"/>
    <w:rsid w:val="00082FB6"/>
    <w:rsid w:val="00095191"/>
    <w:rsid w:val="000A211A"/>
    <w:rsid w:val="000C351E"/>
    <w:rsid w:val="000D576D"/>
    <w:rsid w:val="000E13EB"/>
    <w:rsid w:val="000E219D"/>
    <w:rsid w:val="000E5A11"/>
    <w:rsid w:val="000F4A5C"/>
    <w:rsid w:val="001172EF"/>
    <w:rsid w:val="0012553C"/>
    <w:rsid w:val="0013144A"/>
    <w:rsid w:val="00134547"/>
    <w:rsid w:val="00143580"/>
    <w:rsid w:val="00156CA1"/>
    <w:rsid w:val="001571FB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14C5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16D"/>
    <w:rsid w:val="002126CD"/>
    <w:rsid w:val="002168C9"/>
    <w:rsid w:val="00233084"/>
    <w:rsid w:val="002356E0"/>
    <w:rsid w:val="002420F1"/>
    <w:rsid w:val="002501E8"/>
    <w:rsid w:val="00260592"/>
    <w:rsid w:val="00260DD2"/>
    <w:rsid w:val="00261C11"/>
    <w:rsid w:val="00264847"/>
    <w:rsid w:val="00267A4B"/>
    <w:rsid w:val="00271388"/>
    <w:rsid w:val="00274D56"/>
    <w:rsid w:val="00280421"/>
    <w:rsid w:val="00283832"/>
    <w:rsid w:val="0028522E"/>
    <w:rsid w:val="00294DA2"/>
    <w:rsid w:val="002A14D1"/>
    <w:rsid w:val="002A23FA"/>
    <w:rsid w:val="002A3094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3F0DCD"/>
    <w:rsid w:val="0040746F"/>
    <w:rsid w:val="00413188"/>
    <w:rsid w:val="004131BB"/>
    <w:rsid w:val="00426B3D"/>
    <w:rsid w:val="00433A9F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0CC6"/>
    <w:rsid w:val="004D3337"/>
    <w:rsid w:val="004D6CF0"/>
    <w:rsid w:val="004E12F1"/>
    <w:rsid w:val="004F7611"/>
    <w:rsid w:val="00501985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3C62"/>
    <w:rsid w:val="00620941"/>
    <w:rsid w:val="00622F48"/>
    <w:rsid w:val="0062412F"/>
    <w:rsid w:val="0062478E"/>
    <w:rsid w:val="00627E3D"/>
    <w:rsid w:val="00654C21"/>
    <w:rsid w:val="00660696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24A4"/>
    <w:rsid w:val="00723C65"/>
    <w:rsid w:val="007259AA"/>
    <w:rsid w:val="00743D92"/>
    <w:rsid w:val="007575B9"/>
    <w:rsid w:val="007646AA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3EC2"/>
    <w:rsid w:val="007F6148"/>
    <w:rsid w:val="008113C7"/>
    <w:rsid w:val="008123B7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B249E"/>
    <w:rsid w:val="008B6BA4"/>
    <w:rsid w:val="008D0C34"/>
    <w:rsid w:val="008D0C3D"/>
    <w:rsid w:val="008D4392"/>
    <w:rsid w:val="008F5CF8"/>
    <w:rsid w:val="00917EFE"/>
    <w:rsid w:val="00926C56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B26E8"/>
    <w:rsid w:val="009B789E"/>
    <w:rsid w:val="009C17BB"/>
    <w:rsid w:val="009D37E6"/>
    <w:rsid w:val="009D7F01"/>
    <w:rsid w:val="009E2A6E"/>
    <w:rsid w:val="009E395D"/>
    <w:rsid w:val="009E6B34"/>
    <w:rsid w:val="00A03454"/>
    <w:rsid w:val="00A05685"/>
    <w:rsid w:val="00A07901"/>
    <w:rsid w:val="00A15D8C"/>
    <w:rsid w:val="00A2354B"/>
    <w:rsid w:val="00A31BDA"/>
    <w:rsid w:val="00A35801"/>
    <w:rsid w:val="00A369FD"/>
    <w:rsid w:val="00A457D5"/>
    <w:rsid w:val="00A537FA"/>
    <w:rsid w:val="00A63788"/>
    <w:rsid w:val="00A7471B"/>
    <w:rsid w:val="00A77E62"/>
    <w:rsid w:val="00A921A5"/>
    <w:rsid w:val="00A9225F"/>
    <w:rsid w:val="00A93E05"/>
    <w:rsid w:val="00A96AFC"/>
    <w:rsid w:val="00AA2A0A"/>
    <w:rsid w:val="00AC3721"/>
    <w:rsid w:val="00AC6513"/>
    <w:rsid w:val="00AD731E"/>
    <w:rsid w:val="00AE25EA"/>
    <w:rsid w:val="00AE528B"/>
    <w:rsid w:val="00AE5E57"/>
    <w:rsid w:val="00AF231D"/>
    <w:rsid w:val="00B019EC"/>
    <w:rsid w:val="00B06AFD"/>
    <w:rsid w:val="00B11336"/>
    <w:rsid w:val="00B11358"/>
    <w:rsid w:val="00B2122B"/>
    <w:rsid w:val="00B24158"/>
    <w:rsid w:val="00B40AE0"/>
    <w:rsid w:val="00B70A81"/>
    <w:rsid w:val="00B72EB4"/>
    <w:rsid w:val="00B86932"/>
    <w:rsid w:val="00B96D60"/>
    <w:rsid w:val="00BA796A"/>
    <w:rsid w:val="00BC4C46"/>
    <w:rsid w:val="00BD14CD"/>
    <w:rsid w:val="00BE3BAD"/>
    <w:rsid w:val="00BF7766"/>
    <w:rsid w:val="00C31CCA"/>
    <w:rsid w:val="00C35B56"/>
    <w:rsid w:val="00C37332"/>
    <w:rsid w:val="00C420AB"/>
    <w:rsid w:val="00C576AC"/>
    <w:rsid w:val="00C65EE3"/>
    <w:rsid w:val="00C75D7A"/>
    <w:rsid w:val="00C77D08"/>
    <w:rsid w:val="00C82441"/>
    <w:rsid w:val="00C87081"/>
    <w:rsid w:val="00C963FD"/>
    <w:rsid w:val="00CA5BB5"/>
    <w:rsid w:val="00CA6044"/>
    <w:rsid w:val="00CB1799"/>
    <w:rsid w:val="00CB3E97"/>
    <w:rsid w:val="00CD3200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2122D"/>
    <w:rsid w:val="00D21811"/>
    <w:rsid w:val="00D21907"/>
    <w:rsid w:val="00D333DE"/>
    <w:rsid w:val="00D57E01"/>
    <w:rsid w:val="00D84489"/>
    <w:rsid w:val="00D9370F"/>
    <w:rsid w:val="00D94FA3"/>
    <w:rsid w:val="00DA12FD"/>
    <w:rsid w:val="00DA3F51"/>
    <w:rsid w:val="00DA68E9"/>
    <w:rsid w:val="00DC37FC"/>
    <w:rsid w:val="00DE1B5A"/>
    <w:rsid w:val="00DF25B9"/>
    <w:rsid w:val="00E2688A"/>
    <w:rsid w:val="00E32280"/>
    <w:rsid w:val="00E355A4"/>
    <w:rsid w:val="00E411A7"/>
    <w:rsid w:val="00E4251A"/>
    <w:rsid w:val="00E63A08"/>
    <w:rsid w:val="00E64155"/>
    <w:rsid w:val="00E65A56"/>
    <w:rsid w:val="00E7327B"/>
    <w:rsid w:val="00E85147"/>
    <w:rsid w:val="00E91712"/>
    <w:rsid w:val="00E962EC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350FA"/>
    <w:rsid w:val="00F4251E"/>
    <w:rsid w:val="00F433BE"/>
    <w:rsid w:val="00F52D28"/>
    <w:rsid w:val="00F66D9F"/>
    <w:rsid w:val="00F70023"/>
    <w:rsid w:val="00F729AF"/>
    <w:rsid w:val="00F741E6"/>
    <w:rsid w:val="00F74E36"/>
    <w:rsid w:val="00FA0688"/>
    <w:rsid w:val="00FA3AA0"/>
    <w:rsid w:val="00FA3EA2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delicacyfood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E2F1D-B8F5-49FD-9DAC-72B19AE9E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</Template>
  <TotalTime>41</TotalTime>
  <Pages>1</Pages>
  <Words>1470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ws 3</cp:lastModifiedBy>
  <cp:revision>13</cp:revision>
  <cp:lastPrinted>2019-08-24T13:22:00Z</cp:lastPrinted>
  <dcterms:created xsi:type="dcterms:W3CDTF">2019-08-24T12:42:00Z</dcterms:created>
  <dcterms:modified xsi:type="dcterms:W3CDTF">2019-08-24T13:22:00Z</dcterms:modified>
</cp:coreProperties>
</file>