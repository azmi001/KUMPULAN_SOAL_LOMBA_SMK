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16AE8" w14:textId="77777777" w:rsidR="00703BB4" w:rsidRPr="006A0878" w:rsidRDefault="00703BB4" w:rsidP="00703BB4">
      <w:pPr>
        <w:pStyle w:val="Heading1"/>
      </w:pPr>
      <w:r w:rsidRPr="006A0878">
        <w:t>Appendix 1.5 – Instagram Text</w:t>
      </w:r>
    </w:p>
    <w:p w14:paraId="382EF7A9" w14:textId="77777777" w:rsidR="00703BB4" w:rsidRPr="006A0878" w:rsidRDefault="00703BB4" w:rsidP="00703BB4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6A0878">
        <w:rPr>
          <w:rFonts w:ascii="Frutiger LT Com 45 Light" w:hAnsi="Frutiger LT Com 45 Light"/>
        </w:rPr>
        <w:t xml:space="preserve">Note: </w:t>
      </w:r>
      <w:r w:rsidRPr="006A0878">
        <w:rPr>
          <w:rFonts w:ascii="Frutiger LT Com 45 Light" w:hAnsi="Frutiger LT Com 45 Light"/>
        </w:rPr>
        <w:tab/>
      </w:r>
      <w:r w:rsidRPr="006A0878">
        <w:rPr>
          <w:rFonts w:ascii="Frutiger LT Com 45 Light" w:hAnsi="Frutiger LT Com 45 Light"/>
          <w:b w:val="0"/>
        </w:rPr>
        <w:t>Text to be included in Instagram post is</w:t>
      </w:r>
      <w:r w:rsidRPr="006A0878">
        <w:rPr>
          <w:rFonts w:ascii="Frutiger LT Com 45 Light" w:hAnsi="Frutiger LT Com 45 Light"/>
        </w:rPr>
        <w:t xml:space="preserve"> </w:t>
      </w:r>
      <w:r w:rsidRPr="006A0878">
        <w:rPr>
          <w:rFonts w:ascii="Frutiger LT Com 45 Light" w:hAnsi="Frutiger LT Com 45 Light"/>
          <w:color w:val="5B9BD5" w:themeColor="accent1"/>
        </w:rPr>
        <w:t>Blue in colour</w:t>
      </w:r>
    </w:p>
    <w:p w14:paraId="7CDFDCC4" w14:textId="77777777" w:rsidR="00703BB4" w:rsidRPr="006A0878" w:rsidRDefault="00703BB4" w:rsidP="00703BB4">
      <w:pPr>
        <w:rPr>
          <w:rFonts w:ascii="Frutiger LT Com 45 Light" w:hAnsi="Frutiger LT Com 45 Light"/>
        </w:rPr>
      </w:pPr>
      <w:r w:rsidRPr="006A0878">
        <w:rPr>
          <w:rFonts w:ascii="Frutiger LT Com 45 Light" w:hAnsi="Frutiger LT Com 45 Light"/>
        </w:rPr>
        <w:tab/>
        <w:t>The black text is not to be included (they are instructions)</w:t>
      </w:r>
    </w:p>
    <w:p w14:paraId="38C4E6CA" w14:textId="77777777" w:rsidR="00703BB4" w:rsidRPr="006A0878" w:rsidRDefault="00703BB4" w:rsidP="00703BB4">
      <w:pPr>
        <w:rPr>
          <w:rFonts w:ascii="Frutiger LT Com 45 Light" w:hAnsi="Frutiger LT Com 45 Light"/>
        </w:rPr>
      </w:pPr>
      <w:r w:rsidRPr="006A0878">
        <w:rPr>
          <w:rFonts w:ascii="Frutiger LT Com 45 Light" w:hAnsi="Frutiger LT Com 45 Light"/>
        </w:rPr>
        <w:t>Instagram v1 (English):</w:t>
      </w:r>
    </w:p>
    <w:p w14:paraId="74D6959E" w14:textId="77777777" w:rsidR="00703BB4" w:rsidRPr="006A0878" w:rsidRDefault="00703BB4" w:rsidP="00703BB4">
      <w:pPr>
        <w:ind w:left="360"/>
        <w:rPr>
          <w:rFonts w:ascii="Frutiger LT Com 45 Light" w:hAnsi="Frutiger LT Com 45 Light"/>
          <w:color w:val="5B9BD5" w:themeColor="accent1"/>
        </w:rPr>
      </w:pPr>
      <w:r w:rsidRPr="006A0878">
        <w:rPr>
          <w:rFonts w:ascii="Frutiger LT Com 45 Light" w:hAnsi="Frutiger LT Com 45 Light"/>
          <w:color w:val="5B9BD5" w:themeColor="accent1"/>
        </w:rPr>
        <w:t>The finest premium dates money can offer</w:t>
      </w:r>
    </w:p>
    <w:p w14:paraId="6736BE1D" w14:textId="77777777" w:rsidR="00703BB4" w:rsidRPr="006A0878" w:rsidRDefault="00703BB4" w:rsidP="00703BB4">
      <w:pPr>
        <w:ind w:left="360"/>
        <w:rPr>
          <w:rFonts w:ascii="Frutiger LT Com 45 Light" w:hAnsi="Frutiger LT Com 45 Light"/>
          <w:color w:val="5B9BD5" w:themeColor="accent1"/>
        </w:rPr>
      </w:pPr>
      <w:r w:rsidRPr="006A0878">
        <w:rPr>
          <w:rFonts w:ascii="Frutiger LT Com 45 Light" w:hAnsi="Frutiger LT Com 45 Light"/>
          <w:color w:val="5B9BD5" w:themeColor="accent1"/>
        </w:rPr>
        <w:t>www.delicacyfood.com</w:t>
      </w:r>
    </w:p>
    <w:p w14:paraId="38CA55B7" w14:textId="77777777" w:rsidR="00703BB4" w:rsidRPr="006A0878" w:rsidRDefault="00703BB4" w:rsidP="00703BB4">
      <w:pPr>
        <w:rPr>
          <w:rFonts w:ascii="Frutiger LT Com 45 Light" w:hAnsi="Frutiger LT Com 45 Light"/>
        </w:rPr>
      </w:pPr>
      <w:r w:rsidRPr="006A0878">
        <w:rPr>
          <w:rFonts w:ascii="Frutiger LT Com 45 Light" w:hAnsi="Frutiger LT Com 45 Light"/>
        </w:rPr>
        <w:t>Instagram v2 (Arabic):</w:t>
      </w:r>
    </w:p>
    <w:p w14:paraId="454711E4" w14:textId="77777777" w:rsidR="00703BB4" w:rsidRPr="006A0878" w:rsidRDefault="00703BB4" w:rsidP="00703BB4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6A0878">
        <w:rPr>
          <w:rFonts w:cs="Arial"/>
          <w:color w:val="5B9BD5" w:themeColor="accent1"/>
        </w:rPr>
        <w:t>أرقى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التواريخ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التي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يمكن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أن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يقدمها</w:t>
      </w:r>
      <w:proofErr w:type="spellEnd"/>
      <w:r w:rsidRPr="006A0878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6A0878">
        <w:rPr>
          <w:rFonts w:cs="Arial"/>
          <w:color w:val="5B9BD5" w:themeColor="accent1"/>
        </w:rPr>
        <w:t>المال</w:t>
      </w:r>
      <w:proofErr w:type="spellEnd"/>
    </w:p>
    <w:p w14:paraId="52862B73" w14:textId="77777777" w:rsidR="00703BB4" w:rsidRPr="006A0878" w:rsidRDefault="00703BB4" w:rsidP="00703BB4">
      <w:pPr>
        <w:ind w:left="360"/>
        <w:rPr>
          <w:rFonts w:ascii="Frutiger LT Com 45 Light" w:hAnsi="Frutiger LT Com 45 Light"/>
          <w:color w:val="5B9BD5" w:themeColor="accent1"/>
        </w:rPr>
      </w:pPr>
      <w:r w:rsidRPr="006A0878">
        <w:rPr>
          <w:rFonts w:ascii="Frutiger LT Com 45 Light" w:hAnsi="Frutiger LT Com 45 Light"/>
          <w:color w:val="5B9BD5" w:themeColor="accent1"/>
        </w:rPr>
        <w:t>www.delicacyfood.com</w:t>
      </w:r>
      <w:bookmarkStart w:id="0" w:name="_GoBack"/>
      <w:bookmarkEnd w:id="0"/>
    </w:p>
    <w:sectPr w:rsidR="00703BB4" w:rsidRPr="006A0878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B5566" w14:textId="77777777" w:rsidR="006E3408" w:rsidRDefault="006E3408" w:rsidP="0016367F">
      <w:r>
        <w:separator/>
      </w:r>
    </w:p>
    <w:p w14:paraId="16E809AB" w14:textId="77777777" w:rsidR="006E3408" w:rsidRDefault="006E3408" w:rsidP="0016367F"/>
    <w:p w14:paraId="5EC78FE7" w14:textId="77777777" w:rsidR="006E3408" w:rsidRDefault="006E3408" w:rsidP="0016367F"/>
    <w:p w14:paraId="28E88642" w14:textId="77777777" w:rsidR="006E3408" w:rsidRDefault="006E3408" w:rsidP="0016367F"/>
    <w:p w14:paraId="7B7356AF" w14:textId="77777777" w:rsidR="006E3408" w:rsidRDefault="006E3408" w:rsidP="0016367F"/>
    <w:p w14:paraId="12D16712" w14:textId="77777777" w:rsidR="006E3408" w:rsidRDefault="006E3408" w:rsidP="0016367F"/>
    <w:p w14:paraId="066BDBCF" w14:textId="77777777" w:rsidR="006E3408" w:rsidRDefault="006E3408" w:rsidP="0016367F"/>
    <w:p w14:paraId="72DC4580" w14:textId="77777777" w:rsidR="006E3408" w:rsidRDefault="006E3408" w:rsidP="00280421"/>
  </w:endnote>
  <w:endnote w:type="continuationSeparator" w:id="0">
    <w:p w14:paraId="02CC8DF5" w14:textId="77777777" w:rsidR="006E3408" w:rsidRDefault="006E3408" w:rsidP="0016367F">
      <w:r>
        <w:continuationSeparator/>
      </w:r>
    </w:p>
    <w:p w14:paraId="7C6E93F7" w14:textId="77777777" w:rsidR="006E3408" w:rsidRDefault="006E3408" w:rsidP="0016367F"/>
    <w:p w14:paraId="392F7221" w14:textId="77777777" w:rsidR="006E3408" w:rsidRDefault="006E3408" w:rsidP="0016367F"/>
    <w:p w14:paraId="6C3A2F15" w14:textId="77777777" w:rsidR="006E3408" w:rsidRDefault="006E3408" w:rsidP="0016367F"/>
    <w:p w14:paraId="0F2D2355" w14:textId="77777777" w:rsidR="006E3408" w:rsidRDefault="006E3408" w:rsidP="0016367F"/>
    <w:p w14:paraId="51B11A2B" w14:textId="77777777" w:rsidR="006E3408" w:rsidRDefault="006E3408" w:rsidP="0016367F"/>
    <w:p w14:paraId="1245B67F" w14:textId="77777777" w:rsidR="006E3408" w:rsidRDefault="006E3408" w:rsidP="0016367F"/>
    <w:p w14:paraId="1776D592" w14:textId="77777777" w:rsidR="006E3408" w:rsidRDefault="006E3408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6A0878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6A0878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6A0878">
            <w:rPr>
              <w:rFonts w:ascii="Frutiger LT Com 45 Light" w:hAnsi="Frutiger LT Com 45 Light"/>
              <w:sz w:val="16"/>
              <w:szCs w:val="16"/>
            </w:rPr>
            <w:t xml:space="preserve">Date: </w:t>
          </w:r>
          <w:r w:rsidR="008E214E" w:rsidRPr="006A0878">
            <w:rPr>
              <w:rFonts w:ascii="Frutiger LT Com 45 Light" w:hAnsi="Frutiger LT Com 45 Light"/>
              <w:sz w:val="16"/>
              <w:szCs w:val="16"/>
            </w:rPr>
            <w:t>2</w:t>
          </w:r>
          <w:r w:rsidRPr="006A0878">
            <w:rPr>
              <w:rFonts w:ascii="Frutiger LT Com 45 Light" w:hAnsi="Frutiger LT Com 45 Light"/>
              <w:sz w:val="16"/>
              <w:szCs w:val="16"/>
            </w:rPr>
            <w:t>3.0</w:t>
          </w:r>
          <w:r w:rsidR="008E214E" w:rsidRPr="006A0878">
            <w:rPr>
              <w:rFonts w:ascii="Frutiger LT Com 45 Light" w:hAnsi="Frutiger LT Com 45 Light"/>
              <w:sz w:val="16"/>
              <w:szCs w:val="16"/>
            </w:rPr>
            <w:t>8</w:t>
          </w:r>
          <w:r w:rsidRPr="006A0878">
            <w:rPr>
              <w:rFonts w:ascii="Frutiger LT Com 45 Light" w:hAnsi="Frutiger LT Com 45 Light"/>
              <w:sz w:val="16"/>
              <w:szCs w:val="16"/>
            </w:rPr>
            <w:t>.19</w:t>
          </w:r>
        </w:p>
        <w:p w14:paraId="53812AFB" w14:textId="6461EF3A" w:rsidR="00CB3E97" w:rsidRPr="006A0878" w:rsidRDefault="006A0878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6A0878">
            <w:rPr>
              <w:rFonts w:ascii="Frutiger LT Com 45 Light" w:hAnsi="Frutiger LT Com 45 Light"/>
              <w:sz w:val="16"/>
              <w:szCs w:val="16"/>
            </w:rPr>
            <w:t>WSC2019_TP40_Appendix_1.5_Instagram_Text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33594FAF" w:rsidR="00CB3E97" w:rsidRPr="006A0878" w:rsidRDefault="00CB3E97" w:rsidP="006A0878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6A0878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6A0878">
            <w:rPr>
              <w:rFonts w:ascii="Frutiger LT Com 45 Light" w:hAnsi="Frutiger LT Com 45 Light"/>
              <w:sz w:val="16"/>
              <w:szCs w:val="16"/>
            </w:rPr>
            <w:t>1</w:t>
          </w:r>
          <w:r w:rsidRPr="006A0878">
            <w:rPr>
              <w:rFonts w:ascii="Frutiger LT Com 45 Light" w:hAnsi="Frutiger LT Com 45 Light"/>
              <w:sz w:val="16"/>
              <w:szCs w:val="16"/>
            </w:rPr>
            <w:t>.</w:t>
          </w:r>
          <w:r w:rsidR="006A0878">
            <w:rPr>
              <w:rFonts w:ascii="Frutiger LT Com 45 Light" w:hAnsi="Frutiger LT Com 45 Light"/>
              <w:sz w:val="16"/>
              <w:szCs w:val="16"/>
            </w:rPr>
            <w:t>1</w:t>
          </w:r>
        </w:p>
        <w:p w14:paraId="3C424F4F" w14:textId="64C24484" w:rsidR="00CB3E97" w:rsidRPr="006A0878" w:rsidRDefault="00CB3E97" w:rsidP="006A0878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6A0878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6A0878" w:rsidRDefault="00CB3E97" w:rsidP="006A0878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6A0878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6A0878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6A0878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6A0878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6A0878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6A0878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6A0878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6A0878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6A0878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6A0878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6A0878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554B874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DD5B6" w14:textId="77777777" w:rsidR="006E3408" w:rsidRDefault="006E3408" w:rsidP="0016367F">
      <w:r>
        <w:separator/>
      </w:r>
    </w:p>
    <w:p w14:paraId="185C7F03" w14:textId="77777777" w:rsidR="006E3408" w:rsidRDefault="006E3408" w:rsidP="0016367F"/>
    <w:p w14:paraId="2F814C0A" w14:textId="77777777" w:rsidR="006E3408" w:rsidRDefault="006E3408" w:rsidP="0016367F"/>
    <w:p w14:paraId="0E4EED15" w14:textId="77777777" w:rsidR="006E3408" w:rsidRDefault="006E3408" w:rsidP="0016367F"/>
    <w:p w14:paraId="04EA031E" w14:textId="77777777" w:rsidR="006E3408" w:rsidRDefault="006E3408" w:rsidP="0016367F"/>
    <w:p w14:paraId="20864A20" w14:textId="77777777" w:rsidR="006E3408" w:rsidRDefault="006E3408" w:rsidP="00280421"/>
  </w:footnote>
  <w:footnote w:type="continuationSeparator" w:id="0">
    <w:p w14:paraId="70D02C27" w14:textId="77777777" w:rsidR="006E3408" w:rsidRDefault="006E3408" w:rsidP="0016367F">
      <w:r>
        <w:continuationSeparator/>
      </w:r>
    </w:p>
    <w:p w14:paraId="7D3ACC80" w14:textId="77777777" w:rsidR="006E3408" w:rsidRDefault="006E3408" w:rsidP="0016367F"/>
    <w:p w14:paraId="53C43FE9" w14:textId="77777777" w:rsidR="006E3408" w:rsidRDefault="006E3408" w:rsidP="0016367F"/>
    <w:p w14:paraId="2AD4BFC3" w14:textId="77777777" w:rsidR="006E3408" w:rsidRDefault="006E3408" w:rsidP="0016367F"/>
    <w:p w14:paraId="3ECD67D1" w14:textId="77777777" w:rsidR="006E3408" w:rsidRDefault="006E3408" w:rsidP="0016367F"/>
    <w:p w14:paraId="69149DCE" w14:textId="77777777" w:rsidR="006E3408" w:rsidRDefault="006E3408" w:rsidP="0016367F"/>
    <w:p w14:paraId="56F6E2B8" w14:textId="77777777" w:rsidR="006E3408" w:rsidRDefault="006E3408" w:rsidP="0016367F"/>
    <w:p w14:paraId="5864827C" w14:textId="77777777" w:rsidR="006E3408" w:rsidRDefault="006E3408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6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0"/>
  </w:num>
  <w:num w:numId="18">
    <w:abstractNumId w:val="32"/>
  </w:num>
  <w:num w:numId="19">
    <w:abstractNumId w:val="17"/>
  </w:num>
  <w:num w:numId="20">
    <w:abstractNumId w:val="31"/>
  </w:num>
  <w:num w:numId="21">
    <w:abstractNumId w:val="30"/>
  </w:num>
  <w:num w:numId="22">
    <w:abstractNumId w:val="20"/>
  </w:num>
  <w:num w:numId="23">
    <w:abstractNumId w:val="29"/>
  </w:num>
  <w:num w:numId="24">
    <w:abstractNumId w:val="24"/>
  </w:num>
  <w:num w:numId="25">
    <w:abstractNumId w:val="28"/>
  </w:num>
  <w:num w:numId="26">
    <w:abstractNumId w:val="12"/>
  </w:num>
  <w:num w:numId="27">
    <w:abstractNumId w:val="21"/>
  </w:num>
  <w:num w:numId="28">
    <w:abstractNumId w:val="34"/>
  </w:num>
  <w:num w:numId="29">
    <w:abstractNumId w:val="23"/>
  </w:num>
  <w:num w:numId="30">
    <w:abstractNumId w:val="22"/>
  </w:num>
  <w:num w:numId="31">
    <w:abstractNumId w:val="25"/>
  </w:num>
  <w:num w:numId="32">
    <w:abstractNumId w:val="33"/>
  </w:num>
  <w:num w:numId="33">
    <w:abstractNumId w:val="19"/>
  </w:num>
  <w:num w:numId="34">
    <w:abstractNumId w:val="14"/>
  </w:num>
  <w:num w:numId="35">
    <w:abstractNumId w:val="35"/>
  </w:num>
  <w:num w:numId="36">
    <w:abstractNumId w:val="16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1FE3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E4929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0878"/>
    <w:rsid w:val="006A388C"/>
    <w:rsid w:val="006B2382"/>
    <w:rsid w:val="006B5384"/>
    <w:rsid w:val="006C4040"/>
    <w:rsid w:val="006C4416"/>
    <w:rsid w:val="006D7B48"/>
    <w:rsid w:val="006E1EA4"/>
    <w:rsid w:val="006E26EF"/>
    <w:rsid w:val="006E3408"/>
    <w:rsid w:val="006E6145"/>
    <w:rsid w:val="006E7810"/>
    <w:rsid w:val="006E7FE8"/>
    <w:rsid w:val="006F60B3"/>
    <w:rsid w:val="006F7C7B"/>
    <w:rsid w:val="007004AE"/>
    <w:rsid w:val="007022AD"/>
    <w:rsid w:val="00703BB4"/>
    <w:rsid w:val="00721EAA"/>
    <w:rsid w:val="00722367"/>
    <w:rsid w:val="00743171"/>
    <w:rsid w:val="00743D92"/>
    <w:rsid w:val="0074566F"/>
    <w:rsid w:val="007536A8"/>
    <w:rsid w:val="007575B9"/>
    <w:rsid w:val="00766D9D"/>
    <w:rsid w:val="0076767C"/>
    <w:rsid w:val="007748E6"/>
    <w:rsid w:val="00782FB5"/>
    <w:rsid w:val="0078539E"/>
    <w:rsid w:val="00790EFE"/>
    <w:rsid w:val="00793A30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7F7B38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9F1838"/>
    <w:rsid w:val="00A03454"/>
    <w:rsid w:val="00A05685"/>
    <w:rsid w:val="00A07901"/>
    <w:rsid w:val="00A1571E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6635B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CC022-5F9D-45EF-BF95-0BB205009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2019-08-24T21:53:00Z</dcterms:created>
  <dcterms:modified xsi:type="dcterms:W3CDTF">2019-09-29T12:47:00Z</dcterms:modified>
</cp:coreProperties>
</file>