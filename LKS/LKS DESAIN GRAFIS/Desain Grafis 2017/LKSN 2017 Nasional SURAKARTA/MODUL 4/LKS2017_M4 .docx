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9C993F2" w14:textId="0527C0E2" w:rsidR="006E26EF" w:rsidRPr="00E72DEF" w:rsidRDefault="001C2B30" w:rsidP="00313492">
      <w:pPr>
        <w:pStyle w:val="Title"/>
        <w:rPr>
          <w:rFonts w:cs="Arial"/>
          <w:lang w:val="en-US"/>
        </w:rPr>
      </w:pPr>
      <w:r w:rsidRPr="00E72DEF">
        <w:rPr>
          <w:rFonts w:cs="Arial"/>
          <w:lang w:val="en-US"/>
        </w:rPr>
        <w:t xml:space="preserve">Test Project </w:t>
      </w:r>
      <w:r w:rsidR="00C406CB" w:rsidRPr="00E72DEF">
        <w:rPr>
          <w:rFonts w:cs="Arial"/>
          <w:lang w:val="en-US"/>
        </w:rPr>
        <w:t>Graphic design Technology</w:t>
      </w:r>
    </w:p>
    <w:p w14:paraId="653D6282" w14:textId="7DEC3FB1" w:rsidR="00A77E62" w:rsidRPr="00E72DEF" w:rsidRDefault="00063CA5" w:rsidP="00313492">
      <w:pPr>
        <w:pStyle w:val="Subtitle"/>
        <w:rPr>
          <w:rFonts w:cs="Arial"/>
          <w:color w:val="FFFFFF" w:themeColor="background1"/>
          <w:lang w:val="en-US"/>
        </w:rPr>
      </w:pPr>
      <w:r w:rsidRPr="00E72DEF">
        <w:rPr>
          <w:rFonts w:cs="Arial"/>
          <w:color w:val="FFFFFF" w:themeColor="background1"/>
          <w:lang w:val="en-US"/>
        </w:rPr>
        <w:t>LKS</w:t>
      </w:r>
      <w:r w:rsidR="005D0A70">
        <w:rPr>
          <w:rFonts w:cs="Arial"/>
          <w:color w:val="FFFFFF" w:themeColor="background1"/>
          <w:lang w:val="en-US"/>
        </w:rPr>
        <w:t xml:space="preserve"> </w:t>
      </w:r>
      <w:r w:rsidRPr="00E72DEF">
        <w:rPr>
          <w:rFonts w:cs="Arial"/>
          <w:color w:val="FFFFFF" w:themeColor="background1"/>
          <w:lang w:val="en-US"/>
        </w:rPr>
        <w:t>201</w:t>
      </w:r>
      <w:r w:rsidR="00333160">
        <w:rPr>
          <w:rFonts w:cs="Arial"/>
          <w:color w:val="FFFFFF" w:themeColor="background1"/>
          <w:lang w:val="en-US"/>
        </w:rPr>
        <w:t>7</w:t>
      </w:r>
      <w:r w:rsidRPr="00E72DEF">
        <w:rPr>
          <w:rFonts w:cs="Arial"/>
          <w:color w:val="FFFFFF" w:themeColor="background1"/>
          <w:lang w:val="en-US"/>
        </w:rPr>
        <w:t xml:space="preserve"> – M</w:t>
      </w:r>
      <w:r w:rsidR="003514A1">
        <w:rPr>
          <w:rFonts w:cs="Arial"/>
          <w:color w:val="FFFFFF" w:themeColor="background1"/>
          <w:lang w:val="en-US"/>
        </w:rPr>
        <w:t>4</w:t>
      </w:r>
    </w:p>
    <w:p w14:paraId="7EF90CE2" w14:textId="77777777" w:rsidR="008827AA" w:rsidRPr="00E72DEF" w:rsidRDefault="008827AA" w:rsidP="001C2B30">
      <w:pPr>
        <w:rPr>
          <w:rFonts w:cs="Arial"/>
          <w:lang w:val="en-US"/>
        </w:rPr>
      </w:pPr>
    </w:p>
    <w:p w14:paraId="33703D61" w14:textId="77777777" w:rsidR="008827AA" w:rsidRPr="00E72DEF" w:rsidRDefault="008827AA" w:rsidP="001C2B30">
      <w:pPr>
        <w:rPr>
          <w:rFonts w:cs="Arial"/>
          <w:lang w:val="en-US"/>
        </w:rPr>
      </w:pPr>
    </w:p>
    <w:p w14:paraId="73EF6EB4" w14:textId="77777777" w:rsidR="008827AA" w:rsidRPr="00E72DEF" w:rsidRDefault="008827AA" w:rsidP="001C2B30">
      <w:pPr>
        <w:rPr>
          <w:rFonts w:cs="Arial"/>
          <w:lang w:val="en-US"/>
        </w:rPr>
      </w:pPr>
    </w:p>
    <w:p w14:paraId="5034748F" w14:textId="77777777" w:rsidR="00C406CB" w:rsidRPr="00E72DEF" w:rsidRDefault="00C406CB" w:rsidP="001C2B30">
      <w:pPr>
        <w:rPr>
          <w:rFonts w:cs="Arial"/>
          <w:sz w:val="28"/>
          <w:szCs w:val="28"/>
          <w:lang w:val="en-US"/>
        </w:rPr>
      </w:pPr>
    </w:p>
    <w:p w14:paraId="0768832B" w14:textId="77777777" w:rsidR="00C406CB" w:rsidRPr="00E72DEF" w:rsidRDefault="00C406CB" w:rsidP="001C2B30">
      <w:pPr>
        <w:rPr>
          <w:rFonts w:cs="Arial"/>
          <w:sz w:val="28"/>
          <w:szCs w:val="28"/>
          <w:lang w:val="en-US"/>
        </w:rPr>
      </w:pPr>
    </w:p>
    <w:p w14:paraId="4F7CCDB4" w14:textId="77777777" w:rsidR="00C406CB" w:rsidRPr="00E72DEF" w:rsidRDefault="00C406CB" w:rsidP="001C2B30">
      <w:pPr>
        <w:rPr>
          <w:rFonts w:cs="Arial"/>
          <w:szCs w:val="20"/>
          <w:lang w:val="en-US"/>
        </w:rPr>
      </w:pPr>
    </w:p>
    <w:p w14:paraId="01EC5E5E" w14:textId="77777777" w:rsidR="00C406CB" w:rsidRPr="00E72DEF" w:rsidRDefault="00C406CB" w:rsidP="001C2B30">
      <w:pPr>
        <w:rPr>
          <w:rFonts w:cs="Arial"/>
          <w:szCs w:val="20"/>
          <w:lang w:val="en-US"/>
        </w:rPr>
      </w:pPr>
    </w:p>
    <w:p w14:paraId="4376DFA2" w14:textId="77777777" w:rsidR="001C2B30" w:rsidRPr="00E72DEF" w:rsidRDefault="001C2B30" w:rsidP="001C2B30">
      <w:pPr>
        <w:rPr>
          <w:rFonts w:cs="Arial"/>
          <w:szCs w:val="20"/>
          <w:lang w:val="en-US"/>
        </w:rPr>
      </w:pPr>
      <w:r w:rsidRPr="00E72DEF">
        <w:rPr>
          <w:rFonts w:cs="Arial"/>
          <w:szCs w:val="20"/>
          <w:lang w:val="en-US"/>
        </w:rPr>
        <w:t>Submitted by:</w:t>
      </w:r>
    </w:p>
    <w:p w14:paraId="53EADC1E" w14:textId="740B3D2B" w:rsidR="00063CA5" w:rsidRPr="00E72DEF" w:rsidRDefault="00063CA5" w:rsidP="001C2B30">
      <w:pPr>
        <w:rPr>
          <w:rFonts w:cs="Arial"/>
          <w:szCs w:val="20"/>
          <w:lang w:val="en-US"/>
        </w:rPr>
      </w:pPr>
      <w:r w:rsidRPr="00E72DEF">
        <w:rPr>
          <w:rFonts w:cs="Arial"/>
          <w:szCs w:val="20"/>
          <w:lang w:val="en-US"/>
        </w:rPr>
        <w:t>Alfie Kudusia</w:t>
      </w:r>
    </w:p>
    <w:p w14:paraId="4B04C229" w14:textId="3CA84763" w:rsidR="001C2B30" w:rsidRPr="00E72DEF" w:rsidRDefault="00063CA5" w:rsidP="001C2B30">
      <w:pPr>
        <w:rPr>
          <w:rFonts w:cs="Arial"/>
          <w:lang w:val="en-US"/>
        </w:rPr>
      </w:pPr>
      <w:r w:rsidRPr="00E72DEF">
        <w:rPr>
          <w:rFonts w:cs="Arial"/>
          <w:lang w:val="en-US"/>
        </w:rPr>
        <w:t>Budi Sriherlambang</w:t>
      </w:r>
    </w:p>
    <w:p w14:paraId="6E368564" w14:textId="6523C97D" w:rsidR="00063CA5" w:rsidRDefault="00063CA5" w:rsidP="001C2B30">
      <w:pPr>
        <w:rPr>
          <w:rFonts w:cs="Arial"/>
          <w:lang w:val="en-US"/>
        </w:rPr>
      </w:pPr>
      <w:r w:rsidRPr="00E72DEF">
        <w:rPr>
          <w:rFonts w:cs="Arial"/>
          <w:lang w:val="en-US"/>
        </w:rPr>
        <w:t>Darma</w:t>
      </w:r>
    </w:p>
    <w:p w14:paraId="028D00F3" w14:textId="766A17FB" w:rsidR="00333160" w:rsidRPr="00E72DEF" w:rsidRDefault="00333160" w:rsidP="001C2B30">
      <w:pPr>
        <w:rPr>
          <w:rFonts w:cs="Arial"/>
          <w:lang w:val="en-US"/>
        </w:rPr>
      </w:pPr>
      <w:r>
        <w:rPr>
          <w:rFonts w:cs="Arial"/>
          <w:lang w:val="en-US"/>
        </w:rPr>
        <w:t>Devina</w:t>
      </w:r>
    </w:p>
    <w:p w14:paraId="1EC776C3" w14:textId="28F5B886" w:rsidR="00063CA5" w:rsidRPr="00E72DEF" w:rsidRDefault="00063CA5" w:rsidP="001C2B30">
      <w:pPr>
        <w:rPr>
          <w:rFonts w:cs="Arial"/>
          <w:lang w:val="en-US"/>
        </w:rPr>
      </w:pPr>
      <w:r w:rsidRPr="00E72DEF">
        <w:rPr>
          <w:rFonts w:cs="Arial"/>
          <w:lang w:val="en-US"/>
        </w:rPr>
        <w:t>Ganjar Satrio</w:t>
      </w:r>
    </w:p>
    <w:p w14:paraId="1099809B" w14:textId="77777777" w:rsidR="008827AA" w:rsidRPr="00E72DEF" w:rsidRDefault="008827AA" w:rsidP="001C2B30">
      <w:pPr>
        <w:rPr>
          <w:rFonts w:cs="Arial"/>
          <w:lang w:val="en-US"/>
        </w:rPr>
      </w:pPr>
    </w:p>
    <w:p w14:paraId="3CC05CB6" w14:textId="3737AC7C" w:rsidR="001C2B30" w:rsidRPr="00E72DEF" w:rsidRDefault="001C2B30" w:rsidP="003736A1">
      <w:pPr>
        <w:pStyle w:val="ListBullet"/>
        <w:numPr>
          <w:ilvl w:val="0"/>
          <w:numId w:val="0"/>
        </w:numPr>
        <w:ind w:left="284"/>
        <w:rPr>
          <w:rFonts w:cs="Arial"/>
          <w:lang w:val="en-US"/>
        </w:rPr>
        <w:sectPr w:rsidR="001C2B30" w:rsidRPr="00E72DEF" w:rsidSect="00AB5A2B">
          <w:headerReference w:type="default" r:id="rId8"/>
          <w:footerReference w:type="default" r:id="rId9"/>
          <w:headerReference w:type="first" r:id="rId10"/>
          <w:footerReference w:type="first" r:id="rId11"/>
          <w:pgSz w:w="11900" w:h="16840" w:code="9"/>
          <w:pgMar w:top="1985" w:right="1134" w:bottom="1985" w:left="1134" w:header="567" w:footer="567" w:gutter="0"/>
          <w:cols w:space="708"/>
          <w:titlePg/>
          <w:docGrid w:linePitch="360"/>
        </w:sectPr>
      </w:pPr>
    </w:p>
    <w:p w14:paraId="397BE173" w14:textId="77777777" w:rsidR="007F212B" w:rsidRPr="00E72DEF" w:rsidRDefault="001C2B30" w:rsidP="007F212B">
      <w:pPr>
        <w:pStyle w:val="Heading2"/>
        <w:rPr>
          <w:rFonts w:cs="Arial"/>
          <w:lang w:val="en-US"/>
        </w:rPr>
      </w:pPr>
      <w:r w:rsidRPr="00E72DEF">
        <w:rPr>
          <w:rFonts w:cs="Arial"/>
          <w:lang w:val="en-US"/>
        </w:rPr>
        <w:lastRenderedPageBreak/>
        <w:t>Contents</w:t>
      </w:r>
    </w:p>
    <w:p w14:paraId="545E1B80" w14:textId="2C1C3C87" w:rsidR="0023666D" w:rsidRPr="00853B99" w:rsidRDefault="001C2B30" w:rsidP="00853B99">
      <w:pPr>
        <w:rPr>
          <w:rFonts w:cs="Arial"/>
          <w:lang w:val="en-US"/>
        </w:rPr>
      </w:pPr>
      <w:r w:rsidRPr="00E72DEF">
        <w:rPr>
          <w:rFonts w:cs="Arial"/>
          <w:lang w:val="en-US"/>
        </w:rPr>
        <w:t>This Test Project proposal consists of the following documentation/files:</w:t>
      </w:r>
    </w:p>
    <w:p w14:paraId="45C4EA7A" w14:textId="6F71728B" w:rsidR="000932C4" w:rsidRDefault="00853B99" w:rsidP="001C2B30">
      <w:pPr>
        <w:rPr>
          <w:rFonts w:cs="Arial"/>
          <w:lang w:val="en-US"/>
        </w:rPr>
      </w:pPr>
      <w:r w:rsidRPr="00391B53">
        <w:rPr>
          <w:rFonts w:cs="Arial"/>
          <w:lang w:val="en-US"/>
        </w:rPr>
        <w:t>LKS</w:t>
      </w:r>
      <w:r w:rsidR="0023666D" w:rsidRPr="00391B53">
        <w:rPr>
          <w:rFonts w:cs="Arial"/>
          <w:lang w:val="en-US"/>
        </w:rPr>
        <w:t>201</w:t>
      </w:r>
      <w:r w:rsidR="00333160">
        <w:rPr>
          <w:rFonts w:cs="Arial"/>
          <w:lang w:val="en-US"/>
        </w:rPr>
        <w:t>7</w:t>
      </w:r>
      <w:r w:rsidR="0023666D" w:rsidRPr="00391B53">
        <w:rPr>
          <w:rFonts w:cs="Arial"/>
          <w:lang w:val="en-US"/>
        </w:rPr>
        <w:t>_M</w:t>
      </w:r>
      <w:r w:rsidR="003514A1">
        <w:rPr>
          <w:rFonts w:cs="Arial"/>
          <w:lang w:val="en-US"/>
        </w:rPr>
        <w:t>4</w:t>
      </w:r>
      <w:r w:rsidRPr="00391B53">
        <w:rPr>
          <w:rFonts w:cs="Arial"/>
          <w:lang w:val="en-US"/>
        </w:rPr>
        <w:t>.txt</w:t>
      </w:r>
    </w:p>
    <w:p w14:paraId="09B5109E" w14:textId="2505A4EE" w:rsidR="00521138" w:rsidRPr="00391B53" w:rsidRDefault="00333160" w:rsidP="001C2B30">
      <w:pPr>
        <w:rPr>
          <w:rFonts w:eastAsia="Times New Roman" w:cs="Arial"/>
          <w:lang w:val="en-US"/>
        </w:rPr>
      </w:pPr>
      <w:r>
        <w:rPr>
          <w:rStyle w:val="hps"/>
          <w:rFonts w:eastAsiaTheme="minorHAnsi" w:cs="Arial"/>
          <w:lang w:val="en-US"/>
        </w:rPr>
        <w:t>LKS2017</w:t>
      </w:r>
      <w:r w:rsidR="00521138">
        <w:rPr>
          <w:rStyle w:val="hps"/>
          <w:rFonts w:eastAsiaTheme="minorHAnsi" w:cs="Arial"/>
          <w:lang w:val="en-US"/>
        </w:rPr>
        <w:t>_M</w:t>
      </w:r>
      <w:r w:rsidR="003514A1">
        <w:rPr>
          <w:rStyle w:val="hps"/>
          <w:rFonts w:eastAsiaTheme="minorHAnsi" w:cs="Arial"/>
          <w:lang w:val="en-US"/>
        </w:rPr>
        <w:t>4</w:t>
      </w:r>
      <w:r w:rsidR="00521138">
        <w:rPr>
          <w:rStyle w:val="hps"/>
          <w:rFonts w:eastAsiaTheme="minorHAnsi" w:cs="Arial"/>
          <w:lang w:val="en-US"/>
        </w:rPr>
        <w:t>_Template.ai</w:t>
      </w:r>
    </w:p>
    <w:p w14:paraId="76FFF699" w14:textId="77777777" w:rsidR="001C2B30" w:rsidRPr="00E72DEF" w:rsidRDefault="001C2B30" w:rsidP="001C2B30">
      <w:pPr>
        <w:pStyle w:val="Heading2"/>
        <w:rPr>
          <w:rFonts w:cs="Arial"/>
          <w:lang w:val="en-US"/>
        </w:rPr>
      </w:pPr>
      <w:r w:rsidRPr="00E72DEF">
        <w:rPr>
          <w:rFonts w:cs="Arial"/>
          <w:lang w:val="en-US"/>
        </w:rPr>
        <w:t xml:space="preserve">Introduction </w:t>
      </w:r>
    </w:p>
    <w:p w14:paraId="2F9CA33C" w14:textId="35DF7B92" w:rsidR="003912AF" w:rsidRPr="00E72DEF" w:rsidRDefault="00D25203" w:rsidP="003912AF">
      <w:pPr>
        <w:rPr>
          <w:rFonts w:cs="Arial"/>
          <w:lang w:val="en-US"/>
        </w:rPr>
      </w:pPr>
      <w:r>
        <w:rPr>
          <w:rFonts w:cs="Arial"/>
          <w:lang w:val="en-US"/>
        </w:rPr>
        <w:t xml:space="preserve">PT. Fit Water Sejahtera is a drink water industrial who commit to serve high quality, clean, save, and healthy product to consume. In this chance, PT. Fit Water Sejahtera </w:t>
      </w:r>
      <w:r w:rsidR="00481F6C">
        <w:rPr>
          <w:rFonts w:cs="Arial"/>
          <w:lang w:val="en-US"/>
        </w:rPr>
        <w:t xml:space="preserve">wants to promote their new product, </w:t>
      </w:r>
      <w:r w:rsidR="00EF0E39">
        <w:rPr>
          <w:rFonts w:cs="Arial"/>
          <w:lang w:val="en-US"/>
        </w:rPr>
        <w:t>FitWater</w:t>
      </w:r>
      <w:r w:rsidR="00667E0D">
        <w:rPr>
          <w:rFonts w:cs="Arial"/>
          <w:lang w:val="en-US"/>
        </w:rPr>
        <w:t xml:space="preserve"> in 3 variants</w:t>
      </w:r>
      <w:r w:rsidR="008B685A">
        <w:rPr>
          <w:rFonts w:cs="Arial"/>
          <w:lang w:val="en-US"/>
        </w:rPr>
        <w:t>, which are: Daily Activities</w:t>
      </w:r>
      <w:r w:rsidR="00481F6C">
        <w:rPr>
          <w:rFonts w:cs="Arial"/>
          <w:lang w:val="en-US"/>
        </w:rPr>
        <w:t>, Ion</w:t>
      </w:r>
      <w:r w:rsidR="008B685A">
        <w:rPr>
          <w:rFonts w:cs="Arial"/>
          <w:lang w:val="en-US"/>
        </w:rPr>
        <w:t xml:space="preserve"> Booster</w:t>
      </w:r>
      <w:r w:rsidR="00481F6C">
        <w:rPr>
          <w:rFonts w:cs="Arial"/>
          <w:lang w:val="en-US"/>
        </w:rPr>
        <w:t xml:space="preserve">, and </w:t>
      </w:r>
      <w:r w:rsidR="008B685A">
        <w:rPr>
          <w:rFonts w:cs="Arial"/>
          <w:lang w:val="en-US"/>
        </w:rPr>
        <w:t xml:space="preserve">Super </w:t>
      </w:r>
      <w:r w:rsidR="00481F6C">
        <w:rPr>
          <w:rFonts w:cs="Arial"/>
          <w:lang w:val="en-US"/>
        </w:rPr>
        <w:t xml:space="preserve">Alkali 8+. Through this new product, they hope every people can consume a healthy drink water in their daily life. You are ask to make a logo design for product </w:t>
      </w:r>
      <w:r w:rsidR="00EF0E39">
        <w:rPr>
          <w:rFonts w:cs="Arial"/>
          <w:lang w:val="en-US"/>
        </w:rPr>
        <w:t>FitWater</w:t>
      </w:r>
      <w:r w:rsidR="00481F6C">
        <w:rPr>
          <w:rFonts w:cs="Arial"/>
          <w:lang w:val="en-US"/>
        </w:rPr>
        <w:t xml:space="preserve"> and also the 3 varian</w:t>
      </w:r>
      <w:r w:rsidR="00667E0D">
        <w:rPr>
          <w:rFonts w:cs="Arial"/>
          <w:lang w:val="en-US"/>
        </w:rPr>
        <w:t>t</w:t>
      </w:r>
      <w:r w:rsidR="00481F6C">
        <w:rPr>
          <w:rFonts w:cs="Arial"/>
          <w:lang w:val="en-US"/>
        </w:rPr>
        <w:t xml:space="preserve">s packaging label. </w:t>
      </w:r>
    </w:p>
    <w:p w14:paraId="00DA8F3F" w14:textId="027AABE9" w:rsidR="00104E62" w:rsidRPr="00E72DEF" w:rsidRDefault="00BE7D95" w:rsidP="008C632E">
      <w:pPr>
        <w:pStyle w:val="Heading4"/>
        <w:rPr>
          <w:rFonts w:cs="Arial"/>
          <w:lang w:val="en-US"/>
        </w:rPr>
      </w:pPr>
      <w:r w:rsidRPr="00E72DEF">
        <w:rPr>
          <w:rFonts w:cs="Arial"/>
          <w:lang w:val="en-US"/>
        </w:rPr>
        <w:t>Target market:</w:t>
      </w:r>
    </w:p>
    <w:p w14:paraId="184B10EC" w14:textId="3C2AA26F" w:rsidR="00333160" w:rsidRPr="00481F6C" w:rsidRDefault="00AB049B" w:rsidP="00362B10">
      <w:pPr>
        <w:rPr>
          <w:rStyle w:val="hps"/>
          <w:rFonts w:eastAsiaTheme="minorHAnsi" w:cs="Arial"/>
          <w:lang w:val="en-US"/>
        </w:rPr>
      </w:pPr>
      <w:r>
        <w:rPr>
          <w:rStyle w:val="hps"/>
          <w:rFonts w:eastAsiaTheme="minorHAnsi" w:cs="Arial"/>
          <w:b/>
          <w:lang w:val="en-US"/>
        </w:rPr>
        <w:t>General information</w:t>
      </w:r>
      <w:r w:rsidR="00030C37" w:rsidRPr="00E72DEF">
        <w:rPr>
          <w:rStyle w:val="hps"/>
          <w:rFonts w:eastAsiaTheme="minorHAnsi" w:cs="Arial"/>
          <w:b/>
          <w:lang w:val="en-US"/>
        </w:rPr>
        <w:br/>
      </w:r>
      <w:r w:rsidR="00BE7D95" w:rsidRPr="00481F6C">
        <w:rPr>
          <w:rStyle w:val="hps"/>
          <w:rFonts w:eastAsiaTheme="minorHAnsi" w:cs="Arial"/>
          <w:lang w:val="en-US"/>
        </w:rPr>
        <w:t xml:space="preserve">Aged </w:t>
      </w:r>
      <w:r w:rsidR="00481F6C" w:rsidRPr="00481F6C">
        <w:rPr>
          <w:rStyle w:val="hps"/>
          <w:rFonts w:eastAsiaTheme="minorHAnsi" w:cs="Arial"/>
          <w:lang w:val="en-US"/>
        </w:rPr>
        <w:t>2</w:t>
      </w:r>
      <w:r w:rsidRPr="00481F6C">
        <w:rPr>
          <w:rStyle w:val="hps"/>
          <w:rFonts w:eastAsiaTheme="minorHAnsi" w:cs="Arial"/>
          <w:lang w:val="en-US"/>
        </w:rPr>
        <w:t>0</w:t>
      </w:r>
      <w:r w:rsidR="00BE7D95" w:rsidRPr="00481F6C">
        <w:rPr>
          <w:rFonts w:eastAsia="Times New Roman" w:cs="Arial"/>
          <w:lang w:val="en-US"/>
        </w:rPr>
        <w:t xml:space="preserve"> </w:t>
      </w:r>
      <w:r w:rsidR="00B10477" w:rsidRPr="00481F6C">
        <w:rPr>
          <w:rStyle w:val="hps"/>
          <w:rFonts w:eastAsiaTheme="minorHAnsi" w:cs="Arial"/>
          <w:lang w:val="en-US"/>
        </w:rPr>
        <w:t xml:space="preserve">to </w:t>
      </w:r>
      <w:r w:rsidR="00481F6C" w:rsidRPr="00481F6C">
        <w:rPr>
          <w:rStyle w:val="hps"/>
          <w:rFonts w:eastAsiaTheme="minorHAnsi" w:cs="Arial"/>
          <w:lang w:val="en-US"/>
        </w:rPr>
        <w:t>3</w:t>
      </w:r>
      <w:r w:rsidRPr="00481F6C">
        <w:rPr>
          <w:rStyle w:val="hps"/>
          <w:rFonts w:eastAsiaTheme="minorHAnsi" w:cs="Arial"/>
          <w:lang w:val="en-US"/>
        </w:rPr>
        <w:t>5</w:t>
      </w:r>
      <w:r w:rsidR="00BE7D95" w:rsidRPr="00481F6C">
        <w:rPr>
          <w:rStyle w:val="hps"/>
          <w:rFonts w:eastAsiaTheme="minorHAnsi" w:cs="Arial"/>
          <w:lang w:val="en-US"/>
        </w:rPr>
        <w:t xml:space="preserve"> who</w:t>
      </w:r>
      <w:r w:rsidR="00BE7D95" w:rsidRPr="00481F6C">
        <w:rPr>
          <w:rFonts w:eastAsia="Times New Roman" w:cs="Arial"/>
          <w:lang w:val="en-US"/>
        </w:rPr>
        <w:t xml:space="preserve"> </w:t>
      </w:r>
      <w:r w:rsidR="0092605B" w:rsidRPr="00481F6C">
        <w:rPr>
          <w:rStyle w:val="hps"/>
          <w:rFonts w:eastAsiaTheme="minorHAnsi" w:cs="Arial"/>
          <w:lang w:val="en-US"/>
        </w:rPr>
        <w:t>are</w:t>
      </w:r>
      <w:r w:rsidR="00BE7D95" w:rsidRPr="00481F6C">
        <w:rPr>
          <w:rStyle w:val="hps"/>
          <w:rFonts w:eastAsiaTheme="minorHAnsi" w:cs="Arial"/>
          <w:lang w:val="en-US"/>
        </w:rPr>
        <w:t xml:space="preserve"> </w:t>
      </w:r>
      <w:r w:rsidR="00F8492C" w:rsidRPr="00481F6C">
        <w:rPr>
          <w:rStyle w:val="hps"/>
          <w:rFonts w:eastAsiaTheme="minorHAnsi" w:cs="Arial"/>
          <w:lang w:val="en-US"/>
        </w:rPr>
        <w:t>concern</w:t>
      </w:r>
      <w:r w:rsidR="00481F6C" w:rsidRPr="00481F6C">
        <w:rPr>
          <w:rStyle w:val="hps"/>
          <w:rFonts w:eastAsiaTheme="minorHAnsi" w:cs="Arial"/>
          <w:lang w:val="en-US"/>
        </w:rPr>
        <w:t>ed about healthy living</w:t>
      </w:r>
      <w:r w:rsidR="00F8492C" w:rsidRPr="00481F6C">
        <w:rPr>
          <w:rStyle w:val="hps"/>
          <w:rFonts w:eastAsiaTheme="minorHAnsi" w:cs="Arial"/>
          <w:lang w:val="en-US"/>
        </w:rPr>
        <w:t>.</w:t>
      </w:r>
    </w:p>
    <w:p w14:paraId="6DB12847" w14:textId="12D4F1FF" w:rsidR="00D17B97" w:rsidRPr="00481F6C" w:rsidRDefault="00D17B97" w:rsidP="00362B10">
      <w:pPr>
        <w:rPr>
          <w:rStyle w:val="hps"/>
          <w:rFonts w:eastAsiaTheme="minorHAnsi" w:cs="Arial"/>
          <w:b/>
          <w:lang w:val="en-US"/>
        </w:rPr>
      </w:pPr>
      <w:r w:rsidRPr="00481F6C">
        <w:rPr>
          <w:rStyle w:val="hps"/>
          <w:rFonts w:eastAsiaTheme="minorHAnsi" w:cs="Arial"/>
          <w:b/>
          <w:lang w:val="en-US"/>
        </w:rPr>
        <w:t xml:space="preserve"> </w:t>
      </w:r>
    </w:p>
    <w:p w14:paraId="5BEA552B" w14:textId="16905179" w:rsidR="00027B37" w:rsidRPr="00481F6C" w:rsidRDefault="00104E62" w:rsidP="00D17B97">
      <w:pPr>
        <w:spacing w:after="160"/>
        <w:rPr>
          <w:rStyle w:val="hps"/>
          <w:rFonts w:eastAsiaTheme="minorHAnsi" w:cs="Arial"/>
          <w:lang w:val="en-US"/>
        </w:rPr>
      </w:pPr>
      <w:r w:rsidRPr="00481F6C">
        <w:rPr>
          <w:rStyle w:val="hps"/>
          <w:rFonts w:eastAsiaTheme="minorHAnsi" w:cs="Arial"/>
          <w:b/>
          <w:lang w:val="en-US"/>
        </w:rPr>
        <w:t>Personal characteristics</w:t>
      </w:r>
      <w:r w:rsidR="00D17B97" w:rsidRPr="00481F6C">
        <w:rPr>
          <w:rStyle w:val="hps"/>
          <w:rFonts w:eastAsiaTheme="minorHAnsi" w:cs="Arial"/>
          <w:b/>
          <w:lang w:val="en-US"/>
        </w:rPr>
        <w:br/>
      </w:r>
      <w:r w:rsidR="00333160" w:rsidRPr="00481F6C">
        <w:rPr>
          <w:rStyle w:val="hps"/>
          <w:rFonts w:eastAsiaTheme="minorHAnsi" w:cs="Arial"/>
          <w:lang w:val="en-US"/>
        </w:rPr>
        <w:t>They are</w:t>
      </w:r>
      <w:r w:rsidR="00F8492C" w:rsidRPr="00481F6C">
        <w:rPr>
          <w:rStyle w:val="hps"/>
          <w:rFonts w:eastAsiaTheme="minorHAnsi" w:cs="Arial"/>
          <w:lang w:val="en-US"/>
        </w:rPr>
        <w:t xml:space="preserve"> people who </w:t>
      </w:r>
      <w:r w:rsidR="00667E0D">
        <w:rPr>
          <w:rStyle w:val="hps"/>
          <w:rFonts w:eastAsiaTheme="minorHAnsi" w:cs="Arial"/>
          <w:lang w:val="en-US"/>
        </w:rPr>
        <w:t>are active, energeti</w:t>
      </w:r>
      <w:r w:rsidR="00481F6C" w:rsidRPr="00481F6C">
        <w:rPr>
          <w:rStyle w:val="hps"/>
          <w:rFonts w:eastAsiaTheme="minorHAnsi" w:cs="Arial"/>
          <w:lang w:val="en-US"/>
        </w:rPr>
        <w:t>c, and have awareness in healthy life.</w:t>
      </w:r>
    </w:p>
    <w:p w14:paraId="5C24E5C8" w14:textId="77777777" w:rsidR="00333160" w:rsidRPr="00481F6C" w:rsidRDefault="00333160" w:rsidP="00D17B97">
      <w:pPr>
        <w:spacing w:after="160"/>
        <w:rPr>
          <w:rStyle w:val="hps"/>
          <w:rFonts w:eastAsiaTheme="minorHAnsi" w:cs="Arial"/>
          <w:lang w:val="en-US"/>
        </w:rPr>
      </w:pPr>
    </w:p>
    <w:p w14:paraId="43F56FA1" w14:textId="5729C4A8" w:rsidR="00104E62" w:rsidRPr="00481F6C" w:rsidRDefault="00104E62" w:rsidP="00661349">
      <w:pPr>
        <w:rPr>
          <w:rStyle w:val="hps"/>
          <w:rFonts w:eastAsiaTheme="minorHAnsi" w:cs="Arial"/>
          <w:lang w:val="en-US"/>
        </w:rPr>
      </w:pPr>
      <w:r w:rsidRPr="00481F6C">
        <w:rPr>
          <w:rStyle w:val="hps"/>
          <w:rFonts w:eastAsiaTheme="minorHAnsi" w:cs="Arial"/>
          <w:b/>
          <w:lang w:val="en-US"/>
        </w:rPr>
        <w:t>Activities</w:t>
      </w:r>
      <w:r w:rsidR="00D17B97" w:rsidRPr="00481F6C">
        <w:rPr>
          <w:rStyle w:val="hps"/>
          <w:rFonts w:eastAsiaTheme="minorHAnsi" w:cs="Arial"/>
          <w:b/>
          <w:lang w:val="en-US"/>
        </w:rPr>
        <w:br/>
      </w:r>
      <w:r w:rsidR="00024554" w:rsidRPr="00481F6C">
        <w:rPr>
          <w:rStyle w:val="hps"/>
          <w:rFonts w:eastAsiaTheme="minorHAnsi" w:cs="Arial"/>
          <w:lang w:val="en-US"/>
        </w:rPr>
        <w:t xml:space="preserve">The majority </w:t>
      </w:r>
      <w:r w:rsidR="00743939" w:rsidRPr="00481F6C">
        <w:rPr>
          <w:rStyle w:val="hps"/>
          <w:rFonts w:eastAsiaTheme="minorHAnsi" w:cs="Arial"/>
          <w:lang w:val="en-US"/>
        </w:rPr>
        <w:t xml:space="preserve">are </w:t>
      </w:r>
      <w:r w:rsidR="00F8492C" w:rsidRPr="00481F6C">
        <w:rPr>
          <w:rStyle w:val="hps"/>
          <w:rFonts w:eastAsiaTheme="minorHAnsi" w:cs="Arial"/>
          <w:lang w:val="en-US"/>
        </w:rPr>
        <w:t xml:space="preserve">the </w:t>
      </w:r>
      <w:r w:rsidR="00481F6C" w:rsidRPr="00481F6C">
        <w:rPr>
          <w:rStyle w:val="hps"/>
          <w:rFonts w:eastAsiaTheme="minorHAnsi" w:cs="Arial"/>
          <w:lang w:val="en-US"/>
        </w:rPr>
        <w:t xml:space="preserve">urban citizen that work form day to night, go to gym daily, and participate in running events. </w:t>
      </w:r>
    </w:p>
    <w:p w14:paraId="2D8471E9" w14:textId="77777777" w:rsidR="0092605B" w:rsidRPr="00E72DEF" w:rsidRDefault="0092605B">
      <w:pPr>
        <w:spacing w:after="160"/>
        <w:rPr>
          <w:rFonts w:eastAsiaTheme="majorEastAsia" w:cs="Arial"/>
          <w:b/>
          <w:caps/>
          <w:color w:val="000000" w:themeColor="text1"/>
          <w:sz w:val="22"/>
          <w:szCs w:val="24"/>
          <w:lang w:val="en-US"/>
        </w:rPr>
      </w:pPr>
      <w:r w:rsidRPr="00E72DEF">
        <w:rPr>
          <w:rFonts w:cs="Arial"/>
          <w:lang w:val="en-US"/>
        </w:rPr>
        <w:br w:type="page"/>
      </w:r>
    </w:p>
    <w:p w14:paraId="4AF72D8C" w14:textId="1EB41D8C" w:rsidR="00D72724" w:rsidRPr="00E72DEF" w:rsidRDefault="004A19E7" w:rsidP="00D72724">
      <w:pPr>
        <w:rPr>
          <w:rFonts w:cs="Arial"/>
          <w:b/>
          <w:sz w:val="32"/>
          <w:lang w:val="en-US"/>
        </w:rPr>
      </w:pPr>
      <w:r>
        <w:rPr>
          <w:rFonts w:cs="Arial"/>
          <w:b/>
          <w:sz w:val="32"/>
          <w:lang w:val="en-US"/>
        </w:rPr>
        <w:lastRenderedPageBreak/>
        <w:t>Description of Project and T</w:t>
      </w:r>
      <w:r w:rsidR="00D72724" w:rsidRPr="00E72DEF">
        <w:rPr>
          <w:rFonts w:cs="Arial"/>
          <w:b/>
          <w:sz w:val="32"/>
          <w:lang w:val="en-US"/>
        </w:rPr>
        <w:t>asks</w:t>
      </w:r>
    </w:p>
    <w:p w14:paraId="079B31AC" w14:textId="50707C5B" w:rsidR="00D72724" w:rsidRPr="00E72DEF" w:rsidRDefault="00D72724" w:rsidP="00D72724">
      <w:pPr>
        <w:pStyle w:val="Heading4"/>
        <w:rPr>
          <w:rFonts w:cs="Arial"/>
          <w:lang w:val="en-US"/>
        </w:rPr>
      </w:pPr>
      <w:r w:rsidRPr="00E72DEF">
        <w:rPr>
          <w:rFonts w:cs="Arial"/>
          <w:lang w:val="en-US"/>
        </w:rPr>
        <w:t xml:space="preserve">Project: </w:t>
      </w:r>
    </w:p>
    <w:p w14:paraId="67CD56D8" w14:textId="13D00C40" w:rsidR="00D72724" w:rsidRPr="007F6D08" w:rsidRDefault="00F8492C" w:rsidP="00D72724">
      <w:pPr>
        <w:rPr>
          <w:rFonts w:cs="Arial"/>
          <w:lang w:val="en-US"/>
        </w:rPr>
      </w:pPr>
      <w:r w:rsidRPr="007F6D08">
        <w:rPr>
          <w:rFonts w:cs="Arial"/>
          <w:lang w:val="en-US"/>
        </w:rPr>
        <w:t>The pro</w:t>
      </w:r>
      <w:r w:rsidR="001C4B84">
        <w:rPr>
          <w:rFonts w:cs="Arial"/>
          <w:lang w:val="en-US"/>
        </w:rPr>
        <w:t>ject is to create the Logo</w:t>
      </w:r>
    </w:p>
    <w:p w14:paraId="2E8B5F93" w14:textId="77777777" w:rsidR="00F8492C" w:rsidRPr="00E72DEF" w:rsidRDefault="00F8492C" w:rsidP="00F8492C">
      <w:pPr>
        <w:pStyle w:val="Heading2"/>
        <w:rPr>
          <w:rFonts w:cs="Arial"/>
          <w:lang w:val="en-US"/>
        </w:rPr>
      </w:pPr>
      <w:r w:rsidRPr="00E72DEF">
        <w:rPr>
          <w:rFonts w:cs="Arial"/>
          <w:lang w:val="en-US"/>
        </w:rPr>
        <w:t>Instructions to the Competitor</w:t>
      </w:r>
    </w:p>
    <w:p w14:paraId="33DE4E84" w14:textId="77777777" w:rsidR="00F8492C" w:rsidRPr="00E72DEF" w:rsidRDefault="00F8492C" w:rsidP="00F8492C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="Arial"/>
          <w:b/>
          <w:bCs/>
          <w:szCs w:val="20"/>
          <w:lang w:val="en-US"/>
        </w:rPr>
      </w:pPr>
      <w:r w:rsidRPr="00E72DEF">
        <w:rPr>
          <w:rFonts w:cs="Arial"/>
          <w:b/>
          <w:bCs/>
          <w:szCs w:val="20"/>
          <w:lang w:val="en-US"/>
        </w:rPr>
        <w:t>About image and layout marking for all tasks:</w:t>
      </w:r>
    </w:p>
    <w:p w14:paraId="57638B8F" w14:textId="15180D59" w:rsidR="00F8492C" w:rsidRPr="00E72DEF" w:rsidRDefault="00F8492C" w:rsidP="009432E0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="Arial"/>
          <w:lang w:val="en-US"/>
        </w:rPr>
      </w:pPr>
      <w:r>
        <w:rPr>
          <w:rFonts w:cs="Arial"/>
          <w:szCs w:val="20"/>
          <w:lang w:val="en-US"/>
        </w:rPr>
        <w:t>The final resolution, colo</w:t>
      </w:r>
      <w:r w:rsidRPr="00E72DEF">
        <w:rPr>
          <w:rFonts w:cs="Arial"/>
          <w:szCs w:val="20"/>
          <w:lang w:val="en-US"/>
        </w:rPr>
        <w:t>r mode and file formats of your images will be evaluate</w:t>
      </w:r>
      <w:r>
        <w:rPr>
          <w:rFonts w:cs="Arial"/>
          <w:szCs w:val="20"/>
          <w:lang w:val="en-US"/>
        </w:rPr>
        <w:t xml:space="preserve">d in the press ready PDF files. </w:t>
      </w:r>
    </w:p>
    <w:p w14:paraId="20EDC298" w14:textId="77777777" w:rsidR="00F8492C" w:rsidRPr="00E72DEF" w:rsidRDefault="00F8492C" w:rsidP="00F8492C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="Arial"/>
          <w:lang w:val="en-US"/>
        </w:rPr>
      </w:pPr>
    </w:p>
    <w:p w14:paraId="5C4F0C4C" w14:textId="77777777" w:rsidR="00F8492C" w:rsidRPr="00E72DEF" w:rsidRDefault="00F8492C" w:rsidP="00F8492C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="Arial"/>
          <w:b/>
          <w:szCs w:val="20"/>
          <w:lang w:val="en-US"/>
        </w:rPr>
      </w:pPr>
      <w:r w:rsidRPr="00E72DEF">
        <w:rPr>
          <w:rStyle w:val="hps"/>
          <w:rFonts w:eastAsiaTheme="minorHAnsi" w:cs="Arial"/>
          <w:b/>
          <w:lang w:val="en-US"/>
        </w:rPr>
        <w:t>About</w:t>
      </w:r>
      <w:r w:rsidRPr="00E72DEF">
        <w:rPr>
          <w:rFonts w:eastAsia="Times New Roman" w:cs="Arial"/>
          <w:b/>
          <w:lang w:val="en-US"/>
        </w:rPr>
        <w:t xml:space="preserve"> </w:t>
      </w:r>
      <w:r w:rsidRPr="00E72DEF">
        <w:rPr>
          <w:rStyle w:val="hps"/>
          <w:rFonts w:eastAsiaTheme="minorHAnsi" w:cs="Arial"/>
          <w:b/>
          <w:lang w:val="en-US"/>
        </w:rPr>
        <w:t>the delivery of</w:t>
      </w:r>
      <w:r w:rsidRPr="00E72DEF">
        <w:rPr>
          <w:rFonts w:eastAsia="Times New Roman" w:cs="Arial"/>
          <w:b/>
          <w:lang w:val="en-US"/>
        </w:rPr>
        <w:t xml:space="preserve"> </w:t>
      </w:r>
      <w:r w:rsidRPr="00E72DEF">
        <w:rPr>
          <w:rStyle w:val="hps"/>
          <w:rFonts w:eastAsiaTheme="minorHAnsi" w:cs="Arial"/>
          <w:b/>
          <w:lang w:val="en-US"/>
        </w:rPr>
        <w:t>files</w:t>
      </w:r>
      <w:r w:rsidRPr="00E72DEF">
        <w:rPr>
          <w:rFonts w:eastAsia="Times New Roman" w:cs="Arial"/>
          <w:b/>
          <w:lang w:val="en-US"/>
        </w:rPr>
        <w:t xml:space="preserve"> </w:t>
      </w:r>
      <w:r w:rsidRPr="00E72DEF">
        <w:rPr>
          <w:rStyle w:val="hps"/>
          <w:rFonts w:eastAsiaTheme="minorHAnsi" w:cs="Arial"/>
          <w:b/>
          <w:lang w:val="en-US"/>
        </w:rPr>
        <w:t>of all tasks:</w:t>
      </w:r>
    </w:p>
    <w:p w14:paraId="5F979999" w14:textId="04C9E0D1" w:rsidR="00F8492C" w:rsidRPr="00E72DEF" w:rsidRDefault="00F8492C" w:rsidP="00F8492C">
      <w:pPr>
        <w:rPr>
          <w:rFonts w:eastAsia="Times New Roman" w:cs="Arial"/>
          <w:lang w:val="en-US"/>
        </w:rPr>
      </w:pPr>
      <w:r w:rsidRPr="00B95FA7">
        <w:rPr>
          <w:rFonts w:cs="Arial"/>
          <w:szCs w:val="20"/>
          <w:lang w:val="en-US"/>
        </w:rPr>
        <w:t>Create a file on your Desktop called YY_MOD</w:t>
      </w:r>
      <w:r w:rsidR="00FE74C6">
        <w:rPr>
          <w:rFonts w:cs="Arial"/>
          <w:szCs w:val="20"/>
          <w:lang w:val="en-US"/>
        </w:rPr>
        <w:t>4</w:t>
      </w:r>
      <w:r w:rsidR="009432E0">
        <w:rPr>
          <w:rFonts w:cs="Arial"/>
          <w:szCs w:val="20"/>
          <w:lang w:val="en-US"/>
        </w:rPr>
        <w:t>_T1</w:t>
      </w:r>
      <w:r w:rsidRPr="00E72DEF">
        <w:rPr>
          <w:rFonts w:cs="Arial"/>
          <w:szCs w:val="20"/>
          <w:lang w:val="en-US"/>
        </w:rPr>
        <w:t xml:space="preserve"> (where YY represents the number of your workstation). </w:t>
      </w:r>
    </w:p>
    <w:p w14:paraId="55EC6231" w14:textId="77777777" w:rsidR="00F8492C" w:rsidRPr="00E72DEF" w:rsidRDefault="00F8492C" w:rsidP="00F8492C">
      <w:pPr>
        <w:pStyle w:val="Heading3"/>
        <w:rPr>
          <w:rFonts w:eastAsiaTheme="minorHAnsi" w:cs="Arial"/>
          <w:b w:val="0"/>
          <w:caps w:val="0"/>
          <w:color w:val="auto"/>
          <w:sz w:val="20"/>
          <w:szCs w:val="22"/>
          <w:lang w:val="en-US"/>
        </w:rPr>
      </w:pPr>
    </w:p>
    <w:p w14:paraId="489CA6E6" w14:textId="45EFC4C2" w:rsidR="007F6D08" w:rsidRPr="00E72DEF" w:rsidRDefault="007F6D08" w:rsidP="007F6D08">
      <w:pPr>
        <w:pStyle w:val="Heading3"/>
        <w:rPr>
          <w:rFonts w:cs="Arial"/>
          <w:szCs w:val="20"/>
          <w:lang w:val="en-US"/>
        </w:rPr>
      </w:pPr>
      <w:r w:rsidRPr="00E72DEF">
        <w:rPr>
          <w:rFonts w:cs="Arial"/>
          <w:lang w:val="en-US"/>
        </w:rPr>
        <w:t xml:space="preserve">TASK 1: Logo </w:t>
      </w:r>
    </w:p>
    <w:p w14:paraId="121F01B0" w14:textId="1BC4BA68" w:rsidR="007F6D08" w:rsidRDefault="007F6D08" w:rsidP="007F6D08">
      <w:pPr>
        <w:rPr>
          <w:rFonts w:cs="Arial"/>
          <w:lang w:val="en-US"/>
        </w:rPr>
      </w:pPr>
      <w:r w:rsidRPr="00E72DEF">
        <w:rPr>
          <w:rFonts w:cs="Arial"/>
          <w:szCs w:val="20"/>
          <w:lang w:val="en-US"/>
        </w:rPr>
        <w:t xml:space="preserve">• </w:t>
      </w:r>
      <w:r w:rsidRPr="004A19E7">
        <w:rPr>
          <w:rFonts w:cs="Arial"/>
          <w:lang w:val="en-US"/>
        </w:rPr>
        <w:t xml:space="preserve">You must create a logo for </w:t>
      </w:r>
      <w:r w:rsidR="00EF0E39">
        <w:rPr>
          <w:rFonts w:cs="Arial"/>
          <w:lang w:val="en-US"/>
        </w:rPr>
        <w:t>FitWater</w:t>
      </w:r>
    </w:p>
    <w:p w14:paraId="3924466F" w14:textId="5403DE61" w:rsidR="007F6D08" w:rsidRDefault="007F6D08" w:rsidP="007F6D08">
      <w:pPr>
        <w:rPr>
          <w:rFonts w:cs="Arial"/>
          <w:lang w:val="en-US"/>
        </w:rPr>
      </w:pPr>
      <w:r w:rsidRPr="00E72DEF">
        <w:rPr>
          <w:rFonts w:cs="Arial"/>
          <w:szCs w:val="20"/>
          <w:lang w:val="en-US"/>
        </w:rPr>
        <w:t xml:space="preserve">• </w:t>
      </w:r>
      <w:r>
        <w:rPr>
          <w:rStyle w:val="hps"/>
          <w:rFonts w:eastAsiaTheme="minorHAnsi" w:cs="Arial"/>
          <w:lang w:val="en-US"/>
        </w:rPr>
        <w:t>The logo should be vector only.</w:t>
      </w:r>
    </w:p>
    <w:p w14:paraId="3F58ECB6" w14:textId="77777777" w:rsidR="007F6D08" w:rsidRDefault="007F6D08" w:rsidP="007F6D08">
      <w:pPr>
        <w:rPr>
          <w:rFonts w:cs="Arial"/>
          <w:lang w:val="en-US"/>
        </w:rPr>
      </w:pPr>
    </w:p>
    <w:p w14:paraId="26D4EB61" w14:textId="77777777" w:rsidR="007F6D08" w:rsidRPr="00E72DEF" w:rsidRDefault="007F6D08" w:rsidP="007F6D08">
      <w:pPr>
        <w:pStyle w:val="Heading5"/>
        <w:rPr>
          <w:rStyle w:val="hps"/>
          <w:rFonts w:eastAsiaTheme="minorHAnsi" w:cs="Arial"/>
          <w:b w:val="0"/>
          <w:lang w:val="en-US"/>
        </w:rPr>
      </w:pPr>
      <w:r w:rsidRPr="00E72DEF">
        <w:rPr>
          <w:rStyle w:val="hps"/>
          <w:rFonts w:eastAsiaTheme="minorHAnsi" w:cs="Arial"/>
          <w:b w:val="0"/>
          <w:lang w:val="en-US"/>
        </w:rPr>
        <w:t>Technical specifications:</w:t>
      </w:r>
    </w:p>
    <w:p w14:paraId="5156B87C" w14:textId="77777777" w:rsidR="007F6D08" w:rsidRPr="00E72DEF" w:rsidRDefault="007F6D08" w:rsidP="007F6D08">
      <w:pPr>
        <w:pStyle w:val="ListNumber"/>
        <w:numPr>
          <w:ilvl w:val="0"/>
          <w:numId w:val="20"/>
        </w:numPr>
        <w:rPr>
          <w:rStyle w:val="hps"/>
          <w:rFonts w:eastAsiaTheme="minorHAnsi" w:cs="Arial"/>
          <w:lang w:val="en-US"/>
        </w:rPr>
      </w:pPr>
      <w:r w:rsidRPr="00E72DEF">
        <w:rPr>
          <w:rStyle w:val="hps"/>
          <w:rFonts w:eastAsiaTheme="minorHAnsi" w:cs="Arial"/>
          <w:lang w:val="en-US"/>
        </w:rPr>
        <w:t>The files must be vector only. All fonts must to converted to vector in the final Illustrator files.</w:t>
      </w:r>
    </w:p>
    <w:p w14:paraId="06F05B7F" w14:textId="77777777" w:rsidR="007F6D08" w:rsidRPr="00E72DEF" w:rsidRDefault="007F6D08" w:rsidP="007F6D08">
      <w:pPr>
        <w:pStyle w:val="ListNumber"/>
        <w:numPr>
          <w:ilvl w:val="0"/>
          <w:numId w:val="20"/>
        </w:numPr>
        <w:rPr>
          <w:rStyle w:val="hps"/>
          <w:rFonts w:eastAsiaTheme="minorHAnsi" w:cs="Arial"/>
          <w:lang w:val="en-US"/>
        </w:rPr>
      </w:pPr>
      <w:r w:rsidRPr="00E72DEF">
        <w:rPr>
          <w:rStyle w:val="hps"/>
          <w:rFonts w:eastAsiaTheme="minorHAnsi" w:cs="Arial"/>
          <w:lang w:val="en-US"/>
        </w:rPr>
        <w:t>Put the logo into the template provided.</w:t>
      </w:r>
    </w:p>
    <w:p w14:paraId="4DF2C092" w14:textId="77777777" w:rsidR="007F6D08" w:rsidRPr="00E72DEF" w:rsidRDefault="007F6D08" w:rsidP="007F6D08">
      <w:pPr>
        <w:pStyle w:val="Heading5"/>
        <w:rPr>
          <w:rStyle w:val="hps"/>
          <w:rFonts w:eastAsiaTheme="minorHAnsi" w:cs="Arial"/>
          <w:b w:val="0"/>
          <w:lang w:val="en-US"/>
        </w:rPr>
      </w:pPr>
    </w:p>
    <w:p w14:paraId="74D28C09" w14:textId="77777777" w:rsidR="007F6D08" w:rsidRPr="00E72DEF" w:rsidRDefault="007F6D08" w:rsidP="007F6D08">
      <w:pPr>
        <w:pStyle w:val="Heading5"/>
        <w:rPr>
          <w:rStyle w:val="hps"/>
          <w:rFonts w:eastAsiaTheme="minorHAnsi" w:cs="Arial"/>
          <w:b w:val="0"/>
          <w:lang w:val="en-US"/>
        </w:rPr>
      </w:pPr>
      <w:r w:rsidRPr="00E72DEF">
        <w:rPr>
          <w:rStyle w:val="hps"/>
          <w:rFonts w:eastAsiaTheme="minorHAnsi" w:cs="Arial"/>
          <w:b w:val="0"/>
          <w:lang w:val="en-US"/>
        </w:rPr>
        <w:t>You must provide:</w:t>
      </w:r>
    </w:p>
    <w:p w14:paraId="4C531DCB" w14:textId="77777777" w:rsidR="007F6D08" w:rsidRPr="00E72DEF" w:rsidRDefault="007F6D08" w:rsidP="007F6D08">
      <w:pPr>
        <w:pStyle w:val="ListNumber"/>
        <w:numPr>
          <w:ilvl w:val="0"/>
          <w:numId w:val="20"/>
        </w:numPr>
        <w:rPr>
          <w:rStyle w:val="hps"/>
          <w:rFonts w:eastAsiaTheme="minorHAnsi" w:cs="Arial"/>
          <w:lang w:val="en-US"/>
        </w:rPr>
      </w:pPr>
      <w:r w:rsidRPr="00E72DEF">
        <w:rPr>
          <w:rFonts w:cs="Arial"/>
          <w:szCs w:val="20"/>
          <w:lang w:val="en-US"/>
        </w:rPr>
        <w:t>A file as specified above</w:t>
      </w:r>
    </w:p>
    <w:p w14:paraId="36A59CB6" w14:textId="1D64FAA1" w:rsidR="007F6D08" w:rsidRPr="007F6D08" w:rsidRDefault="007F6D08" w:rsidP="007F6D08">
      <w:pPr>
        <w:pStyle w:val="ListNumber"/>
        <w:numPr>
          <w:ilvl w:val="0"/>
          <w:numId w:val="20"/>
        </w:numPr>
        <w:rPr>
          <w:rStyle w:val="hps"/>
          <w:rFonts w:eastAsiaTheme="minorHAnsi" w:cs="Arial"/>
          <w:lang w:val="en-US"/>
        </w:rPr>
      </w:pPr>
      <w:r w:rsidRPr="00E72DEF">
        <w:rPr>
          <w:rStyle w:val="hps"/>
          <w:rFonts w:eastAsiaTheme="minorHAnsi" w:cs="Arial"/>
          <w:lang w:val="en-US"/>
        </w:rPr>
        <w:t>One final file of the logo converted to CMYK in PDF format</w:t>
      </w:r>
    </w:p>
    <w:p w14:paraId="0A79C212" w14:textId="77777777" w:rsidR="007F6D08" w:rsidRPr="009432E0" w:rsidRDefault="007F6D08" w:rsidP="007F6D08">
      <w:pPr>
        <w:rPr>
          <w:lang w:val="en-US"/>
        </w:rPr>
      </w:pPr>
    </w:p>
    <w:p w14:paraId="3ABB40E4" w14:textId="77777777" w:rsidR="007F6D08" w:rsidRDefault="007F6D08" w:rsidP="007F6D08">
      <w:pPr>
        <w:rPr>
          <w:rFonts w:cs="Arial"/>
          <w:b/>
          <w:sz w:val="32"/>
          <w:lang w:val="en-US"/>
        </w:rPr>
      </w:pPr>
    </w:p>
    <w:p w14:paraId="6C98B432" w14:textId="77777777" w:rsidR="007F6D08" w:rsidRDefault="007F6D08" w:rsidP="007F6D08">
      <w:pPr>
        <w:rPr>
          <w:rFonts w:cs="Arial"/>
          <w:b/>
          <w:sz w:val="32"/>
          <w:lang w:val="en-US"/>
        </w:rPr>
      </w:pPr>
    </w:p>
    <w:p w14:paraId="3945CF69" w14:textId="77777777" w:rsidR="007F6D08" w:rsidRDefault="007F6D08" w:rsidP="007F6D08">
      <w:pPr>
        <w:rPr>
          <w:rFonts w:cs="Arial"/>
          <w:b/>
          <w:sz w:val="32"/>
          <w:lang w:val="en-US"/>
        </w:rPr>
      </w:pPr>
    </w:p>
    <w:p w14:paraId="4632C2B1" w14:textId="77777777" w:rsidR="007F6D08" w:rsidRDefault="007F6D08" w:rsidP="007F6D08">
      <w:pPr>
        <w:rPr>
          <w:rFonts w:cs="Arial"/>
          <w:b/>
          <w:sz w:val="32"/>
          <w:lang w:val="en-US"/>
        </w:rPr>
      </w:pPr>
    </w:p>
    <w:p w14:paraId="2463C816" w14:textId="77777777" w:rsidR="007F6D08" w:rsidRDefault="007F6D08" w:rsidP="007F6D08">
      <w:pPr>
        <w:rPr>
          <w:rFonts w:cs="Arial"/>
          <w:b/>
          <w:sz w:val="32"/>
          <w:lang w:val="en-US"/>
        </w:rPr>
      </w:pPr>
    </w:p>
    <w:p w14:paraId="22FFA7EB" w14:textId="77777777" w:rsidR="007F6D08" w:rsidRDefault="007F6D08" w:rsidP="007F6D08">
      <w:pPr>
        <w:rPr>
          <w:rFonts w:cs="Arial"/>
          <w:b/>
          <w:sz w:val="32"/>
          <w:lang w:val="en-US"/>
        </w:rPr>
      </w:pPr>
    </w:p>
    <w:p w14:paraId="44D9B77D" w14:textId="77777777" w:rsidR="007F6D08" w:rsidRDefault="007F6D08" w:rsidP="007F6D08">
      <w:pPr>
        <w:rPr>
          <w:rFonts w:cs="Arial"/>
          <w:b/>
          <w:sz w:val="32"/>
          <w:lang w:val="en-US"/>
        </w:rPr>
      </w:pPr>
    </w:p>
    <w:p w14:paraId="6F611D6F" w14:textId="77777777" w:rsidR="007F6D08" w:rsidRDefault="007F6D08" w:rsidP="007F6D08">
      <w:pPr>
        <w:rPr>
          <w:rFonts w:cs="Arial"/>
          <w:b/>
          <w:sz w:val="32"/>
          <w:lang w:val="en-US"/>
        </w:rPr>
      </w:pPr>
    </w:p>
    <w:p w14:paraId="7BB32228" w14:textId="77777777" w:rsidR="007F6D08" w:rsidRDefault="007F6D08" w:rsidP="007F6D08">
      <w:pPr>
        <w:rPr>
          <w:rFonts w:cs="Arial"/>
          <w:b/>
          <w:sz w:val="32"/>
          <w:lang w:val="en-US"/>
        </w:rPr>
      </w:pPr>
    </w:p>
    <w:p w14:paraId="22325C08" w14:textId="77777777" w:rsidR="007F6D08" w:rsidRPr="004A19E7" w:rsidRDefault="007F6D08" w:rsidP="007F6D08">
      <w:pPr>
        <w:rPr>
          <w:rStyle w:val="hps"/>
          <w:rFonts w:eastAsiaTheme="minorHAnsi" w:cs="Arial"/>
          <w:lang w:val="en-US"/>
        </w:rPr>
      </w:pPr>
    </w:p>
    <w:p w14:paraId="4A9152F2" w14:textId="77777777" w:rsidR="007F6D08" w:rsidRPr="00E72DEF" w:rsidRDefault="007F6D08" w:rsidP="007F6D08">
      <w:pPr>
        <w:rPr>
          <w:rFonts w:cs="Arial"/>
          <w:b/>
          <w:sz w:val="32"/>
          <w:lang w:val="en-US"/>
        </w:rPr>
      </w:pPr>
      <w:r>
        <w:rPr>
          <w:rFonts w:cs="Arial"/>
          <w:b/>
          <w:sz w:val="32"/>
          <w:lang w:val="en-US"/>
        </w:rPr>
        <w:lastRenderedPageBreak/>
        <w:t>Description of Project and T</w:t>
      </w:r>
      <w:r w:rsidRPr="00E72DEF">
        <w:rPr>
          <w:rFonts w:cs="Arial"/>
          <w:b/>
          <w:sz w:val="32"/>
          <w:lang w:val="en-US"/>
        </w:rPr>
        <w:t>asks</w:t>
      </w:r>
    </w:p>
    <w:p w14:paraId="4427FD1C" w14:textId="77777777" w:rsidR="007F6D08" w:rsidRPr="00E72DEF" w:rsidRDefault="007F6D08" w:rsidP="007F6D08">
      <w:pPr>
        <w:pStyle w:val="Heading4"/>
        <w:rPr>
          <w:rFonts w:cs="Arial"/>
          <w:lang w:val="en-US"/>
        </w:rPr>
      </w:pPr>
      <w:r w:rsidRPr="00E72DEF">
        <w:rPr>
          <w:rFonts w:cs="Arial"/>
          <w:lang w:val="en-US"/>
        </w:rPr>
        <w:t xml:space="preserve">Project: </w:t>
      </w:r>
    </w:p>
    <w:p w14:paraId="4D25E3ED" w14:textId="1E81AF48" w:rsidR="007F6D08" w:rsidRPr="007F6D08" w:rsidRDefault="007F6D08" w:rsidP="007F6D08">
      <w:pPr>
        <w:rPr>
          <w:rFonts w:cs="Arial"/>
          <w:lang w:val="en-US"/>
        </w:rPr>
      </w:pPr>
      <w:r w:rsidRPr="007F6D08">
        <w:rPr>
          <w:rFonts w:cs="Arial"/>
          <w:lang w:val="en-US"/>
        </w:rPr>
        <w:t>The pro</w:t>
      </w:r>
      <w:r w:rsidR="001C4B84">
        <w:rPr>
          <w:rFonts w:cs="Arial"/>
          <w:lang w:val="en-US"/>
        </w:rPr>
        <w:t>ject is to create the Logo &amp; Packaging Label that have to be completed in 18</w:t>
      </w:r>
      <w:bookmarkStart w:id="0" w:name="_GoBack"/>
      <w:bookmarkEnd w:id="0"/>
      <w:r w:rsidRPr="007F6D08">
        <w:rPr>
          <w:rFonts w:cs="Arial"/>
          <w:lang w:val="en-US"/>
        </w:rPr>
        <w:t>0 minutes</w:t>
      </w:r>
    </w:p>
    <w:p w14:paraId="41A5E340" w14:textId="77777777" w:rsidR="007F6D08" w:rsidRPr="00E72DEF" w:rsidRDefault="007F6D08" w:rsidP="007F6D08">
      <w:pPr>
        <w:pStyle w:val="Heading2"/>
        <w:rPr>
          <w:rFonts w:cs="Arial"/>
          <w:lang w:val="en-US"/>
        </w:rPr>
      </w:pPr>
      <w:r w:rsidRPr="00E72DEF">
        <w:rPr>
          <w:rFonts w:cs="Arial"/>
          <w:lang w:val="en-US"/>
        </w:rPr>
        <w:t>Instructions to the Competitor</w:t>
      </w:r>
    </w:p>
    <w:p w14:paraId="140BD429" w14:textId="77777777" w:rsidR="007F6D08" w:rsidRPr="00E72DEF" w:rsidRDefault="007F6D08" w:rsidP="007F6D08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="Arial"/>
          <w:b/>
          <w:bCs/>
          <w:szCs w:val="20"/>
          <w:lang w:val="en-US"/>
        </w:rPr>
      </w:pPr>
      <w:r w:rsidRPr="00E72DEF">
        <w:rPr>
          <w:rFonts w:cs="Arial"/>
          <w:b/>
          <w:bCs/>
          <w:szCs w:val="20"/>
          <w:lang w:val="en-US"/>
        </w:rPr>
        <w:t>About image and layout marking for all tasks:</w:t>
      </w:r>
    </w:p>
    <w:p w14:paraId="24D6EE6E" w14:textId="77777777" w:rsidR="007F6D08" w:rsidRPr="00E72DEF" w:rsidRDefault="007F6D08" w:rsidP="007F6D08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="Arial"/>
          <w:lang w:val="en-US"/>
        </w:rPr>
      </w:pPr>
      <w:r>
        <w:rPr>
          <w:rFonts w:cs="Arial"/>
          <w:szCs w:val="20"/>
          <w:lang w:val="en-US"/>
        </w:rPr>
        <w:t>The final resolution, colo</w:t>
      </w:r>
      <w:r w:rsidRPr="00E72DEF">
        <w:rPr>
          <w:rFonts w:cs="Arial"/>
          <w:szCs w:val="20"/>
          <w:lang w:val="en-US"/>
        </w:rPr>
        <w:t>r mode and file formats of your images will be evaluate</w:t>
      </w:r>
      <w:r>
        <w:rPr>
          <w:rFonts w:cs="Arial"/>
          <w:szCs w:val="20"/>
          <w:lang w:val="en-US"/>
        </w:rPr>
        <w:t xml:space="preserve">d in the press ready PDF files. </w:t>
      </w:r>
    </w:p>
    <w:p w14:paraId="6485BB04" w14:textId="77777777" w:rsidR="007F6D08" w:rsidRPr="00E72DEF" w:rsidRDefault="007F6D08" w:rsidP="007F6D08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="Arial"/>
          <w:lang w:val="en-US"/>
        </w:rPr>
      </w:pPr>
    </w:p>
    <w:p w14:paraId="7964661C" w14:textId="77777777" w:rsidR="007F6D08" w:rsidRPr="00E72DEF" w:rsidRDefault="007F6D08" w:rsidP="007F6D08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="Arial"/>
          <w:b/>
          <w:szCs w:val="20"/>
          <w:lang w:val="en-US"/>
        </w:rPr>
      </w:pPr>
      <w:r w:rsidRPr="00E72DEF">
        <w:rPr>
          <w:rStyle w:val="hps"/>
          <w:rFonts w:eastAsiaTheme="minorHAnsi" w:cs="Arial"/>
          <w:b/>
          <w:lang w:val="en-US"/>
        </w:rPr>
        <w:t>About</w:t>
      </w:r>
      <w:r w:rsidRPr="00E72DEF">
        <w:rPr>
          <w:rFonts w:eastAsia="Times New Roman" w:cs="Arial"/>
          <w:b/>
          <w:lang w:val="en-US"/>
        </w:rPr>
        <w:t xml:space="preserve"> </w:t>
      </w:r>
      <w:r w:rsidRPr="00E72DEF">
        <w:rPr>
          <w:rStyle w:val="hps"/>
          <w:rFonts w:eastAsiaTheme="minorHAnsi" w:cs="Arial"/>
          <w:b/>
          <w:lang w:val="en-US"/>
        </w:rPr>
        <w:t>the delivery of</w:t>
      </w:r>
      <w:r w:rsidRPr="00E72DEF">
        <w:rPr>
          <w:rFonts w:eastAsia="Times New Roman" w:cs="Arial"/>
          <w:b/>
          <w:lang w:val="en-US"/>
        </w:rPr>
        <w:t xml:space="preserve"> </w:t>
      </w:r>
      <w:r w:rsidRPr="00E72DEF">
        <w:rPr>
          <w:rStyle w:val="hps"/>
          <w:rFonts w:eastAsiaTheme="minorHAnsi" w:cs="Arial"/>
          <w:b/>
          <w:lang w:val="en-US"/>
        </w:rPr>
        <w:t>files</w:t>
      </w:r>
      <w:r w:rsidRPr="00E72DEF">
        <w:rPr>
          <w:rFonts w:eastAsia="Times New Roman" w:cs="Arial"/>
          <w:b/>
          <w:lang w:val="en-US"/>
        </w:rPr>
        <w:t xml:space="preserve"> </w:t>
      </w:r>
      <w:r w:rsidRPr="00E72DEF">
        <w:rPr>
          <w:rStyle w:val="hps"/>
          <w:rFonts w:eastAsiaTheme="minorHAnsi" w:cs="Arial"/>
          <w:b/>
          <w:lang w:val="en-US"/>
        </w:rPr>
        <w:t>of all tasks:</w:t>
      </w:r>
    </w:p>
    <w:p w14:paraId="51F59947" w14:textId="599450DA" w:rsidR="007F6D08" w:rsidRDefault="007F6D08" w:rsidP="008B685A">
      <w:pPr>
        <w:rPr>
          <w:rFonts w:cs="Arial"/>
          <w:szCs w:val="20"/>
          <w:lang w:val="en-US"/>
        </w:rPr>
      </w:pPr>
      <w:r w:rsidRPr="00B95FA7">
        <w:rPr>
          <w:rFonts w:cs="Arial"/>
          <w:szCs w:val="20"/>
          <w:lang w:val="en-US"/>
        </w:rPr>
        <w:t>Create a file on your Desktop called YY_MOD</w:t>
      </w:r>
      <w:r>
        <w:rPr>
          <w:rFonts w:cs="Arial"/>
          <w:szCs w:val="20"/>
          <w:lang w:val="en-US"/>
        </w:rPr>
        <w:t>4_T2</w:t>
      </w:r>
      <w:r w:rsidRPr="00E72DEF">
        <w:rPr>
          <w:rFonts w:cs="Arial"/>
          <w:szCs w:val="20"/>
          <w:lang w:val="en-US"/>
        </w:rPr>
        <w:t xml:space="preserve"> (where YY represents the number of your workstation). </w:t>
      </w:r>
    </w:p>
    <w:p w14:paraId="29EE999B" w14:textId="77777777" w:rsidR="008B685A" w:rsidRPr="008B685A" w:rsidRDefault="008B685A" w:rsidP="008B685A">
      <w:pPr>
        <w:rPr>
          <w:rFonts w:eastAsia="Times New Roman" w:cs="Arial"/>
          <w:lang w:val="en-US"/>
        </w:rPr>
      </w:pPr>
    </w:p>
    <w:p w14:paraId="66F78952" w14:textId="4B4173E7" w:rsidR="00F8492C" w:rsidRDefault="00F8492C" w:rsidP="009432E0">
      <w:pPr>
        <w:pStyle w:val="Heading3"/>
        <w:rPr>
          <w:rFonts w:cs="Arial"/>
          <w:lang w:val="en-US"/>
        </w:rPr>
      </w:pPr>
      <w:r w:rsidRPr="00E72DEF">
        <w:rPr>
          <w:rFonts w:cs="Arial"/>
          <w:lang w:val="en-US"/>
        </w:rPr>
        <w:t xml:space="preserve">TASK </w:t>
      </w:r>
      <w:r w:rsidR="007F6D08">
        <w:rPr>
          <w:rFonts w:cs="Arial"/>
          <w:lang w:val="en-US"/>
        </w:rPr>
        <w:t>2</w:t>
      </w:r>
      <w:r w:rsidRPr="00E72DEF">
        <w:rPr>
          <w:rFonts w:cs="Arial"/>
          <w:lang w:val="en-US"/>
        </w:rPr>
        <w:t xml:space="preserve">: </w:t>
      </w:r>
      <w:r w:rsidR="00FE74C6">
        <w:rPr>
          <w:rFonts w:cs="Arial"/>
          <w:lang w:val="en-US"/>
        </w:rPr>
        <w:t>Packaging Label</w:t>
      </w:r>
    </w:p>
    <w:p w14:paraId="603A44FD" w14:textId="66CCE5ED" w:rsidR="009432E0" w:rsidRPr="009432E0" w:rsidRDefault="009432E0" w:rsidP="009432E0">
      <w:pPr>
        <w:pStyle w:val="ListParagraph"/>
        <w:numPr>
          <w:ilvl w:val="0"/>
          <w:numId w:val="29"/>
        </w:numPr>
        <w:ind w:left="270" w:hanging="270"/>
        <w:rPr>
          <w:rStyle w:val="hps"/>
          <w:rFonts w:eastAsiaTheme="minorHAnsi" w:cstheme="minorBidi"/>
          <w:lang w:val="en-US"/>
        </w:rPr>
      </w:pPr>
      <w:r w:rsidRPr="009432E0">
        <w:rPr>
          <w:rStyle w:val="hps"/>
          <w:rFonts w:eastAsiaTheme="minorHAnsi" w:cs="Arial"/>
          <w:lang w:val="en-US"/>
        </w:rPr>
        <w:t>Use the templ</w:t>
      </w:r>
      <w:r>
        <w:rPr>
          <w:rStyle w:val="hps"/>
          <w:rFonts w:eastAsiaTheme="minorHAnsi" w:cs="Arial"/>
          <w:lang w:val="en-US"/>
        </w:rPr>
        <w:t>ate (LKS2017_M</w:t>
      </w:r>
      <w:r w:rsidR="00FE74C6">
        <w:rPr>
          <w:rStyle w:val="hps"/>
          <w:rFonts w:eastAsiaTheme="minorHAnsi" w:cs="Arial"/>
          <w:lang w:val="en-US"/>
        </w:rPr>
        <w:t>4</w:t>
      </w:r>
      <w:r>
        <w:rPr>
          <w:rStyle w:val="hps"/>
          <w:rFonts w:eastAsiaTheme="minorHAnsi" w:cs="Arial"/>
          <w:lang w:val="en-US"/>
        </w:rPr>
        <w:t>_template</w:t>
      </w:r>
      <w:r w:rsidRPr="009432E0">
        <w:rPr>
          <w:rStyle w:val="hps"/>
          <w:rFonts w:eastAsiaTheme="minorHAnsi" w:cs="Arial"/>
          <w:lang w:val="en-US"/>
        </w:rPr>
        <w:t>.ai)</w:t>
      </w:r>
      <w:r>
        <w:rPr>
          <w:rStyle w:val="hps"/>
          <w:rFonts w:eastAsiaTheme="minorHAnsi" w:cs="Arial"/>
          <w:lang w:val="en-US"/>
        </w:rPr>
        <w:t xml:space="preserve"> to make your </w:t>
      </w:r>
      <w:r w:rsidR="00FE74C6">
        <w:rPr>
          <w:rStyle w:val="hps"/>
          <w:rFonts w:eastAsiaTheme="minorHAnsi" w:cs="Arial"/>
          <w:lang w:val="en-US"/>
        </w:rPr>
        <w:t>packaging label</w:t>
      </w:r>
      <w:r>
        <w:rPr>
          <w:rStyle w:val="hps"/>
          <w:rFonts w:eastAsiaTheme="minorHAnsi" w:cs="Arial"/>
          <w:lang w:val="en-US"/>
        </w:rPr>
        <w:t xml:space="preserve"> design</w:t>
      </w:r>
    </w:p>
    <w:p w14:paraId="19285360" w14:textId="44600CD1" w:rsidR="009432E0" w:rsidRPr="00BC2102" w:rsidRDefault="009432E0" w:rsidP="009432E0">
      <w:pPr>
        <w:pStyle w:val="ListParagraph"/>
        <w:numPr>
          <w:ilvl w:val="0"/>
          <w:numId w:val="29"/>
        </w:numPr>
        <w:ind w:left="270" w:hanging="270"/>
        <w:rPr>
          <w:rStyle w:val="hps"/>
          <w:rFonts w:eastAsiaTheme="minorHAnsi" w:cstheme="minorBidi"/>
          <w:lang w:val="en-US"/>
        </w:rPr>
      </w:pPr>
      <w:r>
        <w:rPr>
          <w:rStyle w:val="hps"/>
          <w:rFonts w:eastAsiaTheme="minorHAnsi" w:cs="Arial"/>
          <w:lang w:val="en-US"/>
        </w:rPr>
        <w:t>Use the text provided (LKS2017_M</w:t>
      </w:r>
      <w:r w:rsidR="00FE74C6">
        <w:rPr>
          <w:rStyle w:val="hps"/>
          <w:rFonts w:eastAsiaTheme="minorHAnsi" w:cs="Arial"/>
          <w:lang w:val="en-US"/>
        </w:rPr>
        <w:t>4</w:t>
      </w:r>
      <w:r>
        <w:rPr>
          <w:rStyle w:val="hps"/>
          <w:rFonts w:eastAsiaTheme="minorHAnsi" w:cs="Arial"/>
          <w:lang w:val="en-US"/>
        </w:rPr>
        <w:t xml:space="preserve">_text.txt) in your </w:t>
      </w:r>
      <w:r w:rsidR="00FE74C6">
        <w:rPr>
          <w:rStyle w:val="hps"/>
          <w:rFonts w:eastAsiaTheme="minorHAnsi" w:cs="Arial"/>
          <w:lang w:val="en-US"/>
        </w:rPr>
        <w:t>packaging label</w:t>
      </w:r>
      <w:r>
        <w:rPr>
          <w:rStyle w:val="hps"/>
          <w:rFonts w:eastAsiaTheme="minorHAnsi" w:cs="Arial"/>
          <w:lang w:val="en-US"/>
        </w:rPr>
        <w:t xml:space="preserve"> design</w:t>
      </w:r>
    </w:p>
    <w:p w14:paraId="55EEC4C7" w14:textId="47260D47" w:rsidR="00BC2102" w:rsidRPr="00BC2102" w:rsidRDefault="00BC2102" w:rsidP="009432E0">
      <w:pPr>
        <w:pStyle w:val="ListParagraph"/>
        <w:numPr>
          <w:ilvl w:val="0"/>
          <w:numId w:val="29"/>
        </w:numPr>
        <w:ind w:left="270" w:hanging="270"/>
        <w:rPr>
          <w:rStyle w:val="hps"/>
          <w:rFonts w:eastAsiaTheme="minorHAnsi" w:cstheme="minorBidi"/>
          <w:lang w:val="en-US"/>
        </w:rPr>
      </w:pPr>
      <w:r>
        <w:rPr>
          <w:rStyle w:val="hps"/>
          <w:rFonts w:eastAsiaTheme="minorHAnsi" w:cs="Arial"/>
          <w:lang w:val="en-US"/>
        </w:rPr>
        <w:t xml:space="preserve">Put Logo </w:t>
      </w:r>
      <w:r w:rsidR="00EF0E39">
        <w:rPr>
          <w:rStyle w:val="hps"/>
          <w:rFonts w:eastAsiaTheme="minorHAnsi" w:cs="Arial"/>
          <w:lang w:val="en-US"/>
        </w:rPr>
        <w:t>FITWATER</w:t>
      </w:r>
    </w:p>
    <w:p w14:paraId="43FFE84D" w14:textId="0BAD7146" w:rsidR="00BC2102" w:rsidRPr="008B685A" w:rsidRDefault="00BC2102" w:rsidP="009432E0">
      <w:pPr>
        <w:pStyle w:val="ListParagraph"/>
        <w:numPr>
          <w:ilvl w:val="0"/>
          <w:numId w:val="29"/>
        </w:numPr>
        <w:ind w:left="270" w:hanging="270"/>
        <w:rPr>
          <w:rStyle w:val="hps"/>
          <w:rFonts w:eastAsiaTheme="minorHAnsi" w:cstheme="minorBidi"/>
          <w:lang w:val="en-US"/>
        </w:rPr>
      </w:pPr>
      <w:r>
        <w:rPr>
          <w:rStyle w:val="hps"/>
          <w:rFonts w:eastAsiaTheme="minorHAnsi" w:cs="Arial"/>
          <w:lang w:val="en-US"/>
        </w:rPr>
        <w:t xml:space="preserve">Put Logo </w:t>
      </w:r>
      <w:r w:rsidR="00FE74C6">
        <w:rPr>
          <w:rStyle w:val="hps"/>
          <w:rFonts w:eastAsiaTheme="minorHAnsi" w:cs="Arial"/>
          <w:lang w:val="en-US"/>
        </w:rPr>
        <w:t>Halal</w:t>
      </w:r>
      <w:r w:rsidR="008B685A">
        <w:rPr>
          <w:rStyle w:val="hps"/>
          <w:rFonts w:eastAsiaTheme="minorHAnsi" w:cs="Arial"/>
          <w:lang w:val="en-US"/>
        </w:rPr>
        <w:t xml:space="preserve"> &amp; Barcode</w:t>
      </w:r>
    </w:p>
    <w:p w14:paraId="4187A40D" w14:textId="6C05EB8D" w:rsidR="008B685A" w:rsidRDefault="008B685A" w:rsidP="009432E0">
      <w:pPr>
        <w:pStyle w:val="ListParagraph"/>
        <w:numPr>
          <w:ilvl w:val="0"/>
          <w:numId w:val="29"/>
        </w:numPr>
        <w:ind w:left="270" w:hanging="270"/>
        <w:rPr>
          <w:rStyle w:val="hps"/>
          <w:rFonts w:eastAsiaTheme="minorHAnsi" w:cstheme="minorBidi"/>
          <w:lang w:val="en-US"/>
        </w:rPr>
      </w:pPr>
      <w:r>
        <w:rPr>
          <w:rStyle w:val="hps"/>
          <w:rFonts w:eastAsiaTheme="minorHAnsi" w:cstheme="minorBidi"/>
          <w:lang w:val="en-US"/>
        </w:rPr>
        <w:t>Create 3 variants :</w:t>
      </w:r>
    </w:p>
    <w:p w14:paraId="17DF4926" w14:textId="1405FF03" w:rsidR="008B685A" w:rsidRDefault="008B685A" w:rsidP="008B685A">
      <w:pPr>
        <w:pStyle w:val="ListParagraph"/>
        <w:numPr>
          <w:ilvl w:val="0"/>
          <w:numId w:val="30"/>
        </w:numPr>
        <w:rPr>
          <w:rStyle w:val="hps"/>
          <w:rFonts w:eastAsiaTheme="minorHAnsi" w:cstheme="minorBidi"/>
          <w:lang w:val="en-US"/>
        </w:rPr>
      </w:pPr>
      <w:r>
        <w:rPr>
          <w:rStyle w:val="hps"/>
          <w:rFonts w:eastAsiaTheme="minorHAnsi" w:cstheme="minorBidi"/>
          <w:lang w:val="en-US"/>
        </w:rPr>
        <w:t>Daily Activities</w:t>
      </w:r>
    </w:p>
    <w:p w14:paraId="00FD6485" w14:textId="4A435450" w:rsidR="008B685A" w:rsidRDefault="008B685A" w:rsidP="008B685A">
      <w:pPr>
        <w:pStyle w:val="ListParagraph"/>
        <w:numPr>
          <w:ilvl w:val="0"/>
          <w:numId w:val="30"/>
        </w:numPr>
        <w:rPr>
          <w:rStyle w:val="hps"/>
          <w:rFonts w:eastAsiaTheme="minorHAnsi" w:cstheme="minorBidi"/>
          <w:lang w:val="en-US"/>
        </w:rPr>
      </w:pPr>
      <w:r>
        <w:rPr>
          <w:rStyle w:val="hps"/>
          <w:rFonts w:eastAsiaTheme="minorHAnsi" w:cstheme="minorBidi"/>
          <w:lang w:val="en-US"/>
        </w:rPr>
        <w:t>Ion Booster</w:t>
      </w:r>
    </w:p>
    <w:p w14:paraId="5B22798E" w14:textId="15D8D81C" w:rsidR="00D92C20" w:rsidRPr="008B685A" w:rsidRDefault="008B685A" w:rsidP="008B685A">
      <w:pPr>
        <w:pStyle w:val="ListParagraph"/>
        <w:numPr>
          <w:ilvl w:val="0"/>
          <w:numId w:val="30"/>
        </w:numPr>
        <w:rPr>
          <w:lang w:val="en-US"/>
        </w:rPr>
      </w:pPr>
      <w:r>
        <w:rPr>
          <w:rStyle w:val="hps"/>
          <w:rFonts w:eastAsiaTheme="minorHAnsi" w:cstheme="minorBidi"/>
          <w:lang w:val="en-US"/>
        </w:rPr>
        <w:t>Super Alkali 8+</w:t>
      </w:r>
    </w:p>
    <w:p w14:paraId="0B5AC396" w14:textId="77777777" w:rsidR="009432E0" w:rsidRDefault="009432E0" w:rsidP="009432E0">
      <w:pPr>
        <w:rPr>
          <w:rStyle w:val="hps"/>
          <w:rFonts w:eastAsiaTheme="minorHAnsi" w:cs="Arial"/>
          <w:caps/>
          <w:color w:val="000000" w:themeColor="text1"/>
          <w:sz w:val="22"/>
          <w:szCs w:val="24"/>
          <w:lang w:val="en-US"/>
        </w:rPr>
      </w:pPr>
    </w:p>
    <w:p w14:paraId="340DF6CF" w14:textId="1765DE20" w:rsidR="009432E0" w:rsidRDefault="009432E0" w:rsidP="009432E0">
      <w:pPr>
        <w:rPr>
          <w:rStyle w:val="hps"/>
          <w:rFonts w:eastAsiaTheme="minorHAnsi" w:cs="Arial"/>
          <w:caps/>
          <w:color w:val="000000" w:themeColor="text1"/>
          <w:sz w:val="22"/>
          <w:szCs w:val="24"/>
          <w:lang w:val="en-US"/>
        </w:rPr>
      </w:pPr>
      <w:r>
        <w:rPr>
          <w:rStyle w:val="hps"/>
          <w:rFonts w:eastAsiaTheme="minorHAnsi" w:cs="Arial"/>
          <w:caps/>
          <w:color w:val="000000" w:themeColor="text1"/>
          <w:sz w:val="22"/>
          <w:szCs w:val="24"/>
          <w:lang w:val="en-US"/>
        </w:rPr>
        <w:t>TECHNICAL SPECIFICATION</w:t>
      </w:r>
    </w:p>
    <w:p w14:paraId="318D5E42" w14:textId="3F0D4948" w:rsidR="009432E0" w:rsidRPr="009432E0" w:rsidRDefault="009432E0" w:rsidP="009432E0">
      <w:pPr>
        <w:rPr>
          <w:rStyle w:val="hps"/>
          <w:rFonts w:eastAsiaTheme="minorHAnsi" w:cs="Arial"/>
          <w:lang w:val="en-US"/>
        </w:rPr>
      </w:pPr>
      <w:r>
        <w:rPr>
          <w:rStyle w:val="hps"/>
          <w:rFonts w:eastAsiaTheme="minorHAnsi" w:cs="Arial"/>
          <w:lang w:val="en-US"/>
        </w:rPr>
        <w:t>Colo</w:t>
      </w:r>
      <w:r w:rsidRPr="00E72DEF">
        <w:rPr>
          <w:rStyle w:val="hps"/>
          <w:rFonts w:eastAsiaTheme="minorHAnsi" w:cs="Arial"/>
          <w:lang w:val="en-US"/>
        </w:rPr>
        <w:t xml:space="preserve">rs in CMYK </w:t>
      </w:r>
    </w:p>
    <w:p w14:paraId="16C22836" w14:textId="77777777" w:rsidR="009432E0" w:rsidRPr="009432E0" w:rsidRDefault="009432E0" w:rsidP="009432E0">
      <w:pPr>
        <w:rPr>
          <w:lang w:val="en-US"/>
        </w:rPr>
      </w:pPr>
    </w:p>
    <w:p w14:paraId="6F292E47" w14:textId="77777777" w:rsidR="00F8492C" w:rsidRPr="00E72DEF" w:rsidRDefault="00F8492C" w:rsidP="00F8492C">
      <w:pPr>
        <w:pStyle w:val="Heading5"/>
        <w:rPr>
          <w:rStyle w:val="hps"/>
          <w:rFonts w:eastAsiaTheme="minorHAnsi" w:cs="Arial"/>
          <w:b w:val="0"/>
          <w:lang w:val="en-US"/>
        </w:rPr>
      </w:pPr>
      <w:r w:rsidRPr="00E72DEF">
        <w:rPr>
          <w:rStyle w:val="hps"/>
          <w:rFonts w:eastAsiaTheme="minorHAnsi" w:cs="Arial"/>
          <w:b w:val="0"/>
          <w:lang w:val="en-US"/>
        </w:rPr>
        <w:t>You must provide:</w:t>
      </w:r>
    </w:p>
    <w:p w14:paraId="1B4EEBCA" w14:textId="2B5AF302" w:rsidR="009432E0" w:rsidRPr="00E72DEF" w:rsidRDefault="009432E0" w:rsidP="009432E0">
      <w:pPr>
        <w:pStyle w:val="ListNumber"/>
        <w:numPr>
          <w:ilvl w:val="0"/>
          <w:numId w:val="20"/>
        </w:numPr>
        <w:rPr>
          <w:rStyle w:val="hps"/>
          <w:rFonts w:eastAsiaTheme="minorHAnsi" w:cs="Arial"/>
          <w:lang w:val="en-US"/>
        </w:rPr>
      </w:pPr>
      <w:r>
        <w:rPr>
          <w:rFonts w:cs="Arial"/>
          <w:szCs w:val="20"/>
          <w:lang w:val="en-US"/>
        </w:rPr>
        <w:t>Folders as specified in task</w:t>
      </w:r>
      <w:r w:rsidR="007F6D08">
        <w:rPr>
          <w:rFonts w:cs="Arial"/>
          <w:szCs w:val="20"/>
          <w:lang w:val="en-US"/>
        </w:rPr>
        <w:t xml:space="preserve"> 2</w:t>
      </w:r>
      <w:r w:rsidRPr="00E72DEF">
        <w:rPr>
          <w:rFonts w:cs="Arial"/>
          <w:szCs w:val="20"/>
          <w:lang w:val="en-US"/>
        </w:rPr>
        <w:t xml:space="preserve">. </w:t>
      </w:r>
      <w:r w:rsidRPr="00E72DEF">
        <w:rPr>
          <w:rFonts w:cs="Arial"/>
          <w:szCs w:val="20"/>
          <w:lang w:val="en-US"/>
        </w:rPr>
        <w:br/>
      </w:r>
      <w:r w:rsidRPr="00E72DEF">
        <w:rPr>
          <w:rFonts w:cs="Arial"/>
          <w:b/>
          <w:bCs/>
          <w:szCs w:val="20"/>
          <w:lang w:val="en-US"/>
        </w:rPr>
        <w:t>Only files from these folders will be assessed.</w:t>
      </w:r>
      <w:r w:rsidRPr="00E72DEF">
        <w:rPr>
          <w:rStyle w:val="hps"/>
          <w:rFonts w:eastAsiaTheme="minorHAnsi" w:cs="Arial"/>
          <w:lang w:val="en-US"/>
        </w:rPr>
        <w:t xml:space="preserve"> </w:t>
      </w:r>
    </w:p>
    <w:p w14:paraId="3DB87049" w14:textId="5FB5A3C0" w:rsidR="009432E0" w:rsidRPr="00E72DEF" w:rsidRDefault="009432E0" w:rsidP="009432E0">
      <w:pPr>
        <w:pStyle w:val="ListNumber"/>
        <w:numPr>
          <w:ilvl w:val="0"/>
          <w:numId w:val="20"/>
        </w:numPr>
        <w:rPr>
          <w:rStyle w:val="hps"/>
          <w:rFonts w:eastAsiaTheme="minorHAnsi" w:cs="Arial"/>
          <w:lang w:val="en-US"/>
        </w:rPr>
      </w:pPr>
      <w:r w:rsidRPr="00E72DEF">
        <w:rPr>
          <w:rStyle w:val="hps"/>
          <w:rFonts w:eastAsiaTheme="minorHAnsi" w:cs="Arial"/>
          <w:lang w:val="en-US"/>
        </w:rPr>
        <w:t>One final file</w:t>
      </w:r>
      <w:r>
        <w:rPr>
          <w:rStyle w:val="hps"/>
          <w:rFonts w:eastAsiaTheme="minorHAnsi" w:cs="Arial"/>
          <w:lang w:val="en-US"/>
        </w:rPr>
        <w:t xml:space="preserve"> of the </w:t>
      </w:r>
      <w:r w:rsidR="00FE74C6">
        <w:rPr>
          <w:rStyle w:val="hps"/>
          <w:rFonts w:eastAsiaTheme="minorHAnsi" w:cs="Arial"/>
          <w:lang w:val="en-US"/>
        </w:rPr>
        <w:t>Packaging Label</w:t>
      </w:r>
      <w:r>
        <w:rPr>
          <w:rStyle w:val="hps"/>
          <w:rFonts w:eastAsiaTheme="minorHAnsi" w:cs="Arial"/>
          <w:lang w:val="en-US"/>
        </w:rPr>
        <w:t xml:space="preserve"> </w:t>
      </w:r>
      <w:r w:rsidRPr="00E72DEF">
        <w:rPr>
          <w:rStyle w:val="hps"/>
          <w:rFonts w:eastAsiaTheme="minorHAnsi" w:cs="Arial"/>
          <w:lang w:val="en-US"/>
        </w:rPr>
        <w:t>converted to CMYK in PDF format</w:t>
      </w:r>
      <w:r>
        <w:rPr>
          <w:rStyle w:val="hps"/>
          <w:rFonts w:eastAsiaTheme="minorHAnsi" w:cs="Arial"/>
          <w:lang w:val="en-US"/>
        </w:rPr>
        <w:t xml:space="preserve"> using template </w:t>
      </w:r>
      <w:r w:rsidR="00D92C20">
        <w:rPr>
          <w:rStyle w:val="hps"/>
          <w:rFonts w:eastAsiaTheme="minorHAnsi" w:cs="Arial"/>
          <w:lang w:val="en-US"/>
        </w:rPr>
        <w:t>LKS2017_M</w:t>
      </w:r>
      <w:r w:rsidR="00FE74C6">
        <w:rPr>
          <w:rStyle w:val="hps"/>
          <w:rFonts w:eastAsiaTheme="minorHAnsi" w:cs="Arial"/>
          <w:lang w:val="en-US"/>
        </w:rPr>
        <w:t>4</w:t>
      </w:r>
      <w:r w:rsidR="00D92C20">
        <w:rPr>
          <w:rStyle w:val="hps"/>
          <w:rFonts w:eastAsiaTheme="minorHAnsi" w:cs="Arial"/>
          <w:lang w:val="en-US"/>
        </w:rPr>
        <w:t>_template</w:t>
      </w:r>
      <w:r w:rsidR="00D92C20" w:rsidRPr="009432E0">
        <w:rPr>
          <w:rStyle w:val="hps"/>
          <w:rFonts w:eastAsiaTheme="minorHAnsi" w:cs="Arial"/>
          <w:lang w:val="en-US"/>
        </w:rPr>
        <w:t>.ai</w:t>
      </w:r>
      <w:r>
        <w:rPr>
          <w:rStyle w:val="hps"/>
          <w:rFonts w:eastAsiaTheme="minorHAnsi" w:cs="Arial"/>
          <w:lang w:val="en-US"/>
        </w:rPr>
        <w:t xml:space="preserve"> provided</w:t>
      </w:r>
      <w:r w:rsidRPr="00E72DEF">
        <w:rPr>
          <w:rStyle w:val="hps"/>
          <w:rFonts w:eastAsiaTheme="minorHAnsi" w:cs="Arial"/>
          <w:lang w:val="en-US"/>
        </w:rPr>
        <w:t>.</w:t>
      </w:r>
    </w:p>
    <w:p w14:paraId="67B87A6E" w14:textId="1112F31B" w:rsidR="009432E0" w:rsidRDefault="009432E0" w:rsidP="009432E0">
      <w:pPr>
        <w:pStyle w:val="ListNumber"/>
        <w:numPr>
          <w:ilvl w:val="0"/>
          <w:numId w:val="20"/>
        </w:numPr>
        <w:rPr>
          <w:rStyle w:val="hps"/>
          <w:rFonts w:eastAsiaTheme="minorHAnsi" w:cs="Arial"/>
          <w:lang w:val="en-US"/>
        </w:rPr>
      </w:pPr>
      <w:r w:rsidRPr="00E72DEF">
        <w:rPr>
          <w:rStyle w:val="hps"/>
          <w:rFonts w:eastAsiaTheme="minorHAnsi" w:cs="Arial"/>
          <w:lang w:val="en-US"/>
        </w:rPr>
        <w:t xml:space="preserve">One final file of the </w:t>
      </w:r>
      <w:r w:rsidR="00FE74C6">
        <w:rPr>
          <w:rStyle w:val="hps"/>
          <w:rFonts w:eastAsiaTheme="minorHAnsi" w:cs="Arial"/>
          <w:lang w:val="en-US"/>
        </w:rPr>
        <w:t>Packaging Label</w:t>
      </w:r>
      <w:r w:rsidRPr="00E72DEF">
        <w:rPr>
          <w:rStyle w:val="hps"/>
          <w:rFonts w:eastAsiaTheme="minorHAnsi" w:cs="Arial"/>
          <w:lang w:val="en-US"/>
        </w:rPr>
        <w:t xml:space="preserve"> </w:t>
      </w:r>
      <w:r>
        <w:rPr>
          <w:rStyle w:val="hps"/>
          <w:rFonts w:eastAsiaTheme="minorHAnsi" w:cs="Arial"/>
          <w:lang w:val="en-US"/>
        </w:rPr>
        <w:t>converted to CMYK in Ai</w:t>
      </w:r>
      <w:r w:rsidRPr="00E72DEF">
        <w:rPr>
          <w:rStyle w:val="hps"/>
          <w:rFonts w:eastAsiaTheme="minorHAnsi" w:cs="Arial"/>
          <w:lang w:val="en-US"/>
        </w:rPr>
        <w:t xml:space="preserve"> format.</w:t>
      </w:r>
    </w:p>
    <w:p w14:paraId="73E2FA86" w14:textId="77777777" w:rsidR="00B21A87" w:rsidRDefault="00B21A87" w:rsidP="00D72724">
      <w:pPr>
        <w:rPr>
          <w:rFonts w:cs="Arial"/>
          <w:b/>
          <w:sz w:val="32"/>
          <w:lang w:val="en-US"/>
        </w:rPr>
      </w:pPr>
    </w:p>
    <w:p w14:paraId="5ADE5454" w14:textId="77777777" w:rsidR="00F8492C" w:rsidRDefault="00F8492C" w:rsidP="00D72724">
      <w:pPr>
        <w:rPr>
          <w:rFonts w:cs="Arial"/>
          <w:b/>
          <w:sz w:val="32"/>
          <w:lang w:val="en-US"/>
        </w:rPr>
      </w:pPr>
    </w:p>
    <w:p w14:paraId="1E560A89" w14:textId="77777777" w:rsidR="00F8492C" w:rsidRDefault="00F8492C" w:rsidP="00D72724">
      <w:pPr>
        <w:rPr>
          <w:rFonts w:cs="Arial"/>
          <w:b/>
          <w:sz w:val="32"/>
          <w:lang w:val="en-US"/>
        </w:rPr>
      </w:pPr>
    </w:p>
    <w:p w14:paraId="65DEF273" w14:textId="77777777" w:rsidR="00F8492C" w:rsidRDefault="00F8492C" w:rsidP="00D72724">
      <w:pPr>
        <w:rPr>
          <w:rFonts w:cs="Arial"/>
          <w:b/>
          <w:sz w:val="32"/>
          <w:lang w:val="en-US"/>
        </w:rPr>
      </w:pPr>
    </w:p>
    <w:p w14:paraId="350806F6" w14:textId="77777777" w:rsidR="00F8492C" w:rsidRDefault="00F8492C" w:rsidP="00D72724">
      <w:pPr>
        <w:rPr>
          <w:rFonts w:cs="Arial"/>
          <w:b/>
          <w:sz w:val="32"/>
          <w:lang w:val="en-US"/>
        </w:rPr>
      </w:pPr>
    </w:p>
    <w:p w14:paraId="0FFFD566" w14:textId="77777777" w:rsidR="00F8492C" w:rsidRPr="00E72DEF" w:rsidRDefault="00F8492C" w:rsidP="00D72724">
      <w:pPr>
        <w:rPr>
          <w:rFonts w:cs="Arial"/>
          <w:b/>
          <w:sz w:val="32"/>
          <w:lang w:val="en-US"/>
        </w:rPr>
      </w:pPr>
    </w:p>
    <w:p w14:paraId="40A2305A" w14:textId="77777777" w:rsidR="00077AC3" w:rsidRPr="00E72DEF" w:rsidRDefault="00077AC3" w:rsidP="00DA2F16">
      <w:pPr>
        <w:pStyle w:val="ListNumber"/>
        <w:numPr>
          <w:ilvl w:val="0"/>
          <w:numId w:val="0"/>
        </w:numPr>
        <w:rPr>
          <w:rStyle w:val="hps"/>
          <w:rFonts w:eastAsiaTheme="minorHAnsi" w:cs="Arial"/>
          <w:lang w:val="en-US"/>
        </w:rPr>
      </w:pPr>
    </w:p>
    <w:sectPr w:rsidR="00077AC3" w:rsidRPr="00E72DEF" w:rsidSect="00300343">
      <w:headerReference w:type="default" r:id="rId12"/>
      <w:footerReference w:type="first" r:id="rId13"/>
      <w:pgSz w:w="11906" w:h="16838" w:code="9"/>
      <w:pgMar w:top="1985" w:right="1134" w:bottom="1418" w:left="1134" w:header="567" w:footer="28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249F4EC" w14:textId="77777777" w:rsidR="000E064C" w:rsidRDefault="000E064C" w:rsidP="00313492">
      <w:r>
        <w:separator/>
      </w:r>
    </w:p>
    <w:p w14:paraId="5A45D43B" w14:textId="77777777" w:rsidR="000E064C" w:rsidRDefault="000E064C" w:rsidP="00313492"/>
    <w:p w14:paraId="43EBB4C0" w14:textId="77777777" w:rsidR="000E064C" w:rsidRDefault="000E064C"/>
  </w:endnote>
  <w:endnote w:type="continuationSeparator" w:id="0">
    <w:p w14:paraId="4807A99A" w14:textId="77777777" w:rsidR="000E064C" w:rsidRDefault="000E064C" w:rsidP="00313492">
      <w:r>
        <w:continuationSeparator/>
      </w:r>
    </w:p>
    <w:p w14:paraId="6902448C" w14:textId="77777777" w:rsidR="000E064C" w:rsidRDefault="000E064C" w:rsidP="00313492"/>
    <w:p w14:paraId="170C9344" w14:textId="77777777" w:rsidR="000E064C" w:rsidRDefault="000E064C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Frutiger LT Com 45 Light">
    <w:altName w:val="Arial"/>
    <w:charset w:val="00"/>
    <w:family w:val="swiss"/>
    <w:pitch w:val="variable"/>
    <w:sig w:usb0="800000AF" w:usb1="5000204A" w:usb2="00000000" w:usb3="00000000" w:csb0="0000009B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TableGrid"/>
      <w:tblW w:w="9930" w:type="dxa"/>
      <w:tblBorders>
        <w:top w:val="single" w:sz="48" w:space="0" w:color="97D700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CellMar>
        <w:top w:w="142" w:type="dxa"/>
        <w:left w:w="142" w:type="dxa"/>
        <w:bottom w:w="142" w:type="dxa"/>
        <w:right w:w="142" w:type="dxa"/>
      </w:tblCellMar>
      <w:tblLook w:val="04A0" w:firstRow="1" w:lastRow="0" w:firstColumn="1" w:lastColumn="0" w:noHBand="0" w:noVBand="1"/>
    </w:tblPr>
    <w:tblGrid>
      <w:gridCol w:w="4196"/>
      <w:gridCol w:w="1537"/>
      <w:gridCol w:w="4197"/>
    </w:tblGrid>
    <w:tr w:rsidR="00FE74C6" w:rsidRPr="00C406CB" w14:paraId="41401749" w14:textId="77777777" w:rsidTr="00BE7D95">
      <w:tc>
        <w:tcPr>
          <w:tcW w:w="4073" w:type="dxa"/>
          <w:vAlign w:val="center"/>
          <w:hideMark/>
        </w:tcPr>
        <w:p w14:paraId="49C6D1A5" w14:textId="66B65D52" w:rsidR="00FE74C6" w:rsidRPr="009205C6" w:rsidRDefault="00FE74C6" w:rsidP="00063CA5">
          <w:pPr>
            <w:pStyle w:val="Footer"/>
            <w:rPr>
              <w:rFonts w:ascii="Frutiger LT Com 45 Light" w:hAnsi="Frutiger LT Com 45 Light"/>
            </w:rPr>
          </w:pPr>
          <w:r>
            <w:rPr>
              <w:rFonts w:ascii="Frutiger LT Com 45 Light" w:hAnsi="Frutiger LT Com 45 Light"/>
            </w:rPr>
            <w:t>LKS 2017 – M3</w:t>
          </w:r>
        </w:p>
      </w:tc>
      <w:tc>
        <w:tcPr>
          <w:tcW w:w="1492" w:type="dxa"/>
          <w:vAlign w:val="center"/>
          <w:hideMark/>
        </w:tcPr>
        <w:p w14:paraId="6B6583B3" w14:textId="69E651B0" w:rsidR="00FE74C6" w:rsidRPr="009205C6" w:rsidRDefault="00FE74C6" w:rsidP="00300343">
          <w:pPr>
            <w:pStyle w:val="Footer"/>
            <w:jc w:val="center"/>
            <w:rPr>
              <w:rFonts w:ascii="Frutiger LT Com 45 Light" w:hAnsi="Frutiger LT Com 45 Light"/>
            </w:rPr>
          </w:pPr>
          <w:r>
            <w:rPr>
              <w:rFonts w:ascii="Frutiger LT Com 45 Light" w:hAnsi="Frutiger LT Com 45 Light"/>
            </w:rPr>
            <w:t>Version: 1.0</w:t>
          </w:r>
        </w:p>
        <w:p w14:paraId="307A6549" w14:textId="6982AAA7" w:rsidR="00FE74C6" w:rsidRPr="009205C6" w:rsidRDefault="00FE74C6" w:rsidP="0081481E">
          <w:pPr>
            <w:pStyle w:val="Footer"/>
            <w:jc w:val="center"/>
            <w:rPr>
              <w:rFonts w:ascii="Frutiger LT Com 45 Light" w:hAnsi="Frutiger LT Com 45 Light"/>
            </w:rPr>
          </w:pPr>
          <w:r>
            <w:rPr>
              <w:rFonts w:ascii="Frutiger LT Com 45 Light" w:hAnsi="Frutiger LT Com 45 Light"/>
            </w:rPr>
            <w:t>Date:23.05.16</w:t>
          </w:r>
        </w:p>
      </w:tc>
      <w:tc>
        <w:tcPr>
          <w:tcW w:w="4074" w:type="dxa"/>
          <w:vAlign w:val="center"/>
          <w:hideMark/>
        </w:tcPr>
        <w:p w14:paraId="628C73B7" w14:textId="77777777" w:rsidR="00FE74C6" w:rsidRPr="009205C6" w:rsidRDefault="00FE74C6" w:rsidP="00300343">
          <w:pPr>
            <w:pStyle w:val="Footer"/>
            <w:jc w:val="right"/>
            <w:rPr>
              <w:rFonts w:ascii="Frutiger LT Com 45 Light" w:hAnsi="Frutiger LT Com 45 Light"/>
            </w:rPr>
          </w:pPr>
          <w:r w:rsidRPr="009205C6">
            <w:rPr>
              <w:rFonts w:ascii="Frutiger LT Com 45 Light" w:hAnsi="Frutiger LT Com 45 Light"/>
            </w:rPr>
            <w:fldChar w:fldCharType="begin"/>
          </w:r>
          <w:r w:rsidRPr="009205C6">
            <w:rPr>
              <w:rFonts w:ascii="Frutiger LT Com 45 Light" w:hAnsi="Frutiger LT Com 45 Light"/>
            </w:rPr>
            <w:instrText xml:space="preserve"> PAGE   \* MERGEFORMAT </w:instrText>
          </w:r>
          <w:r w:rsidRPr="009205C6">
            <w:rPr>
              <w:rFonts w:ascii="Frutiger LT Com 45 Light" w:hAnsi="Frutiger LT Com 45 Light"/>
            </w:rPr>
            <w:fldChar w:fldCharType="separate"/>
          </w:r>
          <w:r w:rsidR="001C4B84">
            <w:rPr>
              <w:rFonts w:ascii="Frutiger LT Com 45 Light" w:hAnsi="Frutiger LT Com 45 Light"/>
              <w:noProof/>
            </w:rPr>
            <w:t>4</w:t>
          </w:r>
          <w:r w:rsidRPr="009205C6">
            <w:rPr>
              <w:rFonts w:ascii="Frutiger LT Com 45 Light" w:hAnsi="Frutiger LT Com 45 Light"/>
            </w:rPr>
            <w:fldChar w:fldCharType="end"/>
          </w:r>
          <w:r w:rsidRPr="009205C6">
            <w:rPr>
              <w:rFonts w:ascii="Frutiger LT Com 45 Light" w:hAnsi="Frutiger LT Com 45 Light"/>
            </w:rPr>
            <w:t xml:space="preserve"> of </w:t>
          </w:r>
          <w:r w:rsidRPr="009205C6">
            <w:rPr>
              <w:rFonts w:ascii="Frutiger LT Com 45 Light" w:hAnsi="Frutiger LT Com 45 Light"/>
            </w:rPr>
            <w:fldChar w:fldCharType="begin"/>
          </w:r>
          <w:r w:rsidRPr="009205C6">
            <w:rPr>
              <w:rFonts w:ascii="Frutiger LT Com 45 Light" w:hAnsi="Frutiger LT Com 45 Light"/>
            </w:rPr>
            <w:instrText xml:space="preserve"> NUMPAGES   \* MERGEFORMAT </w:instrText>
          </w:r>
          <w:r w:rsidRPr="009205C6">
            <w:rPr>
              <w:rFonts w:ascii="Frutiger LT Com 45 Light" w:hAnsi="Frutiger LT Com 45 Light"/>
            </w:rPr>
            <w:fldChar w:fldCharType="separate"/>
          </w:r>
          <w:r w:rsidR="001C4B84">
            <w:rPr>
              <w:rFonts w:ascii="Frutiger LT Com 45 Light" w:hAnsi="Frutiger LT Com 45 Light"/>
              <w:noProof/>
            </w:rPr>
            <w:t>4</w:t>
          </w:r>
          <w:r w:rsidRPr="009205C6">
            <w:rPr>
              <w:rFonts w:ascii="Frutiger LT Com 45 Light" w:hAnsi="Frutiger LT Com 45 Light"/>
              <w:noProof/>
            </w:rPr>
            <w:fldChar w:fldCharType="end"/>
          </w:r>
        </w:p>
      </w:tc>
    </w:tr>
  </w:tbl>
  <w:p w14:paraId="52CA2342" w14:textId="77777777" w:rsidR="00FE74C6" w:rsidRPr="009205C6" w:rsidRDefault="00FE74C6" w:rsidP="00300343">
    <w:pPr>
      <w:pStyle w:val="Footer"/>
      <w:rPr>
        <w:rFonts w:ascii="Frutiger LT Com 45 Light" w:hAnsi="Frutiger LT Com 45 Light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C4D447A" w14:textId="3BB7C298" w:rsidR="00FE74C6" w:rsidRPr="00F729AF" w:rsidRDefault="00FE74C6" w:rsidP="00F729AF">
    <w:pPr>
      <w:pStyle w:val="Footer"/>
      <w:rPr>
        <w:sz w:val="16"/>
        <w:szCs w:val="16"/>
      </w:rPr>
    </w:pPr>
    <w:r w:rsidRPr="00BD124E">
      <w:rPr>
        <w:noProof/>
        <w:lang w:val="en-US"/>
      </w:rPr>
      <w:drawing>
        <wp:anchor distT="0" distB="0" distL="114300" distR="114300" simplePos="0" relativeHeight="251666432" behindDoc="1" locked="0" layoutInCell="1" allowOverlap="1" wp14:anchorId="5804FFAC" wp14:editId="52D1414D">
          <wp:simplePos x="0" y="0"/>
          <wp:positionH relativeFrom="page">
            <wp:posOffset>730186</wp:posOffset>
          </wp:positionH>
          <wp:positionV relativeFrom="page">
            <wp:posOffset>8461375</wp:posOffset>
          </wp:positionV>
          <wp:extent cx="1274400" cy="1296000"/>
          <wp:effectExtent l="0" t="0" r="2540" b="0"/>
          <wp:wrapNone/>
          <wp:docPr id="17" name="Picture 17" descr="\\psf\Home\\Dropbox (WS Secretariat)\WSI DESIGN\Updated templates (JC)\PowerPoint\elements\focus_competitions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\\psf\Home\\Dropbox (WS Secretariat)\WSI DESIGN\Updated templates (JC)\PowerPoint\elements\focus_competitions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74400" cy="1296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sz w:val="16"/>
        <w:szCs w:val="16"/>
      </w:rPr>
      <w:t>LKS 2017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584C0F3" w14:textId="77777777" w:rsidR="00FE74C6" w:rsidRDefault="00FE74C6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2D7040B" w14:textId="77777777" w:rsidR="000E064C" w:rsidRDefault="000E064C">
      <w:r>
        <w:separator/>
      </w:r>
    </w:p>
  </w:footnote>
  <w:footnote w:type="continuationSeparator" w:id="0">
    <w:p w14:paraId="4873688C" w14:textId="77777777" w:rsidR="000E064C" w:rsidRDefault="000E064C" w:rsidP="00313492">
      <w:r>
        <w:continuationSeparator/>
      </w:r>
    </w:p>
    <w:p w14:paraId="0E7E9D60" w14:textId="77777777" w:rsidR="000E064C" w:rsidRDefault="000E064C" w:rsidP="00313492"/>
    <w:p w14:paraId="2A682F89" w14:textId="77777777" w:rsidR="000E064C" w:rsidRDefault="000E064C"/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F5B50B7" w14:textId="77777777" w:rsidR="00FE74C6" w:rsidRDefault="00FE74C6" w:rsidP="00313492">
    <w:pPr>
      <w:pStyle w:val="Header"/>
    </w:pPr>
    <w:r w:rsidRPr="00A77E62">
      <w:rPr>
        <w:noProof/>
        <w:lang w:val="en-US"/>
      </w:rPr>
      <w:drawing>
        <wp:anchor distT="0" distB="0" distL="114300" distR="114300" simplePos="0" relativeHeight="251659264" behindDoc="0" locked="0" layoutInCell="1" allowOverlap="1" wp14:anchorId="4EDE68C3" wp14:editId="4565F175">
          <wp:simplePos x="0" y="0"/>
          <wp:positionH relativeFrom="column">
            <wp:posOffset>5710555</wp:posOffset>
          </wp:positionH>
          <wp:positionV relativeFrom="paragraph">
            <wp:posOffset>-170180</wp:posOffset>
          </wp:positionV>
          <wp:extent cx="914400" cy="624840"/>
          <wp:effectExtent l="0" t="0" r="0" b="3810"/>
          <wp:wrapNone/>
          <wp:docPr id="13" name="Picture 1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arge-WorldSkills-White-RGB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14400" cy="624840"/>
                  </a:xfrm>
                  <a:prstGeom prst="rect">
                    <a:avLst/>
                  </a:prstGeom>
                  <a:extLst>
                    <a:ext uri="{FAA26D3D-D897-4be2-8F04-BA451C77F1D7}">
                      <ma14:placeholder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A77E62">
      <w:rPr>
        <w:noProof/>
        <w:lang w:val="en-US"/>
      </w:rPr>
      <w:drawing>
        <wp:anchor distT="0" distB="0" distL="114300" distR="114300" simplePos="0" relativeHeight="251662336" behindDoc="1" locked="0" layoutInCell="1" allowOverlap="1" wp14:anchorId="72ECEF91" wp14:editId="06AF7442">
          <wp:simplePos x="0" y="0"/>
          <wp:positionH relativeFrom="column">
            <wp:posOffset>-708660</wp:posOffset>
          </wp:positionH>
          <wp:positionV relativeFrom="paragraph">
            <wp:posOffset>-453390</wp:posOffset>
          </wp:positionV>
          <wp:extent cx="7572375" cy="9372600"/>
          <wp:effectExtent l="0" t="0" r="9525" b="0"/>
          <wp:wrapNone/>
          <wp:docPr id="14" name="Picture 1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72375" cy="937260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FAA26D3D-D897-4be2-8F04-BA451C77F1D7}">
                      <ma14:placeholder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011392C" w14:textId="77777777" w:rsidR="00FE74C6" w:rsidRDefault="00FE74C6" w:rsidP="00313492">
    <w:pPr>
      <w:pStyle w:val="Header"/>
    </w:pPr>
    <w:r w:rsidRPr="00BD124E">
      <w:rPr>
        <w:noProof/>
        <w:lang w:val="en-US"/>
      </w:rPr>
      <w:drawing>
        <wp:anchor distT="0" distB="0" distL="114300" distR="114300" simplePos="0" relativeHeight="251650048" behindDoc="1" locked="0" layoutInCell="1" allowOverlap="1" wp14:anchorId="140BAEB8" wp14:editId="1F3A78CD">
          <wp:simplePos x="0" y="0"/>
          <wp:positionH relativeFrom="page">
            <wp:posOffset>10731</wp:posOffset>
          </wp:positionH>
          <wp:positionV relativeFrom="page">
            <wp:posOffset>10795</wp:posOffset>
          </wp:positionV>
          <wp:extent cx="7614000" cy="10746000"/>
          <wp:effectExtent l="0" t="0" r="6350" b="0"/>
          <wp:wrapNone/>
          <wp:docPr id="15" name="Picture 15" descr="\\psf\Home\\Dropbox (WS Secretariat)\WSI DESIGN\Updated templates (JC)\Word\elements\Cube_Comp_word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\\psf\Home\\Dropbox (WS Secretariat)\WSI DESIGN\Updated templates (JC)\Word\elements\Cube_Comp_word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614000" cy="10746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  <w:lang w:val="en-US"/>
      </w:rPr>
      <w:drawing>
        <wp:anchor distT="0" distB="0" distL="114300" distR="114300" simplePos="0" relativeHeight="251654144" behindDoc="1" locked="0" layoutInCell="1" allowOverlap="1" wp14:anchorId="21390D8B" wp14:editId="24C94266">
          <wp:simplePos x="0" y="0"/>
          <wp:positionH relativeFrom="page">
            <wp:posOffset>6362065</wp:posOffset>
          </wp:positionH>
          <wp:positionV relativeFrom="page">
            <wp:posOffset>212725</wp:posOffset>
          </wp:positionV>
          <wp:extent cx="1080000" cy="795600"/>
          <wp:effectExtent l="0" t="0" r="0" b="0"/>
          <wp:wrapNone/>
          <wp:docPr id="16" name="Picture 16" descr="\\psf\Home\\Dropbox (WS Secretariat)\WSI DESIGN\WS_Logos_Updated_SJ\RGB PNG\worldskills_white_RGB-0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\\psf\Home\\Dropbox (WS Secretariat)\WSI DESIGN\WS_Logos_Updated_SJ\RGB PNG\worldskills_white_RGB-01.png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80000" cy="7956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27269E8" w14:textId="77777777" w:rsidR="00FE74C6" w:rsidRDefault="00FE74C6" w:rsidP="00313492">
    <w:pPr>
      <w:pStyle w:val="Header"/>
    </w:pPr>
    <w:r w:rsidRPr="00BD124E">
      <w:rPr>
        <w:noProof/>
        <w:lang w:val="en-US"/>
      </w:rPr>
      <w:drawing>
        <wp:anchor distT="0" distB="0" distL="114300" distR="114300" simplePos="0" relativeHeight="251677696" behindDoc="1" locked="0" layoutInCell="1" allowOverlap="1" wp14:anchorId="40C2FC51" wp14:editId="135684FF">
          <wp:simplePos x="0" y="0"/>
          <wp:positionH relativeFrom="page">
            <wp:posOffset>5897245</wp:posOffset>
          </wp:positionH>
          <wp:positionV relativeFrom="page">
            <wp:posOffset>248285</wp:posOffset>
          </wp:positionV>
          <wp:extent cx="1080000" cy="795600"/>
          <wp:effectExtent l="0" t="0" r="0" b="0"/>
          <wp:wrapNone/>
          <wp:docPr id="1" name="Picture 4" descr="\\psf\Home\\Dropbox (WS Secretariat)\WSI DESIGN\WS_Logos_Updated_SJ\RGB PNG\worldskills_lightgreen_RGB-0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\\psf\Home\\Dropbox (WS Secretariat)\WSI DESIGN\WS_Logos_Updated_SJ\RGB PNG\worldskills_lightgreen_RGB-01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80000" cy="7956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BD124E">
      <w:rPr>
        <w:noProof/>
        <w:lang w:val="en-US"/>
      </w:rPr>
      <w:drawing>
        <wp:anchor distT="0" distB="0" distL="114300" distR="114300" simplePos="0" relativeHeight="251678720" behindDoc="1" locked="0" layoutInCell="1" allowOverlap="1" wp14:anchorId="7938EEBE" wp14:editId="182BF380">
          <wp:simplePos x="0" y="0"/>
          <wp:positionH relativeFrom="page">
            <wp:posOffset>720090</wp:posOffset>
          </wp:positionH>
          <wp:positionV relativeFrom="page">
            <wp:posOffset>360045</wp:posOffset>
          </wp:positionV>
          <wp:extent cx="550800" cy="561600"/>
          <wp:effectExtent l="0" t="0" r="1905" b="0"/>
          <wp:wrapNone/>
          <wp:docPr id="2" name="Picture 5" descr="\\psf\Home\\Dropbox (WS Secretariat)\WSI DESIGN\Updated templates (JC)\PowerPoint\elements\focus_competitions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\\psf\Home\\Dropbox (WS Secretariat)\WSI DESIGN\Updated templates (JC)\PowerPoint\elements\focus_competitions.png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50800" cy="5616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A91E8256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CBD8D436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3E8AB168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F58A79D6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3F46F1B2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4788B7A2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EB666F6E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04A45E2A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839ED40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041058B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1" w15:restartNumberingAfterBreak="0">
    <w:nsid w:val="032E266B"/>
    <w:multiLevelType w:val="multilevel"/>
    <w:tmpl w:val="08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036D2C0B"/>
    <w:multiLevelType w:val="hybridMultilevel"/>
    <w:tmpl w:val="9E4EBE3A"/>
    <w:lvl w:ilvl="0" w:tplc="62D4F2A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0F">
      <w:start w:val="1"/>
      <w:numFmt w:val="decimal"/>
      <w:lvlText w:val="%2."/>
      <w:lvlJc w:val="left"/>
      <w:pPr>
        <w:ind w:left="1080" w:hanging="360"/>
      </w:pPr>
      <w:rPr>
        <w:rFonts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1AFF6E9C"/>
    <w:multiLevelType w:val="multilevel"/>
    <w:tmpl w:val="A00A1864"/>
    <w:styleLink w:val="ListNumbers"/>
    <w:lvl w:ilvl="0">
      <w:start w:val="1"/>
      <w:numFmt w:val="decimal"/>
      <w:pStyle w:val="ListNumber"/>
      <w:lvlText w:val="%1."/>
      <w:lvlJc w:val="left"/>
      <w:pPr>
        <w:ind w:left="284" w:hanging="284"/>
      </w:pPr>
      <w:rPr>
        <w:rFonts w:hint="default"/>
      </w:rPr>
    </w:lvl>
    <w:lvl w:ilvl="1">
      <w:start w:val="1"/>
      <w:numFmt w:val="lowerLetter"/>
      <w:pStyle w:val="ListNumber2"/>
      <w:lvlText w:val="(%2)"/>
      <w:lvlJc w:val="left"/>
      <w:pPr>
        <w:ind w:left="568" w:hanging="284"/>
      </w:pPr>
      <w:rPr>
        <w:rFonts w:hint="default"/>
      </w:rPr>
    </w:lvl>
    <w:lvl w:ilvl="2">
      <w:start w:val="1"/>
      <w:numFmt w:val="lowerRoman"/>
      <w:pStyle w:val="ListNumber3"/>
      <w:lvlText w:val="(%3)"/>
      <w:lvlJc w:val="left"/>
      <w:pPr>
        <w:ind w:left="852" w:hanging="284"/>
      </w:pPr>
      <w:rPr>
        <w:rFonts w:hint="default"/>
      </w:rPr>
    </w:lvl>
    <w:lvl w:ilvl="3">
      <w:start w:val="1"/>
      <w:numFmt w:val="none"/>
      <w:lvlText w:val=""/>
      <w:lvlJc w:val="left"/>
      <w:pPr>
        <w:ind w:left="1136" w:hanging="284"/>
      </w:pPr>
      <w:rPr>
        <w:rFonts w:hint="default"/>
      </w:rPr>
    </w:lvl>
    <w:lvl w:ilvl="4">
      <w:start w:val="1"/>
      <w:numFmt w:val="none"/>
      <w:lvlText w:val=""/>
      <w:lvlJc w:val="left"/>
      <w:pPr>
        <w:ind w:left="1420" w:hanging="284"/>
      </w:pPr>
      <w:rPr>
        <w:rFonts w:hint="default"/>
      </w:rPr>
    </w:lvl>
    <w:lvl w:ilvl="5">
      <w:start w:val="1"/>
      <w:numFmt w:val="none"/>
      <w:lvlText w:val=""/>
      <w:lvlJc w:val="left"/>
      <w:pPr>
        <w:ind w:left="1704" w:hanging="284"/>
      </w:pPr>
      <w:rPr>
        <w:rFonts w:hint="default"/>
      </w:rPr>
    </w:lvl>
    <w:lvl w:ilvl="6">
      <w:start w:val="1"/>
      <w:numFmt w:val="none"/>
      <w:lvlText w:val=""/>
      <w:lvlJc w:val="left"/>
      <w:pPr>
        <w:ind w:left="1988" w:hanging="284"/>
      </w:pPr>
      <w:rPr>
        <w:rFonts w:hint="default"/>
      </w:rPr>
    </w:lvl>
    <w:lvl w:ilvl="7">
      <w:start w:val="1"/>
      <w:numFmt w:val="none"/>
      <w:lvlText w:val=""/>
      <w:lvlJc w:val="left"/>
      <w:pPr>
        <w:ind w:left="2272" w:hanging="284"/>
      </w:pPr>
      <w:rPr>
        <w:rFonts w:hint="default"/>
      </w:rPr>
    </w:lvl>
    <w:lvl w:ilvl="8">
      <w:start w:val="1"/>
      <w:numFmt w:val="none"/>
      <w:lvlText w:val=""/>
      <w:lvlJc w:val="left"/>
      <w:pPr>
        <w:ind w:left="2556" w:hanging="284"/>
      </w:pPr>
      <w:rPr>
        <w:rFonts w:hint="default"/>
      </w:rPr>
    </w:lvl>
  </w:abstractNum>
  <w:abstractNum w:abstractNumId="14" w15:restartNumberingAfterBreak="0">
    <w:nsid w:val="1D644756"/>
    <w:multiLevelType w:val="hybridMultilevel"/>
    <w:tmpl w:val="C64E28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FC177F1"/>
    <w:multiLevelType w:val="multilevel"/>
    <w:tmpl w:val="7954FA08"/>
    <w:lvl w:ilvl="0">
      <w:start w:val="1"/>
      <w:numFmt w:val="none"/>
      <w:pStyle w:val="TOC1"/>
      <w:suff w:val="nothing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none"/>
      <w:pStyle w:val="TOC2"/>
      <w:suff w:val="nothing"/>
      <w:lvlText w:val=""/>
      <w:lvlJc w:val="left"/>
      <w:pPr>
        <w:ind w:left="0" w:firstLine="0"/>
      </w:pPr>
      <w:rPr>
        <w:rFonts w:hint="default"/>
      </w:rPr>
    </w:lvl>
    <w:lvl w:ilvl="2">
      <w:start w:val="1"/>
      <w:numFmt w:val="none"/>
      <w:pStyle w:val="TOC3"/>
      <w:suff w:val="nothing"/>
      <w:lvlText w:val="%3"/>
      <w:lvlJc w:val="left"/>
      <w:pPr>
        <w:ind w:left="0" w:firstLine="0"/>
      </w:pPr>
      <w:rPr>
        <w:rFonts w:hint="default"/>
      </w:rPr>
    </w:lvl>
    <w:lvl w:ilvl="3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4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</w:abstractNum>
  <w:abstractNum w:abstractNumId="16" w15:restartNumberingAfterBreak="0">
    <w:nsid w:val="202A2610"/>
    <w:multiLevelType w:val="multilevel"/>
    <w:tmpl w:val="DD963F12"/>
    <w:styleLink w:val="ListBullets"/>
    <w:lvl w:ilvl="0">
      <w:start w:val="1"/>
      <w:numFmt w:val="bullet"/>
      <w:pStyle w:val="ListBullet"/>
      <w:lvlText w:val=""/>
      <w:lvlJc w:val="left"/>
      <w:pPr>
        <w:ind w:left="284" w:hanging="284"/>
      </w:pPr>
      <w:rPr>
        <w:rFonts w:ascii="Symbol" w:hAnsi="Symbol" w:hint="default"/>
      </w:rPr>
    </w:lvl>
    <w:lvl w:ilvl="1">
      <w:start w:val="1"/>
      <w:numFmt w:val="bullet"/>
      <w:pStyle w:val="ListBullet2"/>
      <w:lvlText w:val=""/>
      <w:lvlJc w:val="left"/>
      <w:pPr>
        <w:ind w:left="568" w:hanging="284"/>
      </w:pPr>
      <w:rPr>
        <w:rFonts w:ascii="Symbol" w:hAnsi="Symbol" w:hint="default"/>
      </w:rPr>
    </w:lvl>
    <w:lvl w:ilvl="2">
      <w:start w:val="1"/>
      <w:numFmt w:val="bullet"/>
      <w:pStyle w:val="ListBullet3"/>
      <w:lvlText w:val=""/>
      <w:lvlJc w:val="left"/>
      <w:pPr>
        <w:ind w:left="852" w:hanging="284"/>
      </w:pPr>
      <w:rPr>
        <w:rFonts w:ascii="Symbol" w:hAnsi="Symbol" w:hint="default"/>
      </w:rPr>
    </w:lvl>
    <w:lvl w:ilvl="3">
      <w:start w:val="1"/>
      <w:numFmt w:val="bullet"/>
      <w:pStyle w:val="ListBullet4"/>
      <w:lvlText w:val=""/>
      <w:lvlJc w:val="left"/>
      <w:pPr>
        <w:ind w:left="1136" w:hanging="284"/>
      </w:pPr>
      <w:rPr>
        <w:rFonts w:ascii="Symbol" w:hAnsi="Symbol" w:hint="default"/>
      </w:rPr>
    </w:lvl>
    <w:lvl w:ilvl="4">
      <w:start w:val="1"/>
      <w:numFmt w:val="bullet"/>
      <w:pStyle w:val="ListBullet5"/>
      <w:lvlText w:val=""/>
      <w:lvlJc w:val="left"/>
      <w:pPr>
        <w:ind w:left="1420" w:hanging="284"/>
      </w:pPr>
      <w:rPr>
        <w:rFonts w:ascii="Symbol" w:hAnsi="Symbol" w:hint="default"/>
      </w:rPr>
    </w:lvl>
    <w:lvl w:ilvl="5">
      <w:start w:val="1"/>
      <w:numFmt w:val="none"/>
      <w:lvlText w:val=""/>
      <w:lvlJc w:val="left"/>
      <w:pPr>
        <w:ind w:left="1704" w:hanging="284"/>
      </w:pPr>
      <w:rPr>
        <w:rFonts w:hint="default"/>
      </w:rPr>
    </w:lvl>
    <w:lvl w:ilvl="6">
      <w:start w:val="1"/>
      <w:numFmt w:val="none"/>
      <w:lvlText w:val=""/>
      <w:lvlJc w:val="left"/>
      <w:pPr>
        <w:ind w:left="1988" w:hanging="284"/>
      </w:pPr>
      <w:rPr>
        <w:rFonts w:hint="default"/>
      </w:rPr>
    </w:lvl>
    <w:lvl w:ilvl="7">
      <w:start w:val="1"/>
      <w:numFmt w:val="none"/>
      <w:lvlText w:val=""/>
      <w:lvlJc w:val="left"/>
      <w:pPr>
        <w:ind w:left="2272" w:hanging="284"/>
      </w:pPr>
      <w:rPr>
        <w:rFonts w:hint="default"/>
      </w:rPr>
    </w:lvl>
    <w:lvl w:ilvl="8">
      <w:start w:val="1"/>
      <w:numFmt w:val="none"/>
      <w:lvlText w:val=""/>
      <w:lvlJc w:val="left"/>
      <w:pPr>
        <w:ind w:left="2556" w:hanging="284"/>
      </w:pPr>
      <w:rPr>
        <w:rFonts w:hint="default"/>
      </w:rPr>
    </w:lvl>
  </w:abstractNum>
  <w:abstractNum w:abstractNumId="17" w15:restartNumberingAfterBreak="0">
    <w:nsid w:val="2B243114"/>
    <w:multiLevelType w:val="hybridMultilevel"/>
    <w:tmpl w:val="29F630D8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3B67DF6"/>
    <w:multiLevelType w:val="hybridMultilevel"/>
    <w:tmpl w:val="0F70B01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D0F21F5"/>
    <w:multiLevelType w:val="hybridMultilevel"/>
    <w:tmpl w:val="D03E5F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0425CCA"/>
    <w:multiLevelType w:val="multilevel"/>
    <w:tmpl w:val="23420E30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1" w15:restartNumberingAfterBreak="0">
    <w:nsid w:val="42BE3E5F"/>
    <w:multiLevelType w:val="hybridMultilevel"/>
    <w:tmpl w:val="D7B61BF6"/>
    <w:lvl w:ilvl="0" w:tplc="F4503F6E">
      <w:numFmt w:val="bullet"/>
      <w:lvlText w:val="-"/>
      <w:lvlJc w:val="left"/>
      <w:pPr>
        <w:ind w:left="63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22" w15:restartNumberingAfterBreak="0">
    <w:nsid w:val="48250714"/>
    <w:multiLevelType w:val="hybridMultilevel"/>
    <w:tmpl w:val="091EFEBE"/>
    <w:lvl w:ilvl="0" w:tplc="7E5043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ED56397"/>
    <w:multiLevelType w:val="hybridMultilevel"/>
    <w:tmpl w:val="4BB6E288"/>
    <w:lvl w:ilvl="0" w:tplc="78DE81FC">
      <w:numFmt w:val="bullet"/>
      <w:lvlText w:val="–"/>
      <w:lvlJc w:val="left"/>
      <w:pPr>
        <w:ind w:left="36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6A0C1380"/>
    <w:multiLevelType w:val="hybridMultilevel"/>
    <w:tmpl w:val="868C4B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19655E2"/>
    <w:multiLevelType w:val="hybridMultilevel"/>
    <w:tmpl w:val="BA2CCD1C"/>
    <w:lvl w:ilvl="0" w:tplc="0980D9CA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38E5365"/>
    <w:multiLevelType w:val="multilevel"/>
    <w:tmpl w:val="0809001D"/>
    <w:styleLink w:val="TOC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7" w15:restartNumberingAfterBreak="0">
    <w:nsid w:val="76294F57"/>
    <w:multiLevelType w:val="hybridMultilevel"/>
    <w:tmpl w:val="2DAEB016"/>
    <w:lvl w:ilvl="0" w:tplc="78DE81FC">
      <w:numFmt w:val="bullet"/>
      <w:lvlText w:val="–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22"/>
  </w:num>
  <w:num w:numId="12">
    <w:abstractNumId w:val="12"/>
  </w:num>
  <w:num w:numId="13">
    <w:abstractNumId w:val="20"/>
  </w:num>
  <w:num w:numId="14">
    <w:abstractNumId w:val="12"/>
    <w:lvlOverride w:ilvl="0">
      <w:startOverride w:val="1"/>
    </w:lvlOverride>
  </w:num>
  <w:num w:numId="15">
    <w:abstractNumId w:val="16"/>
  </w:num>
  <w:num w:numId="16">
    <w:abstractNumId w:val="13"/>
  </w:num>
  <w:num w:numId="17">
    <w:abstractNumId w:val="11"/>
  </w:num>
  <w:num w:numId="18">
    <w:abstractNumId w:val="26"/>
  </w:num>
  <w:num w:numId="19">
    <w:abstractNumId w:val="15"/>
  </w:num>
  <w:num w:numId="20">
    <w:abstractNumId w:val="13"/>
    <w:lvlOverride w:ilvl="0">
      <w:lvl w:ilvl="0">
        <w:start w:val="1"/>
        <w:numFmt w:val="bullet"/>
        <w:pStyle w:val="ListNumber"/>
        <w:lvlText w:val=""/>
        <w:lvlJc w:val="left"/>
        <w:pPr>
          <w:ind w:left="284" w:hanging="284"/>
        </w:pPr>
        <w:rPr>
          <w:rFonts w:ascii="Symbol" w:hAnsi="Symbol" w:hint="default"/>
        </w:rPr>
      </w:lvl>
    </w:lvlOverride>
    <w:lvlOverride w:ilvl="1">
      <w:lvl w:ilvl="1">
        <w:start w:val="1"/>
        <w:numFmt w:val="bullet"/>
        <w:pStyle w:val="ListNumber2"/>
        <w:lvlText w:val=""/>
        <w:lvlJc w:val="left"/>
        <w:pPr>
          <w:ind w:left="568" w:hanging="284"/>
        </w:pPr>
        <w:rPr>
          <w:rFonts w:ascii="Symbol" w:hAnsi="Symbol" w:hint="default"/>
        </w:rPr>
      </w:lvl>
    </w:lvlOverride>
    <w:lvlOverride w:ilvl="2">
      <w:lvl w:ilvl="2">
        <w:start w:val="1"/>
        <w:numFmt w:val="bullet"/>
        <w:pStyle w:val="ListNumber3"/>
        <w:lvlText w:val=""/>
        <w:lvlJc w:val="left"/>
        <w:pPr>
          <w:ind w:left="852" w:hanging="284"/>
        </w:pPr>
        <w:rPr>
          <w:rFonts w:ascii="Symbol" w:hAnsi="Symbol" w:hint="default"/>
        </w:rPr>
      </w:lvl>
    </w:lvlOverride>
    <w:lvlOverride w:ilvl="3">
      <w:lvl w:ilvl="3">
        <w:start w:val="1"/>
        <w:numFmt w:val="bullet"/>
        <w:lvlText w:val=""/>
        <w:lvlJc w:val="left"/>
        <w:pPr>
          <w:ind w:left="1136" w:hanging="284"/>
        </w:pPr>
        <w:rPr>
          <w:rFonts w:ascii="Symbol" w:hAnsi="Symbol" w:hint="default"/>
        </w:rPr>
      </w:lvl>
    </w:lvlOverride>
    <w:lvlOverride w:ilvl="4">
      <w:lvl w:ilvl="4">
        <w:start w:val="1"/>
        <w:numFmt w:val="bullet"/>
        <w:lvlText w:val=""/>
        <w:lvlJc w:val="left"/>
        <w:pPr>
          <w:ind w:left="1420" w:hanging="284"/>
        </w:pPr>
        <w:rPr>
          <w:rFonts w:ascii="Symbol" w:hAnsi="Symbol" w:hint="default"/>
        </w:rPr>
      </w:lvl>
    </w:lvlOverride>
    <w:lvlOverride w:ilvl="5">
      <w:lvl w:ilvl="5">
        <w:start w:val="1"/>
        <w:numFmt w:val="none"/>
        <w:lvlText w:val=""/>
        <w:lvlJc w:val="left"/>
        <w:pPr>
          <w:ind w:left="1704" w:hanging="284"/>
        </w:pPr>
        <w:rPr>
          <w:rFonts w:hint="default"/>
        </w:rPr>
      </w:lvl>
    </w:lvlOverride>
    <w:lvlOverride w:ilvl="6">
      <w:lvl w:ilvl="6">
        <w:start w:val="1"/>
        <w:numFmt w:val="none"/>
        <w:lvlText w:val=""/>
        <w:lvlJc w:val="left"/>
        <w:pPr>
          <w:ind w:left="1988" w:hanging="284"/>
        </w:pPr>
        <w:rPr>
          <w:rFonts w:hint="default"/>
        </w:rPr>
      </w:lvl>
    </w:lvlOverride>
    <w:lvlOverride w:ilvl="7">
      <w:lvl w:ilvl="7">
        <w:start w:val="1"/>
        <w:numFmt w:val="none"/>
        <w:lvlText w:val=""/>
        <w:lvlJc w:val="left"/>
        <w:pPr>
          <w:ind w:left="2272" w:hanging="284"/>
        </w:pPr>
        <w:rPr>
          <w:rFonts w:hint="default"/>
        </w:rPr>
      </w:lvl>
    </w:lvlOverride>
    <w:lvlOverride w:ilvl="8">
      <w:lvl w:ilvl="8">
        <w:start w:val="1"/>
        <w:numFmt w:val="none"/>
        <w:lvlText w:val=""/>
        <w:lvlJc w:val="left"/>
        <w:pPr>
          <w:ind w:left="2556" w:hanging="284"/>
        </w:pPr>
        <w:rPr>
          <w:rFonts w:hint="default"/>
        </w:rPr>
      </w:lvl>
    </w:lvlOverride>
  </w:num>
  <w:num w:numId="21">
    <w:abstractNumId w:val="10"/>
  </w:num>
  <w:num w:numId="22">
    <w:abstractNumId w:val="17"/>
  </w:num>
  <w:num w:numId="23">
    <w:abstractNumId w:val="18"/>
  </w:num>
  <w:num w:numId="24">
    <w:abstractNumId w:val="27"/>
  </w:num>
  <w:num w:numId="25">
    <w:abstractNumId w:val="23"/>
  </w:num>
  <w:num w:numId="26">
    <w:abstractNumId w:val="19"/>
  </w:num>
  <w:num w:numId="27">
    <w:abstractNumId w:val="14"/>
  </w:num>
  <w:num w:numId="28">
    <w:abstractNumId w:val="25"/>
  </w:num>
  <w:num w:numId="29">
    <w:abstractNumId w:val="24"/>
  </w:num>
  <w:num w:numId="30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attachedTemplate r:id="rId1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C2B30"/>
    <w:rsid w:val="00000C3A"/>
    <w:rsid w:val="0000403D"/>
    <w:rsid w:val="00004E6E"/>
    <w:rsid w:val="00005C88"/>
    <w:rsid w:val="000062F4"/>
    <w:rsid w:val="00010381"/>
    <w:rsid w:val="00010FC6"/>
    <w:rsid w:val="00011A2C"/>
    <w:rsid w:val="00012174"/>
    <w:rsid w:val="00013D13"/>
    <w:rsid w:val="000145CD"/>
    <w:rsid w:val="00014A3E"/>
    <w:rsid w:val="00016FBF"/>
    <w:rsid w:val="00017C04"/>
    <w:rsid w:val="00023A4F"/>
    <w:rsid w:val="00024554"/>
    <w:rsid w:val="00027B37"/>
    <w:rsid w:val="00027E3D"/>
    <w:rsid w:val="00030C37"/>
    <w:rsid w:val="0003526B"/>
    <w:rsid w:val="00036329"/>
    <w:rsid w:val="00037229"/>
    <w:rsid w:val="00041858"/>
    <w:rsid w:val="00043D46"/>
    <w:rsid w:val="00050DCE"/>
    <w:rsid w:val="000528CD"/>
    <w:rsid w:val="00052F6D"/>
    <w:rsid w:val="000557D1"/>
    <w:rsid w:val="000561CA"/>
    <w:rsid w:val="0006250C"/>
    <w:rsid w:val="00063CA5"/>
    <w:rsid w:val="00066641"/>
    <w:rsid w:val="0007698F"/>
    <w:rsid w:val="00077AC3"/>
    <w:rsid w:val="00083E53"/>
    <w:rsid w:val="00084479"/>
    <w:rsid w:val="00086FBC"/>
    <w:rsid w:val="000870C9"/>
    <w:rsid w:val="00087191"/>
    <w:rsid w:val="000909C3"/>
    <w:rsid w:val="000932C4"/>
    <w:rsid w:val="000944CF"/>
    <w:rsid w:val="00094516"/>
    <w:rsid w:val="00096540"/>
    <w:rsid w:val="000A52E5"/>
    <w:rsid w:val="000A6580"/>
    <w:rsid w:val="000A6AB8"/>
    <w:rsid w:val="000B5705"/>
    <w:rsid w:val="000B63B0"/>
    <w:rsid w:val="000B7AEE"/>
    <w:rsid w:val="000C06CF"/>
    <w:rsid w:val="000C0F14"/>
    <w:rsid w:val="000C2C32"/>
    <w:rsid w:val="000C4A17"/>
    <w:rsid w:val="000C7E40"/>
    <w:rsid w:val="000D27BE"/>
    <w:rsid w:val="000D3B44"/>
    <w:rsid w:val="000D5ECF"/>
    <w:rsid w:val="000E064C"/>
    <w:rsid w:val="000E219D"/>
    <w:rsid w:val="000E5199"/>
    <w:rsid w:val="000E5386"/>
    <w:rsid w:val="000F4A5C"/>
    <w:rsid w:val="000F4EAE"/>
    <w:rsid w:val="000F56E9"/>
    <w:rsid w:val="00100064"/>
    <w:rsid w:val="00100714"/>
    <w:rsid w:val="00101B79"/>
    <w:rsid w:val="00101BDA"/>
    <w:rsid w:val="00101D5E"/>
    <w:rsid w:val="0010210F"/>
    <w:rsid w:val="00104E62"/>
    <w:rsid w:val="001076E6"/>
    <w:rsid w:val="001114EA"/>
    <w:rsid w:val="001146D2"/>
    <w:rsid w:val="00114DE4"/>
    <w:rsid w:val="001168E6"/>
    <w:rsid w:val="001172EF"/>
    <w:rsid w:val="00121CBF"/>
    <w:rsid w:val="00124B65"/>
    <w:rsid w:val="0012553C"/>
    <w:rsid w:val="00127383"/>
    <w:rsid w:val="00127840"/>
    <w:rsid w:val="00127E4F"/>
    <w:rsid w:val="00127FDC"/>
    <w:rsid w:val="00134547"/>
    <w:rsid w:val="00135753"/>
    <w:rsid w:val="001362F1"/>
    <w:rsid w:val="00136AC0"/>
    <w:rsid w:val="00136F88"/>
    <w:rsid w:val="00141FB8"/>
    <w:rsid w:val="00144ABA"/>
    <w:rsid w:val="0014505E"/>
    <w:rsid w:val="00147775"/>
    <w:rsid w:val="0015606D"/>
    <w:rsid w:val="00167519"/>
    <w:rsid w:val="00173621"/>
    <w:rsid w:val="001737CC"/>
    <w:rsid w:val="00177546"/>
    <w:rsid w:val="00180E7A"/>
    <w:rsid w:val="00183327"/>
    <w:rsid w:val="00185631"/>
    <w:rsid w:val="0019211D"/>
    <w:rsid w:val="00192D2B"/>
    <w:rsid w:val="001939DC"/>
    <w:rsid w:val="00194BDD"/>
    <w:rsid w:val="001A48C6"/>
    <w:rsid w:val="001A554B"/>
    <w:rsid w:val="001A62BE"/>
    <w:rsid w:val="001A753B"/>
    <w:rsid w:val="001B338B"/>
    <w:rsid w:val="001B3968"/>
    <w:rsid w:val="001B5394"/>
    <w:rsid w:val="001B594D"/>
    <w:rsid w:val="001C2B30"/>
    <w:rsid w:val="001C4B84"/>
    <w:rsid w:val="001C5F88"/>
    <w:rsid w:val="001C6F0F"/>
    <w:rsid w:val="001D62DD"/>
    <w:rsid w:val="001D6B86"/>
    <w:rsid w:val="001D6C68"/>
    <w:rsid w:val="001E00EE"/>
    <w:rsid w:val="001E4FC6"/>
    <w:rsid w:val="001E4FDC"/>
    <w:rsid w:val="001E5202"/>
    <w:rsid w:val="001F40DA"/>
    <w:rsid w:val="001F6AB7"/>
    <w:rsid w:val="00204D61"/>
    <w:rsid w:val="00206DB7"/>
    <w:rsid w:val="00207790"/>
    <w:rsid w:val="00210717"/>
    <w:rsid w:val="00210EF3"/>
    <w:rsid w:val="00213425"/>
    <w:rsid w:val="00217B72"/>
    <w:rsid w:val="00223C42"/>
    <w:rsid w:val="00223CC3"/>
    <w:rsid w:val="0022717F"/>
    <w:rsid w:val="002303F5"/>
    <w:rsid w:val="0023666D"/>
    <w:rsid w:val="00241A66"/>
    <w:rsid w:val="00242168"/>
    <w:rsid w:val="00242BBB"/>
    <w:rsid w:val="00254316"/>
    <w:rsid w:val="00255BB9"/>
    <w:rsid w:val="002605F1"/>
    <w:rsid w:val="00264847"/>
    <w:rsid w:val="00265867"/>
    <w:rsid w:val="002658D5"/>
    <w:rsid w:val="002714AA"/>
    <w:rsid w:val="002737F0"/>
    <w:rsid w:val="00277584"/>
    <w:rsid w:val="002775C9"/>
    <w:rsid w:val="00281580"/>
    <w:rsid w:val="00282B02"/>
    <w:rsid w:val="00282BB7"/>
    <w:rsid w:val="00282F57"/>
    <w:rsid w:val="00284A4B"/>
    <w:rsid w:val="00284C47"/>
    <w:rsid w:val="00285ACA"/>
    <w:rsid w:val="0028674F"/>
    <w:rsid w:val="002904DC"/>
    <w:rsid w:val="00295399"/>
    <w:rsid w:val="00296978"/>
    <w:rsid w:val="002A3440"/>
    <w:rsid w:val="002A35E4"/>
    <w:rsid w:val="002A3867"/>
    <w:rsid w:val="002A4892"/>
    <w:rsid w:val="002A64CE"/>
    <w:rsid w:val="002B1320"/>
    <w:rsid w:val="002B157C"/>
    <w:rsid w:val="002B3292"/>
    <w:rsid w:val="002C30A1"/>
    <w:rsid w:val="002D10B2"/>
    <w:rsid w:val="002D1987"/>
    <w:rsid w:val="002D2D7F"/>
    <w:rsid w:val="002D2E0E"/>
    <w:rsid w:val="002D61E6"/>
    <w:rsid w:val="002D68A3"/>
    <w:rsid w:val="002E03EF"/>
    <w:rsid w:val="002E755E"/>
    <w:rsid w:val="002F0C82"/>
    <w:rsid w:val="002F5A58"/>
    <w:rsid w:val="002F6BB5"/>
    <w:rsid w:val="00300343"/>
    <w:rsid w:val="00301127"/>
    <w:rsid w:val="003133A3"/>
    <w:rsid w:val="00313492"/>
    <w:rsid w:val="003147E8"/>
    <w:rsid w:val="0032135D"/>
    <w:rsid w:val="003223DC"/>
    <w:rsid w:val="00326778"/>
    <w:rsid w:val="00332A4D"/>
    <w:rsid w:val="00333160"/>
    <w:rsid w:val="0033470C"/>
    <w:rsid w:val="003373AF"/>
    <w:rsid w:val="0033780E"/>
    <w:rsid w:val="00341876"/>
    <w:rsid w:val="00342101"/>
    <w:rsid w:val="00342B5D"/>
    <w:rsid w:val="00343C64"/>
    <w:rsid w:val="00350BA8"/>
    <w:rsid w:val="003514A1"/>
    <w:rsid w:val="00357E9F"/>
    <w:rsid w:val="00362291"/>
    <w:rsid w:val="003622F6"/>
    <w:rsid w:val="00362B10"/>
    <w:rsid w:val="00363918"/>
    <w:rsid w:val="00370930"/>
    <w:rsid w:val="00370C5B"/>
    <w:rsid w:val="00372774"/>
    <w:rsid w:val="003736A1"/>
    <w:rsid w:val="003749CE"/>
    <w:rsid w:val="00375106"/>
    <w:rsid w:val="00375B1E"/>
    <w:rsid w:val="0038099A"/>
    <w:rsid w:val="0038401C"/>
    <w:rsid w:val="003878FC"/>
    <w:rsid w:val="00390CA3"/>
    <w:rsid w:val="003912AF"/>
    <w:rsid w:val="00391B53"/>
    <w:rsid w:val="00395D88"/>
    <w:rsid w:val="003A1078"/>
    <w:rsid w:val="003A3137"/>
    <w:rsid w:val="003A62AE"/>
    <w:rsid w:val="003B099D"/>
    <w:rsid w:val="003B14FA"/>
    <w:rsid w:val="003B468B"/>
    <w:rsid w:val="003C7196"/>
    <w:rsid w:val="003D2647"/>
    <w:rsid w:val="003D2D3A"/>
    <w:rsid w:val="003D30B2"/>
    <w:rsid w:val="003E0DE0"/>
    <w:rsid w:val="003E1C5B"/>
    <w:rsid w:val="003E3390"/>
    <w:rsid w:val="003E4561"/>
    <w:rsid w:val="003E471A"/>
    <w:rsid w:val="003E4855"/>
    <w:rsid w:val="003E4901"/>
    <w:rsid w:val="003E57BF"/>
    <w:rsid w:val="003F2F2F"/>
    <w:rsid w:val="003F2F89"/>
    <w:rsid w:val="003F47E5"/>
    <w:rsid w:val="004008EF"/>
    <w:rsid w:val="00410290"/>
    <w:rsid w:val="00412A99"/>
    <w:rsid w:val="00412FC9"/>
    <w:rsid w:val="00413188"/>
    <w:rsid w:val="00414941"/>
    <w:rsid w:val="00414DE2"/>
    <w:rsid w:val="00415E71"/>
    <w:rsid w:val="00415FBA"/>
    <w:rsid w:val="004231F2"/>
    <w:rsid w:val="00424222"/>
    <w:rsid w:val="00424C4E"/>
    <w:rsid w:val="0042613D"/>
    <w:rsid w:val="004262E4"/>
    <w:rsid w:val="00426745"/>
    <w:rsid w:val="00430D0E"/>
    <w:rsid w:val="004318F2"/>
    <w:rsid w:val="0043447D"/>
    <w:rsid w:val="00436964"/>
    <w:rsid w:val="00442521"/>
    <w:rsid w:val="004441E0"/>
    <w:rsid w:val="004455B9"/>
    <w:rsid w:val="00445815"/>
    <w:rsid w:val="00446ED4"/>
    <w:rsid w:val="00450299"/>
    <w:rsid w:val="00453181"/>
    <w:rsid w:val="00453390"/>
    <w:rsid w:val="00456B64"/>
    <w:rsid w:val="004605D7"/>
    <w:rsid w:val="00462CB3"/>
    <w:rsid w:val="00467678"/>
    <w:rsid w:val="00470A95"/>
    <w:rsid w:val="00474825"/>
    <w:rsid w:val="00476110"/>
    <w:rsid w:val="004816B4"/>
    <w:rsid w:val="00481F6C"/>
    <w:rsid w:val="0048293C"/>
    <w:rsid w:val="00483312"/>
    <w:rsid w:val="00485E12"/>
    <w:rsid w:val="00486634"/>
    <w:rsid w:val="004950A1"/>
    <w:rsid w:val="004950B6"/>
    <w:rsid w:val="00497916"/>
    <w:rsid w:val="004A004F"/>
    <w:rsid w:val="004A0BEC"/>
    <w:rsid w:val="004A10B0"/>
    <w:rsid w:val="004A120B"/>
    <w:rsid w:val="004A1500"/>
    <w:rsid w:val="004A19E7"/>
    <w:rsid w:val="004B07BC"/>
    <w:rsid w:val="004B6102"/>
    <w:rsid w:val="004B6219"/>
    <w:rsid w:val="004C00E1"/>
    <w:rsid w:val="004C07C8"/>
    <w:rsid w:val="004C31FF"/>
    <w:rsid w:val="004C77A7"/>
    <w:rsid w:val="004D0D6E"/>
    <w:rsid w:val="004D3337"/>
    <w:rsid w:val="004D35E9"/>
    <w:rsid w:val="004E19EF"/>
    <w:rsid w:val="004E1F34"/>
    <w:rsid w:val="004E3409"/>
    <w:rsid w:val="004F067D"/>
    <w:rsid w:val="004F12C1"/>
    <w:rsid w:val="004F3CEF"/>
    <w:rsid w:val="004F44E3"/>
    <w:rsid w:val="004F72FF"/>
    <w:rsid w:val="00503C5A"/>
    <w:rsid w:val="0050795E"/>
    <w:rsid w:val="00512211"/>
    <w:rsid w:val="0051761D"/>
    <w:rsid w:val="005202A3"/>
    <w:rsid w:val="00521138"/>
    <w:rsid w:val="00527964"/>
    <w:rsid w:val="00531956"/>
    <w:rsid w:val="00533E0D"/>
    <w:rsid w:val="00535216"/>
    <w:rsid w:val="00535729"/>
    <w:rsid w:val="005440E6"/>
    <w:rsid w:val="005449D9"/>
    <w:rsid w:val="00545954"/>
    <w:rsid w:val="0054632C"/>
    <w:rsid w:val="00547E20"/>
    <w:rsid w:val="0055240A"/>
    <w:rsid w:val="005574AA"/>
    <w:rsid w:val="00557A3F"/>
    <w:rsid w:val="00561496"/>
    <w:rsid w:val="00562960"/>
    <w:rsid w:val="005666A9"/>
    <w:rsid w:val="00573250"/>
    <w:rsid w:val="00581BCB"/>
    <w:rsid w:val="00586782"/>
    <w:rsid w:val="00586E89"/>
    <w:rsid w:val="00587172"/>
    <w:rsid w:val="005A4F50"/>
    <w:rsid w:val="005A7EAB"/>
    <w:rsid w:val="005B4E16"/>
    <w:rsid w:val="005C19EE"/>
    <w:rsid w:val="005C1F3D"/>
    <w:rsid w:val="005C36BE"/>
    <w:rsid w:val="005C3BF1"/>
    <w:rsid w:val="005C5C7C"/>
    <w:rsid w:val="005C659C"/>
    <w:rsid w:val="005D0A70"/>
    <w:rsid w:val="005D15B6"/>
    <w:rsid w:val="005D5E85"/>
    <w:rsid w:val="005D5FE2"/>
    <w:rsid w:val="005D681E"/>
    <w:rsid w:val="005E1024"/>
    <w:rsid w:val="005F01CC"/>
    <w:rsid w:val="005F12EA"/>
    <w:rsid w:val="005F5783"/>
    <w:rsid w:val="00601306"/>
    <w:rsid w:val="006023B5"/>
    <w:rsid w:val="0061135B"/>
    <w:rsid w:val="0062146E"/>
    <w:rsid w:val="0062388D"/>
    <w:rsid w:val="00624298"/>
    <w:rsid w:val="00630EB3"/>
    <w:rsid w:val="00634E9E"/>
    <w:rsid w:val="00637DCC"/>
    <w:rsid w:val="006507AA"/>
    <w:rsid w:val="006516B5"/>
    <w:rsid w:val="00651CAE"/>
    <w:rsid w:val="00661349"/>
    <w:rsid w:val="0066162F"/>
    <w:rsid w:val="00667E0D"/>
    <w:rsid w:val="00673137"/>
    <w:rsid w:val="00673AA4"/>
    <w:rsid w:val="00676C6D"/>
    <w:rsid w:val="00676DA0"/>
    <w:rsid w:val="00676FF5"/>
    <w:rsid w:val="00677AED"/>
    <w:rsid w:val="006803F3"/>
    <w:rsid w:val="00681088"/>
    <w:rsid w:val="006819A5"/>
    <w:rsid w:val="0068319B"/>
    <w:rsid w:val="00684578"/>
    <w:rsid w:val="0068739B"/>
    <w:rsid w:val="00692D20"/>
    <w:rsid w:val="00692D68"/>
    <w:rsid w:val="00692D7B"/>
    <w:rsid w:val="00695B2D"/>
    <w:rsid w:val="006A3283"/>
    <w:rsid w:val="006B11BA"/>
    <w:rsid w:val="006B3D5D"/>
    <w:rsid w:val="006B497C"/>
    <w:rsid w:val="006B49DD"/>
    <w:rsid w:val="006C1AD0"/>
    <w:rsid w:val="006C1B91"/>
    <w:rsid w:val="006C2AE0"/>
    <w:rsid w:val="006C3A20"/>
    <w:rsid w:val="006C47F3"/>
    <w:rsid w:val="006C497B"/>
    <w:rsid w:val="006C5241"/>
    <w:rsid w:val="006C57D8"/>
    <w:rsid w:val="006C71A4"/>
    <w:rsid w:val="006D359A"/>
    <w:rsid w:val="006E22BB"/>
    <w:rsid w:val="006E26EF"/>
    <w:rsid w:val="006E3487"/>
    <w:rsid w:val="006E4F2B"/>
    <w:rsid w:val="006E6918"/>
    <w:rsid w:val="006F5496"/>
    <w:rsid w:val="007026E4"/>
    <w:rsid w:val="007027C3"/>
    <w:rsid w:val="007047D3"/>
    <w:rsid w:val="007071BC"/>
    <w:rsid w:val="007076B5"/>
    <w:rsid w:val="00712247"/>
    <w:rsid w:val="00716FCE"/>
    <w:rsid w:val="007201DE"/>
    <w:rsid w:val="0072063A"/>
    <w:rsid w:val="00720AE2"/>
    <w:rsid w:val="00723384"/>
    <w:rsid w:val="00724284"/>
    <w:rsid w:val="0073270A"/>
    <w:rsid w:val="00735CE1"/>
    <w:rsid w:val="00736BF0"/>
    <w:rsid w:val="007425F2"/>
    <w:rsid w:val="00743939"/>
    <w:rsid w:val="007453EF"/>
    <w:rsid w:val="00745607"/>
    <w:rsid w:val="00752C30"/>
    <w:rsid w:val="007577C6"/>
    <w:rsid w:val="0076173D"/>
    <w:rsid w:val="0076467C"/>
    <w:rsid w:val="007669E5"/>
    <w:rsid w:val="00770B19"/>
    <w:rsid w:val="00771E43"/>
    <w:rsid w:val="00772F50"/>
    <w:rsid w:val="00776543"/>
    <w:rsid w:val="00780F2D"/>
    <w:rsid w:val="00787305"/>
    <w:rsid w:val="0079162C"/>
    <w:rsid w:val="007A21EB"/>
    <w:rsid w:val="007A4C1D"/>
    <w:rsid w:val="007A60C4"/>
    <w:rsid w:val="007B5BC7"/>
    <w:rsid w:val="007B5D2C"/>
    <w:rsid w:val="007C1782"/>
    <w:rsid w:val="007C4BB2"/>
    <w:rsid w:val="007C4BE9"/>
    <w:rsid w:val="007C7093"/>
    <w:rsid w:val="007D24D9"/>
    <w:rsid w:val="007D265C"/>
    <w:rsid w:val="007D32B0"/>
    <w:rsid w:val="007E0E1C"/>
    <w:rsid w:val="007E2468"/>
    <w:rsid w:val="007E259C"/>
    <w:rsid w:val="007E3657"/>
    <w:rsid w:val="007E4A0A"/>
    <w:rsid w:val="007E4F77"/>
    <w:rsid w:val="007E5378"/>
    <w:rsid w:val="007F0583"/>
    <w:rsid w:val="007F0873"/>
    <w:rsid w:val="007F0AC3"/>
    <w:rsid w:val="007F0E71"/>
    <w:rsid w:val="007F212B"/>
    <w:rsid w:val="007F6D08"/>
    <w:rsid w:val="008025E5"/>
    <w:rsid w:val="00802D8C"/>
    <w:rsid w:val="0080489E"/>
    <w:rsid w:val="00805A95"/>
    <w:rsid w:val="008139F9"/>
    <w:rsid w:val="0081481E"/>
    <w:rsid w:val="00817357"/>
    <w:rsid w:val="00817F62"/>
    <w:rsid w:val="00820DCC"/>
    <w:rsid w:val="0082749E"/>
    <w:rsid w:val="008275AD"/>
    <w:rsid w:val="00827741"/>
    <w:rsid w:val="00827BDD"/>
    <w:rsid w:val="0083067A"/>
    <w:rsid w:val="00832265"/>
    <w:rsid w:val="0083564C"/>
    <w:rsid w:val="008362E2"/>
    <w:rsid w:val="008426C4"/>
    <w:rsid w:val="008429C5"/>
    <w:rsid w:val="00843652"/>
    <w:rsid w:val="008471F4"/>
    <w:rsid w:val="00851ACF"/>
    <w:rsid w:val="00853B99"/>
    <w:rsid w:val="00854080"/>
    <w:rsid w:val="00855DC9"/>
    <w:rsid w:val="008651AC"/>
    <w:rsid w:val="00866366"/>
    <w:rsid w:val="00866F08"/>
    <w:rsid w:val="0087060E"/>
    <w:rsid w:val="0087260E"/>
    <w:rsid w:val="00872C5F"/>
    <w:rsid w:val="0087316C"/>
    <w:rsid w:val="00873EDE"/>
    <w:rsid w:val="00874D72"/>
    <w:rsid w:val="008753FA"/>
    <w:rsid w:val="00876549"/>
    <w:rsid w:val="00877B10"/>
    <w:rsid w:val="00881E2F"/>
    <w:rsid w:val="008822CB"/>
    <w:rsid w:val="008827AA"/>
    <w:rsid w:val="00883A02"/>
    <w:rsid w:val="00885E4A"/>
    <w:rsid w:val="008862DE"/>
    <w:rsid w:val="00887D98"/>
    <w:rsid w:val="008926FB"/>
    <w:rsid w:val="00894249"/>
    <w:rsid w:val="00894A97"/>
    <w:rsid w:val="0089597D"/>
    <w:rsid w:val="0089694E"/>
    <w:rsid w:val="00897B41"/>
    <w:rsid w:val="008A1ACE"/>
    <w:rsid w:val="008A1AD7"/>
    <w:rsid w:val="008A1D74"/>
    <w:rsid w:val="008A3942"/>
    <w:rsid w:val="008A61B6"/>
    <w:rsid w:val="008B4D6B"/>
    <w:rsid w:val="008B4FA1"/>
    <w:rsid w:val="008B685A"/>
    <w:rsid w:val="008B6DF8"/>
    <w:rsid w:val="008B6E1D"/>
    <w:rsid w:val="008C632E"/>
    <w:rsid w:val="008C7EA1"/>
    <w:rsid w:val="008D0279"/>
    <w:rsid w:val="008D0EF8"/>
    <w:rsid w:val="008D5BDF"/>
    <w:rsid w:val="008D5CDA"/>
    <w:rsid w:val="008D7E0A"/>
    <w:rsid w:val="008E080E"/>
    <w:rsid w:val="008E1C14"/>
    <w:rsid w:val="008E43DE"/>
    <w:rsid w:val="008F1E07"/>
    <w:rsid w:val="008F2C0E"/>
    <w:rsid w:val="008F3095"/>
    <w:rsid w:val="008F5CF8"/>
    <w:rsid w:val="008F6159"/>
    <w:rsid w:val="008F705A"/>
    <w:rsid w:val="009005F6"/>
    <w:rsid w:val="00901648"/>
    <w:rsid w:val="00901E8D"/>
    <w:rsid w:val="00904789"/>
    <w:rsid w:val="009068AE"/>
    <w:rsid w:val="0091052C"/>
    <w:rsid w:val="009127BA"/>
    <w:rsid w:val="009128E9"/>
    <w:rsid w:val="009203C4"/>
    <w:rsid w:val="009205C6"/>
    <w:rsid w:val="0092112F"/>
    <w:rsid w:val="00925F6C"/>
    <w:rsid w:val="0092605B"/>
    <w:rsid w:val="00930C41"/>
    <w:rsid w:val="0093710D"/>
    <w:rsid w:val="0094037E"/>
    <w:rsid w:val="00940D21"/>
    <w:rsid w:val="009432E0"/>
    <w:rsid w:val="00951146"/>
    <w:rsid w:val="0095262A"/>
    <w:rsid w:val="00953049"/>
    <w:rsid w:val="009548C3"/>
    <w:rsid w:val="00960F89"/>
    <w:rsid w:val="0096586A"/>
    <w:rsid w:val="009665FE"/>
    <w:rsid w:val="00973D7F"/>
    <w:rsid w:val="00974716"/>
    <w:rsid w:val="0097586B"/>
    <w:rsid w:val="00976CA5"/>
    <w:rsid w:val="009771E7"/>
    <w:rsid w:val="00981217"/>
    <w:rsid w:val="0098297B"/>
    <w:rsid w:val="0098488B"/>
    <w:rsid w:val="00986929"/>
    <w:rsid w:val="00987A9F"/>
    <w:rsid w:val="00990E48"/>
    <w:rsid w:val="00991C80"/>
    <w:rsid w:val="00995CF5"/>
    <w:rsid w:val="009A0C33"/>
    <w:rsid w:val="009A1A9D"/>
    <w:rsid w:val="009B028A"/>
    <w:rsid w:val="009B1C00"/>
    <w:rsid w:val="009B465F"/>
    <w:rsid w:val="009B5045"/>
    <w:rsid w:val="009B6460"/>
    <w:rsid w:val="009B6F7E"/>
    <w:rsid w:val="009C3566"/>
    <w:rsid w:val="009C4141"/>
    <w:rsid w:val="009D15B3"/>
    <w:rsid w:val="009D45B1"/>
    <w:rsid w:val="009E32CA"/>
    <w:rsid w:val="009E50D2"/>
    <w:rsid w:val="009F1FB6"/>
    <w:rsid w:val="009F3E77"/>
    <w:rsid w:val="00A01650"/>
    <w:rsid w:val="00A02249"/>
    <w:rsid w:val="00A02611"/>
    <w:rsid w:val="00A02A7F"/>
    <w:rsid w:val="00A077CD"/>
    <w:rsid w:val="00A07F21"/>
    <w:rsid w:val="00A101E5"/>
    <w:rsid w:val="00A149DD"/>
    <w:rsid w:val="00A17B07"/>
    <w:rsid w:val="00A21933"/>
    <w:rsid w:val="00A23A31"/>
    <w:rsid w:val="00A26E54"/>
    <w:rsid w:val="00A27093"/>
    <w:rsid w:val="00A30944"/>
    <w:rsid w:val="00A329E4"/>
    <w:rsid w:val="00A331FE"/>
    <w:rsid w:val="00A334BB"/>
    <w:rsid w:val="00A34079"/>
    <w:rsid w:val="00A34152"/>
    <w:rsid w:val="00A34B4D"/>
    <w:rsid w:val="00A37AAE"/>
    <w:rsid w:val="00A37F00"/>
    <w:rsid w:val="00A62931"/>
    <w:rsid w:val="00A63FBD"/>
    <w:rsid w:val="00A64A02"/>
    <w:rsid w:val="00A7188C"/>
    <w:rsid w:val="00A73378"/>
    <w:rsid w:val="00A75E37"/>
    <w:rsid w:val="00A77E62"/>
    <w:rsid w:val="00A8660A"/>
    <w:rsid w:val="00A95E5F"/>
    <w:rsid w:val="00A96AFC"/>
    <w:rsid w:val="00AA112F"/>
    <w:rsid w:val="00AB049B"/>
    <w:rsid w:val="00AB3F0A"/>
    <w:rsid w:val="00AB5A2B"/>
    <w:rsid w:val="00AC03A8"/>
    <w:rsid w:val="00AC4E56"/>
    <w:rsid w:val="00AD4FA7"/>
    <w:rsid w:val="00AD64B2"/>
    <w:rsid w:val="00AF0EB6"/>
    <w:rsid w:val="00AF3BC6"/>
    <w:rsid w:val="00AF3E70"/>
    <w:rsid w:val="00AF6462"/>
    <w:rsid w:val="00AF76D3"/>
    <w:rsid w:val="00B000D4"/>
    <w:rsid w:val="00B00E19"/>
    <w:rsid w:val="00B019EC"/>
    <w:rsid w:val="00B01A6E"/>
    <w:rsid w:val="00B04044"/>
    <w:rsid w:val="00B10477"/>
    <w:rsid w:val="00B11358"/>
    <w:rsid w:val="00B1266A"/>
    <w:rsid w:val="00B1680D"/>
    <w:rsid w:val="00B17BAE"/>
    <w:rsid w:val="00B205AA"/>
    <w:rsid w:val="00B21565"/>
    <w:rsid w:val="00B21A87"/>
    <w:rsid w:val="00B21CE1"/>
    <w:rsid w:val="00B25D9A"/>
    <w:rsid w:val="00B262C2"/>
    <w:rsid w:val="00B266AB"/>
    <w:rsid w:val="00B268E6"/>
    <w:rsid w:val="00B3123D"/>
    <w:rsid w:val="00B31C8F"/>
    <w:rsid w:val="00B33A49"/>
    <w:rsid w:val="00B34B4F"/>
    <w:rsid w:val="00B352E4"/>
    <w:rsid w:val="00B370C2"/>
    <w:rsid w:val="00B40AE0"/>
    <w:rsid w:val="00B42DB6"/>
    <w:rsid w:val="00B4527A"/>
    <w:rsid w:val="00B526F9"/>
    <w:rsid w:val="00B53016"/>
    <w:rsid w:val="00B53A3C"/>
    <w:rsid w:val="00B545E7"/>
    <w:rsid w:val="00B60369"/>
    <w:rsid w:val="00B678F9"/>
    <w:rsid w:val="00B71402"/>
    <w:rsid w:val="00B77D89"/>
    <w:rsid w:val="00B842A9"/>
    <w:rsid w:val="00B85F17"/>
    <w:rsid w:val="00B872BC"/>
    <w:rsid w:val="00B95FA7"/>
    <w:rsid w:val="00B975EB"/>
    <w:rsid w:val="00BA781E"/>
    <w:rsid w:val="00BB12E6"/>
    <w:rsid w:val="00BB2755"/>
    <w:rsid w:val="00BB594F"/>
    <w:rsid w:val="00BB6C30"/>
    <w:rsid w:val="00BB6C58"/>
    <w:rsid w:val="00BC1429"/>
    <w:rsid w:val="00BC2102"/>
    <w:rsid w:val="00BC408B"/>
    <w:rsid w:val="00BC6942"/>
    <w:rsid w:val="00BC7993"/>
    <w:rsid w:val="00BC7B2D"/>
    <w:rsid w:val="00BD0BD0"/>
    <w:rsid w:val="00BD0F23"/>
    <w:rsid w:val="00BD10C4"/>
    <w:rsid w:val="00BD124E"/>
    <w:rsid w:val="00BD33C3"/>
    <w:rsid w:val="00BD566F"/>
    <w:rsid w:val="00BD62DB"/>
    <w:rsid w:val="00BD6302"/>
    <w:rsid w:val="00BE19D8"/>
    <w:rsid w:val="00BE3BAD"/>
    <w:rsid w:val="00BE57EF"/>
    <w:rsid w:val="00BE63E9"/>
    <w:rsid w:val="00BE7D95"/>
    <w:rsid w:val="00C00FC6"/>
    <w:rsid w:val="00C06835"/>
    <w:rsid w:val="00C20D36"/>
    <w:rsid w:val="00C258F0"/>
    <w:rsid w:val="00C25BED"/>
    <w:rsid w:val="00C305DE"/>
    <w:rsid w:val="00C30E51"/>
    <w:rsid w:val="00C31B3F"/>
    <w:rsid w:val="00C31BE3"/>
    <w:rsid w:val="00C3259D"/>
    <w:rsid w:val="00C329BE"/>
    <w:rsid w:val="00C3358C"/>
    <w:rsid w:val="00C33898"/>
    <w:rsid w:val="00C406CB"/>
    <w:rsid w:val="00C42C6E"/>
    <w:rsid w:val="00C438A0"/>
    <w:rsid w:val="00C455DA"/>
    <w:rsid w:val="00C500C3"/>
    <w:rsid w:val="00C500EF"/>
    <w:rsid w:val="00C52904"/>
    <w:rsid w:val="00C55702"/>
    <w:rsid w:val="00C55721"/>
    <w:rsid w:val="00C566A2"/>
    <w:rsid w:val="00C5697C"/>
    <w:rsid w:val="00C616DC"/>
    <w:rsid w:val="00C67C5A"/>
    <w:rsid w:val="00C7003D"/>
    <w:rsid w:val="00C7194D"/>
    <w:rsid w:val="00C71B7D"/>
    <w:rsid w:val="00C722A5"/>
    <w:rsid w:val="00C74B59"/>
    <w:rsid w:val="00C77CE4"/>
    <w:rsid w:val="00C77D08"/>
    <w:rsid w:val="00C81F71"/>
    <w:rsid w:val="00C840CA"/>
    <w:rsid w:val="00C848CD"/>
    <w:rsid w:val="00C87906"/>
    <w:rsid w:val="00C91289"/>
    <w:rsid w:val="00C949EE"/>
    <w:rsid w:val="00C95EBB"/>
    <w:rsid w:val="00C977E7"/>
    <w:rsid w:val="00CA496F"/>
    <w:rsid w:val="00CA611D"/>
    <w:rsid w:val="00CB0931"/>
    <w:rsid w:val="00CB4B57"/>
    <w:rsid w:val="00CB516D"/>
    <w:rsid w:val="00CB68B8"/>
    <w:rsid w:val="00CC0505"/>
    <w:rsid w:val="00CC0C10"/>
    <w:rsid w:val="00CC1C7E"/>
    <w:rsid w:val="00CC214E"/>
    <w:rsid w:val="00CC2F07"/>
    <w:rsid w:val="00CC4C1C"/>
    <w:rsid w:val="00CD3200"/>
    <w:rsid w:val="00CD427F"/>
    <w:rsid w:val="00CE1B1E"/>
    <w:rsid w:val="00CE58F9"/>
    <w:rsid w:val="00CE6795"/>
    <w:rsid w:val="00CF2AE1"/>
    <w:rsid w:val="00CF3F26"/>
    <w:rsid w:val="00CF59C0"/>
    <w:rsid w:val="00CF7A74"/>
    <w:rsid w:val="00CF7B66"/>
    <w:rsid w:val="00D00DA9"/>
    <w:rsid w:val="00D04267"/>
    <w:rsid w:val="00D04318"/>
    <w:rsid w:val="00D04BE0"/>
    <w:rsid w:val="00D14FC2"/>
    <w:rsid w:val="00D17B97"/>
    <w:rsid w:val="00D22F0A"/>
    <w:rsid w:val="00D2443A"/>
    <w:rsid w:val="00D25026"/>
    <w:rsid w:val="00D25203"/>
    <w:rsid w:val="00D30674"/>
    <w:rsid w:val="00D333DE"/>
    <w:rsid w:val="00D334AB"/>
    <w:rsid w:val="00D34793"/>
    <w:rsid w:val="00D365AB"/>
    <w:rsid w:val="00D37ECB"/>
    <w:rsid w:val="00D4476E"/>
    <w:rsid w:val="00D462D8"/>
    <w:rsid w:val="00D62719"/>
    <w:rsid w:val="00D67F20"/>
    <w:rsid w:val="00D71BC0"/>
    <w:rsid w:val="00D72724"/>
    <w:rsid w:val="00D80861"/>
    <w:rsid w:val="00D82FD9"/>
    <w:rsid w:val="00D854FF"/>
    <w:rsid w:val="00D876A2"/>
    <w:rsid w:val="00D877CD"/>
    <w:rsid w:val="00D914EF"/>
    <w:rsid w:val="00D92C20"/>
    <w:rsid w:val="00D94FF0"/>
    <w:rsid w:val="00DA013A"/>
    <w:rsid w:val="00DA15C1"/>
    <w:rsid w:val="00DA20F1"/>
    <w:rsid w:val="00DA2F16"/>
    <w:rsid w:val="00DA3F51"/>
    <w:rsid w:val="00DA68E9"/>
    <w:rsid w:val="00DA74B9"/>
    <w:rsid w:val="00DB0985"/>
    <w:rsid w:val="00DB280A"/>
    <w:rsid w:val="00DB3149"/>
    <w:rsid w:val="00DB5E1F"/>
    <w:rsid w:val="00DC039B"/>
    <w:rsid w:val="00DC27C3"/>
    <w:rsid w:val="00DC7FA8"/>
    <w:rsid w:val="00DD246A"/>
    <w:rsid w:val="00DD3DA1"/>
    <w:rsid w:val="00DD3EFD"/>
    <w:rsid w:val="00DD64F8"/>
    <w:rsid w:val="00DD7F36"/>
    <w:rsid w:val="00DE0020"/>
    <w:rsid w:val="00DE0292"/>
    <w:rsid w:val="00DE407B"/>
    <w:rsid w:val="00DE411B"/>
    <w:rsid w:val="00DF25B9"/>
    <w:rsid w:val="00E01A05"/>
    <w:rsid w:val="00E03749"/>
    <w:rsid w:val="00E03FD0"/>
    <w:rsid w:val="00E06066"/>
    <w:rsid w:val="00E34FC5"/>
    <w:rsid w:val="00E355A4"/>
    <w:rsid w:val="00E361D9"/>
    <w:rsid w:val="00E4141F"/>
    <w:rsid w:val="00E4292B"/>
    <w:rsid w:val="00E42C37"/>
    <w:rsid w:val="00E44789"/>
    <w:rsid w:val="00E47078"/>
    <w:rsid w:val="00E50474"/>
    <w:rsid w:val="00E51DB3"/>
    <w:rsid w:val="00E534EE"/>
    <w:rsid w:val="00E54D57"/>
    <w:rsid w:val="00E635F2"/>
    <w:rsid w:val="00E667B5"/>
    <w:rsid w:val="00E70008"/>
    <w:rsid w:val="00E72DEF"/>
    <w:rsid w:val="00E74617"/>
    <w:rsid w:val="00E76A82"/>
    <w:rsid w:val="00E8488D"/>
    <w:rsid w:val="00E84B7A"/>
    <w:rsid w:val="00E85E0E"/>
    <w:rsid w:val="00E87A8B"/>
    <w:rsid w:val="00E91183"/>
    <w:rsid w:val="00E9284D"/>
    <w:rsid w:val="00E95EC1"/>
    <w:rsid w:val="00EA23E2"/>
    <w:rsid w:val="00EA42CC"/>
    <w:rsid w:val="00EA6789"/>
    <w:rsid w:val="00EA7160"/>
    <w:rsid w:val="00EA74B3"/>
    <w:rsid w:val="00EB01DA"/>
    <w:rsid w:val="00EB23E4"/>
    <w:rsid w:val="00EB3927"/>
    <w:rsid w:val="00EC2335"/>
    <w:rsid w:val="00EE1CBA"/>
    <w:rsid w:val="00EE248F"/>
    <w:rsid w:val="00EE68F9"/>
    <w:rsid w:val="00EE79B6"/>
    <w:rsid w:val="00EF0E39"/>
    <w:rsid w:val="00EF486A"/>
    <w:rsid w:val="00EF6E85"/>
    <w:rsid w:val="00F001B5"/>
    <w:rsid w:val="00F003C9"/>
    <w:rsid w:val="00F0109D"/>
    <w:rsid w:val="00F0666D"/>
    <w:rsid w:val="00F1108E"/>
    <w:rsid w:val="00F11838"/>
    <w:rsid w:val="00F12A00"/>
    <w:rsid w:val="00F12CC4"/>
    <w:rsid w:val="00F1498D"/>
    <w:rsid w:val="00F16470"/>
    <w:rsid w:val="00F21D38"/>
    <w:rsid w:val="00F25D8C"/>
    <w:rsid w:val="00F268AE"/>
    <w:rsid w:val="00F26985"/>
    <w:rsid w:val="00F30AE3"/>
    <w:rsid w:val="00F32E5B"/>
    <w:rsid w:val="00F3363E"/>
    <w:rsid w:val="00F33D42"/>
    <w:rsid w:val="00F342A0"/>
    <w:rsid w:val="00F353B1"/>
    <w:rsid w:val="00F37B64"/>
    <w:rsid w:val="00F4251E"/>
    <w:rsid w:val="00F43B78"/>
    <w:rsid w:val="00F47183"/>
    <w:rsid w:val="00F54393"/>
    <w:rsid w:val="00F57963"/>
    <w:rsid w:val="00F62602"/>
    <w:rsid w:val="00F646AB"/>
    <w:rsid w:val="00F70023"/>
    <w:rsid w:val="00F729AF"/>
    <w:rsid w:val="00F72E0D"/>
    <w:rsid w:val="00F73B09"/>
    <w:rsid w:val="00F742BE"/>
    <w:rsid w:val="00F75C67"/>
    <w:rsid w:val="00F76296"/>
    <w:rsid w:val="00F77373"/>
    <w:rsid w:val="00F81C86"/>
    <w:rsid w:val="00F83B81"/>
    <w:rsid w:val="00F8492C"/>
    <w:rsid w:val="00F84E8D"/>
    <w:rsid w:val="00F86238"/>
    <w:rsid w:val="00F96FFD"/>
    <w:rsid w:val="00FA0688"/>
    <w:rsid w:val="00FA167B"/>
    <w:rsid w:val="00FA1DCF"/>
    <w:rsid w:val="00FA216F"/>
    <w:rsid w:val="00FA35E9"/>
    <w:rsid w:val="00FA4539"/>
    <w:rsid w:val="00FA70AC"/>
    <w:rsid w:val="00FA738D"/>
    <w:rsid w:val="00FA761C"/>
    <w:rsid w:val="00FB1847"/>
    <w:rsid w:val="00FB7976"/>
    <w:rsid w:val="00FC010B"/>
    <w:rsid w:val="00FC350F"/>
    <w:rsid w:val="00FC623E"/>
    <w:rsid w:val="00FD3DFA"/>
    <w:rsid w:val="00FE0564"/>
    <w:rsid w:val="00FE0E14"/>
    <w:rsid w:val="00FE3A8C"/>
    <w:rsid w:val="00FE569C"/>
    <w:rsid w:val="00FE62FB"/>
    <w:rsid w:val="00FE66A1"/>
    <w:rsid w:val="00FE74C6"/>
    <w:rsid w:val="00FE783E"/>
    <w:rsid w:val="00FF0103"/>
    <w:rsid w:val="00FF34D7"/>
    <w:rsid w:val="00FF4A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6BE4C72E"/>
  <w15:docId w15:val="{290037EE-784D-47DE-96B2-237C310A7F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023B5"/>
    <w:pPr>
      <w:spacing w:after="80"/>
    </w:pPr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300343"/>
    <w:pPr>
      <w:keepNext/>
      <w:keepLines/>
      <w:pageBreakBefore/>
      <w:spacing w:line="240" w:lineRule="auto"/>
      <w:outlineLvl w:val="0"/>
    </w:pPr>
    <w:rPr>
      <w:rFonts w:eastAsiaTheme="majorEastAsia" w:cstheme="majorBidi"/>
      <w:b/>
      <w:caps/>
      <w:color w:val="97D700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00343"/>
    <w:pPr>
      <w:keepNext/>
      <w:keepLines/>
      <w:spacing w:before="400" w:line="240" w:lineRule="auto"/>
      <w:outlineLvl w:val="1"/>
    </w:pPr>
    <w:rPr>
      <w:rFonts w:eastAsiaTheme="majorEastAsia" w:cstheme="majorBidi"/>
      <w:b/>
      <w:caps/>
      <w:color w:val="000000" w:themeColor="text1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B1320"/>
    <w:pPr>
      <w:keepNext/>
      <w:keepLines/>
      <w:spacing w:before="200" w:line="240" w:lineRule="auto"/>
      <w:outlineLvl w:val="2"/>
    </w:pPr>
    <w:rPr>
      <w:rFonts w:eastAsiaTheme="majorEastAsia" w:cstheme="majorBidi"/>
      <w:b/>
      <w:caps/>
      <w:color w:val="000000" w:themeColor="text1"/>
      <w:sz w:val="22"/>
      <w:szCs w:val="24"/>
    </w:rPr>
  </w:style>
  <w:style w:type="paragraph" w:styleId="Heading4">
    <w:name w:val="heading 4"/>
    <w:basedOn w:val="Heading3"/>
    <w:next w:val="Normal"/>
    <w:link w:val="Heading4Char"/>
    <w:uiPriority w:val="9"/>
    <w:unhideWhenUsed/>
    <w:rsid w:val="00BE57EF"/>
    <w:pPr>
      <w:outlineLvl w:val="3"/>
    </w:pPr>
  </w:style>
  <w:style w:type="paragraph" w:styleId="Heading5">
    <w:name w:val="heading 5"/>
    <w:basedOn w:val="Heading4"/>
    <w:next w:val="Normal"/>
    <w:link w:val="Heading5Char"/>
    <w:uiPriority w:val="9"/>
    <w:unhideWhenUsed/>
    <w:qFormat/>
    <w:rsid w:val="00BE57EF"/>
    <w:pPr>
      <w:outlineLvl w:val="4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BookTitle">
    <w:name w:val="Book Title"/>
    <w:basedOn w:val="DefaultParagraphFont"/>
    <w:uiPriority w:val="33"/>
    <w:rsid w:val="003133A3"/>
    <w:rPr>
      <w:b/>
      <w:bCs/>
      <w:i/>
      <w:iCs/>
      <w:spacing w:val="5"/>
    </w:rPr>
  </w:style>
  <w:style w:type="paragraph" w:styleId="Title">
    <w:name w:val="Title"/>
    <w:basedOn w:val="Normal"/>
    <w:next w:val="Normal"/>
    <w:link w:val="TitleChar"/>
    <w:uiPriority w:val="10"/>
    <w:rsid w:val="001172EF"/>
    <w:pPr>
      <w:spacing w:after="0" w:line="1000" w:lineRule="exact"/>
      <w:contextualSpacing/>
    </w:pPr>
    <w:rPr>
      <w:rFonts w:eastAsiaTheme="majorEastAsia" w:cstheme="majorBidi"/>
      <w:b/>
      <w:caps/>
      <w:color w:val="FFFFFF" w:themeColor="background1"/>
      <w:spacing w:val="-10"/>
      <w:kern w:val="28"/>
      <w:sz w:val="108"/>
      <w:szCs w:val="56"/>
      <w:lang w:val="en-AU"/>
    </w:rPr>
  </w:style>
  <w:style w:type="character" w:customStyle="1" w:styleId="TitleChar">
    <w:name w:val="Title Char"/>
    <w:basedOn w:val="DefaultParagraphFont"/>
    <w:link w:val="Title"/>
    <w:uiPriority w:val="10"/>
    <w:rsid w:val="001172EF"/>
    <w:rPr>
      <w:rFonts w:ascii="Frutiger LT Com 45 Light" w:eastAsiaTheme="majorEastAsia" w:hAnsi="Frutiger LT Com 45 Light" w:cstheme="majorBidi"/>
      <w:b/>
      <w:caps/>
      <w:color w:val="FFFFFF" w:themeColor="background1"/>
      <w:spacing w:val="-10"/>
      <w:kern w:val="28"/>
      <w:sz w:val="108"/>
      <w:szCs w:val="56"/>
      <w:lang w:val="en-AU"/>
    </w:rPr>
  </w:style>
  <w:style w:type="character" w:customStyle="1" w:styleId="Heading1Char">
    <w:name w:val="Heading 1 Char"/>
    <w:basedOn w:val="DefaultParagraphFont"/>
    <w:link w:val="Heading1"/>
    <w:uiPriority w:val="9"/>
    <w:rsid w:val="00300343"/>
    <w:rPr>
      <w:rFonts w:ascii="Frutiger LT Com 45 Light" w:eastAsiaTheme="majorEastAsia" w:hAnsi="Frutiger LT Com 45 Light" w:cstheme="majorBidi"/>
      <w:b/>
      <w:caps/>
      <w:color w:val="97D700"/>
      <w:sz w:val="40"/>
      <w:szCs w:val="32"/>
    </w:rPr>
  </w:style>
  <w:style w:type="paragraph" w:styleId="Header">
    <w:name w:val="header"/>
    <w:basedOn w:val="Normal"/>
    <w:link w:val="HeaderChar"/>
    <w:uiPriority w:val="99"/>
    <w:unhideWhenUsed/>
    <w:rsid w:val="00A77E6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77E62"/>
  </w:style>
  <w:style w:type="paragraph" w:styleId="Footer">
    <w:name w:val="footer"/>
    <w:basedOn w:val="Normal"/>
    <w:link w:val="FooterChar"/>
    <w:uiPriority w:val="99"/>
    <w:unhideWhenUsed/>
    <w:rsid w:val="00300343"/>
    <w:pPr>
      <w:tabs>
        <w:tab w:val="center" w:pos="4513"/>
        <w:tab w:val="right" w:pos="9026"/>
      </w:tabs>
      <w:spacing w:after="0" w:line="240" w:lineRule="auto"/>
    </w:pPr>
    <w:rPr>
      <w:sz w:val="14"/>
    </w:rPr>
  </w:style>
  <w:style w:type="character" w:customStyle="1" w:styleId="FooterChar">
    <w:name w:val="Footer Char"/>
    <w:basedOn w:val="DefaultParagraphFont"/>
    <w:link w:val="Footer"/>
    <w:uiPriority w:val="99"/>
    <w:rsid w:val="00300343"/>
    <w:rPr>
      <w:rFonts w:ascii="Frutiger LT Com 45 Light" w:hAnsi="Frutiger LT Com 45 Light"/>
      <w:sz w:val="14"/>
    </w:rPr>
  </w:style>
  <w:style w:type="paragraph" w:styleId="Subtitle">
    <w:name w:val="Subtitle"/>
    <w:basedOn w:val="Normal"/>
    <w:next w:val="Normal"/>
    <w:link w:val="SubtitleChar"/>
    <w:uiPriority w:val="11"/>
    <w:rsid w:val="00BD124E"/>
    <w:pPr>
      <w:numPr>
        <w:ilvl w:val="1"/>
      </w:numPr>
      <w:spacing w:after="0" w:line="720" w:lineRule="exact"/>
    </w:pPr>
    <w:rPr>
      <w:rFonts w:eastAsiaTheme="minorEastAsia"/>
      <w:color w:val="00594F"/>
      <w:spacing w:val="15"/>
      <w:sz w:val="64"/>
      <w:szCs w:val="64"/>
      <w:lang w:val="en-AU"/>
    </w:rPr>
  </w:style>
  <w:style w:type="character" w:customStyle="1" w:styleId="SubtitleChar">
    <w:name w:val="Subtitle Char"/>
    <w:basedOn w:val="DefaultParagraphFont"/>
    <w:link w:val="Subtitle"/>
    <w:uiPriority w:val="11"/>
    <w:rsid w:val="00BD124E"/>
    <w:rPr>
      <w:rFonts w:ascii="Frutiger LT Com 45 Light" w:eastAsiaTheme="minorEastAsia" w:hAnsi="Frutiger LT Com 45 Light"/>
      <w:color w:val="00594F"/>
      <w:spacing w:val="15"/>
      <w:sz w:val="64"/>
      <w:szCs w:val="64"/>
      <w:lang w:val="en-AU"/>
    </w:rPr>
  </w:style>
  <w:style w:type="character" w:customStyle="1" w:styleId="Heading2Char">
    <w:name w:val="Heading 2 Char"/>
    <w:basedOn w:val="DefaultParagraphFont"/>
    <w:link w:val="Heading2"/>
    <w:uiPriority w:val="9"/>
    <w:rsid w:val="00300343"/>
    <w:rPr>
      <w:rFonts w:ascii="Frutiger LT Com 45 Light" w:eastAsiaTheme="majorEastAsia" w:hAnsi="Frutiger LT Com 45 Light" w:cstheme="majorBidi"/>
      <w:b/>
      <w:caps/>
      <w:color w:val="000000" w:themeColor="text1"/>
      <w:sz w:val="3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2B1320"/>
    <w:rPr>
      <w:rFonts w:ascii="Frutiger LT Com 45 Light" w:eastAsiaTheme="majorEastAsia" w:hAnsi="Frutiger LT Com 45 Light" w:cstheme="majorBidi"/>
      <w:b/>
      <w:caps/>
      <w:color w:val="000000" w:themeColor="text1"/>
      <w:szCs w:val="24"/>
    </w:rPr>
  </w:style>
  <w:style w:type="table" w:styleId="TableGrid">
    <w:name w:val="Table Grid"/>
    <w:basedOn w:val="TableNormal"/>
    <w:uiPriority w:val="59"/>
    <w:rsid w:val="00F7002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462CB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62CB3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qFormat/>
    <w:rsid w:val="007F212B"/>
    <w:pPr>
      <w:ind w:left="720"/>
      <w:contextualSpacing/>
    </w:pPr>
  </w:style>
  <w:style w:type="table" w:customStyle="1" w:styleId="TableGridLight1">
    <w:name w:val="Table Grid Light1"/>
    <w:basedOn w:val="TableNormal"/>
    <w:uiPriority w:val="40"/>
    <w:rsid w:val="00D333DE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WSI-Table">
    <w:name w:val="WSI - Table"/>
    <w:basedOn w:val="TableNormal"/>
    <w:uiPriority w:val="99"/>
    <w:rsid w:val="00BD124E"/>
    <w:pPr>
      <w:spacing w:after="0" w:line="240" w:lineRule="auto"/>
    </w:pPr>
    <w:rPr>
      <w:rFonts w:ascii="Frutiger LT Com 45 Light" w:hAnsi="Frutiger LT Com 45 Light"/>
      <w:color w:val="000000" w:themeColor="text1"/>
      <w:sz w:val="20"/>
    </w:rPr>
    <w:tblPr>
      <w:tblBorders>
        <w:top w:val="single" w:sz="8" w:space="0" w:color="97D700"/>
        <w:left w:val="single" w:sz="8" w:space="0" w:color="97D700"/>
        <w:bottom w:val="single" w:sz="8" w:space="0" w:color="97D700"/>
        <w:right w:val="single" w:sz="8" w:space="0" w:color="97D700"/>
        <w:insideH w:val="single" w:sz="8" w:space="0" w:color="97D700"/>
        <w:insideV w:val="single" w:sz="8" w:space="0" w:color="97D700"/>
      </w:tblBorders>
      <w:tblCellMar>
        <w:top w:w="57" w:type="dxa"/>
        <w:left w:w="142" w:type="dxa"/>
        <w:bottom w:w="57" w:type="dxa"/>
        <w:right w:w="142" w:type="dxa"/>
      </w:tblCellMar>
    </w:tblPr>
    <w:tcPr>
      <w:shd w:val="clear" w:color="auto" w:fill="FFFFFF" w:themeFill="background1"/>
    </w:tcPr>
    <w:tblStylePr w:type="firstRow">
      <w:pPr>
        <w:wordWrap/>
        <w:spacing w:beforeLines="0" w:before="0" w:beforeAutospacing="0" w:afterLines="0" w:after="0" w:afterAutospacing="0"/>
      </w:pPr>
      <w:rPr>
        <w:rFonts w:ascii="Frutiger LT Com 45 Light" w:hAnsi="Frutiger LT Com 45 Light"/>
        <w:b/>
        <w:i w:val="0"/>
        <w:caps/>
        <w:smallCaps w:val="0"/>
        <w:color w:val="FFFFFF" w:themeColor="background1"/>
        <w:sz w:val="20"/>
      </w:rPr>
      <w:tblPr/>
      <w:tcPr>
        <w:shd w:val="clear" w:color="auto" w:fill="97D700"/>
      </w:tcPr>
    </w:tblStylePr>
  </w:style>
  <w:style w:type="numbering" w:customStyle="1" w:styleId="ListNumbers">
    <w:name w:val="ListNumbers"/>
    <w:uiPriority w:val="99"/>
    <w:rsid w:val="00EF6E85"/>
    <w:pPr>
      <w:numPr>
        <w:numId w:val="16"/>
      </w:numPr>
    </w:pPr>
  </w:style>
  <w:style w:type="paragraph" w:styleId="ListNumber4">
    <w:name w:val="List Number 4"/>
    <w:basedOn w:val="Normal"/>
    <w:uiPriority w:val="99"/>
    <w:semiHidden/>
    <w:unhideWhenUsed/>
    <w:rsid w:val="00D04BE0"/>
    <w:pPr>
      <w:numPr>
        <w:numId w:val="9"/>
      </w:numPr>
      <w:ind w:left="1208" w:hanging="357"/>
      <w:contextualSpacing/>
    </w:pPr>
  </w:style>
  <w:style w:type="character" w:styleId="Hyperlink">
    <w:name w:val="Hyperlink"/>
    <w:basedOn w:val="DefaultParagraphFont"/>
    <w:uiPriority w:val="99"/>
    <w:unhideWhenUsed/>
    <w:rsid w:val="00F729AF"/>
    <w:rPr>
      <w:color w:val="0563C1" w:themeColor="hyperlink"/>
      <w:u w:val="single"/>
    </w:rPr>
  </w:style>
  <w:style w:type="numbering" w:customStyle="1" w:styleId="ListBullets">
    <w:name w:val="ListBullets"/>
    <w:uiPriority w:val="99"/>
    <w:rsid w:val="001A554B"/>
    <w:pPr>
      <w:numPr>
        <w:numId w:val="15"/>
      </w:numPr>
    </w:pPr>
  </w:style>
  <w:style w:type="paragraph" w:styleId="ListNumber">
    <w:name w:val="List Number"/>
    <w:basedOn w:val="Normal"/>
    <w:uiPriority w:val="99"/>
    <w:unhideWhenUsed/>
    <w:qFormat/>
    <w:rsid w:val="00D04BE0"/>
    <w:pPr>
      <w:numPr>
        <w:numId w:val="16"/>
      </w:numPr>
      <w:contextualSpacing/>
    </w:pPr>
  </w:style>
  <w:style w:type="paragraph" w:styleId="ListBullet">
    <w:name w:val="List Bullet"/>
    <w:basedOn w:val="Normal"/>
    <w:uiPriority w:val="99"/>
    <w:unhideWhenUsed/>
    <w:qFormat/>
    <w:rsid w:val="008429C5"/>
    <w:pPr>
      <w:numPr>
        <w:numId w:val="15"/>
      </w:numPr>
      <w:contextualSpacing/>
    </w:pPr>
  </w:style>
  <w:style w:type="paragraph" w:styleId="ListBullet2">
    <w:name w:val="List Bullet 2"/>
    <w:basedOn w:val="Normal"/>
    <w:uiPriority w:val="99"/>
    <w:unhideWhenUsed/>
    <w:rsid w:val="00192D2B"/>
    <w:pPr>
      <w:numPr>
        <w:ilvl w:val="1"/>
        <w:numId w:val="15"/>
      </w:numPr>
      <w:contextualSpacing/>
    </w:pPr>
  </w:style>
  <w:style w:type="paragraph" w:styleId="ListBullet3">
    <w:name w:val="List Bullet 3"/>
    <w:basedOn w:val="Normal"/>
    <w:uiPriority w:val="99"/>
    <w:unhideWhenUsed/>
    <w:rsid w:val="00192D2B"/>
    <w:pPr>
      <w:numPr>
        <w:ilvl w:val="2"/>
        <w:numId w:val="15"/>
      </w:numPr>
      <w:ind w:left="851"/>
      <w:contextualSpacing/>
    </w:pPr>
  </w:style>
  <w:style w:type="paragraph" w:styleId="ListBullet4">
    <w:name w:val="List Bullet 4"/>
    <w:basedOn w:val="Normal"/>
    <w:uiPriority w:val="99"/>
    <w:unhideWhenUsed/>
    <w:rsid w:val="008429C5"/>
    <w:pPr>
      <w:numPr>
        <w:ilvl w:val="3"/>
        <w:numId w:val="15"/>
      </w:numPr>
      <w:ind w:left="1135"/>
      <w:contextualSpacing/>
    </w:pPr>
  </w:style>
  <w:style w:type="paragraph" w:styleId="ListBullet5">
    <w:name w:val="List Bullet 5"/>
    <w:basedOn w:val="Normal"/>
    <w:uiPriority w:val="99"/>
    <w:unhideWhenUsed/>
    <w:rsid w:val="008429C5"/>
    <w:pPr>
      <w:numPr>
        <w:ilvl w:val="4"/>
        <w:numId w:val="15"/>
      </w:numPr>
      <w:ind w:left="1418"/>
      <w:contextualSpacing/>
    </w:pPr>
  </w:style>
  <w:style w:type="paragraph" w:styleId="ListNumber2">
    <w:name w:val="List Number 2"/>
    <w:basedOn w:val="Normal"/>
    <w:uiPriority w:val="99"/>
    <w:unhideWhenUsed/>
    <w:rsid w:val="00D04BE0"/>
    <w:pPr>
      <w:numPr>
        <w:ilvl w:val="1"/>
        <w:numId w:val="16"/>
      </w:numPr>
      <w:contextualSpacing/>
    </w:pPr>
  </w:style>
  <w:style w:type="paragraph" w:styleId="ListNumber3">
    <w:name w:val="List Number 3"/>
    <w:basedOn w:val="Normal"/>
    <w:uiPriority w:val="99"/>
    <w:unhideWhenUsed/>
    <w:rsid w:val="00D04BE0"/>
    <w:pPr>
      <w:numPr>
        <w:ilvl w:val="2"/>
        <w:numId w:val="16"/>
      </w:numPr>
      <w:ind w:left="851"/>
      <w:contextualSpacing/>
    </w:pPr>
  </w:style>
  <w:style w:type="paragraph" w:styleId="ListNumber5">
    <w:name w:val="List Number 5"/>
    <w:basedOn w:val="Normal"/>
    <w:uiPriority w:val="99"/>
    <w:semiHidden/>
    <w:unhideWhenUsed/>
    <w:rsid w:val="00D04BE0"/>
    <w:pPr>
      <w:numPr>
        <w:numId w:val="10"/>
      </w:numPr>
      <w:ind w:left="1491" w:hanging="357"/>
      <w:contextualSpacing/>
    </w:pPr>
  </w:style>
  <w:style w:type="paragraph" w:styleId="FootnoteText">
    <w:name w:val="footnote text"/>
    <w:basedOn w:val="Normal"/>
    <w:link w:val="FootnoteTextChar"/>
    <w:uiPriority w:val="99"/>
    <w:semiHidden/>
    <w:unhideWhenUsed/>
    <w:rsid w:val="0003526B"/>
    <w:pPr>
      <w:spacing w:line="240" w:lineRule="auto"/>
      <w:contextualSpacing/>
    </w:pPr>
    <w:rPr>
      <w:sz w:val="16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03526B"/>
    <w:rPr>
      <w:rFonts w:ascii="Frutiger LT Com 45 Light" w:hAnsi="Frutiger LT Com 45 Light"/>
      <w:sz w:val="16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03526B"/>
    <w:rPr>
      <w:rFonts w:ascii="Frutiger LT Com 45 Light" w:hAnsi="Frutiger LT Com 45 Light"/>
      <w:b w:val="0"/>
      <w:i w:val="0"/>
      <w:sz w:val="16"/>
      <w:vertAlign w:val="superscript"/>
    </w:rPr>
  </w:style>
  <w:style w:type="paragraph" w:styleId="TOC2">
    <w:name w:val="toc 2"/>
    <w:basedOn w:val="Normal"/>
    <w:next w:val="Normal"/>
    <w:autoRedefine/>
    <w:uiPriority w:val="39"/>
    <w:unhideWhenUsed/>
    <w:rsid w:val="00FA0688"/>
    <w:pPr>
      <w:numPr>
        <w:ilvl w:val="1"/>
        <w:numId w:val="19"/>
      </w:numPr>
      <w:tabs>
        <w:tab w:val="right" w:leader="dot" w:pos="9628"/>
      </w:tabs>
      <w:spacing w:before="80" w:after="0"/>
      <w:contextualSpacing/>
    </w:pPr>
  </w:style>
  <w:style w:type="paragraph" w:styleId="TOC1">
    <w:name w:val="toc 1"/>
    <w:basedOn w:val="Normal"/>
    <w:next w:val="Normal"/>
    <w:autoRedefine/>
    <w:uiPriority w:val="39"/>
    <w:unhideWhenUsed/>
    <w:rsid w:val="00264847"/>
    <w:pPr>
      <w:numPr>
        <w:numId w:val="19"/>
      </w:numPr>
      <w:spacing w:before="120" w:after="0"/>
      <w:contextualSpacing/>
    </w:pPr>
    <w:rPr>
      <w:b/>
      <w:caps/>
    </w:rPr>
  </w:style>
  <w:style w:type="paragraph" w:styleId="TOC3">
    <w:name w:val="toc 3"/>
    <w:basedOn w:val="Normal"/>
    <w:next w:val="Normal"/>
    <w:autoRedefine/>
    <w:uiPriority w:val="39"/>
    <w:unhideWhenUsed/>
    <w:rsid w:val="00BE57EF"/>
    <w:pPr>
      <w:numPr>
        <w:ilvl w:val="2"/>
        <w:numId w:val="19"/>
      </w:numPr>
      <w:spacing w:after="0"/>
      <w:contextualSpacing/>
    </w:pPr>
    <w:rPr>
      <w:i/>
      <w:sz w:val="18"/>
    </w:rPr>
  </w:style>
  <w:style w:type="numbering" w:customStyle="1" w:styleId="TOC">
    <w:name w:val="TOC"/>
    <w:uiPriority w:val="99"/>
    <w:rsid w:val="00264847"/>
    <w:pPr>
      <w:numPr>
        <w:numId w:val="18"/>
      </w:numPr>
    </w:pPr>
  </w:style>
  <w:style w:type="character" w:customStyle="1" w:styleId="Heading4Char">
    <w:name w:val="Heading 4 Char"/>
    <w:basedOn w:val="DefaultParagraphFont"/>
    <w:link w:val="Heading4"/>
    <w:uiPriority w:val="9"/>
    <w:rsid w:val="00BE57EF"/>
    <w:rPr>
      <w:rFonts w:ascii="Frutiger LT Com 45 Light" w:eastAsiaTheme="majorEastAsia" w:hAnsi="Frutiger LT Com 45 Light" w:cstheme="majorBidi"/>
      <w:b/>
      <w:caps/>
      <w:color w:val="000000" w:themeColor="text1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rsid w:val="00BE57EF"/>
    <w:rPr>
      <w:rFonts w:ascii="Frutiger LT Com 45 Light" w:eastAsiaTheme="majorEastAsia" w:hAnsi="Frutiger LT Com 45 Light" w:cstheme="majorBidi"/>
      <w:b/>
      <w:caps/>
      <w:color w:val="000000" w:themeColor="text1"/>
      <w:szCs w:val="24"/>
    </w:rPr>
  </w:style>
  <w:style w:type="character" w:customStyle="1" w:styleId="hps">
    <w:name w:val="hps"/>
    <w:basedOn w:val="DefaultParagraphFont"/>
    <w:rsid w:val="00820DCC"/>
    <w:rPr>
      <w:rFonts w:eastAsia="Times New Roman" w:cs="Times New Roman"/>
      <w:lang w:val="fr-FR"/>
    </w:rPr>
  </w:style>
  <w:style w:type="character" w:customStyle="1" w:styleId="shorttext">
    <w:name w:val="short_text"/>
    <w:basedOn w:val="DefaultParagraphFont"/>
    <w:rsid w:val="00974716"/>
  </w:style>
  <w:style w:type="character" w:customStyle="1" w:styleId="atn">
    <w:name w:val="atn"/>
    <w:basedOn w:val="DefaultParagraphFont"/>
    <w:rsid w:val="0087260E"/>
  </w:style>
  <w:style w:type="character" w:styleId="CommentReference">
    <w:name w:val="annotation reference"/>
    <w:basedOn w:val="DefaultParagraphFont"/>
    <w:uiPriority w:val="99"/>
    <w:semiHidden/>
    <w:unhideWhenUsed/>
    <w:rsid w:val="00BC408B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C408B"/>
    <w:pPr>
      <w:spacing w:line="240" w:lineRule="auto"/>
    </w:pPr>
    <w:rPr>
      <w:sz w:val="24"/>
      <w:szCs w:val="24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C408B"/>
    <w:rPr>
      <w:rFonts w:ascii="Arial" w:hAnsi="Arial"/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C408B"/>
    <w:rPr>
      <w:b/>
      <w:bCs/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C408B"/>
    <w:rPr>
      <w:rFonts w:ascii="Arial" w:hAnsi="Arial"/>
      <w:b/>
      <w:bCs/>
      <w:sz w:val="20"/>
      <w:szCs w:val="20"/>
    </w:rPr>
  </w:style>
  <w:style w:type="paragraph" w:styleId="Revision">
    <w:name w:val="Revision"/>
    <w:hidden/>
    <w:uiPriority w:val="99"/>
    <w:semiHidden/>
    <w:rsid w:val="00084479"/>
    <w:pPr>
      <w:spacing w:after="0" w:line="240" w:lineRule="auto"/>
    </w:pPr>
    <w:rPr>
      <w:rFonts w:ascii="Arial" w:hAnsi="Arial"/>
      <w:sz w:val="20"/>
    </w:rPr>
  </w:style>
  <w:style w:type="paragraph" w:styleId="NormalWeb">
    <w:name w:val="Normal (Web)"/>
    <w:basedOn w:val="Normal"/>
    <w:uiPriority w:val="99"/>
    <w:semiHidden/>
    <w:unhideWhenUsed/>
    <w:rsid w:val="003912AF"/>
    <w:pPr>
      <w:spacing w:before="100" w:beforeAutospacing="1" w:after="100" w:afterAutospacing="1" w:line="240" w:lineRule="auto"/>
    </w:pPr>
    <w:rPr>
      <w:rFonts w:ascii="Times" w:hAnsi="Times" w:cs="Times New Roman"/>
      <w:szCs w:val="20"/>
      <w:lang w:val="en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834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26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6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18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031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168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072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77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6975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3529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43270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50058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62851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5055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23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2593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099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3872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65630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7834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17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617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86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5899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9504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0725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819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62564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7726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93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861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850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02840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46833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99859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87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85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5455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7390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6399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13969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82065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601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89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1271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8618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16663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35909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94479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7577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50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8004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0498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9577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54128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emf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5.png"/><Relationship Id="rId1" Type="http://schemas.openxmlformats.org/officeDocument/2006/relationships/image" Target="media/image6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Luise\Dropbox%20(WS%20Secretariat)\WS\Templates\Focus%20on%20Competitions%20and%20Projects\CAP_doc_cover_v2.0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05AB7A7-EB27-4112-86E0-0B4EF02B53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CAP_doc_cover_v2.0.dotx</Template>
  <TotalTime>30</TotalTime>
  <Pages>4</Pages>
  <Words>443</Words>
  <Characters>2530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Luise Kuehnel</dc:creator>
  <cp:keywords/>
  <dc:description/>
  <cp:lastModifiedBy>Microsoft account</cp:lastModifiedBy>
  <cp:revision>6</cp:revision>
  <cp:lastPrinted>2015-08-08T11:06:00Z</cp:lastPrinted>
  <dcterms:created xsi:type="dcterms:W3CDTF">2017-05-16T06:43:00Z</dcterms:created>
  <dcterms:modified xsi:type="dcterms:W3CDTF">2017-05-17T01:21:00Z</dcterms:modified>
</cp:coreProperties>
</file>