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C993F2" w14:textId="0527C0E2" w:rsidR="006E26EF" w:rsidRPr="00D901BF" w:rsidRDefault="001C2B30" w:rsidP="00313492">
      <w:pPr>
        <w:pStyle w:val="Title"/>
        <w:rPr>
          <w:rFonts w:ascii="Frutiger LT Com 45 Light" w:hAnsi="Frutiger LT Com 45 Light"/>
        </w:rPr>
      </w:pPr>
      <w:r w:rsidRPr="00D901BF">
        <w:rPr>
          <w:rFonts w:ascii="Frutiger LT Com 45 Light" w:hAnsi="Frutiger LT Com 45 Light"/>
        </w:rPr>
        <w:t xml:space="preserve">Test Project </w:t>
      </w:r>
      <w:r w:rsidR="00C406CB" w:rsidRPr="00D901BF">
        <w:rPr>
          <w:rFonts w:ascii="Frutiger LT Com 45 Light" w:hAnsi="Frutiger LT Com 45 Light"/>
        </w:rPr>
        <w:t>Graphic design Technology</w:t>
      </w:r>
    </w:p>
    <w:p w14:paraId="653D6282" w14:textId="53CBD40F" w:rsidR="00A77E62" w:rsidRPr="00D901BF" w:rsidRDefault="007F5A7E" w:rsidP="00313492">
      <w:pPr>
        <w:pStyle w:val="Subtitle"/>
        <w:rPr>
          <w:rFonts w:ascii="Frutiger LT Com 45 Light" w:hAnsi="Frutiger LT Com 45 Light"/>
          <w:color w:val="FFFFFF" w:themeColor="background1"/>
        </w:rPr>
      </w:pPr>
      <w:r>
        <w:rPr>
          <w:rFonts w:ascii="Frutiger LT Com 45 Light" w:hAnsi="Frutiger LT Com 45 Light"/>
          <w:color w:val="FFFFFF" w:themeColor="background1"/>
        </w:rPr>
        <w:t>LKS2017</w:t>
      </w:r>
      <w:r w:rsidR="00063CA5" w:rsidRPr="00D901BF">
        <w:rPr>
          <w:rFonts w:ascii="Frutiger LT Com 45 Light" w:hAnsi="Frutiger LT Com 45 Light"/>
          <w:color w:val="FFFFFF" w:themeColor="background1"/>
        </w:rPr>
        <w:t xml:space="preserve"> – </w:t>
      </w:r>
      <w:r>
        <w:rPr>
          <w:rFonts w:ascii="Frutiger LT Com 45 Light" w:hAnsi="Frutiger LT Com 45 Light"/>
          <w:color w:val="FFFFFF" w:themeColor="background1"/>
        </w:rPr>
        <w:t>M5</w:t>
      </w:r>
    </w:p>
    <w:p w14:paraId="7EF90CE2" w14:textId="77777777" w:rsidR="008827AA" w:rsidRPr="00D901BF" w:rsidRDefault="008827AA" w:rsidP="001C2B30">
      <w:pPr>
        <w:rPr>
          <w:rFonts w:ascii="Frutiger LT Com 45 Light" w:hAnsi="Frutiger LT Com 45 Light"/>
          <w:lang w:val="en-AU"/>
        </w:rPr>
      </w:pPr>
    </w:p>
    <w:p w14:paraId="33703D61" w14:textId="77777777" w:rsidR="008827AA" w:rsidRPr="00D901BF" w:rsidRDefault="008827AA" w:rsidP="001C2B30">
      <w:pPr>
        <w:rPr>
          <w:rFonts w:ascii="Frutiger LT Com 45 Light" w:hAnsi="Frutiger LT Com 45 Light"/>
          <w:lang w:val="en-AU"/>
        </w:rPr>
      </w:pPr>
    </w:p>
    <w:p w14:paraId="73EF6EB4" w14:textId="77777777" w:rsidR="008827AA" w:rsidRPr="00D901BF" w:rsidRDefault="008827AA" w:rsidP="001C2B30">
      <w:pPr>
        <w:rPr>
          <w:rFonts w:ascii="Frutiger LT Com 45 Light" w:hAnsi="Frutiger LT Com 45 Light"/>
          <w:lang w:val="en-AU"/>
        </w:rPr>
      </w:pPr>
    </w:p>
    <w:p w14:paraId="5034748F" w14:textId="77777777" w:rsidR="00C406CB" w:rsidRPr="00D901BF" w:rsidRDefault="00C406CB" w:rsidP="001C2B30">
      <w:pPr>
        <w:rPr>
          <w:rFonts w:ascii="Frutiger LT Com 45 Light" w:hAnsi="Frutiger LT Com 45 Light"/>
          <w:sz w:val="28"/>
          <w:szCs w:val="28"/>
          <w:lang w:val="en-AU"/>
        </w:rPr>
      </w:pPr>
    </w:p>
    <w:p w14:paraId="0768832B" w14:textId="77777777" w:rsidR="00C406CB" w:rsidRPr="00D901BF" w:rsidRDefault="00C406CB" w:rsidP="001C2B30">
      <w:pPr>
        <w:rPr>
          <w:rFonts w:ascii="Frutiger LT Com 45 Light" w:hAnsi="Frutiger LT Com 45 Light"/>
          <w:sz w:val="28"/>
          <w:szCs w:val="28"/>
          <w:lang w:val="en-AU"/>
        </w:rPr>
      </w:pPr>
    </w:p>
    <w:p w14:paraId="4F7CCDB4" w14:textId="77777777" w:rsidR="00C406CB" w:rsidRPr="00D901BF" w:rsidRDefault="00C406CB" w:rsidP="001C2B30">
      <w:pPr>
        <w:rPr>
          <w:rFonts w:ascii="Frutiger LT Com 45 Light" w:hAnsi="Frutiger LT Com 45 Light"/>
          <w:szCs w:val="20"/>
          <w:lang w:val="en-AU"/>
        </w:rPr>
      </w:pPr>
    </w:p>
    <w:p w14:paraId="01EC5E5E" w14:textId="77777777" w:rsidR="00C406CB" w:rsidRPr="00D901BF" w:rsidRDefault="00C406CB" w:rsidP="001C2B30">
      <w:pPr>
        <w:rPr>
          <w:rFonts w:ascii="Frutiger LT Com 45 Light" w:hAnsi="Frutiger LT Com 45 Light"/>
          <w:szCs w:val="20"/>
          <w:lang w:val="en-AU"/>
        </w:rPr>
      </w:pPr>
    </w:p>
    <w:p w14:paraId="4376DFA2" w14:textId="77777777" w:rsidR="001C2B30" w:rsidRPr="00D901BF" w:rsidRDefault="001C2B30" w:rsidP="001C2B30">
      <w:pPr>
        <w:rPr>
          <w:rFonts w:ascii="Frutiger LT Com 45 Light" w:hAnsi="Frutiger LT Com 45 Light"/>
          <w:szCs w:val="20"/>
          <w:lang w:val="en-AU"/>
        </w:rPr>
      </w:pPr>
      <w:r w:rsidRPr="00D901BF">
        <w:rPr>
          <w:rFonts w:ascii="Frutiger LT Com 45 Light" w:hAnsi="Frutiger LT Com 45 Light"/>
          <w:szCs w:val="20"/>
          <w:lang w:val="en-AU"/>
        </w:rPr>
        <w:t>Submitted by:</w:t>
      </w:r>
    </w:p>
    <w:p w14:paraId="53EADC1E" w14:textId="740B3D2B" w:rsidR="00063CA5" w:rsidRPr="00D901BF" w:rsidRDefault="00063CA5" w:rsidP="001C2B30">
      <w:pPr>
        <w:rPr>
          <w:rFonts w:ascii="Frutiger LT Com 45 Light" w:hAnsi="Frutiger LT Com 45 Light"/>
          <w:szCs w:val="20"/>
          <w:lang w:val="en-AU"/>
        </w:rPr>
      </w:pPr>
      <w:r w:rsidRPr="00D901BF">
        <w:rPr>
          <w:rFonts w:ascii="Frutiger LT Com 45 Light" w:hAnsi="Frutiger LT Com 45 Light"/>
          <w:szCs w:val="20"/>
          <w:lang w:val="en-AU"/>
        </w:rPr>
        <w:t>Alfie Kudusia</w:t>
      </w:r>
    </w:p>
    <w:p w14:paraId="6CC5AE44" w14:textId="77777777" w:rsidR="007F5A7E" w:rsidRPr="00D901BF" w:rsidRDefault="007F5A7E" w:rsidP="007F5A7E">
      <w:pPr>
        <w:rPr>
          <w:rFonts w:ascii="Frutiger LT Com 45 Light" w:hAnsi="Frutiger LT Com 45 Light"/>
          <w:lang w:val="en-AU"/>
        </w:rPr>
      </w:pPr>
      <w:r w:rsidRPr="00D901BF">
        <w:rPr>
          <w:rFonts w:ascii="Frutiger LT Com 45 Light" w:hAnsi="Frutiger LT Com 45 Light"/>
          <w:lang w:val="en-AU"/>
        </w:rPr>
        <w:t>Budi Sriherlambang</w:t>
      </w:r>
    </w:p>
    <w:p w14:paraId="20BD6736" w14:textId="77777777" w:rsidR="007F5A7E" w:rsidRPr="00D901BF" w:rsidRDefault="007F5A7E" w:rsidP="007F5A7E">
      <w:pPr>
        <w:rPr>
          <w:rFonts w:ascii="Frutiger LT Com 45 Light" w:hAnsi="Frutiger LT Com 45 Light"/>
          <w:lang w:val="en-AU"/>
        </w:rPr>
      </w:pPr>
      <w:r w:rsidRPr="00D901BF">
        <w:rPr>
          <w:rFonts w:ascii="Frutiger LT Com 45 Light" w:hAnsi="Frutiger LT Com 45 Light"/>
          <w:lang w:val="en-AU"/>
        </w:rPr>
        <w:t>Darma</w:t>
      </w:r>
    </w:p>
    <w:p w14:paraId="0729231B" w14:textId="1A6319DD" w:rsidR="00C406CB" w:rsidRPr="00D901BF" w:rsidRDefault="00665405" w:rsidP="001C2B30">
      <w:pPr>
        <w:rPr>
          <w:rFonts w:ascii="Frutiger LT Com 45 Light" w:hAnsi="Frutiger LT Com 45 Light"/>
          <w:szCs w:val="20"/>
          <w:lang w:val="en-AU"/>
        </w:rPr>
      </w:pPr>
      <w:r>
        <w:rPr>
          <w:rFonts w:ascii="Frutiger LT Com 45 Light" w:hAnsi="Frutiger LT Com 45 Light"/>
          <w:szCs w:val="20"/>
          <w:lang w:val="en-AU"/>
        </w:rPr>
        <w:t>Devina</w:t>
      </w:r>
    </w:p>
    <w:p w14:paraId="1EC776C3" w14:textId="28F5B886" w:rsidR="00063CA5" w:rsidRPr="00D901BF" w:rsidRDefault="00063CA5" w:rsidP="001C2B30">
      <w:pPr>
        <w:rPr>
          <w:rFonts w:ascii="Frutiger LT Com 45 Light" w:hAnsi="Frutiger LT Com 45 Light"/>
          <w:lang w:val="en-AU"/>
        </w:rPr>
      </w:pPr>
      <w:r w:rsidRPr="00D901BF">
        <w:rPr>
          <w:rFonts w:ascii="Frutiger LT Com 45 Light" w:hAnsi="Frutiger LT Com 45 Light"/>
          <w:lang w:val="en-AU"/>
        </w:rPr>
        <w:t>Ganjar Satrio</w:t>
      </w:r>
    </w:p>
    <w:p w14:paraId="1099809B" w14:textId="77777777" w:rsidR="008827AA" w:rsidRPr="00D901BF" w:rsidRDefault="008827AA" w:rsidP="001C2B30">
      <w:pPr>
        <w:rPr>
          <w:rFonts w:ascii="Frutiger LT Com 45 Light" w:hAnsi="Frutiger LT Com 45 Light"/>
          <w:lang w:val="en-AU"/>
        </w:rPr>
      </w:pPr>
    </w:p>
    <w:p w14:paraId="3CC05CB6" w14:textId="1B8589EB" w:rsidR="001C2B30" w:rsidRPr="00D901BF" w:rsidRDefault="001C2B30" w:rsidP="003736A1">
      <w:pPr>
        <w:pStyle w:val="ListBullet"/>
        <w:numPr>
          <w:ilvl w:val="0"/>
          <w:numId w:val="0"/>
        </w:numPr>
        <w:ind w:left="284"/>
        <w:rPr>
          <w:rFonts w:ascii="Frutiger LT Com 45 Light" w:hAnsi="Frutiger LT Com 45 Light"/>
          <w:lang w:val="en-AU"/>
        </w:rPr>
        <w:sectPr w:rsidR="001C2B30" w:rsidRPr="00D901BF" w:rsidSect="00AB5A2B">
          <w:headerReference w:type="default" r:id="rId9"/>
          <w:footerReference w:type="default" r:id="rId10"/>
          <w:headerReference w:type="first" r:id="rId11"/>
          <w:footerReference w:type="first" r:id="rId12"/>
          <w:pgSz w:w="11900" w:h="16840" w:code="9"/>
          <w:pgMar w:top="1985" w:right="1134" w:bottom="1985" w:left="1134" w:header="567" w:footer="567" w:gutter="0"/>
          <w:cols w:space="708"/>
          <w:titlePg/>
          <w:docGrid w:linePitch="360"/>
        </w:sectPr>
      </w:pPr>
    </w:p>
    <w:p w14:paraId="397BE173" w14:textId="77777777" w:rsidR="007F212B" w:rsidRPr="00D901BF" w:rsidRDefault="001C2B30" w:rsidP="007F212B">
      <w:pPr>
        <w:pStyle w:val="Heading2"/>
        <w:rPr>
          <w:rFonts w:ascii="Frutiger LT Com 45 Light" w:hAnsi="Frutiger LT Com 45 Light"/>
        </w:rPr>
      </w:pPr>
      <w:r w:rsidRPr="00D901BF">
        <w:rPr>
          <w:rFonts w:ascii="Frutiger LT Com 45 Light" w:hAnsi="Frutiger LT Com 45 Light"/>
        </w:rPr>
        <w:lastRenderedPageBreak/>
        <w:t>Contents</w:t>
      </w:r>
    </w:p>
    <w:p w14:paraId="55E417ED" w14:textId="77777777" w:rsidR="001C2B30" w:rsidRPr="00D901BF" w:rsidRDefault="001C2B30" w:rsidP="001C2B30">
      <w:pPr>
        <w:rPr>
          <w:rFonts w:ascii="Frutiger LT Com 45 Light" w:hAnsi="Frutiger LT Com 45 Light"/>
        </w:rPr>
      </w:pPr>
      <w:r w:rsidRPr="00D901BF">
        <w:rPr>
          <w:rFonts w:ascii="Frutiger LT Com 45 Light" w:hAnsi="Frutiger LT Com 45 Light"/>
        </w:rPr>
        <w:t>This Test Project proposal consists of the following documentation/files:</w:t>
      </w:r>
    </w:p>
    <w:p w14:paraId="05297B22" w14:textId="23E6EBAD" w:rsidR="003B606C" w:rsidRPr="00D901BF" w:rsidRDefault="003B606C" w:rsidP="0001059B">
      <w:pPr>
        <w:spacing w:after="120" w:line="312" w:lineRule="auto"/>
        <w:rPr>
          <w:rFonts w:ascii="Frutiger LT Com 45 Light" w:hAnsi="Frutiger LT Com 45 Light"/>
          <w:lang w:val="en-US"/>
        </w:rPr>
      </w:pPr>
      <w:r w:rsidRPr="00D901BF">
        <w:rPr>
          <w:rFonts w:ascii="Frutiger LT Com 45 Light" w:hAnsi="Frutiger LT Com 45 Light"/>
          <w:lang w:val="en-US"/>
        </w:rPr>
        <w:t>LKS</w:t>
      </w:r>
      <w:r w:rsidR="007F5A7E">
        <w:rPr>
          <w:rFonts w:ascii="Frutiger LT Com 45 Light" w:hAnsi="Frutiger LT Com 45 Light"/>
          <w:lang w:val="en-US"/>
        </w:rPr>
        <w:t>2017</w:t>
      </w:r>
      <w:r w:rsidRPr="00D901BF">
        <w:rPr>
          <w:rFonts w:ascii="Frutiger LT Com 45 Light" w:hAnsi="Frutiger LT Com 45 Light"/>
          <w:lang w:val="en-US"/>
        </w:rPr>
        <w:t>_</w:t>
      </w:r>
      <w:r w:rsidR="007F5A7E">
        <w:rPr>
          <w:rFonts w:ascii="Frutiger LT Com 45 Light" w:hAnsi="Frutiger LT Com 45 Light"/>
          <w:lang w:val="en-US"/>
        </w:rPr>
        <w:t>M5</w:t>
      </w:r>
      <w:r w:rsidRPr="00D901BF">
        <w:rPr>
          <w:rFonts w:ascii="Frutiger LT Com 45 Light" w:hAnsi="Frutiger LT Com 45 Light"/>
          <w:lang w:val="en-US"/>
        </w:rPr>
        <w:t>.docx</w:t>
      </w:r>
    </w:p>
    <w:p w14:paraId="02D6CBDC" w14:textId="3BF153C1" w:rsidR="0001059B" w:rsidRPr="00D901BF" w:rsidRDefault="003B606C" w:rsidP="0001059B">
      <w:pPr>
        <w:spacing w:after="120" w:line="312" w:lineRule="auto"/>
        <w:rPr>
          <w:rFonts w:ascii="Frutiger LT Com 45 Light" w:hAnsi="Frutiger LT Com 45 Light"/>
          <w:lang w:val="en-US"/>
        </w:rPr>
      </w:pPr>
      <w:r w:rsidRPr="00D901BF">
        <w:rPr>
          <w:rFonts w:ascii="Frutiger LT Com 45 Light" w:hAnsi="Frutiger LT Com 45 Light"/>
          <w:lang w:val="en-US"/>
        </w:rPr>
        <w:t>LKS</w:t>
      </w:r>
      <w:bookmarkStart w:id="0" w:name="_GoBack"/>
      <w:r w:rsidR="007F5A7E">
        <w:rPr>
          <w:rFonts w:ascii="Frutiger LT Com 45 Light" w:hAnsi="Frutiger LT Com 45 Light"/>
          <w:lang w:val="en-US"/>
        </w:rPr>
        <w:t>2017</w:t>
      </w:r>
      <w:bookmarkEnd w:id="0"/>
      <w:r w:rsidRPr="00D901BF">
        <w:rPr>
          <w:rFonts w:ascii="Frutiger LT Com 45 Light" w:hAnsi="Frutiger LT Com 45 Light"/>
          <w:lang w:val="en-US"/>
        </w:rPr>
        <w:t>_</w:t>
      </w:r>
      <w:r w:rsidR="007F5A7E">
        <w:rPr>
          <w:rFonts w:ascii="Frutiger LT Com 45 Light" w:hAnsi="Frutiger LT Com 45 Light"/>
          <w:lang w:val="en-US"/>
        </w:rPr>
        <w:t>M5</w:t>
      </w:r>
      <w:r w:rsidRPr="00D901BF">
        <w:rPr>
          <w:rFonts w:ascii="Frutiger LT Com 45 Light" w:hAnsi="Frutiger LT Com 45 Light"/>
          <w:lang w:val="en-US"/>
        </w:rPr>
        <w:t xml:space="preserve"> </w:t>
      </w:r>
      <w:r w:rsidR="0001059B" w:rsidRPr="00D901BF">
        <w:rPr>
          <w:rFonts w:ascii="Frutiger LT Com 45 Light" w:hAnsi="Frutiger LT Com 45 Light"/>
          <w:lang w:val="en-US"/>
        </w:rPr>
        <w:t>(folder containing all the supplied elements (i.e images, logos, texts, etc.)</w:t>
      </w:r>
    </w:p>
    <w:p w14:paraId="76FFF699" w14:textId="77777777" w:rsidR="001C2B30" w:rsidRPr="00D901BF" w:rsidRDefault="001C2B30" w:rsidP="001C2B30">
      <w:pPr>
        <w:pStyle w:val="Heading2"/>
        <w:rPr>
          <w:rFonts w:ascii="Frutiger LT Com 45 Light" w:hAnsi="Frutiger LT Com 45 Light"/>
        </w:rPr>
      </w:pPr>
      <w:r w:rsidRPr="00D901BF">
        <w:rPr>
          <w:rFonts w:ascii="Frutiger LT Com 45 Light" w:hAnsi="Frutiger LT Com 45 Light"/>
        </w:rPr>
        <w:t xml:space="preserve">Introduction </w:t>
      </w:r>
    </w:p>
    <w:p w14:paraId="7B034AC0" w14:textId="528283DE" w:rsidR="007F5A7E" w:rsidRPr="007F5A7E" w:rsidRDefault="007F5A7E" w:rsidP="007F5A7E">
      <w:pPr>
        <w:rPr>
          <w:szCs w:val="20"/>
        </w:rPr>
      </w:pPr>
      <w:r>
        <w:rPr>
          <w:rFonts w:ascii="Helvetica Neue" w:hAnsi="Helvetica Neue" w:cs="Helvetica Neue"/>
          <w:color w:val="000000"/>
          <w:szCs w:val="20"/>
          <w:lang w:val="en-US"/>
        </w:rPr>
        <w:t>DGN is a publication media which is publish every year that contain many articles about graphic design. This graphic design magazines are design by vocational students in Indonesia. The vision from this magazine is to be a media exploration and give information to all vocational students. Hopefully with this DGN magazine will boost knowledge and creativity for them</w:t>
      </w:r>
    </w:p>
    <w:p w14:paraId="63A65C40" w14:textId="77777777" w:rsidR="001C2B30" w:rsidRPr="00D901BF" w:rsidRDefault="001C2B30" w:rsidP="001C2B30">
      <w:pPr>
        <w:pStyle w:val="Heading2"/>
        <w:rPr>
          <w:rFonts w:ascii="Frutiger LT Com 45 Light" w:hAnsi="Frutiger LT Com 45 Light"/>
        </w:rPr>
      </w:pPr>
      <w:r w:rsidRPr="00D901BF">
        <w:rPr>
          <w:rFonts w:ascii="Frutiger LT Com 45 Light" w:hAnsi="Frutiger LT Com 45 Light"/>
        </w:rPr>
        <w:t>Description of project and tasks</w:t>
      </w:r>
    </w:p>
    <w:p w14:paraId="26B4866F" w14:textId="1927FC6C" w:rsidR="00661349" w:rsidRPr="00D901BF" w:rsidRDefault="00661349" w:rsidP="00661349">
      <w:pPr>
        <w:pStyle w:val="Heading4"/>
        <w:rPr>
          <w:rFonts w:ascii="Frutiger LT Com 45 Light" w:hAnsi="Frutiger LT Com 45 Light"/>
        </w:rPr>
      </w:pPr>
      <w:r w:rsidRPr="00D901BF">
        <w:rPr>
          <w:rFonts w:ascii="Frutiger LT Com 45 Light" w:hAnsi="Frutiger LT Com 45 Light"/>
        </w:rPr>
        <w:t>Project:</w:t>
      </w:r>
    </w:p>
    <w:p w14:paraId="0618170B" w14:textId="77777777" w:rsidR="0001059B" w:rsidRPr="00D901BF" w:rsidRDefault="0001059B" w:rsidP="0001059B">
      <w:pPr>
        <w:spacing w:after="120" w:line="312" w:lineRule="auto"/>
        <w:rPr>
          <w:rFonts w:ascii="Frutiger LT Com 45 Light" w:hAnsi="Frutiger LT Com 45 Light"/>
          <w:lang w:val="en-US"/>
        </w:rPr>
      </w:pPr>
      <w:r w:rsidRPr="00D901BF">
        <w:rPr>
          <w:rFonts w:ascii="Frutiger LT Com 45 Light" w:hAnsi="Frutiger LT Com 45 Light"/>
          <w:lang w:val="en-US"/>
        </w:rPr>
        <w:t xml:space="preserve">A </w:t>
      </w:r>
      <w:r w:rsidRPr="00665405">
        <w:rPr>
          <w:rFonts w:ascii="Frutiger LT Com 45 Light" w:hAnsi="Frutiger LT Com 45 Light"/>
          <w:b/>
          <w:lang w:val="en-US"/>
        </w:rPr>
        <w:t xml:space="preserve">complete editorial design </w:t>
      </w:r>
      <w:r w:rsidRPr="00665405">
        <w:rPr>
          <w:rFonts w:ascii="Frutiger LT Com 45 Light" w:hAnsi="Frutiger LT Com 45 Light"/>
          <w:lang w:val="en-US"/>
        </w:rPr>
        <w:t>with eight pages is required (cover, back cover and inside pages). Your design should be based on the guidelines of the brand.</w:t>
      </w:r>
    </w:p>
    <w:p w14:paraId="6538AF24" w14:textId="77777777" w:rsidR="0001059B" w:rsidRPr="00D901BF" w:rsidRDefault="0001059B" w:rsidP="0001059B">
      <w:pPr>
        <w:spacing w:after="120" w:line="312" w:lineRule="auto"/>
        <w:rPr>
          <w:rFonts w:ascii="Frutiger LT Com 45 Light" w:hAnsi="Frutiger LT Com 45 Light"/>
          <w:lang w:val="en-US"/>
        </w:rPr>
      </w:pPr>
    </w:p>
    <w:p w14:paraId="00DA8F3F" w14:textId="027AABE9" w:rsidR="00104E62" w:rsidRPr="00D901BF" w:rsidRDefault="00BE7D95" w:rsidP="008C632E">
      <w:pPr>
        <w:pStyle w:val="Heading4"/>
        <w:rPr>
          <w:rFonts w:ascii="Frutiger LT Com 45 Light" w:hAnsi="Frutiger LT Com 45 Light"/>
        </w:rPr>
      </w:pPr>
      <w:r w:rsidRPr="00D901BF">
        <w:rPr>
          <w:rFonts w:ascii="Frutiger LT Com 45 Light" w:hAnsi="Frutiger LT Com 45 Light"/>
        </w:rPr>
        <w:t>Target market:</w:t>
      </w:r>
    </w:p>
    <w:p w14:paraId="65FCB158" w14:textId="1C0A258C" w:rsidR="00346B63" w:rsidRPr="00D901BF" w:rsidRDefault="00104E62" w:rsidP="00346B63">
      <w:pPr>
        <w:rPr>
          <w:rFonts w:ascii="Frutiger LT Com 45 Light" w:hAnsi="Frutiger LT Com 45 Light"/>
          <w:i/>
          <w:lang w:val="en-US"/>
        </w:rPr>
      </w:pPr>
      <w:r w:rsidRPr="00D901BF">
        <w:rPr>
          <w:rStyle w:val="hps"/>
          <w:rFonts w:ascii="Frutiger LT Com 45 Light" w:eastAsiaTheme="minorHAnsi" w:hAnsi="Frutiger LT Com 45 Light"/>
          <w:b/>
          <w:lang w:val="en"/>
        </w:rPr>
        <w:t>General informations</w:t>
      </w:r>
      <w:r w:rsidR="00030C37" w:rsidRPr="00D901BF">
        <w:rPr>
          <w:rStyle w:val="hps"/>
          <w:rFonts w:ascii="Frutiger LT Com 45 Light" w:eastAsiaTheme="minorHAnsi" w:hAnsi="Frutiger LT Com 45 Light"/>
          <w:b/>
          <w:lang w:val="en"/>
        </w:rPr>
        <w:br/>
      </w:r>
      <w:r w:rsidR="00665405" w:rsidRPr="00665405">
        <w:rPr>
          <w:rFonts w:ascii="Frutiger LT Com 45 Light" w:hAnsi="Frutiger LT Com 45 Light"/>
          <w:lang w:val="en-US"/>
        </w:rPr>
        <w:t>Age: 16 – 18</w:t>
      </w:r>
      <w:r w:rsidR="00346B63" w:rsidRPr="00665405">
        <w:rPr>
          <w:rFonts w:ascii="Frutiger LT Com 45 Light" w:hAnsi="Frutiger LT Com 45 Light"/>
          <w:lang w:val="en-US"/>
        </w:rPr>
        <w:t xml:space="preserve"> years</w:t>
      </w:r>
      <w:r w:rsidR="00346B63" w:rsidRPr="00665405">
        <w:rPr>
          <w:rFonts w:ascii="Frutiger LT Com 45 Light" w:hAnsi="Frutiger LT Com 45 Light"/>
          <w:lang w:val="en-US"/>
        </w:rPr>
        <w:br/>
        <w:t>Sex: Men and Women</w:t>
      </w:r>
      <w:r w:rsidR="00346B63" w:rsidRPr="00665405">
        <w:rPr>
          <w:rFonts w:ascii="Frutiger LT Com 45 Light" w:hAnsi="Frutiger LT Com 45 Light"/>
          <w:lang w:val="en-US"/>
        </w:rPr>
        <w:br/>
        <w:t>Nationality: Indonesia</w:t>
      </w:r>
      <w:r w:rsidR="00346B63" w:rsidRPr="00665405">
        <w:rPr>
          <w:rFonts w:ascii="Frutiger LT Com 45 Light" w:hAnsi="Frutiger LT Com 45 Light"/>
          <w:lang w:val="en-US"/>
        </w:rPr>
        <w:br/>
        <w:t>Social class: Middle class and upper middle class</w:t>
      </w:r>
      <w:r w:rsidR="00346B63" w:rsidRPr="00665405">
        <w:rPr>
          <w:rFonts w:ascii="Frutiger LT Com 45 Light" w:hAnsi="Frutiger LT Com 45 Light"/>
          <w:lang w:val="en-US"/>
        </w:rPr>
        <w:br/>
        <w:t>Education Level:</w:t>
      </w:r>
      <w:r w:rsidR="00665405" w:rsidRPr="00665405">
        <w:rPr>
          <w:rFonts w:ascii="Frutiger LT Com 45 Light" w:hAnsi="Frutiger LT Com 45 Light"/>
          <w:lang w:val="en-US"/>
        </w:rPr>
        <w:t xml:space="preserve"> vocational student and newly formed</w:t>
      </w:r>
    </w:p>
    <w:p w14:paraId="00E41B9F" w14:textId="77777777" w:rsidR="00346B63" w:rsidRPr="00D901BF" w:rsidRDefault="00346B63" w:rsidP="00D17B97">
      <w:pPr>
        <w:spacing w:after="160"/>
        <w:rPr>
          <w:rStyle w:val="hps"/>
          <w:rFonts w:ascii="Frutiger LT Com 45 Light" w:eastAsiaTheme="minorHAnsi" w:hAnsi="Frutiger LT Com 45 Light"/>
          <w:b/>
          <w:lang w:val="en"/>
        </w:rPr>
      </w:pPr>
    </w:p>
    <w:p w14:paraId="0AE358BB" w14:textId="4ECFBA53" w:rsidR="007F5A7E" w:rsidRDefault="00104E62" w:rsidP="00D17B97">
      <w:pPr>
        <w:spacing w:after="160"/>
        <w:rPr>
          <w:rStyle w:val="hps"/>
          <w:rFonts w:ascii="Frutiger LT Com 45 Light" w:eastAsiaTheme="minorHAnsi" w:hAnsi="Frutiger LT Com 45 Light"/>
          <w:lang w:val="en"/>
        </w:rPr>
      </w:pPr>
      <w:r w:rsidRPr="00D901BF">
        <w:rPr>
          <w:rStyle w:val="hps"/>
          <w:rFonts w:ascii="Frutiger LT Com 45 Light" w:eastAsiaTheme="minorHAnsi" w:hAnsi="Frutiger LT Com 45 Light"/>
          <w:b/>
          <w:lang w:val="en"/>
        </w:rPr>
        <w:t>Personal characteristics</w:t>
      </w:r>
      <w:r w:rsidR="00D17B97" w:rsidRPr="00D901BF">
        <w:rPr>
          <w:rStyle w:val="hps"/>
          <w:rFonts w:ascii="Frutiger LT Com 45 Light" w:eastAsiaTheme="minorHAnsi" w:hAnsi="Frutiger LT Com 45 Light"/>
          <w:b/>
          <w:lang w:val="en"/>
        </w:rPr>
        <w:br/>
      </w:r>
      <w:r w:rsidR="000B63B0" w:rsidRPr="00665405">
        <w:rPr>
          <w:rStyle w:val="hps"/>
          <w:rFonts w:ascii="Frutiger LT Com 45 Light" w:eastAsiaTheme="minorHAnsi" w:hAnsi="Frutiger LT Com 45 Light"/>
          <w:lang w:val="en"/>
        </w:rPr>
        <w:t>Generally they</w:t>
      </w:r>
      <w:r w:rsidRPr="00665405">
        <w:rPr>
          <w:rStyle w:val="hps"/>
          <w:rFonts w:ascii="Frutiger LT Com 45 Light" w:eastAsiaTheme="minorHAnsi" w:hAnsi="Frutiger LT Com 45 Light"/>
          <w:lang w:val="en"/>
        </w:rPr>
        <w:t xml:space="preserve"> watch less television than cinema. They are very open </w:t>
      </w:r>
      <w:r w:rsidR="000B63B0" w:rsidRPr="00665405">
        <w:rPr>
          <w:rStyle w:val="hps"/>
          <w:rFonts w:ascii="Frutiger LT Com 45 Light" w:eastAsiaTheme="minorHAnsi" w:hAnsi="Frutiger LT Com 45 Light"/>
          <w:lang w:val="en"/>
        </w:rPr>
        <w:t>minded and interested in new trends</w:t>
      </w:r>
      <w:r w:rsidRPr="00665405">
        <w:rPr>
          <w:rStyle w:val="hps"/>
          <w:rFonts w:ascii="Frutiger LT Com 45 Light" w:eastAsiaTheme="minorHAnsi" w:hAnsi="Frutiger LT Com 45 Light"/>
          <w:lang w:val="en"/>
        </w:rPr>
        <w:t>.</w:t>
      </w:r>
    </w:p>
    <w:p w14:paraId="122BEB6E" w14:textId="39F3964E" w:rsidR="007F5A7E" w:rsidRPr="007F5A7E" w:rsidRDefault="007F5A7E" w:rsidP="00D17B97">
      <w:pPr>
        <w:spacing w:after="160"/>
        <w:rPr>
          <w:rStyle w:val="hps"/>
          <w:rFonts w:ascii="Frutiger LT Com 45 Light" w:eastAsiaTheme="minorHAnsi" w:hAnsi="Frutiger LT Com 45 Light"/>
          <w:lang w:val="en"/>
        </w:rPr>
      </w:pPr>
      <w:r>
        <w:rPr>
          <w:rStyle w:val="hps"/>
          <w:rFonts w:ascii="Frutiger LT Com 45 Light" w:eastAsiaTheme="minorHAnsi" w:hAnsi="Frutiger LT Com 45 Light"/>
          <w:lang w:val="en"/>
        </w:rPr>
        <w:t>They have a big enthuasiasm in graphic design</w:t>
      </w:r>
    </w:p>
    <w:p w14:paraId="3C8F134D" w14:textId="42B08188" w:rsidR="00104E62" w:rsidRPr="00D901BF" w:rsidRDefault="00104E62" w:rsidP="00104E62">
      <w:pPr>
        <w:rPr>
          <w:rStyle w:val="hps"/>
          <w:rFonts w:ascii="Frutiger LT Com 45 Light" w:eastAsiaTheme="minorHAnsi" w:hAnsi="Frutiger LT Com 45 Light"/>
          <w:lang w:val="en"/>
        </w:rPr>
      </w:pPr>
      <w:r w:rsidRPr="00D901BF">
        <w:rPr>
          <w:rStyle w:val="hps"/>
          <w:rFonts w:ascii="Frutiger LT Com 45 Light" w:eastAsiaTheme="minorHAnsi" w:hAnsi="Frutiger LT Com 45 Light"/>
          <w:b/>
          <w:lang w:val="en"/>
        </w:rPr>
        <w:t>Activities</w:t>
      </w:r>
      <w:r w:rsidR="00D17B97" w:rsidRPr="00D901BF">
        <w:rPr>
          <w:rStyle w:val="hps"/>
          <w:rFonts w:ascii="Frutiger LT Com 45 Light" w:eastAsiaTheme="minorHAnsi" w:hAnsi="Frutiger LT Com 45 Light"/>
          <w:b/>
          <w:lang w:val="en"/>
        </w:rPr>
        <w:br/>
      </w:r>
      <w:r w:rsidR="007F5A7E">
        <w:rPr>
          <w:rFonts w:ascii="Frutiger LT Com 45 Light" w:hAnsi="Frutiger LT Com 45 Light"/>
          <w:lang w:val="en-US"/>
        </w:rPr>
        <w:t xml:space="preserve">Online Activities: </w:t>
      </w:r>
      <w:r w:rsidR="00346B63" w:rsidRPr="00665405">
        <w:rPr>
          <w:rFonts w:ascii="Frutiger LT Com 45 Light" w:hAnsi="Frutiger LT Com 45 Light"/>
          <w:lang w:val="en-US"/>
        </w:rPr>
        <w:t>social</w:t>
      </w:r>
      <w:r w:rsidR="007F5A7E">
        <w:rPr>
          <w:rFonts w:ascii="Frutiger LT Com 45 Light" w:hAnsi="Frutiger LT Com 45 Light"/>
          <w:lang w:val="en-US"/>
        </w:rPr>
        <w:t xml:space="preserve"> media</w:t>
      </w:r>
      <w:r w:rsidR="00346B63" w:rsidRPr="00665405">
        <w:rPr>
          <w:rFonts w:ascii="Frutiger LT Com 45 Light" w:hAnsi="Frutiger LT Com 45 Light"/>
          <w:lang w:val="en-US"/>
        </w:rPr>
        <w:t xml:space="preserve"> networking</w:t>
      </w:r>
      <w:r w:rsidR="007F5A7E">
        <w:rPr>
          <w:rFonts w:ascii="Frutiger LT Com 45 Light" w:hAnsi="Frutiger LT Com 45 Light"/>
          <w:lang w:val="en-US"/>
        </w:rPr>
        <w:t xml:space="preserve">, reading. </w:t>
      </w:r>
      <w:r w:rsidR="00346B63" w:rsidRPr="00665405">
        <w:rPr>
          <w:rFonts w:ascii="Frutiger LT Com 45 Light" w:hAnsi="Frutiger LT Com 45 Light"/>
          <w:lang w:val="en-US"/>
        </w:rPr>
        <w:br/>
        <w:t>Offline Activites:</w:t>
      </w:r>
      <w:r w:rsidR="00D168F4" w:rsidRPr="00665405">
        <w:rPr>
          <w:rStyle w:val="hps"/>
          <w:rFonts w:ascii="Frutiger LT Com 45 Light" w:eastAsiaTheme="minorHAnsi" w:hAnsi="Frutiger LT Com 45 Light"/>
          <w:lang w:val="en"/>
        </w:rPr>
        <w:t xml:space="preserve"> travelling</w:t>
      </w:r>
      <w:r w:rsidR="007F5A7E">
        <w:rPr>
          <w:rStyle w:val="hps"/>
          <w:rFonts w:ascii="Frutiger LT Com 45 Light" w:eastAsiaTheme="minorHAnsi" w:hAnsi="Frutiger LT Com 45 Light"/>
          <w:lang w:val="en"/>
        </w:rPr>
        <w:t>.</w:t>
      </w:r>
    </w:p>
    <w:p w14:paraId="43F56FA1" w14:textId="77777777" w:rsidR="00104E62" w:rsidRPr="00D901BF" w:rsidRDefault="00104E62" w:rsidP="00661349">
      <w:pPr>
        <w:rPr>
          <w:rStyle w:val="hps"/>
          <w:rFonts w:ascii="Frutiger LT Com 45 Light" w:eastAsiaTheme="minorHAnsi" w:hAnsi="Frutiger LT Com 45 Light"/>
          <w:lang w:val="en"/>
        </w:rPr>
      </w:pPr>
    </w:p>
    <w:p w14:paraId="2D8471E9" w14:textId="77777777" w:rsidR="0092605B" w:rsidRPr="00D901BF" w:rsidRDefault="0092605B">
      <w:pPr>
        <w:spacing w:after="160"/>
        <w:rPr>
          <w:rFonts w:ascii="Frutiger LT Com 45 Light" w:eastAsiaTheme="majorEastAsia" w:hAnsi="Frutiger LT Com 45 Light" w:cstheme="majorBidi"/>
          <w:b/>
          <w:caps/>
          <w:color w:val="000000" w:themeColor="text1"/>
          <w:sz w:val="22"/>
          <w:szCs w:val="24"/>
        </w:rPr>
      </w:pPr>
      <w:r w:rsidRPr="00D901BF">
        <w:rPr>
          <w:rFonts w:ascii="Frutiger LT Com 45 Light" w:hAnsi="Frutiger LT Com 45 Light"/>
        </w:rPr>
        <w:br w:type="page"/>
      </w:r>
    </w:p>
    <w:p w14:paraId="211836B5" w14:textId="77777777" w:rsidR="000B63B0" w:rsidRPr="00D901BF" w:rsidRDefault="000B63B0" w:rsidP="000B63B0">
      <w:pPr>
        <w:pStyle w:val="Heading2"/>
        <w:rPr>
          <w:rFonts w:ascii="Frutiger LT Com 45 Light" w:hAnsi="Frutiger LT Com 45 Light"/>
        </w:rPr>
      </w:pPr>
      <w:r w:rsidRPr="00D901BF">
        <w:rPr>
          <w:rFonts w:ascii="Frutiger LT Com 45 Light" w:hAnsi="Frutiger LT Com 45 Light"/>
        </w:rPr>
        <w:lastRenderedPageBreak/>
        <w:t>Instructions to the Competitor</w:t>
      </w:r>
    </w:p>
    <w:p w14:paraId="09FE9C3E" w14:textId="77777777" w:rsidR="000B63B0" w:rsidRPr="00D901BF" w:rsidRDefault="000B63B0" w:rsidP="000B63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Frutiger LT Com 45 Light" w:hAnsi="Frutiger LT Com 45 Light" w:cs="Arial"/>
          <w:b/>
          <w:bCs/>
          <w:szCs w:val="20"/>
        </w:rPr>
      </w:pPr>
      <w:r w:rsidRPr="00D901BF">
        <w:rPr>
          <w:rFonts w:ascii="Frutiger LT Com 45 Light" w:hAnsi="Frutiger LT Com 45 Light" w:cs="Arial"/>
          <w:b/>
          <w:bCs/>
          <w:szCs w:val="20"/>
        </w:rPr>
        <w:t>About image and layout marking for all tasks:</w:t>
      </w:r>
    </w:p>
    <w:p w14:paraId="07BCBD56" w14:textId="37346B26" w:rsidR="000B63B0" w:rsidRPr="00D901BF" w:rsidRDefault="000B63B0" w:rsidP="000B63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Frutiger LT Com 45 Light" w:hAnsi="Frutiger LT Com 45 Light" w:cs="Arial"/>
          <w:szCs w:val="20"/>
        </w:rPr>
      </w:pPr>
      <w:r w:rsidRPr="00D901BF">
        <w:rPr>
          <w:rFonts w:ascii="Frutiger LT Com 45 Light" w:hAnsi="Frutiger LT Com 45 Light" w:cs="Arial"/>
          <w:szCs w:val="20"/>
        </w:rPr>
        <w:t>The final resolution, colour mode and file formats of your images will be evaluated in the press ready PDF files. Only the following file f</w:t>
      </w:r>
      <w:r w:rsidR="00063CA5" w:rsidRPr="00D901BF">
        <w:rPr>
          <w:rFonts w:ascii="Frutiger LT Com 45 Light" w:hAnsi="Frutiger LT Com 45 Light" w:cs="Arial"/>
          <w:szCs w:val="20"/>
        </w:rPr>
        <w:t xml:space="preserve">ormats are acceptable: .indd  / .ai / .psd </w:t>
      </w:r>
    </w:p>
    <w:p w14:paraId="2B6EBEAB" w14:textId="33B469F9" w:rsidR="000B63B0" w:rsidRPr="00D901BF" w:rsidRDefault="000B63B0" w:rsidP="000B63B0">
      <w:pPr>
        <w:rPr>
          <w:rFonts w:ascii="Frutiger LT Com 45 Light" w:hAnsi="Frutiger LT Com 45 Light"/>
        </w:rPr>
      </w:pPr>
      <w:r w:rsidRPr="00D901BF">
        <w:rPr>
          <w:rFonts w:ascii="Frutiger LT Com 45 Light" w:hAnsi="Frutiger LT Com 45 Light"/>
        </w:rPr>
        <w:t>Final layouts must be created in InDesign</w:t>
      </w:r>
    </w:p>
    <w:p w14:paraId="05332EC3" w14:textId="77777777" w:rsidR="000B63B0" w:rsidRPr="00D901BF" w:rsidRDefault="000B63B0" w:rsidP="000B63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Frutiger LT Com 45 Light" w:hAnsi="Frutiger LT Com 45 Light" w:cs="Arial"/>
          <w:b/>
          <w:szCs w:val="20"/>
        </w:rPr>
      </w:pPr>
      <w:r w:rsidRPr="00D901BF">
        <w:rPr>
          <w:rStyle w:val="hps"/>
          <w:rFonts w:ascii="Frutiger LT Com 45 Light" w:eastAsiaTheme="minorHAnsi" w:hAnsi="Frutiger LT Com 45 Light"/>
          <w:b/>
          <w:lang w:val="en"/>
        </w:rPr>
        <w:t>About</w:t>
      </w:r>
      <w:r w:rsidRPr="00D901BF">
        <w:rPr>
          <w:rFonts w:ascii="Frutiger LT Com 45 Light" w:eastAsia="Times New Roman" w:hAnsi="Frutiger LT Com 45 Light" w:cs="Times New Roman"/>
          <w:b/>
          <w:lang w:val="en"/>
        </w:rPr>
        <w:t xml:space="preserve"> </w:t>
      </w:r>
      <w:r w:rsidRPr="00D901BF">
        <w:rPr>
          <w:rStyle w:val="hps"/>
          <w:rFonts w:ascii="Frutiger LT Com 45 Light" w:eastAsiaTheme="minorHAnsi" w:hAnsi="Frutiger LT Com 45 Light"/>
          <w:b/>
          <w:lang w:val="en"/>
        </w:rPr>
        <w:t>the delivery of</w:t>
      </w:r>
      <w:r w:rsidRPr="00D901BF">
        <w:rPr>
          <w:rFonts w:ascii="Frutiger LT Com 45 Light" w:eastAsia="Times New Roman" w:hAnsi="Frutiger LT Com 45 Light" w:cs="Times New Roman"/>
          <w:b/>
          <w:lang w:val="en"/>
        </w:rPr>
        <w:t xml:space="preserve"> </w:t>
      </w:r>
      <w:r w:rsidRPr="00D901BF">
        <w:rPr>
          <w:rStyle w:val="hps"/>
          <w:rFonts w:ascii="Frutiger LT Com 45 Light" w:eastAsiaTheme="minorHAnsi" w:hAnsi="Frutiger LT Com 45 Light"/>
          <w:b/>
          <w:lang w:val="en"/>
        </w:rPr>
        <w:t>files</w:t>
      </w:r>
      <w:r w:rsidRPr="00D901BF">
        <w:rPr>
          <w:rFonts w:ascii="Frutiger LT Com 45 Light" w:eastAsia="Times New Roman" w:hAnsi="Frutiger LT Com 45 Light" w:cs="Times New Roman"/>
          <w:b/>
          <w:lang w:val="en"/>
        </w:rPr>
        <w:t xml:space="preserve"> </w:t>
      </w:r>
      <w:r w:rsidRPr="00D901BF">
        <w:rPr>
          <w:rStyle w:val="hps"/>
          <w:rFonts w:ascii="Frutiger LT Com 45 Light" w:eastAsiaTheme="minorHAnsi" w:hAnsi="Frutiger LT Com 45 Light"/>
          <w:b/>
          <w:lang w:val="en"/>
        </w:rPr>
        <w:t>of all tasks:</w:t>
      </w:r>
    </w:p>
    <w:p w14:paraId="20534D13" w14:textId="53E751F7" w:rsidR="006E4F2B" w:rsidRPr="00D901BF" w:rsidRDefault="000B63B0" w:rsidP="00063CA5">
      <w:pPr>
        <w:rPr>
          <w:rFonts w:ascii="Frutiger LT Com 45 Light" w:eastAsia="Times New Roman" w:hAnsi="Frutiger LT Com 45 Light" w:cs="Times New Roman"/>
        </w:rPr>
      </w:pPr>
      <w:r w:rsidRPr="00D901BF">
        <w:rPr>
          <w:rFonts w:ascii="Frutiger LT Com 45 Light" w:hAnsi="Frutiger LT Com 45 Light" w:cs="Arial"/>
          <w:szCs w:val="20"/>
        </w:rPr>
        <w:t xml:space="preserve">Create a </w:t>
      </w:r>
      <w:r w:rsidR="00CC247E" w:rsidRPr="00D901BF">
        <w:rPr>
          <w:rFonts w:ascii="Frutiger LT Com 45 Light" w:hAnsi="Frutiger LT Com 45 Light" w:cs="Arial"/>
          <w:szCs w:val="20"/>
        </w:rPr>
        <w:t>folder on your Desktop called YY</w:t>
      </w:r>
      <w:r w:rsidRPr="00D901BF">
        <w:rPr>
          <w:rFonts w:ascii="Frutiger LT Com 45 Light" w:hAnsi="Frutiger LT Com 45 Light" w:cs="Arial"/>
          <w:szCs w:val="20"/>
        </w:rPr>
        <w:t>_</w:t>
      </w:r>
      <w:r w:rsidR="007F5A7E">
        <w:rPr>
          <w:rFonts w:ascii="Frutiger LT Com 45 Light" w:hAnsi="Frutiger LT Com 45 Light" w:cs="Arial"/>
          <w:szCs w:val="20"/>
        </w:rPr>
        <w:t>M5</w:t>
      </w:r>
      <w:r w:rsidR="00F77373" w:rsidRPr="00D901BF">
        <w:rPr>
          <w:rFonts w:ascii="Frutiger LT Com 45 Light" w:hAnsi="Frutiger LT Com 45 Light" w:cs="Arial"/>
          <w:szCs w:val="20"/>
        </w:rPr>
        <w:t xml:space="preserve"> </w:t>
      </w:r>
      <w:r w:rsidRPr="00D901BF">
        <w:rPr>
          <w:rFonts w:ascii="Frutiger LT Com 45 Light" w:hAnsi="Frutiger LT Com 45 Light" w:cs="Arial"/>
          <w:szCs w:val="20"/>
        </w:rPr>
        <w:t xml:space="preserve">(where YY represents the number of your workstation). This folder must include the following </w:t>
      </w:r>
      <w:r w:rsidR="00D168F4" w:rsidRPr="00D901BF">
        <w:rPr>
          <w:rFonts w:ascii="Frutiger LT Com 45 Light" w:hAnsi="Frutiger LT Com 45 Light" w:cs="Arial"/>
          <w:szCs w:val="20"/>
        </w:rPr>
        <w:t>2</w:t>
      </w:r>
      <w:r w:rsidRPr="00D901BF">
        <w:rPr>
          <w:rFonts w:ascii="Frutiger LT Com 45 Light" w:hAnsi="Frutiger LT Com 45 Light" w:cs="Arial"/>
          <w:szCs w:val="20"/>
        </w:rPr>
        <w:t xml:space="preserve"> subfolders </w:t>
      </w:r>
      <w:r w:rsidRPr="00D901BF">
        <w:rPr>
          <w:rStyle w:val="hps"/>
          <w:rFonts w:ascii="Frutiger LT Com 45 Light" w:eastAsiaTheme="minorHAnsi" w:hAnsi="Frutiger LT Com 45 Light"/>
          <w:lang w:val="en-GB"/>
        </w:rPr>
        <w:t>“</w:t>
      </w:r>
      <w:r w:rsidRPr="00D901BF">
        <w:rPr>
          <w:rFonts w:ascii="Frutiger LT Com 45 Light" w:eastAsia="Times New Roman" w:hAnsi="Frutiger LT Com 45 Light" w:cs="Times New Roman"/>
        </w:rPr>
        <w:t>Task1</w:t>
      </w:r>
      <w:r w:rsidR="00D168F4" w:rsidRPr="00D901BF">
        <w:rPr>
          <w:rStyle w:val="hps"/>
          <w:rFonts w:ascii="Frutiger LT Com 45 Light" w:eastAsiaTheme="minorHAnsi" w:hAnsi="Frutiger LT Com 45 Light"/>
          <w:lang w:val="en-GB"/>
        </w:rPr>
        <w:t xml:space="preserve">” </w:t>
      </w:r>
      <w:r w:rsidR="00D168F4" w:rsidRPr="00D901BF">
        <w:rPr>
          <w:rFonts w:ascii="Frutiger LT Com 45 Light" w:eastAsia="Times New Roman" w:hAnsi="Frutiger LT Com 45 Light" w:cs="Times New Roman"/>
        </w:rPr>
        <w:t>and</w:t>
      </w:r>
      <w:r w:rsidRPr="00D901BF">
        <w:rPr>
          <w:rStyle w:val="hps"/>
          <w:rFonts w:ascii="Frutiger LT Com 45 Light" w:eastAsiaTheme="minorHAnsi" w:hAnsi="Frutiger LT Com 45 Light"/>
          <w:lang w:val="en-GB"/>
        </w:rPr>
        <w:t xml:space="preserve"> “Task2”</w:t>
      </w:r>
      <w:r w:rsidR="00D168F4" w:rsidRPr="00D901BF">
        <w:rPr>
          <w:rFonts w:ascii="Frutiger LT Com 45 Light" w:eastAsia="Times New Roman" w:hAnsi="Frutiger LT Com 45 Light" w:cs="Times New Roman"/>
        </w:rPr>
        <w:t xml:space="preserve"> </w:t>
      </w:r>
      <w:r w:rsidRPr="00D901BF">
        <w:rPr>
          <w:rFonts w:ascii="Frutiger LT Com 45 Light" w:hAnsi="Frutiger LT Com 45 Light" w:cs="Arial"/>
          <w:szCs w:val="20"/>
        </w:rPr>
        <w:t xml:space="preserve">. Those subfolders </w:t>
      </w:r>
      <w:r w:rsidR="00063CA5" w:rsidRPr="00D901BF">
        <w:rPr>
          <w:rFonts w:ascii="Frutiger LT Com 45 Light" w:hAnsi="Frutiger LT Com 45 Light" w:cs="Arial"/>
          <w:szCs w:val="20"/>
          <w:lang w:val="en-US"/>
        </w:rPr>
        <w:t xml:space="preserve">should contain </w:t>
      </w:r>
      <w:r w:rsidR="006E4F2B" w:rsidRPr="00D901BF">
        <w:rPr>
          <w:rFonts w:ascii="Frutiger LT Com 45 Light" w:hAnsi="Frutiger LT Com 45 Light"/>
          <w:lang w:val="en-US"/>
        </w:rPr>
        <w:t>all of the files you are supp</w:t>
      </w:r>
      <w:r w:rsidR="00063CA5" w:rsidRPr="00D901BF">
        <w:rPr>
          <w:rFonts w:ascii="Frutiger LT Com 45 Light" w:hAnsi="Frutiger LT Com 45 Light"/>
          <w:lang w:val="en-US"/>
        </w:rPr>
        <w:t xml:space="preserve">osed to deliver as required in </w:t>
      </w:r>
      <w:r w:rsidR="006E4F2B" w:rsidRPr="00D901BF">
        <w:rPr>
          <w:rFonts w:ascii="Frutiger LT Com 45 Light" w:hAnsi="Frutiger LT Com 45 Light"/>
          <w:lang w:val="en-US"/>
        </w:rPr>
        <w:t xml:space="preserve">the tasks. (PDF, </w:t>
      </w:r>
      <w:r w:rsidR="00063CA5" w:rsidRPr="00D901BF">
        <w:rPr>
          <w:rFonts w:ascii="Frutiger LT Com 45 Light" w:hAnsi="Frutiger LT Com 45 Light" w:cs="Arial"/>
          <w:szCs w:val="20"/>
        </w:rPr>
        <w:t>indd  / .ai / .psd</w:t>
      </w:r>
      <w:r w:rsidR="006E4F2B" w:rsidRPr="00D901BF">
        <w:rPr>
          <w:rFonts w:ascii="Frutiger LT Com 45 Light" w:hAnsi="Frutiger LT Com 45 Light"/>
          <w:lang w:val="en-US"/>
        </w:rPr>
        <w:t>, fonts and linked images)</w:t>
      </w:r>
    </w:p>
    <w:p w14:paraId="1D1927E4" w14:textId="77777777" w:rsidR="00F77373" w:rsidRPr="00D901BF" w:rsidRDefault="00F77373">
      <w:pPr>
        <w:spacing w:after="120" w:line="240" w:lineRule="auto"/>
        <w:rPr>
          <w:rFonts w:ascii="Frutiger LT Com 45 Light" w:hAnsi="Frutiger LT Com 45 Light"/>
          <w:lang w:val="en-US"/>
        </w:rPr>
      </w:pPr>
    </w:p>
    <w:p w14:paraId="190FFC5F" w14:textId="77777777" w:rsidR="000B63B0" w:rsidRPr="00D901BF" w:rsidRDefault="000B63B0" w:rsidP="00362B10">
      <w:pPr>
        <w:widowControl w:val="0"/>
        <w:autoSpaceDE w:val="0"/>
        <w:autoSpaceDN w:val="0"/>
        <w:adjustRightInd w:val="0"/>
        <w:jc w:val="both"/>
        <w:rPr>
          <w:rFonts w:ascii="Frutiger LT Com 45 Light" w:hAnsi="Frutiger LT Com 45 Light" w:cs="Arial"/>
          <w:szCs w:val="20"/>
        </w:rPr>
      </w:pPr>
    </w:p>
    <w:p w14:paraId="5DF3C013" w14:textId="77777777" w:rsidR="00346B63" w:rsidRPr="00D901BF" w:rsidRDefault="00346B63" w:rsidP="00346B63">
      <w:pPr>
        <w:pStyle w:val="Heading3"/>
      </w:pPr>
      <w:r w:rsidRPr="00D901BF">
        <w:t xml:space="preserve">TASK 1: COVER </w:t>
      </w:r>
    </w:p>
    <w:p w14:paraId="4318E451" w14:textId="77777777" w:rsidR="00346B63" w:rsidRPr="00D901BF" w:rsidRDefault="00346B63" w:rsidP="00346B63">
      <w:pPr>
        <w:spacing w:after="120" w:line="312" w:lineRule="auto"/>
        <w:jc w:val="both"/>
        <w:rPr>
          <w:rFonts w:ascii="Frutiger LT Com 45 Light" w:hAnsi="Frutiger LT Com 45 Light"/>
          <w:szCs w:val="20"/>
          <w:lang w:val="en-US"/>
        </w:rPr>
      </w:pPr>
      <w:r w:rsidRPr="00D901BF">
        <w:rPr>
          <w:rFonts w:ascii="Frutiger LT Com 45 Light" w:hAnsi="Frutiger LT Com 45 Light"/>
          <w:szCs w:val="20"/>
          <w:lang w:val="en-US"/>
        </w:rPr>
        <w:t>For this task, you will need to:</w:t>
      </w:r>
    </w:p>
    <w:p w14:paraId="2CFBCF65" w14:textId="77777777" w:rsidR="00346B63" w:rsidRPr="00D901BF" w:rsidRDefault="00346B63" w:rsidP="00346B63">
      <w:pPr>
        <w:pStyle w:val="ListNumber"/>
        <w:rPr>
          <w:rFonts w:ascii="Frutiger LT Com 45 Light" w:hAnsi="Frutiger LT Com 45 Light"/>
          <w:lang w:val="en-US"/>
        </w:rPr>
      </w:pPr>
      <w:r w:rsidRPr="00D901BF">
        <w:rPr>
          <w:rFonts w:ascii="Frutiger LT Com 45 Light" w:hAnsi="Frutiger LT Com 45 Light"/>
          <w:lang w:val="en-US"/>
        </w:rPr>
        <w:t xml:space="preserve">Create a front and back cover — outer and inner. </w:t>
      </w:r>
    </w:p>
    <w:p w14:paraId="5350129B" w14:textId="77777777" w:rsidR="00346B63" w:rsidRPr="00D901BF" w:rsidRDefault="00346B63" w:rsidP="00346B63">
      <w:pPr>
        <w:pStyle w:val="ListNumber"/>
        <w:rPr>
          <w:rFonts w:ascii="Frutiger LT Com 45 Light" w:eastAsiaTheme="majorEastAsia" w:hAnsi="Frutiger LT Com 45 Light" w:cstheme="majorBidi"/>
          <w:caps/>
          <w:sz w:val="22"/>
          <w:szCs w:val="24"/>
          <w:lang w:val="en-US"/>
        </w:rPr>
      </w:pPr>
      <w:r w:rsidRPr="00D901BF">
        <w:rPr>
          <w:rFonts w:ascii="Frutiger LT Com 45 Light" w:hAnsi="Frutiger LT Com 45 Light"/>
        </w:rPr>
        <w:t>Include required content (text and logos).</w:t>
      </w:r>
    </w:p>
    <w:p w14:paraId="41E6B800" w14:textId="77777777" w:rsidR="00346B63" w:rsidRPr="00D901BF" w:rsidRDefault="00346B63" w:rsidP="00346B63">
      <w:pPr>
        <w:pStyle w:val="ListNumber"/>
        <w:rPr>
          <w:rFonts w:ascii="Frutiger LT Com 45 Light" w:eastAsiaTheme="majorEastAsia" w:hAnsi="Frutiger LT Com 45 Light" w:cstheme="majorBidi"/>
          <w:caps/>
          <w:lang w:val="en-US"/>
        </w:rPr>
      </w:pPr>
      <w:r w:rsidRPr="00D901BF">
        <w:rPr>
          <w:rFonts w:ascii="Frutiger LT Com 45 Light" w:eastAsiaTheme="majorEastAsia" w:hAnsi="Frutiger LT Com 45 Light" w:cstheme="majorBidi"/>
          <w:lang w:val="en-US"/>
        </w:rPr>
        <w:t>Set up the front and back cover as spreads (outer as one spread, inner as one spread) in one file of four pages named COVER.indd.</w:t>
      </w:r>
    </w:p>
    <w:p w14:paraId="2FE77AFD" w14:textId="77777777" w:rsidR="00346B63" w:rsidRPr="00D901BF" w:rsidRDefault="00346B63" w:rsidP="00346B63">
      <w:pPr>
        <w:pStyle w:val="Heading5"/>
        <w:rPr>
          <w:lang w:val="en-US"/>
        </w:rPr>
      </w:pPr>
      <w:r w:rsidRPr="00D901BF">
        <w:rPr>
          <w:lang w:val="en-US"/>
        </w:rPr>
        <w:t>Technical specifications:</w:t>
      </w:r>
    </w:p>
    <w:p w14:paraId="5E66184C" w14:textId="69B6D0C9" w:rsidR="00346B63" w:rsidRPr="00D901BF" w:rsidRDefault="00346B63" w:rsidP="00346B63">
      <w:pPr>
        <w:spacing w:after="120" w:line="240" w:lineRule="auto"/>
        <w:jc w:val="both"/>
        <w:rPr>
          <w:rFonts w:ascii="Frutiger LT Com 45 Light" w:hAnsi="Frutiger LT Com 45 Light"/>
          <w:szCs w:val="20"/>
          <w:lang w:val="en-US"/>
        </w:rPr>
      </w:pPr>
      <w:r w:rsidRPr="00D901BF">
        <w:rPr>
          <w:rFonts w:ascii="Frutiger LT Com 45 Light" w:hAnsi="Frutiger LT Com 45 Light" w:cs="Arial"/>
        </w:rPr>
        <w:t>Dimensions</w:t>
      </w:r>
      <w:r w:rsidR="0007023A">
        <w:rPr>
          <w:rFonts w:ascii="Frutiger LT Com 45 Light" w:hAnsi="Frutiger LT Com 45 Light"/>
          <w:szCs w:val="20"/>
          <w:lang w:val="en-US"/>
        </w:rPr>
        <w:t xml:space="preserve">: </w:t>
      </w:r>
      <w:r w:rsidR="0007023A">
        <w:rPr>
          <w:rFonts w:ascii="Frutiger LT Com 45 Light" w:hAnsi="Frutiger LT Com 45 Light"/>
          <w:szCs w:val="20"/>
          <w:lang w:val="en-US"/>
        </w:rPr>
        <w:tab/>
      </w:r>
      <w:r w:rsidR="0007023A">
        <w:rPr>
          <w:rFonts w:ascii="Frutiger LT Com 45 Light" w:hAnsi="Frutiger LT Com 45 Light"/>
          <w:szCs w:val="20"/>
          <w:lang w:val="en-US"/>
        </w:rPr>
        <w:tab/>
      </w:r>
      <w:r w:rsidR="0007023A">
        <w:rPr>
          <w:rFonts w:ascii="Frutiger LT Com 45 Light" w:hAnsi="Frutiger LT Com 45 Light"/>
          <w:szCs w:val="20"/>
          <w:lang w:val="en-US"/>
        </w:rPr>
        <w:tab/>
        <w:t xml:space="preserve">Pages </w:t>
      </w:r>
      <w:r w:rsidR="00417055">
        <w:rPr>
          <w:rFonts w:ascii="Frutiger LT Com 45 Light" w:hAnsi="Frutiger LT Com 45 Light"/>
          <w:szCs w:val="20"/>
          <w:lang w:val="en-US"/>
        </w:rPr>
        <w:t>150</w:t>
      </w:r>
      <w:r w:rsidRPr="00D901BF">
        <w:rPr>
          <w:rFonts w:ascii="Frutiger LT Com 45 Light" w:hAnsi="Frutiger LT Com 45 Light"/>
          <w:szCs w:val="20"/>
          <w:lang w:val="en-US"/>
        </w:rPr>
        <w:t xml:space="preserve"> x </w:t>
      </w:r>
      <w:r w:rsidR="00417055">
        <w:rPr>
          <w:rFonts w:ascii="Frutiger LT Com 45 Light" w:hAnsi="Frutiger LT Com 45 Light"/>
          <w:szCs w:val="20"/>
          <w:lang w:val="en-US"/>
        </w:rPr>
        <w:t>22</w:t>
      </w:r>
      <w:r w:rsidRPr="00D901BF">
        <w:rPr>
          <w:rFonts w:ascii="Frutiger LT Com 45 Light" w:hAnsi="Frutiger LT Com 45 Light"/>
          <w:szCs w:val="20"/>
          <w:lang w:val="en-US"/>
        </w:rPr>
        <w:t>0 mm (Portrait)</w:t>
      </w:r>
    </w:p>
    <w:p w14:paraId="71A470E7" w14:textId="42E1A2BE" w:rsidR="00346B63" w:rsidRPr="00D901BF" w:rsidRDefault="00346B63" w:rsidP="003A3D7F">
      <w:pPr>
        <w:spacing w:after="120" w:line="240" w:lineRule="auto"/>
        <w:ind w:left="2880" w:hanging="2880"/>
        <w:rPr>
          <w:rFonts w:ascii="Frutiger LT Com 45 Light" w:hAnsi="Frutiger LT Com 45 Light"/>
          <w:szCs w:val="20"/>
          <w:lang w:val="en-US"/>
        </w:rPr>
      </w:pPr>
      <w:r w:rsidRPr="00D901BF">
        <w:rPr>
          <w:rFonts w:ascii="Frutiger LT Com 45 Light" w:hAnsi="Frutiger LT Com 45 Light"/>
          <w:szCs w:val="20"/>
          <w:lang w:val="en-US"/>
        </w:rPr>
        <w:t xml:space="preserve">Colors: </w:t>
      </w:r>
      <w:r w:rsidRPr="00D901BF">
        <w:rPr>
          <w:rFonts w:ascii="Frutiger LT Com 45 Light" w:hAnsi="Frutiger LT Com 45 Light"/>
          <w:szCs w:val="20"/>
          <w:lang w:val="en-US"/>
        </w:rPr>
        <w:tab/>
      </w:r>
      <w:r w:rsidR="003A3D7F" w:rsidRPr="00D901BF">
        <w:rPr>
          <w:rFonts w:ascii="Frutiger LT Com 45 Light" w:hAnsi="Frutiger LT Com 45 Light"/>
          <w:szCs w:val="20"/>
          <w:lang w:val="en-US"/>
        </w:rPr>
        <w:t>CMYK</w:t>
      </w:r>
    </w:p>
    <w:p w14:paraId="4C8C4F3E" w14:textId="02679FE5" w:rsidR="00346B63" w:rsidRPr="00D901BF" w:rsidRDefault="00346B63" w:rsidP="00346B63">
      <w:pPr>
        <w:shd w:val="clear" w:color="auto" w:fill="FFFFFF"/>
        <w:spacing w:line="240" w:lineRule="auto"/>
        <w:jc w:val="both"/>
        <w:rPr>
          <w:rFonts w:ascii="Frutiger LT Com 45 Light" w:eastAsia="Times New Roman" w:hAnsi="Frutiger LT Com 45 Light" w:cs="Arial"/>
          <w:szCs w:val="20"/>
          <w:lang w:val="en-US" w:eastAsia="zh-TW"/>
        </w:rPr>
      </w:pPr>
      <w:r w:rsidRPr="00D901BF">
        <w:rPr>
          <w:rFonts w:ascii="Frutiger LT Com 45 Light" w:eastAsia="Times New Roman" w:hAnsi="Frutiger LT Com 45 Light" w:cs="Arial"/>
          <w:szCs w:val="20"/>
          <w:lang w:val="en-US" w:eastAsia="zh-TW"/>
        </w:rPr>
        <w:t xml:space="preserve">Image resolution: </w:t>
      </w:r>
      <w:r w:rsidRPr="00D901BF">
        <w:rPr>
          <w:rFonts w:ascii="Frutiger LT Com 45 Light" w:eastAsia="Times New Roman" w:hAnsi="Frutiger LT Com 45 Light" w:cs="Arial"/>
          <w:szCs w:val="20"/>
          <w:lang w:val="en-US" w:eastAsia="zh-TW"/>
        </w:rPr>
        <w:tab/>
      </w:r>
      <w:r w:rsidRPr="00D901BF">
        <w:rPr>
          <w:rFonts w:ascii="Frutiger LT Com 45 Light" w:eastAsia="Times New Roman" w:hAnsi="Frutiger LT Com 45 Light" w:cs="Arial"/>
          <w:szCs w:val="20"/>
          <w:lang w:val="en-US" w:eastAsia="zh-TW"/>
        </w:rPr>
        <w:tab/>
        <w:t xml:space="preserve">220 – 250 PPI </w:t>
      </w:r>
    </w:p>
    <w:p w14:paraId="57858107" w14:textId="77777777" w:rsidR="00346B63" w:rsidRPr="00D901BF" w:rsidRDefault="00346B63" w:rsidP="00346B63">
      <w:pPr>
        <w:spacing w:after="120" w:line="240" w:lineRule="auto"/>
        <w:jc w:val="both"/>
        <w:rPr>
          <w:rFonts w:ascii="Frutiger LT Com 45 Light" w:hAnsi="Frutiger LT Com 45 Light"/>
          <w:szCs w:val="20"/>
          <w:lang w:val="en-US"/>
        </w:rPr>
      </w:pPr>
      <w:r w:rsidRPr="00D901BF">
        <w:rPr>
          <w:rFonts w:ascii="Frutiger LT Com 45 Light" w:hAnsi="Frutiger LT Com 45 Light"/>
          <w:szCs w:val="20"/>
          <w:lang w:val="en-US"/>
        </w:rPr>
        <w:t xml:space="preserve">Finishing: </w:t>
      </w:r>
      <w:r w:rsidRPr="00D901BF">
        <w:rPr>
          <w:rFonts w:ascii="Frutiger LT Com 45 Light" w:hAnsi="Frutiger LT Com 45 Light"/>
          <w:szCs w:val="20"/>
          <w:lang w:val="en-US"/>
        </w:rPr>
        <w:tab/>
      </w:r>
      <w:r w:rsidRPr="00D901BF">
        <w:rPr>
          <w:rFonts w:ascii="Frutiger LT Com 45 Light" w:hAnsi="Frutiger LT Com 45 Light"/>
          <w:szCs w:val="20"/>
          <w:lang w:val="en-US"/>
        </w:rPr>
        <w:tab/>
      </w:r>
      <w:r w:rsidRPr="00D901BF">
        <w:rPr>
          <w:rFonts w:ascii="Frutiger LT Com 45 Light" w:hAnsi="Frutiger LT Com 45 Light"/>
          <w:szCs w:val="20"/>
          <w:lang w:val="en-US"/>
        </w:rPr>
        <w:tab/>
        <w:t>Saddle Stitch (the mock up is to be folded — does not need to be stapled)</w:t>
      </w:r>
    </w:p>
    <w:p w14:paraId="37B3CDF3" w14:textId="77777777" w:rsidR="00346B63" w:rsidRPr="00D901BF" w:rsidRDefault="00346B63" w:rsidP="00346B63">
      <w:pPr>
        <w:spacing w:after="120" w:line="240" w:lineRule="auto"/>
        <w:jc w:val="both"/>
        <w:rPr>
          <w:rFonts w:ascii="Frutiger LT Com 45 Light" w:hAnsi="Frutiger LT Com 45 Light"/>
          <w:szCs w:val="20"/>
        </w:rPr>
      </w:pPr>
      <w:r w:rsidRPr="00D901BF">
        <w:rPr>
          <w:rFonts w:ascii="Frutiger LT Com 45 Light" w:hAnsi="Frutiger LT Com 45 Light"/>
          <w:szCs w:val="20"/>
        </w:rPr>
        <w:t xml:space="preserve">Paragraph Styles (All text): </w:t>
      </w:r>
      <w:r w:rsidRPr="00D901BF">
        <w:rPr>
          <w:rFonts w:ascii="Frutiger LT Com 45 Light" w:hAnsi="Frutiger LT Com 45 Light"/>
          <w:szCs w:val="20"/>
        </w:rPr>
        <w:tab/>
        <w:t xml:space="preserve">Must be used for titles, body text, caption </w:t>
      </w:r>
    </w:p>
    <w:p w14:paraId="07F0A60B" w14:textId="231A2F8B" w:rsidR="00346B63" w:rsidRPr="00D901BF" w:rsidRDefault="00346B63" w:rsidP="00346B63">
      <w:pPr>
        <w:spacing w:after="120" w:line="240" w:lineRule="auto"/>
        <w:jc w:val="both"/>
        <w:rPr>
          <w:rFonts w:ascii="Frutiger LT Com 45 Light" w:hAnsi="Frutiger LT Com 45 Light"/>
          <w:szCs w:val="20"/>
          <w:lang w:val="en-US"/>
        </w:rPr>
      </w:pPr>
      <w:r w:rsidRPr="00D901BF">
        <w:rPr>
          <w:rFonts w:ascii="Frutiger LT Com 45 Light" w:hAnsi="Frutiger LT Com 45 Light"/>
          <w:szCs w:val="20"/>
        </w:rPr>
        <w:t xml:space="preserve">Master Page Elements: </w:t>
      </w:r>
      <w:r w:rsidRPr="00D901BF">
        <w:rPr>
          <w:rFonts w:ascii="Frutiger LT Com 45 Light" w:hAnsi="Frutiger LT Com 45 Light"/>
          <w:szCs w:val="20"/>
        </w:rPr>
        <w:tab/>
      </w:r>
      <w:r w:rsidRPr="00D901BF">
        <w:rPr>
          <w:rFonts w:ascii="Frutiger LT Com 45 Light" w:hAnsi="Frutiger LT Com 45 Light"/>
          <w:szCs w:val="20"/>
        </w:rPr>
        <w:tab/>
        <w:t xml:space="preserve">Header, footer, page numbers and running headline </w:t>
      </w:r>
    </w:p>
    <w:p w14:paraId="7CA86DA4" w14:textId="77777777" w:rsidR="00524294" w:rsidRPr="00D901BF" w:rsidRDefault="00524294" w:rsidP="00346B63">
      <w:pPr>
        <w:pStyle w:val="Heading5"/>
        <w:rPr>
          <w:lang w:val="en-US"/>
        </w:rPr>
      </w:pPr>
    </w:p>
    <w:p w14:paraId="0AC89665" w14:textId="77777777" w:rsidR="00524294" w:rsidRPr="00D901BF" w:rsidRDefault="00524294" w:rsidP="00524294"/>
    <w:p w14:paraId="4C3E64E0" w14:textId="77777777" w:rsidR="00524294" w:rsidRPr="00D901BF" w:rsidRDefault="00524294" w:rsidP="00524294"/>
    <w:p w14:paraId="10B0CA75" w14:textId="77777777" w:rsidR="00524294" w:rsidRPr="00D901BF" w:rsidRDefault="00524294" w:rsidP="00524294"/>
    <w:p w14:paraId="69539F40" w14:textId="77777777" w:rsidR="00524294" w:rsidRPr="00D901BF" w:rsidRDefault="00524294" w:rsidP="00524294"/>
    <w:p w14:paraId="481155A8" w14:textId="77777777" w:rsidR="00524294" w:rsidRPr="00D901BF" w:rsidRDefault="00524294" w:rsidP="00524294"/>
    <w:p w14:paraId="5C0FEE17" w14:textId="77777777" w:rsidR="00524294" w:rsidRPr="00D901BF" w:rsidRDefault="00524294" w:rsidP="00524294"/>
    <w:p w14:paraId="6A2DBCF2" w14:textId="77777777" w:rsidR="00524294" w:rsidRPr="00D901BF" w:rsidRDefault="00524294" w:rsidP="00524294"/>
    <w:p w14:paraId="77B692E3" w14:textId="77777777" w:rsidR="00524294" w:rsidRPr="00D901BF" w:rsidRDefault="00524294" w:rsidP="00524294"/>
    <w:p w14:paraId="322DFBC9" w14:textId="77777777" w:rsidR="00524294" w:rsidRPr="00D901BF" w:rsidRDefault="00524294" w:rsidP="00524294"/>
    <w:p w14:paraId="29212876" w14:textId="5C6DD0BB" w:rsidR="00524294" w:rsidRDefault="0007023A" w:rsidP="0007023A">
      <w:pPr>
        <w:tabs>
          <w:tab w:val="left" w:pos="1775"/>
        </w:tabs>
      </w:pPr>
      <w:r>
        <w:tab/>
      </w:r>
    </w:p>
    <w:p w14:paraId="7BED8D25" w14:textId="77777777" w:rsidR="0007023A" w:rsidRDefault="0007023A" w:rsidP="0007023A">
      <w:pPr>
        <w:tabs>
          <w:tab w:val="left" w:pos="1134"/>
          <w:tab w:val="left" w:pos="1775"/>
        </w:tabs>
      </w:pPr>
    </w:p>
    <w:p w14:paraId="5BBE02A5" w14:textId="77777777" w:rsidR="0007023A" w:rsidRPr="00D901BF" w:rsidRDefault="0007023A" w:rsidP="0007023A">
      <w:pPr>
        <w:tabs>
          <w:tab w:val="left" w:pos="1134"/>
          <w:tab w:val="left" w:pos="1775"/>
        </w:tabs>
      </w:pPr>
    </w:p>
    <w:p w14:paraId="7819F38E" w14:textId="77777777" w:rsidR="00524294" w:rsidRPr="00D901BF" w:rsidRDefault="00524294" w:rsidP="00524294"/>
    <w:p w14:paraId="361EA167" w14:textId="77777777" w:rsidR="00346B63" w:rsidRPr="00D901BF" w:rsidRDefault="00346B63" w:rsidP="00346B63">
      <w:pPr>
        <w:pStyle w:val="Heading5"/>
        <w:rPr>
          <w:lang w:val="en-US"/>
        </w:rPr>
      </w:pPr>
      <w:r w:rsidRPr="00D901BF">
        <w:rPr>
          <w:lang w:val="en-US"/>
        </w:rPr>
        <w:lastRenderedPageBreak/>
        <w:t>Required elements:</w:t>
      </w:r>
    </w:p>
    <w:p w14:paraId="2DDDA44B" w14:textId="77777777" w:rsidR="00524294" w:rsidRPr="00D901BF" w:rsidRDefault="00524294" w:rsidP="00524294"/>
    <w:p w14:paraId="54444BE5" w14:textId="10075A3D" w:rsidR="00F40423" w:rsidRPr="00D901BF" w:rsidRDefault="00346B63" w:rsidP="00346B63">
      <w:pPr>
        <w:spacing w:after="120" w:line="312" w:lineRule="auto"/>
        <w:jc w:val="both"/>
        <w:rPr>
          <w:rFonts w:ascii="Frutiger LT Com 45 Light" w:hAnsi="Frutiger LT Com 45 Light"/>
          <w:szCs w:val="20"/>
          <w:u w:val="single"/>
          <w:lang w:val="en-US"/>
        </w:rPr>
      </w:pPr>
      <w:r w:rsidRPr="00D901BF">
        <w:rPr>
          <w:rFonts w:ascii="Frutiger LT Com 45 Light" w:hAnsi="Frutiger LT Com 45 Light"/>
          <w:szCs w:val="20"/>
          <w:u w:val="single"/>
          <w:lang w:val="en-US"/>
        </w:rPr>
        <w:t>For the front outside cover (page 1):</w:t>
      </w:r>
    </w:p>
    <w:p w14:paraId="6189DEBB" w14:textId="56400896" w:rsidR="00346B63" w:rsidRPr="00D901BF" w:rsidRDefault="00D168F4" w:rsidP="00346B63">
      <w:pPr>
        <w:pStyle w:val="ListBullet"/>
        <w:rPr>
          <w:rFonts w:ascii="Frutiger LT Com 45 Light" w:hAnsi="Frutiger LT Com 45 Light"/>
        </w:rPr>
      </w:pPr>
      <w:r w:rsidRPr="00D901BF">
        <w:rPr>
          <w:rFonts w:ascii="Frutiger LT Com 45 Light" w:hAnsi="Frutiger LT Com 45 Light"/>
          <w:lang w:val="en-US"/>
        </w:rPr>
        <w:t>The masthead</w:t>
      </w:r>
      <w:r w:rsidR="00223F4B" w:rsidRPr="00D901BF">
        <w:rPr>
          <w:rFonts w:ascii="Frutiger LT Com 45 Light" w:hAnsi="Frutiger LT Com 45 Light"/>
          <w:lang w:val="en-US"/>
        </w:rPr>
        <w:t xml:space="preserve"> </w:t>
      </w:r>
      <w:r w:rsidR="00665405" w:rsidRPr="00665405">
        <w:rPr>
          <w:rFonts w:ascii="Frutiger LT Com 45 Light" w:hAnsi="Frutiger LT Com 45 Light"/>
          <w:lang w:val="en-US"/>
        </w:rPr>
        <w:t>majalah DGN</w:t>
      </w:r>
      <w:r w:rsidR="00346B63" w:rsidRPr="00D901BF">
        <w:rPr>
          <w:rFonts w:ascii="Frutiger LT Com 45 Light" w:hAnsi="Frutiger LT Com 45 Light"/>
          <w:lang w:val="en-US"/>
        </w:rPr>
        <w:t xml:space="preserve"> in the f</w:t>
      </w:r>
      <w:r w:rsidR="0001059B" w:rsidRPr="00D901BF">
        <w:rPr>
          <w:rFonts w:ascii="Frutiger LT Com 45 Light" w:hAnsi="Frutiger LT Com 45 Light"/>
          <w:lang w:val="en-US"/>
        </w:rPr>
        <w:t xml:space="preserve">older </w:t>
      </w:r>
      <w:r w:rsidR="00223F4B" w:rsidRPr="00D901BF">
        <w:rPr>
          <w:rFonts w:ascii="Frutiger LT Com 45 Light" w:hAnsi="Frutiger LT Com 45 Light"/>
          <w:lang w:val="en-US"/>
        </w:rPr>
        <w:t>LKS</w:t>
      </w:r>
      <w:r w:rsidR="007F5A7E">
        <w:rPr>
          <w:rFonts w:ascii="Frutiger LT Com 45 Light" w:hAnsi="Frutiger LT Com 45 Light"/>
          <w:lang w:val="en-US"/>
        </w:rPr>
        <w:t>2017</w:t>
      </w:r>
      <w:r w:rsidR="00223F4B" w:rsidRPr="00D901BF">
        <w:rPr>
          <w:rFonts w:ascii="Frutiger LT Com 45 Light" w:hAnsi="Frutiger LT Com 45 Light"/>
          <w:lang w:val="en-US"/>
        </w:rPr>
        <w:t>_</w:t>
      </w:r>
      <w:r w:rsidR="007F5A7E">
        <w:rPr>
          <w:rFonts w:ascii="Frutiger LT Com 45 Light" w:hAnsi="Frutiger LT Com 45 Light"/>
          <w:lang w:val="en-US"/>
        </w:rPr>
        <w:t>M5</w:t>
      </w:r>
      <w:r w:rsidR="00223F4B" w:rsidRPr="00D901BF">
        <w:rPr>
          <w:rFonts w:ascii="Frutiger LT Com 45 Light" w:hAnsi="Frutiger LT Com 45 Light"/>
          <w:lang w:val="en-US"/>
        </w:rPr>
        <w:t>_Logos</w:t>
      </w:r>
    </w:p>
    <w:p w14:paraId="0132A88B" w14:textId="2B3F1E6F" w:rsidR="00346B63" w:rsidRDefault="00D168F4" w:rsidP="00346B63">
      <w:pPr>
        <w:pStyle w:val="ListBullet"/>
        <w:rPr>
          <w:rFonts w:ascii="Frutiger LT Com 45 Light" w:hAnsi="Frutiger LT Com 45 Light"/>
          <w:lang w:val="en-US"/>
        </w:rPr>
      </w:pPr>
      <w:r w:rsidRPr="00D901BF">
        <w:rPr>
          <w:rFonts w:ascii="Frutiger LT Com 45 Light" w:hAnsi="Frutiger LT Com 45 Light"/>
          <w:lang w:val="en-US"/>
        </w:rPr>
        <w:t>The text is available in the file named</w:t>
      </w:r>
      <w:r w:rsidR="00223F4B" w:rsidRPr="00D901BF">
        <w:rPr>
          <w:rFonts w:ascii="Frutiger LT Com 45 Light" w:hAnsi="Frutiger LT Com 45 Light"/>
          <w:lang w:val="en-US"/>
        </w:rPr>
        <w:t xml:space="preserve"> LKS</w:t>
      </w:r>
      <w:r w:rsidR="007F5A7E">
        <w:rPr>
          <w:rFonts w:ascii="Frutiger LT Com 45 Light" w:hAnsi="Frutiger LT Com 45 Light"/>
          <w:lang w:val="en-US"/>
        </w:rPr>
        <w:t>2017</w:t>
      </w:r>
      <w:r w:rsidR="00223F4B" w:rsidRPr="00D901BF">
        <w:rPr>
          <w:rFonts w:ascii="Frutiger LT Com 45 Light" w:hAnsi="Frutiger LT Com 45 Light"/>
          <w:lang w:val="en-US"/>
        </w:rPr>
        <w:t>_</w:t>
      </w:r>
      <w:r w:rsidR="007F5A7E">
        <w:rPr>
          <w:rFonts w:ascii="Frutiger LT Com 45 Light" w:hAnsi="Frutiger LT Com 45 Light"/>
          <w:lang w:val="en-US"/>
        </w:rPr>
        <w:t>M5</w:t>
      </w:r>
      <w:r w:rsidR="00223F4B" w:rsidRPr="00D901BF">
        <w:rPr>
          <w:rFonts w:ascii="Frutiger LT Com 45 Light" w:hAnsi="Frutiger LT Com 45 Light"/>
          <w:lang w:val="en-US"/>
        </w:rPr>
        <w:t>_1</w:t>
      </w:r>
      <w:r w:rsidR="0007023A">
        <w:rPr>
          <w:rFonts w:ascii="Frutiger LT Com 45 Light" w:hAnsi="Frutiger LT Com 45 Light"/>
          <w:lang w:val="en-US"/>
        </w:rPr>
        <w:t>.docx</w:t>
      </w:r>
    </w:p>
    <w:p w14:paraId="42E8E865" w14:textId="591D7E27" w:rsidR="0007023A" w:rsidRDefault="0007023A" w:rsidP="0007023A">
      <w:pPr>
        <w:pStyle w:val="ListBullet"/>
        <w:rPr>
          <w:szCs w:val="20"/>
          <w:u w:val="single"/>
          <w:lang w:val="en-US"/>
        </w:rPr>
      </w:pPr>
      <w:r>
        <w:rPr>
          <w:lang w:val="en-US"/>
        </w:rPr>
        <w:t>The images in the folder</w:t>
      </w:r>
      <w:r w:rsidRPr="00D901BF">
        <w:rPr>
          <w:lang w:val="en-US"/>
        </w:rPr>
        <w:t xml:space="preserve"> named</w:t>
      </w:r>
      <w:r>
        <w:rPr>
          <w:lang w:val="en-US"/>
        </w:rPr>
        <w:t xml:space="preserve"> </w:t>
      </w:r>
      <w:r w:rsidR="007F5A7E">
        <w:rPr>
          <w:lang w:val="en-US"/>
        </w:rPr>
        <w:t>M5</w:t>
      </w:r>
      <w:r w:rsidRPr="0007023A">
        <w:rPr>
          <w:lang w:val="en-US"/>
        </w:rPr>
        <w:t>_FRONT COVER</w:t>
      </w:r>
    </w:p>
    <w:p w14:paraId="67DDACD8" w14:textId="77777777" w:rsidR="0007023A" w:rsidRPr="0007023A" w:rsidRDefault="0007023A" w:rsidP="0007023A">
      <w:pPr>
        <w:pStyle w:val="ListBullet"/>
        <w:numPr>
          <w:ilvl w:val="0"/>
          <w:numId w:val="0"/>
        </w:numPr>
        <w:ind w:left="284"/>
        <w:rPr>
          <w:szCs w:val="20"/>
          <w:u w:val="single"/>
          <w:lang w:val="en-US"/>
        </w:rPr>
      </w:pPr>
    </w:p>
    <w:p w14:paraId="1F9CB09B" w14:textId="7D48AB01" w:rsidR="00346B63" w:rsidRPr="00D901BF" w:rsidRDefault="00346B63" w:rsidP="0001059B">
      <w:pPr>
        <w:pStyle w:val="ListBullet"/>
        <w:numPr>
          <w:ilvl w:val="0"/>
          <w:numId w:val="0"/>
        </w:numPr>
        <w:spacing w:after="120" w:line="312" w:lineRule="auto"/>
        <w:jc w:val="both"/>
        <w:rPr>
          <w:rFonts w:ascii="Frutiger LT Com 45 Light" w:hAnsi="Frutiger LT Com 45 Light"/>
          <w:szCs w:val="20"/>
          <w:u w:val="single"/>
          <w:lang w:val="en-US"/>
        </w:rPr>
      </w:pPr>
      <w:r w:rsidRPr="00D901BF">
        <w:rPr>
          <w:rFonts w:ascii="Frutiger LT Com 45 Light" w:hAnsi="Frutiger LT Com 45 Light"/>
          <w:szCs w:val="20"/>
          <w:u w:val="single"/>
          <w:lang w:val="en-US"/>
        </w:rPr>
        <w:t xml:space="preserve">For the back outside cover (page 8): </w:t>
      </w:r>
    </w:p>
    <w:p w14:paraId="78CC2E5E" w14:textId="405C6B2D" w:rsidR="00223F4B" w:rsidRPr="00D901BF" w:rsidRDefault="00CC247E" w:rsidP="00223F4B">
      <w:pPr>
        <w:pStyle w:val="ListBullet2"/>
        <w:rPr>
          <w:lang w:val="en-US"/>
        </w:rPr>
      </w:pPr>
      <w:r w:rsidRPr="00D901BF">
        <w:rPr>
          <w:lang w:val="en-US"/>
        </w:rPr>
        <w:t xml:space="preserve">The text </w:t>
      </w:r>
      <w:r w:rsidR="00346B63" w:rsidRPr="00D901BF">
        <w:rPr>
          <w:lang w:val="en-US"/>
        </w:rPr>
        <w:t xml:space="preserve">in the file named </w:t>
      </w:r>
      <w:r w:rsidR="00223F4B" w:rsidRPr="00D901BF">
        <w:rPr>
          <w:lang w:val="en-US"/>
        </w:rPr>
        <w:t>LKS</w:t>
      </w:r>
      <w:r w:rsidR="007F5A7E">
        <w:rPr>
          <w:lang w:val="en-US"/>
        </w:rPr>
        <w:t>2017</w:t>
      </w:r>
      <w:r w:rsidR="00223F4B" w:rsidRPr="00D901BF">
        <w:rPr>
          <w:lang w:val="en-US"/>
        </w:rPr>
        <w:t>_</w:t>
      </w:r>
      <w:r w:rsidR="007F5A7E">
        <w:rPr>
          <w:lang w:val="en-US"/>
        </w:rPr>
        <w:t>M5</w:t>
      </w:r>
      <w:r w:rsidR="00223F4B" w:rsidRPr="00D901BF">
        <w:rPr>
          <w:lang w:val="en-US"/>
        </w:rPr>
        <w:t>_8.docx</w:t>
      </w:r>
    </w:p>
    <w:p w14:paraId="6A5DA5A4" w14:textId="77E8D709" w:rsidR="00F40423" w:rsidRDefault="00346B63" w:rsidP="004E3BDB">
      <w:pPr>
        <w:pStyle w:val="ListBullet2"/>
        <w:rPr>
          <w:lang w:val="en-US"/>
        </w:rPr>
      </w:pPr>
      <w:r w:rsidRPr="00D901BF">
        <w:rPr>
          <w:lang w:val="en-US"/>
        </w:rPr>
        <w:t xml:space="preserve">QR Code : the size to be </w:t>
      </w:r>
      <w:r w:rsidRPr="00665405">
        <w:rPr>
          <w:lang w:val="en-US"/>
        </w:rPr>
        <w:t>35 x 35 mm</w:t>
      </w:r>
      <w:r w:rsidRPr="00D901BF">
        <w:rPr>
          <w:lang w:val="en-US"/>
        </w:rPr>
        <w:t xml:space="preserve"> </w:t>
      </w:r>
    </w:p>
    <w:p w14:paraId="3A8E6650" w14:textId="77777777" w:rsidR="004E3BDB" w:rsidRPr="004E3BDB" w:rsidRDefault="004E3BDB" w:rsidP="004E3BDB">
      <w:pPr>
        <w:pStyle w:val="ListBullet2"/>
        <w:numPr>
          <w:ilvl w:val="0"/>
          <w:numId w:val="0"/>
        </w:numPr>
        <w:ind w:left="568"/>
        <w:rPr>
          <w:lang w:val="en-US"/>
        </w:rPr>
      </w:pPr>
    </w:p>
    <w:p w14:paraId="1EDDBE88" w14:textId="77777777" w:rsidR="00346B63" w:rsidRPr="00D901BF" w:rsidRDefault="00346B63" w:rsidP="00346B63">
      <w:pPr>
        <w:spacing w:after="120" w:line="312" w:lineRule="auto"/>
        <w:jc w:val="both"/>
        <w:rPr>
          <w:rFonts w:ascii="Frutiger LT Com 45 Light" w:hAnsi="Frutiger LT Com 45 Light"/>
          <w:szCs w:val="20"/>
          <w:u w:val="single"/>
          <w:lang w:val="en-US"/>
        </w:rPr>
      </w:pPr>
      <w:r w:rsidRPr="00D901BF">
        <w:rPr>
          <w:rFonts w:ascii="Frutiger LT Com 45 Light" w:hAnsi="Frutiger LT Com 45 Light"/>
          <w:szCs w:val="20"/>
          <w:u w:val="single"/>
          <w:lang w:val="en-US"/>
        </w:rPr>
        <w:t xml:space="preserve">For the front inside cover (page 2): </w:t>
      </w:r>
    </w:p>
    <w:p w14:paraId="3BE33615" w14:textId="14526FDF" w:rsidR="00346B63" w:rsidRDefault="00223F4B" w:rsidP="00F40423">
      <w:pPr>
        <w:pStyle w:val="ListBullet2"/>
        <w:rPr>
          <w:lang w:val="en-US"/>
        </w:rPr>
      </w:pPr>
      <w:r w:rsidRPr="00D901BF">
        <w:rPr>
          <w:lang w:val="en-US"/>
        </w:rPr>
        <w:t>Table of Content</w:t>
      </w:r>
    </w:p>
    <w:p w14:paraId="73284AF8" w14:textId="748A6480" w:rsidR="003C3D22" w:rsidRDefault="003C3D22" w:rsidP="00F40423">
      <w:pPr>
        <w:pStyle w:val="ListBullet2"/>
        <w:rPr>
          <w:lang w:val="en-US"/>
        </w:rPr>
      </w:pPr>
      <w:r w:rsidRPr="00D901BF">
        <w:rPr>
          <w:rFonts w:ascii="Frutiger LT Com 45 Light" w:hAnsi="Frutiger LT Com 45 Light"/>
          <w:lang w:val="en-US"/>
        </w:rPr>
        <w:t xml:space="preserve">The text is available in the file named </w:t>
      </w:r>
      <w:r w:rsidRPr="00D901BF">
        <w:rPr>
          <w:lang w:val="en-US"/>
        </w:rPr>
        <w:t>LKS</w:t>
      </w:r>
      <w:r w:rsidR="007F5A7E">
        <w:rPr>
          <w:lang w:val="en-US"/>
        </w:rPr>
        <w:t>2017</w:t>
      </w:r>
      <w:r w:rsidRPr="00D901BF">
        <w:rPr>
          <w:lang w:val="en-US"/>
        </w:rPr>
        <w:t>_</w:t>
      </w:r>
      <w:r w:rsidR="007F5A7E">
        <w:rPr>
          <w:lang w:val="en-US"/>
        </w:rPr>
        <w:t>M5</w:t>
      </w:r>
      <w:r w:rsidRPr="00D901BF">
        <w:rPr>
          <w:lang w:val="en-US"/>
        </w:rPr>
        <w:t>_2.docx</w:t>
      </w:r>
    </w:p>
    <w:p w14:paraId="08BD89D7" w14:textId="77777777" w:rsidR="00F40423" w:rsidRPr="00D901BF" w:rsidRDefault="00F40423" w:rsidP="00524294">
      <w:pPr>
        <w:pStyle w:val="ListBullet2"/>
        <w:numPr>
          <w:ilvl w:val="0"/>
          <w:numId w:val="0"/>
        </w:numPr>
        <w:spacing w:after="120" w:line="312" w:lineRule="auto"/>
        <w:jc w:val="both"/>
        <w:rPr>
          <w:rFonts w:ascii="Frutiger LT Com 45 Light" w:hAnsi="Frutiger LT Com 45 Light"/>
          <w:szCs w:val="20"/>
          <w:u w:val="single"/>
          <w:lang w:val="en-US"/>
        </w:rPr>
      </w:pPr>
    </w:p>
    <w:p w14:paraId="66F6AF44" w14:textId="79375085" w:rsidR="00346B63" w:rsidRPr="00D901BF" w:rsidRDefault="00346B63" w:rsidP="00CC247E">
      <w:pPr>
        <w:pStyle w:val="ListBullet2"/>
        <w:numPr>
          <w:ilvl w:val="0"/>
          <w:numId w:val="0"/>
        </w:numPr>
        <w:spacing w:after="120" w:line="312" w:lineRule="auto"/>
        <w:jc w:val="both"/>
        <w:rPr>
          <w:rFonts w:ascii="Frutiger LT Com 45 Light" w:hAnsi="Frutiger LT Com 45 Light"/>
          <w:szCs w:val="20"/>
          <w:u w:val="single"/>
          <w:lang w:val="en-US"/>
        </w:rPr>
      </w:pPr>
      <w:r w:rsidRPr="00D901BF">
        <w:rPr>
          <w:rFonts w:ascii="Frutiger LT Com 45 Light" w:hAnsi="Frutiger LT Com 45 Light"/>
          <w:szCs w:val="20"/>
          <w:u w:val="single"/>
          <w:lang w:val="en-US"/>
        </w:rPr>
        <w:t xml:space="preserve">For the back inside cover (page 7): </w:t>
      </w:r>
    </w:p>
    <w:p w14:paraId="20AEC063" w14:textId="038B17C4" w:rsidR="00346B63" w:rsidRPr="00D901BF" w:rsidRDefault="00346B63" w:rsidP="00346B63">
      <w:pPr>
        <w:pStyle w:val="ListBullet2"/>
        <w:rPr>
          <w:rFonts w:ascii="Frutiger LT Com 45 Light" w:hAnsi="Frutiger LT Com 45 Light"/>
          <w:lang w:val="en-US"/>
        </w:rPr>
      </w:pPr>
      <w:r w:rsidRPr="00D901BF">
        <w:rPr>
          <w:rFonts w:ascii="Frutiger LT Com 45 Light" w:hAnsi="Frutiger LT Com 45 Light"/>
          <w:lang w:val="en-US"/>
        </w:rPr>
        <w:t xml:space="preserve">The text is available in the file named </w:t>
      </w:r>
      <w:r w:rsidR="00223F4B" w:rsidRPr="00D901BF">
        <w:rPr>
          <w:lang w:val="en-US"/>
        </w:rPr>
        <w:t>LKS</w:t>
      </w:r>
      <w:r w:rsidR="007F5A7E">
        <w:rPr>
          <w:lang w:val="en-US"/>
        </w:rPr>
        <w:t>2017</w:t>
      </w:r>
      <w:r w:rsidR="00223F4B" w:rsidRPr="00D901BF">
        <w:rPr>
          <w:lang w:val="en-US"/>
        </w:rPr>
        <w:t>_</w:t>
      </w:r>
      <w:r w:rsidR="007F5A7E">
        <w:rPr>
          <w:lang w:val="en-US"/>
        </w:rPr>
        <w:t>M5</w:t>
      </w:r>
      <w:r w:rsidR="00223F4B" w:rsidRPr="00D901BF">
        <w:rPr>
          <w:lang w:val="en-US"/>
        </w:rPr>
        <w:t>_7.docx</w:t>
      </w:r>
    </w:p>
    <w:p w14:paraId="6B175307" w14:textId="7F6239E6" w:rsidR="00346B63" w:rsidRPr="00D901BF" w:rsidRDefault="00346B63" w:rsidP="00665405">
      <w:pPr>
        <w:pStyle w:val="ListBullet2"/>
        <w:numPr>
          <w:ilvl w:val="0"/>
          <w:numId w:val="0"/>
        </w:numPr>
        <w:ind w:left="568"/>
        <w:rPr>
          <w:rFonts w:ascii="Frutiger LT Com 45 Light" w:hAnsi="Frutiger LT Com 45 Light"/>
          <w:lang w:val="en-US"/>
        </w:rPr>
      </w:pPr>
    </w:p>
    <w:p w14:paraId="55035339" w14:textId="77777777" w:rsidR="00F40423" w:rsidRPr="00D901BF" w:rsidRDefault="00F40423" w:rsidP="00F40423">
      <w:pPr>
        <w:pStyle w:val="ListBullet2"/>
        <w:numPr>
          <w:ilvl w:val="0"/>
          <w:numId w:val="0"/>
        </w:numPr>
        <w:spacing w:after="120" w:line="312" w:lineRule="auto"/>
        <w:jc w:val="both"/>
        <w:rPr>
          <w:rFonts w:ascii="Frutiger LT Com 45 Light" w:hAnsi="Frutiger LT Com 45 Light"/>
          <w:szCs w:val="20"/>
          <w:u w:val="single"/>
          <w:lang w:val="en-US"/>
        </w:rPr>
      </w:pPr>
    </w:p>
    <w:p w14:paraId="7E8827C2" w14:textId="77777777" w:rsidR="00F40423" w:rsidRPr="00D901BF" w:rsidRDefault="00F40423" w:rsidP="0072273C">
      <w:pPr>
        <w:pStyle w:val="ListBullet"/>
        <w:numPr>
          <w:ilvl w:val="0"/>
          <w:numId w:val="0"/>
        </w:numPr>
        <w:rPr>
          <w:lang w:val="en-US"/>
        </w:rPr>
      </w:pPr>
    </w:p>
    <w:p w14:paraId="486A37D6" w14:textId="77777777" w:rsidR="00F40423" w:rsidRPr="00D901BF" w:rsidRDefault="00F40423" w:rsidP="0072273C">
      <w:pPr>
        <w:pStyle w:val="ListBullet"/>
        <w:numPr>
          <w:ilvl w:val="0"/>
          <w:numId w:val="0"/>
        </w:numPr>
        <w:rPr>
          <w:lang w:val="en-US"/>
        </w:rPr>
      </w:pPr>
    </w:p>
    <w:p w14:paraId="78D9352A" w14:textId="77777777" w:rsidR="00346B63" w:rsidRPr="00D901BF" w:rsidRDefault="00346B63" w:rsidP="00346B63">
      <w:pPr>
        <w:spacing w:after="120" w:line="312" w:lineRule="auto"/>
        <w:jc w:val="both"/>
        <w:rPr>
          <w:rFonts w:ascii="Frutiger LT Com 45 Light" w:hAnsi="Frutiger LT Com 45 Light"/>
          <w:b/>
          <w:szCs w:val="20"/>
          <w:lang w:val="en-US"/>
        </w:rPr>
      </w:pPr>
      <w:r w:rsidRPr="00D901BF">
        <w:rPr>
          <w:rFonts w:ascii="Frutiger LT Com 45 Light" w:hAnsi="Frutiger LT Com 45 Light"/>
          <w:b/>
          <w:szCs w:val="20"/>
          <w:lang w:val="en-US"/>
        </w:rPr>
        <w:t>You must deliver:</w:t>
      </w:r>
    </w:p>
    <w:p w14:paraId="3FD995C0" w14:textId="77777777" w:rsidR="00346B63" w:rsidRPr="00D901BF" w:rsidRDefault="00346B63" w:rsidP="00346B63">
      <w:pPr>
        <w:pStyle w:val="ListBullet"/>
        <w:rPr>
          <w:rFonts w:ascii="Frutiger LT Com 45 Light" w:hAnsi="Frutiger LT Com 45 Light"/>
          <w:lang w:val="en-US"/>
        </w:rPr>
      </w:pPr>
      <w:r w:rsidRPr="00D901BF">
        <w:rPr>
          <w:rFonts w:ascii="Frutiger LT Com 45 Light" w:hAnsi="Frutiger LT Com 45 Light"/>
          <w:lang w:val="en-US"/>
        </w:rPr>
        <w:t xml:space="preserve">Folders as specified in “Instructions to the Competitor” on page 4. </w:t>
      </w:r>
      <w:r w:rsidRPr="00D901BF">
        <w:rPr>
          <w:rFonts w:ascii="Frutiger LT Com 45 Light" w:hAnsi="Frutiger LT Com 45 Light"/>
          <w:lang w:val="en-US"/>
        </w:rPr>
        <w:br/>
      </w:r>
      <w:r w:rsidRPr="00D901BF">
        <w:rPr>
          <w:rFonts w:ascii="Frutiger LT Com 45 Light" w:hAnsi="Frutiger LT Com 45 Light"/>
          <w:b/>
          <w:bCs/>
          <w:lang w:val="en-US"/>
        </w:rPr>
        <w:t>Only files from these folders will be assessed.</w:t>
      </w:r>
      <w:r w:rsidRPr="00D901BF">
        <w:rPr>
          <w:rFonts w:ascii="Frutiger LT Com 45 Light" w:hAnsi="Frutiger LT Com 45 Light"/>
          <w:lang w:val="en-US"/>
        </w:rPr>
        <w:t xml:space="preserve"> </w:t>
      </w:r>
    </w:p>
    <w:p w14:paraId="1952CC95" w14:textId="5AF07072" w:rsidR="00346B63" w:rsidRPr="00D901BF" w:rsidRDefault="00346B63" w:rsidP="00346B63">
      <w:pPr>
        <w:pStyle w:val="ListBullet"/>
        <w:rPr>
          <w:rFonts w:ascii="Frutiger LT Com 45 Light" w:hAnsi="Frutiger LT Com 45 Light"/>
          <w:lang w:val="en-US"/>
        </w:rPr>
      </w:pPr>
      <w:r w:rsidRPr="00D901BF">
        <w:rPr>
          <w:rFonts w:ascii="Frutiger LT Com 45 Light" w:hAnsi="Frutiger LT Com 45 Light"/>
          <w:lang w:val="en-US"/>
        </w:rPr>
        <w:t>One PDF</w:t>
      </w:r>
      <w:r w:rsidR="0007023A">
        <w:rPr>
          <w:rFonts w:ascii="Frutiger LT Com 45 Light" w:hAnsi="Frutiger LT Com 45 Light"/>
          <w:lang w:val="en-US"/>
        </w:rPr>
        <w:t xml:space="preserve"> </w:t>
      </w:r>
      <w:r w:rsidRPr="00D901BF">
        <w:rPr>
          <w:rFonts w:ascii="Frutiger LT Com 45 Light" w:hAnsi="Frutiger LT Com 45 Light"/>
          <w:lang w:val="en-US"/>
        </w:rPr>
        <w:t>file for task 1 w</w:t>
      </w:r>
      <w:r w:rsidR="00CC247E" w:rsidRPr="00D901BF">
        <w:rPr>
          <w:rFonts w:ascii="Frutiger LT Com 45 Light" w:hAnsi="Frutiger LT Com 45 Light"/>
          <w:lang w:val="en-US"/>
        </w:rPr>
        <w:t>ith colour bars for CMYK</w:t>
      </w:r>
      <w:r w:rsidRPr="00D901BF">
        <w:rPr>
          <w:rFonts w:ascii="Frutiger LT Com 45 Light" w:hAnsi="Frutiger LT Com 45 Light"/>
          <w:lang w:val="en-US"/>
        </w:rPr>
        <w:t>, registration marks and crop marks ONLY.</w:t>
      </w:r>
    </w:p>
    <w:p w14:paraId="2DD93836" w14:textId="5A18FD05" w:rsidR="00346B63" w:rsidRPr="00D901BF" w:rsidRDefault="00346B63" w:rsidP="00346B63">
      <w:pPr>
        <w:pStyle w:val="Heading3"/>
        <w:rPr>
          <w:lang w:val="en-US"/>
        </w:rPr>
      </w:pPr>
      <w:r w:rsidRPr="00D901BF">
        <w:rPr>
          <w:rFonts w:ascii="Frutiger LT Com 45 Light" w:hAnsi="Frutiger LT Com 45 Light"/>
          <w:b w:val="0"/>
          <w:sz w:val="24"/>
          <w:lang w:val="en-US"/>
        </w:rPr>
        <w:br w:type="page"/>
      </w:r>
      <w:r w:rsidRPr="00D901BF">
        <w:rPr>
          <w:lang w:val="en-US"/>
        </w:rPr>
        <w:lastRenderedPageBreak/>
        <w:t>TASK 2: INSIDE PAGES</w:t>
      </w:r>
    </w:p>
    <w:p w14:paraId="014E365B" w14:textId="77777777" w:rsidR="00346B63" w:rsidRPr="00D901BF" w:rsidRDefault="00346B63" w:rsidP="00346B63">
      <w:pPr>
        <w:spacing w:after="120" w:line="312" w:lineRule="auto"/>
        <w:jc w:val="both"/>
        <w:rPr>
          <w:rFonts w:ascii="Frutiger LT Com 45 Light" w:hAnsi="Frutiger LT Com 45 Light"/>
          <w:szCs w:val="20"/>
          <w:lang w:val="en-US"/>
        </w:rPr>
      </w:pPr>
      <w:r w:rsidRPr="00D901BF">
        <w:rPr>
          <w:rFonts w:ascii="Frutiger LT Com 45 Light" w:hAnsi="Frutiger LT Com 45 Light"/>
          <w:szCs w:val="20"/>
          <w:lang w:val="en-US"/>
        </w:rPr>
        <w:t>You are required to:</w:t>
      </w:r>
    </w:p>
    <w:p w14:paraId="3087E028" w14:textId="48BBEF96" w:rsidR="00346B63" w:rsidRPr="00D901BF" w:rsidRDefault="003C3D22" w:rsidP="003C3D22">
      <w:pPr>
        <w:pStyle w:val="ListNumber"/>
        <w:numPr>
          <w:ilvl w:val="0"/>
          <w:numId w:val="0"/>
        </w:numPr>
        <w:ind w:left="284" w:hanging="284"/>
        <w:rPr>
          <w:rFonts w:ascii="Frutiger LT Com 45 Light" w:hAnsi="Frutiger LT Com 45 Light"/>
          <w:lang w:val="en-US"/>
        </w:rPr>
      </w:pPr>
      <w:r>
        <w:rPr>
          <w:rFonts w:ascii="Frutiger LT Com 45 Light" w:hAnsi="Frutiger LT Com 45 Light"/>
          <w:lang w:val="en-US"/>
        </w:rPr>
        <w:t xml:space="preserve">1. </w:t>
      </w:r>
      <w:r w:rsidR="00346B63" w:rsidRPr="00D901BF">
        <w:rPr>
          <w:rFonts w:ascii="Frutiger LT Com 45 Light" w:hAnsi="Frutiger LT Com 45 Light"/>
          <w:lang w:val="en-US"/>
        </w:rPr>
        <w:t>Create the inside pages (pages 3, 4, 5, 6 ) Name the file: INNER.indd</w:t>
      </w:r>
    </w:p>
    <w:p w14:paraId="67AF209E" w14:textId="4C8FF821" w:rsidR="00346B63" w:rsidRPr="003C3D22" w:rsidRDefault="003C3D22" w:rsidP="003C3D22">
      <w:pPr>
        <w:pStyle w:val="ListNumber"/>
        <w:numPr>
          <w:ilvl w:val="0"/>
          <w:numId w:val="0"/>
        </w:numPr>
        <w:ind w:left="284" w:hanging="284"/>
        <w:rPr>
          <w:rFonts w:eastAsiaTheme="majorEastAsia" w:cstheme="majorBidi"/>
          <w:caps/>
          <w:sz w:val="22"/>
          <w:szCs w:val="24"/>
          <w:lang w:val="en-US"/>
        </w:rPr>
      </w:pPr>
      <w:r>
        <w:rPr>
          <w:rFonts w:ascii="Frutiger LT Com 45 Light" w:hAnsi="Frutiger LT Com 45 Light"/>
        </w:rPr>
        <w:t xml:space="preserve">2. </w:t>
      </w:r>
      <w:r w:rsidR="00346B63" w:rsidRPr="003C3D22">
        <w:rPr>
          <w:rFonts w:ascii="Frutiger LT Com 45 Light" w:hAnsi="Frutiger LT Com 45 Light"/>
        </w:rPr>
        <w:t>Include required</w:t>
      </w:r>
      <w:r w:rsidR="00665405">
        <w:rPr>
          <w:rFonts w:ascii="Frutiger LT Com 45 Light" w:hAnsi="Frutiger LT Com 45 Light"/>
        </w:rPr>
        <w:t xml:space="preserve"> content (text and images</w:t>
      </w:r>
      <w:r w:rsidR="00346B63" w:rsidRPr="003C3D22">
        <w:rPr>
          <w:rFonts w:ascii="Frutiger LT Com 45 Light" w:hAnsi="Frutiger LT Com 45 Light"/>
        </w:rPr>
        <w:t>)</w:t>
      </w:r>
      <w:r w:rsidR="00346B63" w:rsidRPr="00D901BF">
        <w:t>.</w:t>
      </w:r>
    </w:p>
    <w:p w14:paraId="4F445D33" w14:textId="573A95AD" w:rsidR="00223F4B" w:rsidRPr="00D901BF" w:rsidRDefault="00346B63" w:rsidP="00223F4B">
      <w:pPr>
        <w:pStyle w:val="ListNumber2"/>
        <w:rPr>
          <w:rFonts w:ascii="Frutiger LT Com 45 Light" w:hAnsi="Frutiger LT Com 45 Light"/>
          <w:lang w:val="en-US"/>
        </w:rPr>
      </w:pPr>
      <w:r w:rsidRPr="00D901BF">
        <w:rPr>
          <w:rFonts w:ascii="Frutiger LT Com 45 Light" w:hAnsi="Frutiger LT Com 45 Light"/>
          <w:lang w:val="en-US"/>
        </w:rPr>
        <w:t>Page 3</w:t>
      </w:r>
      <w:r w:rsidR="0072273C" w:rsidRPr="00D901BF">
        <w:rPr>
          <w:rFonts w:ascii="Frutiger LT Com 45 Light" w:hAnsi="Frutiger LT Com 45 Light"/>
          <w:lang w:val="en-US"/>
        </w:rPr>
        <w:tab/>
      </w:r>
      <w:r w:rsidR="0072273C" w:rsidRPr="00D901BF">
        <w:rPr>
          <w:rFonts w:ascii="Frutiger LT Com 45 Light" w:hAnsi="Frutiger LT Com 45 Light"/>
          <w:lang w:val="en-US"/>
        </w:rPr>
        <w:tab/>
        <w:t xml:space="preserve">: </w:t>
      </w:r>
      <w:r w:rsidRPr="00D901BF">
        <w:rPr>
          <w:rFonts w:ascii="Frutiger LT Com 45 Light" w:hAnsi="Frutiger LT Com 45 Light"/>
          <w:lang w:val="en-US"/>
        </w:rPr>
        <w:t xml:space="preserve">Text supplied in </w:t>
      </w:r>
      <w:r w:rsidR="00223F4B" w:rsidRPr="00D901BF">
        <w:rPr>
          <w:rFonts w:ascii="Frutiger LT Com 45 Light" w:hAnsi="Frutiger LT Com 45 Light"/>
          <w:lang w:val="en-US"/>
        </w:rPr>
        <w:t xml:space="preserve"> LKS</w:t>
      </w:r>
      <w:r w:rsidR="007F5A7E">
        <w:rPr>
          <w:rFonts w:ascii="Frutiger LT Com 45 Light" w:hAnsi="Frutiger LT Com 45 Light"/>
          <w:lang w:val="en-US"/>
        </w:rPr>
        <w:t>2017</w:t>
      </w:r>
      <w:r w:rsidR="00223F4B" w:rsidRPr="00D901BF">
        <w:rPr>
          <w:rFonts w:ascii="Frutiger LT Com 45 Light" w:hAnsi="Frutiger LT Com 45 Light"/>
          <w:lang w:val="en-US"/>
        </w:rPr>
        <w:t>_</w:t>
      </w:r>
      <w:r w:rsidR="007F5A7E">
        <w:rPr>
          <w:rFonts w:ascii="Frutiger LT Com 45 Light" w:hAnsi="Frutiger LT Com 45 Light"/>
          <w:lang w:val="en-US"/>
        </w:rPr>
        <w:t>M5</w:t>
      </w:r>
      <w:r w:rsidR="00223F4B" w:rsidRPr="00D901BF">
        <w:rPr>
          <w:rFonts w:ascii="Frutiger LT Com 45 Light" w:hAnsi="Frutiger LT Com 45 Light"/>
          <w:lang w:val="en-US"/>
        </w:rPr>
        <w:t>_3.docx</w:t>
      </w:r>
    </w:p>
    <w:p w14:paraId="34AB2B55" w14:textId="25F6AAB1" w:rsidR="00346B63" w:rsidRPr="00D901BF" w:rsidRDefault="00346B63" w:rsidP="00346B63">
      <w:pPr>
        <w:pStyle w:val="ListNumber2"/>
        <w:rPr>
          <w:rFonts w:ascii="Frutiger LT Com 45 Light" w:hAnsi="Frutiger LT Com 45 Light"/>
          <w:lang w:val="en-US"/>
        </w:rPr>
      </w:pPr>
      <w:r w:rsidRPr="00D901BF">
        <w:rPr>
          <w:rFonts w:ascii="Frutiger LT Com 45 Light" w:hAnsi="Frutiger LT Com 45 Light"/>
          <w:lang w:val="en-US"/>
        </w:rPr>
        <w:t>Page 4 – 5</w:t>
      </w:r>
      <w:r w:rsidR="0072273C" w:rsidRPr="00D901BF">
        <w:rPr>
          <w:rFonts w:ascii="Frutiger LT Com 45 Light" w:hAnsi="Frutiger LT Com 45 Light"/>
          <w:lang w:val="en-US"/>
        </w:rPr>
        <w:tab/>
      </w:r>
      <w:r w:rsidRPr="00D901BF">
        <w:rPr>
          <w:rFonts w:ascii="Frutiger LT Com 45 Light" w:hAnsi="Frutiger LT Com 45 Light"/>
          <w:lang w:val="en-US"/>
        </w:rPr>
        <w:t xml:space="preserve">: Text supplied in </w:t>
      </w:r>
      <w:r w:rsidR="00223F4B" w:rsidRPr="00D901BF">
        <w:rPr>
          <w:rFonts w:ascii="Frutiger LT Com 45 Light" w:hAnsi="Frutiger LT Com 45 Light"/>
          <w:lang w:val="en-US"/>
        </w:rPr>
        <w:t xml:space="preserve"> LKS</w:t>
      </w:r>
      <w:r w:rsidR="007F5A7E">
        <w:rPr>
          <w:rFonts w:ascii="Frutiger LT Com 45 Light" w:hAnsi="Frutiger LT Com 45 Light"/>
          <w:lang w:val="en-US"/>
        </w:rPr>
        <w:t>2017</w:t>
      </w:r>
      <w:r w:rsidR="00223F4B" w:rsidRPr="00D901BF">
        <w:rPr>
          <w:rFonts w:ascii="Frutiger LT Com 45 Light" w:hAnsi="Frutiger LT Com 45 Light"/>
          <w:lang w:val="en-US"/>
        </w:rPr>
        <w:t>_</w:t>
      </w:r>
      <w:r w:rsidR="007F5A7E">
        <w:rPr>
          <w:rFonts w:ascii="Frutiger LT Com 45 Light" w:hAnsi="Frutiger LT Com 45 Light"/>
          <w:lang w:val="en-US"/>
        </w:rPr>
        <w:t>M5</w:t>
      </w:r>
      <w:r w:rsidR="00223F4B" w:rsidRPr="00D901BF">
        <w:rPr>
          <w:rFonts w:ascii="Frutiger LT Com 45 Light" w:hAnsi="Frutiger LT Com 45 Light"/>
          <w:lang w:val="en-US"/>
        </w:rPr>
        <w:t>_4-5.docx</w:t>
      </w:r>
    </w:p>
    <w:p w14:paraId="25AA296E" w14:textId="0E10304F" w:rsidR="00346B63" w:rsidRPr="00D901BF" w:rsidRDefault="00346B63" w:rsidP="00346B63">
      <w:pPr>
        <w:pStyle w:val="ListNumber2"/>
        <w:rPr>
          <w:rFonts w:ascii="Frutiger LT Com 45 Light" w:hAnsi="Frutiger LT Com 45 Light"/>
          <w:lang w:val="en-US"/>
        </w:rPr>
      </w:pPr>
      <w:r w:rsidRPr="00D901BF">
        <w:rPr>
          <w:rFonts w:ascii="Frutiger LT Com 45 Light" w:hAnsi="Frutiger LT Com 45 Light"/>
          <w:lang w:val="en-US"/>
        </w:rPr>
        <w:t>Page 6</w:t>
      </w:r>
      <w:r w:rsidR="0072273C" w:rsidRPr="00D901BF">
        <w:rPr>
          <w:rFonts w:ascii="Frutiger LT Com 45 Light" w:hAnsi="Frutiger LT Com 45 Light"/>
          <w:lang w:val="en-US"/>
        </w:rPr>
        <w:tab/>
      </w:r>
      <w:r w:rsidR="0072273C" w:rsidRPr="00D901BF">
        <w:rPr>
          <w:rFonts w:ascii="Frutiger LT Com 45 Light" w:hAnsi="Frutiger LT Com 45 Light"/>
          <w:lang w:val="en-US"/>
        </w:rPr>
        <w:tab/>
        <w:t xml:space="preserve">: </w:t>
      </w:r>
      <w:r w:rsidRPr="00D901BF">
        <w:rPr>
          <w:rFonts w:ascii="Frutiger LT Com 45 Light" w:hAnsi="Frutiger LT Com 45 Light"/>
          <w:lang w:val="en-US"/>
        </w:rPr>
        <w:t xml:space="preserve">Text supplied in </w:t>
      </w:r>
      <w:r w:rsidR="00223F4B" w:rsidRPr="00D901BF">
        <w:rPr>
          <w:rFonts w:ascii="Frutiger LT Com 45 Light" w:hAnsi="Frutiger LT Com 45 Light"/>
          <w:lang w:val="en-US"/>
        </w:rPr>
        <w:t xml:space="preserve"> LKS</w:t>
      </w:r>
      <w:r w:rsidR="007F5A7E">
        <w:rPr>
          <w:rFonts w:ascii="Frutiger LT Com 45 Light" w:hAnsi="Frutiger LT Com 45 Light"/>
          <w:lang w:val="en-US"/>
        </w:rPr>
        <w:t>2017</w:t>
      </w:r>
      <w:r w:rsidR="00223F4B" w:rsidRPr="00D901BF">
        <w:rPr>
          <w:rFonts w:ascii="Frutiger LT Com 45 Light" w:hAnsi="Frutiger LT Com 45 Light"/>
          <w:lang w:val="en-US"/>
        </w:rPr>
        <w:t>_</w:t>
      </w:r>
      <w:r w:rsidR="007F5A7E">
        <w:rPr>
          <w:rFonts w:ascii="Frutiger LT Com 45 Light" w:hAnsi="Frutiger LT Com 45 Light"/>
          <w:lang w:val="en-US"/>
        </w:rPr>
        <w:t>M5</w:t>
      </w:r>
      <w:r w:rsidR="00223F4B" w:rsidRPr="00D901BF">
        <w:rPr>
          <w:rFonts w:ascii="Frutiger LT Com 45 Light" w:hAnsi="Frutiger LT Com 45 Light"/>
          <w:lang w:val="en-US"/>
        </w:rPr>
        <w:t>_6.docx</w:t>
      </w:r>
    </w:p>
    <w:p w14:paraId="0C043ABB" w14:textId="77777777" w:rsidR="00346B63" w:rsidRPr="00D901BF" w:rsidRDefault="00346B63" w:rsidP="00346B63">
      <w:pPr>
        <w:pStyle w:val="Heading5"/>
        <w:rPr>
          <w:lang w:val="en-US"/>
        </w:rPr>
      </w:pPr>
      <w:r w:rsidRPr="00D901BF">
        <w:rPr>
          <w:lang w:val="en-US"/>
        </w:rPr>
        <w:t>Technical specifications:</w:t>
      </w:r>
    </w:p>
    <w:p w14:paraId="194DBC47" w14:textId="1627E38F" w:rsidR="00346B63" w:rsidRPr="00D901BF" w:rsidRDefault="00346B63" w:rsidP="00346B63">
      <w:pPr>
        <w:spacing w:after="120" w:line="240" w:lineRule="auto"/>
        <w:jc w:val="both"/>
        <w:rPr>
          <w:rFonts w:ascii="Frutiger LT Com 45 Light" w:hAnsi="Frutiger LT Com 45 Light"/>
          <w:szCs w:val="20"/>
          <w:lang w:val="en-US"/>
        </w:rPr>
      </w:pPr>
      <w:r w:rsidRPr="00D901BF">
        <w:rPr>
          <w:rFonts w:ascii="Frutiger LT Com 45 Light" w:hAnsi="Frutiger LT Com 45 Light" w:cs="Arial"/>
        </w:rPr>
        <w:t>Dimensions</w:t>
      </w:r>
      <w:r w:rsidRPr="00D901BF">
        <w:rPr>
          <w:rFonts w:ascii="Frutiger LT Com 45 Light" w:hAnsi="Frutiger LT Com 45 Light"/>
          <w:szCs w:val="20"/>
          <w:lang w:val="en-US"/>
        </w:rPr>
        <w:t xml:space="preserve">: </w:t>
      </w:r>
      <w:r w:rsidRPr="00D901BF">
        <w:rPr>
          <w:rFonts w:ascii="Frutiger LT Com 45 Light" w:hAnsi="Frutiger LT Com 45 Light"/>
          <w:szCs w:val="20"/>
          <w:lang w:val="en-US"/>
        </w:rPr>
        <w:tab/>
      </w:r>
      <w:r w:rsidRPr="00D901BF">
        <w:rPr>
          <w:rFonts w:ascii="Frutiger LT Com 45 Light" w:hAnsi="Frutiger LT Com 45 Light"/>
          <w:szCs w:val="20"/>
          <w:lang w:val="en-US"/>
        </w:rPr>
        <w:tab/>
      </w:r>
      <w:r w:rsidRPr="00D901BF">
        <w:rPr>
          <w:rFonts w:ascii="Frutiger LT Com 45 Light" w:hAnsi="Frutiger LT Com 45 Light"/>
          <w:szCs w:val="20"/>
          <w:lang w:val="en-US"/>
        </w:rPr>
        <w:tab/>
      </w:r>
      <w:r w:rsidR="00417055">
        <w:rPr>
          <w:rFonts w:ascii="Frutiger LT Com 45 Light" w:hAnsi="Frutiger LT Com 45 Light"/>
          <w:szCs w:val="20"/>
          <w:lang w:val="en-US"/>
        </w:rPr>
        <w:t>150 x 22</w:t>
      </w:r>
      <w:r w:rsidRPr="00D901BF">
        <w:rPr>
          <w:rFonts w:ascii="Frutiger LT Com 45 Light" w:hAnsi="Frutiger LT Com 45 Light"/>
          <w:szCs w:val="20"/>
          <w:lang w:val="en-US"/>
        </w:rPr>
        <w:t>0 mm (Portrait)</w:t>
      </w:r>
    </w:p>
    <w:p w14:paraId="563CA6F0" w14:textId="77777777" w:rsidR="00346B63" w:rsidRPr="00D901BF" w:rsidRDefault="00346B63" w:rsidP="00346B63">
      <w:pPr>
        <w:spacing w:line="240" w:lineRule="auto"/>
        <w:rPr>
          <w:rFonts w:ascii="Frutiger LT Com 45 Light" w:hAnsi="Frutiger LT Com 45 Light"/>
          <w:lang w:val="en-US"/>
        </w:rPr>
      </w:pPr>
      <w:r w:rsidRPr="00D901BF">
        <w:rPr>
          <w:rFonts w:ascii="Frutiger LT Com 45 Light" w:hAnsi="Frutiger LT Com 45 Light"/>
          <w:lang w:val="en-US"/>
        </w:rPr>
        <w:t>Colors</w:t>
      </w:r>
      <w:r w:rsidRPr="00D901BF">
        <w:rPr>
          <w:rFonts w:ascii="Frutiger LT Com 45 Light" w:hAnsi="Frutiger LT Com 45 Light"/>
          <w:lang w:val="en-US"/>
        </w:rPr>
        <w:tab/>
        <w:t xml:space="preserve">: </w:t>
      </w:r>
      <w:r w:rsidRPr="00D901BF">
        <w:rPr>
          <w:rFonts w:ascii="Frutiger LT Com 45 Light" w:hAnsi="Frutiger LT Com 45 Light"/>
          <w:lang w:val="en-US"/>
        </w:rPr>
        <w:tab/>
      </w:r>
      <w:r w:rsidRPr="00D901BF">
        <w:rPr>
          <w:rFonts w:ascii="Frutiger LT Com 45 Light" w:hAnsi="Frutiger LT Com 45 Light"/>
          <w:lang w:val="en-US"/>
        </w:rPr>
        <w:tab/>
      </w:r>
      <w:r w:rsidRPr="00D901BF">
        <w:rPr>
          <w:rFonts w:ascii="Frutiger LT Com 45 Light" w:hAnsi="Frutiger LT Com 45 Light"/>
          <w:lang w:val="en-US"/>
        </w:rPr>
        <w:tab/>
        <w:t>CMYK</w:t>
      </w:r>
    </w:p>
    <w:p w14:paraId="6FDD3966" w14:textId="21921ADB" w:rsidR="00346B63" w:rsidRPr="00D901BF" w:rsidRDefault="00346B63" w:rsidP="00346B63">
      <w:pPr>
        <w:shd w:val="clear" w:color="auto" w:fill="FFFFFF"/>
        <w:spacing w:line="240" w:lineRule="auto"/>
        <w:jc w:val="both"/>
        <w:rPr>
          <w:rFonts w:ascii="Frutiger LT Com 45 Light" w:eastAsia="Times New Roman" w:hAnsi="Frutiger LT Com 45 Light" w:cs="Arial"/>
          <w:szCs w:val="20"/>
          <w:lang w:val="en-US" w:eastAsia="zh-TW"/>
        </w:rPr>
      </w:pPr>
      <w:r w:rsidRPr="00D901BF">
        <w:rPr>
          <w:rFonts w:ascii="Frutiger LT Com 45 Light" w:eastAsia="Times New Roman" w:hAnsi="Frutiger LT Com 45 Light" w:cs="Arial"/>
          <w:szCs w:val="20"/>
          <w:lang w:val="en-US" w:eastAsia="zh-TW"/>
        </w:rPr>
        <w:t xml:space="preserve">Images resolution: </w:t>
      </w:r>
      <w:r w:rsidRPr="00D901BF">
        <w:rPr>
          <w:rFonts w:ascii="Frutiger LT Com 45 Light" w:eastAsia="Times New Roman" w:hAnsi="Frutiger LT Com 45 Light" w:cs="Arial"/>
          <w:szCs w:val="20"/>
          <w:lang w:val="en-US" w:eastAsia="zh-TW"/>
        </w:rPr>
        <w:tab/>
      </w:r>
      <w:r w:rsidRPr="00D901BF">
        <w:rPr>
          <w:rFonts w:ascii="Frutiger LT Com 45 Light" w:eastAsia="Times New Roman" w:hAnsi="Frutiger LT Com 45 Light" w:cs="Arial"/>
          <w:szCs w:val="20"/>
          <w:lang w:val="en-US" w:eastAsia="zh-TW"/>
        </w:rPr>
        <w:tab/>
        <w:t>220 – 250</w:t>
      </w:r>
      <w:r w:rsidR="0007023A">
        <w:rPr>
          <w:rFonts w:ascii="Frutiger LT Com 45 Light" w:eastAsia="Times New Roman" w:hAnsi="Frutiger LT Com 45 Light" w:cs="Arial"/>
          <w:szCs w:val="20"/>
          <w:lang w:val="en-US" w:eastAsia="zh-TW"/>
        </w:rPr>
        <w:t xml:space="preserve"> PPI</w:t>
      </w:r>
    </w:p>
    <w:p w14:paraId="357555DA" w14:textId="7D1CFF7F" w:rsidR="00346B63" w:rsidRPr="00D901BF" w:rsidRDefault="00346B63" w:rsidP="00346B63">
      <w:pPr>
        <w:spacing w:after="120" w:line="240" w:lineRule="auto"/>
        <w:jc w:val="both"/>
        <w:rPr>
          <w:rFonts w:ascii="Frutiger LT Com 45 Light" w:hAnsi="Frutiger LT Com 45 Light"/>
          <w:szCs w:val="20"/>
          <w:lang w:val="en-US"/>
        </w:rPr>
      </w:pPr>
      <w:r w:rsidRPr="00D901BF">
        <w:rPr>
          <w:rFonts w:ascii="Frutiger LT Com 45 Light" w:hAnsi="Frutiger LT Com 45 Light"/>
          <w:szCs w:val="20"/>
          <w:lang w:val="en-US"/>
        </w:rPr>
        <w:t xml:space="preserve">Finishing: </w:t>
      </w:r>
      <w:r w:rsidRPr="00D901BF">
        <w:rPr>
          <w:rFonts w:ascii="Frutiger LT Com 45 Light" w:hAnsi="Frutiger LT Com 45 Light"/>
          <w:szCs w:val="20"/>
          <w:lang w:val="en-US"/>
        </w:rPr>
        <w:tab/>
      </w:r>
      <w:r w:rsidRPr="00D901BF">
        <w:rPr>
          <w:rFonts w:ascii="Frutiger LT Com 45 Light" w:hAnsi="Frutiger LT Com 45 Light"/>
          <w:szCs w:val="20"/>
          <w:lang w:val="en-US"/>
        </w:rPr>
        <w:tab/>
      </w:r>
      <w:r w:rsidRPr="00D901BF">
        <w:rPr>
          <w:rFonts w:ascii="Frutiger LT Com 45 Light" w:hAnsi="Frutiger LT Com 45 Light"/>
          <w:szCs w:val="20"/>
          <w:lang w:val="en-US"/>
        </w:rPr>
        <w:tab/>
        <w:t xml:space="preserve">Saddle Stitch </w:t>
      </w:r>
    </w:p>
    <w:p w14:paraId="716B6A14" w14:textId="77777777" w:rsidR="00346B63" w:rsidRPr="00D901BF" w:rsidRDefault="00346B63" w:rsidP="00346B63">
      <w:pPr>
        <w:spacing w:after="120" w:line="240" w:lineRule="auto"/>
        <w:jc w:val="both"/>
        <w:rPr>
          <w:rFonts w:ascii="Frutiger LT Com 45 Light" w:hAnsi="Frutiger LT Com 45 Light"/>
          <w:szCs w:val="20"/>
        </w:rPr>
      </w:pPr>
      <w:r w:rsidRPr="00D901BF">
        <w:rPr>
          <w:rFonts w:ascii="Frutiger LT Com 45 Light" w:hAnsi="Frutiger LT Com 45 Light"/>
          <w:szCs w:val="20"/>
        </w:rPr>
        <w:t xml:space="preserve">Paragraph Styles: </w:t>
      </w:r>
      <w:r w:rsidRPr="00D901BF">
        <w:rPr>
          <w:rFonts w:ascii="Frutiger LT Com 45 Light" w:hAnsi="Frutiger LT Com 45 Light"/>
          <w:szCs w:val="20"/>
        </w:rPr>
        <w:tab/>
      </w:r>
      <w:r w:rsidRPr="00D901BF">
        <w:rPr>
          <w:rFonts w:ascii="Frutiger LT Com 45 Light" w:hAnsi="Frutiger LT Com 45 Light"/>
          <w:szCs w:val="20"/>
        </w:rPr>
        <w:tab/>
        <w:t>Must be used for titles and body text</w:t>
      </w:r>
    </w:p>
    <w:p w14:paraId="40D171F5" w14:textId="77777777" w:rsidR="00346B63" w:rsidRPr="00D901BF" w:rsidRDefault="00346B63" w:rsidP="00346B63">
      <w:pPr>
        <w:spacing w:after="120" w:line="240" w:lineRule="auto"/>
        <w:jc w:val="both"/>
        <w:rPr>
          <w:rFonts w:ascii="Frutiger LT Com 45 Light" w:hAnsi="Frutiger LT Com 45 Light"/>
          <w:szCs w:val="20"/>
          <w:lang w:val="en-US"/>
        </w:rPr>
      </w:pPr>
      <w:r w:rsidRPr="00D901BF">
        <w:rPr>
          <w:rFonts w:ascii="Frutiger LT Com 45 Light" w:hAnsi="Frutiger LT Com 45 Light"/>
          <w:szCs w:val="20"/>
        </w:rPr>
        <w:t xml:space="preserve">Master Page Elements (Inside): </w:t>
      </w:r>
      <w:r w:rsidRPr="00D901BF">
        <w:rPr>
          <w:rFonts w:ascii="Frutiger LT Com 45 Light" w:hAnsi="Frutiger LT Com 45 Light"/>
          <w:szCs w:val="20"/>
        </w:rPr>
        <w:tab/>
        <w:t>Header, footer, page numbers and running headline.</w:t>
      </w:r>
    </w:p>
    <w:p w14:paraId="3E0DA509" w14:textId="77777777" w:rsidR="00346B63" w:rsidRPr="00D901BF" w:rsidRDefault="00346B63" w:rsidP="00346B63">
      <w:pPr>
        <w:spacing w:after="120" w:line="312" w:lineRule="auto"/>
        <w:jc w:val="both"/>
        <w:rPr>
          <w:rFonts w:ascii="Frutiger LT Com 45 Light" w:hAnsi="Frutiger LT Com 45 Light"/>
          <w:b/>
          <w:szCs w:val="20"/>
          <w:lang w:val="en-US"/>
        </w:rPr>
      </w:pPr>
      <w:r w:rsidRPr="00D901BF">
        <w:rPr>
          <w:rFonts w:ascii="Frutiger LT Com 45 Light" w:hAnsi="Frutiger LT Com 45 Light"/>
          <w:b/>
          <w:szCs w:val="20"/>
          <w:lang w:val="en-US"/>
        </w:rPr>
        <w:t>Required elements:</w:t>
      </w:r>
    </w:p>
    <w:p w14:paraId="2C812CBA" w14:textId="77777777" w:rsidR="00346B63" w:rsidRPr="00D901BF" w:rsidRDefault="00346B63" w:rsidP="00346B63">
      <w:pPr>
        <w:spacing w:after="120" w:line="240" w:lineRule="auto"/>
        <w:jc w:val="both"/>
        <w:rPr>
          <w:rFonts w:ascii="Frutiger LT Com 45 Light" w:hAnsi="Frutiger LT Com 45 Light"/>
          <w:szCs w:val="20"/>
          <w:u w:val="single"/>
          <w:lang w:val="en-US"/>
        </w:rPr>
      </w:pPr>
      <w:r w:rsidRPr="00D901BF">
        <w:rPr>
          <w:rFonts w:ascii="Frutiger LT Com 45 Light" w:hAnsi="Frutiger LT Com 45 Light"/>
          <w:szCs w:val="20"/>
          <w:u w:val="single"/>
          <w:lang w:val="en-US"/>
        </w:rPr>
        <w:t>For pages 3-6</w:t>
      </w:r>
    </w:p>
    <w:p w14:paraId="25763115" w14:textId="12588B68" w:rsidR="00223F4B" w:rsidRPr="00D901BF" w:rsidRDefault="00346B63" w:rsidP="003C3D22">
      <w:pPr>
        <w:pStyle w:val="ListNumber2"/>
        <w:numPr>
          <w:ilvl w:val="0"/>
          <w:numId w:val="30"/>
        </w:numPr>
        <w:rPr>
          <w:rFonts w:ascii="Frutiger LT Com 45 Light" w:hAnsi="Frutiger LT Com 45 Light"/>
          <w:lang w:val="en-US"/>
        </w:rPr>
      </w:pPr>
      <w:r w:rsidRPr="00D901BF">
        <w:rPr>
          <w:rFonts w:ascii="Frutiger LT Com 45 Light" w:hAnsi="Frutiger LT Com 45 Light"/>
          <w:lang w:val="en-US"/>
        </w:rPr>
        <w:t xml:space="preserve">The text is available in the file named </w:t>
      </w:r>
      <w:r w:rsidR="00223F4B" w:rsidRPr="00D901BF">
        <w:rPr>
          <w:rFonts w:ascii="Frutiger LT Com 45 Light" w:hAnsi="Frutiger LT Com 45 Light"/>
          <w:lang w:val="en-US"/>
        </w:rPr>
        <w:t>LKS</w:t>
      </w:r>
      <w:r w:rsidR="007F5A7E">
        <w:rPr>
          <w:rFonts w:ascii="Frutiger LT Com 45 Light" w:hAnsi="Frutiger LT Com 45 Light"/>
          <w:lang w:val="en-US"/>
        </w:rPr>
        <w:t>2017</w:t>
      </w:r>
      <w:r w:rsidR="00223F4B" w:rsidRPr="00D901BF">
        <w:rPr>
          <w:rFonts w:ascii="Frutiger LT Com 45 Light" w:hAnsi="Frutiger LT Com 45 Light"/>
          <w:lang w:val="en-US"/>
        </w:rPr>
        <w:t>_</w:t>
      </w:r>
      <w:r w:rsidR="007F5A7E">
        <w:rPr>
          <w:rFonts w:ascii="Frutiger LT Com 45 Light" w:hAnsi="Frutiger LT Com 45 Light"/>
          <w:lang w:val="en-US"/>
        </w:rPr>
        <w:t>M5</w:t>
      </w:r>
      <w:r w:rsidR="00223F4B" w:rsidRPr="00D901BF">
        <w:rPr>
          <w:rFonts w:ascii="Frutiger LT Com 45 Light" w:hAnsi="Frutiger LT Com 45 Light"/>
          <w:lang w:val="en-US"/>
        </w:rPr>
        <w:t>_3.docx,LKS</w:t>
      </w:r>
      <w:r w:rsidR="007F5A7E">
        <w:rPr>
          <w:rFonts w:ascii="Frutiger LT Com 45 Light" w:hAnsi="Frutiger LT Com 45 Light"/>
          <w:lang w:val="en-US"/>
        </w:rPr>
        <w:t>2017</w:t>
      </w:r>
      <w:r w:rsidR="00223F4B" w:rsidRPr="00D901BF">
        <w:rPr>
          <w:rFonts w:ascii="Frutiger LT Com 45 Light" w:hAnsi="Frutiger LT Com 45 Light"/>
          <w:lang w:val="en-US"/>
        </w:rPr>
        <w:t>_</w:t>
      </w:r>
      <w:r w:rsidR="007F5A7E">
        <w:rPr>
          <w:rFonts w:ascii="Frutiger LT Com 45 Light" w:hAnsi="Frutiger LT Com 45 Light"/>
          <w:lang w:val="en-US"/>
        </w:rPr>
        <w:t>M5</w:t>
      </w:r>
      <w:r w:rsidR="00223F4B" w:rsidRPr="00D901BF">
        <w:rPr>
          <w:rFonts w:ascii="Frutiger LT Com 45 Light" w:hAnsi="Frutiger LT Com 45 Light"/>
          <w:lang w:val="en-US"/>
        </w:rPr>
        <w:t>_4-5.docx,LKS</w:t>
      </w:r>
      <w:r w:rsidR="007F5A7E">
        <w:rPr>
          <w:rFonts w:ascii="Frutiger LT Com 45 Light" w:hAnsi="Frutiger LT Com 45 Light"/>
          <w:lang w:val="en-US"/>
        </w:rPr>
        <w:t>2017</w:t>
      </w:r>
      <w:r w:rsidR="00223F4B" w:rsidRPr="00D901BF">
        <w:rPr>
          <w:rFonts w:ascii="Frutiger LT Com 45 Light" w:hAnsi="Frutiger LT Com 45 Light"/>
          <w:lang w:val="en-US"/>
        </w:rPr>
        <w:t>_</w:t>
      </w:r>
      <w:r w:rsidR="007F5A7E">
        <w:rPr>
          <w:rFonts w:ascii="Frutiger LT Com 45 Light" w:hAnsi="Frutiger LT Com 45 Light"/>
          <w:lang w:val="en-US"/>
        </w:rPr>
        <w:t>M5</w:t>
      </w:r>
      <w:r w:rsidR="00223F4B" w:rsidRPr="00D901BF">
        <w:rPr>
          <w:rFonts w:ascii="Frutiger LT Com 45 Light" w:hAnsi="Frutiger LT Com 45 Light"/>
          <w:lang w:val="en-US"/>
        </w:rPr>
        <w:t>_6.docx</w:t>
      </w:r>
    </w:p>
    <w:p w14:paraId="1467012C" w14:textId="26A8D4C1" w:rsidR="00346B63" w:rsidRPr="00D901BF" w:rsidRDefault="00346B63" w:rsidP="003C3D22">
      <w:pPr>
        <w:pStyle w:val="ListBullet"/>
        <w:numPr>
          <w:ilvl w:val="0"/>
          <w:numId w:val="30"/>
        </w:numPr>
        <w:rPr>
          <w:rFonts w:ascii="Frutiger LT Com 45 Light" w:hAnsi="Frutiger LT Com 45 Light"/>
          <w:lang w:val="en-US"/>
        </w:rPr>
      </w:pPr>
      <w:r w:rsidRPr="00D901BF">
        <w:rPr>
          <w:rFonts w:ascii="Frutiger LT Com 45 Light" w:hAnsi="Frutiger LT Com 45 Light"/>
          <w:lang w:val="en-US"/>
        </w:rPr>
        <w:t xml:space="preserve">You must use </w:t>
      </w:r>
      <w:r w:rsidR="00665405">
        <w:rPr>
          <w:rFonts w:ascii="Frutiger LT Com 45 Light" w:hAnsi="Frutiger LT Com 45 Light" w:cs="Helvetica"/>
          <w:lang w:val="en-US"/>
        </w:rPr>
        <w:t xml:space="preserve">at least six </w:t>
      </w:r>
      <w:r w:rsidRPr="00D901BF">
        <w:rPr>
          <w:rFonts w:ascii="Frutiger LT Com 45 Light" w:hAnsi="Frutiger LT Com 45 Light" w:cs="Helvetica"/>
          <w:lang w:val="en-US"/>
        </w:rPr>
        <w:t xml:space="preserve">images </w:t>
      </w:r>
      <w:r w:rsidR="004E3BDB">
        <w:rPr>
          <w:rFonts w:ascii="Frutiger LT Com 45 Light" w:hAnsi="Frutiger LT Com 45 Light" w:cs="Helvetica"/>
          <w:lang w:val="en-US"/>
        </w:rPr>
        <w:t>for each page</w:t>
      </w:r>
      <w:r w:rsidRPr="00D901BF">
        <w:rPr>
          <w:rFonts w:ascii="Frutiger LT Com 45 Light" w:hAnsi="Frutiger LT Com 45 Light"/>
          <w:lang w:val="en-US"/>
        </w:rPr>
        <w:t xml:space="preserve">: </w:t>
      </w:r>
      <w:r w:rsidR="007F5A7E">
        <w:rPr>
          <w:rFonts w:ascii="Frutiger LT Com 45 Light" w:hAnsi="Frutiger LT Com 45 Light"/>
          <w:lang w:val="en-US"/>
        </w:rPr>
        <w:t>M5</w:t>
      </w:r>
      <w:r w:rsidR="00223F4B" w:rsidRPr="00D901BF">
        <w:rPr>
          <w:rFonts w:ascii="Frutiger LT Com 45 Light" w:hAnsi="Frutiger LT Com 45 Light"/>
          <w:lang w:val="en-US"/>
        </w:rPr>
        <w:t>_INNER</w:t>
      </w:r>
      <w:r w:rsidR="004E3BDB">
        <w:rPr>
          <w:rFonts w:ascii="Frutiger LT Com 45 Light" w:hAnsi="Frutiger LT Com 45 Light"/>
          <w:lang w:val="en-US"/>
        </w:rPr>
        <w:t xml:space="preserve"> folder</w:t>
      </w:r>
    </w:p>
    <w:p w14:paraId="4EA4A0BE" w14:textId="77777777" w:rsidR="00346B63" w:rsidRPr="00D901BF" w:rsidRDefault="00346B63" w:rsidP="00346B63">
      <w:pPr>
        <w:spacing w:after="120" w:line="312" w:lineRule="auto"/>
        <w:jc w:val="both"/>
        <w:rPr>
          <w:rFonts w:ascii="Frutiger LT Com 45 Light" w:hAnsi="Frutiger LT Com 45 Light"/>
          <w:b/>
          <w:szCs w:val="20"/>
          <w:lang w:val="en-US"/>
        </w:rPr>
      </w:pPr>
      <w:r w:rsidRPr="00D901BF">
        <w:rPr>
          <w:rFonts w:ascii="Frutiger LT Com 45 Light" w:hAnsi="Frutiger LT Com 45 Light"/>
          <w:b/>
          <w:szCs w:val="20"/>
          <w:lang w:val="en-US"/>
        </w:rPr>
        <w:t>You must deliver:</w:t>
      </w:r>
    </w:p>
    <w:p w14:paraId="1CB775DD" w14:textId="77777777" w:rsidR="00346B63" w:rsidRPr="00D901BF" w:rsidRDefault="00346B63" w:rsidP="00346B63">
      <w:pPr>
        <w:pStyle w:val="ListParagraph"/>
        <w:numPr>
          <w:ilvl w:val="0"/>
          <w:numId w:val="27"/>
        </w:numPr>
        <w:spacing w:after="120" w:line="312" w:lineRule="auto"/>
        <w:ind w:left="360"/>
        <w:rPr>
          <w:rFonts w:ascii="Frutiger LT Com 45 Light" w:hAnsi="Frutiger LT Com 45 Light"/>
          <w:szCs w:val="20"/>
          <w:lang w:val="en-US"/>
        </w:rPr>
      </w:pPr>
      <w:r w:rsidRPr="00D901BF">
        <w:rPr>
          <w:rFonts w:ascii="Frutiger LT Com 45 Light" w:hAnsi="Frutiger LT Com 45 Light"/>
          <w:szCs w:val="20"/>
          <w:lang w:val="en-US"/>
        </w:rPr>
        <w:t xml:space="preserve">Folders as specified in “Instructions to the Competitor” on page 4. </w:t>
      </w:r>
      <w:r w:rsidRPr="00D901BF">
        <w:rPr>
          <w:rFonts w:ascii="Frutiger LT Com 45 Light" w:hAnsi="Frutiger LT Com 45 Light"/>
          <w:szCs w:val="20"/>
          <w:lang w:val="en-US"/>
        </w:rPr>
        <w:br/>
      </w:r>
      <w:r w:rsidRPr="00D901BF">
        <w:rPr>
          <w:rFonts w:ascii="Frutiger LT Com 45 Light" w:hAnsi="Frutiger LT Com 45 Light"/>
          <w:b/>
          <w:bCs/>
          <w:szCs w:val="20"/>
          <w:lang w:val="en-US"/>
        </w:rPr>
        <w:t>Only files from these folders will be assessed.</w:t>
      </w:r>
      <w:r w:rsidRPr="00D901BF">
        <w:rPr>
          <w:rFonts w:ascii="Frutiger LT Com 45 Light" w:hAnsi="Frutiger LT Com 45 Light"/>
          <w:szCs w:val="20"/>
          <w:lang w:val="en-US"/>
        </w:rPr>
        <w:t xml:space="preserve"> </w:t>
      </w:r>
    </w:p>
    <w:p w14:paraId="453154C9" w14:textId="1DBFE5AA" w:rsidR="00346B63" w:rsidRPr="00D901BF" w:rsidRDefault="00346B63" w:rsidP="00346B63">
      <w:pPr>
        <w:pStyle w:val="ListParagraph"/>
        <w:numPr>
          <w:ilvl w:val="0"/>
          <w:numId w:val="27"/>
        </w:numPr>
        <w:spacing w:after="120" w:line="360" w:lineRule="auto"/>
        <w:ind w:left="360"/>
        <w:rPr>
          <w:rFonts w:ascii="Frutiger LT Com 45 Light" w:hAnsi="Frutiger LT Com 45 Light"/>
          <w:szCs w:val="20"/>
          <w:lang w:val="en-US"/>
        </w:rPr>
      </w:pPr>
      <w:r w:rsidRPr="00D901BF">
        <w:rPr>
          <w:rFonts w:ascii="Frutiger LT Com 45 Light" w:hAnsi="Frutiger LT Com 45 Light"/>
          <w:szCs w:val="20"/>
          <w:lang w:val="en-US"/>
        </w:rPr>
        <w:t>One PDF</w:t>
      </w:r>
      <w:r w:rsidR="0007023A">
        <w:rPr>
          <w:rFonts w:ascii="Frutiger LT Com 45 Light" w:hAnsi="Frutiger LT Com 45 Light"/>
          <w:szCs w:val="20"/>
          <w:lang w:val="en-US"/>
        </w:rPr>
        <w:t xml:space="preserve"> </w:t>
      </w:r>
      <w:r w:rsidRPr="00D901BF">
        <w:rPr>
          <w:rFonts w:ascii="Frutiger LT Com 45 Light" w:hAnsi="Frutiger LT Com 45 Light"/>
          <w:szCs w:val="20"/>
          <w:lang w:val="en-US"/>
        </w:rPr>
        <w:t>file with imposed pages as spreads, — with color bars for CMYK, registration marks and crop marks</w:t>
      </w:r>
      <w:r w:rsidRPr="00D901BF" w:rsidDel="00225C5A">
        <w:rPr>
          <w:rFonts w:ascii="Frutiger LT Com 45 Light" w:hAnsi="Frutiger LT Com 45 Light"/>
          <w:szCs w:val="20"/>
          <w:lang w:val="en-US"/>
        </w:rPr>
        <w:t xml:space="preserve"> </w:t>
      </w:r>
      <w:r w:rsidRPr="00D901BF">
        <w:rPr>
          <w:rFonts w:ascii="Frutiger LT Com 45 Light" w:hAnsi="Frutiger LT Com 45 Light"/>
          <w:szCs w:val="20"/>
          <w:lang w:val="en-US"/>
        </w:rPr>
        <w:t>ONLY (to be evaluated in the PDF file).</w:t>
      </w:r>
    </w:p>
    <w:p w14:paraId="46EE59B1" w14:textId="59FDC3B7" w:rsidR="00E06066" w:rsidRPr="003C3D22" w:rsidRDefault="00E06066" w:rsidP="009205C6">
      <w:pPr>
        <w:spacing w:after="160"/>
        <w:rPr>
          <w:rStyle w:val="hps"/>
          <w:rFonts w:ascii="Frutiger LT Com 45 Light" w:eastAsiaTheme="minorHAnsi" w:hAnsi="Frutiger LT Com 45 Light" w:cstheme="minorBidi"/>
          <w:color w:val="0000FF"/>
          <w:szCs w:val="20"/>
          <w:lang w:val="en-US"/>
        </w:rPr>
      </w:pPr>
    </w:p>
    <w:sectPr w:rsidR="00E06066" w:rsidRPr="003C3D22" w:rsidSect="00300343">
      <w:headerReference w:type="default" r:id="rId13"/>
      <w:footerReference w:type="first" r:id="rId14"/>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F7126A" w14:textId="77777777" w:rsidR="00417055" w:rsidRDefault="00417055" w:rsidP="00313492">
      <w:r>
        <w:separator/>
      </w:r>
    </w:p>
    <w:p w14:paraId="798A41D9" w14:textId="77777777" w:rsidR="00417055" w:rsidRDefault="00417055" w:rsidP="00313492"/>
    <w:p w14:paraId="480D1DC3" w14:textId="77777777" w:rsidR="00417055" w:rsidRDefault="00417055"/>
  </w:endnote>
  <w:endnote w:type="continuationSeparator" w:id="0">
    <w:p w14:paraId="1E5416EB" w14:textId="77777777" w:rsidR="00417055" w:rsidRDefault="00417055" w:rsidP="00313492">
      <w:r>
        <w:continuationSeparator/>
      </w:r>
    </w:p>
    <w:p w14:paraId="1AFFE601" w14:textId="77777777" w:rsidR="00417055" w:rsidRDefault="00417055" w:rsidP="00313492"/>
    <w:p w14:paraId="6627636B" w14:textId="77777777" w:rsidR="00417055" w:rsidRDefault="004170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Frutiger LT Com 45 Light">
    <w:altName w:val="Arial"/>
    <w:charset w:val="00"/>
    <w:family w:val="swiss"/>
    <w:pitch w:val="variable"/>
    <w:sig w:usb0="800000AF" w:usb1="5000204A" w:usb2="00000000" w:usb3="00000000" w:csb0="0000009B" w:csb1="00000000"/>
  </w:font>
  <w:font w:name="ＭＳ 明朝">
    <w:charset w:val="4E"/>
    <w:family w:val="auto"/>
    <w:pitch w:val="variable"/>
    <w:sig w:usb0="E00002FF" w:usb1="6AC7FDFB" w:usb2="00000012" w:usb3="00000000" w:csb0="0002009F" w:csb1="00000000"/>
  </w:font>
  <w:font w:name="Segoe UI">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alibri Light">
    <w:altName w:val="Consolas"/>
    <w:charset w:val="00"/>
    <w:family w:val="auto"/>
    <w:pitch w:val="variable"/>
    <w:sig w:usb0="A00002EF" w:usb1="4000207B"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417055" w:rsidRPr="00C406CB" w14:paraId="41401749" w14:textId="77777777" w:rsidTr="00BE7D95">
      <w:tc>
        <w:tcPr>
          <w:tcW w:w="4073" w:type="dxa"/>
          <w:vAlign w:val="center"/>
          <w:hideMark/>
        </w:tcPr>
        <w:p w14:paraId="49C6D1A5" w14:textId="6591EE11" w:rsidR="00417055" w:rsidRPr="009205C6" w:rsidRDefault="007F5A7E" w:rsidP="00063CA5">
          <w:pPr>
            <w:pStyle w:val="Footer"/>
            <w:rPr>
              <w:rFonts w:ascii="Frutiger LT Com 45 Light" w:hAnsi="Frutiger LT Com 45 Light"/>
            </w:rPr>
          </w:pPr>
          <w:r>
            <w:rPr>
              <w:rFonts w:ascii="Frutiger LT Com 45 Light" w:hAnsi="Frutiger LT Com 45 Light"/>
            </w:rPr>
            <w:t>LKS2017</w:t>
          </w:r>
          <w:r w:rsidR="00417055">
            <w:rPr>
              <w:rFonts w:ascii="Frutiger LT Com 45 Light" w:hAnsi="Frutiger LT Com 45 Light"/>
            </w:rPr>
            <w:t xml:space="preserve"> – </w:t>
          </w:r>
          <w:r w:rsidR="00417055" w:rsidRPr="00063CA5">
            <w:rPr>
              <w:rFonts w:ascii="Frutiger LT Com 45 Light" w:hAnsi="Frutiger LT Com 45 Light"/>
              <w:highlight w:val="yellow"/>
            </w:rPr>
            <w:t>M</w:t>
          </w:r>
          <w:r>
            <w:rPr>
              <w:rFonts w:ascii="Frutiger LT Com 45 Light" w:hAnsi="Frutiger LT Com 45 Light"/>
              <w:highlight w:val="yellow"/>
            </w:rPr>
            <w:t>5</w:t>
          </w:r>
        </w:p>
      </w:tc>
      <w:tc>
        <w:tcPr>
          <w:tcW w:w="1492" w:type="dxa"/>
          <w:vAlign w:val="center"/>
          <w:hideMark/>
        </w:tcPr>
        <w:p w14:paraId="6B6583B3" w14:textId="69E651B0" w:rsidR="00417055" w:rsidRPr="009205C6" w:rsidRDefault="00417055" w:rsidP="00300343">
          <w:pPr>
            <w:pStyle w:val="Footer"/>
            <w:jc w:val="center"/>
            <w:rPr>
              <w:rFonts w:ascii="Frutiger LT Com 45 Light" w:hAnsi="Frutiger LT Com 45 Light"/>
            </w:rPr>
          </w:pPr>
          <w:r>
            <w:rPr>
              <w:rFonts w:ascii="Frutiger LT Com 45 Light" w:hAnsi="Frutiger LT Com 45 Light"/>
            </w:rPr>
            <w:t>Version: 1.0</w:t>
          </w:r>
        </w:p>
        <w:p w14:paraId="307A6549" w14:textId="6982AAA7" w:rsidR="00417055" w:rsidRPr="009205C6" w:rsidRDefault="00417055" w:rsidP="0081481E">
          <w:pPr>
            <w:pStyle w:val="Footer"/>
            <w:jc w:val="center"/>
            <w:rPr>
              <w:rFonts w:ascii="Frutiger LT Com 45 Light" w:hAnsi="Frutiger LT Com 45 Light"/>
            </w:rPr>
          </w:pPr>
          <w:r>
            <w:rPr>
              <w:rFonts w:ascii="Frutiger LT Com 45 Light" w:hAnsi="Frutiger LT Com 45 Light"/>
            </w:rPr>
            <w:t>Date:23.05.16</w:t>
          </w:r>
        </w:p>
      </w:tc>
      <w:tc>
        <w:tcPr>
          <w:tcW w:w="4074" w:type="dxa"/>
          <w:vAlign w:val="center"/>
          <w:hideMark/>
        </w:tcPr>
        <w:p w14:paraId="628C73B7" w14:textId="77777777" w:rsidR="00417055" w:rsidRPr="009205C6" w:rsidRDefault="00417055" w:rsidP="00300343">
          <w:pPr>
            <w:pStyle w:val="Footer"/>
            <w:jc w:val="right"/>
            <w:rPr>
              <w:rFonts w:ascii="Frutiger LT Com 45 Light" w:hAnsi="Frutiger LT Com 45 Light"/>
            </w:rPr>
          </w:pPr>
          <w:r w:rsidRPr="009205C6">
            <w:rPr>
              <w:rFonts w:ascii="Frutiger LT Com 45 Light" w:hAnsi="Frutiger LT Com 45 Light"/>
            </w:rPr>
            <w:fldChar w:fldCharType="begin"/>
          </w:r>
          <w:r w:rsidRPr="009205C6">
            <w:rPr>
              <w:rFonts w:ascii="Frutiger LT Com 45 Light" w:hAnsi="Frutiger LT Com 45 Light"/>
            </w:rPr>
            <w:instrText xml:space="preserve"> PAGE   \* MERGEFORMAT </w:instrText>
          </w:r>
          <w:r w:rsidRPr="009205C6">
            <w:rPr>
              <w:rFonts w:ascii="Frutiger LT Com 45 Light" w:hAnsi="Frutiger LT Com 45 Light"/>
            </w:rPr>
            <w:fldChar w:fldCharType="separate"/>
          </w:r>
          <w:r w:rsidR="007F5A7E">
            <w:rPr>
              <w:rFonts w:ascii="Frutiger LT Com 45 Light" w:hAnsi="Frutiger LT Com 45 Light"/>
              <w:noProof/>
            </w:rPr>
            <w:t>2</w:t>
          </w:r>
          <w:r w:rsidRPr="009205C6">
            <w:rPr>
              <w:rFonts w:ascii="Frutiger LT Com 45 Light" w:hAnsi="Frutiger LT Com 45 Light"/>
            </w:rPr>
            <w:fldChar w:fldCharType="end"/>
          </w:r>
          <w:r w:rsidRPr="009205C6">
            <w:rPr>
              <w:rFonts w:ascii="Frutiger LT Com 45 Light" w:hAnsi="Frutiger LT Com 45 Light"/>
            </w:rPr>
            <w:t xml:space="preserve"> of </w:t>
          </w:r>
          <w:r w:rsidRPr="009205C6">
            <w:rPr>
              <w:rFonts w:ascii="Frutiger LT Com 45 Light" w:hAnsi="Frutiger LT Com 45 Light"/>
            </w:rPr>
            <w:fldChar w:fldCharType="begin"/>
          </w:r>
          <w:r w:rsidRPr="009205C6">
            <w:rPr>
              <w:rFonts w:ascii="Frutiger LT Com 45 Light" w:hAnsi="Frutiger LT Com 45 Light"/>
            </w:rPr>
            <w:instrText xml:space="preserve"> NUMPAGES   \* MERGEFORMAT </w:instrText>
          </w:r>
          <w:r w:rsidRPr="009205C6">
            <w:rPr>
              <w:rFonts w:ascii="Frutiger LT Com 45 Light" w:hAnsi="Frutiger LT Com 45 Light"/>
            </w:rPr>
            <w:fldChar w:fldCharType="separate"/>
          </w:r>
          <w:r w:rsidR="007F5A7E">
            <w:rPr>
              <w:rFonts w:ascii="Frutiger LT Com 45 Light" w:hAnsi="Frutiger LT Com 45 Light"/>
              <w:noProof/>
            </w:rPr>
            <w:t>5</w:t>
          </w:r>
          <w:r w:rsidRPr="009205C6">
            <w:rPr>
              <w:rFonts w:ascii="Frutiger LT Com 45 Light" w:hAnsi="Frutiger LT Com 45 Light"/>
              <w:noProof/>
            </w:rPr>
            <w:fldChar w:fldCharType="end"/>
          </w:r>
        </w:p>
      </w:tc>
    </w:tr>
  </w:tbl>
  <w:p w14:paraId="52CA2342" w14:textId="77777777" w:rsidR="00417055" w:rsidRPr="009205C6" w:rsidRDefault="00417055" w:rsidP="00300343">
    <w:pPr>
      <w:pStyle w:val="Footer"/>
      <w:rPr>
        <w:rFonts w:ascii="Frutiger LT Com 45 Light" w:hAnsi="Frutiger LT Com 45 Light"/>
      </w:rP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4D447A" w14:textId="5AA85F3A" w:rsidR="00417055" w:rsidRPr="00F729AF" w:rsidRDefault="00417055" w:rsidP="00F729AF">
    <w:pPr>
      <w:pStyle w:val="Footer"/>
      <w:rPr>
        <w:sz w:val="16"/>
        <w:szCs w:val="16"/>
      </w:rPr>
    </w:pPr>
    <w:r w:rsidRPr="00BD124E">
      <w:rPr>
        <w:noProof/>
        <w:lang w:val="en-US"/>
      </w:rPr>
      <w:drawing>
        <wp:anchor distT="0" distB="0" distL="114300" distR="114300" simplePos="0" relativeHeight="251666432" behindDoc="1" locked="0" layoutInCell="1" allowOverlap="1" wp14:anchorId="5804FFAC" wp14:editId="52D1414D">
          <wp:simplePos x="0" y="0"/>
          <wp:positionH relativeFrom="page">
            <wp:posOffset>730186</wp:posOffset>
          </wp:positionH>
          <wp:positionV relativeFrom="page">
            <wp:posOffset>8461375</wp:posOffset>
          </wp:positionV>
          <wp:extent cx="1274400" cy="1296000"/>
          <wp:effectExtent l="0" t="0" r="2540" b="0"/>
          <wp:wrapNone/>
          <wp:docPr id="86" name="Picture 86"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5A7E">
      <w:rPr>
        <w:sz w:val="16"/>
        <w:szCs w:val="16"/>
      </w:rPr>
      <w:t>WSC2017</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84C0F3" w14:textId="77777777" w:rsidR="00417055" w:rsidRDefault="0041705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6DCDE7" w14:textId="77777777" w:rsidR="00417055" w:rsidRDefault="00417055">
      <w:r>
        <w:separator/>
      </w:r>
    </w:p>
  </w:footnote>
  <w:footnote w:type="continuationSeparator" w:id="0">
    <w:p w14:paraId="33F8AC5A" w14:textId="77777777" w:rsidR="00417055" w:rsidRDefault="00417055" w:rsidP="00313492">
      <w:r>
        <w:continuationSeparator/>
      </w:r>
    </w:p>
    <w:p w14:paraId="65F8B5C3" w14:textId="77777777" w:rsidR="00417055" w:rsidRDefault="00417055" w:rsidP="00313492"/>
    <w:p w14:paraId="1161D51B" w14:textId="77777777" w:rsidR="00417055" w:rsidRDefault="00417055"/>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5B50B7" w14:textId="77777777" w:rsidR="00417055" w:rsidRDefault="00417055" w:rsidP="00313492">
    <w:pPr>
      <w:pStyle w:val="Header"/>
    </w:pPr>
    <w:r w:rsidRPr="00A77E62">
      <w:rPr>
        <w:noProof/>
        <w:lang w:val="en-US"/>
      </w:rPr>
      <w:drawing>
        <wp:anchor distT="0" distB="0" distL="114300" distR="114300" simplePos="0" relativeHeight="251659264" behindDoc="0" locked="0" layoutInCell="1" allowOverlap="1" wp14:anchorId="4EDE68C3" wp14:editId="4565F175">
          <wp:simplePos x="0" y="0"/>
          <wp:positionH relativeFrom="column">
            <wp:posOffset>5710555</wp:posOffset>
          </wp:positionH>
          <wp:positionV relativeFrom="paragraph">
            <wp:posOffset>-170180</wp:posOffset>
          </wp:positionV>
          <wp:extent cx="914400" cy="624840"/>
          <wp:effectExtent l="0" t="0" r="0" b="381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62336" behindDoc="1" locked="0" layoutInCell="1" allowOverlap="1" wp14:anchorId="72ECEF91" wp14:editId="06AF7442">
          <wp:simplePos x="0" y="0"/>
          <wp:positionH relativeFrom="column">
            <wp:posOffset>-708660</wp:posOffset>
          </wp:positionH>
          <wp:positionV relativeFrom="paragraph">
            <wp:posOffset>-453390</wp:posOffset>
          </wp:positionV>
          <wp:extent cx="7572375" cy="9372600"/>
          <wp:effectExtent l="0" t="0" r="9525"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11392C" w14:textId="77777777" w:rsidR="00417055" w:rsidRDefault="00417055" w:rsidP="00313492">
    <w:pPr>
      <w:pStyle w:val="Header"/>
    </w:pPr>
    <w:r w:rsidRPr="00BD124E">
      <w:rPr>
        <w:noProof/>
        <w:lang w:val="en-US"/>
      </w:rPr>
      <w:drawing>
        <wp:anchor distT="0" distB="0" distL="114300" distR="114300" simplePos="0" relativeHeight="251650048" behindDoc="1" locked="0" layoutInCell="1" allowOverlap="1" wp14:anchorId="140BAEB8" wp14:editId="1F3A78CD">
          <wp:simplePos x="0" y="0"/>
          <wp:positionH relativeFrom="page">
            <wp:posOffset>10731</wp:posOffset>
          </wp:positionH>
          <wp:positionV relativeFrom="page">
            <wp:posOffset>10795</wp:posOffset>
          </wp:positionV>
          <wp:extent cx="7614000" cy="10746000"/>
          <wp:effectExtent l="0" t="0" r="6350" b="0"/>
          <wp:wrapNone/>
          <wp:docPr id="76" name="Picture 76"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4144" behindDoc="1" locked="0" layoutInCell="1" allowOverlap="1" wp14:anchorId="21390D8B" wp14:editId="24C94266">
          <wp:simplePos x="0" y="0"/>
          <wp:positionH relativeFrom="page">
            <wp:posOffset>6362065</wp:posOffset>
          </wp:positionH>
          <wp:positionV relativeFrom="page">
            <wp:posOffset>212725</wp:posOffset>
          </wp:positionV>
          <wp:extent cx="1080000" cy="795600"/>
          <wp:effectExtent l="0" t="0" r="0" b="0"/>
          <wp:wrapNone/>
          <wp:docPr id="83" name="Picture 83"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7269E8" w14:textId="77777777" w:rsidR="00417055" w:rsidRDefault="00417055" w:rsidP="00313492">
    <w:pPr>
      <w:pStyle w:val="Header"/>
    </w:pPr>
    <w:r w:rsidRPr="00BD124E">
      <w:rPr>
        <w:noProof/>
        <w:lang w:val="en-US"/>
      </w:rPr>
      <w:drawing>
        <wp:anchor distT="0" distB="0" distL="114300" distR="114300" simplePos="0" relativeHeight="251677696" behindDoc="1" locked="0" layoutInCell="1" allowOverlap="1" wp14:anchorId="40C2FC51" wp14:editId="135684FF">
          <wp:simplePos x="0" y="0"/>
          <wp:positionH relativeFrom="page">
            <wp:posOffset>5897245</wp:posOffset>
          </wp:positionH>
          <wp:positionV relativeFrom="page">
            <wp:posOffset>248285</wp:posOffset>
          </wp:positionV>
          <wp:extent cx="1080000" cy="795600"/>
          <wp:effectExtent l="0" t="0" r="0" b="0"/>
          <wp:wrapNone/>
          <wp:docPr id="1"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78720" behindDoc="1" locked="0" layoutInCell="1" allowOverlap="1" wp14:anchorId="7938EEBE" wp14:editId="182BF380">
          <wp:simplePos x="0" y="0"/>
          <wp:positionH relativeFrom="page">
            <wp:posOffset>720090</wp:posOffset>
          </wp:positionH>
          <wp:positionV relativeFrom="page">
            <wp:posOffset>360045</wp:posOffset>
          </wp:positionV>
          <wp:extent cx="550800" cy="561600"/>
          <wp:effectExtent l="0" t="0" r="1905" b="0"/>
          <wp:wrapNone/>
          <wp:docPr id="2"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AC824E4"/>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9FAC334A"/>
    <w:lvl w:ilvl="0">
      <w:start w:val="1"/>
      <w:numFmt w:val="decimal"/>
      <w:lvlText w:val="%1."/>
      <w:lvlJc w:val="left"/>
      <w:pPr>
        <w:tabs>
          <w:tab w:val="num" w:pos="360"/>
        </w:tabs>
        <w:ind w:left="360" w:hanging="360"/>
      </w:pPr>
    </w:lvl>
  </w:abstractNum>
  <w:abstractNum w:abstractNumId="9">
    <w:nsid w:val="FFFFFF89"/>
    <w:multiLevelType w:val="singleLevel"/>
    <w:tmpl w:val="3E22321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09564F5C"/>
    <w:multiLevelType w:val="hybridMultilevel"/>
    <w:tmpl w:val="E57452DE"/>
    <w:lvl w:ilvl="0" w:tplc="20802E20">
      <w:start w:val="2"/>
      <w:numFmt w:val="bullet"/>
      <w:lvlText w:val="-"/>
      <w:lvlJc w:val="left"/>
      <w:pPr>
        <w:ind w:left="450" w:hanging="360"/>
      </w:pPr>
      <w:rPr>
        <w:rFonts w:ascii="Arial" w:eastAsia="Times New Roman" w:hAnsi="Arial"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Symbol" w:hAnsi="Symbol" w:hint="default"/>
      </w:rPr>
    </w:lvl>
  </w:abstractNum>
  <w:abstractNum w:abstractNumId="14">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2B243114"/>
    <w:multiLevelType w:val="hybridMultilevel"/>
    <w:tmpl w:val="29F630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3B67DF6"/>
    <w:multiLevelType w:val="hybridMultilevel"/>
    <w:tmpl w:val="0F70B010"/>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D0F21F5"/>
    <w:multiLevelType w:val="hybridMultilevel"/>
    <w:tmpl w:val="D03E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42E6A5B"/>
    <w:multiLevelType w:val="hybridMultilevel"/>
    <w:tmpl w:val="0C70A382"/>
    <w:lvl w:ilvl="0" w:tplc="20802E20">
      <w:start w:val="2"/>
      <w:numFmt w:val="bullet"/>
      <w:lvlText w:val="-"/>
      <w:lvlJc w:val="left"/>
      <w:pPr>
        <w:ind w:left="450" w:hanging="360"/>
      </w:pPr>
      <w:rPr>
        <w:rFonts w:ascii="Arial" w:eastAsia="Times New Roman" w:hAnsi="Aria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ED56397"/>
    <w:multiLevelType w:val="hybridMultilevel"/>
    <w:tmpl w:val="4BB6E288"/>
    <w:lvl w:ilvl="0" w:tplc="78DE81FC">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CE25FEC"/>
    <w:multiLevelType w:val="hybridMultilevel"/>
    <w:tmpl w:val="D2AEFE5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76294F57"/>
    <w:multiLevelType w:val="hybridMultilevel"/>
    <w:tmpl w:val="2DAEB016"/>
    <w:lvl w:ilvl="0" w:tplc="78DE81F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2"/>
  </w:num>
  <w:num w:numId="13">
    <w:abstractNumId w:val="20"/>
  </w:num>
  <w:num w:numId="14">
    <w:abstractNumId w:val="12"/>
    <w:lvlOverride w:ilvl="0">
      <w:startOverride w:val="1"/>
    </w:lvlOverride>
  </w:num>
  <w:num w:numId="15">
    <w:abstractNumId w:val="16"/>
  </w:num>
  <w:num w:numId="16">
    <w:abstractNumId w:val="14"/>
  </w:num>
  <w:num w:numId="17">
    <w:abstractNumId w:val="11"/>
  </w:num>
  <w:num w:numId="18">
    <w:abstractNumId w:val="25"/>
  </w:num>
  <w:num w:numId="19">
    <w:abstractNumId w:val="15"/>
  </w:num>
  <w:num w:numId="20">
    <w:abstractNumId w:val="14"/>
    <w:lvlOverride w:ilvl="0">
      <w:lvl w:ilvl="0">
        <w:start w:val="1"/>
        <w:numFmt w:val="bullet"/>
        <w:pStyle w:val="ListNumber"/>
        <w:lvlText w:val=""/>
        <w:lvlJc w:val="left"/>
        <w:pPr>
          <w:ind w:left="284" w:hanging="284"/>
        </w:pPr>
        <w:rPr>
          <w:rFonts w:ascii="Symbol" w:hAnsi="Symbol" w:hint="default"/>
        </w:rPr>
      </w:lvl>
    </w:lvlOverride>
    <w:lvlOverride w:ilvl="1">
      <w:lvl w:ilvl="1">
        <w:start w:val="1"/>
        <w:numFmt w:val="bullet"/>
        <w:pStyle w:val="ListNumber2"/>
        <w:lvlText w:val=""/>
        <w:lvlJc w:val="left"/>
        <w:pPr>
          <w:ind w:left="568" w:hanging="284"/>
        </w:pPr>
        <w:rPr>
          <w:rFonts w:ascii="Symbol" w:hAnsi="Symbol" w:hint="default"/>
        </w:rPr>
      </w:lvl>
    </w:lvlOverride>
    <w:lvlOverride w:ilvl="2">
      <w:lvl w:ilvl="2">
        <w:start w:val="1"/>
        <w:numFmt w:val="bullet"/>
        <w:pStyle w:val="ListNumber3"/>
        <w:lvlText w:val=""/>
        <w:lvlJc w:val="left"/>
        <w:pPr>
          <w:ind w:left="852" w:hanging="284"/>
        </w:pPr>
        <w:rPr>
          <w:rFonts w:ascii="Symbol" w:hAnsi="Symbol" w:hint="default"/>
        </w:rPr>
      </w:lvl>
    </w:lvlOverride>
    <w:lvlOverride w:ilvl="3">
      <w:lvl w:ilvl="3">
        <w:start w:val="1"/>
        <w:numFmt w:val="bullet"/>
        <w:lvlText w:val=""/>
        <w:lvlJc w:val="left"/>
        <w:pPr>
          <w:ind w:left="1136" w:hanging="284"/>
        </w:pPr>
        <w:rPr>
          <w:rFonts w:ascii="Symbol" w:hAnsi="Symbol" w:hint="default"/>
        </w:rPr>
      </w:lvl>
    </w:lvlOverride>
    <w:lvlOverride w:ilvl="4">
      <w:lvl w:ilvl="4">
        <w:start w:val="1"/>
        <w:numFmt w:val="bullet"/>
        <w:lvlText w:val=""/>
        <w:lvlJc w:val="left"/>
        <w:pPr>
          <w:ind w:left="1420" w:hanging="284"/>
        </w:pPr>
        <w:rPr>
          <w:rFonts w:ascii="Symbol" w:hAnsi="Symbol" w:hint="default"/>
        </w:rPr>
      </w:lvl>
    </w:lvlOverride>
    <w:lvlOverride w:ilvl="5">
      <w:lvl w:ilvl="5">
        <w:start w:val="1"/>
        <w:numFmt w:val="none"/>
        <w:lvlText w:val=""/>
        <w:lvlJc w:val="left"/>
        <w:pPr>
          <w:ind w:left="1704" w:hanging="284"/>
        </w:pPr>
        <w:rPr>
          <w:rFonts w:hint="default"/>
        </w:rPr>
      </w:lvl>
    </w:lvlOverride>
    <w:lvlOverride w:ilvl="6">
      <w:lvl w:ilvl="6">
        <w:start w:val="1"/>
        <w:numFmt w:val="none"/>
        <w:lvlText w:val=""/>
        <w:lvlJc w:val="left"/>
        <w:pPr>
          <w:ind w:left="1988" w:hanging="284"/>
        </w:pPr>
        <w:rPr>
          <w:rFonts w:hint="default"/>
        </w:rPr>
      </w:lvl>
    </w:lvlOverride>
    <w:lvlOverride w:ilvl="7">
      <w:lvl w:ilvl="7">
        <w:start w:val="1"/>
        <w:numFmt w:val="none"/>
        <w:lvlText w:val=""/>
        <w:lvlJc w:val="left"/>
        <w:pPr>
          <w:ind w:left="2272" w:hanging="284"/>
        </w:pPr>
        <w:rPr>
          <w:rFonts w:hint="default"/>
        </w:rPr>
      </w:lvl>
    </w:lvlOverride>
    <w:lvlOverride w:ilvl="8">
      <w:lvl w:ilvl="8">
        <w:start w:val="1"/>
        <w:numFmt w:val="none"/>
        <w:lvlText w:val=""/>
        <w:lvlJc w:val="left"/>
        <w:pPr>
          <w:ind w:left="2556" w:hanging="284"/>
        </w:pPr>
        <w:rPr>
          <w:rFonts w:hint="default"/>
        </w:rPr>
      </w:lvl>
    </w:lvlOverride>
  </w:num>
  <w:num w:numId="21">
    <w:abstractNumId w:val="10"/>
  </w:num>
  <w:num w:numId="22">
    <w:abstractNumId w:val="17"/>
  </w:num>
  <w:num w:numId="23">
    <w:abstractNumId w:val="18"/>
  </w:num>
  <w:num w:numId="24">
    <w:abstractNumId w:val="26"/>
  </w:num>
  <w:num w:numId="25">
    <w:abstractNumId w:val="23"/>
  </w:num>
  <w:num w:numId="26">
    <w:abstractNumId w:val="19"/>
  </w:num>
  <w:num w:numId="27">
    <w:abstractNumId w:val="13"/>
  </w:num>
  <w:num w:numId="28">
    <w:abstractNumId w:val="21"/>
  </w:num>
  <w:num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0C3A"/>
    <w:rsid w:val="0000403D"/>
    <w:rsid w:val="00004E6E"/>
    <w:rsid w:val="00005C88"/>
    <w:rsid w:val="000062F4"/>
    <w:rsid w:val="00010381"/>
    <w:rsid w:val="0001059B"/>
    <w:rsid w:val="00010FC6"/>
    <w:rsid w:val="00011A2C"/>
    <w:rsid w:val="00012174"/>
    <w:rsid w:val="00013D13"/>
    <w:rsid w:val="000145CD"/>
    <w:rsid w:val="00014A3E"/>
    <w:rsid w:val="00016FBF"/>
    <w:rsid w:val="00017C04"/>
    <w:rsid w:val="00023A4F"/>
    <w:rsid w:val="00027E3D"/>
    <w:rsid w:val="00030C37"/>
    <w:rsid w:val="0003526B"/>
    <w:rsid w:val="00036329"/>
    <w:rsid w:val="00037229"/>
    <w:rsid w:val="00043D46"/>
    <w:rsid w:val="00050DCE"/>
    <w:rsid w:val="000528CD"/>
    <w:rsid w:val="00052F6D"/>
    <w:rsid w:val="000557D1"/>
    <w:rsid w:val="000561CA"/>
    <w:rsid w:val="0006250C"/>
    <w:rsid w:val="00063CA5"/>
    <w:rsid w:val="00064A69"/>
    <w:rsid w:val="00064F81"/>
    <w:rsid w:val="00066641"/>
    <w:rsid w:val="0007023A"/>
    <w:rsid w:val="0007698F"/>
    <w:rsid w:val="00083E53"/>
    <w:rsid w:val="00084479"/>
    <w:rsid w:val="00086FBC"/>
    <w:rsid w:val="000870C9"/>
    <w:rsid w:val="00087191"/>
    <w:rsid w:val="000909C3"/>
    <w:rsid w:val="000932C4"/>
    <w:rsid w:val="000944CF"/>
    <w:rsid w:val="00094516"/>
    <w:rsid w:val="00096540"/>
    <w:rsid w:val="000A52E5"/>
    <w:rsid w:val="000A6580"/>
    <w:rsid w:val="000A6AB8"/>
    <w:rsid w:val="000B5705"/>
    <w:rsid w:val="000B63B0"/>
    <w:rsid w:val="000B7AEE"/>
    <w:rsid w:val="000C06CF"/>
    <w:rsid w:val="000C0F14"/>
    <w:rsid w:val="000C2C32"/>
    <w:rsid w:val="000C4A17"/>
    <w:rsid w:val="000C7E40"/>
    <w:rsid w:val="000D27BE"/>
    <w:rsid w:val="000D5ECF"/>
    <w:rsid w:val="000E219D"/>
    <w:rsid w:val="000E5199"/>
    <w:rsid w:val="000E5386"/>
    <w:rsid w:val="000F4A5C"/>
    <w:rsid w:val="000F4EAE"/>
    <w:rsid w:val="000F56E9"/>
    <w:rsid w:val="00100064"/>
    <w:rsid w:val="00101B79"/>
    <w:rsid w:val="00101BDA"/>
    <w:rsid w:val="0010210F"/>
    <w:rsid w:val="00104E62"/>
    <w:rsid w:val="001076E6"/>
    <w:rsid w:val="001114EA"/>
    <w:rsid w:val="001146D2"/>
    <w:rsid w:val="00114DE4"/>
    <w:rsid w:val="001168E6"/>
    <w:rsid w:val="001172EF"/>
    <w:rsid w:val="00121CBF"/>
    <w:rsid w:val="00124B65"/>
    <w:rsid w:val="0012553C"/>
    <w:rsid w:val="00127383"/>
    <w:rsid w:val="00127840"/>
    <w:rsid w:val="00127E4F"/>
    <w:rsid w:val="00127FDC"/>
    <w:rsid w:val="00134547"/>
    <w:rsid w:val="00135753"/>
    <w:rsid w:val="001362F1"/>
    <w:rsid w:val="00136AC0"/>
    <w:rsid w:val="00136F88"/>
    <w:rsid w:val="00141FB8"/>
    <w:rsid w:val="00144ABA"/>
    <w:rsid w:val="0014505E"/>
    <w:rsid w:val="0015606D"/>
    <w:rsid w:val="00167519"/>
    <w:rsid w:val="00173621"/>
    <w:rsid w:val="001737CC"/>
    <w:rsid w:val="00177546"/>
    <w:rsid w:val="00180E7A"/>
    <w:rsid w:val="00183327"/>
    <w:rsid w:val="00185631"/>
    <w:rsid w:val="0019211D"/>
    <w:rsid w:val="00192D2B"/>
    <w:rsid w:val="001939DC"/>
    <w:rsid w:val="001A48C6"/>
    <w:rsid w:val="001A554B"/>
    <w:rsid w:val="001A62BE"/>
    <w:rsid w:val="001A753B"/>
    <w:rsid w:val="001B338B"/>
    <w:rsid w:val="001B3968"/>
    <w:rsid w:val="001B5394"/>
    <w:rsid w:val="001B594D"/>
    <w:rsid w:val="001C0C0D"/>
    <w:rsid w:val="001C2B30"/>
    <w:rsid w:val="001C5F88"/>
    <w:rsid w:val="001C6F0F"/>
    <w:rsid w:val="001D62DD"/>
    <w:rsid w:val="001D6B86"/>
    <w:rsid w:val="001D6C68"/>
    <w:rsid w:val="001E00EE"/>
    <w:rsid w:val="001E4FC6"/>
    <w:rsid w:val="001E4FDC"/>
    <w:rsid w:val="001E5202"/>
    <w:rsid w:val="001F40DA"/>
    <w:rsid w:val="001F6AB7"/>
    <w:rsid w:val="00204D61"/>
    <w:rsid w:val="00206DB7"/>
    <w:rsid w:val="00207790"/>
    <w:rsid w:val="00210EF3"/>
    <w:rsid w:val="00213425"/>
    <w:rsid w:val="00217B72"/>
    <w:rsid w:val="00223CC3"/>
    <w:rsid w:val="00223F4B"/>
    <w:rsid w:val="002263DE"/>
    <w:rsid w:val="0022717F"/>
    <w:rsid w:val="002303F5"/>
    <w:rsid w:val="0023666D"/>
    <w:rsid w:val="00241A66"/>
    <w:rsid w:val="00242168"/>
    <w:rsid w:val="00242BBB"/>
    <w:rsid w:val="00254316"/>
    <w:rsid w:val="00255BB9"/>
    <w:rsid w:val="002605F1"/>
    <w:rsid w:val="00264847"/>
    <w:rsid w:val="00265867"/>
    <w:rsid w:val="002658D5"/>
    <w:rsid w:val="002714AA"/>
    <w:rsid w:val="002737F0"/>
    <w:rsid w:val="00277584"/>
    <w:rsid w:val="002775C9"/>
    <w:rsid w:val="00281580"/>
    <w:rsid w:val="00282B02"/>
    <w:rsid w:val="00282BB7"/>
    <w:rsid w:val="00282F57"/>
    <w:rsid w:val="00284A4B"/>
    <w:rsid w:val="00284C47"/>
    <w:rsid w:val="0028674F"/>
    <w:rsid w:val="002904DC"/>
    <w:rsid w:val="00295399"/>
    <w:rsid w:val="00296978"/>
    <w:rsid w:val="002A3440"/>
    <w:rsid w:val="002A35E4"/>
    <w:rsid w:val="002A3867"/>
    <w:rsid w:val="002A4892"/>
    <w:rsid w:val="002A64CE"/>
    <w:rsid w:val="002B1320"/>
    <w:rsid w:val="002B157C"/>
    <w:rsid w:val="002B3292"/>
    <w:rsid w:val="002C30A1"/>
    <w:rsid w:val="002D10B2"/>
    <w:rsid w:val="002D1987"/>
    <w:rsid w:val="002D2D7F"/>
    <w:rsid w:val="002D2E0E"/>
    <w:rsid w:val="002D61E6"/>
    <w:rsid w:val="002D68A3"/>
    <w:rsid w:val="002E03EF"/>
    <w:rsid w:val="002E755E"/>
    <w:rsid w:val="002F0C82"/>
    <w:rsid w:val="002F5A58"/>
    <w:rsid w:val="00300343"/>
    <w:rsid w:val="00301127"/>
    <w:rsid w:val="003133A3"/>
    <w:rsid w:val="00313492"/>
    <w:rsid w:val="003147E8"/>
    <w:rsid w:val="0032135D"/>
    <w:rsid w:val="003223DC"/>
    <w:rsid w:val="00326778"/>
    <w:rsid w:val="00332A4D"/>
    <w:rsid w:val="0033470C"/>
    <w:rsid w:val="003372CE"/>
    <w:rsid w:val="003373AF"/>
    <w:rsid w:val="00341876"/>
    <w:rsid w:val="00342101"/>
    <w:rsid w:val="00342B5D"/>
    <w:rsid w:val="00343C64"/>
    <w:rsid w:val="00346B63"/>
    <w:rsid w:val="00350BA8"/>
    <w:rsid w:val="00357E9F"/>
    <w:rsid w:val="00362291"/>
    <w:rsid w:val="00362B10"/>
    <w:rsid w:val="00363918"/>
    <w:rsid w:val="00370930"/>
    <w:rsid w:val="00370C5B"/>
    <w:rsid w:val="00372774"/>
    <w:rsid w:val="003736A1"/>
    <w:rsid w:val="003749CE"/>
    <w:rsid w:val="00375106"/>
    <w:rsid w:val="00375B1E"/>
    <w:rsid w:val="0038099A"/>
    <w:rsid w:val="0038401C"/>
    <w:rsid w:val="003878FC"/>
    <w:rsid w:val="00390CA3"/>
    <w:rsid w:val="00395D88"/>
    <w:rsid w:val="003A1078"/>
    <w:rsid w:val="003A3137"/>
    <w:rsid w:val="003A3D7F"/>
    <w:rsid w:val="003A62AE"/>
    <w:rsid w:val="003B099D"/>
    <w:rsid w:val="003B468B"/>
    <w:rsid w:val="003B606C"/>
    <w:rsid w:val="003C3D22"/>
    <w:rsid w:val="003C7196"/>
    <w:rsid w:val="003D2647"/>
    <w:rsid w:val="003D2D3A"/>
    <w:rsid w:val="003D30B2"/>
    <w:rsid w:val="003E0DE0"/>
    <w:rsid w:val="003E1C5B"/>
    <w:rsid w:val="003E3390"/>
    <w:rsid w:val="003E4561"/>
    <w:rsid w:val="003E471A"/>
    <w:rsid w:val="003E4855"/>
    <w:rsid w:val="003E4901"/>
    <w:rsid w:val="003E57BF"/>
    <w:rsid w:val="003F2F2F"/>
    <w:rsid w:val="003F2F89"/>
    <w:rsid w:val="003F47E5"/>
    <w:rsid w:val="00410290"/>
    <w:rsid w:val="00412A99"/>
    <w:rsid w:val="00412FC9"/>
    <w:rsid w:val="00413188"/>
    <w:rsid w:val="00414941"/>
    <w:rsid w:val="00414DE2"/>
    <w:rsid w:val="00415E71"/>
    <w:rsid w:val="00415FBA"/>
    <w:rsid w:val="00417055"/>
    <w:rsid w:val="004231F2"/>
    <w:rsid w:val="00424222"/>
    <w:rsid w:val="00424C4E"/>
    <w:rsid w:val="004262E4"/>
    <w:rsid w:val="00426745"/>
    <w:rsid w:val="00430D0E"/>
    <w:rsid w:val="004318F2"/>
    <w:rsid w:val="0043447D"/>
    <w:rsid w:val="00436964"/>
    <w:rsid w:val="00442521"/>
    <w:rsid w:val="004441E0"/>
    <w:rsid w:val="004455B9"/>
    <w:rsid w:val="00445815"/>
    <w:rsid w:val="00446ED4"/>
    <w:rsid w:val="00450299"/>
    <w:rsid w:val="00453181"/>
    <w:rsid w:val="00456B64"/>
    <w:rsid w:val="004605D7"/>
    <w:rsid w:val="00462CB3"/>
    <w:rsid w:val="00467678"/>
    <w:rsid w:val="00470A95"/>
    <w:rsid w:val="00474825"/>
    <w:rsid w:val="00476110"/>
    <w:rsid w:val="004816B4"/>
    <w:rsid w:val="0048293C"/>
    <w:rsid w:val="00483312"/>
    <w:rsid w:val="00485E12"/>
    <w:rsid w:val="00486634"/>
    <w:rsid w:val="004950A1"/>
    <w:rsid w:val="004950B6"/>
    <w:rsid w:val="00497916"/>
    <w:rsid w:val="004A004F"/>
    <w:rsid w:val="004A0BEC"/>
    <w:rsid w:val="004A10B0"/>
    <w:rsid w:val="004A120B"/>
    <w:rsid w:val="004A1500"/>
    <w:rsid w:val="004B07BC"/>
    <w:rsid w:val="004B6102"/>
    <w:rsid w:val="004B6219"/>
    <w:rsid w:val="004C00E1"/>
    <w:rsid w:val="004C07C8"/>
    <w:rsid w:val="004C31FF"/>
    <w:rsid w:val="004C77A7"/>
    <w:rsid w:val="004D0D6E"/>
    <w:rsid w:val="004D3337"/>
    <w:rsid w:val="004D35E9"/>
    <w:rsid w:val="004E19EF"/>
    <w:rsid w:val="004E1F34"/>
    <w:rsid w:val="004E3409"/>
    <w:rsid w:val="004E3BDB"/>
    <w:rsid w:val="004F067D"/>
    <w:rsid w:val="004F12C1"/>
    <w:rsid w:val="004F44E3"/>
    <w:rsid w:val="004F72FF"/>
    <w:rsid w:val="00503C5A"/>
    <w:rsid w:val="00507EF6"/>
    <w:rsid w:val="00512211"/>
    <w:rsid w:val="0051761D"/>
    <w:rsid w:val="005202A3"/>
    <w:rsid w:val="00524294"/>
    <w:rsid w:val="00527964"/>
    <w:rsid w:val="00531956"/>
    <w:rsid w:val="00533E0D"/>
    <w:rsid w:val="00535216"/>
    <w:rsid w:val="00535729"/>
    <w:rsid w:val="005440E6"/>
    <w:rsid w:val="005449D9"/>
    <w:rsid w:val="00545954"/>
    <w:rsid w:val="0054632C"/>
    <w:rsid w:val="0055240A"/>
    <w:rsid w:val="005574AA"/>
    <w:rsid w:val="00557A3F"/>
    <w:rsid w:val="00561496"/>
    <w:rsid w:val="00562960"/>
    <w:rsid w:val="005666A9"/>
    <w:rsid w:val="00573250"/>
    <w:rsid w:val="00581BCB"/>
    <w:rsid w:val="00586782"/>
    <w:rsid w:val="00586E89"/>
    <w:rsid w:val="00587172"/>
    <w:rsid w:val="005A4F50"/>
    <w:rsid w:val="005B4E16"/>
    <w:rsid w:val="005C19EE"/>
    <w:rsid w:val="005C1F3D"/>
    <w:rsid w:val="005C36BE"/>
    <w:rsid w:val="005C3BF1"/>
    <w:rsid w:val="005C5C7C"/>
    <w:rsid w:val="005C659C"/>
    <w:rsid w:val="005D5E85"/>
    <w:rsid w:val="005D5FE2"/>
    <w:rsid w:val="005D681E"/>
    <w:rsid w:val="005E1024"/>
    <w:rsid w:val="005F01CC"/>
    <w:rsid w:val="005F12EA"/>
    <w:rsid w:val="005F5783"/>
    <w:rsid w:val="00601306"/>
    <w:rsid w:val="006023B5"/>
    <w:rsid w:val="0061135B"/>
    <w:rsid w:val="0062146E"/>
    <w:rsid w:val="0062388D"/>
    <w:rsid w:val="00630EB3"/>
    <w:rsid w:val="00634E9E"/>
    <w:rsid w:val="00637DCC"/>
    <w:rsid w:val="006507AA"/>
    <w:rsid w:val="006516B5"/>
    <w:rsid w:val="00651CAE"/>
    <w:rsid w:val="00661349"/>
    <w:rsid w:val="0066162F"/>
    <w:rsid w:val="00665405"/>
    <w:rsid w:val="00673137"/>
    <w:rsid w:val="00673AA4"/>
    <w:rsid w:val="00676C6D"/>
    <w:rsid w:val="00676DA0"/>
    <w:rsid w:val="00676FF5"/>
    <w:rsid w:val="00677AED"/>
    <w:rsid w:val="006803F3"/>
    <w:rsid w:val="00681088"/>
    <w:rsid w:val="006819A5"/>
    <w:rsid w:val="0068319B"/>
    <w:rsid w:val="00684578"/>
    <w:rsid w:val="0068739B"/>
    <w:rsid w:val="00692D20"/>
    <w:rsid w:val="00692D68"/>
    <w:rsid w:val="00692D7B"/>
    <w:rsid w:val="00695B2D"/>
    <w:rsid w:val="006A3283"/>
    <w:rsid w:val="006B11BA"/>
    <w:rsid w:val="006B3D5D"/>
    <w:rsid w:val="006B497C"/>
    <w:rsid w:val="006B49DD"/>
    <w:rsid w:val="006C1AD0"/>
    <w:rsid w:val="006C1B91"/>
    <w:rsid w:val="006C3A20"/>
    <w:rsid w:val="006C47F3"/>
    <w:rsid w:val="006C497B"/>
    <w:rsid w:val="006C5241"/>
    <w:rsid w:val="006C57D8"/>
    <w:rsid w:val="006C71A4"/>
    <w:rsid w:val="006D359A"/>
    <w:rsid w:val="006E22BB"/>
    <w:rsid w:val="006E26EF"/>
    <w:rsid w:val="006E3487"/>
    <w:rsid w:val="006E4F2B"/>
    <w:rsid w:val="006E6918"/>
    <w:rsid w:val="006F5496"/>
    <w:rsid w:val="007026E4"/>
    <w:rsid w:val="007027C3"/>
    <w:rsid w:val="007047D3"/>
    <w:rsid w:val="007071BC"/>
    <w:rsid w:val="007076B5"/>
    <w:rsid w:val="00712247"/>
    <w:rsid w:val="00716FCE"/>
    <w:rsid w:val="007201DE"/>
    <w:rsid w:val="0072063A"/>
    <w:rsid w:val="00720AE2"/>
    <w:rsid w:val="0072273C"/>
    <w:rsid w:val="00723384"/>
    <w:rsid w:val="00724284"/>
    <w:rsid w:val="00735CE1"/>
    <w:rsid w:val="00736BF0"/>
    <w:rsid w:val="007425F2"/>
    <w:rsid w:val="007453EF"/>
    <w:rsid w:val="00745607"/>
    <w:rsid w:val="00752C30"/>
    <w:rsid w:val="007577C6"/>
    <w:rsid w:val="0076173D"/>
    <w:rsid w:val="0076467C"/>
    <w:rsid w:val="007669E5"/>
    <w:rsid w:val="00770B19"/>
    <w:rsid w:val="00771E43"/>
    <w:rsid w:val="00772F50"/>
    <w:rsid w:val="00776543"/>
    <w:rsid w:val="00780F2D"/>
    <w:rsid w:val="00787305"/>
    <w:rsid w:val="0079162C"/>
    <w:rsid w:val="007A21EB"/>
    <w:rsid w:val="007A4C1D"/>
    <w:rsid w:val="007B5BC7"/>
    <w:rsid w:val="007B5D2C"/>
    <w:rsid w:val="007C1782"/>
    <w:rsid w:val="007C4BB2"/>
    <w:rsid w:val="007C4BE9"/>
    <w:rsid w:val="007C7093"/>
    <w:rsid w:val="007D24D9"/>
    <w:rsid w:val="007D265C"/>
    <w:rsid w:val="007D32B0"/>
    <w:rsid w:val="007E0E1C"/>
    <w:rsid w:val="007E2468"/>
    <w:rsid w:val="007E259C"/>
    <w:rsid w:val="007E3657"/>
    <w:rsid w:val="007E4A0A"/>
    <w:rsid w:val="007E4F77"/>
    <w:rsid w:val="007E5378"/>
    <w:rsid w:val="007F0583"/>
    <w:rsid w:val="007F0873"/>
    <w:rsid w:val="007F0AC3"/>
    <w:rsid w:val="007F0E71"/>
    <w:rsid w:val="007F212B"/>
    <w:rsid w:val="007F5A7E"/>
    <w:rsid w:val="00802D8C"/>
    <w:rsid w:val="0080489E"/>
    <w:rsid w:val="00805A95"/>
    <w:rsid w:val="008139F9"/>
    <w:rsid w:val="0081481E"/>
    <w:rsid w:val="00817357"/>
    <w:rsid w:val="00817F62"/>
    <w:rsid w:val="00820DCC"/>
    <w:rsid w:val="0082749E"/>
    <w:rsid w:val="008275AD"/>
    <w:rsid w:val="00827741"/>
    <w:rsid w:val="00827BDD"/>
    <w:rsid w:val="0083067A"/>
    <w:rsid w:val="00832265"/>
    <w:rsid w:val="0083564C"/>
    <w:rsid w:val="008362E2"/>
    <w:rsid w:val="008426C4"/>
    <w:rsid w:val="008429C5"/>
    <w:rsid w:val="00843652"/>
    <w:rsid w:val="008471F4"/>
    <w:rsid w:val="00851ACF"/>
    <w:rsid w:val="00854080"/>
    <w:rsid w:val="00855DC9"/>
    <w:rsid w:val="008651AC"/>
    <w:rsid w:val="00866366"/>
    <w:rsid w:val="00866F08"/>
    <w:rsid w:val="0087060E"/>
    <w:rsid w:val="0087260E"/>
    <w:rsid w:val="00872C5F"/>
    <w:rsid w:val="0087316C"/>
    <w:rsid w:val="00873EDE"/>
    <w:rsid w:val="00874D72"/>
    <w:rsid w:val="008753FA"/>
    <w:rsid w:val="00876549"/>
    <w:rsid w:val="00877B10"/>
    <w:rsid w:val="00881E2F"/>
    <w:rsid w:val="008822CB"/>
    <w:rsid w:val="008827AA"/>
    <w:rsid w:val="00883A02"/>
    <w:rsid w:val="00885E4A"/>
    <w:rsid w:val="008862DE"/>
    <w:rsid w:val="00887D98"/>
    <w:rsid w:val="008926FB"/>
    <w:rsid w:val="00894A97"/>
    <w:rsid w:val="0089597D"/>
    <w:rsid w:val="0089694E"/>
    <w:rsid w:val="00897B41"/>
    <w:rsid w:val="008A1ACE"/>
    <w:rsid w:val="008A1AD7"/>
    <w:rsid w:val="008A1D74"/>
    <w:rsid w:val="008A3942"/>
    <w:rsid w:val="008A61B6"/>
    <w:rsid w:val="008B4D6B"/>
    <w:rsid w:val="008B6DF8"/>
    <w:rsid w:val="008C632E"/>
    <w:rsid w:val="008C7EA1"/>
    <w:rsid w:val="008D0279"/>
    <w:rsid w:val="008D0EF8"/>
    <w:rsid w:val="008D5BDF"/>
    <w:rsid w:val="008D5CDA"/>
    <w:rsid w:val="008D7E0A"/>
    <w:rsid w:val="008E080E"/>
    <w:rsid w:val="008E1C14"/>
    <w:rsid w:val="008E43DE"/>
    <w:rsid w:val="008F1E07"/>
    <w:rsid w:val="008F2C0E"/>
    <w:rsid w:val="008F3095"/>
    <w:rsid w:val="008F5CF8"/>
    <w:rsid w:val="008F6159"/>
    <w:rsid w:val="008F705A"/>
    <w:rsid w:val="009005F6"/>
    <w:rsid w:val="00901648"/>
    <w:rsid w:val="00904789"/>
    <w:rsid w:val="009068AE"/>
    <w:rsid w:val="0091052C"/>
    <w:rsid w:val="009127BA"/>
    <w:rsid w:val="009128E9"/>
    <w:rsid w:val="009203C4"/>
    <w:rsid w:val="009205C6"/>
    <w:rsid w:val="0092112F"/>
    <w:rsid w:val="00925F6C"/>
    <w:rsid w:val="0092605B"/>
    <w:rsid w:val="00930C41"/>
    <w:rsid w:val="0093710D"/>
    <w:rsid w:val="0094037E"/>
    <w:rsid w:val="00940D21"/>
    <w:rsid w:val="00951146"/>
    <w:rsid w:val="0095262A"/>
    <w:rsid w:val="00953049"/>
    <w:rsid w:val="009548C3"/>
    <w:rsid w:val="00960F89"/>
    <w:rsid w:val="0096586A"/>
    <w:rsid w:val="009665FE"/>
    <w:rsid w:val="00973D7F"/>
    <w:rsid w:val="00974716"/>
    <w:rsid w:val="0097586B"/>
    <w:rsid w:val="00976CA5"/>
    <w:rsid w:val="009771E7"/>
    <w:rsid w:val="00981217"/>
    <w:rsid w:val="0098297B"/>
    <w:rsid w:val="00986929"/>
    <w:rsid w:val="00987A9F"/>
    <w:rsid w:val="00990E48"/>
    <w:rsid w:val="00991C80"/>
    <w:rsid w:val="00995CF5"/>
    <w:rsid w:val="009A0C33"/>
    <w:rsid w:val="009A1A9D"/>
    <w:rsid w:val="009B028A"/>
    <w:rsid w:val="009B1C00"/>
    <w:rsid w:val="009B465F"/>
    <w:rsid w:val="009B5045"/>
    <w:rsid w:val="009B5F99"/>
    <w:rsid w:val="009B6460"/>
    <w:rsid w:val="009B6F7E"/>
    <w:rsid w:val="009C3566"/>
    <w:rsid w:val="009C4141"/>
    <w:rsid w:val="009D15B3"/>
    <w:rsid w:val="009D45B1"/>
    <w:rsid w:val="009E32CA"/>
    <w:rsid w:val="009F1FB6"/>
    <w:rsid w:val="009F3E77"/>
    <w:rsid w:val="00A01650"/>
    <w:rsid w:val="00A02611"/>
    <w:rsid w:val="00A02A7F"/>
    <w:rsid w:val="00A077CD"/>
    <w:rsid w:val="00A07F21"/>
    <w:rsid w:val="00A101E5"/>
    <w:rsid w:val="00A17B07"/>
    <w:rsid w:val="00A21933"/>
    <w:rsid w:val="00A23A31"/>
    <w:rsid w:val="00A26E54"/>
    <w:rsid w:val="00A27093"/>
    <w:rsid w:val="00A30944"/>
    <w:rsid w:val="00A329E4"/>
    <w:rsid w:val="00A331FE"/>
    <w:rsid w:val="00A334BB"/>
    <w:rsid w:val="00A34079"/>
    <w:rsid w:val="00A34152"/>
    <w:rsid w:val="00A37AAE"/>
    <w:rsid w:val="00A37F00"/>
    <w:rsid w:val="00A436A0"/>
    <w:rsid w:val="00A62931"/>
    <w:rsid w:val="00A63FBD"/>
    <w:rsid w:val="00A64A02"/>
    <w:rsid w:val="00A7188C"/>
    <w:rsid w:val="00A73378"/>
    <w:rsid w:val="00A75E37"/>
    <w:rsid w:val="00A77E62"/>
    <w:rsid w:val="00A8660A"/>
    <w:rsid w:val="00A95E5F"/>
    <w:rsid w:val="00A96AFC"/>
    <w:rsid w:val="00AA112F"/>
    <w:rsid w:val="00AB3F0A"/>
    <w:rsid w:val="00AB5A2B"/>
    <w:rsid w:val="00AC4E56"/>
    <w:rsid w:val="00AD4FA7"/>
    <w:rsid w:val="00AD64B2"/>
    <w:rsid w:val="00AE0C43"/>
    <w:rsid w:val="00AF3BC6"/>
    <w:rsid w:val="00AF3E70"/>
    <w:rsid w:val="00AF6462"/>
    <w:rsid w:val="00AF76D3"/>
    <w:rsid w:val="00B000D4"/>
    <w:rsid w:val="00B00E19"/>
    <w:rsid w:val="00B019EC"/>
    <w:rsid w:val="00B01A6E"/>
    <w:rsid w:val="00B04044"/>
    <w:rsid w:val="00B11358"/>
    <w:rsid w:val="00B1266A"/>
    <w:rsid w:val="00B1680D"/>
    <w:rsid w:val="00B17BAE"/>
    <w:rsid w:val="00B205AA"/>
    <w:rsid w:val="00B21565"/>
    <w:rsid w:val="00B21CE1"/>
    <w:rsid w:val="00B25D9A"/>
    <w:rsid w:val="00B262C2"/>
    <w:rsid w:val="00B266AB"/>
    <w:rsid w:val="00B268E6"/>
    <w:rsid w:val="00B3123D"/>
    <w:rsid w:val="00B31C8F"/>
    <w:rsid w:val="00B34B4F"/>
    <w:rsid w:val="00B352E4"/>
    <w:rsid w:val="00B370C2"/>
    <w:rsid w:val="00B40AE0"/>
    <w:rsid w:val="00B42DB6"/>
    <w:rsid w:val="00B4527A"/>
    <w:rsid w:val="00B53016"/>
    <w:rsid w:val="00B53A3C"/>
    <w:rsid w:val="00B545E7"/>
    <w:rsid w:val="00B60369"/>
    <w:rsid w:val="00B678F9"/>
    <w:rsid w:val="00B71402"/>
    <w:rsid w:val="00B77D89"/>
    <w:rsid w:val="00B842A9"/>
    <w:rsid w:val="00B85F17"/>
    <w:rsid w:val="00B872BC"/>
    <w:rsid w:val="00B975EB"/>
    <w:rsid w:val="00BA781E"/>
    <w:rsid w:val="00BB12E6"/>
    <w:rsid w:val="00BB2755"/>
    <w:rsid w:val="00BB594F"/>
    <w:rsid w:val="00BB6C30"/>
    <w:rsid w:val="00BB6C58"/>
    <w:rsid w:val="00BC408B"/>
    <w:rsid w:val="00BC6942"/>
    <w:rsid w:val="00BC7993"/>
    <w:rsid w:val="00BC7B2D"/>
    <w:rsid w:val="00BD10C4"/>
    <w:rsid w:val="00BD124E"/>
    <w:rsid w:val="00BD33C3"/>
    <w:rsid w:val="00BD566F"/>
    <w:rsid w:val="00BD62DB"/>
    <w:rsid w:val="00BD6302"/>
    <w:rsid w:val="00BE19D8"/>
    <w:rsid w:val="00BE3BAD"/>
    <w:rsid w:val="00BE57EF"/>
    <w:rsid w:val="00BE63E9"/>
    <w:rsid w:val="00BE7D95"/>
    <w:rsid w:val="00C00FC6"/>
    <w:rsid w:val="00C06835"/>
    <w:rsid w:val="00C20D36"/>
    <w:rsid w:val="00C258F0"/>
    <w:rsid w:val="00C25BED"/>
    <w:rsid w:val="00C305DE"/>
    <w:rsid w:val="00C30E51"/>
    <w:rsid w:val="00C31B3F"/>
    <w:rsid w:val="00C31BE3"/>
    <w:rsid w:val="00C3259D"/>
    <w:rsid w:val="00C329BE"/>
    <w:rsid w:val="00C3358C"/>
    <w:rsid w:val="00C33898"/>
    <w:rsid w:val="00C406CB"/>
    <w:rsid w:val="00C42C6E"/>
    <w:rsid w:val="00C438A0"/>
    <w:rsid w:val="00C455DA"/>
    <w:rsid w:val="00C500C3"/>
    <w:rsid w:val="00C52904"/>
    <w:rsid w:val="00C55702"/>
    <w:rsid w:val="00C55721"/>
    <w:rsid w:val="00C566A2"/>
    <w:rsid w:val="00C5697C"/>
    <w:rsid w:val="00C616DC"/>
    <w:rsid w:val="00C7003D"/>
    <w:rsid w:val="00C71B7D"/>
    <w:rsid w:val="00C722A5"/>
    <w:rsid w:val="00C74B59"/>
    <w:rsid w:val="00C77CE4"/>
    <w:rsid w:val="00C77D08"/>
    <w:rsid w:val="00C81F71"/>
    <w:rsid w:val="00C840CA"/>
    <w:rsid w:val="00C848CD"/>
    <w:rsid w:val="00C87906"/>
    <w:rsid w:val="00C91289"/>
    <w:rsid w:val="00C949EE"/>
    <w:rsid w:val="00C977E7"/>
    <w:rsid w:val="00CA611D"/>
    <w:rsid w:val="00CB0931"/>
    <w:rsid w:val="00CB4B57"/>
    <w:rsid w:val="00CB516D"/>
    <w:rsid w:val="00CB68B8"/>
    <w:rsid w:val="00CC0505"/>
    <w:rsid w:val="00CC1C7E"/>
    <w:rsid w:val="00CC214E"/>
    <w:rsid w:val="00CC247E"/>
    <w:rsid w:val="00CC2F07"/>
    <w:rsid w:val="00CC4C1C"/>
    <w:rsid w:val="00CD3200"/>
    <w:rsid w:val="00CD427F"/>
    <w:rsid w:val="00CE1B1E"/>
    <w:rsid w:val="00CE58F9"/>
    <w:rsid w:val="00CE6795"/>
    <w:rsid w:val="00CF2AE1"/>
    <w:rsid w:val="00CF3F26"/>
    <w:rsid w:val="00CF59C0"/>
    <w:rsid w:val="00CF7A74"/>
    <w:rsid w:val="00CF7B66"/>
    <w:rsid w:val="00D04267"/>
    <w:rsid w:val="00D04318"/>
    <w:rsid w:val="00D04BE0"/>
    <w:rsid w:val="00D14FC2"/>
    <w:rsid w:val="00D168F4"/>
    <w:rsid w:val="00D17B97"/>
    <w:rsid w:val="00D22F0A"/>
    <w:rsid w:val="00D2443A"/>
    <w:rsid w:val="00D25026"/>
    <w:rsid w:val="00D30674"/>
    <w:rsid w:val="00D333DE"/>
    <w:rsid w:val="00D334AB"/>
    <w:rsid w:val="00D34793"/>
    <w:rsid w:val="00D365AB"/>
    <w:rsid w:val="00D37ECB"/>
    <w:rsid w:val="00D4476E"/>
    <w:rsid w:val="00D462D8"/>
    <w:rsid w:val="00D62719"/>
    <w:rsid w:val="00D67F20"/>
    <w:rsid w:val="00D71BC0"/>
    <w:rsid w:val="00D80861"/>
    <w:rsid w:val="00D82FD9"/>
    <w:rsid w:val="00D876A2"/>
    <w:rsid w:val="00D877CD"/>
    <w:rsid w:val="00D901BF"/>
    <w:rsid w:val="00D914EF"/>
    <w:rsid w:val="00D94FF0"/>
    <w:rsid w:val="00DA013A"/>
    <w:rsid w:val="00DA15C1"/>
    <w:rsid w:val="00DA20F1"/>
    <w:rsid w:val="00DA3F51"/>
    <w:rsid w:val="00DA68E9"/>
    <w:rsid w:val="00DA74B9"/>
    <w:rsid w:val="00DB0985"/>
    <w:rsid w:val="00DB280A"/>
    <w:rsid w:val="00DB3149"/>
    <w:rsid w:val="00DB5E1F"/>
    <w:rsid w:val="00DC039B"/>
    <w:rsid w:val="00DC27C3"/>
    <w:rsid w:val="00DC7FA8"/>
    <w:rsid w:val="00DD246A"/>
    <w:rsid w:val="00DD3DA1"/>
    <w:rsid w:val="00DD3EFD"/>
    <w:rsid w:val="00DD64F8"/>
    <w:rsid w:val="00DD7F36"/>
    <w:rsid w:val="00DE0020"/>
    <w:rsid w:val="00DE0292"/>
    <w:rsid w:val="00DE407B"/>
    <w:rsid w:val="00DE411B"/>
    <w:rsid w:val="00DF25B9"/>
    <w:rsid w:val="00E01A05"/>
    <w:rsid w:val="00E03749"/>
    <w:rsid w:val="00E03FD0"/>
    <w:rsid w:val="00E06066"/>
    <w:rsid w:val="00E34FC5"/>
    <w:rsid w:val="00E355A4"/>
    <w:rsid w:val="00E361D9"/>
    <w:rsid w:val="00E4141F"/>
    <w:rsid w:val="00E4292B"/>
    <w:rsid w:val="00E42C37"/>
    <w:rsid w:val="00E44789"/>
    <w:rsid w:val="00E47078"/>
    <w:rsid w:val="00E50474"/>
    <w:rsid w:val="00E51DB3"/>
    <w:rsid w:val="00E534EE"/>
    <w:rsid w:val="00E54D57"/>
    <w:rsid w:val="00E635F2"/>
    <w:rsid w:val="00E667B5"/>
    <w:rsid w:val="00E74617"/>
    <w:rsid w:val="00E76A82"/>
    <w:rsid w:val="00E85E0E"/>
    <w:rsid w:val="00E87A8B"/>
    <w:rsid w:val="00E91183"/>
    <w:rsid w:val="00E9284D"/>
    <w:rsid w:val="00E95EC1"/>
    <w:rsid w:val="00EA23E2"/>
    <w:rsid w:val="00EA42CC"/>
    <w:rsid w:val="00EA6789"/>
    <w:rsid w:val="00EA7160"/>
    <w:rsid w:val="00EA74B3"/>
    <w:rsid w:val="00EB01DA"/>
    <w:rsid w:val="00EB23E4"/>
    <w:rsid w:val="00EB3927"/>
    <w:rsid w:val="00EC2335"/>
    <w:rsid w:val="00EE0CD2"/>
    <w:rsid w:val="00EE1CBA"/>
    <w:rsid w:val="00EE248F"/>
    <w:rsid w:val="00EE68F9"/>
    <w:rsid w:val="00EF6E85"/>
    <w:rsid w:val="00F001B5"/>
    <w:rsid w:val="00F003C9"/>
    <w:rsid w:val="00F0109D"/>
    <w:rsid w:val="00F0666D"/>
    <w:rsid w:val="00F1108E"/>
    <w:rsid w:val="00F11838"/>
    <w:rsid w:val="00F12A00"/>
    <w:rsid w:val="00F12CC4"/>
    <w:rsid w:val="00F1498D"/>
    <w:rsid w:val="00F16470"/>
    <w:rsid w:val="00F25D8C"/>
    <w:rsid w:val="00F268AE"/>
    <w:rsid w:val="00F26985"/>
    <w:rsid w:val="00F30AE3"/>
    <w:rsid w:val="00F3363E"/>
    <w:rsid w:val="00F33D42"/>
    <w:rsid w:val="00F342A0"/>
    <w:rsid w:val="00F353B1"/>
    <w:rsid w:val="00F37B64"/>
    <w:rsid w:val="00F40423"/>
    <w:rsid w:val="00F4251E"/>
    <w:rsid w:val="00F43B78"/>
    <w:rsid w:val="00F47183"/>
    <w:rsid w:val="00F54393"/>
    <w:rsid w:val="00F57963"/>
    <w:rsid w:val="00F62602"/>
    <w:rsid w:val="00F646AB"/>
    <w:rsid w:val="00F70023"/>
    <w:rsid w:val="00F729AF"/>
    <w:rsid w:val="00F72E0D"/>
    <w:rsid w:val="00F73B09"/>
    <w:rsid w:val="00F742BE"/>
    <w:rsid w:val="00F75C67"/>
    <w:rsid w:val="00F77373"/>
    <w:rsid w:val="00F81C86"/>
    <w:rsid w:val="00F83B81"/>
    <w:rsid w:val="00F84E8D"/>
    <w:rsid w:val="00F86238"/>
    <w:rsid w:val="00F96FFD"/>
    <w:rsid w:val="00FA0688"/>
    <w:rsid w:val="00FA167B"/>
    <w:rsid w:val="00FA1DCF"/>
    <w:rsid w:val="00FA216F"/>
    <w:rsid w:val="00FA35E9"/>
    <w:rsid w:val="00FA4539"/>
    <w:rsid w:val="00FA70AC"/>
    <w:rsid w:val="00FA738D"/>
    <w:rsid w:val="00FA761C"/>
    <w:rsid w:val="00FB1847"/>
    <w:rsid w:val="00FB4264"/>
    <w:rsid w:val="00FB7976"/>
    <w:rsid w:val="00FC010B"/>
    <w:rsid w:val="00FC350F"/>
    <w:rsid w:val="00FC623E"/>
    <w:rsid w:val="00FD3DFA"/>
    <w:rsid w:val="00FE0564"/>
    <w:rsid w:val="00FE0E14"/>
    <w:rsid w:val="00FE3A8C"/>
    <w:rsid w:val="00FE569C"/>
    <w:rsid w:val="00FE62FB"/>
    <w:rsid w:val="00FE66A1"/>
    <w:rsid w:val="00FE783E"/>
    <w:rsid w:val="00FF0103"/>
    <w:rsid w:val="00FF34D7"/>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BE4C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5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character" w:customStyle="1" w:styleId="hps">
    <w:name w:val="hps"/>
    <w:basedOn w:val="DefaultParagraphFont"/>
    <w:rsid w:val="00820DCC"/>
    <w:rPr>
      <w:rFonts w:eastAsia="Times New Roman" w:cs="Times New Roman"/>
      <w:lang w:val="fr-FR"/>
    </w:rPr>
  </w:style>
  <w:style w:type="character" w:customStyle="1" w:styleId="shorttext">
    <w:name w:val="short_text"/>
    <w:basedOn w:val="DefaultParagraphFont"/>
    <w:rsid w:val="00974716"/>
  </w:style>
  <w:style w:type="character" w:customStyle="1" w:styleId="atn">
    <w:name w:val="atn"/>
    <w:basedOn w:val="DefaultParagraphFont"/>
    <w:rsid w:val="0087260E"/>
  </w:style>
  <w:style w:type="character" w:styleId="CommentReference">
    <w:name w:val="annotation reference"/>
    <w:basedOn w:val="DefaultParagraphFont"/>
    <w:uiPriority w:val="99"/>
    <w:semiHidden/>
    <w:unhideWhenUsed/>
    <w:rsid w:val="00BC408B"/>
    <w:rPr>
      <w:sz w:val="18"/>
      <w:szCs w:val="18"/>
    </w:rPr>
  </w:style>
  <w:style w:type="paragraph" w:styleId="CommentText">
    <w:name w:val="annotation text"/>
    <w:basedOn w:val="Normal"/>
    <w:link w:val="CommentTextChar"/>
    <w:uiPriority w:val="99"/>
    <w:semiHidden/>
    <w:unhideWhenUsed/>
    <w:rsid w:val="00BC408B"/>
    <w:pPr>
      <w:spacing w:line="240" w:lineRule="auto"/>
    </w:pPr>
    <w:rPr>
      <w:sz w:val="24"/>
      <w:szCs w:val="24"/>
    </w:rPr>
  </w:style>
  <w:style w:type="character" w:customStyle="1" w:styleId="CommentTextChar">
    <w:name w:val="Comment Text Char"/>
    <w:basedOn w:val="DefaultParagraphFont"/>
    <w:link w:val="CommentText"/>
    <w:uiPriority w:val="99"/>
    <w:semiHidden/>
    <w:rsid w:val="00BC408B"/>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BC408B"/>
    <w:rPr>
      <w:b/>
      <w:bCs/>
      <w:sz w:val="20"/>
      <w:szCs w:val="20"/>
    </w:rPr>
  </w:style>
  <w:style w:type="character" w:customStyle="1" w:styleId="CommentSubjectChar">
    <w:name w:val="Comment Subject Char"/>
    <w:basedOn w:val="CommentTextChar"/>
    <w:link w:val="CommentSubject"/>
    <w:uiPriority w:val="99"/>
    <w:semiHidden/>
    <w:rsid w:val="00BC408B"/>
    <w:rPr>
      <w:rFonts w:ascii="Arial" w:hAnsi="Arial"/>
      <w:b/>
      <w:bCs/>
      <w:sz w:val="20"/>
      <w:szCs w:val="20"/>
    </w:rPr>
  </w:style>
  <w:style w:type="paragraph" w:styleId="Revision">
    <w:name w:val="Revision"/>
    <w:hidden/>
    <w:uiPriority w:val="99"/>
    <w:semiHidden/>
    <w:rsid w:val="00084479"/>
    <w:pPr>
      <w:spacing w:after="0" w:line="240" w:lineRule="auto"/>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5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character" w:customStyle="1" w:styleId="hps">
    <w:name w:val="hps"/>
    <w:basedOn w:val="DefaultParagraphFont"/>
    <w:rsid w:val="00820DCC"/>
    <w:rPr>
      <w:rFonts w:eastAsia="Times New Roman" w:cs="Times New Roman"/>
      <w:lang w:val="fr-FR"/>
    </w:rPr>
  </w:style>
  <w:style w:type="character" w:customStyle="1" w:styleId="shorttext">
    <w:name w:val="short_text"/>
    <w:basedOn w:val="DefaultParagraphFont"/>
    <w:rsid w:val="00974716"/>
  </w:style>
  <w:style w:type="character" w:customStyle="1" w:styleId="atn">
    <w:name w:val="atn"/>
    <w:basedOn w:val="DefaultParagraphFont"/>
    <w:rsid w:val="0087260E"/>
  </w:style>
  <w:style w:type="character" w:styleId="CommentReference">
    <w:name w:val="annotation reference"/>
    <w:basedOn w:val="DefaultParagraphFont"/>
    <w:uiPriority w:val="99"/>
    <w:semiHidden/>
    <w:unhideWhenUsed/>
    <w:rsid w:val="00BC408B"/>
    <w:rPr>
      <w:sz w:val="18"/>
      <w:szCs w:val="18"/>
    </w:rPr>
  </w:style>
  <w:style w:type="paragraph" w:styleId="CommentText">
    <w:name w:val="annotation text"/>
    <w:basedOn w:val="Normal"/>
    <w:link w:val="CommentTextChar"/>
    <w:uiPriority w:val="99"/>
    <w:semiHidden/>
    <w:unhideWhenUsed/>
    <w:rsid w:val="00BC408B"/>
    <w:pPr>
      <w:spacing w:line="240" w:lineRule="auto"/>
    </w:pPr>
    <w:rPr>
      <w:sz w:val="24"/>
      <w:szCs w:val="24"/>
    </w:rPr>
  </w:style>
  <w:style w:type="character" w:customStyle="1" w:styleId="CommentTextChar">
    <w:name w:val="Comment Text Char"/>
    <w:basedOn w:val="DefaultParagraphFont"/>
    <w:link w:val="CommentText"/>
    <w:uiPriority w:val="99"/>
    <w:semiHidden/>
    <w:rsid w:val="00BC408B"/>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BC408B"/>
    <w:rPr>
      <w:b/>
      <w:bCs/>
      <w:sz w:val="20"/>
      <w:szCs w:val="20"/>
    </w:rPr>
  </w:style>
  <w:style w:type="character" w:customStyle="1" w:styleId="CommentSubjectChar">
    <w:name w:val="Comment Subject Char"/>
    <w:basedOn w:val="CommentTextChar"/>
    <w:link w:val="CommentSubject"/>
    <w:uiPriority w:val="99"/>
    <w:semiHidden/>
    <w:rsid w:val="00BC408B"/>
    <w:rPr>
      <w:rFonts w:ascii="Arial" w:hAnsi="Arial"/>
      <w:b/>
      <w:bCs/>
      <w:sz w:val="20"/>
      <w:szCs w:val="20"/>
    </w:rPr>
  </w:style>
  <w:style w:type="paragraph" w:styleId="Revision">
    <w:name w:val="Revision"/>
    <w:hidden/>
    <w:uiPriority w:val="99"/>
    <w:semiHidden/>
    <w:rsid w:val="00084479"/>
    <w:pPr>
      <w:spacing w:after="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9168255">
      <w:bodyDiv w:val="1"/>
      <w:marLeft w:val="0"/>
      <w:marRight w:val="0"/>
      <w:marTop w:val="0"/>
      <w:marBottom w:val="0"/>
      <w:divBdr>
        <w:top w:val="none" w:sz="0" w:space="0" w:color="auto"/>
        <w:left w:val="none" w:sz="0" w:space="0" w:color="auto"/>
        <w:bottom w:val="none" w:sz="0" w:space="0" w:color="auto"/>
        <w:right w:val="none" w:sz="0" w:space="0" w:color="auto"/>
      </w:divBdr>
      <w:divsChild>
        <w:div w:id="511072373">
          <w:marLeft w:val="0"/>
          <w:marRight w:val="0"/>
          <w:marTop w:val="0"/>
          <w:marBottom w:val="0"/>
          <w:divBdr>
            <w:top w:val="none" w:sz="0" w:space="0" w:color="auto"/>
            <w:left w:val="none" w:sz="0" w:space="0" w:color="auto"/>
            <w:bottom w:val="none" w:sz="0" w:space="0" w:color="auto"/>
            <w:right w:val="none" w:sz="0" w:space="0" w:color="auto"/>
          </w:divBdr>
          <w:divsChild>
            <w:div w:id="335773305">
              <w:marLeft w:val="0"/>
              <w:marRight w:val="0"/>
              <w:marTop w:val="0"/>
              <w:marBottom w:val="0"/>
              <w:divBdr>
                <w:top w:val="none" w:sz="0" w:space="0" w:color="auto"/>
                <w:left w:val="none" w:sz="0" w:space="0" w:color="auto"/>
                <w:bottom w:val="none" w:sz="0" w:space="0" w:color="auto"/>
                <w:right w:val="none" w:sz="0" w:space="0" w:color="auto"/>
              </w:divBdr>
              <w:divsChild>
                <w:div w:id="1146975551">
                  <w:marLeft w:val="0"/>
                  <w:marRight w:val="0"/>
                  <w:marTop w:val="0"/>
                  <w:marBottom w:val="0"/>
                  <w:divBdr>
                    <w:top w:val="none" w:sz="0" w:space="0" w:color="auto"/>
                    <w:left w:val="none" w:sz="0" w:space="0" w:color="auto"/>
                    <w:bottom w:val="none" w:sz="0" w:space="0" w:color="auto"/>
                    <w:right w:val="none" w:sz="0" w:space="0" w:color="auto"/>
                  </w:divBdr>
                  <w:divsChild>
                    <w:div w:id="333529705">
                      <w:marLeft w:val="0"/>
                      <w:marRight w:val="0"/>
                      <w:marTop w:val="0"/>
                      <w:marBottom w:val="0"/>
                      <w:divBdr>
                        <w:top w:val="none" w:sz="0" w:space="0" w:color="auto"/>
                        <w:left w:val="none" w:sz="0" w:space="0" w:color="auto"/>
                        <w:bottom w:val="none" w:sz="0" w:space="0" w:color="auto"/>
                        <w:right w:val="none" w:sz="0" w:space="0" w:color="auto"/>
                      </w:divBdr>
                      <w:divsChild>
                        <w:div w:id="504327062">
                          <w:marLeft w:val="0"/>
                          <w:marRight w:val="0"/>
                          <w:marTop w:val="0"/>
                          <w:marBottom w:val="0"/>
                          <w:divBdr>
                            <w:top w:val="none" w:sz="0" w:space="0" w:color="auto"/>
                            <w:left w:val="none" w:sz="0" w:space="0" w:color="auto"/>
                            <w:bottom w:val="none" w:sz="0" w:space="0" w:color="auto"/>
                            <w:right w:val="none" w:sz="0" w:space="0" w:color="auto"/>
                          </w:divBdr>
                          <w:divsChild>
                            <w:div w:id="7850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851301">
      <w:bodyDiv w:val="1"/>
      <w:marLeft w:val="0"/>
      <w:marRight w:val="0"/>
      <w:marTop w:val="0"/>
      <w:marBottom w:val="0"/>
      <w:divBdr>
        <w:top w:val="none" w:sz="0" w:space="0" w:color="auto"/>
        <w:left w:val="none" w:sz="0" w:space="0" w:color="auto"/>
        <w:bottom w:val="none" w:sz="0" w:space="0" w:color="auto"/>
        <w:right w:val="none" w:sz="0" w:space="0" w:color="auto"/>
      </w:divBdr>
      <w:divsChild>
        <w:div w:id="1865055872">
          <w:marLeft w:val="0"/>
          <w:marRight w:val="0"/>
          <w:marTop w:val="0"/>
          <w:marBottom w:val="0"/>
          <w:divBdr>
            <w:top w:val="none" w:sz="0" w:space="0" w:color="auto"/>
            <w:left w:val="none" w:sz="0" w:space="0" w:color="auto"/>
            <w:bottom w:val="none" w:sz="0" w:space="0" w:color="auto"/>
            <w:right w:val="none" w:sz="0" w:space="0" w:color="auto"/>
          </w:divBdr>
          <w:divsChild>
            <w:div w:id="1788237029">
              <w:marLeft w:val="0"/>
              <w:marRight w:val="0"/>
              <w:marTop w:val="0"/>
              <w:marBottom w:val="0"/>
              <w:divBdr>
                <w:top w:val="none" w:sz="0" w:space="0" w:color="auto"/>
                <w:left w:val="none" w:sz="0" w:space="0" w:color="auto"/>
                <w:bottom w:val="none" w:sz="0" w:space="0" w:color="auto"/>
                <w:right w:val="none" w:sz="0" w:space="0" w:color="auto"/>
              </w:divBdr>
              <w:divsChild>
                <w:div w:id="592593490">
                  <w:marLeft w:val="0"/>
                  <w:marRight w:val="0"/>
                  <w:marTop w:val="0"/>
                  <w:marBottom w:val="0"/>
                  <w:divBdr>
                    <w:top w:val="none" w:sz="0" w:space="0" w:color="auto"/>
                    <w:left w:val="none" w:sz="0" w:space="0" w:color="auto"/>
                    <w:bottom w:val="none" w:sz="0" w:space="0" w:color="auto"/>
                    <w:right w:val="none" w:sz="0" w:space="0" w:color="auto"/>
                  </w:divBdr>
                  <w:divsChild>
                    <w:div w:id="682099049">
                      <w:marLeft w:val="0"/>
                      <w:marRight w:val="0"/>
                      <w:marTop w:val="0"/>
                      <w:marBottom w:val="0"/>
                      <w:divBdr>
                        <w:top w:val="none" w:sz="0" w:space="0" w:color="auto"/>
                        <w:left w:val="none" w:sz="0" w:space="0" w:color="auto"/>
                        <w:bottom w:val="none" w:sz="0" w:space="0" w:color="auto"/>
                        <w:right w:val="none" w:sz="0" w:space="0" w:color="auto"/>
                      </w:divBdr>
                      <w:divsChild>
                        <w:div w:id="1063872076">
                          <w:marLeft w:val="0"/>
                          <w:marRight w:val="0"/>
                          <w:marTop w:val="0"/>
                          <w:marBottom w:val="0"/>
                          <w:divBdr>
                            <w:top w:val="none" w:sz="0" w:space="0" w:color="auto"/>
                            <w:left w:val="none" w:sz="0" w:space="0" w:color="auto"/>
                            <w:bottom w:val="none" w:sz="0" w:space="0" w:color="auto"/>
                            <w:right w:val="none" w:sz="0" w:space="0" w:color="auto"/>
                          </w:divBdr>
                          <w:divsChild>
                            <w:div w:id="6165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170865">
      <w:bodyDiv w:val="1"/>
      <w:marLeft w:val="0"/>
      <w:marRight w:val="0"/>
      <w:marTop w:val="0"/>
      <w:marBottom w:val="0"/>
      <w:divBdr>
        <w:top w:val="none" w:sz="0" w:space="0" w:color="auto"/>
        <w:left w:val="none" w:sz="0" w:space="0" w:color="auto"/>
        <w:bottom w:val="none" w:sz="0" w:space="0" w:color="auto"/>
        <w:right w:val="none" w:sz="0" w:space="0" w:color="auto"/>
      </w:divBdr>
      <w:divsChild>
        <w:div w:id="354617600">
          <w:marLeft w:val="0"/>
          <w:marRight w:val="0"/>
          <w:marTop w:val="0"/>
          <w:marBottom w:val="0"/>
          <w:divBdr>
            <w:top w:val="none" w:sz="0" w:space="0" w:color="auto"/>
            <w:left w:val="none" w:sz="0" w:space="0" w:color="auto"/>
            <w:bottom w:val="none" w:sz="0" w:space="0" w:color="auto"/>
            <w:right w:val="none" w:sz="0" w:space="0" w:color="auto"/>
          </w:divBdr>
          <w:divsChild>
            <w:div w:id="1794865491">
              <w:marLeft w:val="0"/>
              <w:marRight w:val="0"/>
              <w:marTop w:val="0"/>
              <w:marBottom w:val="0"/>
              <w:divBdr>
                <w:top w:val="none" w:sz="0" w:space="0" w:color="auto"/>
                <w:left w:val="none" w:sz="0" w:space="0" w:color="auto"/>
                <w:bottom w:val="none" w:sz="0" w:space="0" w:color="auto"/>
                <w:right w:val="none" w:sz="0" w:space="0" w:color="auto"/>
              </w:divBdr>
              <w:divsChild>
                <w:div w:id="1185899897">
                  <w:marLeft w:val="0"/>
                  <w:marRight w:val="0"/>
                  <w:marTop w:val="0"/>
                  <w:marBottom w:val="0"/>
                  <w:divBdr>
                    <w:top w:val="none" w:sz="0" w:space="0" w:color="auto"/>
                    <w:left w:val="none" w:sz="0" w:space="0" w:color="auto"/>
                    <w:bottom w:val="none" w:sz="0" w:space="0" w:color="auto"/>
                    <w:right w:val="none" w:sz="0" w:space="0" w:color="auto"/>
                  </w:divBdr>
                  <w:divsChild>
                    <w:div w:id="979504351">
                      <w:marLeft w:val="0"/>
                      <w:marRight w:val="0"/>
                      <w:marTop w:val="0"/>
                      <w:marBottom w:val="0"/>
                      <w:divBdr>
                        <w:top w:val="none" w:sz="0" w:space="0" w:color="auto"/>
                        <w:left w:val="none" w:sz="0" w:space="0" w:color="auto"/>
                        <w:bottom w:val="none" w:sz="0" w:space="0" w:color="auto"/>
                        <w:right w:val="none" w:sz="0" w:space="0" w:color="auto"/>
                      </w:divBdr>
                      <w:divsChild>
                        <w:div w:id="190072548">
                          <w:marLeft w:val="0"/>
                          <w:marRight w:val="0"/>
                          <w:marTop w:val="0"/>
                          <w:marBottom w:val="0"/>
                          <w:divBdr>
                            <w:top w:val="none" w:sz="0" w:space="0" w:color="auto"/>
                            <w:left w:val="none" w:sz="0" w:space="0" w:color="auto"/>
                            <w:bottom w:val="none" w:sz="0" w:space="0" w:color="auto"/>
                            <w:right w:val="none" w:sz="0" w:space="0" w:color="auto"/>
                          </w:divBdr>
                          <w:divsChild>
                            <w:div w:id="103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564939">
      <w:bodyDiv w:val="1"/>
      <w:marLeft w:val="0"/>
      <w:marRight w:val="0"/>
      <w:marTop w:val="0"/>
      <w:marBottom w:val="0"/>
      <w:divBdr>
        <w:top w:val="none" w:sz="0" w:space="0" w:color="auto"/>
        <w:left w:val="none" w:sz="0" w:space="0" w:color="auto"/>
        <w:bottom w:val="none" w:sz="0" w:space="0" w:color="auto"/>
        <w:right w:val="none" w:sz="0" w:space="0" w:color="auto"/>
      </w:divBdr>
      <w:divsChild>
        <w:div w:id="1067726527">
          <w:marLeft w:val="0"/>
          <w:marRight w:val="0"/>
          <w:marTop w:val="0"/>
          <w:marBottom w:val="0"/>
          <w:divBdr>
            <w:top w:val="none" w:sz="0" w:space="0" w:color="auto"/>
            <w:left w:val="none" w:sz="0" w:space="0" w:color="auto"/>
            <w:bottom w:val="none" w:sz="0" w:space="0" w:color="auto"/>
            <w:right w:val="none" w:sz="0" w:space="0" w:color="auto"/>
          </w:divBdr>
          <w:divsChild>
            <w:div w:id="878934229">
              <w:marLeft w:val="0"/>
              <w:marRight w:val="0"/>
              <w:marTop w:val="0"/>
              <w:marBottom w:val="0"/>
              <w:divBdr>
                <w:top w:val="none" w:sz="0" w:space="0" w:color="auto"/>
                <w:left w:val="none" w:sz="0" w:space="0" w:color="auto"/>
                <w:bottom w:val="none" w:sz="0" w:space="0" w:color="auto"/>
                <w:right w:val="none" w:sz="0" w:space="0" w:color="auto"/>
              </w:divBdr>
              <w:divsChild>
                <w:div w:id="162861305">
                  <w:marLeft w:val="0"/>
                  <w:marRight w:val="0"/>
                  <w:marTop w:val="0"/>
                  <w:marBottom w:val="0"/>
                  <w:divBdr>
                    <w:top w:val="none" w:sz="0" w:space="0" w:color="auto"/>
                    <w:left w:val="none" w:sz="0" w:space="0" w:color="auto"/>
                    <w:bottom w:val="none" w:sz="0" w:space="0" w:color="auto"/>
                    <w:right w:val="none" w:sz="0" w:space="0" w:color="auto"/>
                  </w:divBdr>
                  <w:divsChild>
                    <w:div w:id="159850225">
                      <w:marLeft w:val="0"/>
                      <w:marRight w:val="0"/>
                      <w:marTop w:val="0"/>
                      <w:marBottom w:val="0"/>
                      <w:divBdr>
                        <w:top w:val="none" w:sz="0" w:space="0" w:color="auto"/>
                        <w:left w:val="none" w:sz="0" w:space="0" w:color="auto"/>
                        <w:bottom w:val="none" w:sz="0" w:space="0" w:color="auto"/>
                        <w:right w:val="none" w:sz="0" w:space="0" w:color="auto"/>
                      </w:divBdr>
                      <w:divsChild>
                        <w:div w:id="1580284061">
                          <w:marLeft w:val="0"/>
                          <w:marRight w:val="0"/>
                          <w:marTop w:val="0"/>
                          <w:marBottom w:val="0"/>
                          <w:divBdr>
                            <w:top w:val="none" w:sz="0" w:space="0" w:color="auto"/>
                            <w:left w:val="none" w:sz="0" w:space="0" w:color="auto"/>
                            <w:bottom w:val="none" w:sz="0" w:space="0" w:color="auto"/>
                            <w:right w:val="none" w:sz="0" w:space="0" w:color="auto"/>
                          </w:divBdr>
                          <w:divsChild>
                            <w:div w:id="117468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859222">
      <w:bodyDiv w:val="1"/>
      <w:marLeft w:val="0"/>
      <w:marRight w:val="0"/>
      <w:marTop w:val="0"/>
      <w:marBottom w:val="0"/>
      <w:divBdr>
        <w:top w:val="none" w:sz="0" w:space="0" w:color="auto"/>
        <w:left w:val="none" w:sz="0" w:space="0" w:color="auto"/>
        <w:bottom w:val="none" w:sz="0" w:space="0" w:color="auto"/>
        <w:right w:val="none" w:sz="0" w:space="0" w:color="auto"/>
      </w:divBdr>
      <w:divsChild>
        <w:div w:id="63187399">
          <w:marLeft w:val="0"/>
          <w:marRight w:val="0"/>
          <w:marTop w:val="0"/>
          <w:marBottom w:val="0"/>
          <w:divBdr>
            <w:top w:val="none" w:sz="0" w:space="0" w:color="auto"/>
            <w:left w:val="none" w:sz="0" w:space="0" w:color="auto"/>
            <w:bottom w:val="none" w:sz="0" w:space="0" w:color="auto"/>
            <w:right w:val="none" w:sz="0" w:space="0" w:color="auto"/>
          </w:divBdr>
          <w:divsChild>
            <w:div w:id="1022852709">
              <w:marLeft w:val="0"/>
              <w:marRight w:val="0"/>
              <w:marTop w:val="0"/>
              <w:marBottom w:val="0"/>
              <w:divBdr>
                <w:top w:val="none" w:sz="0" w:space="0" w:color="auto"/>
                <w:left w:val="none" w:sz="0" w:space="0" w:color="auto"/>
                <w:bottom w:val="none" w:sz="0" w:space="0" w:color="auto"/>
                <w:right w:val="none" w:sz="0" w:space="0" w:color="auto"/>
              </w:divBdr>
              <w:divsChild>
                <w:div w:id="1655455530">
                  <w:marLeft w:val="0"/>
                  <w:marRight w:val="0"/>
                  <w:marTop w:val="0"/>
                  <w:marBottom w:val="0"/>
                  <w:divBdr>
                    <w:top w:val="none" w:sz="0" w:space="0" w:color="auto"/>
                    <w:left w:val="none" w:sz="0" w:space="0" w:color="auto"/>
                    <w:bottom w:val="none" w:sz="0" w:space="0" w:color="auto"/>
                    <w:right w:val="none" w:sz="0" w:space="0" w:color="auto"/>
                  </w:divBdr>
                  <w:divsChild>
                    <w:div w:id="2077390408">
                      <w:marLeft w:val="0"/>
                      <w:marRight w:val="0"/>
                      <w:marTop w:val="0"/>
                      <w:marBottom w:val="0"/>
                      <w:divBdr>
                        <w:top w:val="none" w:sz="0" w:space="0" w:color="auto"/>
                        <w:left w:val="none" w:sz="0" w:space="0" w:color="auto"/>
                        <w:bottom w:val="none" w:sz="0" w:space="0" w:color="auto"/>
                        <w:right w:val="none" w:sz="0" w:space="0" w:color="auto"/>
                      </w:divBdr>
                      <w:divsChild>
                        <w:div w:id="2006399734">
                          <w:marLeft w:val="0"/>
                          <w:marRight w:val="0"/>
                          <w:marTop w:val="0"/>
                          <w:marBottom w:val="0"/>
                          <w:divBdr>
                            <w:top w:val="none" w:sz="0" w:space="0" w:color="auto"/>
                            <w:left w:val="none" w:sz="0" w:space="0" w:color="auto"/>
                            <w:bottom w:val="none" w:sz="0" w:space="0" w:color="auto"/>
                            <w:right w:val="none" w:sz="0" w:space="0" w:color="auto"/>
                          </w:divBdr>
                          <w:divsChild>
                            <w:div w:id="163139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065585">
      <w:bodyDiv w:val="1"/>
      <w:marLeft w:val="0"/>
      <w:marRight w:val="0"/>
      <w:marTop w:val="0"/>
      <w:marBottom w:val="0"/>
      <w:divBdr>
        <w:top w:val="none" w:sz="0" w:space="0" w:color="auto"/>
        <w:left w:val="none" w:sz="0" w:space="0" w:color="auto"/>
        <w:bottom w:val="none" w:sz="0" w:space="0" w:color="auto"/>
        <w:right w:val="none" w:sz="0" w:space="0" w:color="auto"/>
      </w:divBdr>
      <w:divsChild>
        <w:div w:id="1048601957">
          <w:marLeft w:val="0"/>
          <w:marRight w:val="0"/>
          <w:marTop w:val="0"/>
          <w:marBottom w:val="0"/>
          <w:divBdr>
            <w:top w:val="none" w:sz="0" w:space="0" w:color="auto"/>
            <w:left w:val="none" w:sz="0" w:space="0" w:color="auto"/>
            <w:bottom w:val="none" w:sz="0" w:space="0" w:color="auto"/>
            <w:right w:val="none" w:sz="0" w:space="0" w:color="auto"/>
          </w:divBdr>
          <w:divsChild>
            <w:div w:id="2078897752">
              <w:marLeft w:val="0"/>
              <w:marRight w:val="0"/>
              <w:marTop w:val="0"/>
              <w:marBottom w:val="0"/>
              <w:divBdr>
                <w:top w:val="none" w:sz="0" w:space="0" w:color="auto"/>
                <w:left w:val="none" w:sz="0" w:space="0" w:color="auto"/>
                <w:bottom w:val="none" w:sz="0" w:space="0" w:color="auto"/>
                <w:right w:val="none" w:sz="0" w:space="0" w:color="auto"/>
              </w:divBdr>
              <w:divsChild>
                <w:div w:id="1681271254">
                  <w:marLeft w:val="0"/>
                  <w:marRight w:val="0"/>
                  <w:marTop w:val="0"/>
                  <w:marBottom w:val="0"/>
                  <w:divBdr>
                    <w:top w:val="none" w:sz="0" w:space="0" w:color="auto"/>
                    <w:left w:val="none" w:sz="0" w:space="0" w:color="auto"/>
                    <w:bottom w:val="none" w:sz="0" w:space="0" w:color="auto"/>
                    <w:right w:val="none" w:sz="0" w:space="0" w:color="auto"/>
                  </w:divBdr>
                  <w:divsChild>
                    <w:div w:id="1518618752">
                      <w:marLeft w:val="0"/>
                      <w:marRight w:val="0"/>
                      <w:marTop w:val="0"/>
                      <w:marBottom w:val="0"/>
                      <w:divBdr>
                        <w:top w:val="none" w:sz="0" w:space="0" w:color="auto"/>
                        <w:left w:val="none" w:sz="0" w:space="0" w:color="auto"/>
                        <w:bottom w:val="none" w:sz="0" w:space="0" w:color="auto"/>
                        <w:right w:val="none" w:sz="0" w:space="0" w:color="auto"/>
                      </w:divBdr>
                      <w:divsChild>
                        <w:div w:id="341666349">
                          <w:marLeft w:val="0"/>
                          <w:marRight w:val="0"/>
                          <w:marTop w:val="0"/>
                          <w:marBottom w:val="0"/>
                          <w:divBdr>
                            <w:top w:val="none" w:sz="0" w:space="0" w:color="auto"/>
                            <w:left w:val="none" w:sz="0" w:space="0" w:color="auto"/>
                            <w:bottom w:val="none" w:sz="0" w:space="0" w:color="auto"/>
                            <w:right w:val="none" w:sz="0" w:space="0" w:color="auto"/>
                          </w:divBdr>
                          <w:divsChild>
                            <w:div w:id="8235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479680">
      <w:bodyDiv w:val="1"/>
      <w:marLeft w:val="0"/>
      <w:marRight w:val="0"/>
      <w:marTop w:val="0"/>
      <w:marBottom w:val="0"/>
      <w:divBdr>
        <w:top w:val="none" w:sz="0" w:space="0" w:color="auto"/>
        <w:left w:val="none" w:sz="0" w:space="0" w:color="auto"/>
        <w:bottom w:val="none" w:sz="0" w:space="0" w:color="auto"/>
        <w:right w:val="none" w:sz="0" w:space="0" w:color="auto"/>
      </w:divBdr>
      <w:divsChild>
        <w:div w:id="2107577298">
          <w:marLeft w:val="0"/>
          <w:marRight w:val="0"/>
          <w:marTop w:val="0"/>
          <w:marBottom w:val="0"/>
          <w:divBdr>
            <w:top w:val="none" w:sz="0" w:space="0" w:color="auto"/>
            <w:left w:val="none" w:sz="0" w:space="0" w:color="auto"/>
            <w:bottom w:val="none" w:sz="0" w:space="0" w:color="auto"/>
            <w:right w:val="none" w:sz="0" w:space="0" w:color="auto"/>
          </w:divBdr>
          <w:divsChild>
            <w:div w:id="1104500572">
              <w:marLeft w:val="0"/>
              <w:marRight w:val="0"/>
              <w:marTop w:val="0"/>
              <w:marBottom w:val="0"/>
              <w:divBdr>
                <w:top w:val="none" w:sz="0" w:space="0" w:color="auto"/>
                <w:left w:val="none" w:sz="0" w:space="0" w:color="auto"/>
                <w:bottom w:val="none" w:sz="0" w:space="0" w:color="auto"/>
                <w:right w:val="none" w:sz="0" w:space="0" w:color="auto"/>
              </w:divBdr>
              <w:divsChild>
                <w:div w:id="658004596">
                  <w:marLeft w:val="0"/>
                  <w:marRight w:val="0"/>
                  <w:marTop w:val="0"/>
                  <w:marBottom w:val="0"/>
                  <w:divBdr>
                    <w:top w:val="none" w:sz="0" w:space="0" w:color="auto"/>
                    <w:left w:val="none" w:sz="0" w:space="0" w:color="auto"/>
                    <w:bottom w:val="none" w:sz="0" w:space="0" w:color="auto"/>
                    <w:right w:val="none" w:sz="0" w:space="0" w:color="auto"/>
                  </w:divBdr>
                  <w:divsChild>
                    <w:div w:id="1680498025">
                      <w:marLeft w:val="0"/>
                      <w:marRight w:val="0"/>
                      <w:marTop w:val="0"/>
                      <w:marBottom w:val="0"/>
                      <w:divBdr>
                        <w:top w:val="none" w:sz="0" w:space="0" w:color="auto"/>
                        <w:left w:val="none" w:sz="0" w:space="0" w:color="auto"/>
                        <w:bottom w:val="none" w:sz="0" w:space="0" w:color="auto"/>
                        <w:right w:val="none" w:sz="0" w:space="0" w:color="auto"/>
                      </w:divBdr>
                      <w:divsChild>
                        <w:div w:id="319577854">
                          <w:marLeft w:val="0"/>
                          <w:marRight w:val="0"/>
                          <w:marTop w:val="0"/>
                          <w:marBottom w:val="0"/>
                          <w:divBdr>
                            <w:top w:val="none" w:sz="0" w:space="0" w:color="auto"/>
                            <w:left w:val="none" w:sz="0" w:space="0" w:color="auto"/>
                            <w:bottom w:val="none" w:sz="0" w:space="0" w:color="auto"/>
                            <w:right w:val="none" w:sz="0" w:space="0" w:color="auto"/>
                          </w:divBdr>
                          <w:divsChild>
                            <w:div w:id="124541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C6EFC-32E7-074A-BF0A-FC87D3462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\Users\Luise\Dropbox (WS Secretariat)\WS\Templates\Focus on Competitions and Projects\CAP_doc_cover_v2.0.dotx</Template>
  <TotalTime>26</TotalTime>
  <Pages>5</Pages>
  <Words>678</Words>
  <Characters>3868</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ganjar satrio</cp:lastModifiedBy>
  <cp:revision>5</cp:revision>
  <cp:lastPrinted>2016-05-25T00:56:00Z</cp:lastPrinted>
  <dcterms:created xsi:type="dcterms:W3CDTF">2017-05-17T08:15:00Z</dcterms:created>
  <dcterms:modified xsi:type="dcterms:W3CDTF">2017-05-18T01:38:00Z</dcterms:modified>
</cp:coreProperties>
</file>