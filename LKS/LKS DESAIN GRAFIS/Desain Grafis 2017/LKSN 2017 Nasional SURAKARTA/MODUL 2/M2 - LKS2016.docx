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C993F2" w14:textId="0527C0E2" w:rsidR="006E26EF" w:rsidRPr="00E72DEF" w:rsidRDefault="001C2B30" w:rsidP="00313492">
      <w:pPr>
        <w:pStyle w:val="Title"/>
        <w:rPr>
          <w:rFonts w:cs="Arial"/>
          <w:lang w:val="en-US"/>
        </w:rPr>
      </w:pPr>
      <w:r w:rsidRPr="00E72DEF">
        <w:rPr>
          <w:rFonts w:cs="Arial"/>
          <w:lang w:val="en-US"/>
        </w:rPr>
        <w:t xml:space="preserve">Test Project </w:t>
      </w:r>
      <w:r w:rsidR="00C406CB" w:rsidRPr="00E72DEF">
        <w:rPr>
          <w:rFonts w:cs="Arial"/>
          <w:lang w:val="en-US"/>
        </w:rPr>
        <w:t>Graphic design Technology</w:t>
      </w:r>
    </w:p>
    <w:p w14:paraId="653D6282" w14:textId="559D0912" w:rsidR="00A77E62" w:rsidRPr="00E72DEF" w:rsidRDefault="00063CA5" w:rsidP="00313492">
      <w:pPr>
        <w:pStyle w:val="Subtitle"/>
        <w:rPr>
          <w:rFonts w:cs="Arial"/>
          <w:color w:val="FFFFFF" w:themeColor="background1"/>
          <w:lang w:val="en-US"/>
        </w:rPr>
      </w:pPr>
      <w:r w:rsidRPr="00E72DEF">
        <w:rPr>
          <w:rFonts w:cs="Arial"/>
          <w:color w:val="FFFFFF" w:themeColor="background1"/>
          <w:lang w:val="en-US"/>
        </w:rPr>
        <w:t>LKS</w:t>
      </w:r>
      <w:r w:rsidR="005D0A70">
        <w:rPr>
          <w:rFonts w:cs="Arial"/>
          <w:color w:val="FFFFFF" w:themeColor="background1"/>
          <w:lang w:val="en-US"/>
        </w:rPr>
        <w:t xml:space="preserve"> </w:t>
      </w:r>
      <w:r w:rsidRPr="00E72DEF">
        <w:rPr>
          <w:rFonts w:cs="Arial"/>
          <w:color w:val="FFFFFF" w:themeColor="background1"/>
          <w:lang w:val="en-US"/>
        </w:rPr>
        <w:t>201</w:t>
      </w:r>
      <w:r w:rsidR="00333160">
        <w:rPr>
          <w:rFonts w:cs="Arial"/>
          <w:color w:val="FFFFFF" w:themeColor="background1"/>
          <w:lang w:val="en-US"/>
        </w:rPr>
        <w:t>7</w:t>
      </w:r>
      <w:r w:rsidRPr="00E72DEF">
        <w:rPr>
          <w:rFonts w:cs="Arial"/>
          <w:color w:val="FFFFFF" w:themeColor="background1"/>
          <w:lang w:val="en-US"/>
        </w:rPr>
        <w:t xml:space="preserve"> – M</w:t>
      </w:r>
      <w:r w:rsidR="00333160">
        <w:rPr>
          <w:rFonts w:cs="Arial"/>
          <w:color w:val="FFFFFF" w:themeColor="background1"/>
          <w:lang w:val="en-US"/>
        </w:rPr>
        <w:t>2</w:t>
      </w:r>
    </w:p>
    <w:p w14:paraId="7EF90CE2" w14:textId="77777777" w:rsidR="008827AA" w:rsidRPr="00E72DEF" w:rsidRDefault="008827AA" w:rsidP="001C2B30">
      <w:pPr>
        <w:rPr>
          <w:rFonts w:cs="Arial"/>
          <w:lang w:val="en-US"/>
        </w:rPr>
      </w:pPr>
    </w:p>
    <w:p w14:paraId="33703D61" w14:textId="77777777" w:rsidR="008827AA" w:rsidRPr="00E72DEF" w:rsidRDefault="008827AA" w:rsidP="001C2B30">
      <w:pPr>
        <w:rPr>
          <w:rFonts w:cs="Arial"/>
          <w:lang w:val="en-US"/>
        </w:rPr>
      </w:pPr>
    </w:p>
    <w:p w14:paraId="73EF6EB4" w14:textId="77777777" w:rsidR="008827AA" w:rsidRPr="00E72DEF" w:rsidRDefault="008827AA" w:rsidP="001C2B30">
      <w:pPr>
        <w:rPr>
          <w:rFonts w:cs="Arial"/>
          <w:lang w:val="en-US"/>
        </w:rPr>
      </w:pPr>
    </w:p>
    <w:p w14:paraId="5034748F" w14:textId="77777777" w:rsidR="00C406CB" w:rsidRPr="00E72DEF" w:rsidRDefault="00C406CB" w:rsidP="001C2B30">
      <w:pPr>
        <w:rPr>
          <w:rFonts w:cs="Arial"/>
          <w:sz w:val="28"/>
          <w:szCs w:val="28"/>
          <w:lang w:val="en-US"/>
        </w:rPr>
      </w:pPr>
    </w:p>
    <w:p w14:paraId="0768832B" w14:textId="77777777" w:rsidR="00C406CB" w:rsidRPr="00E72DEF" w:rsidRDefault="00C406CB" w:rsidP="001C2B30">
      <w:pPr>
        <w:rPr>
          <w:rFonts w:cs="Arial"/>
          <w:sz w:val="28"/>
          <w:szCs w:val="28"/>
          <w:lang w:val="en-US"/>
        </w:rPr>
      </w:pPr>
    </w:p>
    <w:p w14:paraId="4F7CCDB4" w14:textId="77777777" w:rsidR="00C406CB" w:rsidRPr="00E72DEF" w:rsidRDefault="00C406CB" w:rsidP="001C2B30">
      <w:pPr>
        <w:rPr>
          <w:rFonts w:cs="Arial"/>
          <w:szCs w:val="20"/>
          <w:lang w:val="en-US"/>
        </w:rPr>
      </w:pPr>
    </w:p>
    <w:p w14:paraId="01EC5E5E" w14:textId="77777777" w:rsidR="00C406CB" w:rsidRPr="00E72DEF" w:rsidRDefault="00C406CB" w:rsidP="001C2B30">
      <w:pPr>
        <w:rPr>
          <w:rFonts w:cs="Arial"/>
          <w:szCs w:val="20"/>
          <w:lang w:val="en-US"/>
        </w:rPr>
      </w:pPr>
    </w:p>
    <w:p w14:paraId="4376DFA2" w14:textId="77777777" w:rsidR="001C2B30" w:rsidRPr="00E72DEF" w:rsidRDefault="001C2B30" w:rsidP="001C2B30">
      <w:pPr>
        <w:rPr>
          <w:rFonts w:cs="Arial"/>
          <w:szCs w:val="20"/>
          <w:lang w:val="en-US"/>
        </w:rPr>
      </w:pPr>
      <w:r w:rsidRPr="00E72DEF">
        <w:rPr>
          <w:rFonts w:cs="Arial"/>
          <w:szCs w:val="20"/>
          <w:lang w:val="en-US"/>
        </w:rPr>
        <w:t>Submitted by:</w:t>
      </w:r>
    </w:p>
    <w:p w14:paraId="53EADC1E" w14:textId="740B3D2B" w:rsidR="00063CA5" w:rsidRPr="00E72DEF" w:rsidRDefault="00063CA5" w:rsidP="001C2B30">
      <w:pPr>
        <w:rPr>
          <w:rFonts w:cs="Arial"/>
          <w:szCs w:val="20"/>
          <w:lang w:val="en-US"/>
        </w:rPr>
      </w:pPr>
      <w:r w:rsidRPr="00E72DEF">
        <w:rPr>
          <w:rFonts w:cs="Arial"/>
          <w:szCs w:val="20"/>
          <w:lang w:val="en-US"/>
        </w:rPr>
        <w:t>Alfie Kudusia</w:t>
      </w:r>
    </w:p>
    <w:p w14:paraId="4B04C229" w14:textId="3CA84763" w:rsidR="001C2B30" w:rsidRPr="00E72DEF" w:rsidRDefault="00063CA5" w:rsidP="001C2B30">
      <w:pPr>
        <w:rPr>
          <w:rFonts w:cs="Arial"/>
          <w:lang w:val="en-US"/>
        </w:rPr>
      </w:pPr>
      <w:r w:rsidRPr="00E72DEF">
        <w:rPr>
          <w:rFonts w:cs="Arial"/>
          <w:lang w:val="en-US"/>
        </w:rPr>
        <w:t>Budi Sriherlambang</w:t>
      </w:r>
    </w:p>
    <w:p w14:paraId="6E368564" w14:textId="6523C97D" w:rsidR="00063CA5" w:rsidRDefault="00063CA5" w:rsidP="001C2B30">
      <w:pPr>
        <w:rPr>
          <w:rFonts w:cs="Arial"/>
          <w:lang w:val="en-US"/>
        </w:rPr>
      </w:pPr>
      <w:r w:rsidRPr="00E72DEF">
        <w:rPr>
          <w:rFonts w:cs="Arial"/>
          <w:lang w:val="en-US"/>
        </w:rPr>
        <w:t>Darma</w:t>
      </w:r>
    </w:p>
    <w:p w14:paraId="028D00F3" w14:textId="766A17FB" w:rsidR="00333160" w:rsidRPr="00E72DEF" w:rsidRDefault="00333160" w:rsidP="001C2B30">
      <w:pPr>
        <w:rPr>
          <w:rFonts w:cs="Arial"/>
          <w:lang w:val="en-US"/>
        </w:rPr>
      </w:pPr>
      <w:r>
        <w:rPr>
          <w:rFonts w:cs="Arial"/>
          <w:lang w:val="en-US"/>
        </w:rPr>
        <w:t>Devina</w:t>
      </w:r>
    </w:p>
    <w:p w14:paraId="1EC776C3" w14:textId="28F5B886" w:rsidR="00063CA5" w:rsidRPr="00E72DEF" w:rsidRDefault="00063CA5" w:rsidP="001C2B30">
      <w:pPr>
        <w:rPr>
          <w:rFonts w:cs="Arial"/>
          <w:lang w:val="en-US"/>
        </w:rPr>
      </w:pPr>
      <w:r w:rsidRPr="00E72DEF">
        <w:rPr>
          <w:rFonts w:cs="Arial"/>
          <w:lang w:val="en-US"/>
        </w:rPr>
        <w:t>Ganjar Satrio</w:t>
      </w:r>
    </w:p>
    <w:p w14:paraId="1099809B" w14:textId="77777777" w:rsidR="008827AA" w:rsidRPr="00E72DEF" w:rsidRDefault="008827AA" w:rsidP="001C2B30">
      <w:pPr>
        <w:rPr>
          <w:rFonts w:cs="Arial"/>
          <w:lang w:val="en-US"/>
        </w:rPr>
      </w:pPr>
    </w:p>
    <w:p w14:paraId="3CC05CB6" w14:textId="3737AC7C" w:rsidR="001C2B30" w:rsidRPr="00E72DEF" w:rsidRDefault="001C2B30" w:rsidP="003736A1">
      <w:pPr>
        <w:pStyle w:val="ListBullet"/>
        <w:numPr>
          <w:ilvl w:val="0"/>
          <w:numId w:val="0"/>
        </w:numPr>
        <w:ind w:left="284"/>
        <w:rPr>
          <w:rFonts w:cs="Arial"/>
          <w:lang w:val="en-US"/>
        </w:rPr>
        <w:sectPr w:rsidR="001C2B30" w:rsidRPr="00E72DEF" w:rsidSect="00AB5A2B">
          <w:headerReference w:type="default" r:id="rId8"/>
          <w:footerReference w:type="default" r:id="rId9"/>
          <w:headerReference w:type="first" r:id="rId10"/>
          <w:footerReference w:type="first" r:id="rId11"/>
          <w:pgSz w:w="11900" w:h="16840" w:code="9"/>
          <w:pgMar w:top="1985" w:right="1134" w:bottom="1985" w:left="1134" w:header="567" w:footer="567" w:gutter="0"/>
          <w:cols w:space="708"/>
          <w:titlePg/>
          <w:docGrid w:linePitch="360"/>
        </w:sectPr>
      </w:pPr>
    </w:p>
    <w:p w14:paraId="397BE173" w14:textId="77777777" w:rsidR="007F212B" w:rsidRPr="00E72DEF" w:rsidRDefault="001C2B30" w:rsidP="007F212B">
      <w:pPr>
        <w:pStyle w:val="Heading2"/>
        <w:rPr>
          <w:rFonts w:cs="Arial"/>
          <w:lang w:val="en-US"/>
        </w:rPr>
      </w:pPr>
      <w:r w:rsidRPr="00E72DEF">
        <w:rPr>
          <w:rFonts w:cs="Arial"/>
          <w:lang w:val="en-US"/>
        </w:rPr>
        <w:lastRenderedPageBreak/>
        <w:t>Contents</w:t>
      </w:r>
    </w:p>
    <w:p w14:paraId="545E1B80" w14:textId="2C1C3C87" w:rsidR="0023666D" w:rsidRPr="00853B99" w:rsidRDefault="001C2B30" w:rsidP="00853B99">
      <w:pPr>
        <w:rPr>
          <w:rFonts w:cs="Arial"/>
          <w:lang w:val="en-US"/>
        </w:rPr>
      </w:pPr>
      <w:r w:rsidRPr="00E72DEF">
        <w:rPr>
          <w:rFonts w:cs="Arial"/>
          <w:lang w:val="en-US"/>
        </w:rPr>
        <w:t>This Test Project proposal consists of the following documentation/files:</w:t>
      </w:r>
    </w:p>
    <w:p w14:paraId="45C4EA7A" w14:textId="7ABFF255" w:rsidR="000932C4" w:rsidRDefault="00853B99" w:rsidP="001C2B30">
      <w:pPr>
        <w:rPr>
          <w:rFonts w:cs="Arial"/>
          <w:lang w:val="en-US"/>
        </w:rPr>
      </w:pPr>
      <w:r w:rsidRPr="00391B53">
        <w:rPr>
          <w:rFonts w:cs="Arial"/>
          <w:lang w:val="en-US"/>
        </w:rPr>
        <w:t>LKS</w:t>
      </w:r>
      <w:r w:rsidR="0023666D" w:rsidRPr="00391B53">
        <w:rPr>
          <w:rFonts w:cs="Arial"/>
          <w:lang w:val="en-US"/>
        </w:rPr>
        <w:t>201</w:t>
      </w:r>
      <w:r w:rsidR="00333160">
        <w:rPr>
          <w:rFonts w:cs="Arial"/>
          <w:lang w:val="en-US"/>
        </w:rPr>
        <w:t>7</w:t>
      </w:r>
      <w:r w:rsidR="0023666D" w:rsidRPr="00391B53">
        <w:rPr>
          <w:rFonts w:cs="Arial"/>
          <w:lang w:val="en-US"/>
        </w:rPr>
        <w:t>_M</w:t>
      </w:r>
      <w:r w:rsidR="00333160">
        <w:rPr>
          <w:rFonts w:cs="Arial"/>
          <w:lang w:val="en-US"/>
        </w:rPr>
        <w:t>2</w:t>
      </w:r>
      <w:r w:rsidRPr="00391B53">
        <w:rPr>
          <w:rFonts w:cs="Arial"/>
          <w:lang w:val="en-US"/>
        </w:rPr>
        <w:t>.txt</w:t>
      </w:r>
    </w:p>
    <w:p w14:paraId="09B5109E" w14:textId="6A12FF95" w:rsidR="00521138" w:rsidRPr="00391B53" w:rsidRDefault="00333160" w:rsidP="001C2B30">
      <w:pPr>
        <w:rPr>
          <w:rFonts w:eastAsia="Times New Roman" w:cs="Arial"/>
          <w:lang w:val="en-US"/>
        </w:rPr>
      </w:pPr>
      <w:r>
        <w:rPr>
          <w:rStyle w:val="hps"/>
          <w:rFonts w:eastAsiaTheme="minorHAnsi" w:cs="Arial"/>
          <w:lang w:val="en-US"/>
        </w:rPr>
        <w:t>LKS2017</w:t>
      </w:r>
      <w:r w:rsidR="00521138">
        <w:rPr>
          <w:rStyle w:val="hps"/>
          <w:rFonts w:eastAsiaTheme="minorHAnsi" w:cs="Arial"/>
          <w:lang w:val="en-US"/>
        </w:rPr>
        <w:t>_M</w:t>
      </w:r>
      <w:r>
        <w:rPr>
          <w:rStyle w:val="hps"/>
          <w:rFonts w:eastAsiaTheme="minorHAnsi" w:cs="Arial"/>
          <w:lang w:val="en-US"/>
        </w:rPr>
        <w:t>2</w:t>
      </w:r>
      <w:r w:rsidR="00521138">
        <w:rPr>
          <w:rStyle w:val="hps"/>
          <w:rFonts w:eastAsiaTheme="minorHAnsi" w:cs="Arial"/>
          <w:lang w:val="en-US"/>
        </w:rPr>
        <w:t>_Template.ai</w:t>
      </w:r>
    </w:p>
    <w:p w14:paraId="76FFF699" w14:textId="77777777" w:rsidR="001C2B30" w:rsidRPr="00E72DEF" w:rsidRDefault="001C2B30" w:rsidP="001C2B30">
      <w:pPr>
        <w:pStyle w:val="Heading2"/>
        <w:rPr>
          <w:rFonts w:cs="Arial"/>
          <w:lang w:val="en-US"/>
        </w:rPr>
      </w:pPr>
      <w:r w:rsidRPr="00E72DEF">
        <w:rPr>
          <w:rFonts w:cs="Arial"/>
          <w:lang w:val="en-US"/>
        </w:rPr>
        <w:t xml:space="preserve">Introduction </w:t>
      </w:r>
    </w:p>
    <w:p w14:paraId="2F9CA33C" w14:textId="77777777" w:rsidR="003912AF" w:rsidRPr="00E72DEF" w:rsidRDefault="003912AF" w:rsidP="003912AF">
      <w:pPr>
        <w:rPr>
          <w:rFonts w:cs="Arial"/>
          <w:lang w:val="en-US"/>
        </w:rPr>
      </w:pPr>
    </w:p>
    <w:p w14:paraId="10FF36A4" w14:textId="22A6F0CC" w:rsidR="003912AF" w:rsidRDefault="00333160" w:rsidP="003912AF">
      <w:pPr>
        <w:rPr>
          <w:rFonts w:cs="Arial"/>
          <w:lang w:val="en-US"/>
        </w:rPr>
      </w:pPr>
      <w:r w:rsidRPr="00333160">
        <w:rPr>
          <w:rFonts w:cs="Arial"/>
          <w:b/>
          <w:lang w:val="en-US"/>
        </w:rPr>
        <w:t xml:space="preserve">Hyperloop </w:t>
      </w:r>
      <w:r w:rsidRPr="00333160">
        <w:rPr>
          <w:rFonts w:cs="Arial"/>
          <w:lang w:val="en-US"/>
        </w:rPr>
        <w:t>is a new way to move people and things at airline speeds for the price of a bus ticket. It's on-demand, energy-efficient and safe.</w:t>
      </w:r>
      <w:r>
        <w:rPr>
          <w:rFonts w:cs="Arial"/>
          <w:lang w:val="en-US"/>
        </w:rPr>
        <w:t xml:space="preserve"> </w:t>
      </w:r>
      <w:r w:rsidRPr="00333160">
        <w:rPr>
          <w:rFonts w:cs="Arial"/>
          <w:lang w:val="en-US"/>
        </w:rPr>
        <w:t>We use a custom electric motor to accelerate and decelerate a levitated pod through a low-pressure tube. The vehicle will glide silently for miles with no turbulence.</w:t>
      </w:r>
    </w:p>
    <w:p w14:paraId="79707B5A" w14:textId="26D93563" w:rsidR="00333160" w:rsidRDefault="00333160" w:rsidP="003912AF">
      <w:pPr>
        <w:rPr>
          <w:rFonts w:cs="Arial"/>
          <w:lang w:val="en-US"/>
        </w:rPr>
      </w:pPr>
      <w:r w:rsidRPr="00333160">
        <w:rPr>
          <w:rFonts w:cs="Arial"/>
          <w:lang w:val="en-US"/>
        </w:rPr>
        <w:t>We started in 2014 in a Los Angeles garage. We're now 200 people on three campuses in LA and Nevada. We're engineers, welders, machinists, designers and builders.</w:t>
      </w:r>
      <w:r>
        <w:rPr>
          <w:rFonts w:cs="Arial"/>
          <w:lang w:val="en-US"/>
        </w:rPr>
        <w:t xml:space="preserve"> </w:t>
      </w:r>
      <w:r w:rsidRPr="00333160">
        <w:rPr>
          <w:rFonts w:cs="Arial"/>
          <w:lang w:val="en-US"/>
        </w:rPr>
        <w:t>We tested our motor in May, 2016, and will test the full system in early 2017.</w:t>
      </w:r>
    </w:p>
    <w:p w14:paraId="00CFD121" w14:textId="0BD430B9" w:rsidR="00333160" w:rsidRDefault="00333160" w:rsidP="003912AF">
      <w:pPr>
        <w:rPr>
          <w:rFonts w:cs="Arial"/>
          <w:lang w:val="en-US"/>
        </w:rPr>
      </w:pPr>
      <w:r w:rsidRPr="00333160">
        <w:rPr>
          <w:rFonts w:cs="Arial"/>
          <w:lang w:val="en-US"/>
        </w:rPr>
        <w:t>The world is ready for a new mode of transportation that will change the way we live. We're in the business of selling time, the most precious resource there is. When cities become metro stops, regions will flourish.</w:t>
      </w:r>
    </w:p>
    <w:p w14:paraId="3F96A0ED" w14:textId="77777777" w:rsidR="00333160" w:rsidRPr="00E72DEF" w:rsidRDefault="00333160" w:rsidP="003912AF">
      <w:pPr>
        <w:rPr>
          <w:rFonts w:cs="Arial"/>
          <w:lang w:val="en-US"/>
        </w:rPr>
      </w:pPr>
    </w:p>
    <w:p w14:paraId="00DA8F3F" w14:textId="027AABE9" w:rsidR="00104E62" w:rsidRPr="00E72DEF" w:rsidRDefault="00BE7D95" w:rsidP="008C632E">
      <w:pPr>
        <w:pStyle w:val="Heading4"/>
        <w:rPr>
          <w:rFonts w:cs="Arial"/>
          <w:lang w:val="en-US"/>
        </w:rPr>
      </w:pPr>
      <w:r w:rsidRPr="00E72DEF">
        <w:rPr>
          <w:rFonts w:cs="Arial"/>
          <w:lang w:val="en-US"/>
        </w:rPr>
        <w:t>Target market:</w:t>
      </w:r>
    </w:p>
    <w:p w14:paraId="184B10EC" w14:textId="77777777" w:rsidR="00333160" w:rsidRDefault="00104E62" w:rsidP="00362B10">
      <w:pPr>
        <w:rPr>
          <w:rStyle w:val="hps"/>
          <w:rFonts w:eastAsiaTheme="minorHAnsi" w:cs="Arial"/>
          <w:lang w:val="en-US"/>
        </w:rPr>
      </w:pPr>
      <w:r w:rsidRPr="00E72DEF">
        <w:rPr>
          <w:rStyle w:val="hps"/>
          <w:rFonts w:eastAsiaTheme="minorHAnsi" w:cs="Arial"/>
          <w:b/>
          <w:lang w:val="en-US"/>
        </w:rPr>
        <w:t>General informations</w:t>
      </w:r>
      <w:r w:rsidR="00030C37" w:rsidRPr="00E72DEF">
        <w:rPr>
          <w:rStyle w:val="hps"/>
          <w:rFonts w:eastAsiaTheme="minorHAnsi" w:cs="Arial"/>
          <w:b/>
          <w:lang w:val="en-US"/>
        </w:rPr>
        <w:br/>
      </w:r>
      <w:r w:rsidR="00BE7D95" w:rsidRPr="00E72DEF">
        <w:rPr>
          <w:rStyle w:val="hps"/>
          <w:rFonts w:eastAsiaTheme="minorHAnsi" w:cs="Arial"/>
          <w:lang w:val="en-US"/>
        </w:rPr>
        <w:t xml:space="preserve">Aged </w:t>
      </w:r>
      <w:r w:rsidR="00333160">
        <w:rPr>
          <w:rStyle w:val="hps"/>
          <w:rFonts w:eastAsiaTheme="minorHAnsi" w:cs="Arial"/>
          <w:lang w:val="en-US"/>
        </w:rPr>
        <w:t>25</w:t>
      </w:r>
      <w:r w:rsidR="00BE7D95" w:rsidRPr="00E72DEF">
        <w:rPr>
          <w:rFonts w:eastAsia="Times New Roman" w:cs="Arial"/>
          <w:lang w:val="en-US"/>
        </w:rPr>
        <w:t xml:space="preserve"> </w:t>
      </w:r>
      <w:r w:rsidR="00B10477" w:rsidRPr="00E72DEF">
        <w:rPr>
          <w:rStyle w:val="hps"/>
          <w:rFonts w:eastAsiaTheme="minorHAnsi" w:cs="Arial"/>
          <w:lang w:val="en-US"/>
        </w:rPr>
        <w:t xml:space="preserve">to </w:t>
      </w:r>
      <w:r w:rsidR="00333160">
        <w:rPr>
          <w:rStyle w:val="hps"/>
          <w:rFonts w:eastAsiaTheme="minorHAnsi" w:cs="Arial"/>
          <w:lang w:val="en-US"/>
        </w:rPr>
        <w:t>40</w:t>
      </w:r>
      <w:r w:rsidR="00BE7D95" w:rsidRPr="00E72DEF">
        <w:rPr>
          <w:rStyle w:val="hps"/>
          <w:rFonts w:eastAsiaTheme="minorHAnsi" w:cs="Arial"/>
          <w:lang w:val="en-US"/>
        </w:rPr>
        <w:t xml:space="preserve"> who</w:t>
      </w:r>
      <w:r w:rsidR="00BE7D95" w:rsidRPr="00E72DEF">
        <w:rPr>
          <w:rFonts w:eastAsia="Times New Roman" w:cs="Arial"/>
          <w:lang w:val="en-US"/>
        </w:rPr>
        <w:t xml:space="preserve"> </w:t>
      </w:r>
      <w:r w:rsidR="0092605B" w:rsidRPr="00E72DEF">
        <w:rPr>
          <w:rStyle w:val="hps"/>
          <w:rFonts w:eastAsiaTheme="minorHAnsi" w:cs="Arial"/>
          <w:lang w:val="en-US"/>
        </w:rPr>
        <w:t>are</w:t>
      </w:r>
      <w:r w:rsidR="00BE7D95" w:rsidRPr="00E72DEF">
        <w:rPr>
          <w:rStyle w:val="hps"/>
          <w:rFonts w:eastAsiaTheme="minorHAnsi" w:cs="Arial"/>
          <w:lang w:val="en-US"/>
        </w:rPr>
        <w:t xml:space="preserve"> </w:t>
      </w:r>
      <w:r w:rsidR="00333160">
        <w:rPr>
          <w:rStyle w:val="hps"/>
          <w:rFonts w:eastAsiaTheme="minorHAnsi" w:cs="Arial"/>
          <w:lang w:val="en-US"/>
        </w:rPr>
        <w:t>interest in technology and modern way of thinking.</w:t>
      </w:r>
    </w:p>
    <w:p w14:paraId="6DB12847" w14:textId="12D4F1FF" w:rsidR="00D17B97" w:rsidRPr="00E72DEF" w:rsidRDefault="00D17B97" w:rsidP="00362B10">
      <w:pPr>
        <w:rPr>
          <w:rStyle w:val="hps"/>
          <w:rFonts w:eastAsiaTheme="minorHAnsi" w:cs="Arial"/>
          <w:b/>
          <w:lang w:val="en-US"/>
        </w:rPr>
      </w:pPr>
      <w:r w:rsidRPr="00E72DEF">
        <w:rPr>
          <w:rStyle w:val="hps"/>
          <w:rFonts w:eastAsiaTheme="minorHAnsi" w:cs="Arial"/>
          <w:b/>
          <w:lang w:val="en-US"/>
        </w:rPr>
        <w:t xml:space="preserve"> </w:t>
      </w:r>
    </w:p>
    <w:p w14:paraId="5BEA552B" w14:textId="45A08856" w:rsidR="00027B37" w:rsidRDefault="00104E62" w:rsidP="00D17B97">
      <w:pPr>
        <w:spacing w:after="160"/>
        <w:rPr>
          <w:rStyle w:val="hps"/>
          <w:rFonts w:eastAsiaTheme="minorHAnsi" w:cs="Arial"/>
          <w:lang w:val="en-US"/>
        </w:rPr>
      </w:pPr>
      <w:r w:rsidRPr="00E72DEF">
        <w:rPr>
          <w:rStyle w:val="hps"/>
          <w:rFonts w:eastAsiaTheme="minorHAnsi" w:cs="Arial"/>
          <w:b/>
          <w:lang w:val="en-US"/>
        </w:rPr>
        <w:t>Personal characteristics</w:t>
      </w:r>
      <w:r w:rsidR="00D17B97" w:rsidRPr="00E72DEF">
        <w:rPr>
          <w:rStyle w:val="hps"/>
          <w:rFonts w:eastAsiaTheme="minorHAnsi" w:cs="Arial"/>
          <w:b/>
          <w:lang w:val="en-US"/>
        </w:rPr>
        <w:br/>
      </w:r>
      <w:r w:rsidR="00333160">
        <w:rPr>
          <w:rStyle w:val="hps"/>
          <w:rFonts w:eastAsiaTheme="minorHAnsi" w:cs="Arial"/>
          <w:lang w:val="en-US"/>
        </w:rPr>
        <w:t>They are</w:t>
      </w:r>
      <w:r w:rsidR="00743939">
        <w:rPr>
          <w:rStyle w:val="hps"/>
          <w:rFonts w:eastAsiaTheme="minorHAnsi" w:cs="Arial"/>
          <w:lang w:val="en-US"/>
        </w:rPr>
        <w:t xml:space="preserve"> people who interested in making a world a better place to live in. They crave about something new and want to take a part of it. </w:t>
      </w:r>
    </w:p>
    <w:p w14:paraId="5C24E5C8" w14:textId="77777777" w:rsidR="00333160" w:rsidRPr="00E72DEF" w:rsidRDefault="00333160" w:rsidP="00D17B97">
      <w:pPr>
        <w:spacing w:after="160"/>
        <w:rPr>
          <w:rStyle w:val="hps"/>
          <w:rFonts w:eastAsiaTheme="minorHAnsi" w:cs="Arial"/>
          <w:lang w:val="en-US"/>
        </w:rPr>
      </w:pPr>
    </w:p>
    <w:p w14:paraId="43F56FA1" w14:textId="5000B159" w:rsidR="00104E62" w:rsidRPr="00E72DEF" w:rsidRDefault="00104E62" w:rsidP="00661349">
      <w:pPr>
        <w:rPr>
          <w:rStyle w:val="hps"/>
          <w:rFonts w:eastAsiaTheme="minorHAnsi" w:cs="Arial"/>
          <w:lang w:val="en-US"/>
        </w:rPr>
      </w:pPr>
      <w:r w:rsidRPr="00E72DEF">
        <w:rPr>
          <w:rStyle w:val="hps"/>
          <w:rFonts w:eastAsiaTheme="minorHAnsi" w:cs="Arial"/>
          <w:b/>
          <w:lang w:val="en-US"/>
        </w:rPr>
        <w:t>Activities</w:t>
      </w:r>
      <w:r w:rsidR="00D17B97" w:rsidRPr="00E72DEF">
        <w:rPr>
          <w:rStyle w:val="hps"/>
          <w:rFonts w:eastAsiaTheme="minorHAnsi" w:cs="Arial"/>
          <w:b/>
          <w:lang w:val="en-US"/>
        </w:rPr>
        <w:br/>
      </w:r>
      <w:r w:rsidR="00024554" w:rsidRPr="00E72DEF">
        <w:rPr>
          <w:rStyle w:val="hps"/>
          <w:rFonts w:eastAsiaTheme="minorHAnsi" w:cs="Arial"/>
          <w:lang w:val="en-US"/>
        </w:rPr>
        <w:t xml:space="preserve">The majority </w:t>
      </w:r>
      <w:r w:rsidR="00743939">
        <w:rPr>
          <w:rStyle w:val="hps"/>
          <w:rFonts w:eastAsiaTheme="minorHAnsi" w:cs="Arial"/>
          <w:lang w:val="en-US"/>
        </w:rPr>
        <w:t xml:space="preserve">are the young people who loves to share the news and information about anything new and something that can make the world a better place, they actively use social media to share and create the community </w:t>
      </w:r>
    </w:p>
    <w:p w14:paraId="2D8471E9" w14:textId="77777777" w:rsidR="0092605B" w:rsidRPr="00E72DEF" w:rsidRDefault="0092605B">
      <w:pPr>
        <w:spacing w:after="160"/>
        <w:rPr>
          <w:rFonts w:eastAsiaTheme="majorEastAsia" w:cs="Arial"/>
          <w:b/>
          <w:caps/>
          <w:color w:val="000000" w:themeColor="text1"/>
          <w:sz w:val="22"/>
          <w:szCs w:val="24"/>
          <w:lang w:val="en-US"/>
        </w:rPr>
      </w:pPr>
      <w:r w:rsidRPr="00E72DEF">
        <w:rPr>
          <w:rFonts w:cs="Arial"/>
          <w:lang w:val="en-US"/>
        </w:rPr>
        <w:br w:type="page"/>
      </w:r>
    </w:p>
    <w:p w14:paraId="4AF72D8C" w14:textId="1EB41D8C" w:rsidR="00D72724" w:rsidRPr="00E72DEF" w:rsidRDefault="004A19E7" w:rsidP="00D72724">
      <w:pPr>
        <w:rPr>
          <w:rFonts w:cs="Arial"/>
          <w:b/>
          <w:sz w:val="32"/>
          <w:lang w:val="en-US"/>
        </w:rPr>
      </w:pPr>
      <w:r>
        <w:rPr>
          <w:rFonts w:cs="Arial"/>
          <w:b/>
          <w:sz w:val="32"/>
          <w:lang w:val="en-US"/>
        </w:rPr>
        <w:lastRenderedPageBreak/>
        <w:t>Description of Project and T</w:t>
      </w:r>
      <w:r w:rsidR="00D72724" w:rsidRPr="00E72DEF">
        <w:rPr>
          <w:rFonts w:cs="Arial"/>
          <w:b/>
          <w:sz w:val="32"/>
          <w:lang w:val="en-US"/>
        </w:rPr>
        <w:t>asks</w:t>
      </w:r>
    </w:p>
    <w:p w14:paraId="079B31AC" w14:textId="50707C5B" w:rsidR="00D72724" w:rsidRPr="00E72DEF" w:rsidRDefault="00D72724" w:rsidP="00D72724">
      <w:pPr>
        <w:pStyle w:val="Heading4"/>
        <w:rPr>
          <w:rFonts w:cs="Arial"/>
          <w:lang w:val="en-US"/>
        </w:rPr>
      </w:pPr>
      <w:r w:rsidRPr="00E72DEF">
        <w:rPr>
          <w:rFonts w:cs="Arial"/>
          <w:lang w:val="en-US"/>
        </w:rPr>
        <w:t xml:space="preserve">Project: </w:t>
      </w:r>
    </w:p>
    <w:p w14:paraId="67CD56D8" w14:textId="0CF9A54B" w:rsidR="00D72724" w:rsidRPr="00E72DEF" w:rsidRDefault="00D72724" w:rsidP="00D72724">
      <w:pPr>
        <w:rPr>
          <w:rFonts w:cs="Arial"/>
          <w:lang w:val="en-US"/>
        </w:rPr>
      </w:pPr>
      <w:r w:rsidRPr="00E72DEF">
        <w:rPr>
          <w:rFonts w:cs="Arial"/>
          <w:lang w:val="en-US"/>
        </w:rPr>
        <w:t>The project is to create sketches that have to be completed in 30 minutes</w:t>
      </w:r>
    </w:p>
    <w:p w14:paraId="211836B5" w14:textId="77777777" w:rsidR="000B63B0" w:rsidRPr="00E72DEF" w:rsidRDefault="000B63B0" w:rsidP="000B63B0">
      <w:pPr>
        <w:pStyle w:val="Heading2"/>
        <w:rPr>
          <w:rFonts w:cs="Arial"/>
          <w:lang w:val="en-US"/>
        </w:rPr>
      </w:pPr>
      <w:r w:rsidRPr="00E72DEF">
        <w:rPr>
          <w:rFonts w:cs="Arial"/>
          <w:lang w:val="en-US"/>
        </w:rPr>
        <w:t>Instructions to the Competitor</w:t>
      </w:r>
    </w:p>
    <w:p w14:paraId="1D9C445D" w14:textId="39058BAD" w:rsidR="00101D5E" w:rsidRPr="00E72DEF" w:rsidRDefault="0098488B" w:rsidP="000B63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lang w:val="en-US"/>
        </w:rPr>
      </w:pPr>
      <w:r w:rsidRPr="00E72DEF">
        <w:rPr>
          <w:rFonts w:cs="Arial"/>
          <w:b/>
          <w:bCs/>
          <w:szCs w:val="20"/>
          <w:lang w:val="en-US"/>
        </w:rPr>
        <w:t xml:space="preserve">About </w:t>
      </w:r>
      <w:r w:rsidR="00F32E5B" w:rsidRPr="00E72DEF">
        <w:rPr>
          <w:rFonts w:cs="Arial"/>
          <w:b/>
          <w:bCs/>
          <w:szCs w:val="20"/>
          <w:lang w:val="en-US"/>
        </w:rPr>
        <w:t>developing visual direction and log</w:t>
      </w:r>
      <w:r w:rsidR="0042613D" w:rsidRPr="00E72DEF">
        <w:rPr>
          <w:rFonts w:cs="Arial"/>
          <w:b/>
          <w:bCs/>
          <w:szCs w:val="20"/>
          <w:lang w:val="en-US"/>
        </w:rPr>
        <w:t>o</w:t>
      </w:r>
      <w:r w:rsidR="00F32E5B" w:rsidRPr="00E72DEF">
        <w:rPr>
          <w:rFonts w:cs="Arial"/>
          <w:b/>
          <w:bCs/>
          <w:szCs w:val="20"/>
          <w:lang w:val="en-US"/>
        </w:rPr>
        <w:t xml:space="preserve"> sketches in</w:t>
      </w:r>
      <w:r w:rsidRPr="00E72DEF">
        <w:rPr>
          <w:rFonts w:cs="Arial"/>
          <w:b/>
          <w:bCs/>
          <w:szCs w:val="20"/>
          <w:lang w:val="en-US"/>
        </w:rPr>
        <w:t xml:space="preserve"> design process</w:t>
      </w:r>
    </w:p>
    <w:p w14:paraId="61DEE2D6" w14:textId="3064D43D" w:rsidR="00C67C5A" w:rsidRPr="00E72DEF" w:rsidRDefault="00BD0F23" w:rsidP="000B63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lang w:val="en-US"/>
        </w:rPr>
      </w:pPr>
      <w:r w:rsidRPr="00E72DEF">
        <w:rPr>
          <w:rFonts w:cs="Arial"/>
          <w:szCs w:val="20"/>
          <w:lang w:val="en-US"/>
        </w:rPr>
        <w:t xml:space="preserve">• </w:t>
      </w:r>
      <w:r w:rsidR="00C67C5A" w:rsidRPr="00E72DEF">
        <w:rPr>
          <w:rFonts w:cs="Arial"/>
          <w:szCs w:val="20"/>
          <w:lang w:val="en-US"/>
        </w:rPr>
        <w:t>The process must be started</w:t>
      </w:r>
      <w:r w:rsidR="006C2AE0" w:rsidRPr="00E72DEF">
        <w:rPr>
          <w:rFonts w:cs="Arial"/>
          <w:szCs w:val="20"/>
          <w:lang w:val="en-US"/>
        </w:rPr>
        <w:t xml:space="preserve"> with creative</w:t>
      </w:r>
      <w:r w:rsidR="004A19E7">
        <w:rPr>
          <w:rFonts w:cs="Arial"/>
          <w:szCs w:val="20"/>
          <w:lang w:val="en-US"/>
        </w:rPr>
        <w:t xml:space="preserve"> thinking by using mind-mapping</w:t>
      </w:r>
    </w:p>
    <w:p w14:paraId="3D65B759" w14:textId="516C8BAC" w:rsidR="00BD0F23" w:rsidRPr="00E72DEF" w:rsidRDefault="00E72DEF" w:rsidP="000B63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lang w:val="en-US"/>
        </w:rPr>
      </w:pPr>
      <w:r w:rsidRPr="00E72DEF">
        <w:rPr>
          <w:rFonts w:cs="Arial"/>
          <w:szCs w:val="20"/>
          <w:lang w:val="en-US"/>
        </w:rPr>
        <w:t>• Mind mapping will show</w:t>
      </w:r>
      <w:r w:rsidR="00BD0F23" w:rsidRPr="00E72DEF">
        <w:rPr>
          <w:rFonts w:cs="Arial"/>
          <w:szCs w:val="20"/>
          <w:lang w:val="en-US"/>
        </w:rPr>
        <w:t xml:space="preserve"> the possibilities of vi</w:t>
      </w:r>
      <w:r w:rsidR="004A19E7">
        <w:rPr>
          <w:rFonts w:cs="Arial"/>
          <w:szCs w:val="20"/>
          <w:lang w:val="en-US"/>
        </w:rPr>
        <w:t>sual direction for the sketches</w:t>
      </w:r>
    </w:p>
    <w:p w14:paraId="02379BBD" w14:textId="79A84599" w:rsidR="00BD0F23" w:rsidRPr="00E72DEF" w:rsidRDefault="00BD0F23" w:rsidP="000B63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lang w:val="en-US"/>
        </w:rPr>
      </w:pPr>
      <w:r w:rsidRPr="00E72DEF">
        <w:rPr>
          <w:rFonts w:cs="Arial"/>
          <w:szCs w:val="20"/>
          <w:lang w:val="en-US"/>
        </w:rPr>
        <w:t xml:space="preserve">• Logo sketch alternatives must be explored </w:t>
      </w:r>
      <w:r w:rsidR="00E72DEF">
        <w:rPr>
          <w:rFonts w:cs="Arial"/>
          <w:szCs w:val="20"/>
          <w:lang w:val="en-US"/>
        </w:rPr>
        <w:t xml:space="preserve">with </w:t>
      </w:r>
      <w:r w:rsidRPr="00E72DEF">
        <w:rPr>
          <w:rFonts w:cs="Arial"/>
          <w:szCs w:val="20"/>
          <w:lang w:val="en-US"/>
        </w:rPr>
        <w:t>as many</w:t>
      </w:r>
      <w:r w:rsidR="00E72DEF">
        <w:rPr>
          <w:rFonts w:cs="Arial"/>
          <w:szCs w:val="20"/>
          <w:lang w:val="en-US"/>
        </w:rPr>
        <w:t xml:space="preserve"> possibilities</w:t>
      </w:r>
      <w:r w:rsidRPr="00E72DEF">
        <w:rPr>
          <w:rFonts w:cs="Arial"/>
          <w:szCs w:val="20"/>
          <w:lang w:val="en-US"/>
        </w:rPr>
        <w:t xml:space="preserve"> as </w:t>
      </w:r>
      <w:r w:rsidR="004A19E7">
        <w:rPr>
          <w:rFonts w:cs="Arial"/>
          <w:szCs w:val="20"/>
          <w:lang w:val="en-US"/>
        </w:rPr>
        <w:t>possible within given timeframe</w:t>
      </w:r>
    </w:p>
    <w:p w14:paraId="1F2AEBE9" w14:textId="0558CF15" w:rsidR="00BD0F23" w:rsidRPr="00E72DEF" w:rsidRDefault="00BD0F23" w:rsidP="000B63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lang w:val="en-US"/>
        </w:rPr>
      </w:pPr>
      <w:r w:rsidRPr="00E72DEF">
        <w:rPr>
          <w:rFonts w:cs="Arial"/>
          <w:szCs w:val="20"/>
          <w:lang w:val="en-US"/>
        </w:rPr>
        <w:t>• After several sketches have been made, recommend 1 sketch t</w:t>
      </w:r>
      <w:r w:rsidR="004A19E7">
        <w:rPr>
          <w:rFonts w:cs="Arial"/>
          <w:szCs w:val="20"/>
          <w:lang w:val="en-US"/>
        </w:rPr>
        <w:t>hat will be proceeded to Task 2</w:t>
      </w:r>
    </w:p>
    <w:p w14:paraId="1D1927E4" w14:textId="77777777" w:rsidR="00F77373" w:rsidRPr="00E72DEF" w:rsidRDefault="00F77373">
      <w:pPr>
        <w:spacing w:after="120" w:line="240" w:lineRule="auto"/>
        <w:rPr>
          <w:rFonts w:cs="Arial"/>
          <w:lang w:val="en-US"/>
        </w:rPr>
      </w:pPr>
    </w:p>
    <w:p w14:paraId="60EFF70E" w14:textId="2E389FC4" w:rsidR="00BB12E6" w:rsidRPr="00E72DEF" w:rsidRDefault="00BB12E6" w:rsidP="009205C6">
      <w:pPr>
        <w:pStyle w:val="Heading3"/>
        <w:rPr>
          <w:rFonts w:cs="Arial"/>
          <w:szCs w:val="20"/>
          <w:lang w:val="en-US"/>
        </w:rPr>
      </w:pPr>
      <w:r w:rsidRPr="00E72DEF">
        <w:rPr>
          <w:rFonts w:cs="Arial"/>
          <w:lang w:val="en-US"/>
        </w:rPr>
        <w:t>TASK 1:</w:t>
      </w:r>
      <w:r w:rsidR="00D67F20" w:rsidRPr="00E72DEF">
        <w:rPr>
          <w:rFonts w:cs="Arial"/>
          <w:lang w:val="en-US"/>
        </w:rPr>
        <w:t xml:space="preserve"> </w:t>
      </w:r>
      <w:r w:rsidR="00D72724" w:rsidRPr="00E72DEF">
        <w:rPr>
          <w:rFonts w:cs="Arial"/>
          <w:lang w:val="en-US"/>
        </w:rPr>
        <w:t>Logo Sketches</w:t>
      </w:r>
    </w:p>
    <w:p w14:paraId="28546D9E" w14:textId="09630229" w:rsidR="00083E53" w:rsidRPr="004A19E7" w:rsidRDefault="004A19E7" w:rsidP="004A19E7">
      <w:pPr>
        <w:rPr>
          <w:rFonts w:cs="Arial"/>
          <w:lang w:val="en-US"/>
        </w:rPr>
      </w:pPr>
      <w:r w:rsidRPr="00E72DEF">
        <w:rPr>
          <w:rFonts w:cs="Arial"/>
          <w:szCs w:val="20"/>
          <w:lang w:val="en-US"/>
        </w:rPr>
        <w:t xml:space="preserve">• </w:t>
      </w:r>
      <w:r w:rsidR="00083E53" w:rsidRPr="004A19E7">
        <w:rPr>
          <w:rFonts w:cs="Arial"/>
          <w:lang w:val="en-US"/>
        </w:rPr>
        <w:t xml:space="preserve">You must create a logo for </w:t>
      </w:r>
      <w:r w:rsidR="00743939" w:rsidRPr="004A19E7">
        <w:rPr>
          <w:rFonts w:cs="Arial"/>
          <w:lang w:val="en-US"/>
        </w:rPr>
        <w:t>Hyperloop</w:t>
      </w:r>
      <w:r w:rsidR="00B04044" w:rsidRPr="004A19E7">
        <w:rPr>
          <w:rFonts w:cs="Arial"/>
          <w:lang w:val="en-US"/>
        </w:rPr>
        <w:t>. The logo should represent</w:t>
      </w:r>
      <w:r w:rsidR="00083E53" w:rsidRPr="004A19E7">
        <w:rPr>
          <w:rFonts w:cs="Arial"/>
          <w:lang w:val="en-US"/>
        </w:rPr>
        <w:t xml:space="preserve"> </w:t>
      </w:r>
      <w:r w:rsidR="00743939" w:rsidRPr="004A19E7">
        <w:rPr>
          <w:rFonts w:cs="Arial"/>
          <w:lang w:val="en-US"/>
        </w:rPr>
        <w:t>the vision that Hyperloop want to achieve</w:t>
      </w:r>
    </w:p>
    <w:p w14:paraId="30B7A1FD" w14:textId="32F7CFA6" w:rsidR="005A7EAB" w:rsidRPr="00E72DEF" w:rsidRDefault="004A19E7" w:rsidP="00BB12E6">
      <w:pPr>
        <w:rPr>
          <w:rFonts w:cs="Arial"/>
          <w:lang w:val="en-US"/>
        </w:rPr>
      </w:pPr>
      <w:r w:rsidRPr="00E72DEF">
        <w:rPr>
          <w:rFonts w:cs="Arial"/>
          <w:szCs w:val="20"/>
          <w:lang w:val="en-US"/>
        </w:rPr>
        <w:t xml:space="preserve">• </w:t>
      </w:r>
      <w:r w:rsidR="0073270A" w:rsidRPr="00E72DEF">
        <w:rPr>
          <w:rFonts w:cs="Arial"/>
          <w:lang w:val="en-US"/>
        </w:rPr>
        <w:t xml:space="preserve">The sketches must explore the logo visual possibility in logogram </w:t>
      </w:r>
      <w:r w:rsidR="005A7EAB" w:rsidRPr="00E72DEF">
        <w:rPr>
          <w:rFonts w:cs="Arial"/>
          <w:lang w:val="en-US"/>
        </w:rPr>
        <w:t>or</w:t>
      </w:r>
      <w:r w:rsidR="0042613D" w:rsidRPr="00E72DEF">
        <w:rPr>
          <w:rFonts w:cs="Arial"/>
          <w:lang w:val="en-US"/>
        </w:rPr>
        <w:t>/and</w:t>
      </w:r>
      <w:r w:rsidR="0073270A" w:rsidRPr="00E72DEF">
        <w:rPr>
          <w:rFonts w:cs="Arial"/>
          <w:lang w:val="en-US"/>
        </w:rPr>
        <w:t xml:space="preserve"> logotyp</w:t>
      </w:r>
      <w:r>
        <w:rPr>
          <w:rFonts w:cs="Arial"/>
          <w:lang w:val="en-US"/>
        </w:rPr>
        <w:t>e</w:t>
      </w:r>
    </w:p>
    <w:p w14:paraId="7DA61D21" w14:textId="12675858" w:rsidR="005A7EAB" w:rsidRPr="00E72DEF" w:rsidRDefault="004A19E7" w:rsidP="00BB12E6">
      <w:pPr>
        <w:rPr>
          <w:rFonts w:cs="Arial"/>
          <w:lang w:val="en-US"/>
        </w:rPr>
      </w:pPr>
      <w:r w:rsidRPr="00E72DEF">
        <w:rPr>
          <w:rFonts w:cs="Arial"/>
          <w:szCs w:val="20"/>
          <w:lang w:val="en-US"/>
        </w:rPr>
        <w:t xml:space="preserve">• </w:t>
      </w:r>
      <w:r w:rsidR="0042613D" w:rsidRPr="00E72DEF">
        <w:rPr>
          <w:rFonts w:cs="Arial"/>
          <w:lang w:val="en-US"/>
        </w:rPr>
        <w:t xml:space="preserve">You can design using </w:t>
      </w:r>
      <w:r w:rsidR="005A7EAB" w:rsidRPr="00E72DEF">
        <w:rPr>
          <w:rFonts w:cs="Arial"/>
          <w:lang w:val="en-US"/>
        </w:rPr>
        <w:t xml:space="preserve">capital and lower-case letters </w:t>
      </w:r>
      <w:r w:rsidR="0042613D" w:rsidRPr="00E72DEF">
        <w:rPr>
          <w:rFonts w:cs="Arial"/>
          <w:lang w:val="en-US"/>
        </w:rPr>
        <w:t>depend</w:t>
      </w:r>
      <w:r w:rsidR="00AF0EB6">
        <w:rPr>
          <w:rFonts w:cs="Arial"/>
          <w:lang w:val="en-US"/>
        </w:rPr>
        <w:t>ing</w:t>
      </w:r>
      <w:r w:rsidR="0042613D" w:rsidRPr="00E72DEF">
        <w:rPr>
          <w:rFonts w:cs="Arial"/>
          <w:lang w:val="en-US"/>
        </w:rPr>
        <w:t xml:space="preserve"> on your design</w:t>
      </w:r>
    </w:p>
    <w:p w14:paraId="710DD973" w14:textId="7A31FCD6" w:rsidR="00E8488D" w:rsidRPr="00E72DEF" w:rsidRDefault="004A19E7" w:rsidP="00BB12E6">
      <w:pPr>
        <w:rPr>
          <w:rFonts w:cs="Arial"/>
          <w:lang w:val="en-US"/>
        </w:rPr>
      </w:pPr>
      <w:r w:rsidRPr="00E72DEF">
        <w:rPr>
          <w:rFonts w:cs="Arial"/>
          <w:szCs w:val="20"/>
          <w:lang w:val="en-US"/>
        </w:rPr>
        <w:t xml:space="preserve">• </w:t>
      </w:r>
      <w:r w:rsidR="005A7EAB" w:rsidRPr="00E72DEF">
        <w:rPr>
          <w:rFonts w:cs="Arial"/>
          <w:lang w:val="en-US"/>
        </w:rPr>
        <w:t xml:space="preserve">You must start with </w:t>
      </w:r>
      <w:r w:rsidR="00041858">
        <w:rPr>
          <w:rFonts w:cs="Arial"/>
          <w:lang w:val="en-US"/>
        </w:rPr>
        <w:t xml:space="preserve">creating </w:t>
      </w:r>
      <w:r w:rsidR="00B21A87" w:rsidRPr="00E72DEF">
        <w:rPr>
          <w:rFonts w:cs="Arial"/>
          <w:lang w:val="en-US"/>
        </w:rPr>
        <w:t>mind-map</w:t>
      </w:r>
      <w:r w:rsidR="00041858">
        <w:rPr>
          <w:rFonts w:cs="Arial"/>
          <w:lang w:val="en-US"/>
        </w:rPr>
        <w:t xml:space="preserve"> to sketch</w:t>
      </w:r>
      <w:r w:rsidR="00E8488D" w:rsidRPr="00E72DEF">
        <w:rPr>
          <w:rFonts w:cs="Arial"/>
          <w:lang w:val="en-US"/>
        </w:rPr>
        <w:t xml:space="preserve"> visual direction. Then </w:t>
      </w:r>
      <w:r w:rsidR="00BC1429" w:rsidRPr="00E72DEF">
        <w:rPr>
          <w:rFonts w:cs="Arial"/>
          <w:lang w:val="en-US"/>
        </w:rPr>
        <w:t>develop</w:t>
      </w:r>
      <w:r w:rsidR="00E8488D" w:rsidRPr="00E72DEF">
        <w:rPr>
          <w:rFonts w:cs="Arial"/>
          <w:lang w:val="en-US"/>
        </w:rPr>
        <w:t xml:space="preserve"> </w:t>
      </w:r>
      <w:r w:rsidR="005A7EAB" w:rsidRPr="00E72DEF">
        <w:rPr>
          <w:rFonts w:cs="Arial"/>
          <w:lang w:val="en-US"/>
        </w:rPr>
        <w:t>rough sketches</w:t>
      </w:r>
      <w:r w:rsidR="00BC1429" w:rsidRPr="00E72DEF">
        <w:rPr>
          <w:rFonts w:cs="Arial"/>
          <w:lang w:val="en-US"/>
        </w:rPr>
        <w:t xml:space="preserve"> based on visual direction </w:t>
      </w:r>
      <w:r w:rsidR="005D15B6">
        <w:rPr>
          <w:rFonts w:cs="Arial"/>
          <w:lang w:val="en-US"/>
        </w:rPr>
        <w:t>based on</w:t>
      </w:r>
      <w:r w:rsidR="00BC1429" w:rsidRPr="00E72DEF">
        <w:rPr>
          <w:rFonts w:cs="Arial"/>
          <w:lang w:val="en-US"/>
        </w:rPr>
        <w:t xml:space="preserve"> the</w:t>
      </w:r>
      <w:r w:rsidR="00B21A87" w:rsidRPr="00E72DEF">
        <w:rPr>
          <w:rFonts w:cs="Arial"/>
          <w:lang w:val="en-US"/>
        </w:rPr>
        <w:t xml:space="preserve"> mind-ma</w:t>
      </w:r>
      <w:r w:rsidR="00BC1429" w:rsidRPr="00E72DEF">
        <w:rPr>
          <w:rFonts w:cs="Arial"/>
          <w:lang w:val="en-US"/>
        </w:rPr>
        <w:t>p</w:t>
      </w:r>
      <w:r w:rsidR="00B21A87" w:rsidRPr="00E72DEF">
        <w:rPr>
          <w:rFonts w:cs="Arial"/>
          <w:lang w:val="en-US"/>
        </w:rPr>
        <w:t>p</w:t>
      </w:r>
      <w:r w:rsidR="00BC1429" w:rsidRPr="00E72DEF">
        <w:rPr>
          <w:rFonts w:cs="Arial"/>
          <w:lang w:val="en-US"/>
        </w:rPr>
        <w:t>ing.</w:t>
      </w:r>
      <w:r w:rsidR="005A7EAB" w:rsidRPr="00E72DEF">
        <w:rPr>
          <w:rFonts w:cs="Arial"/>
          <w:lang w:val="en-US"/>
        </w:rPr>
        <w:t xml:space="preserve"> </w:t>
      </w:r>
      <w:r w:rsidR="00BC1429" w:rsidRPr="00E72DEF">
        <w:rPr>
          <w:rFonts w:cs="Arial"/>
          <w:lang w:val="en-US"/>
        </w:rPr>
        <w:t>The final step is to create 3</w:t>
      </w:r>
      <w:r>
        <w:rPr>
          <w:rFonts w:cs="Arial"/>
          <w:lang w:val="en-US"/>
        </w:rPr>
        <w:t xml:space="preserve"> chosen and refined sketches</w:t>
      </w:r>
    </w:p>
    <w:p w14:paraId="55FA893E" w14:textId="4BEBED96" w:rsidR="009E50D2" w:rsidRPr="004A19E7" w:rsidRDefault="004A19E7" w:rsidP="004A19E7">
      <w:pPr>
        <w:rPr>
          <w:rStyle w:val="hps"/>
          <w:rFonts w:eastAsiaTheme="minorHAnsi" w:cs="Arial"/>
          <w:lang w:val="en-US"/>
        </w:rPr>
      </w:pPr>
      <w:r w:rsidRPr="00E72DEF">
        <w:rPr>
          <w:rFonts w:cs="Arial"/>
          <w:szCs w:val="20"/>
          <w:lang w:val="en-US"/>
        </w:rPr>
        <w:t xml:space="preserve">• </w:t>
      </w:r>
      <w:r w:rsidR="009E50D2" w:rsidRPr="00E72DEF">
        <w:rPr>
          <w:rFonts w:cs="Arial"/>
          <w:lang w:val="en-US"/>
        </w:rPr>
        <w:t>The line strokes and shape rend</w:t>
      </w:r>
      <w:r>
        <w:rPr>
          <w:rFonts w:cs="Arial"/>
          <w:lang w:val="en-US"/>
        </w:rPr>
        <w:t>ering have to be bold and clear</w:t>
      </w:r>
    </w:p>
    <w:p w14:paraId="52CC6E77" w14:textId="4D12C618" w:rsidR="002C30A1" w:rsidRPr="00E72DEF" w:rsidRDefault="002A35E4" w:rsidP="009205C6">
      <w:pPr>
        <w:pStyle w:val="Heading5"/>
        <w:rPr>
          <w:rStyle w:val="hps"/>
          <w:rFonts w:eastAsiaTheme="minorHAnsi" w:cs="Arial"/>
          <w:b w:val="0"/>
          <w:lang w:val="en-US"/>
        </w:rPr>
      </w:pPr>
      <w:r w:rsidRPr="00E72DEF">
        <w:rPr>
          <w:rStyle w:val="hps"/>
          <w:rFonts w:eastAsiaTheme="minorHAnsi" w:cs="Arial"/>
          <w:b w:val="0"/>
          <w:lang w:val="en-US"/>
        </w:rPr>
        <w:t>Technical specifications:</w:t>
      </w:r>
    </w:p>
    <w:p w14:paraId="1CB1B779" w14:textId="5187AD53" w:rsidR="00B21A87" w:rsidRPr="00E72DEF" w:rsidRDefault="009E50D2" w:rsidP="002C30A1">
      <w:pPr>
        <w:rPr>
          <w:rStyle w:val="hps"/>
          <w:rFonts w:eastAsiaTheme="minorHAnsi" w:cs="Arial"/>
          <w:lang w:val="en-US"/>
        </w:rPr>
      </w:pPr>
      <w:r w:rsidRPr="00E72DEF">
        <w:rPr>
          <w:rStyle w:val="hps"/>
          <w:rFonts w:eastAsiaTheme="minorHAnsi" w:cs="Arial"/>
          <w:lang w:val="en-US"/>
        </w:rPr>
        <w:t xml:space="preserve">• </w:t>
      </w:r>
      <w:r w:rsidR="008B4FA1" w:rsidRPr="00E72DEF">
        <w:rPr>
          <w:rStyle w:val="hps"/>
          <w:rFonts w:eastAsiaTheme="minorHAnsi" w:cs="Arial"/>
          <w:lang w:val="en-US"/>
        </w:rPr>
        <w:t xml:space="preserve">Mindmap </w:t>
      </w:r>
      <w:r w:rsidR="008B4FA1" w:rsidRPr="00E72DEF">
        <w:rPr>
          <w:rStyle w:val="hps"/>
          <w:rFonts w:eastAsiaTheme="minorHAnsi" w:cs="Arial"/>
          <w:lang w:val="en-US"/>
        </w:rPr>
        <w:tab/>
      </w:r>
      <w:r w:rsidR="008B4FA1" w:rsidRPr="00E72DEF">
        <w:rPr>
          <w:rStyle w:val="hps"/>
          <w:rFonts w:eastAsiaTheme="minorHAnsi" w:cs="Arial"/>
          <w:lang w:val="en-US"/>
        </w:rPr>
        <w:tab/>
        <w:t xml:space="preserve">: at least one </w:t>
      </w:r>
      <w:r w:rsidR="00B21A87" w:rsidRPr="00E72DEF">
        <w:rPr>
          <w:rStyle w:val="hps"/>
          <w:rFonts w:eastAsiaTheme="minorHAnsi" w:cs="Arial"/>
          <w:lang w:val="en-US"/>
        </w:rPr>
        <w:t>A4 paper</w:t>
      </w:r>
    </w:p>
    <w:p w14:paraId="5F7B21C8" w14:textId="4269CBED" w:rsidR="009E50D2" w:rsidRPr="00E72DEF" w:rsidRDefault="00B21A87" w:rsidP="002C30A1">
      <w:pPr>
        <w:rPr>
          <w:rStyle w:val="hps"/>
          <w:rFonts w:eastAsiaTheme="minorHAnsi" w:cs="Arial"/>
          <w:lang w:val="en-US"/>
        </w:rPr>
      </w:pPr>
      <w:r w:rsidRPr="00E72DEF">
        <w:rPr>
          <w:rStyle w:val="hps"/>
          <w:rFonts w:eastAsiaTheme="minorHAnsi" w:cs="Arial"/>
          <w:lang w:val="en-US"/>
        </w:rPr>
        <w:t xml:space="preserve">• </w:t>
      </w:r>
      <w:r w:rsidR="009E50D2" w:rsidRPr="00E72DEF">
        <w:rPr>
          <w:rStyle w:val="hps"/>
          <w:rFonts w:eastAsiaTheme="minorHAnsi" w:cs="Arial"/>
          <w:lang w:val="en-US"/>
        </w:rPr>
        <w:t xml:space="preserve">Rough sketches </w:t>
      </w:r>
      <w:r w:rsidR="008B4FA1" w:rsidRPr="00E72DEF">
        <w:rPr>
          <w:rStyle w:val="hps"/>
          <w:rFonts w:eastAsiaTheme="minorHAnsi" w:cs="Arial"/>
          <w:lang w:val="en-US"/>
        </w:rPr>
        <w:tab/>
        <w:t>: at least one</w:t>
      </w:r>
      <w:r w:rsidR="009E50D2" w:rsidRPr="00E72DEF">
        <w:rPr>
          <w:rStyle w:val="hps"/>
          <w:rFonts w:eastAsiaTheme="minorHAnsi" w:cs="Arial"/>
          <w:lang w:val="en-US"/>
        </w:rPr>
        <w:t xml:space="preserve"> A4 paper</w:t>
      </w:r>
    </w:p>
    <w:p w14:paraId="076FFA86" w14:textId="6F09B9B5" w:rsidR="009E50D2" w:rsidRPr="00E72DEF" w:rsidRDefault="009E50D2" w:rsidP="002C30A1">
      <w:pPr>
        <w:rPr>
          <w:rStyle w:val="hps"/>
          <w:rFonts w:eastAsiaTheme="minorHAnsi" w:cs="Arial"/>
          <w:lang w:val="en-US"/>
        </w:rPr>
      </w:pPr>
      <w:r w:rsidRPr="00E72DEF">
        <w:rPr>
          <w:rStyle w:val="hps"/>
          <w:rFonts w:eastAsiaTheme="minorHAnsi" w:cs="Arial"/>
          <w:lang w:val="en-US"/>
        </w:rPr>
        <w:t xml:space="preserve">• </w:t>
      </w:r>
      <w:r w:rsidR="008B4FA1" w:rsidRPr="00E72DEF">
        <w:rPr>
          <w:rStyle w:val="hps"/>
          <w:rFonts w:eastAsiaTheme="minorHAnsi" w:cs="Arial"/>
          <w:lang w:val="en-US"/>
        </w:rPr>
        <w:t>R</w:t>
      </w:r>
      <w:r w:rsidRPr="00E72DEF">
        <w:rPr>
          <w:rStyle w:val="hps"/>
          <w:rFonts w:eastAsiaTheme="minorHAnsi" w:cs="Arial"/>
          <w:lang w:val="en-US"/>
        </w:rPr>
        <w:t xml:space="preserve">efined sketches </w:t>
      </w:r>
      <w:r w:rsidR="008B4FA1" w:rsidRPr="00E72DEF">
        <w:rPr>
          <w:rStyle w:val="hps"/>
          <w:rFonts w:eastAsiaTheme="minorHAnsi" w:cs="Arial"/>
          <w:lang w:val="en-US"/>
        </w:rPr>
        <w:tab/>
        <w:t xml:space="preserve">: one </w:t>
      </w:r>
      <w:r w:rsidRPr="00E72DEF">
        <w:rPr>
          <w:rStyle w:val="hps"/>
          <w:rFonts w:eastAsiaTheme="minorHAnsi" w:cs="Arial"/>
          <w:lang w:val="en-US"/>
        </w:rPr>
        <w:t>A4 paper</w:t>
      </w:r>
      <w:r w:rsidR="008B4FA1" w:rsidRPr="00E72DEF">
        <w:rPr>
          <w:rStyle w:val="hps"/>
          <w:rFonts w:eastAsiaTheme="minorHAnsi" w:cs="Arial"/>
          <w:lang w:val="en-US"/>
        </w:rPr>
        <w:t xml:space="preserve"> (</w:t>
      </w:r>
      <w:r w:rsidR="008B4FA1" w:rsidRPr="00E72DEF">
        <w:rPr>
          <w:rFonts w:cs="Arial"/>
          <w:lang w:val="en-US"/>
        </w:rPr>
        <w:t>3 chosen</w:t>
      </w:r>
      <w:r w:rsidR="008B4FA1" w:rsidRPr="00E72DEF">
        <w:rPr>
          <w:rStyle w:val="hps"/>
          <w:rFonts w:eastAsiaTheme="minorHAnsi" w:cs="Arial"/>
          <w:lang w:val="en-US"/>
        </w:rPr>
        <w:t xml:space="preserve"> sketches)</w:t>
      </w:r>
    </w:p>
    <w:p w14:paraId="5E5C28DB" w14:textId="235C6E45" w:rsidR="009E50D2" w:rsidRPr="00E72DEF" w:rsidRDefault="009E50D2" w:rsidP="002C30A1">
      <w:pPr>
        <w:rPr>
          <w:rStyle w:val="hps"/>
          <w:rFonts w:eastAsiaTheme="minorHAnsi" w:cs="Arial"/>
          <w:lang w:val="en-US"/>
        </w:rPr>
      </w:pPr>
      <w:r w:rsidRPr="00E72DEF">
        <w:rPr>
          <w:rStyle w:val="hps"/>
          <w:rFonts w:eastAsiaTheme="minorHAnsi" w:cs="Arial"/>
          <w:lang w:val="en-US"/>
        </w:rPr>
        <w:t xml:space="preserve">• </w:t>
      </w:r>
      <w:r w:rsidR="00E8488D" w:rsidRPr="00E72DEF">
        <w:rPr>
          <w:rStyle w:val="hps"/>
          <w:rFonts w:eastAsiaTheme="minorHAnsi" w:cs="Arial"/>
          <w:lang w:val="en-US"/>
        </w:rPr>
        <w:t>You can only use pencil to create the sketches</w:t>
      </w:r>
    </w:p>
    <w:p w14:paraId="4A5D0646" w14:textId="735408AE" w:rsidR="00101D5E" w:rsidRPr="00E72DEF" w:rsidRDefault="00E8488D" w:rsidP="002C30A1">
      <w:pPr>
        <w:pStyle w:val="ListBullet3"/>
        <w:numPr>
          <w:ilvl w:val="0"/>
          <w:numId w:val="0"/>
        </w:numPr>
        <w:rPr>
          <w:rStyle w:val="hps"/>
          <w:rFonts w:eastAsiaTheme="minorHAnsi" w:cs="Arial"/>
          <w:lang w:val="en-US"/>
        </w:rPr>
      </w:pPr>
      <w:r w:rsidRPr="00E72DEF">
        <w:rPr>
          <w:rStyle w:val="hps"/>
          <w:rFonts w:eastAsiaTheme="minorHAnsi" w:cs="Arial"/>
          <w:lang w:val="en-US"/>
        </w:rPr>
        <w:t>• Several visual elements that are not allowed:</w:t>
      </w:r>
    </w:p>
    <w:p w14:paraId="2BFF11A1" w14:textId="124BF7AC" w:rsidR="00E8488D" w:rsidRPr="00E72DEF" w:rsidRDefault="00743939" w:rsidP="002C30A1">
      <w:pPr>
        <w:pStyle w:val="ListBullet3"/>
        <w:numPr>
          <w:ilvl w:val="0"/>
          <w:numId w:val="0"/>
        </w:numPr>
        <w:rPr>
          <w:rStyle w:val="hps"/>
          <w:rFonts w:eastAsiaTheme="minorHAnsi" w:cs="Arial"/>
          <w:lang w:val="en-US"/>
        </w:rPr>
      </w:pPr>
      <w:r>
        <w:rPr>
          <w:rStyle w:val="hps"/>
          <w:rFonts w:eastAsiaTheme="minorHAnsi" w:cs="Arial"/>
          <w:lang w:val="en-US"/>
        </w:rPr>
        <w:tab/>
        <w:t>• picture of train</w:t>
      </w:r>
    </w:p>
    <w:p w14:paraId="446FE321" w14:textId="136947ED" w:rsidR="00E8488D" w:rsidRPr="00E72DEF" w:rsidRDefault="00E8488D" w:rsidP="002C30A1">
      <w:pPr>
        <w:pStyle w:val="ListBullet3"/>
        <w:numPr>
          <w:ilvl w:val="0"/>
          <w:numId w:val="0"/>
        </w:numPr>
        <w:rPr>
          <w:rStyle w:val="hps"/>
          <w:rFonts w:eastAsiaTheme="minorHAnsi" w:cs="Arial"/>
          <w:lang w:val="en-US"/>
        </w:rPr>
      </w:pPr>
      <w:r w:rsidRPr="00E72DEF">
        <w:rPr>
          <w:rStyle w:val="hps"/>
          <w:rFonts w:eastAsiaTheme="minorHAnsi" w:cs="Arial"/>
          <w:lang w:val="en-US"/>
        </w:rPr>
        <w:tab/>
        <w:t>• picture of trophy</w:t>
      </w:r>
    </w:p>
    <w:p w14:paraId="32D487DF" w14:textId="77777777" w:rsidR="00B21A87" w:rsidRPr="00E72DEF" w:rsidRDefault="00B21A87" w:rsidP="002C30A1">
      <w:pPr>
        <w:pStyle w:val="ListBullet3"/>
        <w:numPr>
          <w:ilvl w:val="0"/>
          <w:numId w:val="0"/>
        </w:numPr>
        <w:rPr>
          <w:rStyle w:val="hps"/>
          <w:rFonts w:eastAsiaTheme="minorHAnsi" w:cs="Arial"/>
          <w:lang w:val="en-US"/>
        </w:rPr>
      </w:pPr>
    </w:p>
    <w:p w14:paraId="75337D1C" w14:textId="77777777" w:rsidR="009203C4" w:rsidRPr="00E72DEF" w:rsidRDefault="009203C4" w:rsidP="009205C6">
      <w:pPr>
        <w:pStyle w:val="Heading5"/>
        <w:rPr>
          <w:rStyle w:val="hps"/>
          <w:rFonts w:eastAsiaTheme="minorHAnsi" w:cs="Arial"/>
          <w:b w:val="0"/>
          <w:lang w:val="en-US"/>
        </w:rPr>
      </w:pPr>
      <w:r w:rsidRPr="00E72DEF">
        <w:rPr>
          <w:rStyle w:val="hps"/>
          <w:rFonts w:eastAsiaTheme="minorHAnsi" w:cs="Arial"/>
          <w:b w:val="0"/>
          <w:lang w:val="en-US"/>
        </w:rPr>
        <w:t>You must provide:</w:t>
      </w:r>
    </w:p>
    <w:p w14:paraId="5332D3A1" w14:textId="5FEDB003" w:rsidR="00B21A87" w:rsidRPr="00E72DEF" w:rsidRDefault="00B21A87" w:rsidP="009203C4">
      <w:pPr>
        <w:pStyle w:val="ListNumber"/>
        <w:numPr>
          <w:ilvl w:val="0"/>
          <w:numId w:val="20"/>
        </w:numPr>
        <w:rPr>
          <w:rFonts w:cs="Arial"/>
          <w:lang w:val="en-US"/>
        </w:rPr>
      </w:pPr>
      <w:r w:rsidRPr="00E72DEF">
        <w:rPr>
          <w:rFonts w:cs="Arial"/>
          <w:lang w:val="en-US"/>
        </w:rPr>
        <w:t>1 A4 paper for mindmap</w:t>
      </w:r>
    </w:p>
    <w:p w14:paraId="48F907E5" w14:textId="58727787" w:rsidR="00E8488D" w:rsidRPr="00E72DEF" w:rsidRDefault="00E8488D" w:rsidP="009203C4">
      <w:pPr>
        <w:pStyle w:val="ListNumber"/>
        <w:numPr>
          <w:ilvl w:val="0"/>
          <w:numId w:val="20"/>
        </w:numPr>
        <w:rPr>
          <w:rFonts w:cs="Arial"/>
          <w:lang w:val="en-US"/>
        </w:rPr>
      </w:pPr>
      <w:r w:rsidRPr="00E72DEF">
        <w:rPr>
          <w:rFonts w:cs="Arial"/>
          <w:lang w:val="en-US"/>
        </w:rPr>
        <w:t>1 A4 paper for rough sketches</w:t>
      </w:r>
    </w:p>
    <w:p w14:paraId="3A605EDE" w14:textId="6E9F6498" w:rsidR="00E8488D" w:rsidRPr="00E72DEF" w:rsidRDefault="00E8488D" w:rsidP="00B21A87">
      <w:pPr>
        <w:pStyle w:val="ListNumber"/>
        <w:numPr>
          <w:ilvl w:val="0"/>
          <w:numId w:val="20"/>
        </w:numPr>
        <w:rPr>
          <w:rFonts w:cs="Arial"/>
          <w:lang w:val="en-US"/>
        </w:rPr>
      </w:pPr>
      <w:r w:rsidRPr="00E72DEF">
        <w:rPr>
          <w:rFonts w:cs="Arial"/>
          <w:lang w:val="en-US"/>
        </w:rPr>
        <w:t>1 A4 paper for 3 chosen sketches</w:t>
      </w:r>
    </w:p>
    <w:p w14:paraId="63C262AD" w14:textId="77777777" w:rsidR="00B21A87" w:rsidRPr="00E72DEF" w:rsidRDefault="00B21A87" w:rsidP="00B21A87">
      <w:pPr>
        <w:pStyle w:val="ListNumber"/>
        <w:numPr>
          <w:ilvl w:val="0"/>
          <w:numId w:val="0"/>
        </w:numPr>
        <w:ind w:left="284" w:hanging="284"/>
        <w:rPr>
          <w:rFonts w:cs="Arial"/>
          <w:lang w:val="en-US"/>
        </w:rPr>
      </w:pPr>
    </w:p>
    <w:p w14:paraId="335061E3" w14:textId="77777777" w:rsidR="00B21A87" w:rsidRPr="00E72DEF" w:rsidRDefault="00B21A87" w:rsidP="00B21A87">
      <w:pPr>
        <w:pStyle w:val="ListNumber"/>
        <w:numPr>
          <w:ilvl w:val="0"/>
          <w:numId w:val="0"/>
        </w:numPr>
        <w:ind w:left="284" w:hanging="284"/>
        <w:rPr>
          <w:rFonts w:cs="Arial"/>
          <w:lang w:val="en-US"/>
        </w:rPr>
      </w:pPr>
    </w:p>
    <w:p w14:paraId="73E2FA86" w14:textId="77777777" w:rsidR="00B21A87" w:rsidRPr="00E72DEF" w:rsidRDefault="00B21A87" w:rsidP="00D72724">
      <w:pPr>
        <w:rPr>
          <w:rFonts w:cs="Arial"/>
          <w:b/>
          <w:sz w:val="32"/>
          <w:lang w:val="en-US"/>
        </w:rPr>
      </w:pPr>
    </w:p>
    <w:p w14:paraId="65B1E8AE" w14:textId="77777777" w:rsidR="00B21A87" w:rsidRPr="00E72DEF" w:rsidRDefault="00B21A87" w:rsidP="00D72724">
      <w:pPr>
        <w:rPr>
          <w:rFonts w:cs="Arial"/>
          <w:b/>
          <w:sz w:val="32"/>
          <w:lang w:val="en-US"/>
        </w:rPr>
      </w:pPr>
    </w:p>
    <w:p w14:paraId="75383ABE" w14:textId="77777777" w:rsidR="00B21A87" w:rsidRDefault="00B21A87" w:rsidP="00D72724">
      <w:pPr>
        <w:rPr>
          <w:rFonts w:cs="Arial"/>
          <w:b/>
          <w:sz w:val="32"/>
          <w:lang w:val="en-US"/>
        </w:rPr>
      </w:pPr>
    </w:p>
    <w:p w14:paraId="35067F04" w14:textId="77777777" w:rsidR="004A19E7" w:rsidRPr="00E72DEF" w:rsidRDefault="004A19E7" w:rsidP="00D72724">
      <w:pPr>
        <w:rPr>
          <w:rFonts w:cs="Arial"/>
          <w:b/>
          <w:sz w:val="32"/>
          <w:lang w:val="en-US"/>
        </w:rPr>
      </w:pPr>
    </w:p>
    <w:p w14:paraId="09327B92" w14:textId="77777777" w:rsidR="00B21A87" w:rsidRPr="00E72DEF" w:rsidRDefault="00B21A87" w:rsidP="00D72724">
      <w:pPr>
        <w:rPr>
          <w:rFonts w:cs="Arial"/>
          <w:b/>
          <w:sz w:val="32"/>
          <w:lang w:val="en-US"/>
        </w:rPr>
      </w:pPr>
    </w:p>
    <w:p w14:paraId="6C199AD8" w14:textId="77777777" w:rsidR="00D72724" w:rsidRPr="00E72DEF" w:rsidRDefault="00D72724" w:rsidP="00D72724">
      <w:pPr>
        <w:rPr>
          <w:rFonts w:cs="Arial"/>
          <w:b/>
          <w:sz w:val="32"/>
          <w:lang w:val="en-US"/>
        </w:rPr>
      </w:pPr>
      <w:r w:rsidRPr="00E72DEF">
        <w:rPr>
          <w:rFonts w:cs="Arial"/>
          <w:b/>
          <w:sz w:val="32"/>
          <w:lang w:val="en-US"/>
        </w:rPr>
        <w:lastRenderedPageBreak/>
        <w:t>Description of project and tasks</w:t>
      </w:r>
    </w:p>
    <w:p w14:paraId="2D563FAA" w14:textId="77777777" w:rsidR="00D72724" w:rsidRPr="00E72DEF" w:rsidRDefault="00D72724" w:rsidP="00D72724">
      <w:pPr>
        <w:pStyle w:val="Heading4"/>
        <w:rPr>
          <w:rFonts w:cs="Arial"/>
          <w:lang w:val="en-US"/>
        </w:rPr>
      </w:pPr>
      <w:r w:rsidRPr="00E72DEF">
        <w:rPr>
          <w:rFonts w:cs="Arial"/>
          <w:lang w:val="en-US"/>
        </w:rPr>
        <w:t>Project:</w:t>
      </w:r>
    </w:p>
    <w:p w14:paraId="54E4CFE8" w14:textId="6C26FBC2" w:rsidR="00D72724" w:rsidRPr="00E72DEF" w:rsidRDefault="00D72724" w:rsidP="00D72724">
      <w:pPr>
        <w:rPr>
          <w:rFonts w:cs="Arial"/>
          <w:lang w:val="en-US"/>
        </w:rPr>
      </w:pPr>
      <w:r w:rsidRPr="00E72DEF">
        <w:rPr>
          <w:rFonts w:cs="Arial"/>
          <w:lang w:val="en-US"/>
        </w:rPr>
        <w:t xml:space="preserve">The project is to </w:t>
      </w:r>
      <w:r w:rsidR="0098488B" w:rsidRPr="00E72DEF">
        <w:rPr>
          <w:rFonts w:cs="Arial"/>
          <w:lang w:val="en-US"/>
        </w:rPr>
        <w:t>translate 1 logo sketch</w:t>
      </w:r>
      <w:r w:rsidRPr="00E72DEF">
        <w:rPr>
          <w:rFonts w:cs="Arial"/>
          <w:lang w:val="en-US"/>
        </w:rPr>
        <w:t xml:space="preserve"> </w:t>
      </w:r>
      <w:r w:rsidR="0098488B" w:rsidRPr="00E72DEF">
        <w:rPr>
          <w:rFonts w:cs="Arial"/>
          <w:lang w:val="en-US"/>
        </w:rPr>
        <w:t>recommendation to digital version. The task must</w:t>
      </w:r>
      <w:r w:rsidR="00743939">
        <w:rPr>
          <w:rFonts w:cs="Arial"/>
          <w:lang w:val="en-US"/>
        </w:rPr>
        <w:t xml:space="preserve"> to be completed in 3</w:t>
      </w:r>
      <w:r w:rsidRPr="00E72DEF">
        <w:rPr>
          <w:rFonts w:cs="Arial"/>
          <w:lang w:val="en-US"/>
        </w:rPr>
        <w:t>0 minutes</w:t>
      </w:r>
      <w:r w:rsidR="0098488B" w:rsidRPr="00E72DEF">
        <w:rPr>
          <w:rFonts w:cs="Arial"/>
          <w:lang w:val="en-US"/>
        </w:rPr>
        <w:t>.</w:t>
      </w:r>
    </w:p>
    <w:p w14:paraId="09226670" w14:textId="77777777" w:rsidR="00D72724" w:rsidRPr="00E72DEF" w:rsidRDefault="00D72724" w:rsidP="00D72724">
      <w:pPr>
        <w:pStyle w:val="Heading2"/>
        <w:rPr>
          <w:rFonts w:cs="Arial"/>
          <w:lang w:val="en-US"/>
        </w:rPr>
      </w:pPr>
      <w:r w:rsidRPr="00E72DEF">
        <w:rPr>
          <w:rFonts w:cs="Arial"/>
          <w:lang w:val="en-US"/>
        </w:rPr>
        <w:t>Instructions to the Competitor</w:t>
      </w:r>
    </w:p>
    <w:p w14:paraId="07C0805A" w14:textId="77777777" w:rsidR="00D72724" w:rsidRPr="00E72DEF" w:rsidRDefault="00D72724" w:rsidP="00D727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lang w:val="en-US"/>
        </w:rPr>
      </w:pPr>
      <w:r w:rsidRPr="00E72DEF">
        <w:rPr>
          <w:rFonts w:cs="Arial"/>
          <w:b/>
          <w:bCs/>
          <w:szCs w:val="20"/>
          <w:lang w:val="en-US"/>
        </w:rPr>
        <w:t>About image and layout marking for all tasks:</w:t>
      </w:r>
    </w:p>
    <w:p w14:paraId="7F08AFDE" w14:textId="69F74F2C" w:rsidR="00D72724" w:rsidRPr="005D15B6" w:rsidRDefault="004A19E7" w:rsidP="00D727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lang w:val="en-US"/>
        </w:rPr>
      </w:pPr>
      <w:r>
        <w:rPr>
          <w:rFonts w:cs="Arial"/>
          <w:szCs w:val="20"/>
          <w:lang w:val="en-US"/>
        </w:rPr>
        <w:t>The final resolution, colo</w:t>
      </w:r>
      <w:r w:rsidR="00D72724" w:rsidRPr="00E72DEF">
        <w:rPr>
          <w:rFonts w:cs="Arial"/>
          <w:szCs w:val="20"/>
          <w:lang w:val="en-US"/>
        </w:rPr>
        <w:t>r mode and file formats of your images will be evaluate</w:t>
      </w:r>
      <w:r>
        <w:rPr>
          <w:rFonts w:cs="Arial"/>
          <w:szCs w:val="20"/>
          <w:lang w:val="en-US"/>
        </w:rPr>
        <w:t xml:space="preserve">d in the press ready PDF files. </w:t>
      </w:r>
      <w:r w:rsidR="00D72724" w:rsidRPr="00E72DEF">
        <w:rPr>
          <w:rFonts w:cs="Arial"/>
          <w:szCs w:val="20"/>
          <w:lang w:val="en-US"/>
        </w:rPr>
        <w:t>Only the following file f</w:t>
      </w:r>
      <w:r w:rsidR="008025E5" w:rsidRPr="00E72DEF">
        <w:rPr>
          <w:rFonts w:cs="Arial"/>
          <w:szCs w:val="20"/>
          <w:lang w:val="en-US"/>
        </w:rPr>
        <w:t xml:space="preserve">ormats are acceptable: </w:t>
      </w:r>
      <w:r w:rsidR="008025E5" w:rsidRPr="005D15B6">
        <w:rPr>
          <w:rFonts w:cs="Arial"/>
          <w:szCs w:val="20"/>
          <w:lang w:val="en-US"/>
        </w:rPr>
        <w:t>.ai</w:t>
      </w:r>
    </w:p>
    <w:p w14:paraId="0B4FDA2D" w14:textId="61F273B8" w:rsidR="00D72724" w:rsidRPr="00E72DEF" w:rsidRDefault="008025E5" w:rsidP="00D72724">
      <w:pPr>
        <w:rPr>
          <w:rFonts w:cs="Arial"/>
          <w:lang w:val="en-US"/>
        </w:rPr>
      </w:pPr>
      <w:r w:rsidRPr="005D15B6">
        <w:rPr>
          <w:rFonts w:cs="Arial"/>
          <w:lang w:val="en-US"/>
        </w:rPr>
        <w:t>The t</w:t>
      </w:r>
      <w:r w:rsidR="00D72724" w:rsidRPr="005D15B6">
        <w:rPr>
          <w:rFonts w:cs="Arial"/>
          <w:lang w:val="en-US"/>
        </w:rPr>
        <w:t>ask must be created in Illustrator</w:t>
      </w:r>
      <w:r w:rsidR="005D15B6">
        <w:rPr>
          <w:rFonts w:cs="Arial"/>
          <w:lang w:val="en-US"/>
        </w:rPr>
        <w:t>.</w:t>
      </w:r>
    </w:p>
    <w:p w14:paraId="3DCD48C4" w14:textId="77777777" w:rsidR="008025E5" w:rsidRPr="00E72DEF" w:rsidRDefault="008025E5" w:rsidP="00D727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lang w:val="en-US"/>
        </w:rPr>
      </w:pPr>
    </w:p>
    <w:p w14:paraId="52D74CED" w14:textId="77777777" w:rsidR="00D72724" w:rsidRPr="00E72DEF" w:rsidRDefault="00D72724" w:rsidP="00D727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szCs w:val="20"/>
          <w:lang w:val="en-US"/>
        </w:rPr>
      </w:pPr>
      <w:r w:rsidRPr="00E72DEF">
        <w:rPr>
          <w:rStyle w:val="hps"/>
          <w:rFonts w:eastAsiaTheme="minorHAnsi" w:cs="Arial"/>
          <w:b/>
          <w:lang w:val="en-US"/>
        </w:rPr>
        <w:t>About</w:t>
      </w:r>
      <w:r w:rsidRPr="00E72DEF">
        <w:rPr>
          <w:rFonts w:eastAsia="Times New Roman" w:cs="Arial"/>
          <w:b/>
          <w:lang w:val="en-US"/>
        </w:rPr>
        <w:t xml:space="preserve"> </w:t>
      </w:r>
      <w:r w:rsidRPr="00E72DEF">
        <w:rPr>
          <w:rStyle w:val="hps"/>
          <w:rFonts w:eastAsiaTheme="minorHAnsi" w:cs="Arial"/>
          <w:b/>
          <w:lang w:val="en-US"/>
        </w:rPr>
        <w:t>the delivery of</w:t>
      </w:r>
      <w:r w:rsidRPr="00E72DEF">
        <w:rPr>
          <w:rFonts w:eastAsia="Times New Roman" w:cs="Arial"/>
          <w:b/>
          <w:lang w:val="en-US"/>
        </w:rPr>
        <w:t xml:space="preserve"> </w:t>
      </w:r>
      <w:r w:rsidRPr="00E72DEF">
        <w:rPr>
          <w:rStyle w:val="hps"/>
          <w:rFonts w:eastAsiaTheme="minorHAnsi" w:cs="Arial"/>
          <w:b/>
          <w:lang w:val="en-US"/>
        </w:rPr>
        <w:t>files</w:t>
      </w:r>
      <w:r w:rsidRPr="00E72DEF">
        <w:rPr>
          <w:rFonts w:eastAsia="Times New Roman" w:cs="Arial"/>
          <w:b/>
          <w:lang w:val="en-US"/>
        </w:rPr>
        <w:t xml:space="preserve"> </w:t>
      </w:r>
      <w:r w:rsidRPr="00E72DEF">
        <w:rPr>
          <w:rStyle w:val="hps"/>
          <w:rFonts w:eastAsiaTheme="minorHAnsi" w:cs="Arial"/>
          <w:b/>
          <w:lang w:val="en-US"/>
        </w:rPr>
        <w:t>of all tasks:</w:t>
      </w:r>
    </w:p>
    <w:p w14:paraId="28AEF285" w14:textId="2D05D8FB" w:rsidR="00D72724" w:rsidRPr="00E72DEF" w:rsidRDefault="00D72724" w:rsidP="00D72724">
      <w:pPr>
        <w:rPr>
          <w:rFonts w:eastAsia="Times New Roman" w:cs="Arial"/>
          <w:lang w:val="en-US"/>
        </w:rPr>
      </w:pPr>
      <w:r w:rsidRPr="00B95FA7">
        <w:rPr>
          <w:rFonts w:cs="Arial"/>
          <w:szCs w:val="20"/>
          <w:lang w:val="en-US"/>
        </w:rPr>
        <w:t xml:space="preserve">Create a </w:t>
      </w:r>
      <w:r w:rsidR="008025E5" w:rsidRPr="00B95FA7">
        <w:rPr>
          <w:rFonts w:cs="Arial"/>
          <w:szCs w:val="20"/>
          <w:lang w:val="en-US"/>
        </w:rPr>
        <w:t>file</w:t>
      </w:r>
      <w:r w:rsidRPr="00B95FA7">
        <w:rPr>
          <w:rFonts w:cs="Arial"/>
          <w:szCs w:val="20"/>
          <w:lang w:val="en-US"/>
        </w:rPr>
        <w:t xml:space="preserve"> on your Desktop called YY_MOD</w:t>
      </w:r>
      <w:r w:rsidR="00743939">
        <w:rPr>
          <w:rFonts w:cs="Arial"/>
          <w:szCs w:val="20"/>
          <w:lang w:val="en-US"/>
        </w:rPr>
        <w:t>2</w:t>
      </w:r>
      <w:r w:rsidR="008025E5" w:rsidRPr="00B95FA7">
        <w:rPr>
          <w:rFonts w:cs="Arial"/>
          <w:szCs w:val="20"/>
          <w:lang w:val="en-US"/>
        </w:rPr>
        <w:t>_T2</w:t>
      </w:r>
      <w:r w:rsidRPr="00E72DEF">
        <w:rPr>
          <w:rFonts w:cs="Arial"/>
          <w:szCs w:val="20"/>
          <w:lang w:val="en-US"/>
        </w:rPr>
        <w:t xml:space="preserve"> (where YY represents the number of your workstation). </w:t>
      </w:r>
    </w:p>
    <w:p w14:paraId="6134C7A5" w14:textId="77777777" w:rsidR="000D3B44" w:rsidRPr="00E72DEF" w:rsidRDefault="000D3B44" w:rsidP="00D72724">
      <w:pPr>
        <w:pStyle w:val="Heading3"/>
        <w:rPr>
          <w:rFonts w:eastAsiaTheme="minorHAnsi" w:cs="Arial"/>
          <w:b w:val="0"/>
          <w:caps w:val="0"/>
          <w:color w:val="auto"/>
          <w:sz w:val="20"/>
          <w:szCs w:val="22"/>
          <w:lang w:val="en-US"/>
        </w:rPr>
      </w:pPr>
    </w:p>
    <w:p w14:paraId="7A920722" w14:textId="2EDDBBFF" w:rsidR="00D72724" w:rsidRPr="00E72DEF" w:rsidRDefault="008025E5" w:rsidP="00D72724">
      <w:pPr>
        <w:pStyle w:val="Heading3"/>
        <w:rPr>
          <w:rFonts w:cs="Arial"/>
          <w:lang w:val="en-US"/>
        </w:rPr>
      </w:pPr>
      <w:r w:rsidRPr="00E72DEF">
        <w:rPr>
          <w:rFonts w:cs="Arial"/>
          <w:lang w:val="en-US"/>
        </w:rPr>
        <w:t>TASK 2</w:t>
      </w:r>
      <w:r w:rsidR="00D72724" w:rsidRPr="00E72DEF">
        <w:rPr>
          <w:rFonts w:cs="Arial"/>
          <w:lang w:val="en-US"/>
        </w:rPr>
        <w:t xml:space="preserve">: </w:t>
      </w:r>
      <w:r w:rsidR="00E84B7A" w:rsidRPr="00E72DEF">
        <w:rPr>
          <w:rFonts w:cs="Arial"/>
          <w:lang w:val="en-US"/>
        </w:rPr>
        <w:t>Computerized logo</w:t>
      </w:r>
    </w:p>
    <w:p w14:paraId="0BB7E93F" w14:textId="7686172A" w:rsidR="00E84B7A" w:rsidRPr="00E72DEF" w:rsidRDefault="004A19E7" w:rsidP="00E84B7A">
      <w:pPr>
        <w:rPr>
          <w:rFonts w:eastAsia="Times New Roman" w:cs="Arial"/>
          <w:lang w:val="en-US"/>
        </w:rPr>
      </w:pPr>
      <w:r>
        <w:rPr>
          <w:rStyle w:val="hps"/>
          <w:rFonts w:eastAsiaTheme="minorHAnsi" w:cs="Arial"/>
          <w:lang w:val="en-US"/>
        </w:rPr>
        <w:t xml:space="preserve">The logo should be vector only. </w:t>
      </w:r>
      <w:r w:rsidR="00E84B7A" w:rsidRPr="00E72DEF">
        <w:rPr>
          <w:rFonts w:eastAsia="Times New Roman" w:cs="Arial"/>
          <w:lang w:val="en-US"/>
        </w:rPr>
        <w:t>You can use the images supplied if neede</w:t>
      </w:r>
      <w:r w:rsidR="00743939">
        <w:rPr>
          <w:rFonts w:eastAsia="Times New Roman" w:cs="Arial"/>
          <w:lang w:val="en-US"/>
        </w:rPr>
        <w:t>d for your design</w:t>
      </w:r>
      <w:r w:rsidR="00E84B7A" w:rsidRPr="00E72DEF">
        <w:rPr>
          <w:rFonts w:eastAsia="Times New Roman" w:cs="Arial"/>
          <w:lang w:val="en-US"/>
        </w:rPr>
        <w:t>, any modification is permitted but they must be vector only.</w:t>
      </w:r>
    </w:p>
    <w:p w14:paraId="40DBEB85" w14:textId="77777777" w:rsidR="000D3B44" w:rsidRPr="00E72DEF" w:rsidRDefault="000D3B44" w:rsidP="00D72724">
      <w:pPr>
        <w:pStyle w:val="Heading5"/>
        <w:rPr>
          <w:rFonts w:eastAsiaTheme="minorHAnsi" w:cs="Arial"/>
          <w:b w:val="0"/>
          <w:caps w:val="0"/>
          <w:color w:val="auto"/>
          <w:sz w:val="20"/>
          <w:szCs w:val="22"/>
          <w:lang w:val="en-US"/>
        </w:rPr>
      </w:pPr>
    </w:p>
    <w:p w14:paraId="37F33DA1" w14:textId="77777777" w:rsidR="00D72724" w:rsidRPr="00E72DEF" w:rsidRDefault="00D72724" w:rsidP="00D72724">
      <w:pPr>
        <w:pStyle w:val="Heading5"/>
        <w:rPr>
          <w:rStyle w:val="hps"/>
          <w:rFonts w:eastAsiaTheme="minorHAnsi" w:cs="Arial"/>
          <w:b w:val="0"/>
          <w:lang w:val="en-US"/>
        </w:rPr>
      </w:pPr>
      <w:r w:rsidRPr="00E72DEF">
        <w:rPr>
          <w:rStyle w:val="hps"/>
          <w:rFonts w:eastAsiaTheme="minorHAnsi" w:cs="Arial"/>
          <w:b w:val="0"/>
          <w:lang w:val="en-US"/>
        </w:rPr>
        <w:t>Technical specifications:</w:t>
      </w:r>
    </w:p>
    <w:p w14:paraId="7B7C7F40" w14:textId="4A5E4345" w:rsidR="002F6BB5" w:rsidRPr="00E72DEF" w:rsidRDefault="002F6BB5" w:rsidP="002F6BB5">
      <w:pPr>
        <w:pStyle w:val="ListNumber"/>
        <w:numPr>
          <w:ilvl w:val="0"/>
          <w:numId w:val="20"/>
        </w:numPr>
        <w:rPr>
          <w:rStyle w:val="hps"/>
          <w:rFonts w:eastAsiaTheme="minorHAnsi" w:cs="Arial"/>
          <w:lang w:val="en-US"/>
        </w:rPr>
      </w:pPr>
      <w:r w:rsidRPr="00E72DEF">
        <w:rPr>
          <w:rStyle w:val="hps"/>
          <w:rFonts w:eastAsiaTheme="minorHAnsi" w:cs="Arial"/>
          <w:lang w:val="en-US"/>
        </w:rPr>
        <w:t>The files must be vector only. All fonts must to converted to vector in the final Illustrator files.</w:t>
      </w:r>
    </w:p>
    <w:p w14:paraId="1D47825D" w14:textId="5B60EA86" w:rsidR="002F6BB5" w:rsidRPr="00E72DEF" w:rsidRDefault="002F6BB5" w:rsidP="002F6BB5">
      <w:pPr>
        <w:pStyle w:val="ListNumber"/>
        <w:numPr>
          <w:ilvl w:val="0"/>
          <w:numId w:val="20"/>
        </w:numPr>
        <w:rPr>
          <w:rStyle w:val="hps"/>
          <w:rFonts w:eastAsiaTheme="minorHAnsi" w:cs="Arial"/>
          <w:lang w:val="en-US"/>
        </w:rPr>
      </w:pPr>
      <w:r w:rsidRPr="00E72DEF">
        <w:rPr>
          <w:rStyle w:val="hps"/>
          <w:rFonts w:eastAsiaTheme="minorHAnsi" w:cs="Arial"/>
          <w:lang w:val="en-US"/>
        </w:rPr>
        <w:t>Put the logo into the template provided.</w:t>
      </w:r>
    </w:p>
    <w:p w14:paraId="69BDE6F4" w14:textId="77777777" w:rsidR="000D3B44" w:rsidRPr="00E72DEF" w:rsidRDefault="000D3B44" w:rsidP="00D72724">
      <w:pPr>
        <w:pStyle w:val="Heading5"/>
        <w:rPr>
          <w:rStyle w:val="hps"/>
          <w:rFonts w:eastAsiaTheme="minorHAnsi" w:cs="Arial"/>
          <w:b w:val="0"/>
          <w:lang w:val="en-US"/>
        </w:rPr>
      </w:pPr>
    </w:p>
    <w:p w14:paraId="358CDDEF" w14:textId="77777777" w:rsidR="00D72724" w:rsidRPr="00E72DEF" w:rsidRDefault="00D72724" w:rsidP="00D72724">
      <w:pPr>
        <w:pStyle w:val="Heading5"/>
        <w:rPr>
          <w:rStyle w:val="hps"/>
          <w:rFonts w:eastAsiaTheme="minorHAnsi" w:cs="Arial"/>
          <w:b w:val="0"/>
          <w:lang w:val="en-US"/>
        </w:rPr>
      </w:pPr>
      <w:r w:rsidRPr="00E72DEF">
        <w:rPr>
          <w:rStyle w:val="hps"/>
          <w:rFonts w:eastAsiaTheme="minorHAnsi" w:cs="Arial"/>
          <w:b w:val="0"/>
          <w:lang w:val="en-US"/>
        </w:rPr>
        <w:t>You must provide:</w:t>
      </w:r>
    </w:p>
    <w:p w14:paraId="782AE56C" w14:textId="7EB4E968" w:rsidR="00D72724" w:rsidRPr="00E72DEF" w:rsidRDefault="000D3B44" w:rsidP="00D72724">
      <w:pPr>
        <w:pStyle w:val="ListNumber"/>
        <w:numPr>
          <w:ilvl w:val="0"/>
          <w:numId w:val="20"/>
        </w:numPr>
        <w:rPr>
          <w:rStyle w:val="hps"/>
          <w:rFonts w:eastAsiaTheme="minorHAnsi" w:cs="Arial"/>
          <w:lang w:val="en-US"/>
        </w:rPr>
      </w:pPr>
      <w:r w:rsidRPr="00E72DEF">
        <w:rPr>
          <w:rFonts w:cs="Arial"/>
          <w:szCs w:val="20"/>
          <w:lang w:val="en-US"/>
        </w:rPr>
        <w:t>A file</w:t>
      </w:r>
      <w:r w:rsidR="00D72724" w:rsidRPr="00E72DEF">
        <w:rPr>
          <w:rFonts w:cs="Arial"/>
          <w:szCs w:val="20"/>
          <w:lang w:val="en-US"/>
        </w:rPr>
        <w:t xml:space="preserve"> as specified </w:t>
      </w:r>
      <w:r w:rsidRPr="00E72DEF">
        <w:rPr>
          <w:rFonts w:cs="Arial"/>
          <w:szCs w:val="20"/>
          <w:lang w:val="en-US"/>
        </w:rPr>
        <w:t>above</w:t>
      </w:r>
    </w:p>
    <w:p w14:paraId="03EA5681" w14:textId="16DA2746" w:rsidR="00D72724" w:rsidRPr="00E72DEF" w:rsidRDefault="002F6BB5" w:rsidP="002F6BB5">
      <w:pPr>
        <w:pStyle w:val="ListNumber"/>
        <w:numPr>
          <w:ilvl w:val="0"/>
          <w:numId w:val="20"/>
        </w:numPr>
        <w:rPr>
          <w:rStyle w:val="hps"/>
          <w:rFonts w:eastAsiaTheme="minorHAnsi" w:cs="Arial"/>
          <w:lang w:val="en-US"/>
        </w:rPr>
      </w:pPr>
      <w:r w:rsidRPr="00E72DEF">
        <w:rPr>
          <w:rStyle w:val="hps"/>
          <w:rFonts w:eastAsiaTheme="minorHAnsi" w:cs="Arial"/>
          <w:lang w:val="en-US"/>
        </w:rPr>
        <w:t>One final file of the logo converted to CMYK in PDF format</w:t>
      </w:r>
    </w:p>
    <w:p w14:paraId="409B36AB" w14:textId="77777777" w:rsidR="000D3B44" w:rsidRPr="00E72DEF" w:rsidRDefault="000D3B44" w:rsidP="000D3B44">
      <w:pPr>
        <w:spacing w:after="160"/>
        <w:rPr>
          <w:rStyle w:val="hps"/>
          <w:rFonts w:eastAsiaTheme="majorEastAsia" w:cs="Arial"/>
          <w:b/>
          <w:caps/>
          <w:color w:val="000000" w:themeColor="text1"/>
          <w:sz w:val="32"/>
          <w:szCs w:val="26"/>
          <w:lang w:val="en-US"/>
        </w:rPr>
      </w:pPr>
    </w:p>
    <w:p w14:paraId="1D8D169D" w14:textId="77777777" w:rsidR="000D3B44" w:rsidRPr="00E72DEF" w:rsidRDefault="000D3B44" w:rsidP="000D3B44">
      <w:pPr>
        <w:spacing w:after="160"/>
        <w:rPr>
          <w:rStyle w:val="hps"/>
          <w:rFonts w:eastAsiaTheme="majorEastAsia" w:cs="Arial"/>
          <w:b/>
          <w:caps/>
          <w:color w:val="000000" w:themeColor="text1"/>
          <w:sz w:val="32"/>
          <w:szCs w:val="26"/>
          <w:lang w:val="en-US"/>
        </w:rPr>
      </w:pPr>
    </w:p>
    <w:p w14:paraId="48A94C5E" w14:textId="77777777" w:rsidR="000D3B44" w:rsidRPr="00E72DEF" w:rsidRDefault="000D3B44" w:rsidP="000D3B44">
      <w:pPr>
        <w:spacing w:after="160"/>
        <w:rPr>
          <w:rStyle w:val="hps"/>
          <w:rFonts w:eastAsiaTheme="majorEastAsia" w:cs="Arial"/>
          <w:b/>
          <w:caps/>
          <w:color w:val="000000" w:themeColor="text1"/>
          <w:sz w:val="32"/>
          <w:szCs w:val="26"/>
          <w:lang w:val="en-US"/>
        </w:rPr>
      </w:pPr>
    </w:p>
    <w:p w14:paraId="21E388FE" w14:textId="77777777" w:rsidR="000D3B44" w:rsidRPr="00E72DEF" w:rsidRDefault="000D3B44" w:rsidP="000D3B44">
      <w:pPr>
        <w:spacing w:after="160"/>
        <w:rPr>
          <w:rStyle w:val="hps"/>
          <w:rFonts w:eastAsiaTheme="majorEastAsia" w:cs="Arial"/>
          <w:b/>
          <w:caps/>
          <w:color w:val="000000" w:themeColor="text1"/>
          <w:sz w:val="32"/>
          <w:szCs w:val="26"/>
          <w:lang w:val="en-US"/>
        </w:rPr>
      </w:pPr>
    </w:p>
    <w:p w14:paraId="310B3FC2" w14:textId="77777777" w:rsidR="000D3B44" w:rsidRPr="00E72DEF" w:rsidRDefault="000D3B44" w:rsidP="000D3B44">
      <w:pPr>
        <w:spacing w:after="160"/>
        <w:rPr>
          <w:rStyle w:val="hps"/>
          <w:rFonts w:eastAsiaTheme="majorEastAsia" w:cs="Arial"/>
          <w:b/>
          <w:caps/>
          <w:color w:val="000000" w:themeColor="text1"/>
          <w:sz w:val="32"/>
          <w:szCs w:val="26"/>
          <w:lang w:val="en-US"/>
        </w:rPr>
      </w:pPr>
    </w:p>
    <w:p w14:paraId="1799B3E5" w14:textId="77777777" w:rsidR="000D3B44" w:rsidRPr="00E72DEF" w:rsidRDefault="000D3B44" w:rsidP="000D3B44">
      <w:pPr>
        <w:spacing w:after="160"/>
        <w:rPr>
          <w:rStyle w:val="hps"/>
          <w:rFonts w:eastAsiaTheme="majorEastAsia" w:cs="Arial"/>
          <w:b/>
          <w:caps/>
          <w:color w:val="000000" w:themeColor="text1"/>
          <w:sz w:val="32"/>
          <w:szCs w:val="26"/>
          <w:lang w:val="en-US"/>
        </w:rPr>
      </w:pPr>
    </w:p>
    <w:p w14:paraId="7E97176D" w14:textId="77777777" w:rsidR="000D3B44" w:rsidRDefault="000D3B44" w:rsidP="000D3B44">
      <w:pPr>
        <w:spacing w:after="160"/>
        <w:rPr>
          <w:rStyle w:val="hps"/>
          <w:rFonts w:eastAsiaTheme="majorEastAsia" w:cs="Arial"/>
          <w:b/>
          <w:caps/>
          <w:color w:val="000000" w:themeColor="text1"/>
          <w:sz w:val="32"/>
          <w:szCs w:val="26"/>
          <w:lang w:val="en-US"/>
        </w:rPr>
      </w:pPr>
    </w:p>
    <w:p w14:paraId="79D28045" w14:textId="77777777" w:rsidR="00743939" w:rsidRPr="00E72DEF" w:rsidRDefault="00743939" w:rsidP="000D3B44">
      <w:pPr>
        <w:spacing w:after="160"/>
        <w:rPr>
          <w:rStyle w:val="hps"/>
          <w:rFonts w:eastAsiaTheme="majorEastAsia" w:cs="Arial"/>
          <w:b/>
          <w:caps/>
          <w:color w:val="000000" w:themeColor="text1"/>
          <w:sz w:val="32"/>
          <w:szCs w:val="26"/>
          <w:lang w:val="en-US"/>
        </w:rPr>
      </w:pPr>
    </w:p>
    <w:p w14:paraId="74E6F9AE" w14:textId="299E7FD7" w:rsidR="00D72724" w:rsidRPr="00E72DEF" w:rsidRDefault="00D72724" w:rsidP="000D3B44">
      <w:pPr>
        <w:spacing w:after="160"/>
        <w:rPr>
          <w:rFonts w:eastAsiaTheme="majorEastAsia" w:cs="Arial"/>
          <w:b/>
          <w:caps/>
          <w:color w:val="000000" w:themeColor="text1"/>
          <w:sz w:val="32"/>
          <w:szCs w:val="26"/>
          <w:lang w:val="en-US"/>
        </w:rPr>
      </w:pPr>
      <w:r w:rsidRPr="00E72DEF">
        <w:rPr>
          <w:rFonts w:cs="Arial"/>
          <w:b/>
          <w:sz w:val="32"/>
          <w:lang w:val="en-US"/>
        </w:rPr>
        <w:lastRenderedPageBreak/>
        <w:t>Description of project and tasks</w:t>
      </w:r>
    </w:p>
    <w:p w14:paraId="5C056EA3" w14:textId="77777777" w:rsidR="00D72724" w:rsidRPr="00E72DEF" w:rsidRDefault="00D72724" w:rsidP="00D72724">
      <w:pPr>
        <w:pStyle w:val="Heading4"/>
        <w:rPr>
          <w:rFonts w:cs="Arial"/>
          <w:lang w:val="en-US"/>
        </w:rPr>
      </w:pPr>
      <w:r w:rsidRPr="00E72DEF">
        <w:rPr>
          <w:rFonts w:cs="Arial"/>
          <w:lang w:val="en-US"/>
        </w:rPr>
        <w:t>Project:</w:t>
      </w:r>
    </w:p>
    <w:p w14:paraId="577248BE" w14:textId="623133EA" w:rsidR="00D72724" w:rsidRPr="00E72DEF" w:rsidRDefault="00D72724" w:rsidP="00D72724">
      <w:pPr>
        <w:rPr>
          <w:rFonts w:cs="Arial"/>
          <w:lang w:val="en-US"/>
        </w:rPr>
      </w:pPr>
      <w:r w:rsidRPr="00E72DEF">
        <w:rPr>
          <w:rFonts w:cs="Arial"/>
          <w:lang w:val="en-US"/>
        </w:rPr>
        <w:t>The project is to create</w:t>
      </w:r>
      <w:r w:rsidR="00AC03A8">
        <w:rPr>
          <w:rFonts w:cs="Arial"/>
          <w:lang w:val="en-US"/>
        </w:rPr>
        <w:t xml:space="preserve"> the logo configuration for your logo design</w:t>
      </w:r>
      <w:r w:rsidRPr="00E72DEF">
        <w:rPr>
          <w:rFonts w:cs="Arial"/>
          <w:lang w:val="en-US"/>
        </w:rPr>
        <w:t xml:space="preserve">. The </w:t>
      </w:r>
      <w:r w:rsidR="00077AC3">
        <w:rPr>
          <w:rFonts w:cs="Arial"/>
          <w:lang w:val="en-US"/>
        </w:rPr>
        <w:t>tasks have to be completed in 3</w:t>
      </w:r>
      <w:r w:rsidR="00743939">
        <w:rPr>
          <w:rFonts w:cs="Arial"/>
          <w:lang w:val="en-US"/>
        </w:rPr>
        <w:t>0</w:t>
      </w:r>
      <w:r w:rsidRPr="00E72DEF">
        <w:rPr>
          <w:rFonts w:cs="Arial"/>
          <w:lang w:val="en-US"/>
        </w:rPr>
        <w:t xml:space="preserve"> minutes</w:t>
      </w:r>
      <w:r w:rsidR="00CA496F">
        <w:rPr>
          <w:rFonts w:cs="Arial"/>
          <w:lang w:val="en-US"/>
        </w:rPr>
        <w:t>.</w:t>
      </w:r>
    </w:p>
    <w:p w14:paraId="565D7F95" w14:textId="77777777" w:rsidR="00D72724" w:rsidRPr="00E72DEF" w:rsidRDefault="00D72724" w:rsidP="00D72724">
      <w:pPr>
        <w:pStyle w:val="Heading2"/>
        <w:rPr>
          <w:rFonts w:cs="Arial"/>
          <w:lang w:val="en-US"/>
        </w:rPr>
      </w:pPr>
      <w:r w:rsidRPr="00E72DEF">
        <w:rPr>
          <w:rFonts w:cs="Arial"/>
          <w:lang w:val="en-US"/>
        </w:rPr>
        <w:t>Instructions to the Competitor</w:t>
      </w:r>
    </w:p>
    <w:p w14:paraId="5BF459CF" w14:textId="77777777" w:rsidR="00D72724" w:rsidRPr="00E72DEF" w:rsidRDefault="00D72724" w:rsidP="00D727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lang w:val="en-US"/>
        </w:rPr>
      </w:pPr>
      <w:r w:rsidRPr="00E72DEF">
        <w:rPr>
          <w:rFonts w:cs="Arial"/>
          <w:b/>
          <w:bCs/>
          <w:szCs w:val="20"/>
          <w:lang w:val="en-US"/>
        </w:rPr>
        <w:t>About image and layout marking for all tasks:</w:t>
      </w:r>
    </w:p>
    <w:p w14:paraId="48263C81" w14:textId="13E95D5B" w:rsidR="00D72724" w:rsidRPr="00E72DEF" w:rsidRDefault="00CA496F" w:rsidP="00D727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lang w:val="en-US"/>
        </w:rPr>
      </w:pPr>
      <w:r>
        <w:rPr>
          <w:rFonts w:cs="Arial"/>
          <w:szCs w:val="20"/>
          <w:lang w:val="en-US"/>
        </w:rPr>
        <w:t>The final resolution, colo</w:t>
      </w:r>
      <w:r w:rsidR="00D72724" w:rsidRPr="00E72DEF">
        <w:rPr>
          <w:rFonts w:cs="Arial"/>
          <w:szCs w:val="20"/>
          <w:lang w:val="en-US"/>
        </w:rPr>
        <w:t xml:space="preserve">r mode and file formats of your images will be evaluated in the press ready PDF files. Only the following file formats are acceptable: </w:t>
      </w:r>
      <w:r w:rsidR="004F3CEF" w:rsidRPr="00B95FA7">
        <w:rPr>
          <w:rFonts w:cs="Arial"/>
          <w:szCs w:val="20"/>
          <w:lang w:val="en-US"/>
        </w:rPr>
        <w:t>.ai</w:t>
      </w:r>
    </w:p>
    <w:p w14:paraId="6524FE5E" w14:textId="77777777" w:rsidR="004F3CEF" w:rsidRPr="00E72DEF" w:rsidRDefault="004F3CEF" w:rsidP="00D727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lang w:val="en-US"/>
        </w:rPr>
      </w:pPr>
    </w:p>
    <w:p w14:paraId="49B9A14D" w14:textId="77777777" w:rsidR="00D72724" w:rsidRPr="00E72DEF" w:rsidRDefault="00D72724" w:rsidP="00D727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szCs w:val="20"/>
          <w:lang w:val="en-US"/>
        </w:rPr>
      </w:pPr>
      <w:r w:rsidRPr="00E72DEF">
        <w:rPr>
          <w:rStyle w:val="hps"/>
          <w:rFonts w:eastAsiaTheme="minorHAnsi" w:cs="Arial"/>
          <w:b/>
          <w:lang w:val="en-US"/>
        </w:rPr>
        <w:t>About</w:t>
      </w:r>
      <w:r w:rsidRPr="00E72DEF">
        <w:rPr>
          <w:rFonts w:eastAsia="Times New Roman" w:cs="Arial"/>
          <w:b/>
          <w:lang w:val="en-US"/>
        </w:rPr>
        <w:t xml:space="preserve"> </w:t>
      </w:r>
      <w:r w:rsidRPr="00E72DEF">
        <w:rPr>
          <w:rStyle w:val="hps"/>
          <w:rFonts w:eastAsiaTheme="minorHAnsi" w:cs="Arial"/>
          <w:b/>
          <w:lang w:val="en-US"/>
        </w:rPr>
        <w:t>the delivery of</w:t>
      </w:r>
      <w:r w:rsidRPr="00E72DEF">
        <w:rPr>
          <w:rFonts w:eastAsia="Times New Roman" w:cs="Arial"/>
          <w:b/>
          <w:lang w:val="en-US"/>
        </w:rPr>
        <w:t xml:space="preserve"> </w:t>
      </w:r>
      <w:r w:rsidRPr="00E72DEF">
        <w:rPr>
          <w:rStyle w:val="hps"/>
          <w:rFonts w:eastAsiaTheme="minorHAnsi" w:cs="Arial"/>
          <w:b/>
          <w:lang w:val="en-US"/>
        </w:rPr>
        <w:t>files</w:t>
      </w:r>
      <w:r w:rsidRPr="00E72DEF">
        <w:rPr>
          <w:rFonts w:eastAsia="Times New Roman" w:cs="Arial"/>
          <w:b/>
          <w:lang w:val="en-US"/>
        </w:rPr>
        <w:t xml:space="preserve"> </w:t>
      </w:r>
      <w:r w:rsidRPr="00E72DEF">
        <w:rPr>
          <w:rStyle w:val="hps"/>
          <w:rFonts w:eastAsiaTheme="minorHAnsi" w:cs="Arial"/>
          <w:b/>
          <w:lang w:val="en-US"/>
        </w:rPr>
        <w:t>of all tasks:</w:t>
      </w:r>
    </w:p>
    <w:p w14:paraId="10ACD601" w14:textId="599031A7" w:rsidR="004F3CEF" w:rsidRPr="00E72DEF" w:rsidRDefault="004F3CEF" w:rsidP="004F3CEF">
      <w:pPr>
        <w:rPr>
          <w:rFonts w:eastAsia="Times New Roman" w:cs="Arial"/>
          <w:lang w:val="en-US"/>
        </w:rPr>
      </w:pPr>
      <w:r w:rsidRPr="00E72DEF">
        <w:rPr>
          <w:rFonts w:cs="Arial"/>
          <w:szCs w:val="20"/>
          <w:lang w:val="en-US"/>
        </w:rPr>
        <w:t xml:space="preserve">Create a </w:t>
      </w:r>
      <w:r w:rsidR="00C7194D" w:rsidRPr="00E72DEF">
        <w:rPr>
          <w:rFonts w:cs="Arial"/>
          <w:szCs w:val="20"/>
          <w:lang w:val="en-US"/>
        </w:rPr>
        <w:t>folder</w:t>
      </w:r>
      <w:r w:rsidRPr="00E72DEF">
        <w:rPr>
          <w:rFonts w:cs="Arial"/>
          <w:szCs w:val="20"/>
          <w:lang w:val="en-US"/>
        </w:rPr>
        <w:t xml:space="preserve"> on your Desktop </w:t>
      </w:r>
      <w:r w:rsidR="00743939">
        <w:rPr>
          <w:rFonts w:cs="Arial"/>
          <w:szCs w:val="20"/>
          <w:lang w:val="en-US"/>
        </w:rPr>
        <w:t>called YY_MOD2</w:t>
      </w:r>
      <w:r w:rsidRPr="00B95FA7">
        <w:rPr>
          <w:rFonts w:cs="Arial"/>
          <w:szCs w:val="20"/>
          <w:lang w:val="en-US"/>
        </w:rPr>
        <w:t>_T3 (</w:t>
      </w:r>
      <w:r w:rsidRPr="00E72DEF">
        <w:rPr>
          <w:rFonts w:cs="Arial"/>
          <w:szCs w:val="20"/>
          <w:lang w:val="en-US"/>
        </w:rPr>
        <w:t xml:space="preserve">where YY represents the number of your workstation). </w:t>
      </w:r>
    </w:p>
    <w:p w14:paraId="1DC9AF15" w14:textId="77777777" w:rsidR="00D72724" w:rsidRPr="00E72DEF" w:rsidRDefault="00D72724" w:rsidP="00D72724">
      <w:pPr>
        <w:spacing w:after="120" w:line="240" w:lineRule="auto"/>
        <w:rPr>
          <w:rFonts w:cs="Arial"/>
          <w:lang w:val="en-US"/>
        </w:rPr>
      </w:pPr>
    </w:p>
    <w:p w14:paraId="5D4E8B46" w14:textId="7E92C696" w:rsidR="00D72724" w:rsidRPr="00E72DEF" w:rsidRDefault="008025E5" w:rsidP="00D72724">
      <w:pPr>
        <w:pStyle w:val="Heading3"/>
        <w:rPr>
          <w:rFonts w:cs="Arial"/>
          <w:szCs w:val="20"/>
          <w:lang w:val="en-US"/>
        </w:rPr>
      </w:pPr>
      <w:r w:rsidRPr="00E72DEF">
        <w:rPr>
          <w:rFonts w:cs="Arial"/>
          <w:lang w:val="en-US"/>
        </w:rPr>
        <w:t>TASK 3</w:t>
      </w:r>
      <w:r w:rsidR="00D72724" w:rsidRPr="00E72DEF">
        <w:rPr>
          <w:rFonts w:cs="Arial"/>
          <w:lang w:val="en-US"/>
        </w:rPr>
        <w:t xml:space="preserve">: </w:t>
      </w:r>
      <w:r w:rsidR="00AC03A8">
        <w:rPr>
          <w:rFonts w:cs="Arial"/>
          <w:lang w:val="en-US"/>
        </w:rPr>
        <w:t>LOGO CONFIGURATION</w:t>
      </w:r>
      <w:r w:rsidR="008B6E1D">
        <w:rPr>
          <w:rFonts w:cs="Arial"/>
          <w:lang w:val="en-US"/>
        </w:rPr>
        <w:t xml:space="preserve"> </w:t>
      </w:r>
    </w:p>
    <w:p w14:paraId="7D43A3CF" w14:textId="36F915BF" w:rsidR="00223C42" w:rsidRDefault="00A02249" w:rsidP="00077AC3">
      <w:pPr>
        <w:rPr>
          <w:rStyle w:val="hps"/>
          <w:rFonts w:eastAsiaTheme="minorHAnsi" w:cs="Arial"/>
          <w:lang w:val="en-US"/>
        </w:rPr>
      </w:pPr>
      <w:r w:rsidRPr="00E72DEF">
        <w:rPr>
          <w:rFonts w:eastAsia="Times New Roman" w:cs="Arial"/>
          <w:lang w:val="en-US"/>
        </w:rPr>
        <w:t xml:space="preserve">You have to create the </w:t>
      </w:r>
      <w:r w:rsidR="00AC03A8">
        <w:rPr>
          <w:rFonts w:eastAsia="Times New Roman" w:cs="Arial"/>
          <w:lang w:val="en-US"/>
        </w:rPr>
        <w:t xml:space="preserve">logo configuration that consist of </w:t>
      </w:r>
      <w:r w:rsidR="00AC03A8">
        <w:rPr>
          <w:rFonts w:eastAsia="Times New Roman" w:cs="Arial"/>
          <w:lang w:val="en-US"/>
        </w:rPr>
        <w:tab/>
        <w:t xml:space="preserve">Primary Color, </w:t>
      </w:r>
      <w:r w:rsidR="004D28B3">
        <w:rPr>
          <w:rFonts w:eastAsia="Times New Roman" w:cs="Arial"/>
          <w:lang w:val="en-US"/>
        </w:rPr>
        <w:t>Grayscale Color</w:t>
      </w:r>
      <w:r w:rsidR="00AC03A8">
        <w:rPr>
          <w:rFonts w:eastAsia="Times New Roman" w:cs="Arial"/>
          <w:lang w:val="en-US"/>
        </w:rPr>
        <w:t>,</w:t>
      </w:r>
      <w:r w:rsidR="004D28B3">
        <w:rPr>
          <w:rFonts w:eastAsia="Times New Roman" w:cs="Arial"/>
          <w:lang w:val="en-US"/>
        </w:rPr>
        <w:t xml:space="preserve"> Clear Space, Symbol,</w:t>
      </w:r>
      <w:bookmarkStart w:id="0" w:name="_GoBack"/>
      <w:bookmarkEnd w:id="0"/>
      <w:r w:rsidR="004D28B3">
        <w:rPr>
          <w:rFonts w:eastAsia="Times New Roman" w:cs="Arial"/>
          <w:lang w:val="en-US"/>
        </w:rPr>
        <w:t xml:space="preserve"> and Symbol with wordmark</w:t>
      </w:r>
      <w:r w:rsidR="00AC03A8">
        <w:rPr>
          <w:rFonts w:eastAsia="Times New Roman" w:cs="Arial"/>
          <w:lang w:val="en-US"/>
        </w:rPr>
        <w:t>. Use the template</w:t>
      </w:r>
      <w:r w:rsidR="00077AC3">
        <w:rPr>
          <w:rFonts w:eastAsia="Times New Roman" w:cs="Arial"/>
          <w:lang w:val="en-US"/>
        </w:rPr>
        <w:t xml:space="preserve"> </w:t>
      </w:r>
      <w:r w:rsidR="008B6E1D">
        <w:rPr>
          <w:rFonts w:eastAsia="Times New Roman" w:cs="Arial"/>
          <w:lang w:val="en-US"/>
        </w:rPr>
        <w:t>(</w:t>
      </w:r>
      <w:r w:rsidR="00077AC3" w:rsidRPr="00077AC3">
        <w:rPr>
          <w:rStyle w:val="hps"/>
          <w:rFonts w:eastAsiaTheme="minorHAnsi" w:cs="Arial"/>
          <w:lang w:val="en-US"/>
        </w:rPr>
        <w:t>LKS2017_M2_logoconfigtemplate.ai</w:t>
      </w:r>
      <w:r w:rsidR="00077AC3">
        <w:rPr>
          <w:rStyle w:val="hps"/>
          <w:rFonts w:eastAsiaTheme="minorHAnsi" w:cs="Arial"/>
          <w:lang w:val="en-US"/>
        </w:rPr>
        <w:t>) to make your logo configuration.</w:t>
      </w:r>
    </w:p>
    <w:p w14:paraId="1E88EF01" w14:textId="77777777" w:rsidR="00077AC3" w:rsidRPr="00077AC3" w:rsidRDefault="00077AC3" w:rsidP="00077AC3">
      <w:pPr>
        <w:rPr>
          <w:rStyle w:val="hps"/>
          <w:rFonts w:eastAsiaTheme="minorHAnsi" w:cs="Arial"/>
          <w:lang w:val="en-US"/>
        </w:rPr>
      </w:pPr>
    </w:p>
    <w:p w14:paraId="4F2E6BA1" w14:textId="77777777" w:rsidR="00D72724" w:rsidRPr="00E72DEF" w:rsidRDefault="00D72724" w:rsidP="00D72724">
      <w:pPr>
        <w:pStyle w:val="Heading5"/>
        <w:rPr>
          <w:rStyle w:val="hps"/>
          <w:rFonts w:eastAsiaTheme="minorHAnsi" w:cs="Arial"/>
          <w:b w:val="0"/>
          <w:lang w:val="en-US"/>
        </w:rPr>
      </w:pPr>
      <w:r w:rsidRPr="00E72DEF">
        <w:rPr>
          <w:rStyle w:val="hps"/>
          <w:rFonts w:eastAsiaTheme="minorHAnsi" w:cs="Arial"/>
          <w:b w:val="0"/>
          <w:lang w:val="en-US"/>
        </w:rPr>
        <w:t>Technical specifications:</w:t>
      </w:r>
    </w:p>
    <w:p w14:paraId="2468361E" w14:textId="2D1168A8" w:rsidR="00D72724" w:rsidRPr="00E72DEF" w:rsidRDefault="00CA496F" w:rsidP="00A02249">
      <w:pPr>
        <w:rPr>
          <w:rStyle w:val="hps"/>
          <w:rFonts w:eastAsiaTheme="minorHAnsi" w:cs="Arial"/>
          <w:lang w:val="en-US"/>
        </w:rPr>
      </w:pPr>
      <w:r>
        <w:rPr>
          <w:rStyle w:val="hps"/>
          <w:rFonts w:eastAsiaTheme="minorHAnsi" w:cs="Arial"/>
          <w:lang w:val="en-US"/>
        </w:rPr>
        <w:t>Colo</w:t>
      </w:r>
      <w:r w:rsidR="00A02249" w:rsidRPr="00E72DEF">
        <w:rPr>
          <w:rStyle w:val="hps"/>
          <w:rFonts w:eastAsiaTheme="minorHAnsi" w:cs="Arial"/>
          <w:lang w:val="en-US"/>
        </w:rPr>
        <w:t xml:space="preserve">rs in </w:t>
      </w:r>
      <w:r w:rsidR="00D72724" w:rsidRPr="00E72DEF">
        <w:rPr>
          <w:rStyle w:val="hps"/>
          <w:rFonts w:eastAsiaTheme="minorHAnsi" w:cs="Arial"/>
          <w:lang w:val="en-US"/>
        </w:rPr>
        <w:t xml:space="preserve">CMYK </w:t>
      </w:r>
    </w:p>
    <w:p w14:paraId="394B15E5" w14:textId="3C1EF8E4" w:rsidR="00A02249" w:rsidRPr="00E72DEF" w:rsidRDefault="00D72724" w:rsidP="00D72724">
      <w:pPr>
        <w:pStyle w:val="ListBullet3"/>
        <w:numPr>
          <w:ilvl w:val="0"/>
          <w:numId w:val="0"/>
        </w:numPr>
        <w:rPr>
          <w:rStyle w:val="hps"/>
          <w:rFonts w:eastAsiaTheme="minorHAnsi" w:cs="Arial"/>
          <w:lang w:val="en-US"/>
        </w:rPr>
      </w:pPr>
      <w:r w:rsidRPr="00E72DEF">
        <w:rPr>
          <w:rStyle w:val="hps"/>
          <w:rFonts w:eastAsiaTheme="minorHAnsi" w:cs="Arial"/>
          <w:lang w:val="en-US"/>
        </w:rPr>
        <w:t>The files must be vector only. All fonts must to</w:t>
      </w:r>
      <w:r w:rsidR="00EF486A">
        <w:rPr>
          <w:rStyle w:val="hps"/>
          <w:rFonts w:eastAsiaTheme="minorHAnsi" w:cs="Arial"/>
          <w:lang w:val="en-US"/>
        </w:rPr>
        <w:t xml:space="preserve"> be</w:t>
      </w:r>
      <w:r w:rsidRPr="00E72DEF">
        <w:rPr>
          <w:rStyle w:val="hps"/>
          <w:rFonts w:eastAsiaTheme="minorHAnsi" w:cs="Arial"/>
          <w:lang w:val="en-US"/>
        </w:rPr>
        <w:t xml:space="preserve"> converted to vector in the final Illustrator files.</w:t>
      </w:r>
    </w:p>
    <w:p w14:paraId="26F0356F" w14:textId="77777777" w:rsidR="00223C42" w:rsidRPr="00E72DEF" w:rsidRDefault="00223C42" w:rsidP="00A02249">
      <w:pPr>
        <w:pStyle w:val="Heading5"/>
        <w:rPr>
          <w:rStyle w:val="hps"/>
          <w:rFonts w:eastAsiaTheme="minorHAnsi" w:cs="Arial"/>
          <w:b w:val="0"/>
          <w:lang w:val="en-US"/>
        </w:rPr>
      </w:pPr>
    </w:p>
    <w:p w14:paraId="76F36445" w14:textId="77777777" w:rsidR="00A02249" w:rsidRPr="00E72DEF" w:rsidRDefault="00A02249" w:rsidP="00A02249">
      <w:pPr>
        <w:pStyle w:val="Heading5"/>
        <w:rPr>
          <w:rStyle w:val="hps"/>
          <w:rFonts w:eastAsiaTheme="minorHAnsi" w:cs="Arial"/>
          <w:b w:val="0"/>
          <w:lang w:val="en-US"/>
        </w:rPr>
      </w:pPr>
      <w:r w:rsidRPr="00E72DEF">
        <w:rPr>
          <w:rStyle w:val="hps"/>
          <w:rFonts w:eastAsiaTheme="minorHAnsi" w:cs="Arial"/>
          <w:b w:val="0"/>
          <w:lang w:val="en-US"/>
        </w:rPr>
        <w:t>You must provide:</w:t>
      </w:r>
    </w:p>
    <w:p w14:paraId="46316C14" w14:textId="64889C8E" w:rsidR="00D854FF" w:rsidRPr="00E72DEF" w:rsidRDefault="00D854FF" w:rsidP="00D854FF">
      <w:pPr>
        <w:pStyle w:val="ListNumber"/>
        <w:numPr>
          <w:ilvl w:val="0"/>
          <w:numId w:val="20"/>
        </w:numPr>
        <w:rPr>
          <w:rStyle w:val="hps"/>
          <w:rFonts w:eastAsiaTheme="minorHAnsi" w:cs="Arial"/>
          <w:lang w:val="en-US"/>
        </w:rPr>
      </w:pPr>
      <w:r w:rsidRPr="00E72DEF">
        <w:rPr>
          <w:rFonts w:cs="Arial"/>
          <w:szCs w:val="20"/>
          <w:lang w:val="en-US"/>
        </w:rPr>
        <w:t xml:space="preserve">Folders as specified in task 3. </w:t>
      </w:r>
      <w:r w:rsidRPr="00E72DEF">
        <w:rPr>
          <w:rFonts w:cs="Arial"/>
          <w:szCs w:val="20"/>
          <w:lang w:val="en-US"/>
        </w:rPr>
        <w:br/>
      </w:r>
      <w:r w:rsidRPr="00E72DEF">
        <w:rPr>
          <w:rFonts w:cs="Arial"/>
          <w:b/>
          <w:bCs/>
          <w:szCs w:val="20"/>
          <w:lang w:val="en-US"/>
        </w:rPr>
        <w:t>Only files from these folders will be assessed.</w:t>
      </w:r>
      <w:r w:rsidRPr="00E72DEF">
        <w:rPr>
          <w:rStyle w:val="hps"/>
          <w:rFonts w:eastAsiaTheme="minorHAnsi" w:cs="Arial"/>
          <w:lang w:val="en-US"/>
        </w:rPr>
        <w:t xml:space="preserve"> </w:t>
      </w:r>
    </w:p>
    <w:p w14:paraId="23BEC879" w14:textId="4C3B7235" w:rsidR="00D854FF" w:rsidRPr="00E72DEF" w:rsidRDefault="00D854FF" w:rsidP="00D854FF">
      <w:pPr>
        <w:pStyle w:val="ListNumber"/>
        <w:numPr>
          <w:ilvl w:val="0"/>
          <w:numId w:val="20"/>
        </w:numPr>
        <w:rPr>
          <w:rStyle w:val="hps"/>
          <w:rFonts w:eastAsiaTheme="minorHAnsi" w:cs="Arial"/>
          <w:lang w:val="en-US"/>
        </w:rPr>
      </w:pPr>
      <w:r w:rsidRPr="00E72DEF">
        <w:rPr>
          <w:rStyle w:val="hps"/>
          <w:rFonts w:eastAsiaTheme="minorHAnsi" w:cs="Arial"/>
          <w:lang w:val="en-US"/>
        </w:rPr>
        <w:t>One final file</w:t>
      </w:r>
      <w:r w:rsidR="002F6BB5" w:rsidRPr="00E72DEF">
        <w:rPr>
          <w:rStyle w:val="hps"/>
          <w:rFonts w:eastAsiaTheme="minorHAnsi" w:cs="Arial"/>
          <w:lang w:val="en-US"/>
        </w:rPr>
        <w:t xml:space="preserve"> of the </w:t>
      </w:r>
      <w:r w:rsidR="00077AC3">
        <w:rPr>
          <w:rStyle w:val="hps"/>
          <w:rFonts w:eastAsiaTheme="minorHAnsi" w:cs="Arial"/>
          <w:lang w:val="en-US"/>
        </w:rPr>
        <w:t xml:space="preserve">logo configuration </w:t>
      </w:r>
      <w:r w:rsidRPr="00E72DEF">
        <w:rPr>
          <w:rStyle w:val="hps"/>
          <w:rFonts w:eastAsiaTheme="minorHAnsi" w:cs="Arial"/>
          <w:lang w:val="en-US"/>
        </w:rPr>
        <w:t>converted to CMYK in PDF format</w:t>
      </w:r>
      <w:r w:rsidR="00894249">
        <w:rPr>
          <w:rStyle w:val="hps"/>
          <w:rFonts w:eastAsiaTheme="minorHAnsi" w:cs="Arial"/>
          <w:lang w:val="en-US"/>
        </w:rPr>
        <w:t xml:space="preserve"> using template</w:t>
      </w:r>
      <w:r w:rsidR="008B6E1D">
        <w:rPr>
          <w:rStyle w:val="hps"/>
          <w:rFonts w:eastAsiaTheme="minorHAnsi" w:cs="Arial"/>
          <w:lang w:val="en-US"/>
        </w:rPr>
        <w:t xml:space="preserve"> </w:t>
      </w:r>
      <w:r w:rsidR="00077AC3" w:rsidRPr="00077AC3">
        <w:rPr>
          <w:rStyle w:val="hps"/>
          <w:rFonts w:eastAsiaTheme="minorHAnsi" w:cs="Arial"/>
          <w:lang w:val="en-US"/>
        </w:rPr>
        <w:t>LKS2017_M2_logoconfigtemplate.ai</w:t>
      </w:r>
      <w:r w:rsidR="00077AC3">
        <w:rPr>
          <w:rStyle w:val="hps"/>
          <w:rFonts w:eastAsiaTheme="minorHAnsi" w:cs="Arial"/>
          <w:lang w:val="en-US"/>
        </w:rPr>
        <w:t xml:space="preserve"> </w:t>
      </w:r>
      <w:r w:rsidR="00894249">
        <w:rPr>
          <w:rStyle w:val="hps"/>
          <w:rFonts w:eastAsiaTheme="minorHAnsi" w:cs="Arial"/>
          <w:lang w:val="en-US"/>
        </w:rPr>
        <w:t>provided</w:t>
      </w:r>
      <w:r w:rsidR="00285ACA" w:rsidRPr="00E72DEF">
        <w:rPr>
          <w:rStyle w:val="hps"/>
          <w:rFonts w:eastAsiaTheme="minorHAnsi" w:cs="Arial"/>
          <w:lang w:val="en-US"/>
        </w:rPr>
        <w:t>.</w:t>
      </w:r>
    </w:p>
    <w:p w14:paraId="4D22F9CE" w14:textId="7EFE13B4" w:rsidR="00547E20" w:rsidRDefault="00D854FF" w:rsidP="00D854FF">
      <w:pPr>
        <w:pStyle w:val="ListNumber"/>
        <w:numPr>
          <w:ilvl w:val="0"/>
          <w:numId w:val="20"/>
        </w:numPr>
        <w:rPr>
          <w:rStyle w:val="hps"/>
          <w:rFonts w:eastAsiaTheme="minorHAnsi" w:cs="Arial"/>
          <w:lang w:val="en-US"/>
        </w:rPr>
      </w:pPr>
      <w:r w:rsidRPr="00E72DEF">
        <w:rPr>
          <w:rStyle w:val="hps"/>
          <w:rFonts w:eastAsiaTheme="minorHAnsi" w:cs="Arial"/>
          <w:lang w:val="en-US"/>
        </w:rPr>
        <w:t xml:space="preserve">One final file of the </w:t>
      </w:r>
      <w:r w:rsidR="00077AC3">
        <w:rPr>
          <w:rStyle w:val="hps"/>
          <w:rFonts w:eastAsiaTheme="minorHAnsi" w:cs="Arial"/>
          <w:lang w:val="en-US"/>
        </w:rPr>
        <w:t>logo configuration</w:t>
      </w:r>
      <w:r w:rsidRPr="00E72DEF">
        <w:rPr>
          <w:rStyle w:val="hps"/>
          <w:rFonts w:eastAsiaTheme="minorHAnsi" w:cs="Arial"/>
          <w:lang w:val="en-US"/>
        </w:rPr>
        <w:t xml:space="preserve"> converted to CMYK in AI format</w:t>
      </w:r>
      <w:r w:rsidR="00285ACA" w:rsidRPr="00E72DEF">
        <w:rPr>
          <w:rStyle w:val="hps"/>
          <w:rFonts w:eastAsiaTheme="minorHAnsi" w:cs="Arial"/>
          <w:lang w:val="en-US"/>
        </w:rPr>
        <w:t>.</w:t>
      </w:r>
    </w:p>
    <w:p w14:paraId="7F6CE2E3" w14:textId="77777777" w:rsidR="00AC03A8" w:rsidRDefault="00AC03A8" w:rsidP="00AC03A8">
      <w:pPr>
        <w:pStyle w:val="ListNumber"/>
        <w:numPr>
          <w:ilvl w:val="0"/>
          <w:numId w:val="0"/>
        </w:numPr>
        <w:ind w:left="284" w:hanging="284"/>
        <w:rPr>
          <w:rStyle w:val="hps"/>
          <w:rFonts w:eastAsiaTheme="minorHAnsi" w:cs="Arial"/>
          <w:lang w:val="en-US"/>
        </w:rPr>
      </w:pPr>
    </w:p>
    <w:p w14:paraId="0F49209E" w14:textId="77777777" w:rsidR="00AC03A8" w:rsidRDefault="00AC03A8" w:rsidP="00AC03A8">
      <w:pPr>
        <w:pStyle w:val="ListNumber"/>
        <w:numPr>
          <w:ilvl w:val="0"/>
          <w:numId w:val="0"/>
        </w:numPr>
        <w:ind w:left="284" w:hanging="284"/>
        <w:rPr>
          <w:rStyle w:val="hps"/>
          <w:rFonts w:eastAsiaTheme="minorHAnsi" w:cs="Arial"/>
          <w:lang w:val="en-US"/>
        </w:rPr>
      </w:pPr>
    </w:p>
    <w:p w14:paraId="03751482" w14:textId="77777777" w:rsidR="00AC03A8" w:rsidRDefault="00AC03A8" w:rsidP="00AC03A8">
      <w:pPr>
        <w:pStyle w:val="ListNumber"/>
        <w:numPr>
          <w:ilvl w:val="0"/>
          <w:numId w:val="0"/>
        </w:numPr>
        <w:ind w:left="284" w:hanging="284"/>
        <w:rPr>
          <w:rStyle w:val="hps"/>
          <w:rFonts w:eastAsiaTheme="minorHAnsi" w:cs="Arial"/>
          <w:lang w:val="en-US"/>
        </w:rPr>
      </w:pPr>
    </w:p>
    <w:p w14:paraId="3DA0812A" w14:textId="77777777" w:rsidR="00AC03A8" w:rsidRDefault="00AC03A8" w:rsidP="00AC03A8">
      <w:pPr>
        <w:pStyle w:val="ListNumber"/>
        <w:numPr>
          <w:ilvl w:val="0"/>
          <w:numId w:val="0"/>
        </w:numPr>
        <w:ind w:left="284" w:hanging="284"/>
        <w:rPr>
          <w:rStyle w:val="hps"/>
          <w:rFonts w:eastAsiaTheme="minorHAnsi" w:cs="Arial"/>
          <w:lang w:val="en-US"/>
        </w:rPr>
      </w:pPr>
    </w:p>
    <w:p w14:paraId="0CED27D0" w14:textId="77777777" w:rsidR="00077AC3" w:rsidRDefault="00077AC3" w:rsidP="00AC03A8">
      <w:pPr>
        <w:pStyle w:val="ListNumber"/>
        <w:numPr>
          <w:ilvl w:val="0"/>
          <w:numId w:val="0"/>
        </w:numPr>
        <w:ind w:left="284" w:hanging="284"/>
        <w:rPr>
          <w:rStyle w:val="hps"/>
          <w:rFonts w:eastAsiaTheme="minorHAnsi" w:cs="Arial"/>
          <w:lang w:val="en-US"/>
        </w:rPr>
      </w:pPr>
    </w:p>
    <w:p w14:paraId="011CFF2E" w14:textId="77777777" w:rsidR="00077AC3" w:rsidRDefault="00077AC3" w:rsidP="00AC03A8">
      <w:pPr>
        <w:pStyle w:val="ListNumber"/>
        <w:numPr>
          <w:ilvl w:val="0"/>
          <w:numId w:val="0"/>
        </w:numPr>
        <w:ind w:left="284" w:hanging="284"/>
        <w:rPr>
          <w:rStyle w:val="hps"/>
          <w:rFonts w:eastAsiaTheme="minorHAnsi" w:cs="Arial"/>
          <w:lang w:val="en-US"/>
        </w:rPr>
      </w:pPr>
    </w:p>
    <w:p w14:paraId="5076260E" w14:textId="77777777" w:rsidR="00077AC3" w:rsidRDefault="00077AC3" w:rsidP="00AC03A8">
      <w:pPr>
        <w:pStyle w:val="ListNumber"/>
        <w:numPr>
          <w:ilvl w:val="0"/>
          <w:numId w:val="0"/>
        </w:numPr>
        <w:ind w:left="284" w:hanging="284"/>
        <w:rPr>
          <w:rStyle w:val="hps"/>
          <w:rFonts w:eastAsiaTheme="minorHAnsi" w:cs="Arial"/>
          <w:lang w:val="en-US"/>
        </w:rPr>
      </w:pPr>
    </w:p>
    <w:p w14:paraId="1C0BD4BD" w14:textId="77777777" w:rsidR="00077AC3" w:rsidRDefault="00077AC3" w:rsidP="00AC03A8">
      <w:pPr>
        <w:pStyle w:val="ListNumber"/>
        <w:numPr>
          <w:ilvl w:val="0"/>
          <w:numId w:val="0"/>
        </w:numPr>
        <w:ind w:left="284" w:hanging="284"/>
        <w:rPr>
          <w:rStyle w:val="hps"/>
          <w:rFonts w:eastAsiaTheme="minorHAnsi" w:cs="Arial"/>
          <w:lang w:val="en-US"/>
        </w:rPr>
      </w:pPr>
    </w:p>
    <w:p w14:paraId="0FE1BFD6" w14:textId="77777777" w:rsidR="00077AC3" w:rsidRDefault="00077AC3" w:rsidP="00AC03A8">
      <w:pPr>
        <w:pStyle w:val="ListNumber"/>
        <w:numPr>
          <w:ilvl w:val="0"/>
          <w:numId w:val="0"/>
        </w:numPr>
        <w:ind w:left="284" w:hanging="284"/>
        <w:rPr>
          <w:rStyle w:val="hps"/>
          <w:rFonts w:eastAsiaTheme="minorHAnsi" w:cs="Arial"/>
          <w:lang w:val="en-US"/>
        </w:rPr>
      </w:pPr>
    </w:p>
    <w:p w14:paraId="6289363A" w14:textId="77777777" w:rsidR="00077AC3" w:rsidRDefault="00077AC3" w:rsidP="00AC03A8">
      <w:pPr>
        <w:pStyle w:val="ListNumber"/>
        <w:numPr>
          <w:ilvl w:val="0"/>
          <w:numId w:val="0"/>
        </w:numPr>
        <w:ind w:left="284" w:hanging="284"/>
        <w:rPr>
          <w:rStyle w:val="hps"/>
          <w:rFonts w:eastAsiaTheme="minorHAnsi" w:cs="Arial"/>
          <w:lang w:val="en-US"/>
        </w:rPr>
      </w:pPr>
    </w:p>
    <w:p w14:paraId="44F245D5" w14:textId="77777777" w:rsidR="00077AC3" w:rsidRDefault="00077AC3" w:rsidP="00AC03A8">
      <w:pPr>
        <w:pStyle w:val="ListNumber"/>
        <w:numPr>
          <w:ilvl w:val="0"/>
          <w:numId w:val="0"/>
        </w:numPr>
        <w:ind w:left="284" w:hanging="284"/>
        <w:rPr>
          <w:rStyle w:val="hps"/>
          <w:rFonts w:eastAsiaTheme="minorHAnsi" w:cs="Arial"/>
          <w:lang w:val="en-US"/>
        </w:rPr>
      </w:pPr>
    </w:p>
    <w:p w14:paraId="1D6DD266" w14:textId="77777777" w:rsidR="00077AC3" w:rsidRDefault="00077AC3" w:rsidP="00AC03A8">
      <w:pPr>
        <w:pStyle w:val="ListNumber"/>
        <w:numPr>
          <w:ilvl w:val="0"/>
          <w:numId w:val="0"/>
        </w:numPr>
        <w:ind w:left="284" w:hanging="284"/>
        <w:rPr>
          <w:rStyle w:val="hps"/>
          <w:rFonts w:eastAsiaTheme="minorHAnsi" w:cs="Arial"/>
          <w:lang w:val="en-US"/>
        </w:rPr>
      </w:pPr>
    </w:p>
    <w:p w14:paraId="192D5A9D" w14:textId="77777777" w:rsidR="00077AC3" w:rsidRDefault="00077AC3" w:rsidP="00AC03A8">
      <w:pPr>
        <w:pStyle w:val="ListNumber"/>
        <w:numPr>
          <w:ilvl w:val="0"/>
          <w:numId w:val="0"/>
        </w:numPr>
        <w:ind w:left="284" w:hanging="284"/>
        <w:rPr>
          <w:rStyle w:val="hps"/>
          <w:rFonts w:eastAsiaTheme="minorHAnsi" w:cs="Arial"/>
          <w:lang w:val="en-US"/>
        </w:rPr>
      </w:pPr>
    </w:p>
    <w:p w14:paraId="7BF9FE6A" w14:textId="77777777" w:rsidR="00077AC3" w:rsidRDefault="00077AC3" w:rsidP="00AC03A8">
      <w:pPr>
        <w:pStyle w:val="ListNumber"/>
        <w:numPr>
          <w:ilvl w:val="0"/>
          <w:numId w:val="0"/>
        </w:numPr>
        <w:ind w:left="284" w:hanging="284"/>
        <w:rPr>
          <w:rStyle w:val="hps"/>
          <w:rFonts w:eastAsiaTheme="minorHAnsi" w:cs="Arial"/>
          <w:lang w:val="en-US"/>
        </w:rPr>
      </w:pPr>
    </w:p>
    <w:p w14:paraId="2925D2AD" w14:textId="77777777" w:rsidR="00077AC3" w:rsidRPr="00E72DEF" w:rsidRDefault="00077AC3" w:rsidP="00077AC3">
      <w:pPr>
        <w:spacing w:after="160"/>
        <w:rPr>
          <w:rFonts w:eastAsiaTheme="majorEastAsia" w:cs="Arial"/>
          <w:b/>
          <w:caps/>
          <w:color w:val="000000" w:themeColor="text1"/>
          <w:sz w:val="32"/>
          <w:szCs w:val="26"/>
          <w:lang w:val="en-US"/>
        </w:rPr>
      </w:pPr>
      <w:r w:rsidRPr="00E72DEF">
        <w:rPr>
          <w:rFonts w:cs="Arial"/>
          <w:b/>
          <w:sz w:val="32"/>
          <w:lang w:val="en-US"/>
        </w:rPr>
        <w:lastRenderedPageBreak/>
        <w:t>Description of project and tasks</w:t>
      </w:r>
    </w:p>
    <w:p w14:paraId="2B0FF27E" w14:textId="77777777" w:rsidR="00077AC3" w:rsidRPr="00E72DEF" w:rsidRDefault="00077AC3" w:rsidP="00077AC3">
      <w:pPr>
        <w:pStyle w:val="Heading4"/>
        <w:rPr>
          <w:rFonts w:cs="Arial"/>
          <w:lang w:val="en-US"/>
        </w:rPr>
      </w:pPr>
      <w:r w:rsidRPr="00E72DEF">
        <w:rPr>
          <w:rFonts w:cs="Arial"/>
          <w:lang w:val="en-US"/>
        </w:rPr>
        <w:t>Project:</w:t>
      </w:r>
    </w:p>
    <w:p w14:paraId="1DD695BB" w14:textId="0FE8BDCA" w:rsidR="00077AC3" w:rsidRPr="00E72DEF" w:rsidRDefault="00077AC3" w:rsidP="00077AC3">
      <w:pPr>
        <w:rPr>
          <w:rFonts w:cs="Arial"/>
          <w:lang w:val="en-US"/>
        </w:rPr>
      </w:pPr>
      <w:r w:rsidRPr="00E72DEF">
        <w:rPr>
          <w:rFonts w:cs="Arial"/>
          <w:lang w:val="en-US"/>
        </w:rPr>
        <w:t>The project is to create</w:t>
      </w:r>
      <w:r>
        <w:rPr>
          <w:rFonts w:cs="Arial"/>
          <w:lang w:val="en-US"/>
        </w:rPr>
        <w:t xml:space="preserve"> Letterhead and Envelope for both sides using your Logo design</w:t>
      </w:r>
      <w:r w:rsidRPr="00E72DEF">
        <w:rPr>
          <w:rFonts w:cs="Arial"/>
          <w:lang w:val="en-US"/>
        </w:rPr>
        <w:t xml:space="preserve">. The </w:t>
      </w:r>
      <w:r>
        <w:rPr>
          <w:rFonts w:cs="Arial"/>
          <w:lang w:val="en-US"/>
        </w:rPr>
        <w:t>tasks have to be completed in 60</w:t>
      </w:r>
      <w:r w:rsidRPr="00E72DEF">
        <w:rPr>
          <w:rFonts w:cs="Arial"/>
          <w:lang w:val="en-US"/>
        </w:rPr>
        <w:t xml:space="preserve"> minutes</w:t>
      </w:r>
      <w:r w:rsidR="00CA496F">
        <w:rPr>
          <w:rFonts w:cs="Arial"/>
          <w:lang w:val="en-US"/>
        </w:rPr>
        <w:t>.</w:t>
      </w:r>
    </w:p>
    <w:p w14:paraId="4C3AE520" w14:textId="77777777" w:rsidR="00077AC3" w:rsidRPr="00E72DEF" w:rsidRDefault="00077AC3" w:rsidP="00077AC3">
      <w:pPr>
        <w:pStyle w:val="Heading2"/>
        <w:rPr>
          <w:rFonts w:cs="Arial"/>
          <w:lang w:val="en-US"/>
        </w:rPr>
      </w:pPr>
      <w:r w:rsidRPr="00E72DEF">
        <w:rPr>
          <w:rFonts w:cs="Arial"/>
          <w:lang w:val="en-US"/>
        </w:rPr>
        <w:t>Instructions to the Competitor</w:t>
      </w:r>
    </w:p>
    <w:p w14:paraId="0A74CD54" w14:textId="77777777" w:rsidR="00077AC3" w:rsidRPr="00E72DEF" w:rsidRDefault="00077AC3" w:rsidP="00077A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lang w:val="en-US"/>
        </w:rPr>
      </w:pPr>
      <w:r w:rsidRPr="00E72DEF">
        <w:rPr>
          <w:rFonts w:cs="Arial"/>
          <w:b/>
          <w:bCs/>
          <w:szCs w:val="20"/>
          <w:lang w:val="en-US"/>
        </w:rPr>
        <w:t>About image and layout marking for all tasks:</w:t>
      </w:r>
    </w:p>
    <w:p w14:paraId="3DF5B4AE" w14:textId="31044DE5" w:rsidR="00077AC3" w:rsidRPr="00E72DEF" w:rsidRDefault="00CA496F" w:rsidP="00077A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lang w:val="en-US"/>
        </w:rPr>
      </w:pPr>
      <w:r>
        <w:rPr>
          <w:rFonts w:cs="Arial"/>
          <w:szCs w:val="20"/>
          <w:lang w:val="en-US"/>
        </w:rPr>
        <w:t>The final resolution, colo</w:t>
      </w:r>
      <w:r w:rsidR="00077AC3" w:rsidRPr="00E72DEF">
        <w:rPr>
          <w:rFonts w:cs="Arial"/>
          <w:szCs w:val="20"/>
          <w:lang w:val="en-US"/>
        </w:rPr>
        <w:t xml:space="preserve">r mode and file formats of your images will be evaluated in the press ready PDF files. Only the following file formats are acceptable: </w:t>
      </w:r>
      <w:r w:rsidR="00077AC3" w:rsidRPr="00B95FA7">
        <w:rPr>
          <w:rFonts w:cs="Arial"/>
          <w:szCs w:val="20"/>
          <w:lang w:val="en-US"/>
        </w:rPr>
        <w:t>.ai</w:t>
      </w:r>
    </w:p>
    <w:p w14:paraId="162154A6" w14:textId="77777777" w:rsidR="00077AC3" w:rsidRPr="00E72DEF" w:rsidRDefault="00077AC3" w:rsidP="00077A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lang w:val="en-US"/>
        </w:rPr>
      </w:pPr>
    </w:p>
    <w:p w14:paraId="17B92B31" w14:textId="77777777" w:rsidR="00077AC3" w:rsidRPr="00E72DEF" w:rsidRDefault="00077AC3" w:rsidP="00077A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szCs w:val="20"/>
          <w:lang w:val="en-US"/>
        </w:rPr>
      </w:pPr>
      <w:r w:rsidRPr="00E72DEF">
        <w:rPr>
          <w:rStyle w:val="hps"/>
          <w:rFonts w:eastAsiaTheme="minorHAnsi" w:cs="Arial"/>
          <w:b/>
          <w:lang w:val="en-US"/>
        </w:rPr>
        <w:t>About</w:t>
      </w:r>
      <w:r w:rsidRPr="00E72DEF">
        <w:rPr>
          <w:rFonts w:eastAsia="Times New Roman" w:cs="Arial"/>
          <w:b/>
          <w:lang w:val="en-US"/>
        </w:rPr>
        <w:t xml:space="preserve"> </w:t>
      </w:r>
      <w:r w:rsidRPr="00E72DEF">
        <w:rPr>
          <w:rStyle w:val="hps"/>
          <w:rFonts w:eastAsiaTheme="minorHAnsi" w:cs="Arial"/>
          <w:b/>
          <w:lang w:val="en-US"/>
        </w:rPr>
        <w:t>the delivery of</w:t>
      </w:r>
      <w:r w:rsidRPr="00E72DEF">
        <w:rPr>
          <w:rFonts w:eastAsia="Times New Roman" w:cs="Arial"/>
          <w:b/>
          <w:lang w:val="en-US"/>
        </w:rPr>
        <w:t xml:space="preserve"> </w:t>
      </w:r>
      <w:r w:rsidRPr="00E72DEF">
        <w:rPr>
          <w:rStyle w:val="hps"/>
          <w:rFonts w:eastAsiaTheme="minorHAnsi" w:cs="Arial"/>
          <w:b/>
          <w:lang w:val="en-US"/>
        </w:rPr>
        <w:t>files</w:t>
      </w:r>
      <w:r w:rsidRPr="00E72DEF">
        <w:rPr>
          <w:rFonts w:eastAsia="Times New Roman" w:cs="Arial"/>
          <w:b/>
          <w:lang w:val="en-US"/>
        </w:rPr>
        <w:t xml:space="preserve"> </w:t>
      </w:r>
      <w:r w:rsidRPr="00E72DEF">
        <w:rPr>
          <w:rStyle w:val="hps"/>
          <w:rFonts w:eastAsiaTheme="minorHAnsi" w:cs="Arial"/>
          <w:b/>
          <w:lang w:val="en-US"/>
        </w:rPr>
        <w:t>of all tasks:</w:t>
      </w:r>
    </w:p>
    <w:p w14:paraId="35BAA3D5" w14:textId="4B6E1142" w:rsidR="00077AC3" w:rsidRPr="00E72DEF" w:rsidRDefault="00077AC3" w:rsidP="00077AC3">
      <w:pPr>
        <w:rPr>
          <w:rFonts w:eastAsia="Times New Roman" w:cs="Arial"/>
          <w:lang w:val="en-US"/>
        </w:rPr>
      </w:pPr>
      <w:r w:rsidRPr="00E72DEF">
        <w:rPr>
          <w:rFonts w:cs="Arial"/>
          <w:szCs w:val="20"/>
          <w:lang w:val="en-US"/>
        </w:rPr>
        <w:t xml:space="preserve">Create a folder on your Desktop </w:t>
      </w:r>
      <w:r>
        <w:rPr>
          <w:rFonts w:cs="Arial"/>
          <w:szCs w:val="20"/>
          <w:lang w:val="en-US"/>
        </w:rPr>
        <w:t>called YY_MOD2_T4</w:t>
      </w:r>
      <w:r w:rsidRPr="00B95FA7">
        <w:rPr>
          <w:rFonts w:cs="Arial"/>
          <w:szCs w:val="20"/>
          <w:lang w:val="en-US"/>
        </w:rPr>
        <w:t xml:space="preserve"> (</w:t>
      </w:r>
      <w:r w:rsidRPr="00E72DEF">
        <w:rPr>
          <w:rFonts w:cs="Arial"/>
          <w:szCs w:val="20"/>
          <w:lang w:val="en-US"/>
        </w:rPr>
        <w:t xml:space="preserve">where YY represents the number of your workstation). </w:t>
      </w:r>
    </w:p>
    <w:p w14:paraId="542C0296" w14:textId="77777777" w:rsidR="00077AC3" w:rsidRPr="00E72DEF" w:rsidRDefault="00077AC3" w:rsidP="00077AC3">
      <w:pPr>
        <w:spacing w:after="120" w:line="240" w:lineRule="auto"/>
        <w:rPr>
          <w:rFonts w:cs="Arial"/>
          <w:lang w:val="en-US"/>
        </w:rPr>
      </w:pPr>
    </w:p>
    <w:p w14:paraId="376C1706" w14:textId="4436258C" w:rsidR="00077AC3" w:rsidRPr="00E72DEF" w:rsidRDefault="00077AC3" w:rsidP="00077AC3">
      <w:pPr>
        <w:pStyle w:val="Heading3"/>
        <w:rPr>
          <w:rFonts w:cs="Arial"/>
          <w:szCs w:val="20"/>
          <w:lang w:val="en-US"/>
        </w:rPr>
      </w:pPr>
      <w:r>
        <w:rPr>
          <w:rFonts w:cs="Arial"/>
          <w:lang w:val="en-US"/>
        </w:rPr>
        <w:t>TASK 4: LETTERHEAD AND ENVELOPE</w:t>
      </w:r>
    </w:p>
    <w:p w14:paraId="751BDBC0" w14:textId="48CA455E" w:rsidR="00077AC3" w:rsidRPr="00E72DEF" w:rsidRDefault="00077AC3" w:rsidP="00077AC3">
      <w:pPr>
        <w:rPr>
          <w:rFonts w:eastAsia="Times New Roman" w:cs="Arial"/>
          <w:lang w:val="en-US"/>
        </w:rPr>
      </w:pPr>
      <w:r w:rsidRPr="00E72DEF">
        <w:rPr>
          <w:rFonts w:eastAsia="Times New Roman" w:cs="Arial"/>
          <w:lang w:val="en-US"/>
        </w:rPr>
        <w:t xml:space="preserve">You have to create the </w:t>
      </w:r>
      <w:r>
        <w:rPr>
          <w:rFonts w:eastAsia="Times New Roman" w:cs="Arial"/>
          <w:lang w:val="en-US"/>
        </w:rPr>
        <w:t>Letterhead and Envelope for Hyperloop using the template (</w:t>
      </w:r>
      <w:r w:rsidRPr="00AC03A8">
        <w:rPr>
          <w:rStyle w:val="hps"/>
          <w:rFonts w:eastAsiaTheme="minorHAnsi" w:cs="Arial"/>
          <w:lang w:val="en-US"/>
        </w:rPr>
        <w:t>LKS2017_M2_letterheadtemplate.ai</w:t>
      </w:r>
      <w:r>
        <w:rPr>
          <w:rStyle w:val="hps"/>
          <w:rFonts w:eastAsiaTheme="minorHAnsi" w:cs="Arial"/>
          <w:lang w:val="en-US"/>
        </w:rPr>
        <w:t>) and put your logo design in each face.</w:t>
      </w:r>
    </w:p>
    <w:p w14:paraId="729389ED" w14:textId="77777777" w:rsidR="00077AC3" w:rsidRPr="00077AC3" w:rsidRDefault="00077AC3" w:rsidP="00077AC3">
      <w:pPr>
        <w:rPr>
          <w:rStyle w:val="hps"/>
          <w:rFonts w:eastAsiaTheme="minorHAnsi" w:cs="Arial"/>
          <w:lang w:val="en-US"/>
        </w:rPr>
      </w:pPr>
    </w:p>
    <w:p w14:paraId="211F42C9" w14:textId="77777777" w:rsidR="00077AC3" w:rsidRPr="00E72DEF" w:rsidRDefault="00077AC3" w:rsidP="00077AC3">
      <w:pPr>
        <w:pStyle w:val="Heading5"/>
        <w:rPr>
          <w:rStyle w:val="hps"/>
          <w:rFonts w:eastAsiaTheme="minorHAnsi" w:cs="Arial"/>
          <w:b w:val="0"/>
          <w:lang w:val="en-US"/>
        </w:rPr>
      </w:pPr>
      <w:r w:rsidRPr="00E72DEF">
        <w:rPr>
          <w:rStyle w:val="hps"/>
          <w:rFonts w:eastAsiaTheme="minorHAnsi" w:cs="Arial"/>
          <w:b w:val="0"/>
          <w:lang w:val="en-US"/>
        </w:rPr>
        <w:t>Technical specifications:</w:t>
      </w:r>
    </w:p>
    <w:p w14:paraId="4751CBE5" w14:textId="14C3FB80" w:rsidR="00077AC3" w:rsidRPr="00E72DEF" w:rsidRDefault="00CA496F" w:rsidP="00077AC3">
      <w:pPr>
        <w:rPr>
          <w:rStyle w:val="hps"/>
          <w:rFonts w:eastAsiaTheme="minorHAnsi" w:cs="Arial"/>
          <w:lang w:val="en-US"/>
        </w:rPr>
      </w:pPr>
      <w:r>
        <w:rPr>
          <w:rStyle w:val="hps"/>
          <w:rFonts w:eastAsiaTheme="minorHAnsi" w:cs="Arial"/>
          <w:lang w:val="en-US"/>
        </w:rPr>
        <w:t>Colo</w:t>
      </w:r>
      <w:r w:rsidR="00077AC3" w:rsidRPr="00E72DEF">
        <w:rPr>
          <w:rStyle w:val="hps"/>
          <w:rFonts w:eastAsiaTheme="minorHAnsi" w:cs="Arial"/>
          <w:lang w:val="en-US"/>
        </w:rPr>
        <w:t xml:space="preserve">rs in CMYK </w:t>
      </w:r>
    </w:p>
    <w:p w14:paraId="2807F6D8" w14:textId="77777777" w:rsidR="00077AC3" w:rsidRPr="00E72DEF" w:rsidRDefault="00077AC3" w:rsidP="00077AC3">
      <w:pPr>
        <w:pStyle w:val="ListBullet3"/>
        <w:numPr>
          <w:ilvl w:val="0"/>
          <w:numId w:val="0"/>
        </w:numPr>
        <w:rPr>
          <w:rStyle w:val="hps"/>
          <w:rFonts w:eastAsiaTheme="minorHAnsi" w:cs="Arial"/>
          <w:lang w:val="en-US"/>
        </w:rPr>
      </w:pPr>
      <w:r w:rsidRPr="00E72DEF">
        <w:rPr>
          <w:rStyle w:val="hps"/>
          <w:rFonts w:eastAsiaTheme="minorHAnsi" w:cs="Arial"/>
          <w:lang w:val="en-US"/>
        </w:rPr>
        <w:t>The files must be vector only. All fonts must to</w:t>
      </w:r>
      <w:r>
        <w:rPr>
          <w:rStyle w:val="hps"/>
          <w:rFonts w:eastAsiaTheme="minorHAnsi" w:cs="Arial"/>
          <w:lang w:val="en-US"/>
        </w:rPr>
        <w:t xml:space="preserve"> be</w:t>
      </w:r>
      <w:r w:rsidRPr="00E72DEF">
        <w:rPr>
          <w:rStyle w:val="hps"/>
          <w:rFonts w:eastAsiaTheme="minorHAnsi" w:cs="Arial"/>
          <w:lang w:val="en-US"/>
        </w:rPr>
        <w:t xml:space="preserve"> converted to vector in the final Illustrator files.</w:t>
      </w:r>
    </w:p>
    <w:p w14:paraId="54959076" w14:textId="77777777" w:rsidR="00077AC3" w:rsidRPr="00E72DEF" w:rsidRDefault="00077AC3" w:rsidP="00077AC3">
      <w:pPr>
        <w:pStyle w:val="Heading5"/>
        <w:rPr>
          <w:rStyle w:val="hps"/>
          <w:rFonts w:eastAsiaTheme="minorHAnsi" w:cs="Arial"/>
          <w:b w:val="0"/>
          <w:lang w:val="en-US"/>
        </w:rPr>
      </w:pPr>
    </w:p>
    <w:p w14:paraId="08D3F076" w14:textId="77777777" w:rsidR="00077AC3" w:rsidRPr="00E72DEF" w:rsidRDefault="00077AC3" w:rsidP="00077AC3">
      <w:pPr>
        <w:pStyle w:val="Heading5"/>
        <w:rPr>
          <w:rStyle w:val="hps"/>
          <w:rFonts w:eastAsiaTheme="minorHAnsi" w:cs="Arial"/>
          <w:b w:val="0"/>
          <w:lang w:val="en-US"/>
        </w:rPr>
      </w:pPr>
      <w:r w:rsidRPr="00E72DEF">
        <w:rPr>
          <w:rStyle w:val="hps"/>
          <w:rFonts w:eastAsiaTheme="minorHAnsi" w:cs="Arial"/>
          <w:b w:val="0"/>
          <w:lang w:val="en-US"/>
        </w:rPr>
        <w:t>You must provide:</w:t>
      </w:r>
    </w:p>
    <w:p w14:paraId="45BCA06E" w14:textId="6A423B10" w:rsidR="00077AC3" w:rsidRPr="00E72DEF" w:rsidRDefault="00077AC3" w:rsidP="00077AC3">
      <w:pPr>
        <w:pStyle w:val="ListNumber"/>
        <w:numPr>
          <w:ilvl w:val="0"/>
          <w:numId w:val="20"/>
        </w:numPr>
        <w:rPr>
          <w:rStyle w:val="hps"/>
          <w:rFonts w:eastAsiaTheme="minorHAnsi" w:cs="Arial"/>
          <w:lang w:val="en-US"/>
        </w:rPr>
      </w:pPr>
      <w:r>
        <w:rPr>
          <w:rFonts w:cs="Arial"/>
          <w:szCs w:val="20"/>
          <w:lang w:val="en-US"/>
        </w:rPr>
        <w:t>Folders as specified in task 4</w:t>
      </w:r>
      <w:r w:rsidRPr="00E72DEF">
        <w:rPr>
          <w:rFonts w:cs="Arial"/>
          <w:szCs w:val="20"/>
          <w:lang w:val="en-US"/>
        </w:rPr>
        <w:t xml:space="preserve">. </w:t>
      </w:r>
      <w:r w:rsidRPr="00E72DEF">
        <w:rPr>
          <w:rFonts w:cs="Arial"/>
          <w:szCs w:val="20"/>
          <w:lang w:val="en-US"/>
        </w:rPr>
        <w:br/>
      </w:r>
      <w:r w:rsidRPr="00E72DEF">
        <w:rPr>
          <w:rFonts w:cs="Arial"/>
          <w:b/>
          <w:bCs/>
          <w:szCs w:val="20"/>
          <w:lang w:val="en-US"/>
        </w:rPr>
        <w:t>Only files from these folders will be assessed.</w:t>
      </w:r>
      <w:r w:rsidRPr="00E72DEF">
        <w:rPr>
          <w:rStyle w:val="hps"/>
          <w:rFonts w:eastAsiaTheme="minorHAnsi" w:cs="Arial"/>
          <w:lang w:val="en-US"/>
        </w:rPr>
        <w:t xml:space="preserve"> </w:t>
      </w:r>
    </w:p>
    <w:p w14:paraId="70637353" w14:textId="4F18B192" w:rsidR="00077AC3" w:rsidRPr="00E72DEF" w:rsidRDefault="00077AC3" w:rsidP="00077AC3">
      <w:pPr>
        <w:pStyle w:val="ListNumber"/>
        <w:numPr>
          <w:ilvl w:val="0"/>
          <w:numId w:val="20"/>
        </w:numPr>
        <w:rPr>
          <w:rStyle w:val="hps"/>
          <w:rFonts w:eastAsiaTheme="minorHAnsi" w:cs="Arial"/>
          <w:lang w:val="en-US"/>
        </w:rPr>
      </w:pPr>
      <w:r w:rsidRPr="00E72DEF">
        <w:rPr>
          <w:rStyle w:val="hps"/>
          <w:rFonts w:eastAsiaTheme="minorHAnsi" w:cs="Arial"/>
          <w:lang w:val="en-US"/>
        </w:rPr>
        <w:t>One final file</w:t>
      </w:r>
      <w:r>
        <w:rPr>
          <w:rStyle w:val="hps"/>
          <w:rFonts w:eastAsiaTheme="minorHAnsi" w:cs="Arial"/>
          <w:lang w:val="en-US"/>
        </w:rPr>
        <w:t xml:space="preserve"> of the letterhead and envelope</w:t>
      </w:r>
      <w:r w:rsidRPr="00E72DEF">
        <w:rPr>
          <w:rStyle w:val="hps"/>
          <w:rFonts w:eastAsiaTheme="minorHAnsi" w:cs="Arial"/>
          <w:lang w:val="en-US"/>
        </w:rPr>
        <w:t xml:space="preserve"> converted to CMYK in PDF format</w:t>
      </w:r>
      <w:r>
        <w:rPr>
          <w:rStyle w:val="hps"/>
          <w:rFonts w:eastAsiaTheme="minorHAnsi" w:cs="Arial"/>
          <w:lang w:val="en-US"/>
        </w:rPr>
        <w:t xml:space="preserve"> using template </w:t>
      </w:r>
      <w:r w:rsidRPr="00AC03A8">
        <w:rPr>
          <w:rStyle w:val="hps"/>
          <w:rFonts w:eastAsiaTheme="minorHAnsi" w:cs="Arial"/>
          <w:lang w:val="en-US"/>
        </w:rPr>
        <w:t>LKS2017_M2_letterheadtemplate.ai</w:t>
      </w:r>
      <w:r>
        <w:rPr>
          <w:rStyle w:val="hps"/>
          <w:rFonts w:eastAsiaTheme="minorHAnsi" w:cs="Arial"/>
          <w:lang w:val="en-US"/>
        </w:rPr>
        <w:t xml:space="preserve"> provided</w:t>
      </w:r>
      <w:r w:rsidRPr="00E72DEF">
        <w:rPr>
          <w:rStyle w:val="hps"/>
          <w:rFonts w:eastAsiaTheme="minorHAnsi" w:cs="Arial"/>
          <w:lang w:val="en-US"/>
        </w:rPr>
        <w:t>.</w:t>
      </w:r>
    </w:p>
    <w:p w14:paraId="324C2F6A" w14:textId="74509902" w:rsidR="00077AC3" w:rsidRDefault="00077AC3" w:rsidP="00077AC3">
      <w:pPr>
        <w:pStyle w:val="ListNumber"/>
        <w:numPr>
          <w:ilvl w:val="0"/>
          <w:numId w:val="20"/>
        </w:numPr>
        <w:rPr>
          <w:rStyle w:val="hps"/>
          <w:rFonts w:eastAsiaTheme="minorHAnsi" w:cs="Arial"/>
          <w:lang w:val="en-US"/>
        </w:rPr>
      </w:pPr>
      <w:r w:rsidRPr="00E72DEF">
        <w:rPr>
          <w:rStyle w:val="hps"/>
          <w:rFonts w:eastAsiaTheme="minorHAnsi" w:cs="Arial"/>
          <w:lang w:val="en-US"/>
        </w:rPr>
        <w:t xml:space="preserve">One final file of the </w:t>
      </w:r>
      <w:r>
        <w:rPr>
          <w:rStyle w:val="hps"/>
          <w:rFonts w:eastAsiaTheme="minorHAnsi" w:cs="Arial"/>
          <w:lang w:val="en-US"/>
        </w:rPr>
        <w:t>letterhead and envelope</w:t>
      </w:r>
      <w:r w:rsidRPr="00E72DEF">
        <w:rPr>
          <w:rStyle w:val="hps"/>
          <w:rFonts w:eastAsiaTheme="minorHAnsi" w:cs="Arial"/>
          <w:lang w:val="en-US"/>
        </w:rPr>
        <w:t xml:space="preserve"> </w:t>
      </w:r>
      <w:r w:rsidR="00CA496F">
        <w:rPr>
          <w:rStyle w:val="hps"/>
          <w:rFonts w:eastAsiaTheme="minorHAnsi" w:cs="Arial"/>
          <w:lang w:val="en-US"/>
        </w:rPr>
        <w:t>converted to CMYK in Ai</w:t>
      </w:r>
      <w:r w:rsidRPr="00E72DEF">
        <w:rPr>
          <w:rStyle w:val="hps"/>
          <w:rFonts w:eastAsiaTheme="minorHAnsi" w:cs="Arial"/>
          <w:lang w:val="en-US"/>
        </w:rPr>
        <w:t xml:space="preserve"> format.</w:t>
      </w:r>
    </w:p>
    <w:p w14:paraId="40A2305A" w14:textId="77777777" w:rsidR="00077AC3" w:rsidRPr="00E72DEF" w:rsidRDefault="00077AC3" w:rsidP="00AC03A8">
      <w:pPr>
        <w:pStyle w:val="ListNumber"/>
        <w:numPr>
          <w:ilvl w:val="0"/>
          <w:numId w:val="0"/>
        </w:numPr>
        <w:ind w:left="284" w:hanging="284"/>
        <w:rPr>
          <w:rStyle w:val="hps"/>
          <w:rFonts w:eastAsiaTheme="minorHAnsi" w:cs="Arial"/>
          <w:lang w:val="en-US"/>
        </w:rPr>
      </w:pPr>
    </w:p>
    <w:sectPr w:rsidR="00077AC3" w:rsidRPr="00E72DEF" w:rsidSect="00300343">
      <w:headerReference w:type="default" r:id="rId12"/>
      <w:footerReference w:type="first" r:id="rId13"/>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DD3AB4" w14:textId="77777777" w:rsidR="00986C53" w:rsidRDefault="00986C53" w:rsidP="00313492">
      <w:r>
        <w:separator/>
      </w:r>
    </w:p>
    <w:p w14:paraId="1221C1A4" w14:textId="77777777" w:rsidR="00986C53" w:rsidRDefault="00986C53" w:rsidP="00313492"/>
    <w:p w14:paraId="340E7789" w14:textId="77777777" w:rsidR="00986C53" w:rsidRDefault="00986C53"/>
  </w:endnote>
  <w:endnote w:type="continuationSeparator" w:id="0">
    <w:p w14:paraId="40F4FD70" w14:textId="77777777" w:rsidR="00986C53" w:rsidRDefault="00986C53" w:rsidP="00313492">
      <w:r>
        <w:continuationSeparator/>
      </w:r>
    </w:p>
    <w:p w14:paraId="11AB9499" w14:textId="77777777" w:rsidR="00986C53" w:rsidRDefault="00986C53" w:rsidP="00313492"/>
    <w:p w14:paraId="7E705C10" w14:textId="77777777" w:rsidR="00986C53" w:rsidRDefault="00986C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rutiger LT Com 45 Light">
    <w:altName w:val="Open Sans Light"/>
    <w:charset w:val="00"/>
    <w:family w:val="swiss"/>
    <w:pitch w:val="variable"/>
    <w:sig w:usb0="800000AF" w:usb1="5000204A" w:usb2="00000000" w:usb3="00000000" w:csb0="0000009B"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391B53" w:rsidRPr="00C406CB" w14:paraId="41401749" w14:textId="77777777" w:rsidTr="00BE7D95">
      <w:tc>
        <w:tcPr>
          <w:tcW w:w="4073" w:type="dxa"/>
          <w:vAlign w:val="center"/>
          <w:hideMark/>
        </w:tcPr>
        <w:p w14:paraId="49C6D1A5" w14:textId="473402CB" w:rsidR="00391B53" w:rsidRPr="009205C6" w:rsidRDefault="00743939" w:rsidP="00063CA5">
          <w:pPr>
            <w:pStyle w:val="Footer"/>
            <w:rPr>
              <w:rFonts w:ascii="Frutiger LT Com 45 Light" w:hAnsi="Frutiger LT Com 45 Light"/>
            </w:rPr>
          </w:pPr>
          <w:r>
            <w:rPr>
              <w:rFonts w:ascii="Frutiger LT Com 45 Light" w:hAnsi="Frutiger LT Com 45 Light"/>
            </w:rPr>
            <w:t>LKS 2017</w:t>
          </w:r>
          <w:r w:rsidR="00391B53">
            <w:rPr>
              <w:rFonts w:ascii="Frutiger LT Com 45 Light" w:hAnsi="Frutiger LT Com 45 Light"/>
            </w:rPr>
            <w:t xml:space="preserve"> – </w:t>
          </w:r>
          <w:r>
            <w:rPr>
              <w:rFonts w:ascii="Frutiger LT Com 45 Light" w:hAnsi="Frutiger LT Com 45 Light"/>
            </w:rPr>
            <w:t>M2</w:t>
          </w:r>
        </w:p>
      </w:tc>
      <w:tc>
        <w:tcPr>
          <w:tcW w:w="1492" w:type="dxa"/>
          <w:vAlign w:val="center"/>
          <w:hideMark/>
        </w:tcPr>
        <w:p w14:paraId="6B6583B3" w14:textId="69E651B0" w:rsidR="00391B53" w:rsidRPr="009205C6" w:rsidRDefault="00391B53" w:rsidP="00300343">
          <w:pPr>
            <w:pStyle w:val="Footer"/>
            <w:jc w:val="center"/>
            <w:rPr>
              <w:rFonts w:ascii="Frutiger LT Com 45 Light" w:hAnsi="Frutiger LT Com 45 Light"/>
            </w:rPr>
          </w:pPr>
          <w:r>
            <w:rPr>
              <w:rFonts w:ascii="Frutiger LT Com 45 Light" w:hAnsi="Frutiger LT Com 45 Light"/>
            </w:rPr>
            <w:t>Version: 1.0</w:t>
          </w:r>
        </w:p>
        <w:p w14:paraId="307A6549" w14:textId="6982AAA7" w:rsidR="00391B53" w:rsidRPr="009205C6" w:rsidRDefault="00391B53" w:rsidP="0081481E">
          <w:pPr>
            <w:pStyle w:val="Footer"/>
            <w:jc w:val="center"/>
            <w:rPr>
              <w:rFonts w:ascii="Frutiger LT Com 45 Light" w:hAnsi="Frutiger LT Com 45 Light"/>
            </w:rPr>
          </w:pPr>
          <w:r>
            <w:rPr>
              <w:rFonts w:ascii="Frutiger LT Com 45 Light" w:hAnsi="Frutiger LT Com 45 Light"/>
            </w:rPr>
            <w:t>Date:23.05.16</w:t>
          </w:r>
        </w:p>
      </w:tc>
      <w:tc>
        <w:tcPr>
          <w:tcW w:w="4074" w:type="dxa"/>
          <w:vAlign w:val="center"/>
          <w:hideMark/>
        </w:tcPr>
        <w:p w14:paraId="628C73B7" w14:textId="77777777" w:rsidR="00391B53" w:rsidRPr="009205C6" w:rsidRDefault="00391B53" w:rsidP="00300343">
          <w:pPr>
            <w:pStyle w:val="Footer"/>
            <w:jc w:val="right"/>
            <w:rPr>
              <w:rFonts w:ascii="Frutiger LT Com 45 Light" w:hAnsi="Frutiger LT Com 45 Light"/>
            </w:rPr>
          </w:pPr>
          <w:r w:rsidRPr="009205C6">
            <w:rPr>
              <w:rFonts w:ascii="Frutiger LT Com 45 Light" w:hAnsi="Frutiger LT Com 45 Light"/>
            </w:rPr>
            <w:fldChar w:fldCharType="begin"/>
          </w:r>
          <w:r w:rsidRPr="009205C6">
            <w:rPr>
              <w:rFonts w:ascii="Frutiger LT Com 45 Light" w:hAnsi="Frutiger LT Com 45 Light"/>
            </w:rPr>
            <w:instrText xml:space="preserve"> PAGE   \* MERGEFORMAT </w:instrText>
          </w:r>
          <w:r w:rsidRPr="009205C6">
            <w:rPr>
              <w:rFonts w:ascii="Frutiger LT Com 45 Light" w:hAnsi="Frutiger LT Com 45 Light"/>
            </w:rPr>
            <w:fldChar w:fldCharType="separate"/>
          </w:r>
          <w:r w:rsidR="004D28B3">
            <w:rPr>
              <w:rFonts w:ascii="Frutiger LT Com 45 Light" w:hAnsi="Frutiger LT Com 45 Light"/>
              <w:noProof/>
            </w:rPr>
            <w:t>5</w:t>
          </w:r>
          <w:r w:rsidRPr="009205C6">
            <w:rPr>
              <w:rFonts w:ascii="Frutiger LT Com 45 Light" w:hAnsi="Frutiger LT Com 45 Light"/>
            </w:rPr>
            <w:fldChar w:fldCharType="end"/>
          </w:r>
          <w:r w:rsidRPr="009205C6">
            <w:rPr>
              <w:rFonts w:ascii="Frutiger LT Com 45 Light" w:hAnsi="Frutiger LT Com 45 Light"/>
            </w:rPr>
            <w:t xml:space="preserve"> of </w:t>
          </w:r>
          <w:r w:rsidRPr="009205C6">
            <w:rPr>
              <w:rFonts w:ascii="Frutiger LT Com 45 Light" w:hAnsi="Frutiger LT Com 45 Light"/>
            </w:rPr>
            <w:fldChar w:fldCharType="begin"/>
          </w:r>
          <w:r w:rsidRPr="009205C6">
            <w:rPr>
              <w:rFonts w:ascii="Frutiger LT Com 45 Light" w:hAnsi="Frutiger LT Com 45 Light"/>
            </w:rPr>
            <w:instrText xml:space="preserve"> NUMPAGES   \* MERGEFORMAT </w:instrText>
          </w:r>
          <w:r w:rsidRPr="009205C6">
            <w:rPr>
              <w:rFonts w:ascii="Frutiger LT Com 45 Light" w:hAnsi="Frutiger LT Com 45 Light"/>
            </w:rPr>
            <w:fldChar w:fldCharType="separate"/>
          </w:r>
          <w:r w:rsidR="004D28B3">
            <w:rPr>
              <w:rFonts w:ascii="Frutiger LT Com 45 Light" w:hAnsi="Frutiger LT Com 45 Light"/>
              <w:noProof/>
            </w:rPr>
            <w:t>6</w:t>
          </w:r>
          <w:r w:rsidRPr="009205C6">
            <w:rPr>
              <w:rFonts w:ascii="Frutiger LT Com 45 Light" w:hAnsi="Frutiger LT Com 45 Light"/>
              <w:noProof/>
            </w:rPr>
            <w:fldChar w:fldCharType="end"/>
          </w:r>
        </w:p>
      </w:tc>
    </w:tr>
  </w:tbl>
  <w:p w14:paraId="52CA2342" w14:textId="77777777" w:rsidR="00391B53" w:rsidRPr="009205C6" w:rsidRDefault="00391B53" w:rsidP="00300343">
    <w:pPr>
      <w:pStyle w:val="Footer"/>
      <w:rPr>
        <w:rFonts w:ascii="Frutiger LT Com 45 Light" w:hAnsi="Frutiger LT Com 45 Ligh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4D447A" w14:textId="3BB7C298" w:rsidR="00391B53" w:rsidRPr="00F729AF" w:rsidRDefault="00391B53" w:rsidP="00F729AF">
    <w:pPr>
      <w:pStyle w:val="Footer"/>
      <w:rPr>
        <w:sz w:val="16"/>
        <w:szCs w:val="16"/>
      </w:rPr>
    </w:pPr>
    <w:r w:rsidRPr="00BD124E">
      <w:rPr>
        <w:noProof/>
        <w:lang w:val="en-US"/>
      </w:rPr>
      <w:drawing>
        <wp:anchor distT="0" distB="0" distL="114300" distR="114300" simplePos="0" relativeHeight="251666432" behindDoc="1" locked="0" layoutInCell="1" allowOverlap="1" wp14:anchorId="5804FFAC" wp14:editId="52D1414D">
          <wp:simplePos x="0" y="0"/>
          <wp:positionH relativeFrom="page">
            <wp:posOffset>730186</wp:posOffset>
          </wp:positionH>
          <wp:positionV relativeFrom="page">
            <wp:posOffset>8461375</wp:posOffset>
          </wp:positionV>
          <wp:extent cx="1274400" cy="1296000"/>
          <wp:effectExtent l="0" t="0" r="2540" b="0"/>
          <wp:wrapNone/>
          <wp:docPr id="17" name="Picture 17"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3160">
      <w:rPr>
        <w:sz w:val="16"/>
        <w:szCs w:val="16"/>
      </w:rPr>
      <w:t>LKS 2017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84C0F3" w14:textId="77777777" w:rsidR="00391B53" w:rsidRDefault="00391B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7EC935" w14:textId="77777777" w:rsidR="00986C53" w:rsidRDefault="00986C53">
      <w:r>
        <w:separator/>
      </w:r>
    </w:p>
  </w:footnote>
  <w:footnote w:type="continuationSeparator" w:id="0">
    <w:p w14:paraId="38519C34" w14:textId="77777777" w:rsidR="00986C53" w:rsidRDefault="00986C53" w:rsidP="00313492">
      <w:r>
        <w:continuationSeparator/>
      </w:r>
    </w:p>
    <w:p w14:paraId="2DE25201" w14:textId="77777777" w:rsidR="00986C53" w:rsidRDefault="00986C53" w:rsidP="00313492"/>
    <w:p w14:paraId="5E70C568" w14:textId="77777777" w:rsidR="00986C53" w:rsidRDefault="00986C5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5B50B7" w14:textId="77777777" w:rsidR="00391B53" w:rsidRDefault="00391B53" w:rsidP="00313492">
    <w:pPr>
      <w:pStyle w:val="Header"/>
    </w:pPr>
    <w:r w:rsidRPr="00A77E62">
      <w:rPr>
        <w:noProof/>
        <w:lang w:val="en-US"/>
      </w:rPr>
      <w:drawing>
        <wp:anchor distT="0" distB="0" distL="114300" distR="114300" simplePos="0" relativeHeight="251659264" behindDoc="0" locked="0" layoutInCell="1" allowOverlap="1" wp14:anchorId="4EDE68C3" wp14:editId="4565F175">
          <wp:simplePos x="0" y="0"/>
          <wp:positionH relativeFrom="column">
            <wp:posOffset>5710555</wp:posOffset>
          </wp:positionH>
          <wp:positionV relativeFrom="paragraph">
            <wp:posOffset>-170180</wp:posOffset>
          </wp:positionV>
          <wp:extent cx="914400" cy="624840"/>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62336" behindDoc="1" locked="0" layoutInCell="1" allowOverlap="1" wp14:anchorId="72ECEF91" wp14:editId="06AF7442">
          <wp:simplePos x="0" y="0"/>
          <wp:positionH relativeFrom="column">
            <wp:posOffset>-708660</wp:posOffset>
          </wp:positionH>
          <wp:positionV relativeFrom="paragraph">
            <wp:posOffset>-453390</wp:posOffset>
          </wp:positionV>
          <wp:extent cx="7572375" cy="9372600"/>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11392C" w14:textId="77777777" w:rsidR="00391B53" w:rsidRDefault="00391B53" w:rsidP="00313492">
    <w:pPr>
      <w:pStyle w:val="Header"/>
    </w:pPr>
    <w:r w:rsidRPr="00BD124E">
      <w:rPr>
        <w:noProof/>
        <w:lang w:val="en-US"/>
      </w:rPr>
      <w:drawing>
        <wp:anchor distT="0" distB="0" distL="114300" distR="114300" simplePos="0" relativeHeight="251650048" behindDoc="1" locked="0" layoutInCell="1" allowOverlap="1" wp14:anchorId="140BAEB8" wp14:editId="1F3A78CD">
          <wp:simplePos x="0" y="0"/>
          <wp:positionH relativeFrom="page">
            <wp:posOffset>10731</wp:posOffset>
          </wp:positionH>
          <wp:positionV relativeFrom="page">
            <wp:posOffset>10795</wp:posOffset>
          </wp:positionV>
          <wp:extent cx="7614000" cy="10746000"/>
          <wp:effectExtent l="0" t="0" r="6350" b="0"/>
          <wp:wrapNone/>
          <wp:docPr id="15" name="Picture 15"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4144" behindDoc="1" locked="0" layoutInCell="1" allowOverlap="1" wp14:anchorId="21390D8B" wp14:editId="24C94266">
          <wp:simplePos x="0" y="0"/>
          <wp:positionH relativeFrom="page">
            <wp:posOffset>6362065</wp:posOffset>
          </wp:positionH>
          <wp:positionV relativeFrom="page">
            <wp:posOffset>212725</wp:posOffset>
          </wp:positionV>
          <wp:extent cx="1080000" cy="795600"/>
          <wp:effectExtent l="0" t="0" r="0" b="0"/>
          <wp:wrapNone/>
          <wp:docPr id="16" name="Picture 16"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7269E8" w14:textId="77777777" w:rsidR="00391B53" w:rsidRDefault="00391B53" w:rsidP="00313492">
    <w:pPr>
      <w:pStyle w:val="Header"/>
    </w:pPr>
    <w:r w:rsidRPr="00BD124E">
      <w:rPr>
        <w:noProof/>
        <w:lang w:val="en-US"/>
      </w:rPr>
      <w:drawing>
        <wp:anchor distT="0" distB="0" distL="114300" distR="114300" simplePos="0" relativeHeight="251677696" behindDoc="1" locked="0" layoutInCell="1" allowOverlap="1" wp14:anchorId="40C2FC51" wp14:editId="135684FF">
          <wp:simplePos x="0" y="0"/>
          <wp:positionH relativeFrom="page">
            <wp:posOffset>5897245</wp:posOffset>
          </wp:positionH>
          <wp:positionV relativeFrom="page">
            <wp:posOffset>248285</wp:posOffset>
          </wp:positionV>
          <wp:extent cx="1080000" cy="795600"/>
          <wp:effectExtent l="0" t="0" r="0" b="0"/>
          <wp:wrapNone/>
          <wp:docPr id="1"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78720" behindDoc="1" locked="0" layoutInCell="1" allowOverlap="1" wp14:anchorId="7938EEBE" wp14:editId="182BF380">
          <wp:simplePos x="0" y="0"/>
          <wp:positionH relativeFrom="page">
            <wp:posOffset>720090</wp:posOffset>
          </wp:positionH>
          <wp:positionV relativeFrom="page">
            <wp:posOffset>360045</wp:posOffset>
          </wp:positionV>
          <wp:extent cx="550800" cy="561600"/>
          <wp:effectExtent l="0" t="0" r="1905" b="0"/>
          <wp:wrapNone/>
          <wp:docPr id="2"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39ED4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D644756"/>
    <w:multiLevelType w:val="hybridMultilevel"/>
    <w:tmpl w:val="C64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15:restartNumberingAfterBreak="0">
    <w:nsid w:val="2B243114"/>
    <w:multiLevelType w:val="hybridMultilevel"/>
    <w:tmpl w:val="29F630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3B67DF6"/>
    <w:multiLevelType w:val="hybridMultilevel"/>
    <w:tmpl w:val="0F70B010"/>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D0F21F5"/>
    <w:multiLevelType w:val="hybridMultilevel"/>
    <w:tmpl w:val="D03E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ED56397"/>
    <w:multiLevelType w:val="hybridMultilevel"/>
    <w:tmpl w:val="4BB6E288"/>
    <w:lvl w:ilvl="0" w:tplc="78DE81F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19655E2"/>
    <w:multiLevelType w:val="hybridMultilevel"/>
    <w:tmpl w:val="BA2CCD1C"/>
    <w:lvl w:ilvl="0" w:tplc="0980D9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6294F57"/>
    <w:multiLevelType w:val="hybridMultilevel"/>
    <w:tmpl w:val="2DAEB016"/>
    <w:lvl w:ilvl="0" w:tplc="78DE81F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2"/>
  </w:num>
  <w:num w:numId="13">
    <w:abstractNumId w:val="20"/>
  </w:num>
  <w:num w:numId="14">
    <w:abstractNumId w:val="12"/>
    <w:lvlOverride w:ilvl="0">
      <w:startOverride w:val="1"/>
    </w:lvlOverride>
  </w:num>
  <w:num w:numId="15">
    <w:abstractNumId w:val="16"/>
  </w:num>
  <w:num w:numId="16">
    <w:abstractNumId w:val="13"/>
  </w:num>
  <w:num w:numId="17">
    <w:abstractNumId w:val="11"/>
  </w:num>
  <w:num w:numId="18">
    <w:abstractNumId w:val="24"/>
  </w:num>
  <w:num w:numId="19">
    <w:abstractNumId w:val="15"/>
  </w:num>
  <w:num w:numId="20">
    <w:abstractNumId w:val="13"/>
    <w:lvlOverride w:ilvl="0">
      <w:lvl w:ilvl="0">
        <w:start w:val="1"/>
        <w:numFmt w:val="bullet"/>
        <w:pStyle w:val="ListNumber"/>
        <w:lvlText w:val=""/>
        <w:lvlJc w:val="left"/>
        <w:pPr>
          <w:ind w:left="284" w:hanging="284"/>
        </w:pPr>
        <w:rPr>
          <w:rFonts w:ascii="Symbol" w:hAnsi="Symbol" w:hint="default"/>
        </w:rPr>
      </w:lvl>
    </w:lvlOverride>
    <w:lvlOverride w:ilvl="1">
      <w:lvl w:ilvl="1">
        <w:start w:val="1"/>
        <w:numFmt w:val="bullet"/>
        <w:pStyle w:val="ListNumber2"/>
        <w:lvlText w:val=""/>
        <w:lvlJc w:val="left"/>
        <w:pPr>
          <w:ind w:left="568" w:hanging="284"/>
        </w:pPr>
        <w:rPr>
          <w:rFonts w:ascii="Symbol" w:hAnsi="Symbol" w:hint="default"/>
        </w:rPr>
      </w:lvl>
    </w:lvlOverride>
    <w:lvlOverride w:ilvl="2">
      <w:lvl w:ilvl="2">
        <w:start w:val="1"/>
        <w:numFmt w:val="bullet"/>
        <w:pStyle w:val="ListNumber3"/>
        <w:lvlText w:val=""/>
        <w:lvlJc w:val="left"/>
        <w:pPr>
          <w:ind w:left="852" w:hanging="284"/>
        </w:pPr>
        <w:rPr>
          <w:rFonts w:ascii="Symbol" w:hAnsi="Symbol" w:hint="default"/>
        </w:rPr>
      </w:lvl>
    </w:lvlOverride>
    <w:lvlOverride w:ilvl="3">
      <w:lvl w:ilvl="3">
        <w:start w:val="1"/>
        <w:numFmt w:val="bullet"/>
        <w:lvlText w:val=""/>
        <w:lvlJc w:val="left"/>
        <w:pPr>
          <w:ind w:left="1136" w:hanging="284"/>
        </w:pPr>
        <w:rPr>
          <w:rFonts w:ascii="Symbol" w:hAnsi="Symbol" w:hint="default"/>
        </w:rPr>
      </w:lvl>
    </w:lvlOverride>
    <w:lvlOverride w:ilvl="4">
      <w:lvl w:ilvl="4">
        <w:start w:val="1"/>
        <w:numFmt w:val="bullet"/>
        <w:lvlText w:val=""/>
        <w:lvlJc w:val="left"/>
        <w:pPr>
          <w:ind w:left="1420" w:hanging="284"/>
        </w:pPr>
        <w:rPr>
          <w:rFonts w:ascii="Symbol" w:hAnsi="Symbol" w:hint="default"/>
        </w:rPr>
      </w:lvl>
    </w:lvlOverride>
    <w:lvlOverride w:ilvl="5">
      <w:lvl w:ilvl="5">
        <w:start w:val="1"/>
        <w:numFmt w:val="none"/>
        <w:lvlText w:val=""/>
        <w:lvlJc w:val="left"/>
        <w:pPr>
          <w:ind w:left="1704" w:hanging="284"/>
        </w:pPr>
        <w:rPr>
          <w:rFonts w:hint="default"/>
        </w:rPr>
      </w:lvl>
    </w:lvlOverride>
    <w:lvlOverride w:ilvl="6">
      <w:lvl w:ilvl="6">
        <w:start w:val="1"/>
        <w:numFmt w:val="none"/>
        <w:lvlText w:val=""/>
        <w:lvlJc w:val="left"/>
        <w:pPr>
          <w:ind w:left="1988" w:hanging="284"/>
        </w:pPr>
        <w:rPr>
          <w:rFonts w:hint="default"/>
        </w:rPr>
      </w:lvl>
    </w:lvlOverride>
    <w:lvlOverride w:ilvl="7">
      <w:lvl w:ilvl="7">
        <w:start w:val="1"/>
        <w:numFmt w:val="none"/>
        <w:lvlText w:val=""/>
        <w:lvlJc w:val="left"/>
        <w:pPr>
          <w:ind w:left="2272" w:hanging="284"/>
        </w:pPr>
        <w:rPr>
          <w:rFonts w:hint="default"/>
        </w:rPr>
      </w:lvl>
    </w:lvlOverride>
    <w:lvlOverride w:ilvl="8">
      <w:lvl w:ilvl="8">
        <w:start w:val="1"/>
        <w:numFmt w:val="none"/>
        <w:lvlText w:val=""/>
        <w:lvlJc w:val="left"/>
        <w:pPr>
          <w:ind w:left="2556" w:hanging="284"/>
        </w:pPr>
        <w:rPr>
          <w:rFonts w:hint="default"/>
        </w:rPr>
      </w:lvl>
    </w:lvlOverride>
  </w:num>
  <w:num w:numId="21">
    <w:abstractNumId w:val="10"/>
  </w:num>
  <w:num w:numId="22">
    <w:abstractNumId w:val="17"/>
  </w:num>
  <w:num w:numId="23">
    <w:abstractNumId w:val="18"/>
  </w:num>
  <w:num w:numId="24">
    <w:abstractNumId w:val="25"/>
  </w:num>
  <w:num w:numId="25">
    <w:abstractNumId w:val="22"/>
  </w:num>
  <w:num w:numId="26">
    <w:abstractNumId w:val="19"/>
  </w:num>
  <w:num w:numId="27">
    <w:abstractNumId w:val="14"/>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0C3A"/>
    <w:rsid w:val="0000403D"/>
    <w:rsid w:val="00004E6E"/>
    <w:rsid w:val="00005C88"/>
    <w:rsid w:val="000062F4"/>
    <w:rsid w:val="00010381"/>
    <w:rsid w:val="00010FC6"/>
    <w:rsid w:val="00011A2C"/>
    <w:rsid w:val="00012174"/>
    <w:rsid w:val="00013D13"/>
    <w:rsid w:val="000145CD"/>
    <w:rsid w:val="00014A3E"/>
    <w:rsid w:val="00016FBF"/>
    <w:rsid w:val="00017C04"/>
    <w:rsid w:val="00023A4F"/>
    <w:rsid w:val="00024554"/>
    <w:rsid w:val="00027B37"/>
    <w:rsid w:val="00027E3D"/>
    <w:rsid w:val="00030C37"/>
    <w:rsid w:val="0003526B"/>
    <w:rsid w:val="00036329"/>
    <w:rsid w:val="00037229"/>
    <w:rsid w:val="00041858"/>
    <w:rsid w:val="00043D46"/>
    <w:rsid w:val="00050DCE"/>
    <w:rsid w:val="000528CD"/>
    <w:rsid w:val="00052F6D"/>
    <w:rsid w:val="000557D1"/>
    <w:rsid w:val="000561CA"/>
    <w:rsid w:val="0006250C"/>
    <w:rsid w:val="00063CA5"/>
    <w:rsid w:val="00066641"/>
    <w:rsid w:val="0007698F"/>
    <w:rsid w:val="00077AC3"/>
    <w:rsid w:val="00083E53"/>
    <w:rsid w:val="00084479"/>
    <w:rsid w:val="00086FBC"/>
    <w:rsid w:val="000870C9"/>
    <w:rsid w:val="00087191"/>
    <w:rsid w:val="000909C3"/>
    <w:rsid w:val="000932C4"/>
    <w:rsid w:val="000944CF"/>
    <w:rsid w:val="00094516"/>
    <w:rsid w:val="00096540"/>
    <w:rsid w:val="000A52E5"/>
    <w:rsid w:val="000A6580"/>
    <w:rsid w:val="000A6AB8"/>
    <w:rsid w:val="000B5705"/>
    <w:rsid w:val="000B63B0"/>
    <w:rsid w:val="000B7AEE"/>
    <w:rsid w:val="000C06CF"/>
    <w:rsid w:val="000C0F14"/>
    <w:rsid w:val="000C2C32"/>
    <w:rsid w:val="000C4A17"/>
    <w:rsid w:val="000C7E40"/>
    <w:rsid w:val="000D27BE"/>
    <w:rsid w:val="000D3B44"/>
    <w:rsid w:val="000D5ECF"/>
    <w:rsid w:val="000E219D"/>
    <w:rsid w:val="000E5199"/>
    <w:rsid w:val="000E5386"/>
    <w:rsid w:val="000F4A5C"/>
    <w:rsid w:val="000F4EAE"/>
    <w:rsid w:val="000F56E9"/>
    <w:rsid w:val="00100064"/>
    <w:rsid w:val="00101B79"/>
    <w:rsid w:val="00101BDA"/>
    <w:rsid w:val="00101D5E"/>
    <w:rsid w:val="0010210F"/>
    <w:rsid w:val="00104E62"/>
    <w:rsid w:val="001076E6"/>
    <w:rsid w:val="001114EA"/>
    <w:rsid w:val="001146D2"/>
    <w:rsid w:val="00114DE4"/>
    <w:rsid w:val="001168E6"/>
    <w:rsid w:val="001172EF"/>
    <w:rsid w:val="00121CBF"/>
    <w:rsid w:val="00124B65"/>
    <w:rsid w:val="0012553C"/>
    <w:rsid w:val="00127383"/>
    <w:rsid w:val="00127840"/>
    <w:rsid w:val="00127E4F"/>
    <w:rsid w:val="00127FDC"/>
    <w:rsid w:val="00134547"/>
    <w:rsid w:val="00135753"/>
    <w:rsid w:val="001362F1"/>
    <w:rsid w:val="00136AC0"/>
    <w:rsid w:val="00136F88"/>
    <w:rsid w:val="00141FB8"/>
    <w:rsid w:val="00144ABA"/>
    <w:rsid w:val="0014505E"/>
    <w:rsid w:val="0015606D"/>
    <w:rsid w:val="00167519"/>
    <w:rsid w:val="00173621"/>
    <w:rsid w:val="001737CC"/>
    <w:rsid w:val="00177546"/>
    <w:rsid w:val="00180E7A"/>
    <w:rsid w:val="00183327"/>
    <w:rsid w:val="00185631"/>
    <w:rsid w:val="0019211D"/>
    <w:rsid w:val="00192D2B"/>
    <w:rsid w:val="001939DC"/>
    <w:rsid w:val="00194BDD"/>
    <w:rsid w:val="001A48C6"/>
    <w:rsid w:val="001A554B"/>
    <w:rsid w:val="001A62BE"/>
    <w:rsid w:val="001A753B"/>
    <w:rsid w:val="001B338B"/>
    <w:rsid w:val="001B3968"/>
    <w:rsid w:val="001B5394"/>
    <w:rsid w:val="001B594D"/>
    <w:rsid w:val="001C2B30"/>
    <w:rsid w:val="001C5F88"/>
    <w:rsid w:val="001C6F0F"/>
    <w:rsid w:val="001D62DD"/>
    <w:rsid w:val="001D6B86"/>
    <w:rsid w:val="001D6C68"/>
    <w:rsid w:val="001E00EE"/>
    <w:rsid w:val="001E4FC6"/>
    <w:rsid w:val="001E4FDC"/>
    <w:rsid w:val="001E5202"/>
    <w:rsid w:val="001F40DA"/>
    <w:rsid w:val="001F6AB7"/>
    <w:rsid w:val="00204D61"/>
    <w:rsid w:val="00206DB7"/>
    <w:rsid w:val="00207790"/>
    <w:rsid w:val="00210EF3"/>
    <w:rsid w:val="00213425"/>
    <w:rsid w:val="00217B72"/>
    <w:rsid w:val="00223C42"/>
    <w:rsid w:val="00223CC3"/>
    <w:rsid w:val="0022717F"/>
    <w:rsid w:val="002303F5"/>
    <w:rsid w:val="0023666D"/>
    <w:rsid w:val="00241A66"/>
    <w:rsid w:val="00242168"/>
    <w:rsid w:val="00242BBB"/>
    <w:rsid w:val="00254316"/>
    <w:rsid w:val="00255BB9"/>
    <w:rsid w:val="002605F1"/>
    <w:rsid w:val="00264847"/>
    <w:rsid w:val="00265867"/>
    <w:rsid w:val="002658D5"/>
    <w:rsid w:val="002714AA"/>
    <w:rsid w:val="002737F0"/>
    <w:rsid w:val="00277584"/>
    <w:rsid w:val="002775C9"/>
    <w:rsid w:val="00281580"/>
    <w:rsid w:val="00282B02"/>
    <w:rsid w:val="00282BB7"/>
    <w:rsid w:val="00282F57"/>
    <w:rsid w:val="00284A4B"/>
    <w:rsid w:val="00284C47"/>
    <w:rsid w:val="00285ACA"/>
    <w:rsid w:val="0028674F"/>
    <w:rsid w:val="002904DC"/>
    <w:rsid w:val="00295399"/>
    <w:rsid w:val="00296978"/>
    <w:rsid w:val="002A3440"/>
    <w:rsid w:val="002A35E4"/>
    <w:rsid w:val="002A3867"/>
    <w:rsid w:val="002A4892"/>
    <w:rsid w:val="002A64CE"/>
    <w:rsid w:val="002B1320"/>
    <w:rsid w:val="002B157C"/>
    <w:rsid w:val="002B3292"/>
    <w:rsid w:val="002C30A1"/>
    <w:rsid w:val="002D10B2"/>
    <w:rsid w:val="002D1987"/>
    <w:rsid w:val="002D2D7F"/>
    <w:rsid w:val="002D2E0E"/>
    <w:rsid w:val="002D61E6"/>
    <w:rsid w:val="002D68A3"/>
    <w:rsid w:val="002E03EF"/>
    <w:rsid w:val="002E755E"/>
    <w:rsid w:val="002F0C82"/>
    <w:rsid w:val="002F5A58"/>
    <w:rsid w:val="002F6BB5"/>
    <w:rsid w:val="00300343"/>
    <w:rsid w:val="00301127"/>
    <w:rsid w:val="003133A3"/>
    <w:rsid w:val="00313492"/>
    <w:rsid w:val="003147E8"/>
    <w:rsid w:val="0032135D"/>
    <w:rsid w:val="003223DC"/>
    <w:rsid w:val="00326778"/>
    <w:rsid w:val="00332A4D"/>
    <w:rsid w:val="00333160"/>
    <w:rsid w:val="0033470C"/>
    <w:rsid w:val="003373AF"/>
    <w:rsid w:val="0033780E"/>
    <w:rsid w:val="00341876"/>
    <w:rsid w:val="00342101"/>
    <w:rsid w:val="00342B5D"/>
    <w:rsid w:val="00343C64"/>
    <w:rsid w:val="00350BA8"/>
    <w:rsid w:val="00357E9F"/>
    <w:rsid w:val="00362291"/>
    <w:rsid w:val="003622F6"/>
    <w:rsid w:val="00362B10"/>
    <w:rsid w:val="00363918"/>
    <w:rsid w:val="00370930"/>
    <w:rsid w:val="00370C5B"/>
    <w:rsid w:val="00372774"/>
    <w:rsid w:val="003736A1"/>
    <w:rsid w:val="003749CE"/>
    <w:rsid w:val="00375106"/>
    <w:rsid w:val="00375B1E"/>
    <w:rsid w:val="0038099A"/>
    <w:rsid w:val="0038401C"/>
    <w:rsid w:val="003878FC"/>
    <w:rsid w:val="00390CA3"/>
    <w:rsid w:val="003912AF"/>
    <w:rsid w:val="00391B53"/>
    <w:rsid w:val="00395D88"/>
    <w:rsid w:val="003A1078"/>
    <w:rsid w:val="003A3137"/>
    <w:rsid w:val="003A62AE"/>
    <w:rsid w:val="003B099D"/>
    <w:rsid w:val="003B468B"/>
    <w:rsid w:val="003C7196"/>
    <w:rsid w:val="003D2647"/>
    <w:rsid w:val="003D2D3A"/>
    <w:rsid w:val="003D30B2"/>
    <w:rsid w:val="003E0DE0"/>
    <w:rsid w:val="003E1C5B"/>
    <w:rsid w:val="003E3390"/>
    <w:rsid w:val="003E4561"/>
    <w:rsid w:val="003E471A"/>
    <w:rsid w:val="003E4855"/>
    <w:rsid w:val="003E4901"/>
    <w:rsid w:val="003E57BF"/>
    <w:rsid w:val="003F2F2F"/>
    <w:rsid w:val="003F2F89"/>
    <w:rsid w:val="003F47E5"/>
    <w:rsid w:val="00410290"/>
    <w:rsid w:val="00412A99"/>
    <w:rsid w:val="00412FC9"/>
    <w:rsid w:val="00413188"/>
    <w:rsid w:val="00414941"/>
    <w:rsid w:val="00414DE2"/>
    <w:rsid w:val="00415E71"/>
    <w:rsid w:val="00415FBA"/>
    <w:rsid w:val="004231F2"/>
    <w:rsid w:val="00424222"/>
    <w:rsid w:val="00424C4E"/>
    <w:rsid w:val="0042613D"/>
    <w:rsid w:val="004262E4"/>
    <w:rsid w:val="00426745"/>
    <w:rsid w:val="00430D0E"/>
    <w:rsid w:val="004318F2"/>
    <w:rsid w:val="0043447D"/>
    <w:rsid w:val="00436964"/>
    <w:rsid w:val="00442521"/>
    <w:rsid w:val="004441E0"/>
    <w:rsid w:val="004455B9"/>
    <w:rsid w:val="00445815"/>
    <w:rsid w:val="00446ED4"/>
    <w:rsid w:val="00450299"/>
    <w:rsid w:val="00453181"/>
    <w:rsid w:val="00453390"/>
    <w:rsid w:val="00456B64"/>
    <w:rsid w:val="004605D7"/>
    <w:rsid w:val="00462CB3"/>
    <w:rsid w:val="00467678"/>
    <w:rsid w:val="00470A95"/>
    <w:rsid w:val="00474825"/>
    <w:rsid w:val="00476110"/>
    <w:rsid w:val="004816B4"/>
    <w:rsid w:val="0048293C"/>
    <w:rsid w:val="00483312"/>
    <w:rsid w:val="00485E12"/>
    <w:rsid w:val="00486634"/>
    <w:rsid w:val="004950A1"/>
    <w:rsid w:val="004950B6"/>
    <w:rsid w:val="00497916"/>
    <w:rsid w:val="004A004F"/>
    <w:rsid w:val="004A0BEC"/>
    <w:rsid w:val="004A10B0"/>
    <w:rsid w:val="004A120B"/>
    <w:rsid w:val="004A1500"/>
    <w:rsid w:val="004A19E7"/>
    <w:rsid w:val="004B07BC"/>
    <w:rsid w:val="004B6102"/>
    <w:rsid w:val="004B6219"/>
    <w:rsid w:val="004C00E1"/>
    <w:rsid w:val="004C07C8"/>
    <w:rsid w:val="004C31FF"/>
    <w:rsid w:val="004C77A7"/>
    <w:rsid w:val="004D0D6E"/>
    <w:rsid w:val="004D28B3"/>
    <w:rsid w:val="004D3337"/>
    <w:rsid w:val="004D35E9"/>
    <w:rsid w:val="004E19EF"/>
    <w:rsid w:val="004E1F34"/>
    <w:rsid w:val="004E3409"/>
    <w:rsid w:val="004F067D"/>
    <w:rsid w:val="004F12C1"/>
    <w:rsid w:val="004F3CEF"/>
    <w:rsid w:val="004F44E3"/>
    <w:rsid w:val="004F72FF"/>
    <w:rsid w:val="00503C5A"/>
    <w:rsid w:val="0050795E"/>
    <w:rsid w:val="00512211"/>
    <w:rsid w:val="0051761D"/>
    <w:rsid w:val="005202A3"/>
    <w:rsid w:val="00521138"/>
    <w:rsid w:val="00527964"/>
    <w:rsid w:val="00531956"/>
    <w:rsid w:val="00533E0D"/>
    <w:rsid w:val="00535216"/>
    <w:rsid w:val="00535729"/>
    <w:rsid w:val="005440E6"/>
    <w:rsid w:val="005449D9"/>
    <w:rsid w:val="00545954"/>
    <w:rsid w:val="0054632C"/>
    <w:rsid w:val="00547E20"/>
    <w:rsid w:val="0055240A"/>
    <w:rsid w:val="005574AA"/>
    <w:rsid w:val="00557A3F"/>
    <w:rsid w:val="00561496"/>
    <w:rsid w:val="00562960"/>
    <w:rsid w:val="005666A9"/>
    <w:rsid w:val="00573250"/>
    <w:rsid w:val="00581BCB"/>
    <w:rsid w:val="00586782"/>
    <w:rsid w:val="00586E89"/>
    <w:rsid w:val="00587172"/>
    <w:rsid w:val="005A4F50"/>
    <w:rsid w:val="005A7EAB"/>
    <w:rsid w:val="005B4E16"/>
    <w:rsid w:val="005C19EE"/>
    <w:rsid w:val="005C1F3D"/>
    <w:rsid w:val="005C36BE"/>
    <w:rsid w:val="005C3BF1"/>
    <w:rsid w:val="005C5C7C"/>
    <w:rsid w:val="005C659C"/>
    <w:rsid w:val="005D0A70"/>
    <w:rsid w:val="005D15B6"/>
    <w:rsid w:val="005D5E85"/>
    <w:rsid w:val="005D5FE2"/>
    <w:rsid w:val="005D681E"/>
    <w:rsid w:val="005E1024"/>
    <w:rsid w:val="005F01CC"/>
    <w:rsid w:val="005F12EA"/>
    <w:rsid w:val="005F5783"/>
    <w:rsid w:val="00601306"/>
    <w:rsid w:val="006023B5"/>
    <w:rsid w:val="0061135B"/>
    <w:rsid w:val="0062146E"/>
    <w:rsid w:val="0062388D"/>
    <w:rsid w:val="00624298"/>
    <w:rsid w:val="00630EB3"/>
    <w:rsid w:val="00634E9E"/>
    <w:rsid w:val="00637DCC"/>
    <w:rsid w:val="006507AA"/>
    <w:rsid w:val="006516B5"/>
    <w:rsid w:val="00651CAE"/>
    <w:rsid w:val="00661349"/>
    <w:rsid w:val="0066162F"/>
    <w:rsid w:val="00673137"/>
    <w:rsid w:val="00673AA4"/>
    <w:rsid w:val="00676C6D"/>
    <w:rsid w:val="00676DA0"/>
    <w:rsid w:val="00676FF5"/>
    <w:rsid w:val="00677AED"/>
    <w:rsid w:val="006803F3"/>
    <w:rsid w:val="00681088"/>
    <w:rsid w:val="006819A5"/>
    <w:rsid w:val="0068319B"/>
    <w:rsid w:val="00684578"/>
    <w:rsid w:val="0068739B"/>
    <w:rsid w:val="00692D20"/>
    <w:rsid w:val="00692D68"/>
    <w:rsid w:val="00692D7B"/>
    <w:rsid w:val="00695B2D"/>
    <w:rsid w:val="006A3283"/>
    <w:rsid w:val="006B11BA"/>
    <w:rsid w:val="006B3D5D"/>
    <w:rsid w:val="006B497C"/>
    <w:rsid w:val="006B49DD"/>
    <w:rsid w:val="006C1AD0"/>
    <w:rsid w:val="006C1B91"/>
    <w:rsid w:val="006C2AE0"/>
    <w:rsid w:val="006C3A20"/>
    <w:rsid w:val="006C47F3"/>
    <w:rsid w:val="006C497B"/>
    <w:rsid w:val="006C5241"/>
    <w:rsid w:val="006C57D8"/>
    <w:rsid w:val="006C71A4"/>
    <w:rsid w:val="006D359A"/>
    <w:rsid w:val="006E22BB"/>
    <w:rsid w:val="006E26EF"/>
    <w:rsid w:val="006E3487"/>
    <w:rsid w:val="006E4F2B"/>
    <w:rsid w:val="006E6918"/>
    <w:rsid w:val="006F5496"/>
    <w:rsid w:val="007026E4"/>
    <w:rsid w:val="007027C3"/>
    <w:rsid w:val="007047D3"/>
    <w:rsid w:val="007071BC"/>
    <w:rsid w:val="007076B5"/>
    <w:rsid w:val="00712247"/>
    <w:rsid w:val="00716FCE"/>
    <w:rsid w:val="007201DE"/>
    <w:rsid w:val="0072063A"/>
    <w:rsid w:val="00720AE2"/>
    <w:rsid w:val="00723384"/>
    <w:rsid w:val="00724284"/>
    <w:rsid w:val="0073270A"/>
    <w:rsid w:val="00735CE1"/>
    <w:rsid w:val="00736BF0"/>
    <w:rsid w:val="007425F2"/>
    <w:rsid w:val="00743939"/>
    <w:rsid w:val="007453EF"/>
    <w:rsid w:val="00745607"/>
    <w:rsid w:val="00752C30"/>
    <w:rsid w:val="007577C6"/>
    <w:rsid w:val="0076173D"/>
    <w:rsid w:val="0076467C"/>
    <w:rsid w:val="007669E5"/>
    <w:rsid w:val="00770B19"/>
    <w:rsid w:val="00771E43"/>
    <w:rsid w:val="00772F50"/>
    <w:rsid w:val="00776543"/>
    <w:rsid w:val="00780F2D"/>
    <w:rsid w:val="00787305"/>
    <w:rsid w:val="0079162C"/>
    <w:rsid w:val="007A21EB"/>
    <w:rsid w:val="007A4C1D"/>
    <w:rsid w:val="007A60C4"/>
    <w:rsid w:val="007B5BC7"/>
    <w:rsid w:val="007B5D2C"/>
    <w:rsid w:val="007C1782"/>
    <w:rsid w:val="007C4BB2"/>
    <w:rsid w:val="007C4BE9"/>
    <w:rsid w:val="007C7093"/>
    <w:rsid w:val="007D24D9"/>
    <w:rsid w:val="007D265C"/>
    <w:rsid w:val="007D32B0"/>
    <w:rsid w:val="007E0E1C"/>
    <w:rsid w:val="007E2468"/>
    <w:rsid w:val="007E259C"/>
    <w:rsid w:val="007E3657"/>
    <w:rsid w:val="007E4A0A"/>
    <w:rsid w:val="007E4F77"/>
    <w:rsid w:val="007E5378"/>
    <w:rsid w:val="007F0583"/>
    <w:rsid w:val="007F0873"/>
    <w:rsid w:val="007F0AC3"/>
    <w:rsid w:val="007F0E71"/>
    <w:rsid w:val="007F212B"/>
    <w:rsid w:val="008025E5"/>
    <w:rsid w:val="00802D8C"/>
    <w:rsid w:val="0080489E"/>
    <w:rsid w:val="00805A95"/>
    <w:rsid w:val="008139F9"/>
    <w:rsid w:val="0081481E"/>
    <w:rsid w:val="00817357"/>
    <w:rsid w:val="00817F62"/>
    <w:rsid w:val="00820DCC"/>
    <w:rsid w:val="0082749E"/>
    <w:rsid w:val="008275AD"/>
    <w:rsid w:val="00827741"/>
    <w:rsid w:val="00827BDD"/>
    <w:rsid w:val="0083067A"/>
    <w:rsid w:val="00832265"/>
    <w:rsid w:val="0083564C"/>
    <w:rsid w:val="008362E2"/>
    <w:rsid w:val="008426C4"/>
    <w:rsid w:val="008429C5"/>
    <w:rsid w:val="00843652"/>
    <w:rsid w:val="008471F4"/>
    <w:rsid w:val="00851ACF"/>
    <w:rsid w:val="00853B99"/>
    <w:rsid w:val="00854080"/>
    <w:rsid w:val="00855DC9"/>
    <w:rsid w:val="008651AC"/>
    <w:rsid w:val="00866366"/>
    <w:rsid w:val="00866F08"/>
    <w:rsid w:val="0087060E"/>
    <w:rsid w:val="0087260E"/>
    <w:rsid w:val="00872C5F"/>
    <w:rsid w:val="0087316C"/>
    <w:rsid w:val="00873EDE"/>
    <w:rsid w:val="00874D72"/>
    <w:rsid w:val="008753FA"/>
    <w:rsid w:val="00876549"/>
    <w:rsid w:val="00877B10"/>
    <w:rsid w:val="00881E2F"/>
    <w:rsid w:val="008822CB"/>
    <w:rsid w:val="008827AA"/>
    <w:rsid w:val="00883A02"/>
    <w:rsid w:val="00885E4A"/>
    <w:rsid w:val="008862DE"/>
    <w:rsid w:val="00887D98"/>
    <w:rsid w:val="008926FB"/>
    <w:rsid w:val="00894249"/>
    <w:rsid w:val="00894A97"/>
    <w:rsid w:val="0089597D"/>
    <w:rsid w:val="0089694E"/>
    <w:rsid w:val="00897B41"/>
    <w:rsid w:val="008A1ACE"/>
    <w:rsid w:val="008A1AD7"/>
    <w:rsid w:val="008A1D74"/>
    <w:rsid w:val="008A3942"/>
    <w:rsid w:val="008A61B6"/>
    <w:rsid w:val="008B4D6B"/>
    <w:rsid w:val="008B4FA1"/>
    <w:rsid w:val="008B6DF8"/>
    <w:rsid w:val="008B6E1D"/>
    <w:rsid w:val="008C632E"/>
    <w:rsid w:val="008C7EA1"/>
    <w:rsid w:val="008D0279"/>
    <w:rsid w:val="008D0EF8"/>
    <w:rsid w:val="008D5BDF"/>
    <w:rsid w:val="008D5CDA"/>
    <w:rsid w:val="008D7E0A"/>
    <w:rsid w:val="008E080E"/>
    <w:rsid w:val="008E1C14"/>
    <w:rsid w:val="008E43DE"/>
    <w:rsid w:val="008F1E07"/>
    <w:rsid w:val="008F2C0E"/>
    <w:rsid w:val="008F3095"/>
    <w:rsid w:val="008F5CF8"/>
    <w:rsid w:val="008F6159"/>
    <w:rsid w:val="008F705A"/>
    <w:rsid w:val="009005F6"/>
    <w:rsid w:val="00901648"/>
    <w:rsid w:val="00904789"/>
    <w:rsid w:val="009068AE"/>
    <w:rsid w:val="0091052C"/>
    <w:rsid w:val="009127BA"/>
    <w:rsid w:val="009128E9"/>
    <w:rsid w:val="009203C4"/>
    <w:rsid w:val="009205C6"/>
    <w:rsid w:val="0092112F"/>
    <w:rsid w:val="00925F6C"/>
    <w:rsid w:val="0092605B"/>
    <w:rsid w:val="00930C41"/>
    <w:rsid w:val="0093710D"/>
    <w:rsid w:val="0094037E"/>
    <w:rsid w:val="00940D21"/>
    <w:rsid w:val="00951146"/>
    <w:rsid w:val="0095262A"/>
    <w:rsid w:val="00953049"/>
    <w:rsid w:val="009548C3"/>
    <w:rsid w:val="00960F89"/>
    <w:rsid w:val="0096586A"/>
    <w:rsid w:val="009665FE"/>
    <w:rsid w:val="00973D7F"/>
    <w:rsid w:val="00974716"/>
    <w:rsid w:val="0097586B"/>
    <w:rsid w:val="00976CA5"/>
    <w:rsid w:val="009771E7"/>
    <w:rsid w:val="00981217"/>
    <w:rsid w:val="0098297B"/>
    <w:rsid w:val="0098488B"/>
    <w:rsid w:val="00986929"/>
    <w:rsid w:val="00986C53"/>
    <w:rsid w:val="00987A9F"/>
    <w:rsid w:val="00990E48"/>
    <w:rsid w:val="00991C80"/>
    <w:rsid w:val="00995CF5"/>
    <w:rsid w:val="009A0C33"/>
    <w:rsid w:val="009A1A9D"/>
    <w:rsid w:val="009B028A"/>
    <w:rsid w:val="009B1C00"/>
    <w:rsid w:val="009B465F"/>
    <w:rsid w:val="009B5045"/>
    <w:rsid w:val="009B6460"/>
    <w:rsid w:val="009B6F7E"/>
    <w:rsid w:val="009C3566"/>
    <w:rsid w:val="009C4141"/>
    <w:rsid w:val="009D15B3"/>
    <w:rsid w:val="009D45B1"/>
    <w:rsid w:val="009E32CA"/>
    <w:rsid w:val="009E50D2"/>
    <w:rsid w:val="009F1FB6"/>
    <w:rsid w:val="009F3E77"/>
    <w:rsid w:val="00A01650"/>
    <w:rsid w:val="00A02249"/>
    <w:rsid w:val="00A02611"/>
    <w:rsid w:val="00A02A7F"/>
    <w:rsid w:val="00A077CD"/>
    <w:rsid w:val="00A07F21"/>
    <w:rsid w:val="00A101E5"/>
    <w:rsid w:val="00A17B07"/>
    <w:rsid w:val="00A21933"/>
    <w:rsid w:val="00A23A31"/>
    <w:rsid w:val="00A26E54"/>
    <w:rsid w:val="00A27093"/>
    <w:rsid w:val="00A30944"/>
    <w:rsid w:val="00A329E4"/>
    <w:rsid w:val="00A331FE"/>
    <w:rsid w:val="00A334BB"/>
    <w:rsid w:val="00A34079"/>
    <w:rsid w:val="00A34152"/>
    <w:rsid w:val="00A34B4D"/>
    <w:rsid w:val="00A37AAE"/>
    <w:rsid w:val="00A37F00"/>
    <w:rsid w:val="00A62931"/>
    <w:rsid w:val="00A63FBD"/>
    <w:rsid w:val="00A64A02"/>
    <w:rsid w:val="00A7188C"/>
    <w:rsid w:val="00A73378"/>
    <w:rsid w:val="00A75E37"/>
    <w:rsid w:val="00A77E62"/>
    <w:rsid w:val="00A8660A"/>
    <w:rsid w:val="00A95E5F"/>
    <w:rsid w:val="00A96AFC"/>
    <w:rsid w:val="00AA112F"/>
    <w:rsid w:val="00AB3F0A"/>
    <w:rsid w:val="00AB5A2B"/>
    <w:rsid w:val="00AC03A8"/>
    <w:rsid w:val="00AC4E56"/>
    <w:rsid w:val="00AD4FA7"/>
    <w:rsid w:val="00AD64B2"/>
    <w:rsid w:val="00AF0EB6"/>
    <w:rsid w:val="00AF3BC6"/>
    <w:rsid w:val="00AF3E70"/>
    <w:rsid w:val="00AF6462"/>
    <w:rsid w:val="00AF76D3"/>
    <w:rsid w:val="00B000D4"/>
    <w:rsid w:val="00B00E19"/>
    <w:rsid w:val="00B019EC"/>
    <w:rsid w:val="00B01A6E"/>
    <w:rsid w:val="00B04044"/>
    <w:rsid w:val="00B10477"/>
    <w:rsid w:val="00B11358"/>
    <w:rsid w:val="00B1266A"/>
    <w:rsid w:val="00B1680D"/>
    <w:rsid w:val="00B17BAE"/>
    <w:rsid w:val="00B205AA"/>
    <w:rsid w:val="00B21565"/>
    <w:rsid w:val="00B21A87"/>
    <w:rsid w:val="00B21CE1"/>
    <w:rsid w:val="00B25D9A"/>
    <w:rsid w:val="00B262C2"/>
    <w:rsid w:val="00B266AB"/>
    <w:rsid w:val="00B268E6"/>
    <w:rsid w:val="00B3123D"/>
    <w:rsid w:val="00B31C8F"/>
    <w:rsid w:val="00B33A49"/>
    <w:rsid w:val="00B34B4F"/>
    <w:rsid w:val="00B352E4"/>
    <w:rsid w:val="00B370C2"/>
    <w:rsid w:val="00B40AE0"/>
    <w:rsid w:val="00B42DB6"/>
    <w:rsid w:val="00B4527A"/>
    <w:rsid w:val="00B526F9"/>
    <w:rsid w:val="00B53016"/>
    <w:rsid w:val="00B53A3C"/>
    <w:rsid w:val="00B545E7"/>
    <w:rsid w:val="00B60369"/>
    <w:rsid w:val="00B678F9"/>
    <w:rsid w:val="00B71402"/>
    <w:rsid w:val="00B77D89"/>
    <w:rsid w:val="00B842A9"/>
    <w:rsid w:val="00B85F17"/>
    <w:rsid w:val="00B872BC"/>
    <w:rsid w:val="00B95FA7"/>
    <w:rsid w:val="00B975EB"/>
    <w:rsid w:val="00BA781E"/>
    <w:rsid w:val="00BB12E6"/>
    <w:rsid w:val="00BB2755"/>
    <w:rsid w:val="00BB594F"/>
    <w:rsid w:val="00BB6C30"/>
    <w:rsid w:val="00BB6C58"/>
    <w:rsid w:val="00BC1429"/>
    <w:rsid w:val="00BC408B"/>
    <w:rsid w:val="00BC6942"/>
    <w:rsid w:val="00BC7993"/>
    <w:rsid w:val="00BC7B2D"/>
    <w:rsid w:val="00BD0F23"/>
    <w:rsid w:val="00BD10C4"/>
    <w:rsid w:val="00BD124E"/>
    <w:rsid w:val="00BD33C3"/>
    <w:rsid w:val="00BD566F"/>
    <w:rsid w:val="00BD62DB"/>
    <w:rsid w:val="00BD6302"/>
    <w:rsid w:val="00BE19D8"/>
    <w:rsid w:val="00BE3BAD"/>
    <w:rsid w:val="00BE57EF"/>
    <w:rsid w:val="00BE63E9"/>
    <w:rsid w:val="00BE7D95"/>
    <w:rsid w:val="00C00FC6"/>
    <w:rsid w:val="00C06835"/>
    <w:rsid w:val="00C20D36"/>
    <w:rsid w:val="00C258F0"/>
    <w:rsid w:val="00C25BED"/>
    <w:rsid w:val="00C305DE"/>
    <w:rsid w:val="00C30E51"/>
    <w:rsid w:val="00C31B3F"/>
    <w:rsid w:val="00C31BE3"/>
    <w:rsid w:val="00C3259D"/>
    <w:rsid w:val="00C329BE"/>
    <w:rsid w:val="00C3358C"/>
    <w:rsid w:val="00C33898"/>
    <w:rsid w:val="00C406CB"/>
    <w:rsid w:val="00C42C6E"/>
    <w:rsid w:val="00C438A0"/>
    <w:rsid w:val="00C455DA"/>
    <w:rsid w:val="00C500C3"/>
    <w:rsid w:val="00C52904"/>
    <w:rsid w:val="00C55702"/>
    <w:rsid w:val="00C55721"/>
    <w:rsid w:val="00C566A2"/>
    <w:rsid w:val="00C5697C"/>
    <w:rsid w:val="00C616DC"/>
    <w:rsid w:val="00C67C5A"/>
    <w:rsid w:val="00C7003D"/>
    <w:rsid w:val="00C7194D"/>
    <w:rsid w:val="00C71B7D"/>
    <w:rsid w:val="00C722A5"/>
    <w:rsid w:val="00C74B59"/>
    <w:rsid w:val="00C77CE4"/>
    <w:rsid w:val="00C77D08"/>
    <w:rsid w:val="00C81F71"/>
    <w:rsid w:val="00C840CA"/>
    <w:rsid w:val="00C848CD"/>
    <w:rsid w:val="00C87906"/>
    <w:rsid w:val="00C91289"/>
    <w:rsid w:val="00C949EE"/>
    <w:rsid w:val="00C95EBB"/>
    <w:rsid w:val="00C977E7"/>
    <w:rsid w:val="00CA496F"/>
    <w:rsid w:val="00CA611D"/>
    <w:rsid w:val="00CB0931"/>
    <w:rsid w:val="00CB4B57"/>
    <w:rsid w:val="00CB516D"/>
    <w:rsid w:val="00CB68B8"/>
    <w:rsid w:val="00CC0505"/>
    <w:rsid w:val="00CC0C10"/>
    <w:rsid w:val="00CC1C7E"/>
    <w:rsid w:val="00CC214E"/>
    <w:rsid w:val="00CC2F07"/>
    <w:rsid w:val="00CC4C1C"/>
    <w:rsid w:val="00CD3200"/>
    <w:rsid w:val="00CD427F"/>
    <w:rsid w:val="00CE1B1E"/>
    <w:rsid w:val="00CE58F9"/>
    <w:rsid w:val="00CE6795"/>
    <w:rsid w:val="00CF2AE1"/>
    <w:rsid w:val="00CF3F26"/>
    <w:rsid w:val="00CF59C0"/>
    <w:rsid w:val="00CF7A74"/>
    <w:rsid w:val="00CF7B66"/>
    <w:rsid w:val="00D04267"/>
    <w:rsid w:val="00D04318"/>
    <w:rsid w:val="00D04BE0"/>
    <w:rsid w:val="00D14FC2"/>
    <w:rsid w:val="00D17B97"/>
    <w:rsid w:val="00D22F0A"/>
    <w:rsid w:val="00D2443A"/>
    <w:rsid w:val="00D25026"/>
    <w:rsid w:val="00D30674"/>
    <w:rsid w:val="00D333DE"/>
    <w:rsid w:val="00D334AB"/>
    <w:rsid w:val="00D34793"/>
    <w:rsid w:val="00D365AB"/>
    <w:rsid w:val="00D37ECB"/>
    <w:rsid w:val="00D4476E"/>
    <w:rsid w:val="00D462D8"/>
    <w:rsid w:val="00D62719"/>
    <w:rsid w:val="00D67F20"/>
    <w:rsid w:val="00D71BC0"/>
    <w:rsid w:val="00D72724"/>
    <w:rsid w:val="00D80861"/>
    <w:rsid w:val="00D82FD9"/>
    <w:rsid w:val="00D854FF"/>
    <w:rsid w:val="00D876A2"/>
    <w:rsid w:val="00D877CD"/>
    <w:rsid w:val="00D914EF"/>
    <w:rsid w:val="00D94FF0"/>
    <w:rsid w:val="00DA013A"/>
    <w:rsid w:val="00DA15C1"/>
    <w:rsid w:val="00DA20F1"/>
    <w:rsid w:val="00DA3F51"/>
    <w:rsid w:val="00DA68E9"/>
    <w:rsid w:val="00DA74B9"/>
    <w:rsid w:val="00DB0985"/>
    <w:rsid w:val="00DB280A"/>
    <w:rsid w:val="00DB3149"/>
    <w:rsid w:val="00DB5E1F"/>
    <w:rsid w:val="00DC039B"/>
    <w:rsid w:val="00DC27C3"/>
    <w:rsid w:val="00DC7FA8"/>
    <w:rsid w:val="00DD246A"/>
    <w:rsid w:val="00DD3DA1"/>
    <w:rsid w:val="00DD3EFD"/>
    <w:rsid w:val="00DD64F8"/>
    <w:rsid w:val="00DD7F36"/>
    <w:rsid w:val="00DE0020"/>
    <w:rsid w:val="00DE0292"/>
    <w:rsid w:val="00DE407B"/>
    <w:rsid w:val="00DE411B"/>
    <w:rsid w:val="00DF25B9"/>
    <w:rsid w:val="00E01A05"/>
    <w:rsid w:val="00E03749"/>
    <w:rsid w:val="00E03FD0"/>
    <w:rsid w:val="00E06066"/>
    <w:rsid w:val="00E34FC5"/>
    <w:rsid w:val="00E355A4"/>
    <w:rsid w:val="00E361D9"/>
    <w:rsid w:val="00E4141F"/>
    <w:rsid w:val="00E4292B"/>
    <w:rsid w:val="00E42C37"/>
    <w:rsid w:val="00E44789"/>
    <w:rsid w:val="00E47078"/>
    <w:rsid w:val="00E50474"/>
    <w:rsid w:val="00E51DB3"/>
    <w:rsid w:val="00E534EE"/>
    <w:rsid w:val="00E54D57"/>
    <w:rsid w:val="00E635F2"/>
    <w:rsid w:val="00E667B5"/>
    <w:rsid w:val="00E70008"/>
    <w:rsid w:val="00E72DEF"/>
    <w:rsid w:val="00E74617"/>
    <w:rsid w:val="00E76A82"/>
    <w:rsid w:val="00E8488D"/>
    <w:rsid w:val="00E84B7A"/>
    <w:rsid w:val="00E85E0E"/>
    <w:rsid w:val="00E87A8B"/>
    <w:rsid w:val="00E91183"/>
    <w:rsid w:val="00E9284D"/>
    <w:rsid w:val="00E95EC1"/>
    <w:rsid w:val="00EA23E2"/>
    <w:rsid w:val="00EA42CC"/>
    <w:rsid w:val="00EA6789"/>
    <w:rsid w:val="00EA7160"/>
    <w:rsid w:val="00EA74B3"/>
    <w:rsid w:val="00EB01DA"/>
    <w:rsid w:val="00EB23E4"/>
    <w:rsid w:val="00EB3927"/>
    <w:rsid w:val="00EC2335"/>
    <w:rsid w:val="00EE1CBA"/>
    <w:rsid w:val="00EE248F"/>
    <w:rsid w:val="00EE68F9"/>
    <w:rsid w:val="00EE79B6"/>
    <w:rsid w:val="00EF486A"/>
    <w:rsid w:val="00EF6E85"/>
    <w:rsid w:val="00F001B5"/>
    <w:rsid w:val="00F003C9"/>
    <w:rsid w:val="00F0109D"/>
    <w:rsid w:val="00F0666D"/>
    <w:rsid w:val="00F1108E"/>
    <w:rsid w:val="00F11838"/>
    <w:rsid w:val="00F12A00"/>
    <w:rsid w:val="00F12CC4"/>
    <w:rsid w:val="00F1498D"/>
    <w:rsid w:val="00F16470"/>
    <w:rsid w:val="00F21D38"/>
    <w:rsid w:val="00F25D8C"/>
    <w:rsid w:val="00F268AE"/>
    <w:rsid w:val="00F26985"/>
    <w:rsid w:val="00F30AE3"/>
    <w:rsid w:val="00F32E5B"/>
    <w:rsid w:val="00F3363E"/>
    <w:rsid w:val="00F33D42"/>
    <w:rsid w:val="00F342A0"/>
    <w:rsid w:val="00F353B1"/>
    <w:rsid w:val="00F37B64"/>
    <w:rsid w:val="00F4251E"/>
    <w:rsid w:val="00F43B78"/>
    <w:rsid w:val="00F47183"/>
    <w:rsid w:val="00F54393"/>
    <w:rsid w:val="00F57963"/>
    <w:rsid w:val="00F62602"/>
    <w:rsid w:val="00F646AB"/>
    <w:rsid w:val="00F70023"/>
    <w:rsid w:val="00F729AF"/>
    <w:rsid w:val="00F72E0D"/>
    <w:rsid w:val="00F73B09"/>
    <w:rsid w:val="00F742BE"/>
    <w:rsid w:val="00F75C67"/>
    <w:rsid w:val="00F76296"/>
    <w:rsid w:val="00F77373"/>
    <w:rsid w:val="00F81C86"/>
    <w:rsid w:val="00F83B81"/>
    <w:rsid w:val="00F84E8D"/>
    <w:rsid w:val="00F86238"/>
    <w:rsid w:val="00F96FFD"/>
    <w:rsid w:val="00FA0688"/>
    <w:rsid w:val="00FA167B"/>
    <w:rsid w:val="00FA1DCF"/>
    <w:rsid w:val="00FA216F"/>
    <w:rsid w:val="00FA35E9"/>
    <w:rsid w:val="00FA4539"/>
    <w:rsid w:val="00FA70AC"/>
    <w:rsid w:val="00FA738D"/>
    <w:rsid w:val="00FA761C"/>
    <w:rsid w:val="00FB1847"/>
    <w:rsid w:val="00FB7976"/>
    <w:rsid w:val="00FC010B"/>
    <w:rsid w:val="00FC350F"/>
    <w:rsid w:val="00FC623E"/>
    <w:rsid w:val="00FD3DFA"/>
    <w:rsid w:val="00FE0564"/>
    <w:rsid w:val="00FE0E14"/>
    <w:rsid w:val="00FE3A8C"/>
    <w:rsid w:val="00FE569C"/>
    <w:rsid w:val="00FE62FB"/>
    <w:rsid w:val="00FE66A1"/>
    <w:rsid w:val="00FE783E"/>
    <w:rsid w:val="00FF0103"/>
    <w:rsid w:val="00FF34D7"/>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BE4C72E"/>
  <w15:docId w15:val="{1976F172-2CCA-4DBB-8EBD-A2349223B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5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character" w:customStyle="1" w:styleId="hps">
    <w:name w:val="hps"/>
    <w:basedOn w:val="DefaultParagraphFont"/>
    <w:rsid w:val="00820DCC"/>
    <w:rPr>
      <w:rFonts w:eastAsia="Times New Roman" w:cs="Times New Roman"/>
      <w:lang w:val="fr-FR"/>
    </w:rPr>
  </w:style>
  <w:style w:type="character" w:customStyle="1" w:styleId="shorttext">
    <w:name w:val="short_text"/>
    <w:basedOn w:val="DefaultParagraphFont"/>
    <w:rsid w:val="00974716"/>
  </w:style>
  <w:style w:type="character" w:customStyle="1" w:styleId="atn">
    <w:name w:val="atn"/>
    <w:basedOn w:val="DefaultParagraphFont"/>
    <w:rsid w:val="0087260E"/>
  </w:style>
  <w:style w:type="character" w:styleId="CommentReference">
    <w:name w:val="annotation reference"/>
    <w:basedOn w:val="DefaultParagraphFont"/>
    <w:uiPriority w:val="99"/>
    <w:semiHidden/>
    <w:unhideWhenUsed/>
    <w:rsid w:val="00BC408B"/>
    <w:rPr>
      <w:sz w:val="18"/>
      <w:szCs w:val="18"/>
    </w:rPr>
  </w:style>
  <w:style w:type="paragraph" w:styleId="CommentText">
    <w:name w:val="annotation text"/>
    <w:basedOn w:val="Normal"/>
    <w:link w:val="CommentTextChar"/>
    <w:uiPriority w:val="99"/>
    <w:semiHidden/>
    <w:unhideWhenUsed/>
    <w:rsid w:val="00BC408B"/>
    <w:pPr>
      <w:spacing w:line="240" w:lineRule="auto"/>
    </w:pPr>
    <w:rPr>
      <w:sz w:val="24"/>
      <w:szCs w:val="24"/>
    </w:rPr>
  </w:style>
  <w:style w:type="character" w:customStyle="1" w:styleId="CommentTextChar">
    <w:name w:val="Comment Text Char"/>
    <w:basedOn w:val="DefaultParagraphFont"/>
    <w:link w:val="CommentText"/>
    <w:uiPriority w:val="99"/>
    <w:semiHidden/>
    <w:rsid w:val="00BC408B"/>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BC408B"/>
    <w:rPr>
      <w:b/>
      <w:bCs/>
      <w:sz w:val="20"/>
      <w:szCs w:val="20"/>
    </w:rPr>
  </w:style>
  <w:style w:type="character" w:customStyle="1" w:styleId="CommentSubjectChar">
    <w:name w:val="Comment Subject Char"/>
    <w:basedOn w:val="CommentTextChar"/>
    <w:link w:val="CommentSubject"/>
    <w:uiPriority w:val="99"/>
    <w:semiHidden/>
    <w:rsid w:val="00BC408B"/>
    <w:rPr>
      <w:rFonts w:ascii="Arial" w:hAnsi="Arial"/>
      <w:b/>
      <w:bCs/>
      <w:sz w:val="20"/>
      <w:szCs w:val="20"/>
    </w:rPr>
  </w:style>
  <w:style w:type="paragraph" w:styleId="Revision">
    <w:name w:val="Revision"/>
    <w:hidden/>
    <w:uiPriority w:val="99"/>
    <w:semiHidden/>
    <w:rsid w:val="00084479"/>
    <w:pPr>
      <w:spacing w:after="0" w:line="240" w:lineRule="auto"/>
    </w:pPr>
    <w:rPr>
      <w:rFonts w:ascii="Arial" w:hAnsi="Arial"/>
      <w:sz w:val="20"/>
    </w:rPr>
  </w:style>
  <w:style w:type="paragraph" w:styleId="NormalWeb">
    <w:name w:val="Normal (Web)"/>
    <w:basedOn w:val="Normal"/>
    <w:uiPriority w:val="99"/>
    <w:semiHidden/>
    <w:unhideWhenUsed/>
    <w:rsid w:val="003912AF"/>
    <w:pPr>
      <w:spacing w:before="100" w:beforeAutospacing="1" w:after="100" w:afterAutospacing="1" w:line="240" w:lineRule="auto"/>
    </w:pPr>
    <w:rPr>
      <w:rFonts w:ascii="Times" w:hAnsi="Times" w:cs="Times New Roman"/>
      <w:szCs w:val="20"/>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6387">
      <w:bodyDiv w:val="1"/>
      <w:marLeft w:val="0"/>
      <w:marRight w:val="0"/>
      <w:marTop w:val="0"/>
      <w:marBottom w:val="0"/>
      <w:divBdr>
        <w:top w:val="none" w:sz="0" w:space="0" w:color="auto"/>
        <w:left w:val="none" w:sz="0" w:space="0" w:color="auto"/>
        <w:bottom w:val="none" w:sz="0" w:space="0" w:color="auto"/>
        <w:right w:val="none" w:sz="0" w:space="0" w:color="auto"/>
      </w:divBdr>
    </w:div>
    <w:div w:id="30768861">
      <w:bodyDiv w:val="1"/>
      <w:marLeft w:val="0"/>
      <w:marRight w:val="0"/>
      <w:marTop w:val="0"/>
      <w:marBottom w:val="0"/>
      <w:divBdr>
        <w:top w:val="none" w:sz="0" w:space="0" w:color="auto"/>
        <w:left w:val="none" w:sz="0" w:space="0" w:color="auto"/>
        <w:bottom w:val="none" w:sz="0" w:space="0" w:color="auto"/>
        <w:right w:val="none" w:sz="0" w:space="0" w:color="auto"/>
      </w:divBdr>
    </w:div>
    <w:div w:id="122118243">
      <w:bodyDiv w:val="1"/>
      <w:marLeft w:val="0"/>
      <w:marRight w:val="0"/>
      <w:marTop w:val="0"/>
      <w:marBottom w:val="0"/>
      <w:divBdr>
        <w:top w:val="none" w:sz="0" w:space="0" w:color="auto"/>
        <w:left w:val="none" w:sz="0" w:space="0" w:color="auto"/>
        <w:bottom w:val="none" w:sz="0" w:space="0" w:color="auto"/>
        <w:right w:val="none" w:sz="0" w:space="0" w:color="auto"/>
      </w:divBdr>
    </w:div>
    <w:div w:id="350031456">
      <w:bodyDiv w:val="1"/>
      <w:marLeft w:val="0"/>
      <w:marRight w:val="0"/>
      <w:marTop w:val="0"/>
      <w:marBottom w:val="0"/>
      <w:divBdr>
        <w:top w:val="none" w:sz="0" w:space="0" w:color="auto"/>
        <w:left w:val="none" w:sz="0" w:space="0" w:color="auto"/>
        <w:bottom w:val="none" w:sz="0" w:space="0" w:color="auto"/>
        <w:right w:val="none" w:sz="0" w:space="0" w:color="auto"/>
      </w:divBdr>
    </w:div>
    <w:div w:id="539168255">
      <w:bodyDiv w:val="1"/>
      <w:marLeft w:val="0"/>
      <w:marRight w:val="0"/>
      <w:marTop w:val="0"/>
      <w:marBottom w:val="0"/>
      <w:divBdr>
        <w:top w:val="none" w:sz="0" w:space="0" w:color="auto"/>
        <w:left w:val="none" w:sz="0" w:space="0" w:color="auto"/>
        <w:bottom w:val="none" w:sz="0" w:space="0" w:color="auto"/>
        <w:right w:val="none" w:sz="0" w:space="0" w:color="auto"/>
      </w:divBdr>
      <w:divsChild>
        <w:div w:id="511072373">
          <w:marLeft w:val="0"/>
          <w:marRight w:val="0"/>
          <w:marTop w:val="0"/>
          <w:marBottom w:val="0"/>
          <w:divBdr>
            <w:top w:val="none" w:sz="0" w:space="0" w:color="auto"/>
            <w:left w:val="none" w:sz="0" w:space="0" w:color="auto"/>
            <w:bottom w:val="none" w:sz="0" w:space="0" w:color="auto"/>
            <w:right w:val="none" w:sz="0" w:space="0" w:color="auto"/>
          </w:divBdr>
          <w:divsChild>
            <w:div w:id="335773305">
              <w:marLeft w:val="0"/>
              <w:marRight w:val="0"/>
              <w:marTop w:val="0"/>
              <w:marBottom w:val="0"/>
              <w:divBdr>
                <w:top w:val="none" w:sz="0" w:space="0" w:color="auto"/>
                <w:left w:val="none" w:sz="0" w:space="0" w:color="auto"/>
                <w:bottom w:val="none" w:sz="0" w:space="0" w:color="auto"/>
                <w:right w:val="none" w:sz="0" w:space="0" w:color="auto"/>
              </w:divBdr>
              <w:divsChild>
                <w:div w:id="1146975551">
                  <w:marLeft w:val="0"/>
                  <w:marRight w:val="0"/>
                  <w:marTop w:val="0"/>
                  <w:marBottom w:val="0"/>
                  <w:divBdr>
                    <w:top w:val="none" w:sz="0" w:space="0" w:color="auto"/>
                    <w:left w:val="none" w:sz="0" w:space="0" w:color="auto"/>
                    <w:bottom w:val="none" w:sz="0" w:space="0" w:color="auto"/>
                    <w:right w:val="none" w:sz="0" w:space="0" w:color="auto"/>
                  </w:divBdr>
                  <w:divsChild>
                    <w:div w:id="333529705">
                      <w:marLeft w:val="0"/>
                      <w:marRight w:val="0"/>
                      <w:marTop w:val="0"/>
                      <w:marBottom w:val="0"/>
                      <w:divBdr>
                        <w:top w:val="none" w:sz="0" w:space="0" w:color="auto"/>
                        <w:left w:val="none" w:sz="0" w:space="0" w:color="auto"/>
                        <w:bottom w:val="none" w:sz="0" w:space="0" w:color="auto"/>
                        <w:right w:val="none" w:sz="0" w:space="0" w:color="auto"/>
                      </w:divBdr>
                      <w:divsChild>
                        <w:div w:id="504327062">
                          <w:marLeft w:val="0"/>
                          <w:marRight w:val="0"/>
                          <w:marTop w:val="0"/>
                          <w:marBottom w:val="0"/>
                          <w:divBdr>
                            <w:top w:val="none" w:sz="0" w:space="0" w:color="auto"/>
                            <w:left w:val="none" w:sz="0" w:space="0" w:color="auto"/>
                            <w:bottom w:val="none" w:sz="0" w:space="0" w:color="auto"/>
                            <w:right w:val="none" w:sz="0" w:space="0" w:color="auto"/>
                          </w:divBdr>
                          <w:divsChild>
                            <w:div w:id="7850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851301">
      <w:bodyDiv w:val="1"/>
      <w:marLeft w:val="0"/>
      <w:marRight w:val="0"/>
      <w:marTop w:val="0"/>
      <w:marBottom w:val="0"/>
      <w:divBdr>
        <w:top w:val="none" w:sz="0" w:space="0" w:color="auto"/>
        <w:left w:val="none" w:sz="0" w:space="0" w:color="auto"/>
        <w:bottom w:val="none" w:sz="0" w:space="0" w:color="auto"/>
        <w:right w:val="none" w:sz="0" w:space="0" w:color="auto"/>
      </w:divBdr>
      <w:divsChild>
        <w:div w:id="1865055872">
          <w:marLeft w:val="0"/>
          <w:marRight w:val="0"/>
          <w:marTop w:val="0"/>
          <w:marBottom w:val="0"/>
          <w:divBdr>
            <w:top w:val="none" w:sz="0" w:space="0" w:color="auto"/>
            <w:left w:val="none" w:sz="0" w:space="0" w:color="auto"/>
            <w:bottom w:val="none" w:sz="0" w:space="0" w:color="auto"/>
            <w:right w:val="none" w:sz="0" w:space="0" w:color="auto"/>
          </w:divBdr>
          <w:divsChild>
            <w:div w:id="1788237029">
              <w:marLeft w:val="0"/>
              <w:marRight w:val="0"/>
              <w:marTop w:val="0"/>
              <w:marBottom w:val="0"/>
              <w:divBdr>
                <w:top w:val="none" w:sz="0" w:space="0" w:color="auto"/>
                <w:left w:val="none" w:sz="0" w:space="0" w:color="auto"/>
                <w:bottom w:val="none" w:sz="0" w:space="0" w:color="auto"/>
                <w:right w:val="none" w:sz="0" w:space="0" w:color="auto"/>
              </w:divBdr>
              <w:divsChild>
                <w:div w:id="592593490">
                  <w:marLeft w:val="0"/>
                  <w:marRight w:val="0"/>
                  <w:marTop w:val="0"/>
                  <w:marBottom w:val="0"/>
                  <w:divBdr>
                    <w:top w:val="none" w:sz="0" w:space="0" w:color="auto"/>
                    <w:left w:val="none" w:sz="0" w:space="0" w:color="auto"/>
                    <w:bottom w:val="none" w:sz="0" w:space="0" w:color="auto"/>
                    <w:right w:val="none" w:sz="0" w:space="0" w:color="auto"/>
                  </w:divBdr>
                  <w:divsChild>
                    <w:div w:id="682099049">
                      <w:marLeft w:val="0"/>
                      <w:marRight w:val="0"/>
                      <w:marTop w:val="0"/>
                      <w:marBottom w:val="0"/>
                      <w:divBdr>
                        <w:top w:val="none" w:sz="0" w:space="0" w:color="auto"/>
                        <w:left w:val="none" w:sz="0" w:space="0" w:color="auto"/>
                        <w:bottom w:val="none" w:sz="0" w:space="0" w:color="auto"/>
                        <w:right w:val="none" w:sz="0" w:space="0" w:color="auto"/>
                      </w:divBdr>
                      <w:divsChild>
                        <w:div w:id="1063872076">
                          <w:marLeft w:val="0"/>
                          <w:marRight w:val="0"/>
                          <w:marTop w:val="0"/>
                          <w:marBottom w:val="0"/>
                          <w:divBdr>
                            <w:top w:val="none" w:sz="0" w:space="0" w:color="auto"/>
                            <w:left w:val="none" w:sz="0" w:space="0" w:color="auto"/>
                            <w:bottom w:val="none" w:sz="0" w:space="0" w:color="auto"/>
                            <w:right w:val="none" w:sz="0" w:space="0" w:color="auto"/>
                          </w:divBdr>
                          <w:divsChild>
                            <w:div w:id="6165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344217">
      <w:bodyDiv w:val="1"/>
      <w:marLeft w:val="0"/>
      <w:marRight w:val="0"/>
      <w:marTop w:val="0"/>
      <w:marBottom w:val="0"/>
      <w:divBdr>
        <w:top w:val="none" w:sz="0" w:space="0" w:color="auto"/>
        <w:left w:val="none" w:sz="0" w:space="0" w:color="auto"/>
        <w:bottom w:val="none" w:sz="0" w:space="0" w:color="auto"/>
        <w:right w:val="none" w:sz="0" w:space="0" w:color="auto"/>
      </w:divBdr>
    </w:div>
    <w:div w:id="1041170865">
      <w:bodyDiv w:val="1"/>
      <w:marLeft w:val="0"/>
      <w:marRight w:val="0"/>
      <w:marTop w:val="0"/>
      <w:marBottom w:val="0"/>
      <w:divBdr>
        <w:top w:val="none" w:sz="0" w:space="0" w:color="auto"/>
        <w:left w:val="none" w:sz="0" w:space="0" w:color="auto"/>
        <w:bottom w:val="none" w:sz="0" w:space="0" w:color="auto"/>
        <w:right w:val="none" w:sz="0" w:space="0" w:color="auto"/>
      </w:divBdr>
      <w:divsChild>
        <w:div w:id="354617600">
          <w:marLeft w:val="0"/>
          <w:marRight w:val="0"/>
          <w:marTop w:val="0"/>
          <w:marBottom w:val="0"/>
          <w:divBdr>
            <w:top w:val="none" w:sz="0" w:space="0" w:color="auto"/>
            <w:left w:val="none" w:sz="0" w:space="0" w:color="auto"/>
            <w:bottom w:val="none" w:sz="0" w:space="0" w:color="auto"/>
            <w:right w:val="none" w:sz="0" w:space="0" w:color="auto"/>
          </w:divBdr>
          <w:divsChild>
            <w:div w:id="1794865491">
              <w:marLeft w:val="0"/>
              <w:marRight w:val="0"/>
              <w:marTop w:val="0"/>
              <w:marBottom w:val="0"/>
              <w:divBdr>
                <w:top w:val="none" w:sz="0" w:space="0" w:color="auto"/>
                <w:left w:val="none" w:sz="0" w:space="0" w:color="auto"/>
                <w:bottom w:val="none" w:sz="0" w:space="0" w:color="auto"/>
                <w:right w:val="none" w:sz="0" w:space="0" w:color="auto"/>
              </w:divBdr>
              <w:divsChild>
                <w:div w:id="1185899897">
                  <w:marLeft w:val="0"/>
                  <w:marRight w:val="0"/>
                  <w:marTop w:val="0"/>
                  <w:marBottom w:val="0"/>
                  <w:divBdr>
                    <w:top w:val="none" w:sz="0" w:space="0" w:color="auto"/>
                    <w:left w:val="none" w:sz="0" w:space="0" w:color="auto"/>
                    <w:bottom w:val="none" w:sz="0" w:space="0" w:color="auto"/>
                    <w:right w:val="none" w:sz="0" w:space="0" w:color="auto"/>
                  </w:divBdr>
                  <w:divsChild>
                    <w:div w:id="979504351">
                      <w:marLeft w:val="0"/>
                      <w:marRight w:val="0"/>
                      <w:marTop w:val="0"/>
                      <w:marBottom w:val="0"/>
                      <w:divBdr>
                        <w:top w:val="none" w:sz="0" w:space="0" w:color="auto"/>
                        <w:left w:val="none" w:sz="0" w:space="0" w:color="auto"/>
                        <w:bottom w:val="none" w:sz="0" w:space="0" w:color="auto"/>
                        <w:right w:val="none" w:sz="0" w:space="0" w:color="auto"/>
                      </w:divBdr>
                      <w:divsChild>
                        <w:div w:id="190072548">
                          <w:marLeft w:val="0"/>
                          <w:marRight w:val="0"/>
                          <w:marTop w:val="0"/>
                          <w:marBottom w:val="0"/>
                          <w:divBdr>
                            <w:top w:val="none" w:sz="0" w:space="0" w:color="auto"/>
                            <w:left w:val="none" w:sz="0" w:space="0" w:color="auto"/>
                            <w:bottom w:val="none" w:sz="0" w:space="0" w:color="auto"/>
                            <w:right w:val="none" w:sz="0" w:space="0" w:color="auto"/>
                          </w:divBdr>
                          <w:divsChild>
                            <w:div w:id="103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564939">
      <w:bodyDiv w:val="1"/>
      <w:marLeft w:val="0"/>
      <w:marRight w:val="0"/>
      <w:marTop w:val="0"/>
      <w:marBottom w:val="0"/>
      <w:divBdr>
        <w:top w:val="none" w:sz="0" w:space="0" w:color="auto"/>
        <w:left w:val="none" w:sz="0" w:space="0" w:color="auto"/>
        <w:bottom w:val="none" w:sz="0" w:space="0" w:color="auto"/>
        <w:right w:val="none" w:sz="0" w:space="0" w:color="auto"/>
      </w:divBdr>
      <w:divsChild>
        <w:div w:id="1067726527">
          <w:marLeft w:val="0"/>
          <w:marRight w:val="0"/>
          <w:marTop w:val="0"/>
          <w:marBottom w:val="0"/>
          <w:divBdr>
            <w:top w:val="none" w:sz="0" w:space="0" w:color="auto"/>
            <w:left w:val="none" w:sz="0" w:space="0" w:color="auto"/>
            <w:bottom w:val="none" w:sz="0" w:space="0" w:color="auto"/>
            <w:right w:val="none" w:sz="0" w:space="0" w:color="auto"/>
          </w:divBdr>
          <w:divsChild>
            <w:div w:id="878934229">
              <w:marLeft w:val="0"/>
              <w:marRight w:val="0"/>
              <w:marTop w:val="0"/>
              <w:marBottom w:val="0"/>
              <w:divBdr>
                <w:top w:val="none" w:sz="0" w:space="0" w:color="auto"/>
                <w:left w:val="none" w:sz="0" w:space="0" w:color="auto"/>
                <w:bottom w:val="none" w:sz="0" w:space="0" w:color="auto"/>
                <w:right w:val="none" w:sz="0" w:space="0" w:color="auto"/>
              </w:divBdr>
              <w:divsChild>
                <w:div w:id="162861305">
                  <w:marLeft w:val="0"/>
                  <w:marRight w:val="0"/>
                  <w:marTop w:val="0"/>
                  <w:marBottom w:val="0"/>
                  <w:divBdr>
                    <w:top w:val="none" w:sz="0" w:space="0" w:color="auto"/>
                    <w:left w:val="none" w:sz="0" w:space="0" w:color="auto"/>
                    <w:bottom w:val="none" w:sz="0" w:space="0" w:color="auto"/>
                    <w:right w:val="none" w:sz="0" w:space="0" w:color="auto"/>
                  </w:divBdr>
                  <w:divsChild>
                    <w:div w:id="159850225">
                      <w:marLeft w:val="0"/>
                      <w:marRight w:val="0"/>
                      <w:marTop w:val="0"/>
                      <w:marBottom w:val="0"/>
                      <w:divBdr>
                        <w:top w:val="none" w:sz="0" w:space="0" w:color="auto"/>
                        <w:left w:val="none" w:sz="0" w:space="0" w:color="auto"/>
                        <w:bottom w:val="none" w:sz="0" w:space="0" w:color="auto"/>
                        <w:right w:val="none" w:sz="0" w:space="0" w:color="auto"/>
                      </w:divBdr>
                      <w:divsChild>
                        <w:div w:id="1580284061">
                          <w:marLeft w:val="0"/>
                          <w:marRight w:val="0"/>
                          <w:marTop w:val="0"/>
                          <w:marBottom w:val="0"/>
                          <w:divBdr>
                            <w:top w:val="none" w:sz="0" w:space="0" w:color="auto"/>
                            <w:left w:val="none" w:sz="0" w:space="0" w:color="auto"/>
                            <w:bottom w:val="none" w:sz="0" w:space="0" w:color="auto"/>
                            <w:right w:val="none" w:sz="0" w:space="0" w:color="auto"/>
                          </w:divBdr>
                          <w:divsChild>
                            <w:div w:id="117468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859222">
      <w:bodyDiv w:val="1"/>
      <w:marLeft w:val="0"/>
      <w:marRight w:val="0"/>
      <w:marTop w:val="0"/>
      <w:marBottom w:val="0"/>
      <w:divBdr>
        <w:top w:val="none" w:sz="0" w:space="0" w:color="auto"/>
        <w:left w:val="none" w:sz="0" w:space="0" w:color="auto"/>
        <w:bottom w:val="none" w:sz="0" w:space="0" w:color="auto"/>
        <w:right w:val="none" w:sz="0" w:space="0" w:color="auto"/>
      </w:divBdr>
      <w:divsChild>
        <w:div w:id="63187399">
          <w:marLeft w:val="0"/>
          <w:marRight w:val="0"/>
          <w:marTop w:val="0"/>
          <w:marBottom w:val="0"/>
          <w:divBdr>
            <w:top w:val="none" w:sz="0" w:space="0" w:color="auto"/>
            <w:left w:val="none" w:sz="0" w:space="0" w:color="auto"/>
            <w:bottom w:val="none" w:sz="0" w:space="0" w:color="auto"/>
            <w:right w:val="none" w:sz="0" w:space="0" w:color="auto"/>
          </w:divBdr>
          <w:divsChild>
            <w:div w:id="1022852709">
              <w:marLeft w:val="0"/>
              <w:marRight w:val="0"/>
              <w:marTop w:val="0"/>
              <w:marBottom w:val="0"/>
              <w:divBdr>
                <w:top w:val="none" w:sz="0" w:space="0" w:color="auto"/>
                <w:left w:val="none" w:sz="0" w:space="0" w:color="auto"/>
                <w:bottom w:val="none" w:sz="0" w:space="0" w:color="auto"/>
                <w:right w:val="none" w:sz="0" w:space="0" w:color="auto"/>
              </w:divBdr>
              <w:divsChild>
                <w:div w:id="1655455530">
                  <w:marLeft w:val="0"/>
                  <w:marRight w:val="0"/>
                  <w:marTop w:val="0"/>
                  <w:marBottom w:val="0"/>
                  <w:divBdr>
                    <w:top w:val="none" w:sz="0" w:space="0" w:color="auto"/>
                    <w:left w:val="none" w:sz="0" w:space="0" w:color="auto"/>
                    <w:bottom w:val="none" w:sz="0" w:space="0" w:color="auto"/>
                    <w:right w:val="none" w:sz="0" w:space="0" w:color="auto"/>
                  </w:divBdr>
                  <w:divsChild>
                    <w:div w:id="2077390408">
                      <w:marLeft w:val="0"/>
                      <w:marRight w:val="0"/>
                      <w:marTop w:val="0"/>
                      <w:marBottom w:val="0"/>
                      <w:divBdr>
                        <w:top w:val="none" w:sz="0" w:space="0" w:color="auto"/>
                        <w:left w:val="none" w:sz="0" w:space="0" w:color="auto"/>
                        <w:bottom w:val="none" w:sz="0" w:space="0" w:color="auto"/>
                        <w:right w:val="none" w:sz="0" w:space="0" w:color="auto"/>
                      </w:divBdr>
                      <w:divsChild>
                        <w:div w:id="2006399734">
                          <w:marLeft w:val="0"/>
                          <w:marRight w:val="0"/>
                          <w:marTop w:val="0"/>
                          <w:marBottom w:val="0"/>
                          <w:divBdr>
                            <w:top w:val="none" w:sz="0" w:space="0" w:color="auto"/>
                            <w:left w:val="none" w:sz="0" w:space="0" w:color="auto"/>
                            <w:bottom w:val="none" w:sz="0" w:space="0" w:color="auto"/>
                            <w:right w:val="none" w:sz="0" w:space="0" w:color="auto"/>
                          </w:divBdr>
                          <w:divsChild>
                            <w:div w:id="163139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065585">
      <w:bodyDiv w:val="1"/>
      <w:marLeft w:val="0"/>
      <w:marRight w:val="0"/>
      <w:marTop w:val="0"/>
      <w:marBottom w:val="0"/>
      <w:divBdr>
        <w:top w:val="none" w:sz="0" w:space="0" w:color="auto"/>
        <w:left w:val="none" w:sz="0" w:space="0" w:color="auto"/>
        <w:bottom w:val="none" w:sz="0" w:space="0" w:color="auto"/>
        <w:right w:val="none" w:sz="0" w:space="0" w:color="auto"/>
      </w:divBdr>
      <w:divsChild>
        <w:div w:id="1048601957">
          <w:marLeft w:val="0"/>
          <w:marRight w:val="0"/>
          <w:marTop w:val="0"/>
          <w:marBottom w:val="0"/>
          <w:divBdr>
            <w:top w:val="none" w:sz="0" w:space="0" w:color="auto"/>
            <w:left w:val="none" w:sz="0" w:space="0" w:color="auto"/>
            <w:bottom w:val="none" w:sz="0" w:space="0" w:color="auto"/>
            <w:right w:val="none" w:sz="0" w:space="0" w:color="auto"/>
          </w:divBdr>
          <w:divsChild>
            <w:div w:id="2078897752">
              <w:marLeft w:val="0"/>
              <w:marRight w:val="0"/>
              <w:marTop w:val="0"/>
              <w:marBottom w:val="0"/>
              <w:divBdr>
                <w:top w:val="none" w:sz="0" w:space="0" w:color="auto"/>
                <w:left w:val="none" w:sz="0" w:space="0" w:color="auto"/>
                <w:bottom w:val="none" w:sz="0" w:space="0" w:color="auto"/>
                <w:right w:val="none" w:sz="0" w:space="0" w:color="auto"/>
              </w:divBdr>
              <w:divsChild>
                <w:div w:id="1681271254">
                  <w:marLeft w:val="0"/>
                  <w:marRight w:val="0"/>
                  <w:marTop w:val="0"/>
                  <w:marBottom w:val="0"/>
                  <w:divBdr>
                    <w:top w:val="none" w:sz="0" w:space="0" w:color="auto"/>
                    <w:left w:val="none" w:sz="0" w:space="0" w:color="auto"/>
                    <w:bottom w:val="none" w:sz="0" w:space="0" w:color="auto"/>
                    <w:right w:val="none" w:sz="0" w:space="0" w:color="auto"/>
                  </w:divBdr>
                  <w:divsChild>
                    <w:div w:id="1518618752">
                      <w:marLeft w:val="0"/>
                      <w:marRight w:val="0"/>
                      <w:marTop w:val="0"/>
                      <w:marBottom w:val="0"/>
                      <w:divBdr>
                        <w:top w:val="none" w:sz="0" w:space="0" w:color="auto"/>
                        <w:left w:val="none" w:sz="0" w:space="0" w:color="auto"/>
                        <w:bottom w:val="none" w:sz="0" w:space="0" w:color="auto"/>
                        <w:right w:val="none" w:sz="0" w:space="0" w:color="auto"/>
                      </w:divBdr>
                      <w:divsChild>
                        <w:div w:id="341666349">
                          <w:marLeft w:val="0"/>
                          <w:marRight w:val="0"/>
                          <w:marTop w:val="0"/>
                          <w:marBottom w:val="0"/>
                          <w:divBdr>
                            <w:top w:val="none" w:sz="0" w:space="0" w:color="auto"/>
                            <w:left w:val="none" w:sz="0" w:space="0" w:color="auto"/>
                            <w:bottom w:val="none" w:sz="0" w:space="0" w:color="auto"/>
                            <w:right w:val="none" w:sz="0" w:space="0" w:color="auto"/>
                          </w:divBdr>
                          <w:divsChild>
                            <w:div w:id="8235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479680">
      <w:bodyDiv w:val="1"/>
      <w:marLeft w:val="0"/>
      <w:marRight w:val="0"/>
      <w:marTop w:val="0"/>
      <w:marBottom w:val="0"/>
      <w:divBdr>
        <w:top w:val="none" w:sz="0" w:space="0" w:color="auto"/>
        <w:left w:val="none" w:sz="0" w:space="0" w:color="auto"/>
        <w:bottom w:val="none" w:sz="0" w:space="0" w:color="auto"/>
        <w:right w:val="none" w:sz="0" w:space="0" w:color="auto"/>
      </w:divBdr>
      <w:divsChild>
        <w:div w:id="2107577298">
          <w:marLeft w:val="0"/>
          <w:marRight w:val="0"/>
          <w:marTop w:val="0"/>
          <w:marBottom w:val="0"/>
          <w:divBdr>
            <w:top w:val="none" w:sz="0" w:space="0" w:color="auto"/>
            <w:left w:val="none" w:sz="0" w:space="0" w:color="auto"/>
            <w:bottom w:val="none" w:sz="0" w:space="0" w:color="auto"/>
            <w:right w:val="none" w:sz="0" w:space="0" w:color="auto"/>
          </w:divBdr>
          <w:divsChild>
            <w:div w:id="1104500572">
              <w:marLeft w:val="0"/>
              <w:marRight w:val="0"/>
              <w:marTop w:val="0"/>
              <w:marBottom w:val="0"/>
              <w:divBdr>
                <w:top w:val="none" w:sz="0" w:space="0" w:color="auto"/>
                <w:left w:val="none" w:sz="0" w:space="0" w:color="auto"/>
                <w:bottom w:val="none" w:sz="0" w:space="0" w:color="auto"/>
                <w:right w:val="none" w:sz="0" w:space="0" w:color="auto"/>
              </w:divBdr>
              <w:divsChild>
                <w:div w:id="658004596">
                  <w:marLeft w:val="0"/>
                  <w:marRight w:val="0"/>
                  <w:marTop w:val="0"/>
                  <w:marBottom w:val="0"/>
                  <w:divBdr>
                    <w:top w:val="none" w:sz="0" w:space="0" w:color="auto"/>
                    <w:left w:val="none" w:sz="0" w:space="0" w:color="auto"/>
                    <w:bottom w:val="none" w:sz="0" w:space="0" w:color="auto"/>
                    <w:right w:val="none" w:sz="0" w:space="0" w:color="auto"/>
                  </w:divBdr>
                  <w:divsChild>
                    <w:div w:id="1680498025">
                      <w:marLeft w:val="0"/>
                      <w:marRight w:val="0"/>
                      <w:marTop w:val="0"/>
                      <w:marBottom w:val="0"/>
                      <w:divBdr>
                        <w:top w:val="none" w:sz="0" w:space="0" w:color="auto"/>
                        <w:left w:val="none" w:sz="0" w:space="0" w:color="auto"/>
                        <w:bottom w:val="none" w:sz="0" w:space="0" w:color="auto"/>
                        <w:right w:val="none" w:sz="0" w:space="0" w:color="auto"/>
                      </w:divBdr>
                      <w:divsChild>
                        <w:div w:id="319577854">
                          <w:marLeft w:val="0"/>
                          <w:marRight w:val="0"/>
                          <w:marTop w:val="0"/>
                          <w:marBottom w:val="0"/>
                          <w:divBdr>
                            <w:top w:val="none" w:sz="0" w:space="0" w:color="auto"/>
                            <w:left w:val="none" w:sz="0" w:space="0" w:color="auto"/>
                            <w:bottom w:val="none" w:sz="0" w:space="0" w:color="auto"/>
                            <w:right w:val="none" w:sz="0" w:space="0" w:color="auto"/>
                          </w:divBdr>
                          <w:divsChild>
                            <w:div w:id="124541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1A876-B5F6-4927-A743-A35A953D2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CAP_doc_cover_v2.0.dotx</Template>
  <TotalTime>290</TotalTime>
  <Pages>1</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Microsoft account</cp:lastModifiedBy>
  <cp:revision>60</cp:revision>
  <cp:lastPrinted>2015-08-08T11:06:00Z</cp:lastPrinted>
  <dcterms:created xsi:type="dcterms:W3CDTF">2016-05-23T02:32:00Z</dcterms:created>
  <dcterms:modified xsi:type="dcterms:W3CDTF">2017-05-16T00:50:00Z</dcterms:modified>
</cp:coreProperties>
</file>