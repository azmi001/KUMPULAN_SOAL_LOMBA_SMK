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C993F2" w14:textId="0527C0E2" w:rsidR="006E26EF" w:rsidRPr="00E72DEF" w:rsidRDefault="001C2B30" w:rsidP="00313492">
      <w:pPr>
        <w:pStyle w:val="Title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Test Project </w:t>
      </w:r>
      <w:r w:rsidR="00C406CB" w:rsidRPr="00E72DEF">
        <w:rPr>
          <w:rFonts w:cs="Arial"/>
          <w:lang w:val="en-US"/>
        </w:rPr>
        <w:t>Graphic design Technology</w:t>
      </w:r>
    </w:p>
    <w:p w14:paraId="653D6282" w14:textId="69906F78" w:rsidR="00A77E62" w:rsidRPr="00E72DEF" w:rsidRDefault="00063CA5" w:rsidP="00313492">
      <w:pPr>
        <w:pStyle w:val="Subtitle"/>
        <w:rPr>
          <w:rFonts w:cs="Arial"/>
          <w:color w:val="FFFFFF" w:themeColor="background1"/>
          <w:lang w:val="en-US"/>
        </w:rPr>
      </w:pPr>
      <w:r w:rsidRPr="00E72DEF">
        <w:rPr>
          <w:rFonts w:cs="Arial"/>
          <w:color w:val="FFFFFF" w:themeColor="background1"/>
          <w:lang w:val="en-US"/>
        </w:rPr>
        <w:t>LKS</w:t>
      </w:r>
      <w:r w:rsidR="005D0A70">
        <w:rPr>
          <w:rFonts w:cs="Arial"/>
          <w:color w:val="FFFFFF" w:themeColor="background1"/>
          <w:lang w:val="en-US"/>
        </w:rPr>
        <w:t xml:space="preserve"> </w:t>
      </w:r>
      <w:r w:rsidRPr="00E72DEF">
        <w:rPr>
          <w:rFonts w:cs="Arial"/>
          <w:color w:val="FFFFFF" w:themeColor="background1"/>
          <w:lang w:val="en-US"/>
        </w:rPr>
        <w:t>201</w:t>
      </w:r>
      <w:r w:rsidR="00333160">
        <w:rPr>
          <w:rFonts w:cs="Arial"/>
          <w:color w:val="FFFFFF" w:themeColor="background1"/>
          <w:lang w:val="en-US"/>
        </w:rPr>
        <w:t>7</w:t>
      </w:r>
      <w:r w:rsidRPr="00E72DEF">
        <w:rPr>
          <w:rFonts w:cs="Arial"/>
          <w:color w:val="FFFFFF" w:themeColor="background1"/>
          <w:lang w:val="en-US"/>
        </w:rPr>
        <w:t xml:space="preserve"> – M</w:t>
      </w:r>
      <w:r w:rsidR="00BD0BD0">
        <w:rPr>
          <w:rFonts w:cs="Arial"/>
          <w:color w:val="FFFFFF" w:themeColor="background1"/>
          <w:lang w:val="en-US"/>
        </w:rPr>
        <w:t>3</w:t>
      </w:r>
    </w:p>
    <w:p w14:paraId="7EF90CE2" w14:textId="77777777" w:rsidR="008827AA" w:rsidRPr="00E72DEF" w:rsidRDefault="008827AA" w:rsidP="001C2B30">
      <w:pPr>
        <w:rPr>
          <w:rFonts w:cs="Arial"/>
          <w:lang w:val="en-US"/>
        </w:rPr>
      </w:pPr>
    </w:p>
    <w:p w14:paraId="33703D61" w14:textId="77777777" w:rsidR="008827AA" w:rsidRPr="00E72DEF" w:rsidRDefault="008827AA" w:rsidP="001C2B30">
      <w:pPr>
        <w:rPr>
          <w:rFonts w:cs="Arial"/>
          <w:lang w:val="en-US"/>
        </w:rPr>
      </w:pPr>
    </w:p>
    <w:p w14:paraId="73EF6EB4" w14:textId="77777777" w:rsidR="008827AA" w:rsidRPr="00E72DEF" w:rsidRDefault="008827AA" w:rsidP="001C2B30">
      <w:pPr>
        <w:rPr>
          <w:rFonts w:cs="Arial"/>
          <w:lang w:val="en-US"/>
        </w:rPr>
      </w:pPr>
    </w:p>
    <w:p w14:paraId="5034748F" w14:textId="77777777" w:rsidR="00C406CB" w:rsidRPr="00E72DEF" w:rsidRDefault="00C406CB" w:rsidP="001C2B30">
      <w:pPr>
        <w:rPr>
          <w:rFonts w:cs="Arial"/>
          <w:sz w:val="28"/>
          <w:szCs w:val="28"/>
          <w:lang w:val="en-US"/>
        </w:rPr>
      </w:pPr>
    </w:p>
    <w:p w14:paraId="0768832B" w14:textId="77777777" w:rsidR="00C406CB" w:rsidRPr="00E72DEF" w:rsidRDefault="00C406CB" w:rsidP="001C2B30">
      <w:pPr>
        <w:rPr>
          <w:rFonts w:cs="Arial"/>
          <w:sz w:val="28"/>
          <w:szCs w:val="28"/>
          <w:lang w:val="en-US"/>
        </w:rPr>
      </w:pPr>
    </w:p>
    <w:p w14:paraId="4F7CCDB4" w14:textId="77777777" w:rsidR="00C406CB" w:rsidRPr="00E72DEF" w:rsidRDefault="00C406CB" w:rsidP="001C2B30">
      <w:pPr>
        <w:rPr>
          <w:rFonts w:cs="Arial"/>
          <w:szCs w:val="20"/>
          <w:lang w:val="en-US"/>
        </w:rPr>
      </w:pPr>
    </w:p>
    <w:p w14:paraId="01EC5E5E" w14:textId="77777777" w:rsidR="00C406CB" w:rsidRPr="00E72DEF" w:rsidRDefault="00C406CB" w:rsidP="001C2B30">
      <w:pPr>
        <w:rPr>
          <w:rFonts w:cs="Arial"/>
          <w:szCs w:val="20"/>
          <w:lang w:val="en-US"/>
        </w:rPr>
      </w:pPr>
    </w:p>
    <w:p w14:paraId="4376DFA2" w14:textId="77777777" w:rsidR="001C2B30" w:rsidRPr="00E72DEF" w:rsidRDefault="001C2B30" w:rsidP="001C2B30">
      <w:pPr>
        <w:rPr>
          <w:rFonts w:cs="Arial"/>
          <w:szCs w:val="20"/>
          <w:lang w:val="en-US"/>
        </w:rPr>
      </w:pPr>
      <w:r w:rsidRPr="00E72DEF">
        <w:rPr>
          <w:rFonts w:cs="Arial"/>
          <w:szCs w:val="20"/>
          <w:lang w:val="en-US"/>
        </w:rPr>
        <w:t>Submitted by:</w:t>
      </w:r>
    </w:p>
    <w:p w14:paraId="53EADC1E" w14:textId="740B3D2B" w:rsidR="00063CA5" w:rsidRPr="00E72DEF" w:rsidRDefault="00063CA5" w:rsidP="001C2B30">
      <w:pPr>
        <w:rPr>
          <w:rFonts w:cs="Arial"/>
          <w:szCs w:val="20"/>
          <w:lang w:val="en-US"/>
        </w:rPr>
      </w:pPr>
      <w:r w:rsidRPr="00E72DEF">
        <w:rPr>
          <w:rFonts w:cs="Arial"/>
          <w:szCs w:val="20"/>
          <w:lang w:val="en-US"/>
        </w:rPr>
        <w:t>Alfie Kudusia</w:t>
      </w:r>
    </w:p>
    <w:p w14:paraId="4B04C229" w14:textId="3CA84763" w:rsidR="001C2B30" w:rsidRPr="00E72DEF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Budi Sriherlambang</w:t>
      </w:r>
    </w:p>
    <w:p w14:paraId="6E368564" w14:textId="6523C97D" w:rsidR="00063CA5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Darma</w:t>
      </w:r>
    </w:p>
    <w:p w14:paraId="028D00F3" w14:textId="766A17FB" w:rsidR="00333160" w:rsidRPr="00E72DEF" w:rsidRDefault="00333160" w:rsidP="001C2B30">
      <w:pPr>
        <w:rPr>
          <w:rFonts w:cs="Arial"/>
          <w:lang w:val="en-US"/>
        </w:rPr>
      </w:pPr>
      <w:r>
        <w:rPr>
          <w:rFonts w:cs="Arial"/>
          <w:lang w:val="en-US"/>
        </w:rPr>
        <w:t>Devina</w:t>
      </w:r>
    </w:p>
    <w:p w14:paraId="1EC776C3" w14:textId="28F5B886" w:rsidR="00063CA5" w:rsidRPr="00E72DEF" w:rsidRDefault="00063CA5" w:rsidP="001C2B30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Ganjar Satrio</w:t>
      </w:r>
    </w:p>
    <w:p w14:paraId="1099809B" w14:textId="77777777" w:rsidR="008827AA" w:rsidRPr="00E72DEF" w:rsidRDefault="008827AA" w:rsidP="001C2B30">
      <w:pPr>
        <w:rPr>
          <w:rFonts w:cs="Arial"/>
          <w:lang w:val="en-US"/>
        </w:rPr>
      </w:pPr>
    </w:p>
    <w:p w14:paraId="3CC05CB6" w14:textId="3737AC7C" w:rsidR="001C2B30" w:rsidRPr="00E72DEF" w:rsidRDefault="001C2B30" w:rsidP="003736A1">
      <w:pPr>
        <w:pStyle w:val="ListBullet"/>
        <w:numPr>
          <w:ilvl w:val="0"/>
          <w:numId w:val="0"/>
        </w:numPr>
        <w:ind w:left="284"/>
        <w:rPr>
          <w:rFonts w:cs="Arial"/>
          <w:lang w:val="en-US"/>
        </w:rPr>
        <w:sectPr w:rsidR="001C2B30" w:rsidRPr="00E72DEF" w:rsidSect="00AB5A2B">
          <w:headerReference w:type="default" r:id="rId8"/>
          <w:footerReference w:type="default" r:id="rId9"/>
          <w:headerReference w:type="first" r:id="rId10"/>
          <w:footerReference w:type="first" r:id="rId11"/>
          <w:pgSz w:w="11900" w:h="16840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397BE173" w14:textId="77777777" w:rsidR="007F212B" w:rsidRPr="00E72DEF" w:rsidRDefault="001C2B30" w:rsidP="007F212B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lastRenderedPageBreak/>
        <w:t>Contents</w:t>
      </w:r>
    </w:p>
    <w:p w14:paraId="545E1B80" w14:textId="2C1C3C87" w:rsidR="0023666D" w:rsidRPr="00853B99" w:rsidRDefault="001C2B30" w:rsidP="00853B99">
      <w:pPr>
        <w:rPr>
          <w:rFonts w:cs="Arial"/>
          <w:lang w:val="en-US"/>
        </w:rPr>
      </w:pPr>
      <w:r w:rsidRPr="00E72DEF">
        <w:rPr>
          <w:rFonts w:cs="Arial"/>
          <w:lang w:val="en-US"/>
        </w:rPr>
        <w:t>This Test Project proposal consists of the following documentation/files:</w:t>
      </w:r>
    </w:p>
    <w:p w14:paraId="45C4EA7A" w14:textId="38FFF1E5" w:rsidR="000932C4" w:rsidRDefault="00853B99" w:rsidP="001C2B30">
      <w:pPr>
        <w:rPr>
          <w:rFonts w:cs="Arial"/>
          <w:lang w:val="en-US"/>
        </w:rPr>
      </w:pPr>
      <w:r w:rsidRPr="00391B53">
        <w:rPr>
          <w:rFonts w:cs="Arial"/>
          <w:lang w:val="en-US"/>
        </w:rPr>
        <w:t>LKS</w:t>
      </w:r>
      <w:r w:rsidR="0023666D" w:rsidRPr="00391B53">
        <w:rPr>
          <w:rFonts w:cs="Arial"/>
          <w:lang w:val="en-US"/>
        </w:rPr>
        <w:t>201</w:t>
      </w:r>
      <w:r w:rsidR="00333160">
        <w:rPr>
          <w:rFonts w:cs="Arial"/>
          <w:lang w:val="en-US"/>
        </w:rPr>
        <w:t>7</w:t>
      </w:r>
      <w:r w:rsidR="0023666D" w:rsidRPr="00391B53">
        <w:rPr>
          <w:rFonts w:cs="Arial"/>
          <w:lang w:val="en-US"/>
        </w:rPr>
        <w:t>_M</w:t>
      </w:r>
      <w:r w:rsidR="00210717">
        <w:rPr>
          <w:rFonts w:cs="Arial"/>
          <w:lang w:val="en-US"/>
        </w:rPr>
        <w:t>3</w:t>
      </w:r>
      <w:r w:rsidRPr="00391B53">
        <w:rPr>
          <w:rFonts w:cs="Arial"/>
          <w:lang w:val="en-US"/>
        </w:rPr>
        <w:t>.txt</w:t>
      </w:r>
    </w:p>
    <w:p w14:paraId="09B5109E" w14:textId="7E771377" w:rsidR="00521138" w:rsidRPr="00391B53" w:rsidRDefault="00333160" w:rsidP="001C2B30">
      <w:pPr>
        <w:rPr>
          <w:rFonts w:eastAsia="Times New Roman" w:cs="Arial"/>
          <w:lang w:val="en-US"/>
        </w:rPr>
      </w:pPr>
      <w:r>
        <w:rPr>
          <w:rStyle w:val="hps"/>
          <w:rFonts w:eastAsiaTheme="minorHAnsi" w:cs="Arial"/>
          <w:lang w:val="en-US"/>
        </w:rPr>
        <w:t>LKS2017</w:t>
      </w:r>
      <w:r w:rsidR="00521138">
        <w:rPr>
          <w:rStyle w:val="hps"/>
          <w:rFonts w:eastAsiaTheme="minorHAnsi" w:cs="Arial"/>
          <w:lang w:val="en-US"/>
        </w:rPr>
        <w:t>_M</w:t>
      </w:r>
      <w:r w:rsidR="00210717">
        <w:rPr>
          <w:rStyle w:val="hps"/>
          <w:rFonts w:eastAsiaTheme="minorHAnsi" w:cs="Arial"/>
          <w:lang w:val="en-US"/>
        </w:rPr>
        <w:t>3</w:t>
      </w:r>
      <w:bookmarkStart w:id="0" w:name="_GoBack"/>
      <w:bookmarkEnd w:id="0"/>
      <w:r w:rsidR="00521138">
        <w:rPr>
          <w:rStyle w:val="hps"/>
          <w:rFonts w:eastAsiaTheme="minorHAnsi" w:cs="Arial"/>
          <w:lang w:val="en-US"/>
        </w:rPr>
        <w:t>_Template.ai</w:t>
      </w:r>
    </w:p>
    <w:p w14:paraId="76FFF699" w14:textId="77777777" w:rsidR="001C2B30" w:rsidRPr="00E72DEF" w:rsidRDefault="001C2B30" w:rsidP="001C2B30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Introduction </w:t>
      </w:r>
    </w:p>
    <w:p w14:paraId="2F9CA33C" w14:textId="77777777" w:rsidR="003912AF" w:rsidRPr="00E72DEF" w:rsidRDefault="003912AF" w:rsidP="003912AF">
      <w:pPr>
        <w:rPr>
          <w:rFonts w:cs="Arial"/>
          <w:lang w:val="en-US"/>
        </w:rPr>
      </w:pPr>
    </w:p>
    <w:p w14:paraId="43D6272C" w14:textId="3BCBA288" w:rsidR="00D00DA9" w:rsidRDefault="00BD0BD0" w:rsidP="00AB049B">
      <w:pPr>
        <w:rPr>
          <w:rFonts w:cs="Arial"/>
          <w:lang w:val="en-US"/>
        </w:rPr>
      </w:pPr>
      <w:r>
        <w:rPr>
          <w:rFonts w:cs="Arial"/>
          <w:b/>
          <w:lang w:val="en-US"/>
        </w:rPr>
        <w:t>Perusahaan Gas Negara or PGN</w:t>
      </w:r>
      <w:r w:rsidR="00333160" w:rsidRPr="00333160">
        <w:rPr>
          <w:rFonts w:cs="Arial"/>
          <w:b/>
          <w:lang w:val="en-US"/>
        </w:rPr>
        <w:t xml:space="preserve"> </w:t>
      </w:r>
      <w:r w:rsidR="00AB049B">
        <w:rPr>
          <w:rFonts w:cs="Arial"/>
          <w:lang w:val="en-US"/>
        </w:rPr>
        <w:t>i</w:t>
      </w:r>
      <w:r w:rsidR="00AB049B" w:rsidRPr="00AB049B">
        <w:rPr>
          <w:rFonts w:cs="Arial"/>
          <w:lang w:val="en-US"/>
        </w:rPr>
        <w:t>s the largest national company in the field of transportation and distribution of natural gas that plays a role in the fulfillment of natural gas.</w:t>
      </w:r>
      <w:r w:rsidR="00AB049B">
        <w:rPr>
          <w:rFonts w:cs="Arial"/>
          <w:lang w:val="en-US"/>
        </w:rPr>
        <w:t xml:space="preserve"> </w:t>
      </w:r>
      <w:r w:rsidR="00D00DA9" w:rsidRPr="00D00DA9">
        <w:rPr>
          <w:rFonts w:cs="Arial"/>
          <w:lang w:val="en-US"/>
        </w:rPr>
        <w:t xml:space="preserve">PGN has developed </w:t>
      </w:r>
      <w:r w:rsidR="00D00DA9">
        <w:rPr>
          <w:rFonts w:cs="Arial"/>
          <w:lang w:val="en-US"/>
        </w:rPr>
        <w:t>PGN 360 S</w:t>
      </w:r>
      <w:r w:rsidR="00D00DA9" w:rsidRPr="00D00DA9">
        <w:rPr>
          <w:rFonts w:cs="Arial"/>
          <w:lang w:val="en-US"/>
        </w:rPr>
        <w:t>olutions, across services ranging from the provision of up to the utilization of natural gas and other support services</w:t>
      </w:r>
    </w:p>
    <w:p w14:paraId="3F96A0ED" w14:textId="086DF921" w:rsidR="00333160" w:rsidRPr="00E72DEF" w:rsidRDefault="00AB049B" w:rsidP="00AB049B">
      <w:pPr>
        <w:rPr>
          <w:rFonts w:cs="Arial"/>
          <w:lang w:val="en-US"/>
        </w:rPr>
      </w:pPr>
      <w:r>
        <w:rPr>
          <w:rFonts w:cs="Arial"/>
          <w:lang w:val="en-US"/>
        </w:rPr>
        <w:t>You are asked to make a design to promo</w:t>
      </w:r>
      <w:r w:rsidR="00D00DA9">
        <w:rPr>
          <w:rFonts w:cs="Arial"/>
          <w:lang w:val="en-US"/>
        </w:rPr>
        <w:t>te their PGN 360 Solutions</w:t>
      </w:r>
      <w:r>
        <w:rPr>
          <w:rFonts w:cs="Arial"/>
          <w:lang w:val="en-US"/>
        </w:rPr>
        <w:t xml:space="preserve"> in newspaper ads, website banner ads, and Instagram post ads.</w:t>
      </w:r>
    </w:p>
    <w:p w14:paraId="00DA8F3F" w14:textId="027AABE9" w:rsidR="00104E62" w:rsidRPr="00E72DEF" w:rsidRDefault="00BE7D95" w:rsidP="008C632E">
      <w:pPr>
        <w:pStyle w:val="Heading4"/>
        <w:rPr>
          <w:rFonts w:cs="Arial"/>
          <w:lang w:val="en-US"/>
        </w:rPr>
      </w:pPr>
      <w:r w:rsidRPr="00E72DEF">
        <w:rPr>
          <w:rFonts w:cs="Arial"/>
          <w:lang w:val="en-US"/>
        </w:rPr>
        <w:t>Target market:</w:t>
      </w:r>
    </w:p>
    <w:p w14:paraId="184B10EC" w14:textId="68673792" w:rsidR="00333160" w:rsidRDefault="00AB049B" w:rsidP="00362B10">
      <w:pPr>
        <w:rPr>
          <w:rStyle w:val="hps"/>
          <w:rFonts w:eastAsiaTheme="minorHAnsi" w:cs="Arial"/>
          <w:lang w:val="en-US"/>
        </w:rPr>
      </w:pPr>
      <w:r>
        <w:rPr>
          <w:rStyle w:val="hps"/>
          <w:rFonts w:eastAsiaTheme="minorHAnsi" w:cs="Arial"/>
          <w:b/>
          <w:lang w:val="en-US"/>
        </w:rPr>
        <w:t>General information</w:t>
      </w:r>
      <w:r w:rsidR="00030C37" w:rsidRPr="00E72DEF">
        <w:rPr>
          <w:rStyle w:val="hps"/>
          <w:rFonts w:eastAsiaTheme="minorHAnsi" w:cs="Arial"/>
          <w:b/>
          <w:lang w:val="en-US"/>
        </w:rPr>
        <w:br/>
      </w:r>
      <w:r w:rsidR="00BE7D95" w:rsidRPr="00E72DEF">
        <w:rPr>
          <w:rStyle w:val="hps"/>
          <w:rFonts w:eastAsiaTheme="minorHAnsi" w:cs="Arial"/>
          <w:lang w:val="en-US"/>
        </w:rPr>
        <w:t xml:space="preserve">Aged </w:t>
      </w:r>
      <w:r>
        <w:rPr>
          <w:rStyle w:val="hps"/>
          <w:rFonts w:eastAsiaTheme="minorHAnsi" w:cs="Arial"/>
          <w:lang w:val="en-US"/>
        </w:rPr>
        <w:t>30</w:t>
      </w:r>
      <w:r w:rsidR="00BE7D95" w:rsidRPr="00E72DEF">
        <w:rPr>
          <w:rFonts w:eastAsia="Times New Roman" w:cs="Arial"/>
          <w:lang w:val="en-US"/>
        </w:rPr>
        <w:t xml:space="preserve"> </w:t>
      </w:r>
      <w:r w:rsidR="00B10477" w:rsidRPr="00E72DEF">
        <w:rPr>
          <w:rStyle w:val="hps"/>
          <w:rFonts w:eastAsiaTheme="minorHAnsi" w:cs="Arial"/>
          <w:lang w:val="en-US"/>
        </w:rPr>
        <w:t xml:space="preserve">to </w:t>
      </w:r>
      <w:r>
        <w:rPr>
          <w:rStyle w:val="hps"/>
          <w:rFonts w:eastAsiaTheme="minorHAnsi" w:cs="Arial"/>
          <w:lang w:val="en-US"/>
        </w:rPr>
        <w:t>45</w:t>
      </w:r>
      <w:r w:rsidR="00BE7D95" w:rsidRPr="00E72DEF">
        <w:rPr>
          <w:rStyle w:val="hps"/>
          <w:rFonts w:eastAsiaTheme="minorHAnsi" w:cs="Arial"/>
          <w:lang w:val="en-US"/>
        </w:rPr>
        <w:t xml:space="preserve"> who</w:t>
      </w:r>
      <w:r w:rsidR="00BE7D95" w:rsidRPr="00E72DEF">
        <w:rPr>
          <w:rFonts w:eastAsia="Times New Roman" w:cs="Arial"/>
          <w:lang w:val="en-US"/>
        </w:rPr>
        <w:t xml:space="preserve"> </w:t>
      </w:r>
      <w:r w:rsidR="0092605B" w:rsidRPr="00E72DEF">
        <w:rPr>
          <w:rStyle w:val="hps"/>
          <w:rFonts w:eastAsiaTheme="minorHAnsi" w:cs="Arial"/>
          <w:lang w:val="en-US"/>
        </w:rPr>
        <w:t>are</w:t>
      </w:r>
      <w:r w:rsidR="00BE7D95" w:rsidRPr="00E72DEF">
        <w:rPr>
          <w:rStyle w:val="hps"/>
          <w:rFonts w:eastAsiaTheme="minorHAnsi" w:cs="Arial"/>
          <w:lang w:val="en-US"/>
        </w:rPr>
        <w:t xml:space="preserve"> </w:t>
      </w:r>
      <w:r w:rsidR="00F8492C">
        <w:rPr>
          <w:rStyle w:val="hps"/>
          <w:rFonts w:eastAsiaTheme="minorHAnsi" w:cs="Arial"/>
          <w:lang w:val="en-US"/>
        </w:rPr>
        <w:t>concerned about gas and fuel efficiency.</w:t>
      </w:r>
    </w:p>
    <w:p w14:paraId="6DB12847" w14:textId="12D4F1FF" w:rsidR="00D17B97" w:rsidRPr="00E72DEF" w:rsidRDefault="00D17B97" w:rsidP="00362B10">
      <w:pPr>
        <w:rPr>
          <w:rStyle w:val="hps"/>
          <w:rFonts w:eastAsiaTheme="minorHAnsi" w:cs="Arial"/>
          <w:b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 xml:space="preserve"> </w:t>
      </w:r>
    </w:p>
    <w:p w14:paraId="5BEA552B" w14:textId="231BA130" w:rsidR="00027B37" w:rsidRDefault="00104E62" w:rsidP="00D17B97">
      <w:pPr>
        <w:spacing w:after="160"/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>Personal characteristics</w:t>
      </w:r>
      <w:r w:rsidR="00D17B97" w:rsidRPr="00E72DEF">
        <w:rPr>
          <w:rStyle w:val="hps"/>
          <w:rFonts w:eastAsiaTheme="minorHAnsi" w:cs="Arial"/>
          <w:b/>
          <w:lang w:val="en-US"/>
        </w:rPr>
        <w:br/>
      </w:r>
      <w:r w:rsidR="00333160">
        <w:rPr>
          <w:rStyle w:val="hps"/>
          <w:rFonts w:eastAsiaTheme="minorHAnsi" w:cs="Arial"/>
          <w:lang w:val="en-US"/>
        </w:rPr>
        <w:t>They are</w:t>
      </w:r>
      <w:r w:rsidR="00F8492C">
        <w:rPr>
          <w:rStyle w:val="hps"/>
          <w:rFonts w:eastAsiaTheme="minorHAnsi" w:cs="Arial"/>
          <w:lang w:val="en-US"/>
        </w:rPr>
        <w:t xml:space="preserve"> people who can be a potential customer that want to switch from old way of using gas cylinders to natural pipe gas.</w:t>
      </w:r>
    </w:p>
    <w:p w14:paraId="5C24E5C8" w14:textId="77777777" w:rsidR="00333160" w:rsidRPr="00E72DEF" w:rsidRDefault="00333160" w:rsidP="00D17B97">
      <w:pPr>
        <w:spacing w:after="160"/>
        <w:rPr>
          <w:rStyle w:val="hps"/>
          <w:rFonts w:eastAsiaTheme="minorHAnsi" w:cs="Arial"/>
          <w:lang w:val="en-US"/>
        </w:rPr>
      </w:pPr>
    </w:p>
    <w:p w14:paraId="43F56FA1" w14:textId="7415F895" w:rsidR="00104E62" w:rsidRPr="00E72DEF" w:rsidRDefault="00104E62" w:rsidP="00661349">
      <w:p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>Activities</w:t>
      </w:r>
      <w:r w:rsidR="00D17B97" w:rsidRPr="00E72DEF">
        <w:rPr>
          <w:rStyle w:val="hps"/>
          <w:rFonts w:eastAsiaTheme="minorHAnsi" w:cs="Arial"/>
          <w:b/>
          <w:lang w:val="en-US"/>
        </w:rPr>
        <w:br/>
      </w:r>
      <w:r w:rsidR="00024554" w:rsidRPr="00E72DEF">
        <w:rPr>
          <w:rStyle w:val="hps"/>
          <w:rFonts w:eastAsiaTheme="minorHAnsi" w:cs="Arial"/>
          <w:lang w:val="en-US"/>
        </w:rPr>
        <w:t xml:space="preserve">The majority </w:t>
      </w:r>
      <w:r w:rsidR="00743939">
        <w:rPr>
          <w:rStyle w:val="hps"/>
          <w:rFonts w:eastAsiaTheme="minorHAnsi" w:cs="Arial"/>
          <w:lang w:val="en-US"/>
        </w:rPr>
        <w:t xml:space="preserve">are </w:t>
      </w:r>
      <w:r w:rsidR="00F8492C">
        <w:rPr>
          <w:rStyle w:val="hps"/>
          <w:rFonts w:eastAsiaTheme="minorHAnsi" w:cs="Arial"/>
          <w:lang w:val="en-US"/>
        </w:rPr>
        <w:t xml:space="preserve">the new beginning family in the modern big city. They used the gas mainly in their daily life activities. </w:t>
      </w:r>
    </w:p>
    <w:p w14:paraId="2D8471E9" w14:textId="77777777" w:rsidR="0092605B" w:rsidRPr="00E72DEF" w:rsidRDefault="0092605B">
      <w:pPr>
        <w:spacing w:after="160"/>
        <w:rPr>
          <w:rFonts w:eastAsiaTheme="majorEastAsia" w:cs="Arial"/>
          <w:b/>
          <w:caps/>
          <w:color w:val="000000" w:themeColor="text1"/>
          <w:sz w:val="22"/>
          <w:szCs w:val="24"/>
          <w:lang w:val="en-US"/>
        </w:rPr>
      </w:pPr>
      <w:r w:rsidRPr="00E72DEF">
        <w:rPr>
          <w:rFonts w:cs="Arial"/>
          <w:lang w:val="en-US"/>
        </w:rPr>
        <w:br w:type="page"/>
      </w:r>
    </w:p>
    <w:p w14:paraId="4AF72D8C" w14:textId="1EB41D8C" w:rsidR="00D72724" w:rsidRPr="00E72DEF" w:rsidRDefault="004A19E7" w:rsidP="00D72724">
      <w:pPr>
        <w:rPr>
          <w:rFonts w:cs="Arial"/>
          <w:b/>
          <w:sz w:val="32"/>
          <w:lang w:val="en-US"/>
        </w:rPr>
      </w:pPr>
      <w:r>
        <w:rPr>
          <w:rFonts w:cs="Arial"/>
          <w:b/>
          <w:sz w:val="32"/>
          <w:lang w:val="en-US"/>
        </w:rPr>
        <w:lastRenderedPageBreak/>
        <w:t>Description of Project and T</w:t>
      </w:r>
      <w:r w:rsidR="00D72724" w:rsidRPr="00E72DEF">
        <w:rPr>
          <w:rFonts w:cs="Arial"/>
          <w:b/>
          <w:sz w:val="32"/>
          <w:lang w:val="en-US"/>
        </w:rPr>
        <w:t>asks</w:t>
      </w:r>
    </w:p>
    <w:p w14:paraId="079B31AC" w14:textId="50707C5B" w:rsidR="00D72724" w:rsidRPr="00E72DEF" w:rsidRDefault="00D72724" w:rsidP="00D72724">
      <w:pPr>
        <w:pStyle w:val="Heading4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Project: </w:t>
      </w:r>
    </w:p>
    <w:p w14:paraId="67CD56D8" w14:textId="42175B58" w:rsidR="00D72724" w:rsidRPr="00E72DEF" w:rsidRDefault="00F8492C" w:rsidP="00D72724">
      <w:pPr>
        <w:rPr>
          <w:rFonts w:cs="Arial"/>
          <w:lang w:val="en-US"/>
        </w:rPr>
      </w:pPr>
      <w:r>
        <w:rPr>
          <w:rFonts w:cs="Arial"/>
          <w:lang w:val="en-US"/>
        </w:rPr>
        <w:t>The project is to create the promotions</w:t>
      </w:r>
      <w:r w:rsidR="009432E0">
        <w:rPr>
          <w:rFonts w:cs="Arial"/>
          <w:lang w:val="en-US"/>
        </w:rPr>
        <w:t xml:space="preserve"> that have to be completed in 12</w:t>
      </w:r>
      <w:r w:rsidR="00D72724" w:rsidRPr="00E72DEF">
        <w:rPr>
          <w:rFonts w:cs="Arial"/>
          <w:lang w:val="en-US"/>
        </w:rPr>
        <w:t>0 minutes</w:t>
      </w:r>
    </w:p>
    <w:p w14:paraId="2E8B5F93" w14:textId="77777777" w:rsidR="00F8492C" w:rsidRPr="00E72DEF" w:rsidRDefault="00F8492C" w:rsidP="00F8492C">
      <w:pPr>
        <w:pStyle w:val="Heading2"/>
        <w:rPr>
          <w:rFonts w:cs="Arial"/>
          <w:lang w:val="en-US"/>
        </w:rPr>
      </w:pPr>
      <w:r w:rsidRPr="00E72DEF">
        <w:rPr>
          <w:rFonts w:cs="Arial"/>
          <w:lang w:val="en-US"/>
        </w:rPr>
        <w:t>Instructions to the Competitor</w:t>
      </w:r>
    </w:p>
    <w:p w14:paraId="33DE4E84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en-US"/>
        </w:rPr>
      </w:pPr>
      <w:r w:rsidRPr="00E72DEF">
        <w:rPr>
          <w:rFonts w:cs="Arial"/>
          <w:b/>
          <w:bCs/>
          <w:szCs w:val="20"/>
          <w:lang w:val="en-US"/>
        </w:rPr>
        <w:t>About image and layout marking for all tasks:</w:t>
      </w:r>
    </w:p>
    <w:p w14:paraId="57638B8F" w14:textId="15180D59" w:rsidR="00F8492C" w:rsidRPr="00E72DEF" w:rsidRDefault="00F8492C" w:rsidP="009432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  <w:r>
        <w:rPr>
          <w:rFonts w:cs="Arial"/>
          <w:szCs w:val="20"/>
          <w:lang w:val="en-US"/>
        </w:rPr>
        <w:t>The final resolution, colo</w:t>
      </w:r>
      <w:r w:rsidRPr="00E72DEF">
        <w:rPr>
          <w:rFonts w:cs="Arial"/>
          <w:szCs w:val="20"/>
          <w:lang w:val="en-US"/>
        </w:rPr>
        <w:t>r mode and file formats of your images will be evaluate</w:t>
      </w:r>
      <w:r>
        <w:rPr>
          <w:rFonts w:cs="Arial"/>
          <w:szCs w:val="20"/>
          <w:lang w:val="en-US"/>
        </w:rPr>
        <w:t xml:space="preserve">d in the press ready PDF files. </w:t>
      </w:r>
    </w:p>
    <w:p w14:paraId="20EDC298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lang w:val="en-US"/>
        </w:rPr>
      </w:pPr>
    </w:p>
    <w:p w14:paraId="5C4F0C4C" w14:textId="77777777" w:rsidR="00F8492C" w:rsidRPr="00E72DEF" w:rsidRDefault="00F8492C" w:rsidP="00F8492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szCs w:val="20"/>
          <w:lang w:val="en-US"/>
        </w:rPr>
      </w:pPr>
      <w:r w:rsidRPr="00E72DEF">
        <w:rPr>
          <w:rStyle w:val="hps"/>
          <w:rFonts w:eastAsiaTheme="minorHAnsi" w:cs="Arial"/>
          <w:b/>
          <w:lang w:val="en-US"/>
        </w:rPr>
        <w:t>About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the delivery of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files</w:t>
      </w:r>
      <w:r w:rsidRPr="00E72DEF">
        <w:rPr>
          <w:rFonts w:eastAsia="Times New Roman" w:cs="Arial"/>
          <w:b/>
          <w:lang w:val="en-US"/>
        </w:rPr>
        <w:t xml:space="preserve"> </w:t>
      </w:r>
      <w:r w:rsidRPr="00E72DEF">
        <w:rPr>
          <w:rStyle w:val="hps"/>
          <w:rFonts w:eastAsiaTheme="minorHAnsi" w:cs="Arial"/>
          <w:b/>
          <w:lang w:val="en-US"/>
        </w:rPr>
        <w:t>of all tasks:</w:t>
      </w:r>
    </w:p>
    <w:p w14:paraId="5F979999" w14:textId="7E3B213C" w:rsidR="00F8492C" w:rsidRPr="00E72DEF" w:rsidRDefault="00F8492C" w:rsidP="00F8492C">
      <w:pPr>
        <w:rPr>
          <w:rFonts w:eastAsia="Times New Roman" w:cs="Arial"/>
          <w:lang w:val="en-US"/>
        </w:rPr>
      </w:pPr>
      <w:r w:rsidRPr="00B95FA7">
        <w:rPr>
          <w:rFonts w:cs="Arial"/>
          <w:szCs w:val="20"/>
          <w:lang w:val="en-US"/>
        </w:rPr>
        <w:t>Create a file on your Desktop called YY_MOD</w:t>
      </w:r>
      <w:r w:rsidR="009432E0">
        <w:rPr>
          <w:rFonts w:cs="Arial"/>
          <w:szCs w:val="20"/>
          <w:lang w:val="en-US"/>
        </w:rPr>
        <w:t>3_T1</w:t>
      </w:r>
      <w:r w:rsidRPr="00E72DEF">
        <w:rPr>
          <w:rFonts w:cs="Arial"/>
          <w:szCs w:val="20"/>
          <w:lang w:val="en-US"/>
        </w:rPr>
        <w:t xml:space="preserve"> (where YY represents the number of your workstation). </w:t>
      </w:r>
    </w:p>
    <w:p w14:paraId="55EC6231" w14:textId="77777777" w:rsidR="00F8492C" w:rsidRPr="00E72DEF" w:rsidRDefault="00F8492C" w:rsidP="00F8492C">
      <w:pPr>
        <w:pStyle w:val="Heading3"/>
        <w:rPr>
          <w:rFonts w:eastAsiaTheme="minorHAnsi" w:cs="Arial"/>
          <w:b w:val="0"/>
          <w:caps w:val="0"/>
          <w:color w:val="auto"/>
          <w:sz w:val="20"/>
          <w:szCs w:val="22"/>
          <w:lang w:val="en-US"/>
        </w:rPr>
      </w:pPr>
    </w:p>
    <w:p w14:paraId="66F78952" w14:textId="21B17538" w:rsidR="00F8492C" w:rsidRDefault="00F8492C" w:rsidP="009432E0">
      <w:pPr>
        <w:pStyle w:val="Heading3"/>
        <w:rPr>
          <w:rFonts w:cs="Arial"/>
          <w:lang w:val="en-US"/>
        </w:rPr>
      </w:pPr>
      <w:r w:rsidRPr="00E72DEF">
        <w:rPr>
          <w:rFonts w:cs="Arial"/>
          <w:lang w:val="en-US"/>
        </w:rPr>
        <w:t xml:space="preserve">TASK </w:t>
      </w:r>
      <w:r w:rsidR="009432E0">
        <w:rPr>
          <w:rFonts w:cs="Arial"/>
          <w:lang w:val="en-US"/>
        </w:rPr>
        <w:t>1</w:t>
      </w:r>
      <w:r w:rsidRPr="00E72DEF">
        <w:rPr>
          <w:rFonts w:cs="Arial"/>
          <w:lang w:val="en-US"/>
        </w:rPr>
        <w:t xml:space="preserve">: </w:t>
      </w:r>
      <w:r w:rsidR="009432E0">
        <w:rPr>
          <w:rFonts w:cs="Arial"/>
          <w:lang w:val="en-US"/>
        </w:rPr>
        <w:t>PROMOTIONS</w:t>
      </w:r>
    </w:p>
    <w:p w14:paraId="603A44FD" w14:textId="72B1E9B0" w:rsidR="009432E0" w:rsidRPr="009432E0" w:rsidRDefault="009432E0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 w:rsidRPr="009432E0">
        <w:rPr>
          <w:rStyle w:val="hps"/>
          <w:rFonts w:eastAsiaTheme="minorHAnsi" w:cs="Arial"/>
          <w:lang w:val="en-US"/>
        </w:rPr>
        <w:t>Use the templ</w:t>
      </w:r>
      <w:r>
        <w:rPr>
          <w:rStyle w:val="hps"/>
          <w:rFonts w:eastAsiaTheme="minorHAnsi" w:cs="Arial"/>
          <w:lang w:val="en-US"/>
        </w:rPr>
        <w:t>ate (LKS2017_M3_template</w:t>
      </w:r>
      <w:r w:rsidRPr="009432E0">
        <w:rPr>
          <w:rStyle w:val="hps"/>
          <w:rFonts w:eastAsiaTheme="minorHAnsi" w:cs="Arial"/>
          <w:lang w:val="en-US"/>
        </w:rPr>
        <w:t>.ai)</w:t>
      </w:r>
      <w:r>
        <w:rPr>
          <w:rStyle w:val="hps"/>
          <w:rFonts w:eastAsiaTheme="minorHAnsi" w:cs="Arial"/>
          <w:lang w:val="en-US"/>
        </w:rPr>
        <w:t xml:space="preserve"> to make your promotions design</w:t>
      </w:r>
    </w:p>
    <w:p w14:paraId="19285360" w14:textId="6FC84FFF" w:rsidR="009432E0" w:rsidRPr="00BC2102" w:rsidRDefault="009432E0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>Use the text provided (LKS2017_M3_text.txt) in your promotion design</w:t>
      </w:r>
    </w:p>
    <w:p w14:paraId="55EEC4C7" w14:textId="4B7F9BED" w:rsidR="00BC2102" w:rsidRPr="00BC2102" w:rsidRDefault="00BC2102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>Put Logo PGN 360 Solution in every Ads</w:t>
      </w:r>
    </w:p>
    <w:p w14:paraId="43FFE84D" w14:textId="798DB7A6" w:rsidR="00BC2102" w:rsidRPr="009432E0" w:rsidRDefault="00BC2102" w:rsidP="009432E0">
      <w:pPr>
        <w:pStyle w:val="ListParagraph"/>
        <w:numPr>
          <w:ilvl w:val="0"/>
          <w:numId w:val="29"/>
        </w:numPr>
        <w:ind w:left="270" w:hanging="270"/>
        <w:rPr>
          <w:rStyle w:val="hps"/>
          <w:rFonts w:eastAsiaTheme="minorHAnsi" w:cstheme="minorBidi"/>
          <w:lang w:val="en-US"/>
        </w:rPr>
      </w:pPr>
      <w:r>
        <w:rPr>
          <w:rStyle w:val="hps"/>
          <w:rFonts w:eastAsiaTheme="minorHAnsi" w:cs="Arial"/>
          <w:lang w:val="en-US"/>
        </w:rPr>
        <w:t>Put Logo PGN for mandatory in every Ads</w:t>
      </w:r>
    </w:p>
    <w:p w14:paraId="0915AB59" w14:textId="2E5EEF1D" w:rsidR="009432E0" w:rsidRDefault="009432E0" w:rsidP="009432E0">
      <w:pPr>
        <w:pStyle w:val="ListParagraph"/>
        <w:numPr>
          <w:ilvl w:val="0"/>
          <w:numId w:val="29"/>
        </w:numPr>
        <w:ind w:left="270" w:hanging="270"/>
        <w:rPr>
          <w:lang w:val="en-US"/>
        </w:rPr>
      </w:pPr>
      <w:r>
        <w:rPr>
          <w:lang w:val="en-US"/>
        </w:rPr>
        <w:t>The Newspaper ads must be in grayscale color</w:t>
      </w:r>
    </w:p>
    <w:p w14:paraId="7D26FD7C" w14:textId="5BD7710F" w:rsidR="009432E0" w:rsidRDefault="009432E0" w:rsidP="009432E0">
      <w:pPr>
        <w:pStyle w:val="ListParagraph"/>
        <w:numPr>
          <w:ilvl w:val="0"/>
          <w:numId w:val="29"/>
        </w:numPr>
        <w:ind w:left="270" w:hanging="270"/>
        <w:rPr>
          <w:lang w:val="en-US"/>
        </w:rPr>
      </w:pPr>
      <w:r>
        <w:rPr>
          <w:lang w:val="en-US"/>
        </w:rPr>
        <w:t>Website Banner ads and Instagram ads in full color</w:t>
      </w:r>
    </w:p>
    <w:p w14:paraId="5B22798E" w14:textId="5289A5D8" w:rsidR="00D92C20" w:rsidRPr="009432E0" w:rsidRDefault="00D92C20" w:rsidP="009432E0">
      <w:pPr>
        <w:pStyle w:val="ListParagraph"/>
        <w:numPr>
          <w:ilvl w:val="0"/>
          <w:numId w:val="29"/>
        </w:numPr>
        <w:ind w:left="270" w:hanging="270"/>
        <w:rPr>
          <w:lang w:val="en-US"/>
        </w:rPr>
      </w:pPr>
      <w:r>
        <w:rPr>
          <w:lang w:val="en-US"/>
        </w:rPr>
        <w:t>You can use all or partial of the images provided</w:t>
      </w:r>
    </w:p>
    <w:p w14:paraId="0B5AC396" w14:textId="77777777" w:rsidR="009432E0" w:rsidRDefault="009432E0" w:rsidP="009432E0">
      <w:pP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</w:pPr>
    </w:p>
    <w:p w14:paraId="340DF6CF" w14:textId="1765DE20" w:rsidR="009432E0" w:rsidRDefault="009432E0" w:rsidP="009432E0">
      <w:pP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</w:pPr>
      <w:r>
        <w:rPr>
          <w:rStyle w:val="hps"/>
          <w:rFonts w:eastAsiaTheme="minorHAnsi" w:cs="Arial"/>
          <w:caps/>
          <w:color w:val="000000" w:themeColor="text1"/>
          <w:sz w:val="22"/>
          <w:szCs w:val="24"/>
          <w:lang w:val="en-US"/>
        </w:rPr>
        <w:t>TECHNICAL SPECIFICATION</w:t>
      </w:r>
    </w:p>
    <w:p w14:paraId="318D5E42" w14:textId="3F0D4948" w:rsidR="009432E0" w:rsidRPr="009432E0" w:rsidRDefault="009432E0" w:rsidP="009432E0">
      <w:pPr>
        <w:rPr>
          <w:rStyle w:val="hps"/>
          <w:rFonts w:eastAsiaTheme="minorHAnsi" w:cs="Arial"/>
          <w:lang w:val="en-US"/>
        </w:rPr>
      </w:pPr>
      <w:r>
        <w:rPr>
          <w:rStyle w:val="hps"/>
          <w:rFonts w:eastAsiaTheme="minorHAnsi" w:cs="Arial"/>
          <w:lang w:val="en-US"/>
        </w:rPr>
        <w:t>Colo</w:t>
      </w:r>
      <w:r w:rsidRPr="00E72DEF">
        <w:rPr>
          <w:rStyle w:val="hps"/>
          <w:rFonts w:eastAsiaTheme="minorHAnsi" w:cs="Arial"/>
          <w:lang w:val="en-US"/>
        </w:rPr>
        <w:t xml:space="preserve">rs in CMYK </w:t>
      </w:r>
    </w:p>
    <w:p w14:paraId="16C22836" w14:textId="77777777" w:rsidR="009432E0" w:rsidRPr="009432E0" w:rsidRDefault="009432E0" w:rsidP="009432E0">
      <w:pPr>
        <w:rPr>
          <w:lang w:val="en-US"/>
        </w:rPr>
      </w:pPr>
    </w:p>
    <w:p w14:paraId="6F292E47" w14:textId="77777777" w:rsidR="00F8492C" w:rsidRPr="00E72DEF" w:rsidRDefault="00F8492C" w:rsidP="00F8492C">
      <w:pPr>
        <w:pStyle w:val="Heading5"/>
        <w:rPr>
          <w:rStyle w:val="hps"/>
          <w:rFonts w:eastAsiaTheme="minorHAnsi" w:cs="Arial"/>
          <w:b w:val="0"/>
          <w:lang w:val="en-US"/>
        </w:rPr>
      </w:pPr>
      <w:r w:rsidRPr="00E72DEF">
        <w:rPr>
          <w:rStyle w:val="hps"/>
          <w:rFonts w:eastAsiaTheme="minorHAnsi" w:cs="Arial"/>
          <w:b w:val="0"/>
          <w:lang w:val="en-US"/>
        </w:rPr>
        <w:t>You must provide:</w:t>
      </w:r>
    </w:p>
    <w:p w14:paraId="1B4EEBCA" w14:textId="7CECF4FF" w:rsidR="009432E0" w:rsidRPr="00E72DEF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>
        <w:rPr>
          <w:rFonts w:cs="Arial"/>
          <w:szCs w:val="20"/>
          <w:lang w:val="en-US"/>
        </w:rPr>
        <w:t>Folders as specified in task 1</w:t>
      </w:r>
      <w:r w:rsidRPr="00E72DEF">
        <w:rPr>
          <w:rFonts w:cs="Arial"/>
          <w:szCs w:val="20"/>
          <w:lang w:val="en-US"/>
        </w:rPr>
        <w:t xml:space="preserve">. </w:t>
      </w:r>
      <w:r w:rsidRPr="00E72DEF">
        <w:rPr>
          <w:rFonts w:cs="Arial"/>
          <w:szCs w:val="20"/>
          <w:lang w:val="en-US"/>
        </w:rPr>
        <w:br/>
      </w:r>
      <w:r w:rsidRPr="00E72DEF">
        <w:rPr>
          <w:rFonts w:cs="Arial"/>
          <w:b/>
          <w:bCs/>
          <w:szCs w:val="20"/>
          <w:lang w:val="en-US"/>
        </w:rPr>
        <w:t>Only files from these folders will be assessed.</w:t>
      </w:r>
      <w:r w:rsidRPr="00E72DEF">
        <w:rPr>
          <w:rStyle w:val="hps"/>
          <w:rFonts w:eastAsiaTheme="minorHAnsi" w:cs="Arial"/>
          <w:lang w:val="en-US"/>
        </w:rPr>
        <w:t xml:space="preserve"> </w:t>
      </w:r>
    </w:p>
    <w:p w14:paraId="3DB87049" w14:textId="0E151DBC" w:rsidR="009432E0" w:rsidRPr="00E72DEF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>One final file</w:t>
      </w:r>
      <w:r>
        <w:rPr>
          <w:rStyle w:val="hps"/>
          <w:rFonts w:eastAsiaTheme="minorHAnsi" w:cs="Arial"/>
          <w:lang w:val="en-US"/>
        </w:rPr>
        <w:t xml:space="preserve"> of the promotions </w:t>
      </w:r>
      <w:r w:rsidRPr="00E72DEF">
        <w:rPr>
          <w:rStyle w:val="hps"/>
          <w:rFonts w:eastAsiaTheme="minorHAnsi" w:cs="Arial"/>
          <w:lang w:val="en-US"/>
        </w:rPr>
        <w:t>converted to CMYK in PDF format</w:t>
      </w:r>
      <w:r>
        <w:rPr>
          <w:rStyle w:val="hps"/>
          <w:rFonts w:eastAsiaTheme="minorHAnsi" w:cs="Arial"/>
          <w:lang w:val="en-US"/>
        </w:rPr>
        <w:t xml:space="preserve"> using template </w:t>
      </w:r>
      <w:r w:rsidR="00D92C20">
        <w:rPr>
          <w:rStyle w:val="hps"/>
          <w:rFonts w:eastAsiaTheme="minorHAnsi" w:cs="Arial"/>
          <w:lang w:val="en-US"/>
        </w:rPr>
        <w:t>LKS2017_M3_template</w:t>
      </w:r>
      <w:r w:rsidR="00D92C20" w:rsidRPr="009432E0">
        <w:rPr>
          <w:rStyle w:val="hps"/>
          <w:rFonts w:eastAsiaTheme="minorHAnsi" w:cs="Arial"/>
          <w:lang w:val="en-US"/>
        </w:rPr>
        <w:t>.ai</w:t>
      </w:r>
      <w:r>
        <w:rPr>
          <w:rStyle w:val="hps"/>
          <w:rFonts w:eastAsiaTheme="minorHAnsi" w:cs="Arial"/>
          <w:lang w:val="en-US"/>
        </w:rPr>
        <w:t xml:space="preserve"> provided</w:t>
      </w:r>
      <w:r w:rsidRPr="00E72DEF">
        <w:rPr>
          <w:rStyle w:val="hps"/>
          <w:rFonts w:eastAsiaTheme="minorHAnsi" w:cs="Arial"/>
          <w:lang w:val="en-US"/>
        </w:rPr>
        <w:t>.</w:t>
      </w:r>
    </w:p>
    <w:p w14:paraId="67B87A6E" w14:textId="02309815" w:rsidR="009432E0" w:rsidRDefault="009432E0" w:rsidP="009432E0">
      <w:pPr>
        <w:pStyle w:val="ListNumber"/>
        <w:numPr>
          <w:ilvl w:val="0"/>
          <w:numId w:val="20"/>
        </w:numPr>
        <w:rPr>
          <w:rStyle w:val="hps"/>
          <w:rFonts w:eastAsiaTheme="minorHAnsi" w:cs="Arial"/>
          <w:lang w:val="en-US"/>
        </w:rPr>
      </w:pPr>
      <w:r w:rsidRPr="00E72DEF">
        <w:rPr>
          <w:rStyle w:val="hps"/>
          <w:rFonts w:eastAsiaTheme="minorHAnsi" w:cs="Arial"/>
          <w:lang w:val="en-US"/>
        </w:rPr>
        <w:t xml:space="preserve">One final file of the </w:t>
      </w:r>
      <w:r>
        <w:rPr>
          <w:rStyle w:val="hps"/>
          <w:rFonts w:eastAsiaTheme="minorHAnsi" w:cs="Arial"/>
          <w:lang w:val="en-US"/>
        </w:rPr>
        <w:t>promotions</w:t>
      </w:r>
      <w:r w:rsidRPr="00E72DEF">
        <w:rPr>
          <w:rStyle w:val="hps"/>
          <w:rFonts w:eastAsiaTheme="minorHAnsi" w:cs="Arial"/>
          <w:lang w:val="en-US"/>
        </w:rPr>
        <w:t xml:space="preserve"> </w:t>
      </w:r>
      <w:r>
        <w:rPr>
          <w:rStyle w:val="hps"/>
          <w:rFonts w:eastAsiaTheme="minorHAnsi" w:cs="Arial"/>
          <w:lang w:val="en-US"/>
        </w:rPr>
        <w:t>converted to CMYK in Ai</w:t>
      </w:r>
      <w:r w:rsidRPr="00E72DEF">
        <w:rPr>
          <w:rStyle w:val="hps"/>
          <w:rFonts w:eastAsiaTheme="minorHAnsi" w:cs="Arial"/>
          <w:lang w:val="en-US"/>
        </w:rPr>
        <w:t xml:space="preserve"> format.</w:t>
      </w:r>
    </w:p>
    <w:p w14:paraId="73E2FA86" w14:textId="77777777" w:rsidR="00B21A87" w:rsidRDefault="00B21A87" w:rsidP="00D72724">
      <w:pPr>
        <w:rPr>
          <w:rFonts w:cs="Arial"/>
          <w:b/>
          <w:sz w:val="32"/>
          <w:lang w:val="en-US"/>
        </w:rPr>
      </w:pPr>
    </w:p>
    <w:p w14:paraId="5ADE5454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1E560A89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65DEF273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350806F6" w14:textId="77777777" w:rsidR="00F8492C" w:rsidRDefault="00F8492C" w:rsidP="00D72724">
      <w:pPr>
        <w:rPr>
          <w:rFonts w:cs="Arial"/>
          <w:b/>
          <w:sz w:val="32"/>
          <w:lang w:val="en-US"/>
        </w:rPr>
      </w:pPr>
    </w:p>
    <w:p w14:paraId="0FFFD566" w14:textId="77777777" w:rsidR="00F8492C" w:rsidRPr="00E72DEF" w:rsidRDefault="00F8492C" w:rsidP="00D72724">
      <w:pPr>
        <w:rPr>
          <w:rFonts w:cs="Arial"/>
          <w:b/>
          <w:sz w:val="32"/>
          <w:lang w:val="en-US"/>
        </w:rPr>
      </w:pPr>
    </w:p>
    <w:p w14:paraId="40A2305A" w14:textId="77777777" w:rsidR="00077AC3" w:rsidRPr="00E72DEF" w:rsidRDefault="00077AC3" w:rsidP="00DA2F16">
      <w:pPr>
        <w:pStyle w:val="ListNumber"/>
        <w:numPr>
          <w:ilvl w:val="0"/>
          <w:numId w:val="0"/>
        </w:numPr>
        <w:rPr>
          <w:rStyle w:val="hps"/>
          <w:rFonts w:eastAsiaTheme="minorHAnsi" w:cs="Arial"/>
          <w:lang w:val="en-US"/>
        </w:rPr>
      </w:pPr>
    </w:p>
    <w:sectPr w:rsidR="00077AC3" w:rsidRPr="00E72DEF" w:rsidSect="00300343">
      <w:headerReference w:type="default" r:id="rId12"/>
      <w:footerReference w:type="first" r:id="rId13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DD4917" w14:textId="77777777" w:rsidR="00901E8D" w:rsidRDefault="00901E8D" w:rsidP="00313492">
      <w:r>
        <w:separator/>
      </w:r>
    </w:p>
    <w:p w14:paraId="5649C55B" w14:textId="77777777" w:rsidR="00901E8D" w:rsidRDefault="00901E8D" w:rsidP="00313492"/>
    <w:p w14:paraId="67251144" w14:textId="77777777" w:rsidR="00901E8D" w:rsidRDefault="00901E8D"/>
  </w:endnote>
  <w:endnote w:type="continuationSeparator" w:id="0">
    <w:p w14:paraId="6C29E18A" w14:textId="77777777" w:rsidR="00901E8D" w:rsidRDefault="00901E8D" w:rsidP="00313492">
      <w:r>
        <w:continuationSeparator/>
      </w:r>
    </w:p>
    <w:p w14:paraId="1DBE4A38" w14:textId="77777777" w:rsidR="00901E8D" w:rsidRDefault="00901E8D" w:rsidP="00313492"/>
    <w:p w14:paraId="28320D27" w14:textId="77777777" w:rsidR="00901E8D" w:rsidRDefault="00901E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Open Sans Light"/>
    <w:charset w:val="00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91B53" w:rsidRPr="00C406CB" w14:paraId="41401749" w14:textId="77777777" w:rsidTr="00BE7D95">
      <w:tc>
        <w:tcPr>
          <w:tcW w:w="4073" w:type="dxa"/>
          <w:vAlign w:val="center"/>
          <w:hideMark/>
        </w:tcPr>
        <w:p w14:paraId="49C6D1A5" w14:textId="66B65D52" w:rsidR="00391B53" w:rsidRPr="009205C6" w:rsidRDefault="00743939" w:rsidP="00063CA5">
          <w:pPr>
            <w:pStyle w:val="Foo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LKS 2017</w:t>
          </w:r>
          <w:r w:rsidR="00391B53">
            <w:rPr>
              <w:rFonts w:ascii="Frutiger LT Com 45 Light" w:hAnsi="Frutiger LT Com 45 Light"/>
            </w:rPr>
            <w:t xml:space="preserve"> – </w:t>
          </w:r>
          <w:r w:rsidR="009432E0">
            <w:rPr>
              <w:rFonts w:ascii="Frutiger LT Com 45 Light" w:hAnsi="Frutiger LT Com 45 Light"/>
            </w:rPr>
            <w:t>M3</w:t>
          </w:r>
        </w:p>
      </w:tc>
      <w:tc>
        <w:tcPr>
          <w:tcW w:w="1492" w:type="dxa"/>
          <w:vAlign w:val="center"/>
          <w:hideMark/>
        </w:tcPr>
        <w:p w14:paraId="6B6583B3" w14:textId="69E651B0" w:rsidR="00391B53" w:rsidRPr="009205C6" w:rsidRDefault="00391B53" w:rsidP="00300343">
          <w:pPr>
            <w:pStyle w:val="Footer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Version: 1.0</w:t>
          </w:r>
        </w:p>
        <w:p w14:paraId="307A6549" w14:textId="6982AAA7" w:rsidR="00391B53" w:rsidRPr="009205C6" w:rsidRDefault="00391B53" w:rsidP="0081481E">
          <w:pPr>
            <w:pStyle w:val="Footer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Date:23.05.16</w:t>
          </w:r>
        </w:p>
      </w:tc>
      <w:tc>
        <w:tcPr>
          <w:tcW w:w="4074" w:type="dxa"/>
          <w:vAlign w:val="center"/>
          <w:hideMark/>
        </w:tcPr>
        <w:p w14:paraId="628C73B7" w14:textId="77777777" w:rsidR="00391B53" w:rsidRPr="009205C6" w:rsidRDefault="00391B53" w:rsidP="00300343">
          <w:pPr>
            <w:pStyle w:val="Footer"/>
            <w:jc w:val="right"/>
            <w:rPr>
              <w:rFonts w:ascii="Frutiger LT Com 45 Light" w:hAnsi="Frutiger LT Com 45 Light"/>
            </w:rPr>
          </w:pPr>
          <w:r w:rsidRPr="009205C6">
            <w:rPr>
              <w:rFonts w:ascii="Frutiger LT Com 45 Light" w:hAnsi="Frutiger LT Com 45 Light"/>
            </w:rPr>
            <w:fldChar w:fldCharType="begin"/>
          </w:r>
          <w:r w:rsidRPr="009205C6">
            <w:rPr>
              <w:rFonts w:ascii="Frutiger LT Com 45 Light" w:hAnsi="Frutiger LT Com 45 Light"/>
            </w:rPr>
            <w:instrText xml:space="preserve"> PAGE   \* MERGEFORMAT </w:instrText>
          </w:r>
          <w:r w:rsidRPr="009205C6">
            <w:rPr>
              <w:rFonts w:ascii="Frutiger LT Com 45 Light" w:hAnsi="Frutiger LT Com 45 Light"/>
            </w:rPr>
            <w:fldChar w:fldCharType="separate"/>
          </w:r>
          <w:r w:rsidR="00210717">
            <w:rPr>
              <w:rFonts w:ascii="Frutiger LT Com 45 Light" w:hAnsi="Frutiger LT Com 45 Light"/>
              <w:noProof/>
            </w:rPr>
            <w:t>3</w:t>
          </w:r>
          <w:r w:rsidRPr="009205C6">
            <w:rPr>
              <w:rFonts w:ascii="Frutiger LT Com 45 Light" w:hAnsi="Frutiger LT Com 45 Light"/>
            </w:rPr>
            <w:fldChar w:fldCharType="end"/>
          </w:r>
          <w:r w:rsidRPr="009205C6">
            <w:rPr>
              <w:rFonts w:ascii="Frutiger LT Com 45 Light" w:hAnsi="Frutiger LT Com 45 Light"/>
            </w:rPr>
            <w:t xml:space="preserve"> of </w:t>
          </w:r>
          <w:r w:rsidRPr="009205C6">
            <w:rPr>
              <w:rFonts w:ascii="Frutiger LT Com 45 Light" w:hAnsi="Frutiger LT Com 45 Light"/>
            </w:rPr>
            <w:fldChar w:fldCharType="begin"/>
          </w:r>
          <w:r w:rsidRPr="009205C6">
            <w:rPr>
              <w:rFonts w:ascii="Frutiger LT Com 45 Light" w:hAnsi="Frutiger LT Com 45 Light"/>
            </w:rPr>
            <w:instrText xml:space="preserve"> NUMPAGES   \* MERGEFORMAT </w:instrText>
          </w:r>
          <w:r w:rsidRPr="009205C6">
            <w:rPr>
              <w:rFonts w:ascii="Frutiger LT Com 45 Light" w:hAnsi="Frutiger LT Com 45 Light"/>
            </w:rPr>
            <w:fldChar w:fldCharType="separate"/>
          </w:r>
          <w:r w:rsidR="00210717">
            <w:rPr>
              <w:rFonts w:ascii="Frutiger LT Com 45 Light" w:hAnsi="Frutiger LT Com 45 Light"/>
              <w:noProof/>
            </w:rPr>
            <w:t>3</w:t>
          </w:r>
          <w:r w:rsidRPr="009205C6">
            <w:rPr>
              <w:rFonts w:ascii="Frutiger LT Com 45 Light" w:hAnsi="Frutiger LT Com 45 Light"/>
              <w:noProof/>
            </w:rPr>
            <w:fldChar w:fldCharType="end"/>
          </w:r>
        </w:p>
      </w:tc>
    </w:tr>
  </w:tbl>
  <w:p w14:paraId="52CA2342" w14:textId="77777777" w:rsidR="00391B53" w:rsidRPr="009205C6" w:rsidRDefault="00391B53" w:rsidP="00300343">
    <w:pPr>
      <w:pStyle w:val="Footer"/>
      <w:rPr>
        <w:rFonts w:ascii="Frutiger LT Com 45 Light" w:hAnsi="Frutiger LT Com 45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4D447A" w14:textId="3BB7C298" w:rsidR="00391B53" w:rsidRPr="00F729AF" w:rsidRDefault="00391B53" w:rsidP="00F729AF">
    <w:pPr>
      <w:pStyle w:val="Footer"/>
      <w:rPr>
        <w:sz w:val="16"/>
        <w:szCs w:val="16"/>
      </w:rPr>
    </w:pPr>
    <w:r w:rsidRPr="00BD124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5804FFAC" wp14:editId="52D1414D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7" name="Picture 17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3160">
      <w:rPr>
        <w:sz w:val="16"/>
        <w:szCs w:val="16"/>
      </w:rPr>
      <w:t>LKS 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84C0F3" w14:textId="77777777" w:rsidR="00391B53" w:rsidRDefault="00391B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A15F50" w14:textId="77777777" w:rsidR="00901E8D" w:rsidRDefault="00901E8D">
      <w:r>
        <w:separator/>
      </w:r>
    </w:p>
  </w:footnote>
  <w:footnote w:type="continuationSeparator" w:id="0">
    <w:p w14:paraId="302B3DEC" w14:textId="77777777" w:rsidR="00901E8D" w:rsidRDefault="00901E8D" w:rsidP="00313492">
      <w:r>
        <w:continuationSeparator/>
      </w:r>
    </w:p>
    <w:p w14:paraId="05F35BA2" w14:textId="77777777" w:rsidR="00901E8D" w:rsidRDefault="00901E8D" w:rsidP="00313492"/>
    <w:p w14:paraId="640F019C" w14:textId="77777777" w:rsidR="00901E8D" w:rsidRDefault="00901E8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B50B7" w14:textId="77777777" w:rsidR="00391B53" w:rsidRDefault="00391B53" w:rsidP="00313492">
    <w:pPr>
      <w:pStyle w:val="Header"/>
    </w:pPr>
    <w:r w:rsidRPr="00A77E62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EDE68C3" wp14:editId="4565F175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72ECEF91" wp14:editId="06AF7442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1392C" w14:textId="77777777" w:rsidR="00391B53" w:rsidRDefault="00391B53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140BAEB8" wp14:editId="1F3A78CD">
          <wp:simplePos x="0" y="0"/>
          <wp:positionH relativeFrom="page">
            <wp:posOffset>10731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5" name="Picture 15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21390D8B" wp14:editId="24C94266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6" name="Picture 16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7269E8" w14:textId="77777777" w:rsidR="00391B53" w:rsidRDefault="00391B53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40C2FC51" wp14:editId="135684FF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1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7938EEBE" wp14:editId="182BF380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2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39ED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D644756"/>
    <w:multiLevelType w:val="hybridMultilevel"/>
    <w:tmpl w:val="C64E2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2B243114"/>
    <w:multiLevelType w:val="hybridMultilevel"/>
    <w:tmpl w:val="29F630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67DF6"/>
    <w:multiLevelType w:val="hybridMultilevel"/>
    <w:tmpl w:val="0F70B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F21F5"/>
    <w:multiLevelType w:val="hybridMultilevel"/>
    <w:tmpl w:val="D03E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0C1380"/>
    <w:multiLevelType w:val="hybridMultilevel"/>
    <w:tmpl w:val="868C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9655E2"/>
    <w:multiLevelType w:val="hybridMultilevel"/>
    <w:tmpl w:val="BA2CCD1C"/>
    <w:lvl w:ilvl="0" w:tplc="0980D9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6294F57"/>
    <w:multiLevelType w:val="hybridMultilevel"/>
    <w:tmpl w:val="2DAEB016"/>
    <w:lvl w:ilvl="0" w:tplc="78DE81FC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2"/>
  </w:num>
  <w:num w:numId="13">
    <w:abstractNumId w:val="20"/>
  </w:num>
  <w:num w:numId="14">
    <w:abstractNumId w:val="12"/>
    <w:lvlOverride w:ilvl="0">
      <w:startOverride w:val="1"/>
    </w:lvlOverride>
  </w:num>
  <w:num w:numId="15">
    <w:abstractNumId w:val="16"/>
  </w:num>
  <w:num w:numId="16">
    <w:abstractNumId w:val="13"/>
  </w:num>
  <w:num w:numId="17">
    <w:abstractNumId w:val="11"/>
  </w:num>
  <w:num w:numId="18">
    <w:abstractNumId w:val="25"/>
  </w:num>
  <w:num w:numId="19">
    <w:abstractNumId w:val="15"/>
  </w:num>
  <w:num w:numId="20">
    <w:abstractNumId w:val="13"/>
    <w:lvlOverride w:ilvl="0">
      <w:lvl w:ilvl="0">
        <w:start w:val="1"/>
        <w:numFmt w:val="bullet"/>
        <w:pStyle w:val="ListNumber"/>
        <w:lvlText w:val=""/>
        <w:lvlJc w:val="left"/>
        <w:pPr>
          <w:ind w:left="284" w:hanging="284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pStyle w:val="ListNumber2"/>
        <w:lvlText w:val=""/>
        <w:lvlJc w:val="left"/>
        <w:pPr>
          <w:ind w:left="568" w:hanging="284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pStyle w:val="ListNumber3"/>
        <w:lvlText w:val=""/>
        <w:lvlJc w:val="left"/>
        <w:pPr>
          <w:ind w:left="852" w:hanging="284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1704" w:hanging="284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1988" w:hanging="284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2272" w:hanging="284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2556" w:hanging="284"/>
        </w:pPr>
        <w:rPr>
          <w:rFonts w:hint="default"/>
        </w:rPr>
      </w:lvl>
    </w:lvlOverride>
  </w:num>
  <w:num w:numId="21">
    <w:abstractNumId w:val="10"/>
  </w:num>
  <w:num w:numId="22">
    <w:abstractNumId w:val="17"/>
  </w:num>
  <w:num w:numId="23">
    <w:abstractNumId w:val="18"/>
  </w:num>
  <w:num w:numId="24">
    <w:abstractNumId w:val="26"/>
  </w:num>
  <w:num w:numId="25">
    <w:abstractNumId w:val="22"/>
  </w:num>
  <w:num w:numId="26">
    <w:abstractNumId w:val="19"/>
  </w:num>
  <w:num w:numId="27">
    <w:abstractNumId w:val="14"/>
  </w:num>
  <w:num w:numId="28">
    <w:abstractNumId w:val="24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0C3A"/>
    <w:rsid w:val="0000403D"/>
    <w:rsid w:val="00004E6E"/>
    <w:rsid w:val="00005C88"/>
    <w:rsid w:val="000062F4"/>
    <w:rsid w:val="00010381"/>
    <w:rsid w:val="00010FC6"/>
    <w:rsid w:val="00011A2C"/>
    <w:rsid w:val="00012174"/>
    <w:rsid w:val="00013D13"/>
    <w:rsid w:val="000145CD"/>
    <w:rsid w:val="00014A3E"/>
    <w:rsid w:val="00016FBF"/>
    <w:rsid w:val="00017C04"/>
    <w:rsid w:val="00023A4F"/>
    <w:rsid w:val="00024554"/>
    <w:rsid w:val="00027B37"/>
    <w:rsid w:val="00027E3D"/>
    <w:rsid w:val="00030C37"/>
    <w:rsid w:val="0003526B"/>
    <w:rsid w:val="00036329"/>
    <w:rsid w:val="00037229"/>
    <w:rsid w:val="00041858"/>
    <w:rsid w:val="00043D46"/>
    <w:rsid w:val="00050DCE"/>
    <w:rsid w:val="000528CD"/>
    <w:rsid w:val="00052F6D"/>
    <w:rsid w:val="000557D1"/>
    <w:rsid w:val="000561CA"/>
    <w:rsid w:val="0006250C"/>
    <w:rsid w:val="00063CA5"/>
    <w:rsid w:val="00066641"/>
    <w:rsid w:val="0007698F"/>
    <w:rsid w:val="00077AC3"/>
    <w:rsid w:val="00083E53"/>
    <w:rsid w:val="00084479"/>
    <w:rsid w:val="00086FBC"/>
    <w:rsid w:val="000870C9"/>
    <w:rsid w:val="00087191"/>
    <w:rsid w:val="000909C3"/>
    <w:rsid w:val="000932C4"/>
    <w:rsid w:val="000944CF"/>
    <w:rsid w:val="00094516"/>
    <w:rsid w:val="00096540"/>
    <w:rsid w:val="000A52E5"/>
    <w:rsid w:val="000A6580"/>
    <w:rsid w:val="000A6AB8"/>
    <w:rsid w:val="000B5705"/>
    <w:rsid w:val="000B63B0"/>
    <w:rsid w:val="000B7AEE"/>
    <w:rsid w:val="000C06CF"/>
    <w:rsid w:val="000C0F14"/>
    <w:rsid w:val="000C2C32"/>
    <w:rsid w:val="000C4A17"/>
    <w:rsid w:val="000C7E40"/>
    <w:rsid w:val="000D27BE"/>
    <w:rsid w:val="000D3B44"/>
    <w:rsid w:val="000D5ECF"/>
    <w:rsid w:val="000E219D"/>
    <w:rsid w:val="000E5199"/>
    <w:rsid w:val="000E5386"/>
    <w:rsid w:val="000F4A5C"/>
    <w:rsid w:val="000F4EAE"/>
    <w:rsid w:val="000F56E9"/>
    <w:rsid w:val="00100064"/>
    <w:rsid w:val="00100714"/>
    <w:rsid w:val="00101B79"/>
    <w:rsid w:val="00101BDA"/>
    <w:rsid w:val="00101D5E"/>
    <w:rsid w:val="0010210F"/>
    <w:rsid w:val="00104E62"/>
    <w:rsid w:val="001076E6"/>
    <w:rsid w:val="001114EA"/>
    <w:rsid w:val="001146D2"/>
    <w:rsid w:val="00114DE4"/>
    <w:rsid w:val="001168E6"/>
    <w:rsid w:val="001172EF"/>
    <w:rsid w:val="00121CBF"/>
    <w:rsid w:val="00124B65"/>
    <w:rsid w:val="0012553C"/>
    <w:rsid w:val="00127383"/>
    <w:rsid w:val="00127840"/>
    <w:rsid w:val="00127E4F"/>
    <w:rsid w:val="00127FDC"/>
    <w:rsid w:val="00134547"/>
    <w:rsid w:val="00135753"/>
    <w:rsid w:val="001362F1"/>
    <w:rsid w:val="00136AC0"/>
    <w:rsid w:val="00136F88"/>
    <w:rsid w:val="00141FB8"/>
    <w:rsid w:val="00144ABA"/>
    <w:rsid w:val="0014505E"/>
    <w:rsid w:val="0015606D"/>
    <w:rsid w:val="00167519"/>
    <w:rsid w:val="00173621"/>
    <w:rsid w:val="001737CC"/>
    <w:rsid w:val="00177546"/>
    <w:rsid w:val="00180E7A"/>
    <w:rsid w:val="00183327"/>
    <w:rsid w:val="00185631"/>
    <w:rsid w:val="0019211D"/>
    <w:rsid w:val="00192D2B"/>
    <w:rsid w:val="001939DC"/>
    <w:rsid w:val="00194BDD"/>
    <w:rsid w:val="001A48C6"/>
    <w:rsid w:val="001A554B"/>
    <w:rsid w:val="001A62BE"/>
    <w:rsid w:val="001A753B"/>
    <w:rsid w:val="001B338B"/>
    <w:rsid w:val="001B3968"/>
    <w:rsid w:val="001B5394"/>
    <w:rsid w:val="001B594D"/>
    <w:rsid w:val="001C2B30"/>
    <w:rsid w:val="001C5F88"/>
    <w:rsid w:val="001C6F0F"/>
    <w:rsid w:val="001D62DD"/>
    <w:rsid w:val="001D6B86"/>
    <w:rsid w:val="001D6C68"/>
    <w:rsid w:val="001E00EE"/>
    <w:rsid w:val="001E4FC6"/>
    <w:rsid w:val="001E4FDC"/>
    <w:rsid w:val="001E5202"/>
    <w:rsid w:val="001F40DA"/>
    <w:rsid w:val="001F6AB7"/>
    <w:rsid w:val="00204D61"/>
    <w:rsid w:val="00206DB7"/>
    <w:rsid w:val="00207790"/>
    <w:rsid w:val="00210717"/>
    <w:rsid w:val="00210EF3"/>
    <w:rsid w:val="00213425"/>
    <w:rsid w:val="00217B72"/>
    <w:rsid w:val="00223C42"/>
    <w:rsid w:val="00223CC3"/>
    <w:rsid w:val="0022717F"/>
    <w:rsid w:val="002303F5"/>
    <w:rsid w:val="0023666D"/>
    <w:rsid w:val="00241A66"/>
    <w:rsid w:val="00242168"/>
    <w:rsid w:val="00242BBB"/>
    <w:rsid w:val="00254316"/>
    <w:rsid w:val="00255BB9"/>
    <w:rsid w:val="002605F1"/>
    <w:rsid w:val="00264847"/>
    <w:rsid w:val="00265867"/>
    <w:rsid w:val="002658D5"/>
    <w:rsid w:val="002714AA"/>
    <w:rsid w:val="002737F0"/>
    <w:rsid w:val="00277584"/>
    <w:rsid w:val="002775C9"/>
    <w:rsid w:val="00281580"/>
    <w:rsid w:val="00282B02"/>
    <w:rsid w:val="00282BB7"/>
    <w:rsid w:val="00282F57"/>
    <w:rsid w:val="00284A4B"/>
    <w:rsid w:val="00284C47"/>
    <w:rsid w:val="00285ACA"/>
    <w:rsid w:val="0028674F"/>
    <w:rsid w:val="002904DC"/>
    <w:rsid w:val="00295399"/>
    <w:rsid w:val="00296978"/>
    <w:rsid w:val="002A3440"/>
    <w:rsid w:val="002A35E4"/>
    <w:rsid w:val="002A3867"/>
    <w:rsid w:val="002A4892"/>
    <w:rsid w:val="002A64CE"/>
    <w:rsid w:val="002B1320"/>
    <w:rsid w:val="002B157C"/>
    <w:rsid w:val="002B3292"/>
    <w:rsid w:val="002C30A1"/>
    <w:rsid w:val="002D10B2"/>
    <w:rsid w:val="002D1987"/>
    <w:rsid w:val="002D2D7F"/>
    <w:rsid w:val="002D2E0E"/>
    <w:rsid w:val="002D61E6"/>
    <w:rsid w:val="002D68A3"/>
    <w:rsid w:val="002E03EF"/>
    <w:rsid w:val="002E755E"/>
    <w:rsid w:val="002F0C82"/>
    <w:rsid w:val="002F5A58"/>
    <w:rsid w:val="002F6BB5"/>
    <w:rsid w:val="00300343"/>
    <w:rsid w:val="00301127"/>
    <w:rsid w:val="003133A3"/>
    <w:rsid w:val="00313492"/>
    <w:rsid w:val="003147E8"/>
    <w:rsid w:val="0032135D"/>
    <w:rsid w:val="003223DC"/>
    <w:rsid w:val="00326778"/>
    <w:rsid w:val="00332A4D"/>
    <w:rsid w:val="00333160"/>
    <w:rsid w:val="0033470C"/>
    <w:rsid w:val="003373AF"/>
    <w:rsid w:val="0033780E"/>
    <w:rsid w:val="00341876"/>
    <w:rsid w:val="00342101"/>
    <w:rsid w:val="00342B5D"/>
    <w:rsid w:val="00343C64"/>
    <w:rsid w:val="00350BA8"/>
    <w:rsid w:val="00357E9F"/>
    <w:rsid w:val="00362291"/>
    <w:rsid w:val="003622F6"/>
    <w:rsid w:val="00362B10"/>
    <w:rsid w:val="00363918"/>
    <w:rsid w:val="00370930"/>
    <w:rsid w:val="00370C5B"/>
    <w:rsid w:val="00372774"/>
    <w:rsid w:val="003736A1"/>
    <w:rsid w:val="003749CE"/>
    <w:rsid w:val="00375106"/>
    <w:rsid w:val="00375B1E"/>
    <w:rsid w:val="0038099A"/>
    <w:rsid w:val="0038401C"/>
    <w:rsid w:val="003878FC"/>
    <w:rsid w:val="00390CA3"/>
    <w:rsid w:val="003912AF"/>
    <w:rsid w:val="00391B53"/>
    <w:rsid w:val="00395D88"/>
    <w:rsid w:val="003A1078"/>
    <w:rsid w:val="003A3137"/>
    <w:rsid w:val="003A62AE"/>
    <w:rsid w:val="003B099D"/>
    <w:rsid w:val="003B468B"/>
    <w:rsid w:val="003C7196"/>
    <w:rsid w:val="003D2647"/>
    <w:rsid w:val="003D2D3A"/>
    <w:rsid w:val="003D30B2"/>
    <w:rsid w:val="003E0DE0"/>
    <w:rsid w:val="003E1C5B"/>
    <w:rsid w:val="003E3390"/>
    <w:rsid w:val="003E4561"/>
    <w:rsid w:val="003E471A"/>
    <w:rsid w:val="003E4855"/>
    <w:rsid w:val="003E4901"/>
    <w:rsid w:val="003E57BF"/>
    <w:rsid w:val="003F2F2F"/>
    <w:rsid w:val="003F2F89"/>
    <w:rsid w:val="003F47E5"/>
    <w:rsid w:val="004008EF"/>
    <w:rsid w:val="00410290"/>
    <w:rsid w:val="00412A99"/>
    <w:rsid w:val="00412FC9"/>
    <w:rsid w:val="00413188"/>
    <w:rsid w:val="00414941"/>
    <w:rsid w:val="00414DE2"/>
    <w:rsid w:val="00415E71"/>
    <w:rsid w:val="00415FBA"/>
    <w:rsid w:val="004231F2"/>
    <w:rsid w:val="00424222"/>
    <w:rsid w:val="00424C4E"/>
    <w:rsid w:val="0042613D"/>
    <w:rsid w:val="004262E4"/>
    <w:rsid w:val="00426745"/>
    <w:rsid w:val="00430D0E"/>
    <w:rsid w:val="004318F2"/>
    <w:rsid w:val="0043447D"/>
    <w:rsid w:val="00436964"/>
    <w:rsid w:val="00442521"/>
    <w:rsid w:val="004441E0"/>
    <w:rsid w:val="004455B9"/>
    <w:rsid w:val="00445815"/>
    <w:rsid w:val="00446ED4"/>
    <w:rsid w:val="00450299"/>
    <w:rsid w:val="00453181"/>
    <w:rsid w:val="00453390"/>
    <w:rsid w:val="00456B64"/>
    <w:rsid w:val="004605D7"/>
    <w:rsid w:val="00462CB3"/>
    <w:rsid w:val="00467678"/>
    <w:rsid w:val="00470A95"/>
    <w:rsid w:val="00474825"/>
    <w:rsid w:val="00476110"/>
    <w:rsid w:val="004816B4"/>
    <w:rsid w:val="0048293C"/>
    <w:rsid w:val="00483312"/>
    <w:rsid w:val="00485E12"/>
    <w:rsid w:val="00486634"/>
    <w:rsid w:val="004950A1"/>
    <w:rsid w:val="004950B6"/>
    <w:rsid w:val="00497916"/>
    <w:rsid w:val="004A004F"/>
    <w:rsid w:val="004A0BEC"/>
    <w:rsid w:val="004A10B0"/>
    <w:rsid w:val="004A120B"/>
    <w:rsid w:val="004A1500"/>
    <w:rsid w:val="004A19E7"/>
    <w:rsid w:val="004B07BC"/>
    <w:rsid w:val="004B6102"/>
    <w:rsid w:val="004B6219"/>
    <w:rsid w:val="004C00E1"/>
    <w:rsid w:val="004C07C8"/>
    <w:rsid w:val="004C31FF"/>
    <w:rsid w:val="004C77A7"/>
    <w:rsid w:val="004D0D6E"/>
    <w:rsid w:val="004D3337"/>
    <w:rsid w:val="004D35E9"/>
    <w:rsid w:val="004E19EF"/>
    <w:rsid w:val="004E1F34"/>
    <w:rsid w:val="004E3409"/>
    <w:rsid w:val="004F067D"/>
    <w:rsid w:val="004F12C1"/>
    <w:rsid w:val="004F3CEF"/>
    <w:rsid w:val="004F44E3"/>
    <w:rsid w:val="004F72FF"/>
    <w:rsid w:val="00503C5A"/>
    <w:rsid w:val="0050795E"/>
    <w:rsid w:val="00512211"/>
    <w:rsid w:val="0051761D"/>
    <w:rsid w:val="005202A3"/>
    <w:rsid w:val="00521138"/>
    <w:rsid w:val="00527964"/>
    <w:rsid w:val="00531956"/>
    <w:rsid w:val="00533E0D"/>
    <w:rsid w:val="00535216"/>
    <w:rsid w:val="00535729"/>
    <w:rsid w:val="005440E6"/>
    <w:rsid w:val="005449D9"/>
    <w:rsid w:val="00545954"/>
    <w:rsid w:val="0054632C"/>
    <w:rsid w:val="00547E20"/>
    <w:rsid w:val="0055240A"/>
    <w:rsid w:val="005574AA"/>
    <w:rsid w:val="00557A3F"/>
    <w:rsid w:val="00561496"/>
    <w:rsid w:val="00562960"/>
    <w:rsid w:val="005666A9"/>
    <w:rsid w:val="00573250"/>
    <w:rsid w:val="00581BCB"/>
    <w:rsid w:val="00586782"/>
    <w:rsid w:val="00586E89"/>
    <w:rsid w:val="00587172"/>
    <w:rsid w:val="005A4F50"/>
    <w:rsid w:val="005A7EAB"/>
    <w:rsid w:val="005B4E16"/>
    <w:rsid w:val="005C19EE"/>
    <w:rsid w:val="005C1F3D"/>
    <w:rsid w:val="005C36BE"/>
    <w:rsid w:val="005C3BF1"/>
    <w:rsid w:val="005C5C7C"/>
    <w:rsid w:val="005C659C"/>
    <w:rsid w:val="005D0A70"/>
    <w:rsid w:val="005D15B6"/>
    <w:rsid w:val="005D5E85"/>
    <w:rsid w:val="005D5FE2"/>
    <w:rsid w:val="005D681E"/>
    <w:rsid w:val="005E1024"/>
    <w:rsid w:val="005F01CC"/>
    <w:rsid w:val="005F12EA"/>
    <w:rsid w:val="005F5783"/>
    <w:rsid w:val="00601306"/>
    <w:rsid w:val="006023B5"/>
    <w:rsid w:val="0061135B"/>
    <w:rsid w:val="0062146E"/>
    <w:rsid w:val="0062388D"/>
    <w:rsid w:val="00624298"/>
    <w:rsid w:val="00630EB3"/>
    <w:rsid w:val="00634E9E"/>
    <w:rsid w:val="00637DCC"/>
    <w:rsid w:val="006507AA"/>
    <w:rsid w:val="006516B5"/>
    <w:rsid w:val="00651CAE"/>
    <w:rsid w:val="00661349"/>
    <w:rsid w:val="0066162F"/>
    <w:rsid w:val="00673137"/>
    <w:rsid w:val="00673AA4"/>
    <w:rsid w:val="00676C6D"/>
    <w:rsid w:val="00676DA0"/>
    <w:rsid w:val="00676FF5"/>
    <w:rsid w:val="00677AED"/>
    <w:rsid w:val="006803F3"/>
    <w:rsid w:val="00681088"/>
    <w:rsid w:val="006819A5"/>
    <w:rsid w:val="0068319B"/>
    <w:rsid w:val="00684578"/>
    <w:rsid w:val="0068739B"/>
    <w:rsid w:val="00692D20"/>
    <w:rsid w:val="00692D68"/>
    <w:rsid w:val="00692D7B"/>
    <w:rsid w:val="00695B2D"/>
    <w:rsid w:val="006A3283"/>
    <w:rsid w:val="006B11BA"/>
    <w:rsid w:val="006B3D5D"/>
    <w:rsid w:val="006B497C"/>
    <w:rsid w:val="006B49DD"/>
    <w:rsid w:val="006C1AD0"/>
    <w:rsid w:val="006C1B91"/>
    <w:rsid w:val="006C2AE0"/>
    <w:rsid w:val="006C3A20"/>
    <w:rsid w:val="006C47F3"/>
    <w:rsid w:val="006C497B"/>
    <w:rsid w:val="006C5241"/>
    <w:rsid w:val="006C57D8"/>
    <w:rsid w:val="006C71A4"/>
    <w:rsid w:val="006D359A"/>
    <w:rsid w:val="006E22BB"/>
    <w:rsid w:val="006E26EF"/>
    <w:rsid w:val="006E3487"/>
    <w:rsid w:val="006E4F2B"/>
    <w:rsid w:val="006E6918"/>
    <w:rsid w:val="006F5496"/>
    <w:rsid w:val="007026E4"/>
    <w:rsid w:val="007027C3"/>
    <w:rsid w:val="007047D3"/>
    <w:rsid w:val="007071BC"/>
    <w:rsid w:val="007076B5"/>
    <w:rsid w:val="00712247"/>
    <w:rsid w:val="00716FCE"/>
    <w:rsid w:val="007201DE"/>
    <w:rsid w:val="0072063A"/>
    <w:rsid w:val="00720AE2"/>
    <w:rsid w:val="00723384"/>
    <w:rsid w:val="00724284"/>
    <w:rsid w:val="0073270A"/>
    <w:rsid w:val="00735CE1"/>
    <w:rsid w:val="00736BF0"/>
    <w:rsid w:val="007425F2"/>
    <w:rsid w:val="00743939"/>
    <w:rsid w:val="007453EF"/>
    <w:rsid w:val="00745607"/>
    <w:rsid w:val="00752C30"/>
    <w:rsid w:val="007577C6"/>
    <w:rsid w:val="0076173D"/>
    <w:rsid w:val="0076467C"/>
    <w:rsid w:val="007669E5"/>
    <w:rsid w:val="00770B19"/>
    <w:rsid w:val="00771E43"/>
    <w:rsid w:val="00772F50"/>
    <w:rsid w:val="00776543"/>
    <w:rsid w:val="00780F2D"/>
    <w:rsid w:val="00787305"/>
    <w:rsid w:val="0079162C"/>
    <w:rsid w:val="007A21EB"/>
    <w:rsid w:val="007A4C1D"/>
    <w:rsid w:val="007A60C4"/>
    <w:rsid w:val="007B5BC7"/>
    <w:rsid w:val="007B5D2C"/>
    <w:rsid w:val="007C1782"/>
    <w:rsid w:val="007C4BB2"/>
    <w:rsid w:val="007C4BE9"/>
    <w:rsid w:val="007C7093"/>
    <w:rsid w:val="007D24D9"/>
    <w:rsid w:val="007D265C"/>
    <w:rsid w:val="007D32B0"/>
    <w:rsid w:val="007E0E1C"/>
    <w:rsid w:val="007E2468"/>
    <w:rsid w:val="007E259C"/>
    <w:rsid w:val="007E3657"/>
    <w:rsid w:val="007E4A0A"/>
    <w:rsid w:val="007E4F77"/>
    <w:rsid w:val="007E5378"/>
    <w:rsid w:val="007F0583"/>
    <w:rsid w:val="007F0873"/>
    <w:rsid w:val="007F0AC3"/>
    <w:rsid w:val="007F0E71"/>
    <w:rsid w:val="007F212B"/>
    <w:rsid w:val="008025E5"/>
    <w:rsid w:val="00802D8C"/>
    <w:rsid w:val="0080489E"/>
    <w:rsid w:val="00805A95"/>
    <w:rsid w:val="008139F9"/>
    <w:rsid w:val="0081481E"/>
    <w:rsid w:val="00817357"/>
    <w:rsid w:val="00817F62"/>
    <w:rsid w:val="00820DCC"/>
    <w:rsid w:val="0082749E"/>
    <w:rsid w:val="008275AD"/>
    <w:rsid w:val="00827741"/>
    <w:rsid w:val="00827BDD"/>
    <w:rsid w:val="0083067A"/>
    <w:rsid w:val="00832265"/>
    <w:rsid w:val="0083564C"/>
    <w:rsid w:val="008362E2"/>
    <w:rsid w:val="008426C4"/>
    <w:rsid w:val="008429C5"/>
    <w:rsid w:val="00843652"/>
    <w:rsid w:val="008471F4"/>
    <w:rsid w:val="00851ACF"/>
    <w:rsid w:val="00853B99"/>
    <w:rsid w:val="00854080"/>
    <w:rsid w:val="00855DC9"/>
    <w:rsid w:val="008651AC"/>
    <w:rsid w:val="00866366"/>
    <w:rsid w:val="00866F08"/>
    <w:rsid w:val="0087060E"/>
    <w:rsid w:val="0087260E"/>
    <w:rsid w:val="00872C5F"/>
    <w:rsid w:val="0087316C"/>
    <w:rsid w:val="00873EDE"/>
    <w:rsid w:val="00874D72"/>
    <w:rsid w:val="008753FA"/>
    <w:rsid w:val="00876549"/>
    <w:rsid w:val="00877B10"/>
    <w:rsid w:val="00881E2F"/>
    <w:rsid w:val="008822CB"/>
    <w:rsid w:val="008827AA"/>
    <w:rsid w:val="00883A02"/>
    <w:rsid w:val="00885E4A"/>
    <w:rsid w:val="008862DE"/>
    <w:rsid w:val="00887D98"/>
    <w:rsid w:val="008926FB"/>
    <w:rsid w:val="00894249"/>
    <w:rsid w:val="00894A97"/>
    <w:rsid w:val="0089597D"/>
    <w:rsid w:val="0089694E"/>
    <w:rsid w:val="00897B41"/>
    <w:rsid w:val="008A1ACE"/>
    <w:rsid w:val="008A1AD7"/>
    <w:rsid w:val="008A1D74"/>
    <w:rsid w:val="008A3942"/>
    <w:rsid w:val="008A61B6"/>
    <w:rsid w:val="008B4D6B"/>
    <w:rsid w:val="008B4FA1"/>
    <w:rsid w:val="008B6DF8"/>
    <w:rsid w:val="008B6E1D"/>
    <w:rsid w:val="008C632E"/>
    <w:rsid w:val="008C7EA1"/>
    <w:rsid w:val="008D0279"/>
    <w:rsid w:val="008D0EF8"/>
    <w:rsid w:val="008D5BDF"/>
    <w:rsid w:val="008D5CDA"/>
    <w:rsid w:val="008D7E0A"/>
    <w:rsid w:val="008E080E"/>
    <w:rsid w:val="008E1C14"/>
    <w:rsid w:val="008E43DE"/>
    <w:rsid w:val="008F1E07"/>
    <w:rsid w:val="008F2C0E"/>
    <w:rsid w:val="008F3095"/>
    <w:rsid w:val="008F5CF8"/>
    <w:rsid w:val="008F6159"/>
    <w:rsid w:val="008F705A"/>
    <w:rsid w:val="009005F6"/>
    <w:rsid w:val="00901648"/>
    <w:rsid w:val="00901E8D"/>
    <w:rsid w:val="00904789"/>
    <w:rsid w:val="009068AE"/>
    <w:rsid w:val="0091052C"/>
    <w:rsid w:val="009127BA"/>
    <w:rsid w:val="009128E9"/>
    <w:rsid w:val="009203C4"/>
    <w:rsid w:val="009205C6"/>
    <w:rsid w:val="0092112F"/>
    <w:rsid w:val="00925F6C"/>
    <w:rsid w:val="0092605B"/>
    <w:rsid w:val="00930C41"/>
    <w:rsid w:val="0093710D"/>
    <w:rsid w:val="0094037E"/>
    <w:rsid w:val="00940D21"/>
    <w:rsid w:val="009432E0"/>
    <w:rsid w:val="00951146"/>
    <w:rsid w:val="0095262A"/>
    <w:rsid w:val="00953049"/>
    <w:rsid w:val="009548C3"/>
    <w:rsid w:val="00960F89"/>
    <w:rsid w:val="0096586A"/>
    <w:rsid w:val="009665FE"/>
    <w:rsid w:val="00973D7F"/>
    <w:rsid w:val="00974716"/>
    <w:rsid w:val="0097586B"/>
    <w:rsid w:val="00976CA5"/>
    <w:rsid w:val="009771E7"/>
    <w:rsid w:val="00981217"/>
    <w:rsid w:val="0098297B"/>
    <w:rsid w:val="0098488B"/>
    <w:rsid w:val="00986929"/>
    <w:rsid w:val="00987A9F"/>
    <w:rsid w:val="00990E48"/>
    <w:rsid w:val="00991C80"/>
    <w:rsid w:val="00995CF5"/>
    <w:rsid w:val="009A0C33"/>
    <w:rsid w:val="009A1A9D"/>
    <w:rsid w:val="009B028A"/>
    <w:rsid w:val="009B1C00"/>
    <w:rsid w:val="009B465F"/>
    <w:rsid w:val="009B5045"/>
    <w:rsid w:val="009B6460"/>
    <w:rsid w:val="009B6F7E"/>
    <w:rsid w:val="009C3566"/>
    <w:rsid w:val="009C4141"/>
    <w:rsid w:val="009D15B3"/>
    <w:rsid w:val="009D45B1"/>
    <w:rsid w:val="009E32CA"/>
    <w:rsid w:val="009E50D2"/>
    <w:rsid w:val="009F1FB6"/>
    <w:rsid w:val="009F3E77"/>
    <w:rsid w:val="00A01650"/>
    <w:rsid w:val="00A02249"/>
    <w:rsid w:val="00A02611"/>
    <w:rsid w:val="00A02A7F"/>
    <w:rsid w:val="00A077CD"/>
    <w:rsid w:val="00A07F21"/>
    <w:rsid w:val="00A101E5"/>
    <w:rsid w:val="00A17B07"/>
    <w:rsid w:val="00A21933"/>
    <w:rsid w:val="00A23A31"/>
    <w:rsid w:val="00A26E54"/>
    <w:rsid w:val="00A27093"/>
    <w:rsid w:val="00A30944"/>
    <w:rsid w:val="00A329E4"/>
    <w:rsid w:val="00A331FE"/>
    <w:rsid w:val="00A334BB"/>
    <w:rsid w:val="00A34079"/>
    <w:rsid w:val="00A34152"/>
    <w:rsid w:val="00A34B4D"/>
    <w:rsid w:val="00A37AAE"/>
    <w:rsid w:val="00A37F00"/>
    <w:rsid w:val="00A62931"/>
    <w:rsid w:val="00A63FBD"/>
    <w:rsid w:val="00A64A02"/>
    <w:rsid w:val="00A7188C"/>
    <w:rsid w:val="00A73378"/>
    <w:rsid w:val="00A75E37"/>
    <w:rsid w:val="00A77E62"/>
    <w:rsid w:val="00A8660A"/>
    <w:rsid w:val="00A95E5F"/>
    <w:rsid w:val="00A96AFC"/>
    <w:rsid w:val="00AA112F"/>
    <w:rsid w:val="00AB049B"/>
    <w:rsid w:val="00AB3F0A"/>
    <w:rsid w:val="00AB5A2B"/>
    <w:rsid w:val="00AC03A8"/>
    <w:rsid w:val="00AC4E56"/>
    <w:rsid w:val="00AD4FA7"/>
    <w:rsid w:val="00AD64B2"/>
    <w:rsid w:val="00AF0EB6"/>
    <w:rsid w:val="00AF3BC6"/>
    <w:rsid w:val="00AF3E70"/>
    <w:rsid w:val="00AF6462"/>
    <w:rsid w:val="00AF76D3"/>
    <w:rsid w:val="00B000D4"/>
    <w:rsid w:val="00B00E19"/>
    <w:rsid w:val="00B019EC"/>
    <w:rsid w:val="00B01A6E"/>
    <w:rsid w:val="00B04044"/>
    <w:rsid w:val="00B10477"/>
    <w:rsid w:val="00B11358"/>
    <w:rsid w:val="00B1266A"/>
    <w:rsid w:val="00B1680D"/>
    <w:rsid w:val="00B17BAE"/>
    <w:rsid w:val="00B205AA"/>
    <w:rsid w:val="00B21565"/>
    <w:rsid w:val="00B21A87"/>
    <w:rsid w:val="00B21CE1"/>
    <w:rsid w:val="00B25D9A"/>
    <w:rsid w:val="00B262C2"/>
    <w:rsid w:val="00B266AB"/>
    <w:rsid w:val="00B268E6"/>
    <w:rsid w:val="00B3123D"/>
    <w:rsid w:val="00B31C8F"/>
    <w:rsid w:val="00B33A49"/>
    <w:rsid w:val="00B34B4F"/>
    <w:rsid w:val="00B352E4"/>
    <w:rsid w:val="00B370C2"/>
    <w:rsid w:val="00B40AE0"/>
    <w:rsid w:val="00B42DB6"/>
    <w:rsid w:val="00B4527A"/>
    <w:rsid w:val="00B526F9"/>
    <w:rsid w:val="00B53016"/>
    <w:rsid w:val="00B53A3C"/>
    <w:rsid w:val="00B545E7"/>
    <w:rsid w:val="00B60369"/>
    <w:rsid w:val="00B678F9"/>
    <w:rsid w:val="00B71402"/>
    <w:rsid w:val="00B77D89"/>
    <w:rsid w:val="00B842A9"/>
    <w:rsid w:val="00B85F17"/>
    <w:rsid w:val="00B872BC"/>
    <w:rsid w:val="00B95FA7"/>
    <w:rsid w:val="00B975EB"/>
    <w:rsid w:val="00BA781E"/>
    <w:rsid w:val="00BB12E6"/>
    <w:rsid w:val="00BB2755"/>
    <w:rsid w:val="00BB594F"/>
    <w:rsid w:val="00BB6C30"/>
    <w:rsid w:val="00BB6C58"/>
    <w:rsid w:val="00BC1429"/>
    <w:rsid w:val="00BC2102"/>
    <w:rsid w:val="00BC408B"/>
    <w:rsid w:val="00BC6942"/>
    <w:rsid w:val="00BC7993"/>
    <w:rsid w:val="00BC7B2D"/>
    <w:rsid w:val="00BD0BD0"/>
    <w:rsid w:val="00BD0F23"/>
    <w:rsid w:val="00BD10C4"/>
    <w:rsid w:val="00BD124E"/>
    <w:rsid w:val="00BD33C3"/>
    <w:rsid w:val="00BD566F"/>
    <w:rsid w:val="00BD62DB"/>
    <w:rsid w:val="00BD6302"/>
    <w:rsid w:val="00BE19D8"/>
    <w:rsid w:val="00BE3BAD"/>
    <w:rsid w:val="00BE57EF"/>
    <w:rsid w:val="00BE63E9"/>
    <w:rsid w:val="00BE7D95"/>
    <w:rsid w:val="00C00FC6"/>
    <w:rsid w:val="00C06835"/>
    <w:rsid w:val="00C20D36"/>
    <w:rsid w:val="00C258F0"/>
    <w:rsid w:val="00C25BED"/>
    <w:rsid w:val="00C305DE"/>
    <w:rsid w:val="00C30E51"/>
    <w:rsid w:val="00C31B3F"/>
    <w:rsid w:val="00C31BE3"/>
    <w:rsid w:val="00C3259D"/>
    <w:rsid w:val="00C329BE"/>
    <w:rsid w:val="00C3358C"/>
    <w:rsid w:val="00C33898"/>
    <w:rsid w:val="00C406CB"/>
    <w:rsid w:val="00C42C6E"/>
    <w:rsid w:val="00C438A0"/>
    <w:rsid w:val="00C455DA"/>
    <w:rsid w:val="00C500C3"/>
    <w:rsid w:val="00C500EF"/>
    <w:rsid w:val="00C52904"/>
    <w:rsid w:val="00C55702"/>
    <w:rsid w:val="00C55721"/>
    <w:rsid w:val="00C566A2"/>
    <w:rsid w:val="00C5697C"/>
    <w:rsid w:val="00C616DC"/>
    <w:rsid w:val="00C67C5A"/>
    <w:rsid w:val="00C7003D"/>
    <w:rsid w:val="00C7194D"/>
    <w:rsid w:val="00C71B7D"/>
    <w:rsid w:val="00C722A5"/>
    <w:rsid w:val="00C74B59"/>
    <w:rsid w:val="00C77CE4"/>
    <w:rsid w:val="00C77D08"/>
    <w:rsid w:val="00C81F71"/>
    <w:rsid w:val="00C840CA"/>
    <w:rsid w:val="00C848CD"/>
    <w:rsid w:val="00C87906"/>
    <w:rsid w:val="00C91289"/>
    <w:rsid w:val="00C949EE"/>
    <w:rsid w:val="00C95EBB"/>
    <w:rsid w:val="00C977E7"/>
    <w:rsid w:val="00CA496F"/>
    <w:rsid w:val="00CA611D"/>
    <w:rsid w:val="00CB0931"/>
    <w:rsid w:val="00CB4B57"/>
    <w:rsid w:val="00CB516D"/>
    <w:rsid w:val="00CB68B8"/>
    <w:rsid w:val="00CC0505"/>
    <w:rsid w:val="00CC0C10"/>
    <w:rsid w:val="00CC1C7E"/>
    <w:rsid w:val="00CC214E"/>
    <w:rsid w:val="00CC2F07"/>
    <w:rsid w:val="00CC4C1C"/>
    <w:rsid w:val="00CD3200"/>
    <w:rsid w:val="00CD427F"/>
    <w:rsid w:val="00CE1B1E"/>
    <w:rsid w:val="00CE58F9"/>
    <w:rsid w:val="00CE6795"/>
    <w:rsid w:val="00CF2AE1"/>
    <w:rsid w:val="00CF3F26"/>
    <w:rsid w:val="00CF59C0"/>
    <w:rsid w:val="00CF7A74"/>
    <w:rsid w:val="00CF7B66"/>
    <w:rsid w:val="00D00DA9"/>
    <w:rsid w:val="00D04267"/>
    <w:rsid w:val="00D04318"/>
    <w:rsid w:val="00D04BE0"/>
    <w:rsid w:val="00D14FC2"/>
    <w:rsid w:val="00D17B97"/>
    <w:rsid w:val="00D22F0A"/>
    <w:rsid w:val="00D2443A"/>
    <w:rsid w:val="00D25026"/>
    <w:rsid w:val="00D30674"/>
    <w:rsid w:val="00D333DE"/>
    <w:rsid w:val="00D334AB"/>
    <w:rsid w:val="00D34793"/>
    <w:rsid w:val="00D365AB"/>
    <w:rsid w:val="00D37ECB"/>
    <w:rsid w:val="00D4476E"/>
    <w:rsid w:val="00D462D8"/>
    <w:rsid w:val="00D62719"/>
    <w:rsid w:val="00D67F20"/>
    <w:rsid w:val="00D71BC0"/>
    <w:rsid w:val="00D72724"/>
    <w:rsid w:val="00D80861"/>
    <w:rsid w:val="00D82FD9"/>
    <w:rsid w:val="00D854FF"/>
    <w:rsid w:val="00D876A2"/>
    <w:rsid w:val="00D877CD"/>
    <w:rsid w:val="00D914EF"/>
    <w:rsid w:val="00D92C20"/>
    <w:rsid w:val="00D94FF0"/>
    <w:rsid w:val="00DA013A"/>
    <w:rsid w:val="00DA15C1"/>
    <w:rsid w:val="00DA20F1"/>
    <w:rsid w:val="00DA2F16"/>
    <w:rsid w:val="00DA3F51"/>
    <w:rsid w:val="00DA68E9"/>
    <w:rsid w:val="00DA74B9"/>
    <w:rsid w:val="00DB0985"/>
    <w:rsid w:val="00DB280A"/>
    <w:rsid w:val="00DB3149"/>
    <w:rsid w:val="00DB5E1F"/>
    <w:rsid w:val="00DC039B"/>
    <w:rsid w:val="00DC27C3"/>
    <w:rsid w:val="00DC7FA8"/>
    <w:rsid w:val="00DD246A"/>
    <w:rsid w:val="00DD3DA1"/>
    <w:rsid w:val="00DD3EFD"/>
    <w:rsid w:val="00DD64F8"/>
    <w:rsid w:val="00DD7F36"/>
    <w:rsid w:val="00DE0020"/>
    <w:rsid w:val="00DE0292"/>
    <w:rsid w:val="00DE407B"/>
    <w:rsid w:val="00DE411B"/>
    <w:rsid w:val="00DF25B9"/>
    <w:rsid w:val="00E01A05"/>
    <w:rsid w:val="00E03749"/>
    <w:rsid w:val="00E03FD0"/>
    <w:rsid w:val="00E06066"/>
    <w:rsid w:val="00E34FC5"/>
    <w:rsid w:val="00E355A4"/>
    <w:rsid w:val="00E361D9"/>
    <w:rsid w:val="00E4141F"/>
    <w:rsid w:val="00E4292B"/>
    <w:rsid w:val="00E42C37"/>
    <w:rsid w:val="00E44789"/>
    <w:rsid w:val="00E47078"/>
    <w:rsid w:val="00E50474"/>
    <w:rsid w:val="00E51DB3"/>
    <w:rsid w:val="00E534EE"/>
    <w:rsid w:val="00E54D57"/>
    <w:rsid w:val="00E635F2"/>
    <w:rsid w:val="00E667B5"/>
    <w:rsid w:val="00E70008"/>
    <w:rsid w:val="00E72DEF"/>
    <w:rsid w:val="00E74617"/>
    <w:rsid w:val="00E76A82"/>
    <w:rsid w:val="00E8488D"/>
    <w:rsid w:val="00E84B7A"/>
    <w:rsid w:val="00E85E0E"/>
    <w:rsid w:val="00E87A8B"/>
    <w:rsid w:val="00E91183"/>
    <w:rsid w:val="00E9284D"/>
    <w:rsid w:val="00E95EC1"/>
    <w:rsid w:val="00EA23E2"/>
    <w:rsid w:val="00EA42CC"/>
    <w:rsid w:val="00EA6789"/>
    <w:rsid w:val="00EA7160"/>
    <w:rsid w:val="00EA74B3"/>
    <w:rsid w:val="00EB01DA"/>
    <w:rsid w:val="00EB23E4"/>
    <w:rsid w:val="00EB3927"/>
    <w:rsid w:val="00EC2335"/>
    <w:rsid w:val="00EE1CBA"/>
    <w:rsid w:val="00EE248F"/>
    <w:rsid w:val="00EE68F9"/>
    <w:rsid w:val="00EE79B6"/>
    <w:rsid w:val="00EF486A"/>
    <w:rsid w:val="00EF6E85"/>
    <w:rsid w:val="00F001B5"/>
    <w:rsid w:val="00F003C9"/>
    <w:rsid w:val="00F0109D"/>
    <w:rsid w:val="00F0666D"/>
    <w:rsid w:val="00F1108E"/>
    <w:rsid w:val="00F11838"/>
    <w:rsid w:val="00F12A00"/>
    <w:rsid w:val="00F12CC4"/>
    <w:rsid w:val="00F1498D"/>
    <w:rsid w:val="00F16470"/>
    <w:rsid w:val="00F21D38"/>
    <w:rsid w:val="00F25D8C"/>
    <w:rsid w:val="00F268AE"/>
    <w:rsid w:val="00F26985"/>
    <w:rsid w:val="00F30AE3"/>
    <w:rsid w:val="00F32E5B"/>
    <w:rsid w:val="00F3363E"/>
    <w:rsid w:val="00F33D42"/>
    <w:rsid w:val="00F342A0"/>
    <w:rsid w:val="00F353B1"/>
    <w:rsid w:val="00F37B64"/>
    <w:rsid w:val="00F4251E"/>
    <w:rsid w:val="00F43B78"/>
    <w:rsid w:val="00F47183"/>
    <w:rsid w:val="00F54393"/>
    <w:rsid w:val="00F57963"/>
    <w:rsid w:val="00F62602"/>
    <w:rsid w:val="00F646AB"/>
    <w:rsid w:val="00F70023"/>
    <w:rsid w:val="00F729AF"/>
    <w:rsid w:val="00F72E0D"/>
    <w:rsid w:val="00F73B09"/>
    <w:rsid w:val="00F742BE"/>
    <w:rsid w:val="00F75C67"/>
    <w:rsid w:val="00F76296"/>
    <w:rsid w:val="00F77373"/>
    <w:rsid w:val="00F81C86"/>
    <w:rsid w:val="00F83B81"/>
    <w:rsid w:val="00F8492C"/>
    <w:rsid w:val="00F84E8D"/>
    <w:rsid w:val="00F86238"/>
    <w:rsid w:val="00F96FFD"/>
    <w:rsid w:val="00FA0688"/>
    <w:rsid w:val="00FA167B"/>
    <w:rsid w:val="00FA1DCF"/>
    <w:rsid w:val="00FA216F"/>
    <w:rsid w:val="00FA35E9"/>
    <w:rsid w:val="00FA4539"/>
    <w:rsid w:val="00FA70AC"/>
    <w:rsid w:val="00FA738D"/>
    <w:rsid w:val="00FA761C"/>
    <w:rsid w:val="00FB1847"/>
    <w:rsid w:val="00FB7976"/>
    <w:rsid w:val="00FC010B"/>
    <w:rsid w:val="00FC350F"/>
    <w:rsid w:val="00FC623E"/>
    <w:rsid w:val="00FD3DFA"/>
    <w:rsid w:val="00FE0564"/>
    <w:rsid w:val="00FE0E14"/>
    <w:rsid w:val="00FE3A8C"/>
    <w:rsid w:val="00FE569C"/>
    <w:rsid w:val="00FE62FB"/>
    <w:rsid w:val="00FE66A1"/>
    <w:rsid w:val="00FE783E"/>
    <w:rsid w:val="00FF0103"/>
    <w:rsid w:val="00FF34D7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4C72E"/>
  <w15:docId w15:val="{1976F172-2CCA-4DBB-8EBD-A2349223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ps">
    <w:name w:val="hps"/>
    <w:basedOn w:val="DefaultParagraphFont"/>
    <w:rsid w:val="00820DCC"/>
    <w:rPr>
      <w:rFonts w:eastAsia="Times New Roman" w:cs="Times New Roman"/>
      <w:lang w:val="fr-FR"/>
    </w:rPr>
  </w:style>
  <w:style w:type="character" w:customStyle="1" w:styleId="shorttext">
    <w:name w:val="short_text"/>
    <w:basedOn w:val="DefaultParagraphFont"/>
    <w:rsid w:val="00974716"/>
  </w:style>
  <w:style w:type="character" w:customStyle="1" w:styleId="atn">
    <w:name w:val="atn"/>
    <w:basedOn w:val="DefaultParagraphFont"/>
    <w:rsid w:val="0087260E"/>
  </w:style>
  <w:style w:type="character" w:styleId="CommentReference">
    <w:name w:val="annotation reference"/>
    <w:basedOn w:val="DefaultParagraphFont"/>
    <w:uiPriority w:val="99"/>
    <w:semiHidden/>
    <w:unhideWhenUsed/>
    <w:rsid w:val="00BC408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408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408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8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8B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84479"/>
    <w:pPr>
      <w:spacing w:after="0" w:line="240" w:lineRule="auto"/>
    </w:pPr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3912AF"/>
    <w:pPr>
      <w:spacing w:before="100" w:beforeAutospacing="1" w:after="100" w:afterAutospacing="1" w:line="240" w:lineRule="auto"/>
    </w:pPr>
    <w:rPr>
      <w:rFonts w:ascii="Times" w:hAnsi="Times" w:cs="Times New Roman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0A3AC-3D8B-4307-AAA6-AB5331176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403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account</cp:lastModifiedBy>
  <cp:revision>64</cp:revision>
  <cp:lastPrinted>2015-08-08T11:06:00Z</cp:lastPrinted>
  <dcterms:created xsi:type="dcterms:W3CDTF">2016-05-23T02:32:00Z</dcterms:created>
  <dcterms:modified xsi:type="dcterms:W3CDTF">2017-05-16T03:39:00Z</dcterms:modified>
</cp:coreProperties>
</file>