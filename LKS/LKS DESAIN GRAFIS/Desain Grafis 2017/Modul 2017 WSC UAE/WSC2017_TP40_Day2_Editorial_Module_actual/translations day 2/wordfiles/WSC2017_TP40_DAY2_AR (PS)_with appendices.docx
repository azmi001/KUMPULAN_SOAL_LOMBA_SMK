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CE24E8" w14:textId="777900F1" w:rsidR="006E26EF" w:rsidRPr="00C47C3D" w:rsidRDefault="001C2B30" w:rsidP="00313492">
      <w:pPr>
        <w:pStyle w:val="a6"/>
        <w:rPr>
          <w:lang w:val="fr-FR"/>
        </w:rPr>
      </w:pPr>
      <w:r w:rsidRPr="00C47C3D">
        <w:rPr>
          <w:lang w:val="fr-FR"/>
        </w:rPr>
        <w:t xml:space="preserve">Test Project </w:t>
      </w:r>
      <w:r w:rsidR="00C47C3D" w:rsidRPr="00C47C3D">
        <w:rPr>
          <w:lang w:val="fr-FR"/>
        </w:rPr>
        <w:t xml:space="preserve">document </w:t>
      </w:r>
    </w:p>
    <w:p w14:paraId="7F4EAF02" w14:textId="6D3A1A1B" w:rsidR="002512F8" w:rsidRPr="001E5C83" w:rsidRDefault="002512F8" w:rsidP="001E5C83">
      <w:pPr>
        <w:pStyle w:val="a9"/>
        <w:rPr>
          <w:sz w:val="40"/>
          <w:szCs w:val="40"/>
          <w:lang w:val="en-US"/>
        </w:rPr>
      </w:pPr>
      <w:r w:rsidRPr="00C47C3D">
        <w:rPr>
          <w:sz w:val="40"/>
          <w:szCs w:val="40"/>
          <w:lang w:val="fr-FR"/>
        </w:rPr>
        <w:t>WSC201</w:t>
      </w:r>
      <w:r>
        <w:rPr>
          <w:sz w:val="40"/>
          <w:szCs w:val="40"/>
          <w:lang w:val="fr-FR"/>
        </w:rPr>
        <w:t>7</w:t>
      </w:r>
      <w:r w:rsidRPr="00C47C3D">
        <w:rPr>
          <w:sz w:val="40"/>
          <w:szCs w:val="40"/>
          <w:lang w:val="fr-FR"/>
        </w:rPr>
        <w:t>_TP</w:t>
      </w:r>
      <w:r>
        <w:rPr>
          <w:sz w:val="40"/>
          <w:szCs w:val="40"/>
          <w:lang w:val="fr-FR"/>
        </w:rPr>
        <w:t>40</w:t>
      </w:r>
      <w:r w:rsidRPr="00C47C3D">
        <w:rPr>
          <w:sz w:val="40"/>
          <w:szCs w:val="40"/>
          <w:lang w:val="fr-FR"/>
        </w:rPr>
        <w:t>_</w:t>
      </w:r>
      <w:r w:rsidR="00EA461C">
        <w:rPr>
          <w:sz w:val="40"/>
          <w:szCs w:val="40"/>
          <w:lang w:val="fr-FR"/>
        </w:rPr>
        <w:t>Day2</w:t>
      </w:r>
      <w:r>
        <w:rPr>
          <w:sz w:val="40"/>
          <w:szCs w:val="40"/>
          <w:lang w:val="fr-FR"/>
        </w:rPr>
        <w:t>_</w:t>
      </w:r>
      <w:r w:rsidR="001E5C83">
        <w:rPr>
          <w:sz w:val="40"/>
          <w:szCs w:val="40"/>
          <w:lang w:val="fr-FR"/>
        </w:rPr>
        <w:t>AR (PS</w:t>
      </w:r>
      <w:bookmarkStart w:id="0" w:name="_GoBack"/>
      <w:bookmarkEnd w:id="0"/>
      <w:r w:rsidR="001E5C83">
        <w:rPr>
          <w:sz w:val="40"/>
          <w:szCs w:val="40"/>
          <w:lang w:val="fr-FR"/>
        </w:rPr>
        <w:t>)</w:t>
      </w:r>
    </w:p>
    <w:p w14:paraId="55C8EA4E" w14:textId="77777777" w:rsidR="008827AA" w:rsidRPr="00C47C3D" w:rsidRDefault="008827AA" w:rsidP="001C2B30">
      <w:pPr>
        <w:rPr>
          <w:lang w:val="fr-FR"/>
        </w:rPr>
      </w:pPr>
    </w:p>
    <w:p w14:paraId="17D19698" w14:textId="77777777" w:rsidR="008827AA" w:rsidRPr="00C47C3D" w:rsidRDefault="008827AA" w:rsidP="001C2B30">
      <w:pPr>
        <w:rPr>
          <w:lang w:val="fr-FR"/>
        </w:rPr>
      </w:pPr>
    </w:p>
    <w:p w14:paraId="5E8AFA0B" w14:textId="77777777" w:rsidR="008827AA" w:rsidRPr="00C47C3D" w:rsidRDefault="008827AA" w:rsidP="001C2B30">
      <w:pPr>
        <w:rPr>
          <w:lang w:val="fr-FR"/>
        </w:rPr>
      </w:pPr>
    </w:p>
    <w:p w14:paraId="14A75403" w14:textId="77777777" w:rsidR="003F39F8" w:rsidRPr="0067762A" w:rsidRDefault="003F39F8" w:rsidP="0067762A">
      <w:pPr>
        <w:spacing w:before="240"/>
        <w:rPr>
          <w:rFonts w:ascii="Frutiger LT Com 45 Light" w:hAnsi="Frutiger LT Com 45 Light"/>
          <w:sz w:val="28"/>
          <w:szCs w:val="28"/>
          <w:lang w:val="fr-FR"/>
        </w:rPr>
      </w:pPr>
    </w:p>
    <w:p w14:paraId="724EACA9" w14:textId="77777777" w:rsidR="003F39F8" w:rsidRDefault="003F39F8" w:rsidP="001C2B30">
      <w:pPr>
        <w:rPr>
          <w:rFonts w:ascii="Frutiger LT Com 45 Light" w:hAnsi="Frutiger LT Com 45 Light"/>
          <w:sz w:val="28"/>
          <w:szCs w:val="28"/>
          <w:lang w:val="en-AU"/>
        </w:rPr>
      </w:pPr>
    </w:p>
    <w:p w14:paraId="4F42CABA" w14:textId="77777777" w:rsidR="003F39F8" w:rsidRDefault="003F39F8" w:rsidP="001C2B30">
      <w:pPr>
        <w:rPr>
          <w:rFonts w:ascii="Frutiger LT Com 45 Light" w:hAnsi="Frutiger LT Com 45 Light"/>
          <w:sz w:val="28"/>
          <w:szCs w:val="28"/>
          <w:lang w:val="en-AU"/>
        </w:rPr>
      </w:pPr>
    </w:p>
    <w:p w14:paraId="50681ACF" w14:textId="77777777" w:rsidR="003F39F8" w:rsidRDefault="003F39F8" w:rsidP="001C2B30">
      <w:pPr>
        <w:rPr>
          <w:rFonts w:ascii="Frutiger LT Com 45 Light" w:hAnsi="Frutiger LT Com 45 Light"/>
          <w:sz w:val="28"/>
          <w:szCs w:val="28"/>
          <w:lang w:val="en-AU"/>
        </w:rPr>
      </w:pPr>
    </w:p>
    <w:p w14:paraId="5190DE7D" w14:textId="77777777" w:rsidR="001725EF" w:rsidRDefault="001725EF" w:rsidP="002512F8">
      <w:pPr>
        <w:rPr>
          <w:rFonts w:ascii="Frutiger LT Com 45 Light" w:hAnsi="Frutiger LT Com 45 Light"/>
          <w:sz w:val="22"/>
          <w:lang w:val="en-AU"/>
        </w:rPr>
      </w:pPr>
    </w:p>
    <w:p w14:paraId="3DB433E8" w14:textId="77777777" w:rsidR="001725EF" w:rsidRDefault="001725EF" w:rsidP="002512F8">
      <w:pPr>
        <w:rPr>
          <w:rFonts w:ascii="Frutiger LT Com 45 Light" w:hAnsi="Frutiger LT Com 45 Light"/>
          <w:sz w:val="22"/>
          <w:lang w:val="en-AU"/>
        </w:rPr>
      </w:pPr>
    </w:p>
    <w:p w14:paraId="45382499" w14:textId="77777777" w:rsidR="001725EF" w:rsidRDefault="001725EF" w:rsidP="002512F8">
      <w:pPr>
        <w:rPr>
          <w:rFonts w:ascii="Frutiger LT Com 45 Light" w:hAnsi="Frutiger LT Com 45 Light"/>
          <w:sz w:val="22"/>
          <w:lang w:val="en-AU"/>
        </w:rPr>
      </w:pPr>
    </w:p>
    <w:p w14:paraId="3FD65505" w14:textId="77777777" w:rsidR="00C55F82" w:rsidRDefault="00C55F82" w:rsidP="002512F8">
      <w:pPr>
        <w:rPr>
          <w:rFonts w:ascii="Frutiger LT Com 45 Light" w:hAnsi="Frutiger LT Com 45 Light"/>
          <w:sz w:val="22"/>
          <w:lang w:val="en-AU"/>
        </w:rPr>
      </w:pPr>
    </w:p>
    <w:p w14:paraId="1C887D6E" w14:textId="77777777" w:rsidR="00C55F82" w:rsidRDefault="00C55F82" w:rsidP="002512F8">
      <w:pPr>
        <w:rPr>
          <w:rFonts w:ascii="Frutiger LT Com 45 Light" w:hAnsi="Frutiger LT Com 45 Light"/>
          <w:sz w:val="22"/>
          <w:lang w:val="en-AU"/>
        </w:rPr>
      </w:pPr>
    </w:p>
    <w:p w14:paraId="3B40ABEB" w14:textId="77777777" w:rsidR="00C55F82" w:rsidRDefault="00C55F82" w:rsidP="002512F8">
      <w:pPr>
        <w:rPr>
          <w:rFonts w:ascii="Frutiger LT Com 45 Light" w:hAnsi="Frutiger LT Com 45 Light"/>
          <w:sz w:val="22"/>
          <w:lang w:val="en-AU"/>
        </w:rPr>
      </w:pPr>
    </w:p>
    <w:p w14:paraId="6151586F"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Submitted by: </w:t>
      </w:r>
    </w:p>
    <w:p w14:paraId="08BA84F3" w14:textId="77777777" w:rsidR="002512F8" w:rsidRPr="00F953F5" w:rsidRDefault="002512F8" w:rsidP="002512F8">
      <w:pPr>
        <w:rPr>
          <w:rFonts w:ascii="Frutiger LT Com 45 Light" w:hAnsi="Frutiger LT Com 45 Light"/>
          <w:sz w:val="22"/>
          <w:lang w:val="en-AU"/>
        </w:rPr>
      </w:pPr>
      <w:r w:rsidRPr="00F953F5">
        <w:rPr>
          <w:rFonts w:ascii="Frutiger LT Com 45 Light" w:hAnsi="Frutiger LT Com 45 Light"/>
          <w:sz w:val="22"/>
          <w:lang w:val="en-AU"/>
        </w:rPr>
        <w:t xml:space="preserve">Name: </w:t>
      </w:r>
      <w:r>
        <w:rPr>
          <w:rFonts w:ascii="Frutiger LT Com 45 Light" w:hAnsi="Frutiger LT Com 45 Light"/>
          <w:sz w:val="22"/>
          <w:lang w:val="en-AU"/>
        </w:rPr>
        <w:t>External Designer</w:t>
      </w:r>
    </w:p>
    <w:p w14:paraId="6CF33377" w14:textId="768B23F5" w:rsidR="00336548" w:rsidRDefault="002512F8" w:rsidP="002512F8">
      <w:pPr>
        <w:rPr>
          <w:lang w:val="en-AU"/>
        </w:rPr>
      </w:pPr>
      <w:r w:rsidRPr="00F953F5">
        <w:rPr>
          <w:rFonts w:ascii="Frutiger LT Com 45 Light" w:hAnsi="Frutiger LT Com 45 Light"/>
          <w:sz w:val="22"/>
          <w:lang w:val="en-AU"/>
        </w:rPr>
        <w:t xml:space="preserve">Member country or region: </w:t>
      </w:r>
      <w:r>
        <w:rPr>
          <w:rFonts w:ascii="Frutiger LT Com 45 Light" w:hAnsi="Frutiger LT Com 45 Light"/>
          <w:sz w:val="22"/>
          <w:lang w:val="en-AU"/>
        </w:rPr>
        <w:t>N/A</w:t>
      </w:r>
    </w:p>
    <w:p w14:paraId="490A59F6" w14:textId="77777777" w:rsidR="00336548" w:rsidRDefault="00336548" w:rsidP="001C2B30">
      <w:pPr>
        <w:rPr>
          <w:lang w:val="en-AU"/>
        </w:rPr>
      </w:pPr>
    </w:p>
    <w:p w14:paraId="2D2A046A" w14:textId="77777777" w:rsidR="00336548" w:rsidRDefault="00336548" w:rsidP="00336548">
      <w:pPr>
        <w:pStyle w:val="a"/>
        <w:numPr>
          <w:ilvl w:val="0"/>
          <w:numId w:val="0"/>
        </w:numPr>
        <w:ind w:left="284" w:hanging="284"/>
        <w:rPr>
          <w:lang w:val="en-AU"/>
        </w:rPr>
      </w:pPr>
    </w:p>
    <w:p w14:paraId="3FF82C60" w14:textId="77777777" w:rsidR="00336548" w:rsidRDefault="00336548" w:rsidP="00336548">
      <w:pPr>
        <w:pStyle w:val="a"/>
        <w:numPr>
          <w:ilvl w:val="0"/>
          <w:numId w:val="0"/>
        </w:numPr>
        <w:ind w:left="284" w:hanging="284"/>
        <w:rPr>
          <w:lang w:val="en-AU"/>
        </w:rPr>
      </w:pPr>
    </w:p>
    <w:p w14:paraId="2ECB3EDC" w14:textId="77777777" w:rsidR="00336548" w:rsidRDefault="00336548" w:rsidP="00336548">
      <w:pPr>
        <w:pStyle w:val="a"/>
        <w:numPr>
          <w:ilvl w:val="0"/>
          <w:numId w:val="0"/>
        </w:numPr>
        <w:ind w:left="284" w:hanging="284"/>
        <w:rPr>
          <w:lang w:val="en-AU"/>
        </w:rPr>
      </w:pPr>
    </w:p>
    <w:p w14:paraId="46374B8C" w14:textId="77777777" w:rsidR="00336548" w:rsidRDefault="00336548" w:rsidP="00336548">
      <w:pPr>
        <w:pStyle w:val="a"/>
        <w:numPr>
          <w:ilvl w:val="0"/>
          <w:numId w:val="0"/>
        </w:numPr>
        <w:ind w:left="284" w:hanging="284"/>
        <w:rPr>
          <w:lang w:val="en-AU"/>
        </w:rPr>
      </w:pPr>
    </w:p>
    <w:p w14:paraId="1378CEC9" w14:textId="77777777" w:rsidR="00336548" w:rsidRDefault="00336548" w:rsidP="00336548">
      <w:pPr>
        <w:rPr>
          <w:lang w:val="en-AU"/>
        </w:rPr>
      </w:pPr>
    </w:p>
    <w:p w14:paraId="1CA1B11D" w14:textId="77777777" w:rsidR="00336548" w:rsidRDefault="00336548" w:rsidP="00336548">
      <w:pPr>
        <w:pStyle w:val="a"/>
        <w:numPr>
          <w:ilvl w:val="0"/>
          <w:numId w:val="0"/>
        </w:numPr>
        <w:ind w:left="284" w:hanging="284"/>
        <w:rPr>
          <w:lang w:val="en-AU"/>
        </w:rPr>
      </w:pPr>
    </w:p>
    <w:p w14:paraId="021472F1" w14:textId="77777777" w:rsidR="00336548" w:rsidRPr="00336548" w:rsidRDefault="00336548" w:rsidP="00336548">
      <w:pPr>
        <w:pStyle w:val="a"/>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4A924E45" w14:textId="66992A98" w:rsidR="00C47C3D" w:rsidRDefault="00C47C3D" w:rsidP="00C47C3D">
      <w:pPr>
        <w:pStyle w:val="22"/>
        <w:rPr>
          <w:rFonts w:hint="cs"/>
          <w:rtl/>
        </w:rPr>
      </w:pPr>
      <w:r w:rsidRPr="001C2B30">
        <w:lastRenderedPageBreak/>
        <w:t>Contents</w:t>
      </w:r>
      <w:r w:rsidR="00F5492E">
        <w:t xml:space="preserve"> </w:t>
      </w:r>
      <w:r w:rsidR="00D73394">
        <w:rPr>
          <w:rFonts w:hint="cs"/>
          <w:rtl/>
        </w:rPr>
        <w:t>المحتويات</w:t>
      </w:r>
    </w:p>
    <w:p w14:paraId="271FD939" w14:textId="77777777" w:rsidR="00C47C3D" w:rsidRDefault="00C47C3D" w:rsidP="00C47C3D">
      <w:pPr>
        <w:rPr>
          <w:rFonts w:hint="cs"/>
          <w:rtl/>
        </w:rPr>
      </w:pPr>
      <w:r>
        <w:t>This Test Project proposal consists of the following documentation/files:</w:t>
      </w:r>
    </w:p>
    <w:p w14:paraId="0918608E" w14:textId="3D748132" w:rsidR="001819A8" w:rsidRDefault="001819A8" w:rsidP="00C47C3D">
      <w:pPr>
        <w:rPr>
          <w:rFonts w:hint="cs"/>
        </w:rPr>
      </w:pPr>
      <w:r>
        <w:rPr>
          <w:rFonts w:hint="cs"/>
          <w:rtl/>
        </w:rPr>
        <w:t xml:space="preserve">يحتوي </w:t>
      </w:r>
      <w:r w:rsidR="00C94ABC">
        <w:rPr>
          <w:rFonts w:hint="cs"/>
          <w:rtl/>
        </w:rPr>
        <w:t>مشروع الامتحان</w:t>
      </w:r>
      <w:r w:rsidR="008122D0">
        <w:rPr>
          <w:rFonts w:hint="cs"/>
          <w:rtl/>
        </w:rPr>
        <w:t xml:space="preserve"> هذا</w:t>
      </w:r>
      <w:r>
        <w:rPr>
          <w:rFonts w:hint="cs"/>
          <w:rtl/>
        </w:rPr>
        <w:t xml:space="preserve"> </w:t>
      </w:r>
      <w:r w:rsidR="00222F7A">
        <w:rPr>
          <w:rFonts w:hint="cs"/>
          <w:rtl/>
        </w:rPr>
        <w:t>على</w:t>
      </w:r>
      <w:r w:rsidR="008122D0">
        <w:rPr>
          <w:rFonts w:hint="cs"/>
          <w:rtl/>
        </w:rPr>
        <w:t xml:space="preserve"> ال</w:t>
      </w:r>
      <w:r w:rsidR="000D4729">
        <w:rPr>
          <w:rFonts w:hint="cs"/>
          <w:rtl/>
        </w:rPr>
        <w:t>وثائق والملفات التالية</w:t>
      </w:r>
      <w:r w:rsidR="00222F7A">
        <w:rPr>
          <w:rFonts w:hint="cs"/>
          <w:rtl/>
        </w:rPr>
        <w:t xml:space="preserve"> </w:t>
      </w:r>
    </w:p>
    <w:p w14:paraId="0BB0F327" w14:textId="58BC1658" w:rsidR="002512F8" w:rsidRDefault="002512F8" w:rsidP="00C47C3D">
      <w:pPr>
        <w:pStyle w:val="a0"/>
      </w:pPr>
      <w:r>
        <w:t>WSC2017</w:t>
      </w:r>
      <w:r w:rsidR="00EA461C">
        <w:t>_TP40_Day2</w:t>
      </w:r>
      <w:r>
        <w:t xml:space="preserve">_EN.doc </w:t>
      </w:r>
    </w:p>
    <w:p w14:paraId="75B81A03" w14:textId="443B525A" w:rsidR="007D005C" w:rsidRDefault="00EA461C" w:rsidP="00C47C3D">
      <w:pPr>
        <w:pStyle w:val="a0"/>
      </w:pPr>
      <w:r>
        <w:t>WSC2017_TP40_Day2</w:t>
      </w:r>
      <w:r w:rsidR="0071688A">
        <w:t>_F</w:t>
      </w:r>
      <w:r w:rsidR="007F2553" w:rsidRPr="007F2553">
        <w:t>ront and back cover</w:t>
      </w:r>
      <w:r w:rsidR="007F2553">
        <w:t xml:space="preserve"> (Folder with images and text)</w:t>
      </w:r>
    </w:p>
    <w:p w14:paraId="0E3266E6" w14:textId="6923B2F9" w:rsidR="002149DE" w:rsidRDefault="00EA461C" w:rsidP="00C47C3D">
      <w:pPr>
        <w:pStyle w:val="a0"/>
      </w:pPr>
      <w:r>
        <w:t>WSC2017_TP40_Day2</w:t>
      </w:r>
      <w:r w:rsidR="002149DE" w:rsidRPr="002149DE">
        <w:t>_Articles</w:t>
      </w:r>
      <w:r w:rsidR="002149DE">
        <w:t xml:space="preserve"> (Folder with subfolders for spreads)</w:t>
      </w:r>
    </w:p>
    <w:p w14:paraId="7D4AF04B" w14:textId="278A906B" w:rsidR="002F5E11" w:rsidRDefault="00EA461C" w:rsidP="00C47C3D">
      <w:pPr>
        <w:pStyle w:val="a0"/>
      </w:pPr>
      <w:r>
        <w:t>WSC2017_TP40_Day2</w:t>
      </w:r>
      <w:r w:rsidR="002F5E11" w:rsidRPr="002F5E11">
        <w:t>_Logo FK</w:t>
      </w:r>
      <w:r w:rsidR="002F5E11">
        <w:t xml:space="preserve"> (folder with logos)</w:t>
      </w:r>
    </w:p>
    <w:p w14:paraId="615CBB24" w14:textId="00CCC12A" w:rsidR="00207E30" w:rsidRDefault="00EA461C" w:rsidP="00C47C3D">
      <w:pPr>
        <w:pStyle w:val="a0"/>
      </w:pPr>
      <w:r>
        <w:t>WSC2017_TP40_Day2</w:t>
      </w:r>
      <w:r w:rsidR="00207E30" w:rsidRPr="00207E30">
        <w:t>_Mockups</w:t>
      </w:r>
      <w:r w:rsidR="00207E30">
        <w:t xml:space="preserve"> (folder with image mock up files)</w:t>
      </w:r>
    </w:p>
    <w:p w14:paraId="22D6E70F" w14:textId="77777777" w:rsidR="00C47C3D" w:rsidRDefault="00C47C3D" w:rsidP="00C47C3D">
      <w:pPr>
        <w:pStyle w:val="22"/>
      </w:pPr>
      <w:r w:rsidRPr="001C2B30">
        <w:t xml:space="preserve">Introduction </w:t>
      </w:r>
    </w:p>
    <w:p w14:paraId="03C9A61C" w14:textId="6DA4970E" w:rsidR="00EE5959" w:rsidRPr="00B667EB" w:rsidRDefault="00EE5959" w:rsidP="00EE5959">
      <w:pPr>
        <w:rPr>
          <w:b/>
          <w:lang w:val="en-US"/>
        </w:rPr>
      </w:pPr>
      <w:r w:rsidRPr="00B667EB">
        <w:rPr>
          <w:b/>
          <w:lang w:val="en-US"/>
        </w:rPr>
        <w:t>What is #myFKeffect</w:t>
      </w:r>
      <w:r w:rsidR="00B667EB">
        <w:rPr>
          <w:b/>
          <w:lang w:val="en-US"/>
        </w:rPr>
        <w:t>?</w:t>
      </w:r>
    </w:p>
    <w:p w14:paraId="1BBA62AE" w14:textId="5755E63A" w:rsidR="00C57C5F" w:rsidRDefault="00EE5959" w:rsidP="00EE5959">
      <w:pPr>
        <w:rPr>
          <w:rFonts w:cstheme="minorHAnsi" w:hint="cs"/>
          <w:shd w:val="clear" w:color="auto" w:fill="FFFFFF" w:themeFill="background1"/>
          <w:rtl/>
          <w:lang w:val="en-US"/>
        </w:rPr>
      </w:pPr>
      <w:r>
        <w:rPr>
          <w:lang w:val="en-US"/>
        </w:rPr>
        <w:t xml:space="preserve">About FK Norway: </w:t>
      </w:r>
      <w:r w:rsidRPr="00B1048C">
        <w:rPr>
          <w:rFonts w:cstheme="minorHAnsi"/>
          <w:shd w:val="clear" w:color="auto" w:fill="FFFFFF" w:themeFill="background1"/>
          <w:lang w:val="en-US"/>
        </w:rPr>
        <w:t>The main activity of FK Norway is to support the exchange of employees and member</w:t>
      </w:r>
      <w:r w:rsidR="004012AB">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w:t>
      </w:r>
      <w:r w:rsidR="00DB398F">
        <w:rPr>
          <w:rFonts w:cstheme="minorHAnsi"/>
          <w:shd w:val="clear" w:color="auto" w:fill="FFFFFF" w:themeFill="background1"/>
          <w:lang w:val="en-US"/>
        </w:rPr>
        <w:t>,</w:t>
      </w:r>
      <w:r w:rsidRPr="00B1048C">
        <w:rPr>
          <w:rFonts w:cstheme="minorHAnsi"/>
          <w:shd w:val="clear" w:color="auto" w:fill="FFFFFF" w:themeFill="background1"/>
          <w:lang w:val="en-US"/>
        </w:rPr>
        <w:t xml:space="preserve"> and is directly subordinated the Norwegian Ministry of Foreign Affairs.</w:t>
      </w:r>
    </w:p>
    <w:p w14:paraId="20412C2D" w14:textId="2657FD75" w:rsidR="00681307" w:rsidRPr="00681307" w:rsidRDefault="00681307" w:rsidP="00681307">
      <w:pPr>
        <w:bidi/>
        <w:rPr>
          <w:rFonts w:cs="Tahoma" w:hint="cs"/>
          <w:shd w:val="clear" w:color="auto" w:fill="FFFFFF" w:themeFill="background1"/>
          <w:rtl/>
          <w:lang w:val="en-US"/>
        </w:rPr>
      </w:pPr>
      <w:r w:rsidRPr="00681307">
        <w:rPr>
          <w:rFonts w:cs="Tahoma"/>
          <w:rtl/>
          <w:lang w:val="en-US"/>
        </w:rPr>
        <w:t>حول</w:t>
      </w:r>
      <w:r w:rsidR="00094A9F">
        <w:rPr>
          <w:rFonts w:cs="Tahoma" w:hint="cs"/>
          <w:shd w:val="clear" w:color="auto" w:fill="FFFFFF" w:themeFill="background1"/>
          <w:rtl/>
          <w:lang w:val="en-US"/>
        </w:rPr>
        <w:t xml:space="preserve"> </w:t>
      </w:r>
      <w:r w:rsidR="005C646F">
        <w:rPr>
          <w:rFonts w:cs="Tahoma"/>
          <w:shd w:val="clear" w:color="auto" w:fill="FFFFFF" w:themeFill="background1"/>
          <w:lang w:val="en-US"/>
        </w:rPr>
        <w:t>FK</w:t>
      </w:r>
      <w:r w:rsidR="00F53960">
        <w:rPr>
          <w:rFonts w:cs="Tahoma"/>
          <w:shd w:val="clear" w:color="auto" w:fill="FFFFFF" w:themeFill="background1"/>
          <w:lang w:val="en-US"/>
        </w:rPr>
        <w:t xml:space="preserve"> </w:t>
      </w:r>
      <w:r w:rsidR="002E36F7">
        <w:rPr>
          <w:rFonts w:cs="Tahoma" w:hint="cs"/>
          <w:shd w:val="clear" w:color="auto" w:fill="FFFFFF" w:themeFill="background1"/>
          <w:rtl/>
          <w:lang w:val="en-US"/>
        </w:rPr>
        <w:t xml:space="preserve">  النرويج</w:t>
      </w:r>
      <w:r w:rsidR="001B64D4">
        <w:rPr>
          <w:rFonts w:cs="Tahoma" w:hint="cs"/>
          <w:shd w:val="clear" w:color="auto" w:fill="FFFFFF" w:themeFill="background1"/>
          <w:rtl/>
          <w:lang w:val="en-US"/>
        </w:rPr>
        <w:t xml:space="preserve">: </w:t>
      </w:r>
      <w:r w:rsidRPr="00681307">
        <w:rPr>
          <w:rFonts w:cs="Tahoma"/>
          <w:rtl/>
          <w:lang w:val="en-US"/>
        </w:rPr>
        <w:t xml:space="preserve">النشاط الرئيسي من </w:t>
      </w:r>
      <w:r w:rsidRPr="00B1048C">
        <w:rPr>
          <w:rFonts w:cstheme="minorHAnsi"/>
          <w:shd w:val="clear" w:color="auto" w:fill="FFFFFF" w:themeFill="background1"/>
          <w:lang w:val="en-US"/>
        </w:rPr>
        <w:t>FK Norway</w:t>
      </w:r>
      <w:r>
        <w:rPr>
          <w:rFonts w:cs="Tahoma" w:hint="cs"/>
          <w:shd w:val="clear" w:color="auto" w:fill="FFFFFF" w:themeFill="background1"/>
          <w:rtl/>
          <w:lang w:val="en-US"/>
        </w:rPr>
        <w:t xml:space="preserve"> هو تحفيز ودعم</w:t>
      </w:r>
      <w:r w:rsidR="00617637">
        <w:rPr>
          <w:rFonts w:cs="Tahoma" w:hint="cs"/>
          <w:shd w:val="clear" w:color="auto" w:fill="FFFFFF" w:themeFill="background1"/>
          <w:rtl/>
          <w:lang w:val="en-US"/>
        </w:rPr>
        <w:t xml:space="preserve"> </w:t>
      </w:r>
      <w:r w:rsidR="004A3B6A">
        <w:rPr>
          <w:rFonts w:cs="Tahoma" w:hint="cs"/>
          <w:shd w:val="clear" w:color="auto" w:fill="FFFFFF" w:themeFill="background1"/>
          <w:rtl/>
          <w:lang w:val="en-US"/>
        </w:rPr>
        <w:t>تبادل</w:t>
      </w:r>
      <w:r w:rsidR="00617637">
        <w:rPr>
          <w:rFonts w:cs="Tahoma" w:hint="cs"/>
          <w:shd w:val="clear" w:color="auto" w:fill="FFFFFF" w:themeFill="background1"/>
          <w:rtl/>
          <w:lang w:val="en-US"/>
        </w:rPr>
        <w:t xml:space="preserve"> الموظفين </w:t>
      </w:r>
      <w:r w:rsidR="008173B6">
        <w:rPr>
          <w:rFonts w:cs="Tahoma" w:hint="cs"/>
          <w:shd w:val="clear" w:color="auto" w:fill="FFFFFF" w:themeFill="background1"/>
          <w:rtl/>
          <w:lang w:val="en-US"/>
        </w:rPr>
        <w:t xml:space="preserve">والأعضاء </w:t>
      </w:r>
      <w:r w:rsidR="00706473">
        <w:rPr>
          <w:rFonts w:cs="Tahoma" w:hint="cs"/>
          <w:shd w:val="clear" w:color="auto" w:fill="FFFFFF" w:themeFill="background1"/>
          <w:rtl/>
          <w:lang w:val="en-US"/>
        </w:rPr>
        <w:t xml:space="preserve">بين </w:t>
      </w:r>
      <w:r>
        <w:rPr>
          <w:rFonts w:cs="Tahoma" w:hint="cs"/>
          <w:shd w:val="clear" w:color="auto" w:fill="FFFFFF" w:themeFill="background1"/>
          <w:rtl/>
          <w:lang w:val="en-US"/>
        </w:rPr>
        <w:t xml:space="preserve">الشركات </w:t>
      </w:r>
      <w:r w:rsidR="004A1C47">
        <w:rPr>
          <w:rFonts w:cs="Tahoma" w:hint="cs"/>
          <w:shd w:val="clear" w:color="auto" w:fill="FFFFFF" w:themeFill="background1"/>
          <w:rtl/>
          <w:lang w:val="en-US"/>
        </w:rPr>
        <w:t>والمنظمات في النرويج و افريقياو</w:t>
      </w:r>
      <w:r w:rsidR="00E11DF1">
        <w:rPr>
          <w:rFonts w:cs="Tahoma" w:hint="cs"/>
          <w:shd w:val="clear" w:color="auto" w:fill="FFFFFF" w:themeFill="background1"/>
          <w:rtl/>
          <w:lang w:val="en-US"/>
        </w:rPr>
        <w:t xml:space="preserve"> أمريكا اللاتينية و اسيا. من خلال التعاون</w:t>
      </w:r>
      <w:r>
        <w:rPr>
          <w:rFonts w:cs="Tahoma" w:hint="cs"/>
          <w:shd w:val="clear" w:color="auto" w:fill="FFFFFF" w:themeFill="background1"/>
          <w:rtl/>
          <w:lang w:val="en-US"/>
        </w:rPr>
        <w:t xml:space="preserve"> المبتكر</w:t>
      </w:r>
      <w:r w:rsidR="00E11DF1">
        <w:rPr>
          <w:rFonts w:cs="Tahoma" w:hint="cs"/>
          <w:shd w:val="clear" w:color="auto" w:fill="FFFFFF" w:themeFill="background1"/>
          <w:rtl/>
          <w:lang w:val="en-US"/>
        </w:rPr>
        <w:t xml:space="preserve">، </w:t>
      </w:r>
      <w:r w:rsidRPr="00681307">
        <w:rPr>
          <w:rFonts w:cs="Tahoma"/>
          <w:rtl/>
          <w:lang w:val="en-US"/>
        </w:rPr>
        <w:t>يتقاسم شركاؤنا المعرفة ويتعلمون من بعضهم البعض ويؤسسون روابط تعاون أقوى</w:t>
      </w:r>
      <w:r w:rsidR="00E11DF1">
        <w:rPr>
          <w:rFonts w:cs="Tahoma" w:hint="cs"/>
          <w:shd w:val="clear" w:color="auto" w:fill="FFFFFF" w:themeFill="background1"/>
          <w:rtl/>
          <w:lang w:val="en-US"/>
        </w:rPr>
        <w:t>.</w:t>
      </w:r>
      <w:r>
        <w:rPr>
          <w:rFonts w:cs="Tahoma" w:hint="cs"/>
          <w:shd w:val="clear" w:color="auto" w:fill="FFFFFF" w:themeFill="background1"/>
          <w:rtl/>
          <w:lang w:val="en-US"/>
        </w:rPr>
        <w:t xml:space="preserve"> </w:t>
      </w:r>
      <w:r w:rsidRPr="00681307">
        <w:rPr>
          <w:rFonts w:cs="Tahoma"/>
          <w:rtl/>
          <w:lang w:val="en-US"/>
        </w:rPr>
        <w:t>ويمول الاتحاد النرويجي</w:t>
      </w:r>
      <w:r w:rsidR="00E11DF1">
        <w:rPr>
          <w:rFonts w:cs="Tahoma" w:hint="cs"/>
          <w:shd w:val="clear" w:color="auto" w:fill="FFFFFF" w:themeFill="background1"/>
          <w:rtl/>
          <w:lang w:val="en-US"/>
        </w:rPr>
        <w:t xml:space="preserve"> </w:t>
      </w:r>
      <w:r w:rsidR="00E11DF1">
        <w:rPr>
          <w:rFonts w:cs="Tahoma"/>
          <w:shd w:val="clear" w:color="auto" w:fill="FFFFFF" w:themeFill="background1"/>
          <w:lang w:val="en-US"/>
        </w:rPr>
        <w:t>FK</w:t>
      </w:r>
      <w:r w:rsidR="00E11DF1">
        <w:rPr>
          <w:rFonts w:cs="Tahoma" w:hint="cs"/>
          <w:shd w:val="clear" w:color="auto" w:fill="FFFFFF" w:themeFill="background1"/>
          <w:rtl/>
          <w:lang w:val="en-US"/>
        </w:rPr>
        <w:t xml:space="preserve"> النرويج </w:t>
      </w:r>
      <w:r>
        <w:rPr>
          <w:rFonts w:cs="Tahoma" w:hint="cs"/>
          <w:shd w:val="clear" w:color="auto" w:fill="FFFFFF" w:themeFill="background1"/>
          <w:rtl/>
          <w:lang w:val="en-US"/>
        </w:rPr>
        <w:t>من الميزانة الوطنية النرويجية</w:t>
      </w:r>
      <w:r w:rsidR="00E11DF1">
        <w:rPr>
          <w:rFonts w:cs="Tahoma" w:hint="cs"/>
          <w:shd w:val="clear" w:color="auto" w:fill="FFFFFF" w:themeFill="background1"/>
          <w:rtl/>
          <w:lang w:val="en-US"/>
        </w:rPr>
        <w:t xml:space="preserve">، </w:t>
      </w:r>
      <w:r w:rsidR="0089270D">
        <w:rPr>
          <w:rFonts w:cs="Tahoma" w:hint="cs"/>
          <w:shd w:val="clear" w:color="auto" w:fill="FFFFFF" w:themeFill="background1"/>
          <w:rtl/>
          <w:lang w:val="en-US"/>
        </w:rPr>
        <w:t xml:space="preserve">هذا يشكل جزء من السياسة التطويرية للحكومة النرويجية، </w:t>
      </w:r>
      <w:r w:rsidRPr="00681307">
        <w:rPr>
          <w:rFonts w:cs="Tahoma"/>
          <w:rtl/>
          <w:lang w:val="en-US"/>
        </w:rPr>
        <w:t>وتخضع مباشرة لوزارة الخارجية النرويجية.</w:t>
      </w:r>
      <w:r w:rsidR="0089270D">
        <w:rPr>
          <w:rFonts w:cs="Tahoma" w:hint="cs"/>
          <w:shd w:val="clear" w:color="auto" w:fill="FFFFFF" w:themeFill="background1"/>
          <w:rtl/>
          <w:lang w:val="en-US"/>
        </w:rPr>
        <w:t xml:space="preserve"> </w:t>
      </w:r>
    </w:p>
    <w:p w14:paraId="187E2838" w14:textId="32421A37" w:rsidR="00C47C3D" w:rsidRDefault="00C47C3D" w:rsidP="00C47C3D">
      <w:pPr>
        <w:pStyle w:val="22"/>
        <w:rPr>
          <w:rFonts w:hint="cs"/>
        </w:rPr>
      </w:pPr>
      <w:r w:rsidRPr="001C2B30">
        <w:t>Description of project and tasks</w:t>
      </w:r>
      <w:r w:rsidR="003F7982">
        <w:rPr>
          <w:rFonts w:hint="cs"/>
          <w:rtl/>
        </w:rPr>
        <w:t xml:space="preserve"> وصف مهمات مشروع الامتحان </w:t>
      </w:r>
    </w:p>
    <w:p w14:paraId="625FB105" w14:textId="4A6A2C82" w:rsidR="00C57C5F" w:rsidRDefault="00C57C5F" w:rsidP="00C57C5F">
      <w:pPr>
        <w:rPr>
          <w:rFonts w:hint="cs"/>
          <w:rtl/>
          <w:lang w:val="en-US"/>
        </w:rPr>
      </w:pPr>
      <w:r>
        <w:rPr>
          <w:lang w:val="en-US"/>
        </w:rPr>
        <w:t>My FK effect</w:t>
      </w:r>
      <w:r w:rsidR="00DD1163">
        <w:rPr>
          <w:lang w:val="en-US"/>
        </w:rPr>
        <w:t xml:space="preserve"> (#myFKeffect)</w:t>
      </w:r>
      <w:r>
        <w:rPr>
          <w:lang w:val="en-US"/>
        </w:rPr>
        <w:t xml:space="preserve"> is a project aiming at telling former and current FK participants stories about their experiences </w:t>
      </w:r>
      <w:r w:rsidR="00DD1163">
        <w:rPr>
          <w:lang w:val="en-US"/>
        </w:rPr>
        <w:t xml:space="preserve">of </w:t>
      </w:r>
      <w:r>
        <w:rPr>
          <w:lang w:val="en-US"/>
        </w:rPr>
        <w:t>being on exchange. This includes personal stories, societal experiences and reflections on how working and living in another country have changed or influenced their lives. Through these stories, we want to highlight and promote the great work our FK participants and partner organ</w:t>
      </w:r>
      <w:r w:rsidR="004012AB">
        <w:rPr>
          <w:lang w:val="en-US"/>
        </w:rPr>
        <w:t>iz</w:t>
      </w:r>
      <w:r>
        <w:rPr>
          <w:lang w:val="en-US"/>
        </w:rPr>
        <w:t>ations</w:t>
      </w:r>
      <w:r w:rsidR="00DD1163">
        <w:rPr>
          <w:lang w:val="en-US"/>
        </w:rPr>
        <w:t xml:space="preserve"> are doing. We make the world</w:t>
      </w:r>
      <w:r>
        <w:rPr>
          <w:lang w:val="en-US"/>
        </w:rPr>
        <w:t xml:space="preserve"> a smaller and a better place.</w:t>
      </w:r>
    </w:p>
    <w:p w14:paraId="7817093D" w14:textId="117A53EB" w:rsidR="00495BE0" w:rsidRDefault="00495BE0" w:rsidP="00A47EE1">
      <w:pPr>
        <w:bidi/>
        <w:rPr>
          <w:rFonts w:hint="cs"/>
          <w:lang w:val="en-US"/>
        </w:rPr>
      </w:pPr>
      <w:r>
        <w:rPr>
          <w:rFonts w:hint="cs"/>
          <w:rtl/>
          <w:lang w:val="en-US"/>
        </w:rPr>
        <w:t xml:space="preserve">تاثير ف ك </w:t>
      </w:r>
      <w:r w:rsidR="003D7BB9">
        <w:rPr>
          <w:rFonts w:hint="cs"/>
          <w:rtl/>
          <w:lang w:val="en-US"/>
        </w:rPr>
        <w:t xml:space="preserve">الخاص بك </w:t>
      </w:r>
      <w:r w:rsidR="003D7BB9">
        <w:rPr>
          <w:lang w:val="en-US"/>
        </w:rPr>
        <w:t xml:space="preserve">(#myFKeffect) </w:t>
      </w:r>
      <w:r w:rsidR="003E11FC" w:rsidRPr="003E11FC">
        <w:rPr>
          <w:rFonts w:cs="Times New Roman"/>
          <w:rtl/>
          <w:lang w:val="en-US"/>
        </w:rPr>
        <w:t xml:space="preserve">هو مشروع يهدف إلى </w:t>
      </w:r>
      <w:r w:rsidR="003E11FC">
        <w:rPr>
          <w:rFonts w:cs="Times New Roman" w:hint="cs"/>
          <w:rtl/>
          <w:lang w:val="en-US"/>
        </w:rPr>
        <w:t>ا</w:t>
      </w:r>
      <w:r w:rsidR="003E11FC" w:rsidRPr="003E11FC">
        <w:rPr>
          <w:rFonts w:cs="Times New Roman"/>
          <w:rtl/>
          <w:lang w:val="en-US"/>
        </w:rPr>
        <w:t>قو</w:t>
      </w:r>
      <w:r w:rsidR="003E11FC">
        <w:rPr>
          <w:rFonts w:cs="Times New Roman" w:hint="cs"/>
          <w:rtl/>
          <w:lang w:val="en-US"/>
        </w:rPr>
        <w:t>ا</w:t>
      </w:r>
      <w:r w:rsidR="003E11FC" w:rsidRPr="003E11FC">
        <w:rPr>
          <w:rFonts w:cs="Times New Roman"/>
          <w:rtl/>
          <w:lang w:val="en-US"/>
        </w:rPr>
        <w:t xml:space="preserve">ل المشاركين السابقين والحاليين </w:t>
      </w:r>
      <w:r w:rsidR="003E11FC">
        <w:rPr>
          <w:rFonts w:cs="Times New Roman" w:hint="cs"/>
          <w:rtl/>
          <w:lang w:val="en-US"/>
        </w:rPr>
        <w:t xml:space="preserve">في </w:t>
      </w:r>
      <w:r w:rsidR="003E11FC">
        <w:rPr>
          <w:lang w:val="en-US"/>
        </w:rPr>
        <w:t>FK</w:t>
      </w:r>
      <w:r w:rsidR="003E11FC">
        <w:rPr>
          <w:rFonts w:cs="Times New Roman"/>
          <w:rtl/>
          <w:lang w:val="en-US"/>
        </w:rPr>
        <w:t xml:space="preserve"> حول تجاربهم </w:t>
      </w:r>
      <w:r w:rsidR="003E11FC">
        <w:rPr>
          <w:rFonts w:cs="Times New Roman" w:hint="cs"/>
          <w:rtl/>
          <w:lang w:val="en-US"/>
        </w:rPr>
        <w:t>من خلال التبادل</w:t>
      </w:r>
      <w:r w:rsidR="003E11FC" w:rsidRPr="003E11FC">
        <w:rPr>
          <w:rFonts w:cs="Times New Roman"/>
          <w:rtl/>
          <w:lang w:val="en-US"/>
        </w:rPr>
        <w:t>. ويشمل ذلك القصص الش</w:t>
      </w:r>
      <w:r w:rsidR="003E6175">
        <w:rPr>
          <w:rFonts w:cs="Times New Roman"/>
          <w:rtl/>
          <w:lang w:val="en-US"/>
        </w:rPr>
        <w:t>خصية والخبرات المجتمعية وال</w:t>
      </w:r>
      <w:r w:rsidR="003E6175">
        <w:rPr>
          <w:rFonts w:cs="Times New Roman" w:hint="cs"/>
          <w:rtl/>
          <w:lang w:val="en-US"/>
        </w:rPr>
        <w:t>انطباعات</w:t>
      </w:r>
      <w:r w:rsidR="003E11FC" w:rsidRPr="003E11FC">
        <w:rPr>
          <w:rFonts w:cs="Times New Roman"/>
          <w:rtl/>
          <w:lang w:val="en-US"/>
        </w:rPr>
        <w:t xml:space="preserve"> في كيفية تغي</w:t>
      </w:r>
      <w:r w:rsidR="0074247E">
        <w:rPr>
          <w:rFonts w:cs="Times New Roman"/>
          <w:rtl/>
          <w:lang w:val="en-US"/>
        </w:rPr>
        <w:t xml:space="preserve">ير العمل أو العيش في بلد آخر </w:t>
      </w:r>
      <w:r w:rsidR="0074247E">
        <w:rPr>
          <w:rFonts w:cs="Times New Roman" w:hint="cs"/>
          <w:rtl/>
          <w:lang w:val="en-US"/>
        </w:rPr>
        <w:t xml:space="preserve">وكيف عمل على </w:t>
      </w:r>
      <w:r w:rsidR="003E11FC" w:rsidRPr="003E11FC">
        <w:rPr>
          <w:rFonts w:cs="Times New Roman"/>
          <w:rtl/>
          <w:lang w:val="en-US"/>
        </w:rPr>
        <w:t xml:space="preserve">التأثير على حياتهم. من خلال هذه القصص، نريد أن نسلط الضوء على العمل العظيم الذي يقوم به المشاركون في </w:t>
      </w:r>
      <w:r w:rsidR="00A47EE1">
        <w:rPr>
          <w:lang w:val="en-US"/>
        </w:rPr>
        <w:t>FK</w:t>
      </w:r>
      <w:r w:rsidR="005640D2">
        <w:rPr>
          <w:rFonts w:cs="Times New Roman"/>
          <w:rtl/>
          <w:lang w:val="en-US"/>
        </w:rPr>
        <w:t xml:space="preserve"> والمنظمات الشريكة. نحن جع</w:t>
      </w:r>
      <w:r w:rsidR="005640D2">
        <w:rPr>
          <w:rFonts w:cs="Times New Roman" w:hint="cs"/>
          <w:rtl/>
          <w:lang w:val="en-US"/>
        </w:rPr>
        <w:t xml:space="preserve">لنا </w:t>
      </w:r>
      <w:r w:rsidR="003E11FC" w:rsidRPr="003E11FC">
        <w:rPr>
          <w:rFonts w:cs="Times New Roman"/>
          <w:rtl/>
          <w:lang w:val="en-US"/>
        </w:rPr>
        <w:t>العالم أصغر و</w:t>
      </w:r>
      <w:r w:rsidR="005640D2">
        <w:rPr>
          <w:rFonts w:cs="Times New Roman" w:hint="cs"/>
          <w:rtl/>
          <w:lang w:val="en-US"/>
        </w:rPr>
        <w:t xml:space="preserve">مكان </w:t>
      </w:r>
      <w:r w:rsidR="005640D2">
        <w:rPr>
          <w:rFonts w:cs="Times New Roman"/>
          <w:rtl/>
          <w:lang w:val="en-US"/>
        </w:rPr>
        <w:t>أفضل</w:t>
      </w:r>
      <w:r w:rsidR="003E11FC" w:rsidRPr="003E11FC">
        <w:rPr>
          <w:rFonts w:cs="Times New Roman"/>
          <w:rtl/>
          <w:lang w:val="en-US"/>
        </w:rPr>
        <w:t>.</w:t>
      </w:r>
      <w:r w:rsidR="003D7BB9">
        <w:rPr>
          <w:rFonts w:hint="cs"/>
          <w:rtl/>
          <w:lang w:val="en-US"/>
        </w:rPr>
        <w:t xml:space="preserve"> </w:t>
      </w:r>
    </w:p>
    <w:p w14:paraId="5E43E886" w14:textId="755F3A86" w:rsidR="00B667EB" w:rsidRPr="00B667EB" w:rsidRDefault="00C57C5F" w:rsidP="00C57C5F">
      <w:pPr>
        <w:rPr>
          <w:rFonts w:hint="cs"/>
          <w:b/>
          <w:lang w:val="en-US"/>
        </w:rPr>
      </w:pPr>
      <w:r w:rsidRPr="00B667EB">
        <w:rPr>
          <w:b/>
          <w:lang w:val="en-US"/>
        </w:rPr>
        <w:t xml:space="preserve">Target group: </w:t>
      </w:r>
      <w:r w:rsidR="00FB71AB">
        <w:rPr>
          <w:rFonts w:hint="cs"/>
          <w:b/>
          <w:rtl/>
          <w:lang w:val="en-US"/>
        </w:rPr>
        <w:t>الفئة المستهدفة</w:t>
      </w:r>
    </w:p>
    <w:p w14:paraId="0C16F8A4" w14:textId="488F8CFA" w:rsidR="00C57C5F" w:rsidRDefault="006921FF" w:rsidP="00C57C5F">
      <w:pPr>
        <w:rPr>
          <w:rFonts w:hint="cs"/>
          <w:rtl/>
          <w:lang w:val="en-US"/>
        </w:rPr>
      </w:pPr>
      <w:r>
        <w:rPr>
          <w:lang w:val="en-US"/>
        </w:rPr>
        <w:t>Y</w:t>
      </w:r>
      <w:r w:rsidR="00C57C5F">
        <w:rPr>
          <w:lang w:val="en-US"/>
        </w:rPr>
        <w:t xml:space="preserve">oung professionals and volunteers from age 18-35. Adventurous, </w:t>
      </w:r>
      <w:r w:rsidR="00DD1163">
        <w:rPr>
          <w:lang w:val="en-US"/>
        </w:rPr>
        <w:t>enjoy travelling</w:t>
      </w:r>
      <w:r w:rsidR="00C57C5F">
        <w:rPr>
          <w:lang w:val="en-US"/>
        </w:rPr>
        <w:t>, interested in social and political problems. Most of them are enrolled or have finished higher education.</w:t>
      </w:r>
    </w:p>
    <w:p w14:paraId="2CE1068C" w14:textId="25CF0461" w:rsidR="00FB71AB" w:rsidRDefault="00FB71AB" w:rsidP="00FB71AB">
      <w:pPr>
        <w:bidi/>
        <w:rPr>
          <w:rFonts w:hint="cs"/>
          <w:lang w:val="en-US"/>
        </w:rPr>
      </w:pPr>
      <w:r w:rsidRPr="00FB71AB">
        <w:rPr>
          <w:rFonts w:cs="Times New Roman"/>
          <w:rtl/>
          <w:lang w:val="en-US"/>
        </w:rPr>
        <w:t>الشباب المهنيين</w:t>
      </w:r>
      <w:r>
        <w:rPr>
          <w:rFonts w:cs="Times New Roman"/>
          <w:rtl/>
          <w:lang w:val="en-US"/>
        </w:rPr>
        <w:t xml:space="preserve"> والمتطوعين من سن 18-35. المغامر</w:t>
      </w:r>
      <w:r>
        <w:rPr>
          <w:rFonts w:cs="Times New Roman" w:hint="cs"/>
          <w:rtl/>
          <w:lang w:val="en-US"/>
        </w:rPr>
        <w:t>ون</w:t>
      </w:r>
      <w:r>
        <w:rPr>
          <w:rFonts w:cs="Times New Roman"/>
          <w:rtl/>
          <w:lang w:val="en-US"/>
        </w:rPr>
        <w:t xml:space="preserve">، </w:t>
      </w:r>
      <w:r>
        <w:rPr>
          <w:rFonts w:cs="Times New Roman" w:hint="cs"/>
          <w:rtl/>
          <w:lang w:val="en-US"/>
        </w:rPr>
        <w:t>المستمتعون</w:t>
      </w:r>
      <w:r>
        <w:rPr>
          <w:rFonts w:cs="Times New Roman"/>
          <w:rtl/>
          <w:lang w:val="en-US"/>
        </w:rPr>
        <w:t xml:space="preserve"> بالسفر، المهتم</w:t>
      </w:r>
      <w:r>
        <w:rPr>
          <w:rFonts w:cs="Times New Roman" w:hint="cs"/>
          <w:rtl/>
          <w:lang w:val="en-US"/>
        </w:rPr>
        <w:t>ون</w:t>
      </w:r>
      <w:r w:rsidRPr="00FB71AB">
        <w:rPr>
          <w:rFonts w:cs="Times New Roman"/>
          <w:rtl/>
          <w:lang w:val="en-US"/>
        </w:rPr>
        <w:t xml:space="preserve"> في المشاكل الاجتماعية والسياسية. ومعظمهم مسجلون أو أنهوا تعليمهم العالي</w:t>
      </w:r>
      <w:r w:rsidRPr="00FB71AB">
        <w:rPr>
          <w:lang w:val="en-US"/>
        </w:rPr>
        <w:t>.</w:t>
      </w:r>
    </w:p>
    <w:p w14:paraId="2E62243C" w14:textId="3DD08528" w:rsidR="00C47C3D" w:rsidRDefault="00C47C3D" w:rsidP="00C47C3D">
      <w:pPr>
        <w:pStyle w:val="22"/>
        <w:rPr>
          <w:rFonts w:hint="cs"/>
        </w:rPr>
      </w:pPr>
      <w:r w:rsidRPr="0068739B">
        <w:t>Instructions to the Competitor</w:t>
      </w:r>
      <w:r w:rsidR="00740F33">
        <w:rPr>
          <w:rFonts w:hint="cs"/>
          <w:rtl/>
        </w:rPr>
        <w:t xml:space="preserve"> تعليمات للمتسابق </w:t>
      </w:r>
    </w:p>
    <w:p w14:paraId="1E58F07A" w14:textId="52A38D23" w:rsidR="00C676A2" w:rsidRPr="00911818" w:rsidRDefault="00C676A2" w:rsidP="00C676A2">
      <w:pPr>
        <w:tabs>
          <w:tab w:val="left" w:pos="9923"/>
        </w:tabs>
        <w:spacing w:after="120" w:line="240" w:lineRule="auto"/>
        <w:ind w:right="849"/>
        <w:rPr>
          <w:rFonts w:cs="Arial"/>
          <w:lang w:val="en-US"/>
        </w:rPr>
      </w:pPr>
      <w:r w:rsidRPr="00911818">
        <w:rPr>
          <w:rFonts w:cs="Arial"/>
          <w:lang w:val="en-US"/>
        </w:rPr>
        <w:t>Create a folder on your Desktop called YY_MOD</w:t>
      </w:r>
      <w:r w:rsidR="005D0FC9">
        <w:rPr>
          <w:rFonts w:cs="Arial"/>
          <w:lang w:val="en-US"/>
        </w:rPr>
        <w:t>_Day</w:t>
      </w:r>
      <w:r w:rsidR="00384514">
        <w:rPr>
          <w:rFonts w:cs="Arial"/>
          <w:lang w:val="en-US"/>
        </w:rPr>
        <w:t>2</w:t>
      </w:r>
      <w:r w:rsidRPr="00911818">
        <w:rPr>
          <w:rFonts w:cs="Arial"/>
          <w:lang w:val="en-US"/>
        </w:rPr>
        <w:t xml:space="preserve"> (where YY represents the number of your workstation). </w:t>
      </w:r>
    </w:p>
    <w:p w14:paraId="0E57C460" w14:textId="77777777" w:rsidR="00966329" w:rsidRDefault="00C676A2" w:rsidP="00966329">
      <w:pPr>
        <w:tabs>
          <w:tab w:val="left" w:pos="9923"/>
        </w:tabs>
        <w:spacing w:after="120" w:line="240" w:lineRule="auto"/>
        <w:ind w:right="849"/>
        <w:rPr>
          <w:rFonts w:cs="Arial"/>
          <w:lang w:val="en-US"/>
        </w:rPr>
      </w:pPr>
      <w:r w:rsidRPr="00911818">
        <w:rPr>
          <w:rFonts w:cs="Arial"/>
          <w:lang w:val="en-US"/>
        </w:rPr>
        <w:t xml:space="preserve">This folder </w:t>
      </w:r>
      <w:r w:rsidR="00966329">
        <w:rPr>
          <w:rFonts w:cs="Arial"/>
          <w:lang w:val="en-US"/>
        </w:rPr>
        <w:t>structure will be as follows:</w:t>
      </w:r>
    </w:p>
    <w:p w14:paraId="4D2B0444" w14:textId="2077AF12" w:rsidR="00E727BD" w:rsidRPr="00911818" w:rsidRDefault="005D0FC9" w:rsidP="00966329">
      <w:pPr>
        <w:tabs>
          <w:tab w:val="left" w:pos="9923"/>
        </w:tabs>
        <w:spacing w:after="120" w:line="240" w:lineRule="auto"/>
        <w:ind w:right="849"/>
        <w:rPr>
          <w:rFonts w:cs="Arial"/>
          <w:lang w:val="en-US"/>
        </w:rPr>
      </w:pPr>
      <w:r w:rsidRPr="005D0FC9">
        <w:rPr>
          <w:noProof/>
          <w:lang w:val="en-US"/>
        </w:rPr>
        <w:lastRenderedPageBreak/>
        <w:drawing>
          <wp:inline distT="0" distB="0" distL="0" distR="0" wp14:anchorId="2A840FF2" wp14:editId="2FC6B515">
            <wp:extent cx="2303235" cy="1460221"/>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0451" cy="1464796"/>
                    </a:xfrm>
                    <a:prstGeom prst="rect">
                      <a:avLst/>
                    </a:prstGeom>
                  </pic:spPr>
                </pic:pic>
              </a:graphicData>
            </a:graphic>
          </wp:inline>
        </w:drawing>
      </w:r>
      <w:r w:rsidR="00EF757E">
        <w:br/>
        <w:t>*</w:t>
      </w:r>
      <w:r w:rsidR="00EF757E">
        <w:rPr>
          <w:i/>
          <w:sz w:val="16"/>
          <w:szCs w:val="16"/>
        </w:rPr>
        <w:t>The pink highlighted text are instructions only</w:t>
      </w:r>
    </w:p>
    <w:p w14:paraId="753670FF" w14:textId="77777777" w:rsidR="00C676A2" w:rsidRDefault="00C676A2" w:rsidP="00C676A2">
      <w:pPr>
        <w:pStyle w:val="a"/>
        <w:numPr>
          <w:ilvl w:val="0"/>
          <w:numId w:val="0"/>
        </w:numPr>
        <w:tabs>
          <w:tab w:val="left" w:pos="9923"/>
        </w:tabs>
        <w:ind w:right="849"/>
        <w:rPr>
          <w:rFonts w:cs="Arial" w:hint="cs"/>
          <w:color w:val="FF0000"/>
          <w:rtl/>
          <w:lang w:val="en-US"/>
        </w:rPr>
      </w:pPr>
      <w:r w:rsidRPr="00911818">
        <w:rPr>
          <w:rFonts w:cs="Arial"/>
          <w:lang w:val="en-US"/>
        </w:rPr>
        <w:t xml:space="preserve">You must include your workstation number on the presentation board and printouts for marking and delivery to your workstation </w:t>
      </w:r>
      <w:r w:rsidRPr="00911818">
        <w:rPr>
          <w:rFonts w:cs="Arial"/>
          <w:color w:val="FF0000"/>
          <w:lang w:val="en-US"/>
        </w:rPr>
        <w:t>(the number should be included outside of the artwork area)</w:t>
      </w:r>
    </w:p>
    <w:p w14:paraId="6C996216" w14:textId="4E62E0E2" w:rsidR="00B63851" w:rsidRPr="00911818" w:rsidRDefault="00B63851" w:rsidP="00B63851">
      <w:pPr>
        <w:pStyle w:val="a"/>
        <w:numPr>
          <w:ilvl w:val="0"/>
          <w:numId w:val="0"/>
        </w:numPr>
        <w:tabs>
          <w:tab w:val="left" w:pos="9923"/>
        </w:tabs>
        <w:ind w:right="849"/>
        <w:rPr>
          <w:rFonts w:cs="Arial" w:hint="cs"/>
          <w:lang w:val="en-US"/>
        </w:rPr>
      </w:pPr>
      <w:r>
        <w:rPr>
          <w:rFonts w:cs="Arial"/>
          <w:rtl/>
          <w:lang w:val="en-US"/>
        </w:rPr>
        <w:t xml:space="preserve">يجب </w:t>
      </w:r>
      <w:r>
        <w:rPr>
          <w:rFonts w:cs="Arial" w:hint="cs"/>
          <w:rtl/>
          <w:lang w:val="en-US"/>
        </w:rPr>
        <w:t>اضافة</w:t>
      </w:r>
      <w:r>
        <w:rPr>
          <w:rFonts w:cs="Arial"/>
          <w:rtl/>
          <w:lang w:val="en-US"/>
        </w:rPr>
        <w:t xml:space="preserve"> رقم </w:t>
      </w:r>
      <w:r>
        <w:rPr>
          <w:rFonts w:cs="Arial" w:hint="cs"/>
          <w:rtl/>
          <w:lang w:val="en-US"/>
        </w:rPr>
        <w:t>جهازك</w:t>
      </w:r>
      <w:r w:rsidRPr="00B63851">
        <w:rPr>
          <w:rFonts w:cs="Arial"/>
          <w:rtl/>
          <w:lang w:val="en-US"/>
        </w:rPr>
        <w:t xml:space="preserve"> الخاصة بك على لوحة العرض والمطبوعات</w:t>
      </w:r>
      <w:r>
        <w:rPr>
          <w:rFonts w:cs="Arial"/>
          <w:rtl/>
          <w:lang w:val="en-US"/>
        </w:rPr>
        <w:t xml:space="preserve"> لوضع العلامات والتسليم </w:t>
      </w:r>
      <w:r>
        <w:rPr>
          <w:rFonts w:cs="Arial" w:hint="cs"/>
          <w:rtl/>
          <w:lang w:val="en-US"/>
        </w:rPr>
        <w:t>في منطقة العمل</w:t>
      </w:r>
      <w:r>
        <w:rPr>
          <w:rFonts w:cs="Arial"/>
          <w:rtl/>
          <w:lang w:val="en-US"/>
        </w:rPr>
        <w:t xml:space="preserve"> الخاصة بك (يجب أن يتم </w:t>
      </w:r>
      <w:r>
        <w:rPr>
          <w:rFonts w:cs="Arial" w:hint="cs"/>
          <w:rtl/>
          <w:lang w:val="en-US"/>
        </w:rPr>
        <w:t>اضافة</w:t>
      </w:r>
      <w:r>
        <w:rPr>
          <w:rFonts w:cs="Arial"/>
          <w:rtl/>
          <w:lang w:val="en-US"/>
        </w:rPr>
        <w:t xml:space="preserve"> الرقم خارج منطقة العمل الفن</w:t>
      </w:r>
      <w:r>
        <w:rPr>
          <w:rFonts w:cs="Arial" w:hint="cs"/>
          <w:rtl/>
          <w:lang w:val="en-US"/>
        </w:rPr>
        <w:t>)</w:t>
      </w:r>
    </w:p>
    <w:p w14:paraId="76C2A178" w14:textId="089B947A" w:rsidR="00C676A2" w:rsidRDefault="00963880" w:rsidP="00C676A2">
      <w:pPr>
        <w:rPr>
          <w:b/>
          <w:lang w:val="en-US"/>
        </w:rPr>
      </w:pPr>
      <w:r w:rsidRPr="00963880">
        <w:rPr>
          <w:b/>
          <w:lang w:val="en-US"/>
        </w:rPr>
        <w:t>Please note</w:t>
      </w:r>
      <w:r w:rsidR="006E4667">
        <w:rPr>
          <w:b/>
          <w:lang w:val="en-US"/>
        </w:rPr>
        <w:t xml:space="preserve">: Use a pdf when printing your proofs! The </w:t>
      </w:r>
      <w:r w:rsidR="00505B9E">
        <w:rPr>
          <w:b/>
          <w:lang w:val="en-US"/>
        </w:rPr>
        <w:t xml:space="preserve">working </w:t>
      </w:r>
      <w:r w:rsidR="006E4667">
        <w:rPr>
          <w:b/>
          <w:lang w:val="en-US"/>
        </w:rPr>
        <w:t>file</w:t>
      </w:r>
      <w:r w:rsidR="00505B9E">
        <w:rPr>
          <w:b/>
          <w:lang w:val="en-US"/>
        </w:rPr>
        <w:t>s</w:t>
      </w:r>
      <w:r w:rsidR="006E4667">
        <w:rPr>
          <w:b/>
          <w:lang w:val="en-US"/>
        </w:rPr>
        <w:t xml:space="preserve"> </w:t>
      </w:r>
      <w:r w:rsidR="00505B9E">
        <w:rPr>
          <w:b/>
          <w:lang w:val="en-US"/>
        </w:rPr>
        <w:t xml:space="preserve">will </w:t>
      </w:r>
      <w:r w:rsidR="006E4667">
        <w:rPr>
          <w:b/>
          <w:lang w:val="en-US"/>
        </w:rPr>
        <w:t>be large and</w:t>
      </w:r>
      <w:r w:rsidRPr="00963880">
        <w:rPr>
          <w:b/>
          <w:lang w:val="en-US"/>
        </w:rPr>
        <w:t xml:space="preserve"> will </w:t>
      </w:r>
      <w:r w:rsidR="006E4667">
        <w:rPr>
          <w:b/>
          <w:lang w:val="en-US"/>
        </w:rPr>
        <w:t>take too long to print</w:t>
      </w:r>
      <w:r w:rsidRPr="00963880">
        <w:rPr>
          <w:b/>
          <w:lang w:val="en-US"/>
        </w:rPr>
        <w:t>!</w:t>
      </w:r>
    </w:p>
    <w:p w14:paraId="357395BF" w14:textId="5FDF7972" w:rsidR="00455244" w:rsidRPr="00963880" w:rsidRDefault="00455244" w:rsidP="00455244">
      <w:pPr>
        <w:bidi/>
        <w:rPr>
          <w:rFonts w:hint="cs"/>
          <w:b/>
          <w:rtl/>
          <w:lang w:val="en-US"/>
        </w:rPr>
      </w:pPr>
      <w:r>
        <w:rPr>
          <w:rFonts w:hint="cs"/>
          <w:b/>
          <w:rtl/>
          <w:lang w:val="en-US"/>
        </w:rPr>
        <w:t xml:space="preserve">ملاحظة: يرجى استخدام ملفات ال </w:t>
      </w:r>
      <w:r>
        <w:rPr>
          <w:b/>
          <w:lang w:val="en-US"/>
        </w:rPr>
        <w:t>pdf</w:t>
      </w:r>
      <w:r>
        <w:rPr>
          <w:rFonts w:hint="cs"/>
          <w:b/>
          <w:rtl/>
          <w:lang w:val="en-US"/>
        </w:rPr>
        <w:t xml:space="preserve"> عند الطباعة. ملفات الطباعة ستكون كبيره وتأخذ وقت كبير في الطباعة.</w:t>
      </w:r>
    </w:p>
    <w:p w14:paraId="1896CBE3" w14:textId="181855C5" w:rsidR="00B667EB" w:rsidRDefault="00B667EB" w:rsidP="008668A2">
      <w:pPr>
        <w:pStyle w:val="32"/>
        <w:rPr>
          <w:rFonts w:hint="cs"/>
        </w:rPr>
      </w:pPr>
      <w:r>
        <w:t>Task 1:</w:t>
      </w:r>
      <w:r w:rsidR="0041760B">
        <w:t xml:space="preserve"> Magazine layout</w:t>
      </w:r>
      <w:r w:rsidR="00455244">
        <w:rPr>
          <w:rFonts w:hint="cs"/>
          <w:rtl/>
        </w:rPr>
        <w:t xml:space="preserve"> تصميم الجلة </w:t>
      </w:r>
    </w:p>
    <w:p w14:paraId="29BEA9BA" w14:textId="7A5C1D8D" w:rsidR="00C03680" w:rsidRDefault="008668A2" w:rsidP="00C57C5F">
      <w:r>
        <w:t>These</w:t>
      </w:r>
      <w:r w:rsidR="003D0AD5">
        <w:t xml:space="preserve"> </w:t>
      </w:r>
      <w:r>
        <w:t>are sample pages</w:t>
      </w:r>
      <w:r w:rsidR="0041760B">
        <w:t xml:space="preserve"> of a </w:t>
      </w:r>
      <w:r>
        <w:t>new magazine</w:t>
      </w:r>
      <w:r w:rsidR="003D0AD5">
        <w:t xml:space="preserve"> </w:t>
      </w:r>
      <w:r>
        <w:t>which</w:t>
      </w:r>
      <w:r w:rsidR="003D0AD5">
        <w:t xml:space="preserve"> </w:t>
      </w:r>
      <w:r>
        <w:t xml:space="preserve">you </w:t>
      </w:r>
      <w:r w:rsidR="003D0AD5">
        <w:t>need to prepare</w:t>
      </w:r>
      <w:r>
        <w:t xml:space="preserve"> so that somebody else may</w:t>
      </w:r>
      <w:r w:rsidR="003D0AD5">
        <w:t xml:space="preserve"> produce the rest.</w:t>
      </w:r>
      <w:r w:rsidR="00C03680">
        <w:t xml:space="preserve"> </w:t>
      </w:r>
      <w:r w:rsidR="00455244">
        <w:rPr>
          <w:rFonts w:cs="Times New Roman"/>
          <w:rtl/>
        </w:rPr>
        <w:t>هذه هي</w:t>
      </w:r>
      <w:r w:rsidR="00455244" w:rsidRPr="00455244">
        <w:rPr>
          <w:rFonts w:cs="Times New Roman"/>
          <w:rtl/>
        </w:rPr>
        <w:t xml:space="preserve"> عينة</w:t>
      </w:r>
      <w:r w:rsidR="00455244">
        <w:rPr>
          <w:rFonts w:cs="Times New Roman" w:hint="cs"/>
          <w:rtl/>
        </w:rPr>
        <w:t xml:space="preserve"> صفحات</w:t>
      </w:r>
      <w:r w:rsidR="00455244" w:rsidRPr="00455244">
        <w:rPr>
          <w:rFonts w:cs="Times New Roman"/>
          <w:rtl/>
        </w:rPr>
        <w:t xml:space="preserve"> من مجلة جديدة التي تحتاج إلى إعداد بحيث </w:t>
      </w:r>
      <w:r w:rsidR="00455244">
        <w:rPr>
          <w:rFonts w:cs="Times New Roman" w:hint="cs"/>
          <w:rtl/>
        </w:rPr>
        <w:t>يمكن ل</w:t>
      </w:r>
      <w:r w:rsidR="00455244" w:rsidRPr="00455244">
        <w:rPr>
          <w:rFonts w:cs="Times New Roman"/>
          <w:rtl/>
        </w:rPr>
        <w:t xml:space="preserve">شخص آخر </w:t>
      </w:r>
      <w:r w:rsidR="00455244">
        <w:rPr>
          <w:rFonts w:cs="Times New Roman" w:hint="cs"/>
          <w:rtl/>
        </w:rPr>
        <w:t>انتاج الباقي</w:t>
      </w:r>
      <w:r w:rsidR="00455244" w:rsidRPr="00455244">
        <w:t>.</w:t>
      </w:r>
    </w:p>
    <w:p w14:paraId="249DB39F" w14:textId="77777777" w:rsidR="00C03680" w:rsidRDefault="00C03680" w:rsidP="00C03680">
      <w:r>
        <w:t xml:space="preserve">Working File Format: Indesign </w:t>
      </w:r>
    </w:p>
    <w:p w14:paraId="58DD3D11" w14:textId="5591ACE2" w:rsidR="00C03680" w:rsidRDefault="00C03680" w:rsidP="00C03680">
      <w:r>
        <w:t>Final File format: PDF</w:t>
      </w:r>
      <w:r w:rsidR="00FD43E8">
        <w:t>/X-4:20</w:t>
      </w:r>
      <w:r w:rsidR="00150587">
        <w:t>08</w:t>
      </w:r>
      <w:r>
        <w:t xml:space="preserve"> (Including crop marks and</w:t>
      </w:r>
      <w:r w:rsidR="00150587">
        <w:t xml:space="preserve"> document</w:t>
      </w:r>
      <w:r>
        <w:t xml:space="preserve"> bleed</w:t>
      </w:r>
      <w:r w:rsidR="00150587">
        <w:t xml:space="preserve"> settings</w:t>
      </w:r>
      <w:r>
        <w:t>)</w:t>
      </w:r>
    </w:p>
    <w:p w14:paraId="684D6DAA" w14:textId="281649DF" w:rsidR="00C57C5F" w:rsidRDefault="00C57C5F" w:rsidP="00C57C5F">
      <w:r>
        <w:t>Magazine</w:t>
      </w:r>
      <w:r w:rsidR="003D0AD5">
        <w:t xml:space="preserve"> name:</w:t>
      </w:r>
      <w:r>
        <w:t xml:space="preserve"> #myFKeffect</w:t>
      </w:r>
    </w:p>
    <w:p w14:paraId="1152892D" w14:textId="41BDAD97" w:rsidR="00C57C5F" w:rsidRDefault="00C57C5F" w:rsidP="00C57C5F">
      <w:r>
        <w:t>Size</w:t>
      </w:r>
      <w:r w:rsidR="008668A2">
        <w:t>:</w:t>
      </w:r>
      <w:r>
        <w:t xml:space="preserve"> A4</w:t>
      </w:r>
      <w:r w:rsidR="0009064C">
        <w:t>, 8 pages</w:t>
      </w:r>
      <w:r w:rsidR="00602B96">
        <w:t xml:space="preserve">. </w:t>
      </w:r>
    </w:p>
    <w:p w14:paraId="266542F7" w14:textId="43E0827A" w:rsidR="00C57C5F" w:rsidRDefault="00C57C5F" w:rsidP="00C57C5F">
      <w:r>
        <w:t xml:space="preserve">Bleed: </w:t>
      </w:r>
      <w:r w:rsidR="003E208B">
        <w:t>exactly 3</w:t>
      </w:r>
      <w:r>
        <w:t>mm (if needed)</w:t>
      </w:r>
    </w:p>
    <w:p w14:paraId="418718C9" w14:textId="77777777" w:rsidR="00141233" w:rsidRDefault="007F2553" w:rsidP="00C57C5F">
      <w:pPr>
        <w:rPr>
          <w:rFonts w:hint="cs"/>
          <w:rtl/>
        </w:rPr>
      </w:pPr>
      <w:r>
        <w:t xml:space="preserve">Text: must </w:t>
      </w:r>
      <w:r w:rsidR="003E208B">
        <w:t>include</w:t>
      </w:r>
      <w:r w:rsidR="00780DB8">
        <w:t xml:space="preserve"> Paragraph style</w:t>
      </w:r>
      <w:r>
        <w:t>s</w:t>
      </w:r>
      <w:r w:rsidR="00780DB8">
        <w:t xml:space="preserve"> for </w:t>
      </w:r>
      <w:r w:rsidR="00C57C5F" w:rsidRPr="006A5BB2">
        <w:rPr>
          <w:i/>
        </w:rPr>
        <w:t>body</w:t>
      </w:r>
      <w:r w:rsidR="00661469" w:rsidRPr="006A5BB2">
        <w:rPr>
          <w:i/>
        </w:rPr>
        <w:t xml:space="preserve"> </w:t>
      </w:r>
      <w:r w:rsidR="00C57C5F" w:rsidRPr="006A5BB2">
        <w:rPr>
          <w:i/>
        </w:rPr>
        <w:t>text</w:t>
      </w:r>
      <w:r w:rsidR="00C57C5F">
        <w:t xml:space="preserve">, </w:t>
      </w:r>
      <w:r w:rsidR="00C57C5F" w:rsidRPr="006A5BB2">
        <w:rPr>
          <w:i/>
        </w:rPr>
        <w:t>title</w:t>
      </w:r>
      <w:r w:rsidR="00C57C5F">
        <w:t xml:space="preserve"> and </w:t>
      </w:r>
      <w:r w:rsidR="00C57C5F" w:rsidRPr="006A5BB2">
        <w:rPr>
          <w:i/>
        </w:rPr>
        <w:t>header</w:t>
      </w:r>
      <w:r w:rsidR="00C57C5F">
        <w:t xml:space="preserve">, </w:t>
      </w:r>
      <w:r w:rsidR="00DC51FF">
        <w:br/>
        <w:t xml:space="preserve">There </w:t>
      </w:r>
      <w:r>
        <w:t>can</w:t>
      </w:r>
      <w:r w:rsidR="00DC51FF">
        <w:t xml:space="preserve"> be </w:t>
      </w:r>
      <w:r w:rsidR="00C57C5F">
        <w:t>no overrides.</w:t>
      </w:r>
    </w:p>
    <w:p w14:paraId="203CE5D9" w14:textId="3DE4E988" w:rsidR="00141233" w:rsidRDefault="00141233" w:rsidP="00EA7448">
      <w:r>
        <w:rPr>
          <w:rFonts w:cs="Times New Roman"/>
          <w:rtl/>
        </w:rPr>
        <w:t>يجب أن تتضمن أنماط الفقرة لجسم</w:t>
      </w:r>
      <w:r w:rsidR="00EA7448">
        <w:rPr>
          <w:rFonts w:cs="Times New Roman" w:hint="cs"/>
          <w:rtl/>
        </w:rPr>
        <w:t xml:space="preserve"> النص</w:t>
      </w:r>
      <w:r>
        <w:rPr>
          <w:rFonts w:cs="Times New Roman"/>
          <w:rtl/>
        </w:rPr>
        <w:t xml:space="preserve"> والعنوان والرأس،</w:t>
      </w:r>
    </w:p>
    <w:p w14:paraId="15C6B960" w14:textId="1A80D06D" w:rsidR="00C57C5F" w:rsidRDefault="00141233" w:rsidP="00EA7448">
      <w:pPr>
        <w:rPr>
          <w:rFonts w:hint="cs"/>
          <w:rtl/>
        </w:rPr>
      </w:pPr>
      <w:r>
        <w:rPr>
          <w:rFonts w:cs="Times New Roman"/>
          <w:rtl/>
        </w:rPr>
        <w:t>لا يمكن أن يكون هناك تجاوزات</w:t>
      </w:r>
      <w:r>
        <w:rPr>
          <w:rFonts w:cs="Times New Roman" w:hint="cs"/>
          <w:rtl/>
        </w:rPr>
        <w:t>.</w:t>
      </w:r>
      <w:r>
        <w:t>.</w:t>
      </w:r>
      <w:r w:rsidR="00B97DE4">
        <w:br/>
        <w:t xml:space="preserve">Page numbers </w:t>
      </w:r>
      <w:r w:rsidR="0019299C">
        <w:t xml:space="preserve">and front cover text </w:t>
      </w:r>
      <w:r w:rsidR="00B97DE4">
        <w:t>do not require a style</w:t>
      </w:r>
      <w:r w:rsidR="0019299C">
        <w:t>.</w:t>
      </w:r>
      <w:r w:rsidR="00C57C5F">
        <w:t xml:space="preserve"> </w:t>
      </w:r>
      <w:r w:rsidR="00EA7448" w:rsidRPr="00EA7448">
        <w:rPr>
          <w:rFonts w:cs="Times New Roman"/>
          <w:rtl/>
        </w:rPr>
        <w:t>لا تتطلب أرقام الصفحات ونص الغلاف الأمامي نمطا</w:t>
      </w:r>
      <w:r w:rsidR="00EA7448" w:rsidRPr="00EA7448">
        <w:t xml:space="preserve"> </w:t>
      </w:r>
      <w:r w:rsidR="00C57C5F">
        <w:t xml:space="preserve">Additional styles may be </w:t>
      </w:r>
      <w:r w:rsidR="003E208B">
        <w:t>included</w:t>
      </w:r>
      <w:r w:rsidR="00C57C5F">
        <w:t>.</w:t>
      </w:r>
      <w:r w:rsidR="00245CDD">
        <w:t xml:space="preserve"> Delete any incoming styles, leaving only yours in the panel.</w:t>
      </w:r>
    </w:p>
    <w:p w14:paraId="6D338157" w14:textId="15971E74" w:rsidR="00EA7448" w:rsidRDefault="00EA7448" w:rsidP="00EA7448">
      <w:pPr>
        <w:rPr>
          <w:rFonts w:hint="cs"/>
        </w:rPr>
      </w:pPr>
      <w:r>
        <w:rPr>
          <w:rFonts w:cs="Times New Roman"/>
          <w:rtl/>
        </w:rPr>
        <w:t xml:space="preserve">قد يتم </w:t>
      </w:r>
      <w:r>
        <w:rPr>
          <w:rFonts w:cs="Times New Roman" w:hint="cs"/>
          <w:rtl/>
        </w:rPr>
        <w:t>اضافة</w:t>
      </w:r>
      <w:r w:rsidRPr="00EA7448">
        <w:rPr>
          <w:rFonts w:cs="Times New Roman"/>
          <w:rtl/>
        </w:rPr>
        <w:t xml:space="preserve"> أنماط إضافية. احذف أي أنماط واردة، </w:t>
      </w:r>
      <w:r>
        <w:rPr>
          <w:rFonts w:cs="Times New Roman" w:hint="cs"/>
          <w:rtl/>
        </w:rPr>
        <w:t>وابقي على انماطك الخاصه في اللوحة.</w:t>
      </w:r>
      <w:r w:rsidRPr="00EA7448">
        <w:t>.</w:t>
      </w:r>
    </w:p>
    <w:p w14:paraId="6B8E1C81" w14:textId="77777777" w:rsidR="003E208B" w:rsidRDefault="003E208B" w:rsidP="00C57C5F">
      <w:r>
        <w:t>Name the styles:</w:t>
      </w:r>
    </w:p>
    <w:p w14:paraId="3D7D34A4" w14:textId="77777777" w:rsidR="00B97DE4" w:rsidRDefault="00B97DE4" w:rsidP="00C57C5F">
      <w:r>
        <w:t>BODY</w:t>
      </w:r>
    </w:p>
    <w:p w14:paraId="1F889738" w14:textId="77777777" w:rsidR="00B97DE4" w:rsidRDefault="00B97DE4" w:rsidP="00C57C5F">
      <w:r>
        <w:t>TITLE</w:t>
      </w:r>
    </w:p>
    <w:p w14:paraId="6FAD3FBC" w14:textId="600CCFBB" w:rsidR="00C57C5F" w:rsidRDefault="00C57C5F" w:rsidP="00C57C5F">
      <w:r>
        <w:t xml:space="preserve">HEADER </w:t>
      </w:r>
    </w:p>
    <w:p w14:paraId="668A347D" w14:textId="77777777" w:rsidR="00BC5234" w:rsidRDefault="00BC5234" w:rsidP="00C57C5F"/>
    <w:p w14:paraId="64730130" w14:textId="1F3E5774" w:rsidR="00C57C5F" w:rsidRDefault="00C57C5F" w:rsidP="00C57C5F">
      <w:pPr>
        <w:rPr>
          <w:rFonts w:hint="cs"/>
          <w:rtl/>
        </w:rPr>
      </w:pPr>
      <w:r>
        <w:t xml:space="preserve">Each article/spread must </w:t>
      </w:r>
      <w:r w:rsidR="003E5287">
        <w:t>include a</w:t>
      </w:r>
      <w:r>
        <w:t xml:space="preserve"> header containing the person</w:t>
      </w:r>
      <w:r w:rsidR="00F93338">
        <w:t>’</w:t>
      </w:r>
      <w:r>
        <w:t>s name and image</w:t>
      </w:r>
      <w:r w:rsidR="001B0C60">
        <w:t xml:space="preserve"> (portrait)</w:t>
      </w:r>
      <w:r>
        <w:t xml:space="preserve"> of the person.</w:t>
      </w:r>
    </w:p>
    <w:p w14:paraId="6B2669AF" w14:textId="76EF8A42" w:rsidR="00EA7448" w:rsidRDefault="00F04C44" w:rsidP="004801FA">
      <w:pPr>
        <w:bidi/>
        <w:rPr>
          <w:rFonts w:hint="cs"/>
        </w:rPr>
      </w:pPr>
      <w:r>
        <w:rPr>
          <w:rFonts w:cs="Times New Roman"/>
          <w:rtl/>
        </w:rPr>
        <w:t>يجب أن تتضمن كل م</w:t>
      </w:r>
      <w:r>
        <w:rPr>
          <w:rFonts w:cs="Times New Roman" w:hint="cs"/>
          <w:rtl/>
        </w:rPr>
        <w:t>قاله</w:t>
      </w:r>
      <w:r w:rsidR="00EA7448" w:rsidRPr="00EA7448">
        <w:rPr>
          <w:rFonts w:cs="Times New Roman"/>
          <w:rtl/>
        </w:rPr>
        <w:t xml:space="preserve"> / نش</w:t>
      </w:r>
      <w:r w:rsidR="00303C87">
        <w:rPr>
          <w:rFonts w:cs="Times New Roman"/>
          <w:rtl/>
        </w:rPr>
        <w:t>ر</w:t>
      </w:r>
      <w:r>
        <w:rPr>
          <w:rFonts w:cs="Times New Roman" w:hint="cs"/>
          <w:rtl/>
        </w:rPr>
        <w:t>ه</w:t>
      </w:r>
      <w:r w:rsidR="00303C87">
        <w:rPr>
          <w:rFonts w:cs="Times New Roman"/>
          <w:rtl/>
        </w:rPr>
        <w:t xml:space="preserve"> </w:t>
      </w:r>
      <w:r>
        <w:rPr>
          <w:rFonts w:cs="Times New Roman" w:hint="cs"/>
          <w:rtl/>
        </w:rPr>
        <w:t xml:space="preserve">على </w:t>
      </w:r>
      <w:r w:rsidR="004801FA">
        <w:rPr>
          <w:rFonts w:cs="Times New Roman" w:hint="cs"/>
          <w:rtl/>
        </w:rPr>
        <w:t>محتوى رأسي يحتوي</w:t>
      </w:r>
      <w:r w:rsidR="00303C87">
        <w:rPr>
          <w:rFonts w:cs="Times New Roman"/>
          <w:rtl/>
        </w:rPr>
        <w:t xml:space="preserve"> على اسم الشخص وصور</w:t>
      </w:r>
      <w:r w:rsidR="00303C87">
        <w:rPr>
          <w:rFonts w:cs="Times New Roman" w:hint="cs"/>
          <w:rtl/>
        </w:rPr>
        <w:t>ت</w:t>
      </w:r>
      <w:r w:rsidR="00EA7448" w:rsidRPr="00EA7448">
        <w:rPr>
          <w:rFonts w:cs="Times New Roman"/>
          <w:rtl/>
        </w:rPr>
        <w:t>ه (صورة شخصية) للشخص</w:t>
      </w:r>
      <w:r w:rsidR="00EA7448" w:rsidRPr="00EA7448">
        <w:t>.</w:t>
      </w:r>
    </w:p>
    <w:p w14:paraId="2B016BE0" w14:textId="6D13C7F2" w:rsidR="00C57C5F" w:rsidRDefault="00C57C5F" w:rsidP="00C57C5F">
      <w:pPr>
        <w:rPr>
          <w:rFonts w:hint="cs"/>
          <w:rtl/>
        </w:rPr>
      </w:pPr>
      <w:r>
        <w:t>Master</w:t>
      </w:r>
      <w:r w:rsidR="00F93338">
        <w:t xml:space="preserve"> </w:t>
      </w:r>
      <w:r>
        <w:t>page</w:t>
      </w:r>
      <w:r w:rsidR="003E5287">
        <w:t>s</w:t>
      </w:r>
      <w:r>
        <w:t xml:space="preserve"> must </w:t>
      </w:r>
      <w:r w:rsidR="003E5287">
        <w:t>include</w:t>
      </w:r>
      <w:r>
        <w:t xml:space="preserve"> automatic page</w:t>
      </w:r>
      <w:r w:rsidR="000362E3">
        <w:t xml:space="preserve"> </w:t>
      </w:r>
      <w:r>
        <w:t>number</w:t>
      </w:r>
      <w:r w:rsidR="003E5287">
        <w:t>s</w:t>
      </w:r>
      <w:r>
        <w:t xml:space="preserve"> and </w:t>
      </w:r>
      <w:r w:rsidR="003E5287">
        <w:t xml:space="preserve">any additional design </w:t>
      </w:r>
      <w:r>
        <w:t>elements</w:t>
      </w:r>
      <w:r w:rsidR="0083531B">
        <w:t xml:space="preserve"> you see as</w:t>
      </w:r>
      <w:r w:rsidR="003E5287">
        <w:t xml:space="preserve"> appropriate</w:t>
      </w:r>
      <w:r>
        <w:t>.</w:t>
      </w:r>
    </w:p>
    <w:p w14:paraId="4CBD1281" w14:textId="004FEFBE" w:rsidR="004801FA" w:rsidRDefault="004801FA" w:rsidP="004801FA">
      <w:pPr>
        <w:bidi/>
        <w:rPr>
          <w:rFonts w:hint="cs"/>
        </w:rPr>
      </w:pPr>
      <w:r w:rsidRPr="004801FA">
        <w:rPr>
          <w:rFonts w:cs="Times New Roman"/>
          <w:rtl/>
        </w:rPr>
        <w:t>يجب أن تتضمن الصفحات الرئيسية أرقام الصفحات التلقائية وأي عناصر تصميم إضافية تراها مناسبة</w:t>
      </w:r>
      <w:r w:rsidRPr="004801FA">
        <w:t>.</w:t>
      </w:r>
    </w:p>
    <w:p w14:paraId="0249D3AD" w14:textId="0C2629A4" w:rsidR="00C806B3" w:rsidRDefault="00D7750E" w:rsidP="00C57C5F">
      <w:pPr>
        <w:rPr>
          <w:rFonts w:hint="cs"/>
          <w:rtl/>
        </w:rPr>
      </w:pPr>
      <w:r>
        <w:lastRenderedPageBreak/>
        <w:t>The cover</w:t>
      </w:r>
      <w:r w:rsidR="00234357">
        <w:t xml:space="preserve"> and each article (spread) must include an image collage (montage) with at least three images. </w:t>
      </w:r>
      <w:r>
        <w:t>You must ensure the quality of the colour levels (including contrast and light, so that the images show detail in the shadow areas). Each Image collage must be in one psd file with layers included (do not flatten)</w:t>
      </w:r>
    </w:p>
    <w:p w14:paraId="32823A7F" w14:textId="08BE76BF" w:rsidR="004801FA" w:rsidRDefault="004801FA" w:rsidP="006727CB">
      <w:pPr>
        <w:bidi/>
        <w:rPr>
          <w:rFonts w:hint="cs"/>
        </w:rPr>
      </w:pPr>
      <w:r>
        <w:rPr>
          <w:rFonts w:cs="Times New Roman"/>
          <w:rtl/>
        </w:rPr>
        <w:t xml:space="preserve">يجب أن يتضمن الغلاف وكل </w:t>
      </w:r>
      <w:r>
        <w:rPr>
          <w:rFonts w:cs="Times New Roman" w:hint="cs"/>
          <w:rtl/>
        </w:rPr>
        <w:t>مقالة</w:t>
      </w:r>
      <w:r>
        <w:rPr>
          <w:rFonts w:cs="Times New Roman"/>
          <w:rtl/>
        </w:rPr>
        <w:t xml:space="preserve"> (</w:t>
      </w:r>
      <w:r>
        <w:rPr>
          <w:rFonts w:cs="Times New Roman" w:hint="cs"/>
          <w:rtl/>
        </w:rPr>
        <w:t>نشرة</w:t>
      </w:r>
      <w:r>
        <w:rPr>
          <w:rFonts w:cs="Times New Roman"/>
          <w:rtl/>
        </w:rPr>
        <w:t xml:space="preserve">) صورة </w:t>
      </w:r>
      <w:r>
        <w:rPr>
          <w:rFonts w:cs="Times New Roman" w:hint="cs"/>
          <w:rtl/>
        </w:rPr>
        <w:t>كولاج</w:t>
      </w:r>
      <w:r>
        <w:rPr>
          <w:rFonts w:cs="Times New Roman"/>
          <w:rtl/>
        </w:rPr>
        <w:t xml:space="preserve"> (مونتاج) </w:t>
      </w:r>
      <w:r>
        <w:rPr>
          <w:rFonts w:cs="Times New Roman" w:hint="cs"/>
          <w:rtl/>
        </w:rPr>
        <w:t>تتكون من</w:t>
      </w:r>
      <w:r w:rsidRPr="004801FA">
        <w:rPr>
          <w:rFonts w:cs="Times New Roman"/>
          <w:rtl/>
        </w:rPr>
        <w:t xml:space="preserve"> ثلاث صور على الأقل. يجب التأكد من جودة مستويات الألوان (بما في ذلك التباين والضوء، بحيث تظهر الصور بالتفصيل في المناطق الظل). يجب أن تكون كل صورة ملصقة في ملف </w:t>
      </w:r>
      <w:r>
        <w:t>psd</w:t>
      </w:r>
      <w:r w:rsidRPr="004801FA">
        <w:rPr>
          <w:rFonts w:cs="Times New Roman"/>
          <w:rtl/>
        </w:rPr>
        <w:t xml:space="preserve"> </w:t>
      </w:r>
      <w:r>
        <w:rPr>
          <w:rFonts w:cs="Times New Roman" w:hint="cs"/>
          <w:rtl/>
        </w:rPr>
        <w:t xml:space="preserve"> </w:t>
      </w:r>
      <w:r w:rsidRPr="004801FA">
        <w:rPr>
          <w:rFonts w:cs="Times New Roman"/>
          <w:rtl/>
        </w:rPr>
        <w:t>واح</w:t>
      </w:r>
      <w:r>
        <w:rPr>
          <w:rFonts w:cs="Times New Roman"/>
          <w:rtl/>
        </w:rPr>
        <w:t xml:space="preserve">د </w:t>
      </w:r>
      <w:r>
        <w:rPr>
          <w:rFonts w:cs="Times New Roman" w:hint="cs"/>
          <w:rtl/>
        </w:rPr>
        <w:t>يتضمن ال</w:t>
      </w:r>
      <w:r>
        <w:rPr>
          <w:rFonts w:cs="Times New Roman"/>
          <w:rtl/>
        </w:rPr>
        <w:t xml:space="preserve">طبقات </w:t>
      </w:r>
      <w:r>
        <w:rPr>
          <w:rFonts w:cs="Times New Roman" w:hint="cs"/>
          <w:rtl/>
        </w:rPr>
        <w:t>او الليرات</w:t>
      </w:r>
      <w:r w:rsidRPr="004801FA">
        <w:rPr>
          <w:rFonts w:cs="Times New Roman"/>
          <w:rtl/>
        </w:rPr>
        <w:t xml:space="preserve"> (</w:t>
      </w:r>
      <w:r w:rsidR="006727CB">
        <w:rPr>
          <w:rFonts w:cs="Times New Roman" w:hint="cs"/>
          <w:rtl/>
        </w:rPr>
        <w:t>لا تجعلها مسطحه).</w:t>
      </w:r>
    </w:p>
    <w:p w14:paraId="0CA5860F" w14:textId="56FCC76B" w:rsidR="00C44778" w:rsidRDefault="00C806B3" w:rsidP="00C806B3">
      <w:r>
        <w:t xml:space="preserve">Resolution </w:t>
      </w:r>
      <w:r w:rsidR="0083531B">
        <w:t xml:space="preserve">of </w:t>
      </w:r>
      <w:r w:rsidR="00585EED">
        <w:t xml:space="preserve">image </w:t>
      </w:r>
      <w:r>
        <w:t>collages in magazine: 2</w:t>
      </w:r>
      <w:r w:rsidR="005A4D3E">
        <w:t>3</w:t>
      </w:r>
      <w:r>
        <w:t>0</w:t>
      </w:r>
      <w:r w:rsidR="005A4D3E">
        <w:t>–260</w:t>
      </w:r>
      <w:r>
        <w:t>ppi</w:t>
      </w:r>
      <w:r w:rsidR="005A4D3E">
        <w:t xml:space="preserve"> (placed at 100% in Adobe InDesign)</w:t>
      </w:r>
    </w:p>
    <w:p w14:paraId="654A5017" w14:textId="7603FEB7" w:rsidR="00C806B3" w:rsidRDefault="00271781" w:rsidP="00C57C5F">
      <w:r>
        <w:t>ICC</w:t>
      </w:r>
      <w:r w:rsidR="00585EED">
        <w:t xml:space="preserve"> profile of image </w:t>
      </w:r>
      <w:r w:rsidR="00C806B3">
        <w:t>collages: Adobe RGB 1998</w:t>
      </w:r>
    </w:p>
    <w:p w14:paraId="70943741" w14:textId="77777777" w:rsidR="00C57C5F" w:rsidRDefault="00C57C5F" w:rsidP="00C57C5F"/>
    <w:p w14:paraId="3619F9A7" w14:textId="191FB0EA" w:rsidR="00B667EB" w:rsidRDefault="00B667EB" w:rsidP="002F5E11">
      <w:pPr>
        <w:pStyle w:val="32"/>
        <w:rPr>
          <w:rFonts w:hint="cs"/>
        </w:rPr>
      </w:pPr>
      <w:r>
        <w:t>Front</w:t>
      </w:r>
      <w:r w:rsidR="00F93338">
        <w:t xml:space="preserve"> </w:t>
      </w:r>
      <w:r>
        <w:t>cover:</w:t>
      </w:r>
      <w:r w:rsidR="0061604D">
        <w:rPr>
          <w:rFonts w:hint="cs"/>
          <w:rtl/>
        </w:rPr>
        <w:t xml:space="preserve"> الغلاف الامامي</w:t>
      </w:r>
    </w:p>
    <w:p w14:paraId="4604D785" w14:textId="5A8C949E" w:rsidR="001715BB" w:rsidRDefault="001715BB" w:rsidP="00B667EB">
      <w:r>
        <w:t>Logo</w:t>
      </w:r>
      <w:r w:rsidR="002F5E11">
        <w:t xml:space="preserve"> - </w:t>
      </w:r>
      <w:r w:rsidR="009636BD">
        <w:t>WSC2017_TP40_Day2</w:t>
      </w:r>
      <w:r w:rsidR="002F5E11" w:rsidRPr="002F5E11">
        <w:t>_Logo FK</w:t>
      </w:r>
    </w:p>
    <w:p w14:paraId="1D8B5CDA" w14:textId="42CCF5F6" w:rsidR="00B667EB" w:rsidRDefault="00B667EB" w:rsidP="00B667EB">
      <w:pPr>
        <w:rPr>
          <w:b/>
          <w:lang w:val="en-US"/>
        </w:rPr>
      </w:pPr>
      <w:r w:rsidRPr="00B667EB">
        <w:rPr>
          <w:b/>
          <w:lang w:val="en-US"/>
        </w:rPr>
        <w:t>#myFKeffect</w:t>
      </w:r>
    </w:p>
    <w:p w14:paraId="1F48B776" w14:textId="27B0609E" w:rsidR="002F5E11" w:rsidRDefault="002F5E11" w:rsidP="00B667EB">
      <w:pPr>
        <w:rPr>
          <w:lang w:val="en-US"/>
        </w:rPr>
      </w:pPr>
      <w:r w:rsidRPr="002F5E11">
        <w:rPr>
          <w:lang w:val="en-US"/>
        </w:rPr>
        <w:t xml:space="preserve">Text </w:t>
      </w:r>
      <w:r>
        <w:rPr>
          <w:lang w:val="en-US"/>
        </w:rPr>
        <w:t xml:space="preserve">for front cover </w:t>
      </w:r>
      <w:r w:rsidRPr="002F5E11">
        <w:rPr>
          <w:lang w:val="en-US"/>
        </w:rPr>
        <w:t>provided</w:t>
      </w:r>
      <w:r>
        <w:rPr>
          <w:lang w:val="en-US"/>
        </w:rPr>
        <w:t xml:space="preserve"> in folder </w:t>
      </w:r>
      <w:r w:rsidR="009636BD">
        <w:rPr>
          <w:lang w:val="en-US"/>
        </w:rPr>
        <w:t>WSC2017_TP40_Day2</w:t>
      </w:r>
      <w:r w:rsidRPr="002F5E11">
        <w:rPr>
          <w:lang w:val="en-US"/>
        </w:rPr>
        <w:t xml:space="preserve"> front and back cover</w:t>
      </w:r>
    </w:p>
    <w:p w14:paraId="2814609C" w14:textId="20413DEC" w:rsidR="00D0397D" w:rsidRPr="002F5E11" w:rsidRDefault="00D0397D" w:rsidP="006727CB">
      <w:r>
        <w:rPr>
          <w:lang w:val="en-US"/>
        </w:rPr>
        <w:t>No paragraph styles on cover.</w:t>
      </w:r>
      <w:r w:rsidR="006727CB">
        <w:rPr>
          <w:rFonts w:hint="cs"/>
          <w:rtl/>
          <w:lang w:val="en-US"/>
        </w:rPr>
        <w:t xml:space="preserve"> عدم استخدام أسلوب الفقرات على الغلاف </w:t>
      </w:r>
    </w:p>
    <w:p w14:paraId="734E333A" w14:textId="41E2E9F5" w:rsidR="00B667EB" w:rsidRDefault="00B667EB" w:rsidP="00B667EB">
      <w:pPr>
        <w:rPr>
          <w:rFonts w:hint="cs"/>
          <w:b/>
          <w:rtl/>
        </w:rPr>
      </w:pPr>
      <w:r>
        <w:t>Image</w:t>
      </w:r>
      <w:r w:rsidR="00B708E6">
        <w:t xml:space="preserve"> </w:t>
      </w:r>
      <w:r>
        <w:t>collage</w:t>
      </w:r>
      <w:r w:rsidR="002F5E11">
        <w:t xml:space="preserve"> in one psd </w:t>
      </w:r>
      <w:r w:rsidR="00502D6B">
        <w:t>fil</w:t>
      </w:r>
      <w:r w:rsidR="002E080E">
        <w:t>e with layers including</w:t>
      </w:r>
      <w:r w:rsidR="00502D6B">
        <w:t xml:space="preserve"> 3</w:t>
      </w:r>
      <w:r>
        <w:t xml:space="preserve"> images minimum</w:t>
      </w:r>
      <w:r w:rsidR="002E080E">
        <w:t xml:space="preserve"> from </w:t>
      </w:r>
      <w:r w:rsidR="002E080E" w:rsidRPr="00CD4C6D">
        <w:rPr>
          <w:b/>
        </w:rPr>
        <w:t>primary_images folder</w:t>
      </w:r>
    </w:p>
    <w:p w14:paraId="39F8B4E1" w14:textId="4090399B" w:rsidR="006727CB" w:rsidRDefault="006727CB" w:rsidP="006727CB">
      <w:pPr>
        <w:bidi/>
        <w:rPr>
          <w:rFonts w:hint="cs"/>
        </w:rPr>
      </w:pPr>
      <w:r>
        <w:rPr>
          <w:rFonts w:hint="cs"/>
          <w:b/>
          <w:rtl/>
        </w:rPr>
        <w:t xml:space="preserve">صورة كولاج في ملف </w:t>
      </w:r>
      <w:r>
        <w:t>psd</w:t>
      </w:r>
      <w:r>
        <w:rPr>
          <w:rFonts w:hint="cs"/>
          <w:b/>
          <w:rtl/>
        </w:rPr>
        <w:t xml:space="preserve"> واحد يحتوي على الطبقات (ليرات) ثلاث صور على الأقل من الملف </w:t>
      </w:r>
      <w:r w:rsidRPr="00CD4C6D">
        <w:rPr>
          <w:b/>
        </w:rPr>
        <w:t>primary_images</w:t>
      </w:r>
      <w:r>
        <w:rPr>
          <w:rFonts w:hint="cs"/>
          <w:b/>
          <w:rtl/>
        </w:rPr>
        <w:t>.</w:t>
      </w:r>
    </w:p>
    <w:p w14:paraId="0371DDDB" w14:textId="754115D7" w:rsidR="00CD4C6D" w:rsidRDefault="00CD4C6D" w:rsidP="00B667EB">
      <w:pPr>
        <w:rPr>
          <w:rFonts w:hint="cs"/>
          <w:rtl/>
        </w:rPr>
      </w:pPr>
      <w:r>
        <w:t xml:space="preserve">You can add more images from </w:t>
      </w:r>
      <w:r w:rsidRPr="00CD4C6D">
        <w:rPr>
          <w:b/>
        </w:rPr>
        <w:t>additional_images</w:t>
      </w:r>
      <w:r>
        <w:t xml:space="preserve"> folders of both cover and articles. </w:t>
      </w:r>
    </w:p>
    <w:p w14:paraId="5F2B2825" w14:textId="46729B8F" w:rsidR="006727CB" w:rsidRDefault="006727CB" w:rsidP="006727CB">
      <w:pPr>
        <w:bidi/>
        <w:rPr>
          <w:rFonts w:hint="cs"/>
        </w:rPr>
      </w:pPr>
      <w:r>
        <w:rPr>
          <w:rFonts w:cs="Times New Roman" w:hint="cs"/>
          <w:rtl/>
        </w:rPr>
        <w:t>يمكنك إضافة صور أخرى من مجلد</w:t>
      </w:r>
      <w:r w:rsidRPr="006727CB">
        <w:rPr>
          <w:b/>
        </w:rPr>
        <w:t xml:space="preserve"> </w:t>
      </w:r>
      <w:r w:rsidRPr="00CD4C6D">
        <w:rPr>
          <w:b/>
        </w:rPr>
        <w:t>additional_images</w:t>
      </w:r>
      <w:r>
        <w:rPr>
          <w:rFonts w:hint="cs"/>
          <w:b/>
          <w:rtl/>
        </w:rPr>
        <w:t xml:space="preserve"> </w:t>
      </w:r>
      <w:r w:rsidR="0061604D">
        <w:rPr>
          <w:rFonts w:hint="cs"/>
          <w:b/>
          <w:rtl/>
        </w:rPr>
        <w:t>لكل من الغلاف والمقالات.</w:t>
      </w:r>
      <w:r>
        <w:rPr>
          <w:rFonts w:cs="Times New Roman" w:hint="cs"/>
          <w:rtl/>
        </w:rPr>
        <w:t xml:space="preserve"> </w:t>
      </w:r>
    </w:p>
    <w:p w14:paraId="3FCB6624" w14:textId="216C5F26" w:rsidR="00C2054E" w:rsidRDefault="00CD4C6D" w:rsidP="00B667EB">
      <w:pPr>
        <w:rPr>
          <w:rFonts w:hint="cs"/>
        </w:rPr>
      </w:pPr>
      <w:r>
        <w:t>No page number required.</w:t>
      </w:r>
      <w:r w:rsidR="0061604D">
        <w:rPr>
          <w:rFonts w:hint="cs"/>
          <w:rtl/>
        </w:rPr>
        <w:t xml:space="preserve"> ترقيم الصفحة غير مطلوب في الغلاف  </w:t>
      </w:r>
    </w:p>
    <w:p w14:paraId="680A178A" w14:textId="6FD2CB56" w:rsidR="00167217" w:rsidRDefault="00167217" w:rsidP="00167217">
      <w:pPr>
        <w:pStyle w:val="32"/>
        <w:rPr>
          <w:rFonts w:hint="cs"/>
        </w:rPr>
      </w:pPr>
      <w:r>
        <w:t xml:space="preserve">Back cover: </w:t>
      </w:r>
      <w:r w:rsidR="0061604D">
        <w:rPr>
          <w:rFonts w:hint="cs"/>
          <w:rtl/>
        </w:rPr>
        <w:t>الغلاف الخلفي</w:t>
      </w:r>
    </w:p>
    <w:p w14:paraId="5F5175B0" w14:textId="7B5EA935" w:rsidR="00A84F0F" w:rsidRDefault="00167217" w:rsidP="00A84F0F">
      <w:pPr>
        <w:rPr>
          <w:rFonts w:hint="cs"/>
        </w:rPr>
      </w:pPr>
      <w:r>
        <w:t xml:space="preserve">You </w:t>
      </w:r>
      <w:r w:rsidR="00502D6B">
        <w:t>can design this in any way you like</w:t>
      </w:r>
      <w:r>
        <w:t>.</w:t>
      </w:r>
      <w:r w:rsidR="0061604D">
        <w:rPr>
          <w:rFonts w:hint="cs"/>
          <w:rtl/>
        </w:rPr>
        <w:t xml:space="preserve"> يمكنك تصميم الغلاف الخلفي بالطريقة التي تراها مناسبه </w:t>
      </w:r>
    </w:p>
    <w:p w14:paraId="0FE52317" w14:textId="53C35450" w:rsidR="00C2054E" w:rsidRDefault="00C2054E" w:rsidP="0061604D">
      <w:pPr>
        <w:rPr>
          <w:rFonts w:hint="cs"/>
        </w:rPr>
      </w:pPr>
      <w:r>
        <w:t>No page number.</w:t>
      </w:r>
      <w:r w:rsidR="0061604D">
        <w:rPr>
          <w:rFonts w:hint="cs"/>
          <w:rtl/>
        </w:rPr>
        <w:t xml:space="preserve"> هذه الصفحة بدون ترقيم </w:t>
      </w:r>
    </w:p>
    <w:p w14:paraId="7B91E0A5" w14:textId="77777777" w:rsidR="00167217" w:rsidRDefault="00167217" w:rsidP="005E6C19">
      <w:pPr>
        <w:pStyle w:val="32"/>
      </w:pPr>
    </w:p>
    <w:p w14:paraId="1A102B03" w14:textId="798E4585" w:rsidR="00B667EB" w:rsidRDefault="005E6C19" w:rsidP="005E6C19">
      <w:pPr>
        <w:pStyle w:val="32"/>
        <w:rPr>
          <w:rFonts w:hint="cs"/>
        </w:rPr>
      </w:pPr>
      <w:r>
        <w:t>Inside pages:</w:t>
      </w:r>
      <w:r w:rsidR="0061604D">
        <w:rPr>
          <w:rFonts w:hint="cs"/>
          <w:rtl/>
        </w:rPr>
        <w:t xml:space="preserve"> الصفحات الداخلية</w:t>
      </w:r>
    </w:p>
    <w:p w14:paraId="4178C93F" w14:textId="7C09F96D" w:rsidR="00C806B3" w:rsidRDefault="00B667EB" w:rsidP="00B667EB">
      <w:r>
        <w:t>Page</w:t>
      </w:r>
      <w:r w:rsidR="00893264">
        <w:t>s</w:t>
      </w:r>
      <w:r>
        <w:t xml:space="preserve"> 2</w:t>
      </w:r>
      <w:r w:rsidR="00C806B3">
        <w:t>-3</w:t>
      </w:r>
      <w:r w:rsidR="00893264">
        <w:t>:</w:t>
      </w:r>
      <w:r w:rsidR="00502D6B">
        <w:t xml:space="preserve"> I</w:t>
      </w:r>
      <w:r>
        <w:t>nfographic</w:t>
      </w:r>
      <w:r w:rsidR="00C806B3">
        <w:t xml:space="preserve"> and </w:t>
      </w:r>
      <w:r>
        <w:t>introduction</w:t>
      </w:r>
      <w:r w:rsidR="00923FD5">
        <w:rPr>
          <w:rFonts w:hint="cs"/>
          <w:rtl/>
        </w:rPr>
        <w:t xml:space="preserve"> المخطط</w:t>
      </w:r>
      <w:r w:rsidR="000C04D4">
        <w:rPr>
          <w:rFonts w:hint="cs"/>
          <w:rtl/>
        </w:rPr>
        <w:t>ات</w:t>
      </w:r>
      <w:r w:rsidR="00923FD5">
        <w:rPr>
          <w:rFonts w:hint="cs"/>
          <w:rtl/>
        </w:rPr>
        <w:t xml:space="preserve"> </w:t>
      </w:r>
      <w:r w:rsidR="000C04D4">
        <w:rPr>
          <w:rFonts w:hint="cs"/>
          <w:rtl/>
        </w:rPr>
        <w:t>الرسومية</w:t>
      </w:r>
      <w:r w:rsidR="00923FD5">
        <w:rPr>
          <w:rFonts w:hint="cs"/>
          <w:rtl/>
        </w:rPr>
        <w:t xml:space="preserve"> والمقدمة </w:t>
      </w:r>
      <w:r>
        <w:t>.</w:t>
      </w:r>
      <w:r w:rsidR="00C806B3">
        <w:t xml:space="preserve"> (Subfolder</w:t>
      </w:r>
      <w:r w:rsidR="000C04D4">
        <w:rPr>
          <w:rFonts w:hint="cs"/>
          <w:rtl/>
        </w:rPr>
        <w:t xml:space="preserve"> ملف فرعي</w:t>
      </w:r>
      <w:r w:rsidR="00C806B3">
        <w:t xml:space="preserve">: </w:t>
      </w:r>
      <w:r w:rsidR="00C806B3" w:rsidRPr="00C806B3">
        <w:t>Page 2-3 Infographics and introduction</w:t>
      </w:r>
      <w:r w:rsidR="00C806B3">
        <w:t>)</w:t>
      </w:r>
    </w:p>
    <w:p w14:paraId="5FDC7528" w14:textId="18480F3D" w:rsidR="0049625A" w:rsidRDefault="0049625A" w:rsidP="00B667EB">
      <w:pPr>
        <w:rPr>
          <w:rFonts w:hint="cs"/>
          <w:rtl/>
        </w:rPr>
      </w:pPr>
      <w:r>
        <w:t>Map and all text must be included. You may create any other elements you need. You may edit the map.</w:t>
      </w:r>
    </w:p>
    <w:p w14:paraId="37E21D2C" w14:textId="19FFB231" w:rsidR="008428D5" w:rsidRDefault="008428D5" w:rsidP="00B667EB">
      <w:pPr>
        <w:rPr>
          <w:rFonts w:hint="cs"/>
        </w:rPr>
      </w:pPr>
      <w:r w:rsidRPr="008428D5">
        <w:rPr>
          <w:rFonts w:cs="Times New Roman"/>
          <w:rtl/>
        </w:rPr>
        <w:t>يجب تضمين الخريطة وجميع النصوص. يمكنك إنشاء أي عناصر أخرى تحتاج إليها. يمكنك تعديل الخريطة</w:t>
      </w:r>
      <w:r w:rsidRPr="008428D5">
        <w:t>.</w:t>
      </w:r>
    </w:p>
    <w:p w14:paraId="3EACF609" w14:textId="77777777" w:rsidR="00C46627" w:rsidRDefault="00B667EB" w:rsidP="004D7393">
      <w:pPr>
        <w:rPr>
          <w:color w:val="000000" w:themeColor="text1"/>
        </w:rPr>
      </w:pPr>
      <w:r>
        <w:t>Page</w:t>
      </w:r>
      <w:r w:rsidR="00893264">
        <w:t>s</w:t>
      </w:r>
      <w:r>
        <w:t xml:space="preserve"> 4-5</w:t>
      </w:r>
      <w:r w:rsidR="00893264">
        <w:t>:</w:t>
      </w:r>
      <w:r>
        <w:t xml:space="preserve"> Article with image</w:t>
      </w:r>
      <w:r w:rsidR="00B708E6">
        <w:t xml:space="preserve"> </w:t>
      </w:r>
      <w:r>
        <w:t xml:space="preserve">collage </w:t>
      </w:r>
      <w:r w:rsidR="009A4864">
        <w:t xml:space="preserve">including a minimum of </w:t>
      </w:r>
      <w:r>
        <w:t>3 images</w:t>
      </w:r>
      <w:r w:rsidR="00BB153F">
        <w:t xml:space="preserve"> </w:t>
      </w:r>
      <w:r w:rsidR="002E080E">
        <w:t xml:space="preserve">from primary </w:t>
      </w:r>
      <w:r w:rsidR="00BB153F">
        <w:t>images folder</w:t>
      </w:r>
      <w:r>
        <w:t xml:space="preserve"> </w:t>
      </w:r>
      <w:r w:rsidR="005E6C19">
        <w:rPr>
          <w:color w:val="000000" w:themeColor="text1"/>
        </w:rPr>
        <w:t xml:space="preserve">(subfolder: </w:t>
      </w:r>
      <w:r w:rsidR="005E6C19" w:rsidRPr="005E6C19">
        <w:rPr>
          <w:color w:val="000000" w:themeColor="text1"/>
        </w:rPr>
        <w:t>Page 4-5 Article1</w:t>
      </w:r>
      <w:r w:rsidR="005E6C19">
        <w:rPr>
          <w:color w:val="000000" w:themeColor="text1"/>
        </w:rPr>
        <w:t>)</w:t>
      </w:r>
    </w:p>
    <w:p w14:paraId="42F06502" w14:textId="78541785" w:rsidR="00B667EB" w:rsidRPr="005E6C19" w:rsidRDefault="004D7393" w:rsidP="00777A62">
      <w:pPr>
        <w:bidi/>
        <w:rPr>
          <w:rFonts w:hint="cs"/>
          <w:color w:val="000000" w:themeColor="text1"/>
        </w:rPr>
      </w:pPr>
      <w:r>
        <w:rPr>
          <w:rFonts w:hint="cs"/>
          <w:color w:val="000000" w:themeColor="text1"/>
          <w:rtl/>
        </w:rPr>
        <w:t xml:space="preserve"> </w:t>
      </w:r>
      <w:r w:rsidRPr="004D7393">
        <w:rPr>
          <w:rFonts w:cs="Times New Roman"/>
          <w:color w:val="000000" w:themeColor="text1"/>
          <w:rtl/>
        </w:rPr>
        <w:t>الم</w:t>
      </w:r>
      <w:r>
        <w:rPr>
          <w:rFonts w:cs="Times New Roman" w:hint="cs"/>
          <w:color w:val="000000" w:themeColor="text1"/>
          <w:rtl/>
        </w:rPr>
        <w:t>ق</w:t>
      </w:r>
      <w:r>
        <w:rPr>
          <w:rFonts w:cs="Times New Roman"/>
          <w:color w:val="000000" w:themeColor="text1"/>
          <w:rtl/>
        </w:rPr>
        <w:t>ا</w:t>
      </w:r>
      <w:r>
        <w:rPr>
          <w:rFonts w:cs="Times New Roman" w:hint="cs"/>
          <w:color w:val="000000" w:themeColor="text1"/>
          <w:rtl/>
        </w:rPr>
        <w:t>ل</w:t>
      </w:r>
      <w:r>
        <w:rPr>
          <w:rFonts w:cs="Times New Roman"/>
          <w:color w:val="000000" w:themeColor="text1"/>
          <w:rtl/>
        </w:rPr>
        <w:t>ة مع الكولاج</w:t>
      </w:r>
      <w:r w:rsidRPr="004D7393">
        <w:rPr>
          <w:rFonts w:cs="Times New Roman"/>
          <w:color w:val="000000" w:themeColor="text1"/>
          <w:rtl/>
        </w:rPr>
        <w:t xml:space="preserve"> بما لا يقل عن 3 صور من مجلد الصور</w:t>
      </w:r>
      <w:r w:rsidR="00C46627">
        <w:rPr>
          <w:rFonts w:cs="Times New Roman"/>
          <w:color w:val="000000" w:themeColor="text1"/>
        </w:rPr>
        <w:t xml:space="preserve"> </w:t>
      </w:r>
      <w:r w:rsidR="00C46627">
        <w:t>primary images</w:t>
      </w:r>
      <w:r w:rsidRPr="004D7393">
        <w:rPr>
          <w:rFonts w:cs="Times New Roman"/>
          <w:color w:val="000000" w:themeColor="text1"/>
          <w:rtl/>
        </w:rPr>
        <w:t xml:space="preserve"> </w:t>
      </w:r>
      <w:r w:rsidR="00C46627">
        <w:rPr>
          <w:rFonts w:cs="Times New Roman"/>
          <w:color w:val="000000" w:themeColor="text1"/>
        </w:rPr>
        <w:t xml:space="preserve"> </w:t>
      </w:r>
    </w:p>
    <w:p w14:paraId="1B5FE1AF" w14:textId="7FB90F52" w:rsidR="00B667EB" w:rsidRDefault="00B667EB" w:rsidP="00B667EB">
      <w:r>
        <w:t>Page</w:t>
      </w:r>
      <w:r w:rsidR="00893264">
        <w:t>s</w:t>
      </w:r>
      <w:r>
        <w:t xml:space="preserve"> 6-7</w:t>
      </w:r>
      <w:r w:rsidR="00893264">
        <w:t>:</w:t>
      </w:r>
      <w:r>
        <w:t xml:space="preserve"> Article with </w:t>
      </w:r>
      <w:r w:rsidR="009A4864">
        <w:t xml:space="preserve">image collage including a minimum of 3 images </w:t>
      </w:r>
      <w:r w:rsidR="002E080E">
        <w:t xml:space="preserve">from primary images folder </w:t>
      </w:r>
      <w:r w:rsidR="005E6C19">
        <w:t xml:space="preserve">(subfolder: </w:t>
      </w:r>
      <w:r w:rsidR="005E6C19" w:rsidRPr="005E6C19">
        <w:t>Page 6-7 Article2</w:t>
      </w:r>
      <w:r w:rsidR="005E6C19">
        <w:t>)</w:t>
      </w:r>
    </w:p>
    <w:p w14:paraId="6193C34A" w14:textId="77777777" w:rsidR="00777A62" w:rsidRPr="005E6C19" w:rsidRDefault="00777A62" w:rsidP="00777A62">
      <w:pPr>
        <w:bidi/>
        <w:rPr>
          <w:rFonts w:hint="cs"/>
          <w:color w:val="000000" w:themeColor="text1"/>
        </w:rPr>
      </w:pPr>
      <w:r w:rsidRPr="004D7393">
        <w:rPr>
          <w:rFonts w:cs="Times New Roman"/>
          <w:color w:val="000000" w:themeColor="text1"/>
          <w:rtl/>
        </w:rPr>
        <w:t>الم</w:t>
      </w:r>
      <w:r>
        <w:rPr>
          <w:rFonts w:cs="Times New Roman" w:hint="cs"/>
          <w:color w:val="000000" w:themeColor="text1"/>
          <w:rtl/>
        </w:rPr>
        <w:t>ق</w:t>
      </w:r>
      <w:r>
        <w:rPr>
          <w:rFonts w:cs="Times New Roman"/>
          <w:color w:val="000000" w:themeColor="text1"/>
          <w:rtl/>
        </w:rPr>
        <w:t>ا</w:t>
      </w:r>
      <w:r>
        <w:rPr>
          <w:rFonts w:cs="Times New Roman" w:hint="cs"/>
          <w:color w:val="000000" w:themeColor="text1"/>
          <w:rtl/>
        </w:rPr>
        <w:t>ل</w:t>
      </w:r>
      <w:r>
        <w:rPr>
          <w:rFonts w:cs="Times New Roman"/>
          <w:color w:val="000000" w:themeColor="text1"/>
          <w:rtl/>
        </w:rPr>
        <w:t>ة مع الكولاج</w:t>
      </w:r>
      <w:r w:rsidRPr="004D7393">
        <w:rPr>
          <w:rFonts w:cs="Times New Roman"/>
          <w:color w:val="000000" w:themeColor="text1"/>
          <w:rtl/>
        </w:rPr>
        <w:t xml:space="preserve"> بما لا يقل عن 3 صور من مجلد الصور</w:t>
      </w:r>
      <w:r>
        <w:rPr>
          <w:rFonts w:cs="Times New Roman"/>
          <w:color w:val="000000" w:themeColor="text1"/>
        </w:rPr>
        <w:t xml:space="preserve"> </w:t>
      </w:r>
      <w:r>
        <w:t>primary images</w:t>
      </w:r>
      <w:r w:rsidRPr="004D7393">
        <w:rPr>
          <w:rFonts w:cs="Times New Roman"/>
          <w:color w:val="000000" w:themeColor="text1"/>
          <w:rtl/>
        </w:rPr>
        <w:t xml:space="preserve"> </w:t>
      </w:r>
      <w:r>
        <w:rPr>
          <w:rFonts w:cs="Times New Roman"/>
          <w:color w:val="000000" w:themeColor="text1"/>
        </w:rPr>
        <w:t xml:space="preserve"> </w:t>
      </w:r>
    </w:p>
    <w:p w14:paraId="41F7FC38" w14:textId="77777777" w:rsidR="00777A62" w:rsidRDefault="00777A62" w:rsidP="00B667EB"/>
    <w:p w14:paraId="49644CFE" w14:textId="47DB00B4" w:rsidR="00167217" w:rsidRDefault="00167217" w:rsidP="0092404C">
      <w:pPr>
        <w:rPr>
          <w:rFonts w:hint="cs"/>
        </w:rPr>
      </w:pPr>
      <w:r w:rsidRPr="00167217">
        <w:rPr>
          <w:noProof/>
          <w:lang w:val="en-US"/>
        </w:rPr>
        <w:lastRenderedPageBreak/>
        <w:drawing>
          <wp:inline distT="0" distB="0" distL="0" distR="0" wp14:anchorId="5385B396" wp14:editId="3C61ACC2">
            <wp:extent cx="2121094" cy="150114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142" cy="1509667"/>
                    </a:xfrm>
                    <a:prstGeom prst="rect">
                      <a:avLst/>
                    </a:prstGeom>
                  </pic:spPr>
                </pic:pic>
              </a:graphicData>
            </a:graphic>
          </wp:inline>
        </w:drawing>
      </w:r>
      <w:r w:rsidR="009A4864">
        <w:t xml:space="preserve"> </w:t>
      </w:r>
      <w:r w:rsidR="009A4864">
        <w:br/>
        <w:t>*</w:t>
      </w:r>
      <w:r w:rsidR="009A4864" w:rsidRPr="009A4864">
        <w:rPr>
          <w:i/>
          <w:sz w:val="16"/>
          <w:szCs w:val="16"/>
        </w:rPr>
        <w:t>This is a b</w:t>
      </w:r>
      <w:r w:rsidR="000D7803">
        <w:rPr>
          <w:i/>
          <w:sz w:val="16"/>
          <w:szCs w:val="16"/>
        </w:rPr>
        <w:t>asic example of the required elements</w:t>
      </w:r>
      <w:r w:rsidR="009A4864" w:rsidRPr="009A4864">
        <w:rPr>
          <w:i/>
          <w:sz w:val="16"/>
          <w:szCs w:val="16"/>
        </w:rPr>
        <w:t xml:space="preserve"> for each spread</w:t>
      </w:r>
      <w:r w:rsidR="0092404C" w:rsidRPr="0092404C">
        <w:rPr>
          <w:rtl/>
        </w:rPr>
        <w:t xml:space="preserve"> </w:t>
      </w:r>
      <w:r w:rsidR="0092404C">
        <w:rPr>
          <w:rFonts w:cs="Times New Roman"/>
          <w:i/>
          <w:sz w:val="16"/>
          <w:szCs w:val="16"/>
          <w:rtl/>
        </w:rPr>
        <w:t>هذا</w:t>
      </w:r>
      <w:r w:rsidR="0092404C" w:rsidRPr="0092404C">
        <w:rPr>
          <w:rFonts w:cs="Times New Roman"/>
          <w:i/>
          <w:sz w:val="16"/>
          <w:szCs w:val="16"/>
          <w:rtl/>
        </w:rPr>
        <w:t xml:space="preserve"> مثال أساسي على</w:t>
      </w:r>
      <w:r w:rsidR="0092404C">
        <w:rPr>
          <w:rFonts w:cs="Times New Roman" w:hint="cs"/>
          <w:i/>
          <w:sz w:val="16"/>
          <w:szCs w:val="16"/>
          <w:rtl/>
        </w:rPr>
        <w:t xml:space="preserve"> كيفية توزيع</w:t>
      </w:r>
      <w:r w:rsidR="0092404C" w:rsidRPr="0092404C">
        <w:rPr>
          <w:rFonts w:cs="Times New Roman"/>
          <w:i/>
          <w:sz w:val="16"/>
          <w:szCs w:val="16"/>
          <w:rtl/>
        </w:rPr>
        <w:t xml:space="preserve"> العناصر المطلوبة لكل </w:t>
      </w:r>
      <w:r w:rsidR="0092404C">
        <w:rPr>
          <w:rFonts w:cs="Times New Roman" w:hint="cs"/>
          <w:i/>
          <w:sz w:val="16"/>
          <w:szCs w:val="16"/>
          <w:rtl/>
        </w:rPr>
        <w:t>مقالة او منشور</w:t>
      </w:r>
    </w:p>
    <w:p w14:paraId="5AC035E4" w14:textId="77777777" w:rsidR="00B667EB" w:rsidRDefault="00B667EB" w:rsidP="00B667EB"/>
    <w:p w14:paraId="042CBF44" w14:textId="4CFB4671" w:rsidR="00CC7515" w:rsidRDefault="00CC7515" w:rsidP="00B667EB">
      <w:r>
        <w:t>All text in the files must be used, you may add additional text.</w:t>
      </w:r>
      <w:r w:rsidR="0092404C" w:rsidRPr="0092404C">
        <w:rPr>
          <w:rtl/>
        </w:rPr>
        <w:t xml:space="preserve"> </w:t>
      </w:r>
      <w:r w:rsidR="0092404C" w:rsidRPr="0092404C">
        <w:rPr>
          <w:rFonts w:cs="Times New Roman"/>
          <w:rtl/>
        </w:rPr>
        <w:t xml:space="preserve">يجب استخدام كل النص في الملفات، </w:t>
      </w:r>
      <w:r w:rsidR="0092404C">
        <w:rPr>
          <w:rFonts w:cs="Times New Roman" w:hint="cs"/>
          <w:rtl/>
        </w:rPr>
        <w:t>و</w:t>
      </w:r>
      <w:r w:rsidR="0092404C" w:rsidRPr="0092404C">
        <w:rPr>
          <w:rFonts w:cs="Times New Roman"/>
          <w:rtl/>
        </w:rPr>
        <w:t>يمكنك إضافة نص إضافي</w:t>
      </w:r>
    </w:p>
    <w:p w14:paraId="0A1F238F" w14:textId="0C6A3561" w:rsidR="005A343D" w:rsidRDefault="00481BA6" w:rsidP="00B667EB">
      <w:pPr>
        <w:rPr>
          <w:rFonts w:hint="cs"/>
          <w:rtl/>
        </w:rPr>
      </w:pPr>
      <w:r>
        <w:t xml:space="preserve">The text files for the articles have an INFOBOX </w:t>
      </w:r>
      <w:r w:rsidR="009A4864">
        <w:t>which you must</w:t>
      </w:r>
      <w:r>
        <w:t xml:space="preserve"> make a design for. You can place this box anywhere you like.</w:t>
      </w:r>
    </w:p>
    <w:p w14:paraId="54760B53" w14:textId="27DC7BA1" w:rsidR="00861EF2" w:rsidRPr="00925FB6" w:rsidRDefault="00861EF2" w:rsidP="00861EF2">
      <w:pPr>
        <w:bidi/>
        <w:rPr>
          <w:rFonts w:hint="cs"/>
        </w:rPr>
      </w:pPr>
      <w:r>
        <w:rPr>
          <w:rFonts w:cs="Times New Roman"/>
          <w:rtl/>
        </w:rPr>
        <w:t>الملفات النصية لل</w:t>
      </w:r>
      <w:r>
        <w:rPr>
          <w:rFonts w:cs="Times New Roman" w:hint="cs"/>
          <w:rtl/>
        </w:rPr>
        <w:t>مقالة</w:t>
      </w:r>
      <w:r>
        <w:rPr>
          <w:rFonts w:cs="Times New Roman"/>
          <w:rtl/>
        </w:rPr>
        <w:t xml:space="preserve"> لديها </w:t>
      </w:r>
      <w:r>
        <w:rPr>
          <w:rFonts w:cs="Times New Roman" w:hint="cs"/>
          <w:rtl/>
        </w:rPr>
        <w:t xml:space="preserve">مربع معلومات </w:t>
      </w:r>
      <w:r>
        <w:t>INFOBOX</w:t>
      </w:r>
      <w:r>
        <w:rPr>
          <w:rFonts w:cs="Times New Roman"/>
          <w:rtl/>
        </w:rPr>
        <w:t xml:space="preserve"> التي يجب أن </w:t>
      </w:r>
      <w:r>
        <w:rPr>
          <w:rFonts w:cs="Times New Roman" w:hint="cs"/>
          <w:rtl/>
        </w:rPr>
        <w:t>تعمل لها شكل او تصميم</w:t>
      </w:r>
      <w:r w:rsidRPr="00861EF2">
        <w:rPr>
          <w:rFonts w:cs="Times New Roman"/>
          <w:rtl/>
        </w:rPr>
        <w:t>. يمكنك وضع هذا المربع في أي مكان تريد</w:t>
      </w:r>
      <w:r w:rsidRPr="00861EF2">
        <w:t>.</w:t>
      </w:r>
    </w:p>
    <w:p w14:paraId="6F767AD7" w14:textId="1EFD937E" w:rsidR="006160A1" w:rsidRDefault="00C82439" w:rsidP="00B667EB">
      <w:pPr>
        <w:rPr>
          <w:rFonts w:hint="cs"/>
          <w:rtl/>
        </w:rPr>
      </w:pPr>
      <w:r>
        <w:t>The image collage styles</w:t>
      </w:r>
      <w:r w:rsidR="00B667EB">
        <w:t xml:space="preserve"> </w:t>
      </w:r>
      <w:r>
        <w:t xml:space="preserve">can be completely different </w:t>
      </w:r>
      <w:r w:rsidR="00B667EB">
        <w:t>from page to page, they do not need to match.</w:t>
      </w:r>
      <w:r w:rsidR="006160A1">
        <w:t xml:space="preserve"> You may create your own background texture</w:t>
      </w:r>
      <w:r w:rsidR="00FB1656">
        <w:t>s</w:t>
      </w:r>
      <w:r w:rsidR="006160A1">
        <w:t>, illustrations or other additional design</w:t>
      </w:r>
      <w:r w:rsidR="00481BA6">
        <w:t xml:space="preserve"> </w:t>
      </w:r>
      <w:r w:rsidR="006160A1">
        <w:t>elements</w:t>
      </w:r>
      <w:r w:rsidR="00481BA6">
        <w:t>.</w:t>
      </w:r>
    </w:p>
    <w:p w14:paraId="569CA4C1" w14:textId="645D9456" w:rsidR="00450137" w:rsidRPr="000775E5" w:rsidRDefault="00450137" w:rsidP="00DC2DB1">
      <w:pPr>
        <w:bidi/>
        <w:rPr>
          <w:rFonts w:hint="cs"/>
          <w:rtl/>
          <w:lang w:val="en-US"/>
        </w:rPr>
      </w:pPr>
      <w:r>
        <w:rPr>
          <w:rFonts w:hint="cs"/>
          <w:rtl/>
        </w:rPr>
        <w:t xml:space="preserve">صور الكولاج </w:t>
      </w:r>
      <w:r w:rsidR="004D2D46">
        <w:rPr>
          <w:rFonts w:hint="cs"/>
          <w:rtl/>
        </w:rPr>
        <w:t xml:space="preserve">يمكن ان تكون </w:t>
      </w:r>
      <w:r w:rsidR="00325C96">
        <w:rPr>
          <w:rFonts w:hint="cs"/>
          <w:rtl/>
          <w:lang w:val="en-US"/>
        </w:rPr>
        <w:t>مختلفة</w:t>
      </w:r>
      <w:r w:rsidR="00DC2DB1">
        <w:rPr>
          <w:rFonts w:hint="cs"/>
          <w:rtl/>
          <w:lang w:val="en-US"/>
        </w:rPr>
        <w:t xml:space="preserve"> كليا ما بين</w:t>
      </w:r>
      <w:r w:rsidR="00A14A00">
        <w:rPr>
          <w:rFonts w:hint="cs"/>
          <w:rtl/>
          <w:lang w:val="en-US"/>
        </w:rPr>
        <w:t xml:space="preserve"> صفحة </w:t>
      </w:r>
      <w:r w:rsidR="00DC2DB1">
        <w:rPr>
          <w:rFonts w:hint="cs"/>
          <w:rtl/>
          <w:lang w:val="en-US"/>
        </w:rPr>
        <w:t>و</w:t>
      </w:r>
      <w:r w:rsidR="00325C96">
        <w:rPr>
          <w:rFonts w:hint="cs"/>
          <w:rtl/>
          <w:lang w:val="en-US"/>
        </w:rPr>
        <w:t>أخرى</w:t>
      </w:r>
      <w:r w:rsidR="00D81CDF">
        <w:rPr>
          <w:rFonts w:hint="cs"/>
          <w:rtl/>
          <w:lang w:val="en-US"/>
        </w:rPr>
        <w:t>، لا يوجد هناك حاجة</w:t>
      </w:r>
      <w:r w:rsidR="00325C96">
        <w:rPr>
          <w:rFonts w:hint="cs"/>
          <w:rtl/>
          <w:lang w:val="en-US"/>
        </w:rPr>
        <w:t xml:space="preserve"> للتشابه بينهم. كما يمكنك عمل ملامس للخلفية بطريقتك الخاصة</w:t>
      </w:r>
      <w:r w:rsidR="00DC2DB1">
        <w:rPr>
          <w:rFonts w:hint="cs"/>
          <w:rtl/>
          <w:lang w:val="en-US"/>
        </w:rPr>
        <w:t xml:space="preserve"> ورسومات او اية عناصر تصميمية أخرى.</w:t>
      </w:r>
    </w:p>
    <w:p w14:paraId="24B947C8" w14:textId="77777777" w:rsidR="00602B96" w:rsidRDefault="00602B96" w:rsidP="00B667EB"/>
    <w:p w14:paraId="730399E5" w14:textId="4AE06236" w:rsidR="00602B96" w:rsidRDefault="00602B96" w:rsidP="00B667EB">
      <w:pPr>
        <w:rPr>
          <w:b/>
        </w:rPr>
      </w:pPr>
      <w:r w:rsidRPr="00602B96">
        <w:rPr>
          <w:b/>
        </w:rPr>
        <w:t xml:space="preserve">Name your final files </w:t>
      </w:r>
      <w:r>
        <w:rPr>
          <w:b/>
        </w:rPr>
        <w:t>YY</w:t>
      </w:r>
      <w:r w:rsidRPr="00602B96">
        <w:rPr>
          <w:b/>
        </w:rPr>
        <w:t xml:space="preserve">_magazine.indd and </w:t>
      </w:r>
      <w:r>
        <w:rPr>
          <w:b/>
        </w:rPr>
        <w:t>YY</w:t>
      </w:r>
      <w:r w:rsidRPr="00602B96">
        <w:rPr>
          <w:b/>
        </w:rPr>
        <w:t>_magazine.pdf</w:t>
      </w:r>
      <w:r>
        <w:rPr>
          <w:b/>
        </w:rPr>
        <w:t xml:space="preserve"> </w:t>
      </w:r>
      <w:r w:rsidR="00AB4B73">
        <w:rPr>
          <w:b/>
        </w:rPr>
        <w:t>(</w:t>
      </w:r>
      <w:r w:rsidR="00925FB6">
        <w:rPr>
          <w:b/>
        </w:rPr>
        <w:t>YY</w:t>
      </w:r>
      <w:r>
        <w:rPr>
          <w:b/>
        </w:rPr>
        <w:t xml:space="preserve"> is your competitor number</w:t>
      </w:r>
      <w:r w:rsidR="00AB4B73">
        <w:rPr>
          <w:b/>
        </w:rPr>
        <w:t>)</w:t>
      </w:r>
      <w:r>
        <w:rPr>
          <w:b/>
        </w:rPr>
        <w:t>.</w:t>
      </w:r>
    </w:p>
    <w:p w14:paraId="7C22A80A" w14:textId="77777777" w:rsidR="003052BA" w:rsidRDefault="003052BA" w:rsidP="00B667EB">
      <w:pPr>
        <w:rPr>
          <w:b/>
        </w:rPr>
      </w:pPr>
    </w:p>
    <w:p w14:paraId="22F64C6A" w14:textId="3EA7FFA5" w:rsidR="003052BA" w:rsidRPr="003052BA" w:rsidRDefault="003052BA" w:rsidP="003052BA">
      <w:pPr>
        <w:rPr>
          <w:rFonts w:hint="cs"/>
          <w:b/>
        </w:rPr>
      </w:pPr>
      <w:r w:rsidRPr="003052BA">
        <w:rPr>
          <w:b/>
        </w:rPr>
        <w:t>You must deliver:</w:t>
      </w:r>
      <w:r w:rsidR="00DC2DB1">
        <w:rPr>
          <w:rFonts w:hint="cs"/>
          <w:b/>
          <w:rtl/>
        </w:rPr>
        <w:t xml:space="preserve"> يجب ان تسلم </w:t>
      </w:r>
    </w:p>
    <w:p w14:paraId="2751C132" w14:textId="5DDE4ADC" w:rsidR="003052BA" w:rsidRDefault="003052BA" w:rsidP="003052BA">
      <w:pPr>
        <w:rPr>
          <w:rFonts w:hint="cs"/>
          <w:rtl/>
        </w:rPr>
      </w:pPr>
      <w:r w:rsidRPr="003052BA">
        <w:t>1 mock-up of magazine (booklet), folded and trimmed to size – printed at 85% (stapling is not required)</w:t>
      </w:r>
    </w:p>
    <w:p w14:paraId="24A82EF5" w14:textId="301B51FC" w:rsidR="00DC2DB1" w:rsidRDefault="00101F65" w:rsidP="003052BA">
      <w:pPr>
        <w:rPr>
          <w:rFonts w:hint="cs"/>
        </w:rPr>
      </w:pPr>
      <w:r>
        <w:rPr>
          <w:rFonts w:hint="cs"/>
          <w:rtl/>
        </w:rPr>
        <w:t>طباعة نموذج مصغر للمجلة مطوي ومقصوص بحجم طباعة ٨٥٪ (التدبيس غير مطلوب)</w:t>
      </w:r>
    </w:p>
    <w:p w14:paraId="72B7D194" w14:textId="6EB1AD6E" w:rsidR="003052BA" w:rsidRPr="003052BA" w:rsidRDefault="003052BA" w:rsidP="003052BA">
      <w:r>
        <w:t xml:space="preserve">1x INDD, 1 x PDF, Links, Fonts &amp; Working files </w:t>
      </w:r>
    </w:p>
    <w:p w14:paraId="5895782D" w14:textId="77777777" w:rsidR="003052BA" w:rsidRPr="00602B96" w:rsidRDefault="003052BA" w:rsidP="00B667EB">
      <w:pPr>
        <w:rPr>
          <w:b/>
        </w:rPr>
      </w:pPr>
    </w:p>
    <w:p w14:paraId="0C25332B" w14:textId="77777777" w:rsidR="00481BA6" w:rsidRDefault="00481BA6" w:rsidP="00B667EB"/>
    <w:p w14:paraId="47DA8006" w14:textId="77777777" w:rsidR="002D4E3F" w:rsidRDefault="00FB1656" w:rsidP="00FB1656">
      <w:pPr>
        <w:pStyle w:val="32"/>
      </w:pPr>
      <w:r>
        <w:t>Task 2:</w:t>
      </w:r>
      <w:r w:rsidR="0041760B">
        <w:t xml:space="preserve"> </w:t>
      </w:r>
    </w:p>
    <w:p w14:paraId="10BF7699" w14:textId="0C2F4443" w:rsidR="002D4E3F" w:rsidRDefault="0041760B" w:rsidP="002D4E3F">
      <w:pPr>
        <w:pStyle w:val="32"/>
        <w:rPr>
          <w:rFonts w:hint="cs"/>
        </w:rPr>
      </w:pPr>
      <w:r>
        <w:t xml:space="preserve">Facebook &amp; Instagram </w:t>
      </w:r>
      <w:r w:rsidR="002D4E3F">
        <w:t>Posts</w:t>
      </w:r>
      <w:r w:rsidR="007E423C">
        <w:rPr>
          <w:rFonts w:hint="cs"/>
          <w:rtl/>
        </w:rPr>
        <w:t xml:space="preserve"> مشاركات للفيس بوك والانستغ</w:t>
      </w:r>
      <w:r w:rsidR="00436B0B">
        <w:rPr>
          <w:rFonts w:hint="cs"/>
          <w:rtl/>
        </w:rPr>
        <w:t xml:space="preserve">رام </w:t>
      </w:r>
    </w:p>
    <w:p w14:paraId="2147EE5B" w14:textId="77777777" w:rsidR="00737026" w:rsidRDefault="005A02B8" w:rsidP="00B667EB">
      <w:pPr>
        <w:rPr>
          <w:rFonts w:hint="cs"/>
          <w:rtl/>
        </w:rPr>
      </w:pPr>
      <w:r>
        <w:t xml:space="preserve">You </w:t>
      </w:r>
      <w:r w:rsidR="00B667EB">
        <w:t xml:space="preserve">will need </w:t>
      </w:r>
      <w:r>
        <w:t xml:space="preserve">to create </w:t>
      </w:r>
      <w:r w:rsidR="00B667EB">
        <w:t xml:space="preserve">a </w:t>
      </w:r>
      <w:r w:rsidR="00C82439">
        <w:t>Facebook</w:t>
      </w:r>
      <w:r w:rsidR="00E8337B">
        <w:t xml:space="preserve"> Post</w:t>
      </w:r>
      <w:r w:rsidR="00C82439">
        <w:t xml:space="preserve"> and I</w:t>
      </w:r>
      <w:r w:rsidR="00B667EB">
        <w:t xml:space="preserve">nstagram </w:t>
      </w:r>
      <w:r>
        <w:t xml:space="preserve">Post </w:t>
      </w:r>
      <w:r w:rsidR="0027489D">
        <w:t xml:space="preserve">for </w:t>
      </w:r>
      <w:r w:rsidR="0027489D" w:rsidRPr="00A03E60">
        <w:rPr>
          <w:i/>
        </w:rPr>
        <w:t>each</w:t>
      </w:r>
      <w:r w:rsidR="0027489D">
        <w:t xml:space="preserve"> collage</w:t>
      </w:r>
      <w:r w:rsidR="00D34B38">
        <w:t xml:space="preserve"> </w:t>
      </w:r>
    </w:p>
    <w:p w14:paraId="29A0FA00" w14:textId="3EB3A0DE" w:rsidR="00B667EB" w:rsidRDefault="00737026" w:rsidP="00B667EB">
      <w:pPr>
        <w:rPr>
          <w:rFonts w:hint="cs"/>
          <w:rtl/>
        </w:rPr>
      </w:pPr>
      <w:r w:rsidRPr="00737026">
        <w:rPr>
          <w:rFonts w:cs="Times New Roman"/>
          <w:rtl/>
        </w:rPr>
        <w:t>سوف تحتاج إل</w:t>
      </w:r>
      <w:r w:rsidR="007E423C">
        <w:rPr>
          <w:rFonts w:cs="Times New Roman"/>
          <w:rtl/>
        </w:rPr>
        <w:t>ى إنشاء مشاركة الفيس</w:t>
      </w:r>
      <w:r w:rsidR="007E423C">
        <w:rPr>
          <w:rFonts w:cs="Times New Roman" w:hint="cs"/>
          <w:rtl/>
        </w:rPr>
        <w:t xml:space="preserve"> </w:t>
      </w:r>
      <w:r w:rsidR="007E423C">
        <w:rPr>
          <w:rFonts w:cs="Times New Roman"/>
          <w:rtl/>
        </w:rPr>
        <w:t>بوك وإينست</w:t>
      </w:r>
      <w:r w:rsidR="007E423C">
        <w:rPr>
          <w:rFonts w:cs="Times New Roman" w:hint="cs"/>
          <w:rtl/>
        </w:rPr>
        <w:t>غ</w:t>
      </w:r>
      <w:r w:rsidRPr="00737026">
        <w:rPr>
          <w:rFonts w:cs="Times New Roman"/>
          <w:rtl/>
        </w:rPr>
        <w:t>رام آخر لكل الكولاج</w:t>
      </w:r>
      <w:r w:rsidR="00A03E60">
        <w:br/>
      </w:r>
      <w:r w:rsidR="00D34B38">
        <w:t>(2 Facebook Posts and 2</w:t>
      </w:r>
      <w:r w:rsidR="002D4E3F">
        <w:t xml:space="preserve"> Inst</w:t>
      </w:r>
      <w:r w:rsidR="00795411">
        <w:t>agram Posts</w:t>
      </w:r>
      <w:r w:rsidR="009E093F">
        <w:t xml:space="preserve"> from the two articles</w:t>
      </w:r>
      <w:r w:rsidR="00795411">
        <w:t>)</w:t>
      </w:r>
      <w:r w:rsidR="00B667EB">
        <w:t>.</w:t>
      </w:r>
    </w:p>
    <w:p w14:paraId="3D9F16C6" w14:textId="0C5A6921" w:rsidR="007E423C" w:rsidRDefault="007E423C" w:rsidP="00B667EB">
      <w:pPr>
        <w:rPr>
          <w:rFonts w:hint="cs"/>
        </w:rPr>
      </w:pPr>
      <w:r>
        <w:rPr>
          <w:rFonts w:hint="cs"/>
          <w:rtl/>
        </w:rPr>
        <w:t>(مشاركتين للفيس بوك ومشاركتين للانستغرام من المقالتين)</w:t>
      </w:r>
    </w:p>
    <w:p w14:paraId="4AEB264D" w14:textId="5B09977B" w:rsidR="00BD40FF" w:rsidRDefault="00BD40FF" w:rsidP="00B667EB">
      <w:r>
        <w:t xml:space="preserve">You need to choose a suitable crop that retains (keeps) the same impact as the magazine version, </w:t>
      </w:r>
      <w:r>
        <w:br/>
        <w:t>and that still makes sense within the requested size. Remember the target group.</w:t>
      </w:r>
    </w:p>
    <w:p w14:paraId="37BE441C" w14:textId="1206DE13" w:rsidR="00C47DA7" w:rsidRDefault="00C47DA7" w:rsidP="00C47DA7">
      <w:pPr>
        <w:bidi/>
        <w:rPr>
          <w:rFonts w:hint="cs"/>
          <w:rtl/>
        </w:rPr>
      </w:pPr>
      <w:r>
        <w:rPr>
          <w:rFonts w:hint="cs"/>
          <w:rtl/>
        </w:rPr>
        <w:t>عليك ان تختار قطع</w:t>
      </w:r>
      <w:r w:rsidR="00DC6A9F">
        <w:rPr>
          <w:rFonts w:hint="cs"/>
          <w:rtl/>
        </w:rPr>
        <w:t xml:space="preserve"> </w:t>
      </w:r>
      <w:r w:rsidR="00DC6A9F">
        <w:t>crop</w:t>
      </w:r>
      <w:r>
        <w:rPr>
          <w:rFonts w:hint="cs"/>
          <w:rtl/>
        </w:rPr>
        <w:t xml:space="preserve"> مناسب</w:t>
      </w:r>
      <w:r w:rsidR="0023488C">
        <w:rPr>
          <w:rFonts w:hint="cs"/>
          <w:rtl/>
        </w:rPr>
        <w:t xml:space="preserve"> او تحول </w:t>
      </w:r>
      <w:r w:rsidR="00F70912">
        <w:rPr>
          <w:rFonts w:hint="cs"/>
          <w:rtl/>
        </w:rPr>
        <w:t>المساحة</w:t>
      </w:r>
      <w:r w:rsidR="0023488C">
        <w:rPr>
          <w:rFonts w:hint="cs"/>
          <w:rtl/>
        </w:rPr>
        <w:t xml:space="preserve"> من طولي الى عرضي بحيث تحمل نفس أسلوب المجلة الاصلي</w:t>
      </w:r>
      <w:r>
        <w:rPr>
          <w:rFonts w:hint="cs"/>
          <w:rtl/>
        </w:rPr>
        <w:t xml:space="preserve"> للمحافظة</w:t>
      </w:r>
      <w:r w:rsidR="00DC6A9F">
        <w:rPr>
          <w:rFonts w:hint="cs"/>
          <w:rtl/>
        </w:rPr>
        <w:t xml:space="preserve"> على نفس </w:t>
      </w:r>
      <w:r w:rsidR="00F70912">
        <w:rPr>
          <w:rFonts w:hint="cs"/>
          <w:rtl/>
        </w:rPr>
        <w:t>تأثير المجلة. تذكر الفئة المستهدفة.</w:t>
      </w:r>
    </w:p>
    <w:p w14:paraId="75074DF2" w14:textId="7B41FC4B" w:rsidR="003D66E0" w:rsidRDefault="00FF39AD" w:rsidP="00B667EB">
      <w:pPr>
        <w:rPr>
          <w:rFonts w:hint="cs"/>
          <w:rtl/>
        </w:rPr>
      </w:pPr>
      <w:r>
        <w:t xml:space="preserve">The </w:t>
      </w:r>
      <w:r w:rsidR="00690233">
        <w:t xml:space="preserve">image </w:t>
      </w:r>
      <w:r>
        <w:t>posts are to be image based only, no text can be included</w:t>
      </w:r>
      <w:r w:rsidR="0061117C">
        <w:t>.</w:t>
      </w:r>
    </w:p>
    <w:p w14:paraId="40993D60" w14:textId="18640695" w:rsidR="00E11395" w:rsidRDefault="00E11395" w:rsidP="00B667EB">
      <w:pPr>
        <w:rPr>
          <w:rFonts w:hint="cs"/>
        </w:rPr>
      </w:pPr>
      <w:r>
        <w:rPr>
          <w:rFonts w:cs="Times New Roman"/>
          <w:rtl/>
        </w:rPr>
        <w:t>مشاركات الصور</w:t>
      </w:r>
      <w:r>
        <w:rPr>
          <w:rFonts w:cs="Times New Roman" w:hint="cs"/>
          <w:rtl/>
        </w:rPr>
        <w:t xml:space="preserve"> يجب</w:t>
      </w:r>
      <w:r>
        <w:rPr>
          <w:rFonts w:cs="Times New Roman"/>
          <w:rtl/>
        </w:rPr>
        <w:t xml:space="preserve"> أن تكون صور</w:t>
      </w:r>
      <w:r w:rsidRPr="00E11395">
        <w:rPr>
          <w:rFonts w:cs="Times New Roman"/>
          <w:rtl/>
        </w:rPr>
        <w:t xml:space="preserve"> فقط، لا يمكن تضمين النص</w:t>
      </w:r>
      <w:r w:rsidRPr="00E11395">
        <w:t>.</w:t>
      </w:r>
    </w:p>
    <w:p w14:paraId="357ED8F2" w14:textId="1B51A699" w:rsidR="00AC0B28" w:rsidRDefault="001B549C" w:rsidP="00B667EB">
      <w:r>
        <w:t>Facebook</w:t>
      </w:r>
      <w:r w:rsidR="00B667EB">
        <w:t xml:space="preserve"> </w:t>
      </w:r>
      <w:r w:rsidR="00E8337B">
        <w:t xml:space="preserve">Post </w:t>
      </w:r>
      <w:r w:rsidR="00B667EB">
        <w:t xml:space="preserve">size: </w:t>
      </w:r>
      <w:r w:rsidR="00925ECD">
        <w:t>1200 x 630 px</w:t>
      </w:r>
      <w:r w:rsidR="005B1511">
        <w:br/>
        <w:t>R</w:t>
      </w:r>
      <w:r w:rsidR="00656787">
        <w:t>esolution: 126</w:t>
      </w:r>
      <w:r w:rsidR="00AC0B28">
        <w:t xml:space="preserve"> ppi</w:t>
      </w:r>
      <w:r w:rsidR="005A4D3E">
        <w:br/>
      </w:r>
      <w:r w:rsidR="00B549E8">
        <w:lastRenderedPageBreak/>
        <w:t>ICC</w:t>
      </w:r>
      <w:r w:rsidR="00271781">
        <w:t xml:space="preserve"> profile: Adobe RGB 1998</w:t>
      </w:r>
      <w:r w:rsidR="00B549E8">
        <w:br/>
      </w:r>
      <w:r w:rsidR="00561E01">
        <w:t>Working File Format: psd (with layers)</w:t>
      </w:r>
      <w:r w:rsidR="00561E01">
        <w:br/>
        <w:t xml:space="preserve">Final </w:t>
      </w:r>
      <w:r w:rsidR="004E791C">
        <w:t>File</w:t>
      </w:r>
      <w:r w:rsidR="0027489D">
        <w:t xml:space="preserve"> </w:t>
      </w:r>
      <w:r w:rsidR="004E791C">
        <w:t>format: png</w:t>
      </w:r>
      <w:r w:rsidR="00561E01">
        <w:t xml:space="preserve"> (flattened)</w:t>
      </w:r>
    </w:p>
    <w:p w14:paraId="70580944" w14:textId="095C55AE" w:rsidR="009E093F" w:rsidRPr="009E093F" w:rsidRDefault="009E093F" w:rsidP="00B667EB">
      <w:pPr>
        <w:rPr>
          <w:b/>
        </w:rPr>
      </w:pPr>
      <w:r w:rsidRPr="009E093F">
        <w:rPr>
          <w:b/>
        </w:rPr>
        <w:t>Name your files YY_Facebook1 and YY_Facebook2</w:t>
      </w:r>
    </w:p>
    <w:p w14:paraId="0F6CB7C2" w14:textId="041C1DC2" w:rsidR="00561E01" w:rsidRDefault="00B667EB" w:rsidP="00561E01">
      <w:pPr>
        <w:rPr>
          <w:rFonts w:hint="cs"/>
        </w:rPr>
      </w:pPr>
      <w:r>
        <w:t>Instagram size:</w:t>
      </w:r>
      <w:r w:rsidR="00925ECD">
        <w:t>1080 x 1080 px</w:t>
      </w:r>
      <w:r w:rsidR="005B1511">
        <w:br/>
        <w:t>R</w:t>
      </w:r>
      <w:r w:rsidR="00656787">
        <w:t>esolution: 126</w:t>
      </w:r>
      <w:r w:rsidR="00AC0B28">
        <w:t xml:space="preserve"> ppi</w:t>
      </w:r>
      <w:r w:rsidR="005B1511">
        <w:br/>
      </w:r>
      <w:r w:rsidR="00B549E8">
        <w:t>ICC profile: Adobe RGB 1998</w:t>
      </w:r>
      <w:r w:rsidR="00B549E8">
        <w:br/>
      </w:r>
      <w:r w:rsidR="00561E01">
        <w:t>Working File Format: psd (with layers)</w:t>
      </w:r>
      <w:r w:rsidR="00561E01">
        <w:br/>
        <w:t>Final File format: png (flattened)</w:t>
      </w:r>
      <w:r w:rsidR="00E11395">
        <w:rPr>
          <w:rFonts w:hint="cs"/>
          <w:rtl/>
        </w:rPr>
        <w:t xml:space="preserve"> </w:t>
      </w:r>
      <w:r w:rsidR="00142CE2">
        <w:rPr>
          <w:rFonts w:hint="cs"/>
          <w:rtl/>
        </w:rPr>
        <w:t>مسطح</w:t>
      </w:r>
      <w:r w:rsidR="002D10C2">
        <w:rPr>
          <w:rFonts w:hint="cs"/>
          <w:rtl/>
        </w:rPr>
        <w:t xml:space="preserve"> </w:t>
      </w:r>
    </w:p>
    <w:p w14:paraId="0DFD4896" w14:textId="4AB0F328" w:rsidR="009E093F" w:rsidRPr="009E093F" w:rsidRDefault="009E093F" w:rsidP="009E093F">
      <w:pPr>
        <w:rPr>
          <w:b/>
        </w:rPr>
      </w:pPr>
      <w:r>
        <w:rPr>
          <w:b/>
        </w:rPr>
        <w:t>Name your files YY_Insta</w:t>
      </w:r>
      <w:r w:rsidRPr="009E093F">
        <w:rPr>
          <w:b/>
        </w:rPr>
        <w:t xml:space="preserve">1 and </w:t>
      </w:r>
      <w:r>
        <w:rPr>
          <w:b/>
        </w:rPr>
        <w:t>YY_Insta</w:t>
      </w:r>
      <w:r w:rsidRPr="009E093F">
        <w:rPr>
          <w:b/>
        </w:rPr>
        <w:t>2</w:t>
      </w:r>
    </w:p>
    <w:p w14:paraId="35796AA7" w14:textId="77777777" w:rsidR="009E093F" w:rsidRDefault="009E093F" w:rsidP="00561E01"/>
    <w:p w14:paraId="5D9C332E" w14:textId="6EB0D624" w:rsidR="00F22EE1" w:rsidRDefault="00F22EE1" w:rsidP="00F22EE1">
      <w:pPr>
        <w:pStyle w:val="ac"/>
        <w:numPr>
          <w:ilvl w:val="0"/>
          <w:numId w:val="22"/>
        </w:numPr>
        <w:rPr>
          <w:rFonts w:hint="cs"/>
        </w:rPr>
      </w:pPr>
      <w:r>
        <w:t xml:space="preserve">Each Instagram collage must be mocked up onto the </w:t>
      </w:r>
      <w:r w:rsidR="00BD40FF">
        <w:t>“</w:t>
      </w:r>
      <w:r>
        <w:t>INSERT IMAGE HERE</w:t>
      </w:r>
      <w:r w:rsidR="00BD40FF">
        <w:t>”</w:t>
      </w:r>
      <w:r>
        <w:t xml:space="preserve"> layer in the “</w:t>
      </w:r>
      <w:r w:rsidRPr="00062053">
        <w:t>iPhone_6_MOCKUP.psd</w:t>
      </w:r>
      <w:r>
        <w:t>” file</w:t>
      </w:r>
    </w:p>
    <w:p w14:paraId="281BD97D" w14:textId="1B0CDAD0" w:rsidR="002D10C2" w:rsidRDefault="002D10C2" w:rsidP="00D327C3">
      <w:pPr>
        <w:pStyle w:val="ac"/>
        <w:numPr>
          <w:ilvl w:val="0"/>
          <w:numId w:val="22"/>
        </w:numPr>
        <w:bidi/>
      </w:pPr>
      <w:r>
        <w:rPr>
          <w:rFonts w:hint="cs"/>
          <w:rtl/>
        </w:rPr>
        <w:t xml:space="preserve">كل كولاج للانستجرام يجب </w:t>
      </w:r>
      <w:r w:rsidR="00D327C3">
        <w:rPr>
          <w:rFonts w:hint="cs"/>
          <w:rtl/>
        </w:rPr>
        <w:t xml:space="preserve">يتم إدخاله في لير </w:t>
      </w:r>
      <w:r w:rsidR="00D327C3">
        <w:t xml:space="preserve">“INSERT IMAGE HERE” </w:t>
      </w:r>
      <w:r w:rsidR="00D327C3">
        <w:rPr>
          <w:rFonts w:hint="cs"/>
          <w:rtl/>
        </w:rPr>
        <w:t xml:space="preserve"> كما هو مبين بالشكل التالي </w:t>
      </w:r>
    </w:p>
    <w:p w14:paraId="4C645A3B" w14:textId="77777777" w:rsidR="00F22EE1" w:rsidRDefault="00F22EE1" w:rsidP="00F22EE1">
      <w:r>
        <w:t xml:space="preserve">             </w:t>
      </w:r>
      <w:r>
        <w:rPr>
          <w:noProof/>
          <w:lang w:val="en-US"/>
        </w:rPr>
        <w:drawing>
          <wp:inline distT="0" distB="0" distL="0" distR="0" wp14:anchorId="40E66033" wp14:editId="61056B67">
            <wp:extent cx="2091729" cy="1984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7-10-10 at 7.08.54 pm.png"/>
                    <pic:cNvPicPr/>
                  </pic:nvPicPr>
                  <pic:blipFill>
                    <a:blip r:embed="rId14">
                      <a:extLst>
                        <a:ext uri="{28A0092B-C50C-407E-A947-70E740481C1C}">
                          <a14:useLocalDpi xmlns:a14="http://schemas.microsoft.com/office/drawing/2010/main" val="0"/>
                        </a:ext>
                      </a:extLst>
                    </a:blip>
                    <a:stretch>
                      <a:fillRect/>
                    </a:stretch>
                  </pic:blipFill>
                  <pic:spPr>
                    <a:xfrm>
                      <a:off x="0" y="0"/>
                      <a:ext cx="2116910" cy="2008164"/>
                    </a:xfrm>
                    <a:prstGeom prst="rect">
                      <a:avLst/>
                    </a:prstGeom>
                  </pic:spPr>
                </pic:pic>
              </a:graphicData>
            </a:graphic>
          </wp:inline>
        </w:drawing>
      </w:r>
    </w:p>
    <w:p w14:paraId="6CB101BA" w14:textId="4113F5E5" w:rsidR="00F22EE1" w:rsidRDefault="00F83A33" w:rsidP="00561E01">
      <w:pPr>
        <w:rPr>
          <w:rFonts w:hint="cs"/>
          <w:b/>
          <w:rtl/>
        </w:rPr>
      </w:pPr>
      <w:r>
        <w:rPr>
          <w:b/>
        </w:rPr>
        <w:t>Only the printout is required</w:t>
      </w:r>
      <w:r w:rsidR="009E093F" w:rsidRPr="009E093F">
        <w:rPr>
          <w:b/>
        </w:rPr>
        <w:t>, but you may save the file in the Instagram folder called YY_</w:t>
      </w:r>
      <w:r w:rsidR="000105F6">
        <w:rPr>
          <w:b/>
        </w:rPr>
        <w:t>Instagram_</w:t>
      </w:r>
      <w:r w:rsidR="009E093F" w:rsidRPr="009E093F">
        <w:rPr>
          <w:b/>
        </w:rPr>
        <w:t>mockup.psd</w:t>
      </w:r>
    </w:p>
    <w:p w14:paraId="230E3166" w14:textId="5FA1B2E9" w:rsidR="00B667EB" w:rsidRPr="00283739" w:rsidRDefault="005F0DAD" w:rsidP="00283739">
      <w:pPr>
        <w:rPr>
          <w:rFonts w:hint="cs"/>
          <w:b/>
          <w:rtl/>
        </w:rPr>
      </w:pPr>
      <w:r>
        <w:rPr>
          <w:rFonts w:hint="cs"/>
          <w:b/>
          <w:rtl/>
        </w:rPr>
        <w:t xml:space="preserve">المطلوب صورة مطبوعة فقط ، ولكن يمكن </w:t>
      </w:r>
      <w:r w:rsidR="00882A75">
        <w:rPr>
          <w:rFonts w:hint="cs"/>
          <w:b/>
          <w:rtl/>
        </w:rPr>
        <w:t>حفظ الملف في مجلد الانستغرام بالاسم المذكور</w:t>
      </w:r>
    </w:p>
    <w:p w14:paraId="2A0FC30F" w14:textId="5819015B" w:rsidR="00DF5BD4" w:rsidRDefault="00DF5BD4" w:rsidP="00DF5BD4">
      <w:pPr>
        <w:pStyle w:val="32"/>
        <w:rPr>
          <w:rFonts w:hint="cs"/>
        </w:rPr>
      </w:pPr>
      <w:r>
        <w:t xml:space="preserve">Facebook </w:t>
      </w:r>
      <w:r w:rsidR="00C21F4E">
        <w:t xml:space="preserve">page — </w:t>
      </w:r>
      <w:r>
        <w:t xml:space="preserve">cover </w:t>
      </w:r>
      <w:r w:rsidR="00C21F4E">
        <w:t>ImAGE</w:t>
      </w:r>
      <w:r w:rsidR="00882A75">
        <w:rPr>
          <w:rFonts w:hint="cs"/>
          <w:rtl/>
        </w:rPr>
        <w:t xml:space="preserve">  صفحة الفيس بوك- </w:t>
      </w:r>
      <w:r w:rsidR="00461CDF">
        <w:rPr>
          <w:rFonts w:hint="cs"/>
          <w:rtl/>
        </w:rPr>
        <w:t xml:space="preserve">صورة الغلاف </w:t>
      </w:r>
    </w:p>
    <w:p w14:paraId="585160D3" w14:textId="4D452708" w:rsidR="002D4E3F" w:rsidRDefault="004834CC" w:rsidP="00D15DDA">
      <w:r>
        <w:t xml:space="preserve">1 </w:t>
      </w:r>
      <w:r w:rsidR="00C663D3">
        <w:t>F</w:t>
      </w:r>
      <w:r w:rsidR="00C21F4E">
        <w:t>acebook cover image</w:t>
      </w:r>
      <w:r w:rsidR="002D4E3F">
        <w:t>.</w:t>
      </w:r>
      <w:r w:rsidR="002D4E3F">
        <w:br/>
      </w:r>
      <w:r w:rsidR="00B667EB">
        <w:t xml:space="preserve">Size: </w:t>
      </w:r>
      <w:r w:rsidR="00925ECD">
        <w:t>828 x 315 px</w:t>
      </w:r>
      <w:r w:rsidR="00D15DDA">
        <w:br/>
        <w:t>Resolution: 126 ppi</w:t>
      </w:r>
      <w:r w:rsidR="002D4E3F">
        <w:br/>
      </w:r>
      <w:r w:rsidR="00653644">
        <w:t>ICC profile: Adobe RGB 1998</w:t>
      </w:r>
      <w:r w:rsidR="00653644">
        <w:br/>
      </w:r>
      <w:r w:rsidR="00561E01">
        <w:t>Working File Format: psd (with layers)</w:t>
      </w:r>
      <w:r w:rsidR="00561E01">
        <w:br/>
        <w:t>Final File format: png (flattened)</w:t>
      </w:r>
    </w:p>
    <w:p w14:paraId="268B6A8D" w14:textId="77777777" w:rsidR="00461CDF" w:rsidRDefault="00561E01" w:rsidP="00461CDF">
      <w:pPr>
        <w:rPr>
          <w:rFonts w:hint="cs"/>
          <w:rtl/>
        </w:rPr>
      </w:pPr>
      <w:r>
        <w:t>This should</w:t>
      </w:r>
      <w:r w:rsidR="00B667EB">
        <w:t xml:space="preserve"> match </w:t>
      </w:r>
      <w:r w:rsidR="00C663D3">
        <w:t>the style of the magazine cover</w:t>
      </w:r>
      <w:r w:rsidR="00B667EB">
        <w:t>.</w:t>
      </w:r>
    </w:p>
    <w:p w14:paraId="474ACD07" w14:textId="29BA6FE7" w:rsidR="00461CDF" w:rsidRDefault="00461CDF" w:rsidP="00461CDF">
      <w:pPr>
        <w:rPr>
          <w:rFonts w:hint="cs"/>
          <w:rtl/>
        </w:rPr>
      </w:pPr>
      <w:r>
        <w:rPr>
          <w:rFonts w:hint="cs"/>
          <w:rtl/>
        </w:rPr>
        <w:t>هذا يجب ان يتطابق مع أسلوب تصميم غلاف المجلة</w:t>
      </w:r>
    </w:p>
    <w:p w14:paraId="55A536AA" w14:textId="4D8375CB" w:rsidR="005F2D44" w:rsidRDefault="005F2D44" w:rsidP="00461CDF">
      <w:pPr>
        <w:rPr>
          <w:rFonts w:hint="cs"/>
          <w:rtl/>
        </w:rPr>
      </w:pPr>
      <w:r>
        <w:t xml:space="preserve">The Facebook cover image </w:t>
      </w:r>
      <w:r w:rsidR="00505B9E">
        <w:t>is</w:t>
      </w:r>
      <w:r>
        <w:t xml:space="preserve"> to be image based only, no text can be included.</w:t>
      </w:r>
    </w:p>
    <w:p w14:paraId="78A6EA1D" w14:textId="0D7B8BD3" w:rsidR="00461CDF" w:rsidRDefault="00461CDF" w:rsidP="00461CDF">
      <w:pPr>
        <w:rPr>
          <w:rFonts w:hint="cs"/>
        </w:rPr>
      </w:pPr>
      <w:r>
        <w:rPr>
          <w:rFonts w:hint="cs"/>
          <w:rtl/>
        </w:rPr>
        <w:t>صورة غلاف صفحة الفيس بوك يجب ان تكون صور فقط، لا يمكن وضع النص فيها</w:t>
      </w:r>
    </w:p>
    <w:p w14:paraId="0960614A" w14:textId="5858DE17" w:rsidR="00F22EE1" w:rsidRDefault="00F22EE1" w:rsidP="00F22EE1">
      <w:pPr>
        <w:rPr>
          <w:rFonts w:hint="cs"/>
          <w:rtl/>
        </w:rPr>
      </w:pPr>
      <w:r>
        <w:t>The Facebook cover image must be mocked up onto the “</w:t>
      </w:r>
      <w:r w:rsidRPr="00F86900">
        <w:t>Facebook_Cover_MOCKUP.psd</w:t>
      </w:r>
      <w:r>
        <w:t>” file</w:t>
      </w:r>
      <w:r w:rsidR="009E093F">
        <w:t>.</w:t>
      </w:r>
    </w:p>
    <w:p w14:paraId="367DF462" w14:textId="50DD5992" w:rsidR="00461CDF" w:rsidRDefault="00461CDF" w:rsidP="00F22EE1">
      <w:pPr>
        <w:rPr>
          <w:rFonts w:hint="cs"/>
        </w:rPr>
      </w:pPr>
      <w:r>
        <w:rPr>
          <w:rFonts w:hint="cs"/>
          <w:rtl/>
        </w:rPr>
        <w:t>صورة غلاف الفيس بوك يجب ان يتم إدخالها في الملف المذكور</w:t>
      </w:r>
      <w:r w:rsidR="00283739">
        <w:rPr>
          <w:rFonts w:hint="cs"/>
          <w:rtl/>
        </w:rPr>
        <w:t xml:space="preserve"> سابقا</w:t>
      </w:r>
      <w:r>
        <w:rPr>
          <w:rFonts w:hint="cs"/>
          <w:rtl/>
        </w:rPr>
        <w:t>.</w:t>
      </w:r>
    </w:p>
    <w:p w14:paraId="5519917F" w14:textId="566770A0" w:rsidR="009E093F" w:rsidRDefault="008C31D3" w:rsidP="00F22EE1">
      <w:pPr>
        <w:rPr>
          <w:b/>
        </w:rPr>
      </w:pPr>
      <w:r>
        <w:rPr>
          <w:b/>
        </w:rPr>
        <w:t>Name the files YY_Facebook_C</w:t>
      </w:r>
      <w:r w:rsidR="009E093F" w:rsidRPr="009E093F">
        <w:rPr>
          <w:b/>
        </w:rPr>
        <w:t>over and YY_ Facebook_Cover_MOCKUP</w:t>
      </w:r>
    </w:p>
    <w:p w14:paraId="5A79AFF6" w14:textId="0949A94C" w:rsidR="00F22EE1" w:rsidRDefault="00D51486" w:rsidP="00D15DDA">
      <w:pPr>
        <w:rPr>
          <w:rFonts w:hint="cs"/>
          <w:b/>
          <w:rtl/>
        </w:rPr>
      </w:pPr>
      <w:r>
        <w:rPr>
          <w:b/>
        </w:rPr>
        <w:t>Only the printout is required</w:t>
      </w:r>
      <w:r w:rsidR="000105F6" w:rsidRPr="009E093F">
        <w:rPr>
          <w:b/>
        </w:rPr>
        <w:t xml:space="preserve">, but you may save the </w:t>
      </w:r>
      <w:r w:rsidR="000105F6">
        <w:rPr>
          <w:b/>
        </w:rPr>
        <w:t>mockup</w:t>
      </w:r>
      <w:r w:rsidR="000105F6" w:rsidRPr="009E093F">
        <w:rPr>
          <w:b/>
        </w:rPr>
        <w:t xml:space="preserve"> in the </w:t>
      </w:r>
      <w:r w:rsidR="000105F6">
        <w:rPr>
          <w:b/>
        </w:rPr>
        <w:t>Facebook Cover Page folder</w:t>
      </w:r>
    </w:p>
    <w:p w14:paraId="5C290095" w14:textId="2015293A" w:rsidR="00283739" w:rsidRDefault="00283739" w:rsidP="00283739">
      <w:pPr>
        <w:bidi/>
        <w:rPr>
          <w:rFonts w:hint="cs"/>
          <w:b/>
          <w:rtl/>
        </w:rPr>
      </w:pPr>
      <w:r>
        <w:rPr>
          <w:rFonts w:hint="cs"/>
          <w:b/>
          <w:rtl/>
        </w:rPr>
        <w:t>يجب تسليم التصميم مطبوع فقط، ولكن ايضا يمكنك حفظ النموذج في مجلد</w:t>
      </w:r>
      <w:r w:rsidRPr="00283739">
        <w:rPr>
          <w:b/>
        </w:rPr>
        <w:t xml:space="preserve"> </w:t>
      </w:r>
      <w:r>
        <w:rPr>
          <w:b/>
        </w:rPr>
        <w:t>Facebook Cover Page folder</w:t>
      </w:r>
      <w:r>
        <w:rPr>
          <w:rFonts w:hint="cs"/>
          <w:b/>
          <w:rtl/>
        </w:rPr>
        <w:t xml:space="preserve">  </w:t>
      </w:r>
    </w:p>
    <w:p w14:paraId="56C22070" w14:textId="77777777" w:rsidR="00283739" w:rsidRPr="000105F6" w:rsidRDefault="00283739" w:rsidP="00D15DDA">
      <w:pPr>
        <w:rPr>
          <w:rFonts w:hint="cs"/>
          <w:b/>
        </w:rPr>
      </w:pPr>
    </w:p>
    <w:p w14:paraId="0118B260" w14:textId="77777777" w:rsidR="00C57C5F" w:rsidRDefault="00C57C5F" w:rsidP="00C57C5F">
      <w:pPr>
        <w:rPr>
          <w:b/>
        </w:rPr>
      </w:pPr>
    </w:p>
    <w:p w14:paraId="50EB4D8C" w14:textId="66DB4845" w:rsidR="003052BA" w:rsidRPr="003052BA" w:rsidRDefault="003052BA" w:rsidP="003052BA">
      <w:pPr>
        <w:rPr>
          <w:rFonts w:hint="cs"/>
          <w:b/>
        </w:rPr>
      </w:pPr>
      <w:r w:rsidRPr="003052BA">
        <w:rPr>
          <w:b/>
        </w:rPr>
        <w:t>You must deliver:</w:t>
      </w:r>
      <w:r w:rsidR="00283739">
        <w:rPr>
          <w:rFonts w:hint="cs"/>
          <w:b/>
          <w:rtl/>
        </w:rPr>
        <w:t>يجب ان تسلم</w:t>
      </w:r>
    </w:p>
    <w:p w14:paraId="261FABBE" w14:textId="3DE89140" w:rsidR="000A2123" w:rsidRDefault="00737B07" w:rsidP="000105F6">
      <w:pPr>
        <w:pStyle w:val="ac"/>
        <w:numPr>
          <w:ilvl w:val="0"/>
          <w:numId w:val="24"/>
        </w:numPr>
      </w:pPr>
      <w:r>
        <w:t xml:space="preserve">1 </w:t>
      </w:r>
      <w:r w:rsidR="000105F6">
        <w:t xml:space="preserve">x </w:t>
      </w:r>
      <w:r>
        <w:t>printout on A4 of the F</w:t>
      </w:r>
      <w:r w:rsidR="000A2123">
        <w:t>acebook post</w:t>
      </w:r>
      <w:r w:rsidR="00BD40FF">
        <w:t xml:space="preserve"> images</w:t>
      </w:r>
      <w:r w:rsidR="000A2123">
        <w:t xml:space="preserve"> (</w:t>
      </w:r>
      <w:r w:rsidR="009A34F3">
        <w:t xml:space="preserve">include </w:t>
      </w:r>
      <w:r w:rsidR="00BD40FF">
        <w:t>both</w:t>
      </w:r>
      <w:r w:rsidR="000A2123">
        <w:t xml:space="preserve"> posts on the same A4 page)</w:t>
      </w:r>
    </w:p>
    <w:p w14:paraId="22943692" w14:textId="1140C98F" w:rsidR="000105F6" w:rsidRPr="000E55BF" w:rsidRDefault="00704614" w:rsidP="00704614">
      <w:pPr>
        <w:pStyle w:val="ac"/>
        <w:bidi/>
        <w:rPr>
          <w:rFonts w:hint="cs"/>
        </w:rPr>
      </w:pPr>
      <w:r>
        <w:rPr>
          <w:rFonts w:hint="cs"/>
          <w:rtl/>
        </w:rPr>
        <w:t xml:space="preserve">ورقة </w:t>
      </w:r>
      <w:r>
        <w:t>A4</w:t>
      </w:r>
      <w:r>
        <w:rPr>
          <w:rFonts w:hint="cs"/>
          <w:rtl/>
        </w:rPr>
        <w:t xml:space="preserve"> واحدة مطبوع عليها </w:t>
      </w:r>
      <w:r w:rsidR="00867B1A">
        <w:rPr>
          <w:rFonts w:hint="cs"/>
          <w:rtl/>
        </w:rPr>
        <w:t xml:space="preserve">مشاركات الفيس بوك الاثنين (يجب ان تحتوي ورقة </w:t>
      </w:r>
      <w:r w:rsidR="00867B1A">
        <w:t>A4</w:t>
      </w:r>
      <w:r w:rsidR="00867B1A">
        <w:rPr>
          <w:rFonts w:hint="cs"/>
          <w:rtl/>
        </w:rPr>
        <w:t xml:space="preserve"> على تصميمين من مشاركات الفيس بوك )</w:t>
      </w:r>
    </w:p>
    <w:p w14:paraId="1EF2A3A4" w14:textId="0A3C75C6" w:rsidR="00C57C5F" w:rsidRDefault="000A2123" w:rsidP="000105F6">
      <w:pPr>
        <w:pStyle w:val="ac"/>
        <w:numPr>
          <w:ilvl w:val="0"/>
          <w:numId w:val="24"/>
        </w:numPr>
        <w:rPr>
          <w:color w:val="000000" w:themeColor="text1"/>
        </w:rPr>
      </w:pPr>
      <w:r w:rsidRPr="000105F6">
        <w:rPr>
          <w:color w:val="000000" w:themeColor="text1"/>
        </w:rPr>
        <w:t xml:space="preserve">Mounted </w:t>
      </w:r>
      <w:r w:rsidR="00BD40FF" w:rsidRPr="000105F6">
        <w:rPr>
          <w:color w:val="000000" w:themeColor="text1"/>
        </w:rPr>
        <w:t>together on</w:t>
      </w:r>
      <w:r w:rsidRPr="000105F6">
        <w:rPr>
          <w:color w:val="000000" w:themeColor="text1"/>
        </w:rPr>
        <w:t xml:space="preserve"> ONE mounting board</w:t>
      </w:r>
      <w:r w:rsidR="00AB7D80" w:rsidRPr="000105F6">
        <w:rPr>
          <w:color w:val="000000" w:themeColor="text1"/>
        </w:rPr>
        <w:t xml:space="preserve"> </w:t>
      </w:r>
      <w:r w:rsidR="00B162CB" w:rsidRPr="000105F6">
        <w:rPr>
          <w:color w:val="000000" w:themeColor="text1"/>
        </w:rPr>
        <w:t>(</w:t>
      </w:r>
      <w:r w:rsidR="00247ABE" w:rsidRPr="000105F6">
        <w:rPr>
          <w:color w:val="000000" w:themeColor="text1"/>
        </w:rPr>
        <w:t xml:space="preserve">mounting board </w:t>
      </w:r>
      <w:r w:rsidR="00B162CB" w:rsidRPr="000105F6">
        <w:rPr>
          <w:color w:val="000000" w:themeColor="text1"/>
        </w:rPr>
        <w:t>may be trimmed)</w:t>
      </w:r>
      <w:r w:rsidRPr="000105F6">
        <w:rPr>
          <w:color w:val="000000" w:themeColor="text1"/>
        </w:rPr>
        <w:t>:</w:t>
      </w:r>
    </w:p>
    <w:p w14:paraId="333CF13E" w14:textId="1EB438F2" w:rsidR="00383865" w:rsidRPr="000105F6" w:rsidRDefault="00383865" w:rsidP="00383865">
      <w:pPr>
        <w:pStyle w:val="ac"/>
        <w:bidi/>
        <w:rPr>
          <w:rFonts w:hint="cs"/>
          <w:color w:val="000000" w:themeColor="text1"/>
          <w:rtl/>
        </w:rPr>
      </w:pPr>
      <w:r>
        <w:rPr>
          <w:rFonts w:hint="cs"/>
          <w:color w:val="000000" w:themeColor="text1"/>
          <w:rtl/>
        </w:rPr>
        <w:t>يجب وضع المطبوعات التالية مع بعضهم على لوح عرض واحد ( لوح العرض يمكن قصه وتصغيره عند الحاجة)</w:t>
      </w:r>
    </w:p>
    <w:p w14:paraId="6B54B835" w14:textId="3B31E6E1" w:rsidR="000A2123" w:rsidRDefault="000A2123" w:rsidP="00062053">
      <w:pPr>
        <w:pStyle w:val="ac"/>
        <w:numPr>
          <w:ilvl w:val="0"/>
          <w:numId w:val="22"/>
        </w:numPr>
        <w:rPr>
          <w:rFonts w:hint="cs"/>
          <w:color w:val="000000" w:themeColor="text1"/>
        </w:rPr>
      </w:pPr>
      <w:r>
        <w:rPr>
          <w:color w:val="000000" w:themeColor="text1"/>
        </w:rPr>
        <w:t xml:space="preserve">1 printout of magazine front cover </w:t>
      </w:r>
      <w:r w:rsidR="00F95BCE">
        <w:rPr>
          <w:color w:val="000000" w:themeColor="text1"/>
        </w:rPr>
        <w:t>at 100</w:t>
      </w:r>
      <w:r w:rsidR="00CF519B">
        <w:rPr>
          <w:color w:val="000000" w:themeColor="text1"/>
        </w:rPr>
        <w:t xml:space="preserve">% </w:t>
      </w:r>
      <w:r>
        <w:rPr>
          <w:color w:val="000000" w:themeColor="text1"/>
        </w:rPr>
        <w:t>trimmed</w:t>
      </w:r>
      <w:r w:rsidR="00BD40FF">
        <w:rPr>
          <w:color w:val="000000" w:themeColor="text1"/>
        </w:rPr>
        <w:t xml:space="preserve"> </w:t>
      </w:r>
      <w:r w:rsidR="00CF519B">
        <w:rPr>
          <w:color w:val="000000" w:themeColor="text1"/>
        </w:rPr>
        <w:t>to A4</w:t>
      </w:r>
    </w:p>
    <w:p w14:paraId="1045473B" w14:textId="6D4DD4DB" w:rsidR="00B013A1" w:rsidRDefault="00B013A1" w:rsidP="00B013A1">
      <w:pPr>
        <w:pStyle w:val="ac"/>
        <w:bidi/>
        <w:rPr>
          <w:rFonts w:hint="cs"/>
          <w:color w:val="000000" w:themeColor="text1"/>
        </w:rPr>
      </w:pPr>
      <w:r w:rsidRPr="00B013A1">
        <w:rPr>
          <w:rFonts w:cs="Times New Roman"/>
          <w:color w:val="000000" w:themeColor="text1"/>
          <w:rtl/>
        </w:rPr>
        <w:t>طبعة واحدة من الغلاف الأمامي للمجلة بنسبة 100٪ قلصت</w:t>
      </w:r>
      <w:r>
        <w:rPr>
          <w:rFonts w:cs="Times New Roman" w:hint="cs"/>
          <w:color w:val="000000" w:themeColor="text1"/>
          <w:rtl/>
        </w:rPr>
        <w:t xml:space="preserve"> ويمكن قصها</w:t>
      </w:r>
      <w:r w:rsidRPr="00B013A1">
        <w:rPr>
          <w:rFonts w:cs="Times New Roman"/>
          <w:color w:val="000000" w:themeColor="text1"/>
          <w:rtl/>
        </w:rPr>
        <w:t xml:space="preserve"> إلى</w:t>
      </w:r>
      <w:r w:rsidRPr="00B013A1">
        <w:rPr>
          <w:color w:val="000000" w:themeColor="text1"/>
        </w:rPr>
        <w:t xml:space="preserve"> A4</w:t>
      </w:r>
    </w:p>
    <w:p w14:paraId="062CA123" w14:textId="1E19128D" w:rsidR="00F22EE1" w:rsidRDefault="00F22EE1" w:rsidP="00F22EE1">
      <w:pPr>
        <w:pStyle w:val="ac"/>
        <w:numPr>
          <w:ilvl w:val="0"/>
          <w:numId w:val="22"/>
        </w:numPr>
        <w:rPr>
          <w:rFonts w:hint="cs"/>
        </w:rPr>
      </w:pPr>
      <w:r>
        <w:t>1 printout on A4 of the mocked-up facebook cover image</w:t>
      </w:r>
      <w:r w:rsidR="00BD40FF">
        <w:t>, trimmed</w:t>
      </w:r>
      <w:r w:rsidR="00380430">
        <w:t xml:space="preserve"> to image edge</w:t>
      </w:r>
      <w:r w:rsidR="00491496">
        <w:t xml:space="preserve"> </w:t>
      </w:r>
      <w:r w:rsidR="009A34F3">
        <w:br/>
      </w:r>
      <w:r w:rsidR="00491496">
        <w:t>(reduce to fit on A4)</w:t>
      </w:r>
    </w:p>
    <w:p w14:paraId="26201818" w14:textId="685C02D1" w:rsidR="00F5593C" w:rsidRDefault="00054800" w:rsidP="00054800">
      <w:pPr>
        <w:pStyle w:val="ac"/>
        <w:bidi/>
      </w:pPr>
      <w:r>
        <w:rPr>
          <w:rFonts w:hint="cs"/>
          <w:rtl/>
        </w:rPr>
        <w:t xml:space="preserve">ورقة </w:t>
      </w:r>
      <w:r w:rsidRPr="00054800">
        <w:t xml:space="preserve"> </w:t>
      </w:r>
      <w:r>
        <w:t>A4</w:t>
      </w:r>
      <w:r>
        <w:rPr>
          <w:rFonts w:hint="cs"/>
          <w:rtl/>
        </w:rPr>
        <w:t xml:space="preserve"> طبع</w:t>
      </w:r>
      <w:r w:rsidR="00731842">
        <w:rPr>
          <w:rFonts w:hint="cs"/>
          <w:rtl/>
        </w:rPr>
        <w:t xml:space="preserve"> عليها نموذج صور غلاف الفيس بوك،</w:t>
      </w:r>
      <w:r>
        <w:rPr>
          <w:rFonts w:hint="cs"/>
          <w:rtl/>
        </w:rPr>
        <w:t xml:space="preserve"> وقلصت الى حافة الصورة (صغرها لتناسب حجم الورق</w:t>
      </w:r>
      <w:r w:rsidRPr="00054800">
        <w:t xml:space="preserve"> </w:t>
      </w:r>
      <w:r>
        <w:t>A4</w:t>
      </w:r>
      <w:r>
        <w:rPr>
          <w:rFonts w:hint="cs"/>
          <w:rtl/>
        </w:rPr>
        <w:t xml:space="preserve"> )</w:t>
      </w:r>
    </w:p>
    <w:p w14:paraId="116C8049" w14:textId="42E97DF2" w:rsidR="00C47C3D" w:rsidRDefault="0066161A" w:rsidP="00C47C3D">
      <w:pPr>
        <w:pStyle w:val="ac"/>
        <w:numPr>
          <w:ilvl w:val="0"/>
          <w:numId w:val="22"/>
        </w:numPr>
      </w:pPr>
      <w:r>
        <w:t xml:space="preserve">1 printout </w:t>
      </w:r>
      <w:r w:rsidR="00062053">
        <w:t xml:space="preserve">on </w:t>
      </w:r>
      <w:r>
        <w:t>A4</w:t>
      </w:r>
      <w:r w:rsidR="00C57C5F">
        <w:t xml:space="preserve"> of</w:t>
      </w:r>
      <w:r w:rsidR="00062053">
        <w:t xml:space="preserve"> the</w:t>
      </w:r>
      <w:r w:rsidR="00C57C5F">
        <w:t xml:space="preserve"> </w:t>
      </w:r>
      <w:r w:rsidR="00062053">
        <w:t xml:space="preserve">mocked-up </w:t>
      </w:r>
      <w:r w:rsidR="00CC18AA">
        <w:t>instagram</w:t>
      </w:r>
      <w:r w:rsidR="00C21397">
        <w:t xml:space="preserve"> images </w:t>
      </w:r>
      <w:r>
        <w:t>(</w:t>
      </w:r>
      <w:r w:rsidR="00062053">
        <w:t>two phones side-by-side)</w:t>
      </w:r>
      <w:r w:rsidR="00BD40FF">
        <w:t xml:space="preserve"> </w:t>
      </w:r>
      <w:r w:rsidR="009A34F3">
        <w:br/>
      </w:r>
      <w:r w:rsidR="00380430">
        <w:t>(No trim needed)</w:t>
      </w:r>
    </w:p>
    <w:p w14:paraId="2AFE465F" w14:textId="7466C15C" w:rsidR="000105F6" w:rsidRDefault="00731842" w:rsidP="00731842">
      <w:pPr>
        <w:pStyle w:val="ac"/>
        <w:bidi/>
      </w:pPr>
      <w:r>
        <w:rPr>
          <w:rFonts w:hint="cs"/>
          <w:rtl/>
        </w:rPr>
        <w:t xml:space="preserve">ورقة </w:t>
      </w:r>
      <w:r w:rsidRPr="00054800">
        <w:t xml:space="preserve"> </w:t>
      </w:r>
      <w:r>
        <w:t>A4</w:t>
      </w:r>
      <w:r>
        <w:rPr>
          <w:rFonts w:hint="cs"/>
          <w:rtl/>
        </w:rPr>
        <w:t xml:space="preserve"> طبع عليها نموذج صور غلاف </w:t>
      </w:r>
      <w:r>
        <w:rPr>
          <w:rFonts w:hint="cs"/>
          <w:rtl/>
        </w:rPr>
        <w:t>الانستغرام</w:t>
      </w:r>
      <w:r>
        <w:rPr>
          <w:rFonts w:hint="cs"/>
          <w:rtl/>
        </w:rPr>
        <w:t>،</w:t>
      </w:r>
      <w:r>
        <w:rPr>
          <w:rFonts w:hint="cs"/>
          <w:rtl/>
        </w:rPr>
        <w:t xml:space="preserve"> (صور الهاتفين جنبا الى جنب) (لا حاجة للقص)</w:t>
      </w:r>
    </w:p>
    <w:p w14:paraId="5D0FB90B" w14:textId="2E15478B" w:rsidR="003052BA" w:rsidRDefault="003052BA" w:rsidP="000105F6">
      <w:pPr>
        <w:pStyle w:val="ac"/>
        <w:ind w:left="360"/>
      </w:pPr>
      <w:r>
        <w:t>5 x PSD, 5 x PNG &amp; Working files (</w:t>
      </w:r>
      <w:r w:rsidR="000105F6">
        <w:t>you may include additional files</w:t>
      </w:r>
      <w:r>
        <w:t>)</w:t>
      </w:r>
    </w:p>
    <w:p w14:paraId="34C85B29" w14:textId="77777777" w:rsidR="00F621D8" w:rsidRDefault="00F621D8" w:rsidP="000105F6">
      <w:pPr>
        <w:pStyle w:val="ac"/>
        <w:ind w:left="360"/>
      </w:pPr>
    </w:p>
    <w:p w14:paraId="055E0DBD" w14:textId="77777777" w:rsidR="00F621D8" w:rsidRDefault="00F621D8" w:rsidP="000105F6">
      <w:pPr>
        <w:pStyle w:val="ac"/>
        <w:ind w:left="360"/>
      </w:pPr>
    </w:p>
    <w:p w14:paraId="1846C4FC" w14:textId="77777777" w:rsidR="00F621D8" w:rsidRDefault="00F621D8" w:rsidP="00F621D8">
      <w:pPr>
        <w:rPr>
          <w:color w:val="FF0000"/>
        </w:rPr>
      </w:pPr>
      <w:r w:rsidRPr="00C35C1A">
        <w:rPr>
          <w:color w:val="FF0000"/>
        </w:rPr>
        <w:t>Textfile: DAY2_Text frontcover</w:t>
      </w:r>
    </w:p>
    <w:p w14:paraId="6DFFAD58" w14:textId="77777777" w:rsidR="00F621D8" w:rsidRDefault="00F621D8" w:rsidP="00F621D8">
      <w:pPr>
        <w:rPr>
          <w:rFonts w:ascii="Calibri" w:hAnsi="Calibri" w:cs="Times New Roman"/>
          <w:color w:val="000000"/>
          <w:sz w:val="22"/>
          <w:lang w:val="en-US" w:eastAsia="nb-NO"/>
        </w:rPr>
      </w:pPr>
    </w:p>
    <w:p w14:paraId="04A9F2D9"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Logo FK</w:t>
      </w:r>
    </w:p>
    <w:p w14:paraId="06D61546" w14:textId="77777777" w:rsidR="00F621D8" w:rsidRDefault="00F621D8" w:rsidP="00F621D8">
      <w:pPr>
        <w:rPr>
          <w:rFonts w:ascii="Calibri" w:hAnsi="Calibri" w:cs="Times New Roman"/>
          <w:color w:val="000000"/>
          <w:sz w:val="22"/>
          <w:lang w:val="en-US" w:eastAsia="nb-NO"/>
        </w:rPr>
      </w:pPr>
    </w:p>
    <w:p w14:paraId="5DFAD8DF" w14:textId="77777777" w:rsidR="00F621D8" w:rsidRPr="003C1617" w:rsidRDefault="00F621D8" w:rsidP="00F621D8">
      <w:pPr>
        <w:rPr>
          <w:rFonts w:ascii="Calibri" w:hAnsi="Calibri" w:cs="Times New Roman"/>
          <w:i/>
          <w:color w:val="FF0000"/>
          <w:sz w:val="22"/>
          <w:lang w:val="en-US" w:eastAsia="nb-NO"/>
        </w:rPr>
      </w:pPr>
      <w:r w:rsidRPr="003C1617">
        <w:rPr>
          <w:rFonts w:ascii="Calibri" w:hAnsi="Calibri" w:cs="Times New Roman"/>
          <w:i/>
          <w:color w:val="FF0000"/>
          <w:sz w:val="22"/>
          <w:lang w:val="en-US" w:eastAsia="nb-NO"/>
        </w:rPr>
        <w:t xml:space="preserve">Text </w:t>
      </w:r>
      <w:r>
        <w:rPr>
          <w:rFonts w:ascii="Calibri" w:hAnsi="Calibri" w:cs="Times New Roman"/>
          <w:i/>
          <w:color w:val="FF0000"/>
          <w:sz w:val="22"/>
          <w:lang w:val="en-US" w:eastAsia="nb-NO"/>
        </w:rPr>
        <w:t xml:space="preserve">front </w:t>
      </w:r>
      <w:r w:rsidRPr="003C1617">
        <w:rPr>
          <w:rFonts w:ascii="Calibri" w:hAnsi="Calibri" w:cs="Times New Roman"/>
          <w:i/>
          <w:color w:val="FF0000"/>
          <w:sz w:val="22"/>
          <w:lang w:val="en-US" w:eastAsia="nb-NO"/>
        </w:rPr>
        <w:t>cover:</w:t>
      </w:r>
    </w:p>
    <w:p w14:paraId="7B5ED6EC"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#myFKeffect</w:t>
      </w:r>
    </w:p>
    <w:p w14:paraId="00681BDE"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 xml:space="preserve">Issue 1 </w:t>
      </w:r>
    </w:p>
    <w:p w14:paraId="3501B824" w14:textId="77777777" w:rsidR="00F621D8" w:rsidRDefault="00F621D8" w:rsidP="00F621D8">
      <w:pPr>
        <w:rPr>
          <w:rFonts w:ascii="Calibri" w:hAnsi="Calibri" w:cs="Times New Roman"/>
          <w:color w:val="000000"/>
          <w:sz w:val="22"/>
          <w:lang w:val="en-US" w:eastAsia="nb-NO"/>
        </w:rPr>
      </w:pPr>
      <w:r>
        <w:rPr>
          <w:rFonts w:ascii="Calibri" w:hAnsi="Calibri" w:cs="Times New Roman"/>
          <w:color w:val="000000"/>
          <w:sz w:val="22"/>
          <w:lang w:val="en-US" w:eastAsia="nb-NO"/>
        </w:rPr>
        <w:t>November 2017</w:t>
      </w:r>
    </w:p>
    <w:p w14:paraId="1E02022A" w14:textId="77777777" w:rsidR="00F621D8" w:rsidRDefault="00F621D8" w:rsidP="00F621D8">
      <w:pPr>
        <w:rPr>
          <w:rFonts w:ascii="Calibri" w:hAnsi="Calibri" w:cs="Times New Roman"/>
          <w:color w:val="000000"/>
          <w:sz w:val="22"/>
          <w:lang w:val="en-US" w:eastAsia="nb-NO"/>
        </w:rPr>
      </w:pPr>
    </w:p>
    <w:p w14:paraId="4E19D940" w14:textId="77777777" w:rsidR="00F621D8" w:rsidRDefault="00F621D8" w:rsidP="00F621D8">
      <w:pPr>
        <w:rPr>
          <w:rFonts w:ascii="Calibri" w:hAnsi="Calibri" w:cs="Times New Roman"/>
          <w:color w:val="000000"/>
          <w:sz w:val="22"/>
          <w:lang w:val="en-US" w:eastAsia="nb-NO"/>
        </w:rPr>
      </w:pPr>
    </w:p>
    <w:p w14:paraId="50B05DD7" w14:textId="77777777" w:rsidR="00F621D8" w:rsidRDefault="00F621D8" w:rsidP="00F621D8">
      <w:pPr>
        <w:rPr>
          <w:rFonts w:ascii="Calibri" w:hAnsi="Calibri" w:cs="Times New Roman"/>
          <w:color w:val="000000"/>
          <w:sz w:val="22"/>
          <w:lang w:val="en-US" w:eastAsia="nb-NO"/>
        </w:rPr>
      </w:pPr>
      <w:r w:rsidRPr="00401F7D">
        <w:rPr>
          <w:rFonts w:ascii="Calibri" w:hAnsi="Calibri" w:cs="Times New Roman"/>
          <w:color w:val="000000"/>
          <w:sz w:val="22"/>
          <w:lang w:val="en-US" w:eastAsia="nb-NO"/>
        </w:rPr>
        <w:t xml:space="preserve"> </w:t>
      </w:r>
      <w:r>
        <w:rPr>
          <w:rFonts w:ascii="Calibri" w:hAnsi="Calibri" w:cs="Times New Roman"/>
          <w:color w:val="000000"/>
          <w:sz w:val="22"/>
          <w:lang w:val="en-US" w:eastAsia="nb-NO"/>
        </w:rPr>
        <w:t>A life changing experience</w:t>
      </w:r>
    </w:p>
    <w:p w14:paraId="190CE909" w14:textId="77777777" w:rsidR="00F621D8" w:rsidRDefault="00F621D8" w:rsidP="00F621D8">
      <w:pPr>
        <w:rPr>
          <w:rFonts w:ascii="Calibri" w:hAnsi="Calibri" w:cs="Times New Roman"/>
          <w:color w:val="000000"/>
          <w:sz w:val="22"/>
          <w:lang w:val="en-US" w:eastAsia="nb-NO"/>
        </w:rPr>
      </w:pPr>
    </w:p>
    <w:p w14:paraId="1F54AF46" w14:textId="77777777" w:rsidR="00F621D8" w:rsidRDefault="00F621D8" w:rsidP="00F621D8">
      <w:pPr>
        <w:rPr>
          <w:rFonts w:ascii="Calibri" w:hAnsi="Calibri" w:cs="Times New Roman"/>
          <w:color w:val="000000"/>
          <w:sz w:val="22"/>
          <w:lang w:val="en-US" w:eastAsia="nb-NO"/>
        </w:rPr>
      </w:pPr>
    </w:p>
    <w:p w14:paraId="0ED4E254" w14:textId="77777777" w:rsidR="00F621D8" w:rsidRPr="003C1617" w:rsidRDefault="00F621D8" w:rsidP="00F621D8">
      <w:r w:rsidRPr="006F4DED">
        <w:rPr>
          <w:rFonts w:ascii="Calibri" w:hAnsi="Calibri" w:cs="Times New Roman"/>
          <w:color w:val="000000"/>
          <w:sz w:val="22"/>
          <w:lang w:val="en-US" w:eastAsia="nb-NO"/>
        </w:rPr>
        <w:t>www.fredskorpset.no</w:t>
      </w:r>
    </w:p>
    <w:p w14:paraId="17FB7873" w14:textId="77777777" w:rsidR="00F621D8" w:rsidRDefault="00F621D8" w:rsidP="00F621D8">
      <w:pPr>
        <w:rPr>
          <w:color w:val="FF0000"/>
        </w:rPr>
      </w:pPr>
      <w:r>
        <w:rPr>
          <w:color w:val="FF0000"/>
        </w:rPr>
        <w:t>-------------------------------------------</w:t>
      </w:r>
    </w:p>
    <w:p w14:paraId="254895A4" w14:textId="77777777" w:rsidR="00F621D8" w:rsidRDefault="00F621D8" w:rsidP="00F621D8">
      <w:pPr>
        <w:rPr>
          <w:color w:val="FF0000"/>
        </w:rPr>
      </w:pPr>
    </w:p>
    <w:p w14:paraId="6CA18174" w14:textId="77777777" w:rsidR="00F621D8" w:rsidRDefault="00F621D8" w:rsidP="00F621D8">
      <w:pPr>
        <w:rPr>
          <w:color w:val="FF0000"/>
        </w:rPr>
      </w:pPr>
      <w:r>
        <w:rPr>
          <w:color w:val="FF0000"/>
        </w:rPr>
        <w:t>Textfile: page 2-3 infographic</w:t>
      </w:r>
    </w:p>
    <w:p w14:paraId="0AF026EB" w14:textId="77777777" w:rsidR="00F621D8" w:rsidRDefault="00F621D8" w:rsidP="00F621D8">
      <w:pPr>
        <w:rPr>
          <w:color w:val="FF0000"/>
        </w:rPr>
      </w:pPr>
    </w:p>
    <w:p w14:paraId="3A11CEE0" w14:textId="77777777" w:rsidR="00F621D8" w:rsidRPr="00CA12D2" w:rsidRDefault="00F621D8" w:rsidP="00F621D8">
      <w:r w:rsidRPr="00CA12D2">
        <w:t>Infographic:</w:t>
      </w:r>
    </w:p>
    <w:p w14:paraId="583A487B" w14:textId="77777777" w:rsidR="00F621D8" w:rsidRPr="00CA12D2" w:rsidRDefault="00F621D8" w:rsidP="00F621D8"/>
    <w:p w14:paraId="4EFB801B" w14:textId="77777777" w:rsidR="00F621D8" w:rsidRPr="00CA12D2" w:rsidRDefault="00F621D8" w:rsidP="00F621D8">
      <w:r w:rsidRPr="00CA12D2">
        <w:t>8977 participants has travelled so far</w:t>
      </w:r>
    </w:p>
    <w:p w14:paraId="216E7B74" w14:textId="77777777" w:rsidR="00F621D8" w:rsidRPr="00CA12D2" w:rsidRDefault="00F621D8" w:rsidP="00F621D8"/>
    <w:p w14:paraId="2682DD58" w14:textId="77777777" w:rsidR="00F621D8" w:rsidRPr="00CA12D2" w:rsidRDefault="00F621D8" w:rsidP="00F621D8">
      <w:r w:rsidRPr="00CA12D2">
        <w:t>71 projects with active participants</w:t>
      </w:r>
    </w:p>
    <w:p w14:paraId="05724866" w14:textId="77777777" w:rsidR="00F621D8" w:rsidRPr="00CA12D2" w:rsidRDefault="00F621D8" w:rsidP="00F621D8"/>
    <w:p w14:paraId="0C5012DA" w14:textId="77777777" w:rsidR="00F621D8" w:rsidRPr="00CA12D2" w:rsidRDefault="00F621D8" w:rsidP="00F621D8">
      <w:r w:rsidRPr="00CA12D2">
        <w:lastRenderedPageBreak/>
        <w:t>Projects in 24 countries:</w:t>
      </w:r>
    </w:p>
    <w:tbl>
      <w:tblPr>
        <w:tblW w:w="1673" w:type="dxa"/>
        <w:tblCellMar>
          <w:left w:w="0" w:type="dxa"/>
          <w:right w:w="0" w:type="dxa"/>
        </w:tblCellMar>
        <w:tblLook w:val="04A0" w:firstRow="1" w:lastRow="0" w:firstColumn="1" w:lastColumn="0" w:noHBand="0" w:noVBand="1"/>
      </w:tblPr>
      <w:tblGrid>
        <w:gridCol w:w="7486"/>
      </w:tblGrid>
      <w:tr w:rsidR="00F621D8" w14:paraId="6C480575" w14:textId="77777777" w:rsidTr="00283739">
        <w:trPr>
          <w:trHeight w:val="300"/>
        </w:trPr>
        <w:tc>
          <w:tcPr>
            <w:tcW w:w="1673" w:type="dxa"/>
            <w:noWrap/>
            <w:tcMar>
              <w:top w:w="0" w:type="dxa"/>
              <w:left w:w="70" w:type="dxa"/>
              <w:bottom w:w="0" w:type="dxa"/>
              <w:right w:w="70" w:type="dxa"/>
            </w:tcMar>
            <w:vAlign w:val="bottom"/>
            <w:hideMark/>
          </w:tcPr>
          <w:p w14:paraId="76EFE599" w14:textId="77777777" w:rsidR="00F621D8" w:rsidRDefault="00F621D8" w:rsidP="00283739">
            <w:pPr>
              <w:rPr>
                <w:lang w:eastAsia="nb-NO"/>
              </w:rPr>
            </w:pPr>
            <w:r>
              <w:rPr>
                <w:lang w:eastAsia="nb-NO"/>
              </w:rPr>
              <w:t>Bangladesh</w:t>
            </w:r>
          </w:p>
        </w:tc>
      </w:tr>
      <w:tr w:rsidR="00F621D8" w14:paraId="65312E97" w14:textId="77777777" w:rsidTr="00283739">
        <w:trPr>
          <w:trHeight w:val="300"/>
        </w:trPr>
        <w:tc>
          <w:tcPr>
            <w:tcW w:w="1673" w:type="dxa"/>
            <w:noWrap/>
            <w:tcMar>
              <w:top w:w="0" w:type="dxa"/>
              <w:left w:w="70" w:type="dxa"/>
              <w:bottom w:w="0" w:type="dxa"/>
              <w:right w:w="70" w:type="dxa"/>
            </w:tcMar>
            <w:vAlign w:val="bottom"/>
            <w:hideMark/>
          </w:tcPr>
          <w:p w14:paraId="2206427B" w14:textId="77777777" w:rsidR="00F621D8" w:rsidRDefault="00F621D8" w:rsidP="00283739">
            <w:pPr>
              <w:rPr>
                <w:lang w:eastAsia="nb-NO"/>
              </w:rPr>
            </w:pPr>
            <w:r>
              <w:rPr>
                <w:lang w:eastAsia="nb-NO"/>
              </w:rPr>
              <w:t>Brazil</w:t>
            </w:r>
          </w:p>
        </w:tc>
      </w:tr>
      <w:tr w:rsidR="00F621D8" w14:paraId="526EAF2B" w14:textId="77777777" w:rsidTr="00283739">
        <w:trPr>
          <w:trHeight w:val="300"/>
        </w:trPr>
        <w:tc>
          <w:tcPr>
            <w:tcW w:w="1673" w:type="dxa"/>
            <w:noWrap/>
            <w:tcMar>
              <w:top w:w="0" w:type="dxa"/>
              <w:left w:w="70" w:type="dxa"/>
              <w:bottom w:w="0" w:type="dxa"/>
              <w:right w:w="70" w:type="dxa"/>
            </w:tcMar>
            <w:vAlign w:val="bottom"/>
            <w:hideMark/>
          </w:tcPr>
          <w:p w14:paraId="2AD542C1" w14:textId="77777777" w:rsidR="00F621D8" w:rsidRDefault="00F621D8" w:rsidP="00283739">
            <w:pPr>
              <w:rPr>
                <w:lang w:eastAsia="nb-NO"/>
              </w:rPr>
            </w:pPr>
            <w:r>
              <w:rPr>
                <w:lang w:eastAsia="nb-NO"/>
              </w:rPr>
              <w:t>Burundi</w:t>
            </w:r>
          </w:p>
        </w:tc>
      </w:tr>
      <w:tr w:rsidR="00F621D8" w14:paraId="4FEFBFF1" w14:textId="77777777" w:rsidTr="00283739">
        <w:trPr>
          <w:trHeight w:val="300"/>
        </w:trPr>
        <w:tc>
          <w:tcPr>
            <w:tcW w:w="1673" w:type="dxa"/>
            <w:noWrap/>
            <w:tcMar>
              <w:top w:w="0" w:type="dxa"/>
              <w:left w:w="70" w:type="dxa"/>
              <w:bottom w:w="0" w:type="dxa"/>
              <w:right w:w="70" w:type="dxa"/>
            </w:tcMar>
            <w:vAlign w:val="bottom"/>
            <w:hideMark/>
          </w:tcPr>
          <w:p w14:paraId="7B42E247" w14:textId="77777777" w:rsidR="00F621D8" w:rsidRDefault="00F621D8" w:rsidP="00283739">
            <w:pPr>
              <w:rPr>
                <w:lang w:eastAsia="nb-NO"/>
              </w:rPr>
            </w:pPr>
            <w:r>
              <w:rPr>
                <w:lang w:eastAsia="nb-NO"/>
              </w:rPr>
              <w:t>Cambodia</w:t>
            </w:r>
          </w:p>
        </w:tc>
      </w:tr>
      <w:tr w:rsidR="00F621D8" w14:paraId="07C09E1F" w14:textId="77777777" w:rsidTr="00283739">
        <w:trPr>
          <w:trHeight w:val="300"/>
        </w:trPr>
        <w:tc>
          <w:tcPr>
            <w:tcW w:w="1673" w:type="dxa"/>
            <w:noWrap/>
            <w:tcMar>
              <w:top w:w="0" w:type="dxa"/>
              <w:left w:w="70" w:type="dxa"/>
              <w:bottom w:w="0" w:type="dxa"/>
              <w:right w:w="70" w:type="dxa"/>
            </w:tcMar>
            <w:vAlign w:val="bottom"/>
            <w:hideMark/>
          </w:tcPr>
          <w:p w14:paraId="3BA36E06" w14:textId="77777777" w:rsidR="00F621D8" w:rsidRDefault="00F621D8" w:rsidP="00283739">
            <w:pPr>
              <w:rPr>
                <w:lang w:eastAsia="nb-NO"/>
              </w:rPr>
            </w:pPr>
            <w:r>
              <w:rPr>
                <w:lang w:eastAsia="nb-NO"/>
              </w:rPr>
              <w:t>China</w:t>
            </w:r>
          </w:p>
        </w:tc>
      </w:tr>
      <w:tr w:rsidR="00F621D8" w14:paraId="2F8234AE" w14:textId="77777777" w:rsidTr="00283739">
        <w:trPr>
          <w:trHeight w:val="300"/>
        </w:trPr>
        <w:tc>
          <w:tcPr>
            <w:tcW w:w="1673" w:type="dxa"/>
            <w:noWrap/>
            <w:tcMar>
              <w:top w:w="0" w:type="dxa"/>
              <w:left w:w="70" w:type="dxa"/>
              <w:bottom w:w="0" w:type="dxa"/>
              <w:right w:w="70" w:type="dxa"/>
            </w:tcMar>
            <w:vAlign w:val="bottom"/>
            <w:hideMark/>
          </w:tcPr>
          <w:p w14:paraId="037EB8BF" w14:textId="77777777" w:rsidR="00F621D8" w:rsidRDefault="00F621D8" w:rsidP="00283739">
            <w:pPr>
              <w:rPr>
                <w:lang w:eastAsia="nb-NO"/>
              </w:rPr>
            </w:pPr>
            <w:r>
              <w:rPr>
                <w:lang w:eastAsia="nb-NO"/>
              </w:rPr>
              <w:t>Colombia</w:t>
            </w:r>
          </w:p>
        </w:tc>
      </w:tr>
      <w:tr w:rsidR="00F621D8" w14:paraId="76988D11" w14:textId="77777777" w:rsidTr="00283739">
        <w:trPr>
          <w:trHeight w:val="300"/>
        </w:trPr>
        <w:tc>
          <w:tcPr>
            <w:tcW w:w="1673" w:type="dxa"/>
            <w:noWrap/>
            <w:tcMar>
              <w:top w:w="0" w:type="dxa"/>
              <w:left w:w="70" w:type="dxa"/>
              <w:bottom w:w="0" w:type="dxa"/>
              <w:right w:w="70" w:type="dxa"/>
            </w:tcMar>
            <w:vAlign w:val="bottom"/>
            <w:hideMark/>
          </w:tcPr>
          <w:p w14:paraId="312BC104" w14:textId="77777777" w:rsidR="00F621D8" w:rsidRDefault="00F621D8" w:rsidP="00283739">
            <w:pPr>
              <w:rPr>
                <w:lang w:eastAsia="nb-NO"/>
              </w:rPr>
            </w:pPr>
            <w:r>
              <w:rPr>
                <w:lang w:eastAsia="nb-NO"/>
              </w:rPr>
              <w:t>Ethiopia</w:t>
            </w:r>
          </w:p>
        </w:tc>
      </w:tr>
      <w:tr w:rsidR="00F621D8" w14:paraId="2F466D8A" w14:textId="77777777" w:rsidTr="00283739">
        <w:trPr>
          <w:trHeight w:val="300"/>
        </w:trPr>
        <w:tc>
          <w:tcPr>
            <w:tcW w:w="1673" w:type="dxa"/>
            <w:noWrap/>
            <w:tcMar>
              <w:top w:w="0" w:type="dxa"/>
              <w:left w:w="70" w:type="dxa"/>
              <w:bottom w:w="0" w:type="dxa"/>
              <w:right w:w="70" w:type="dxa"/>
            </w:tcMar>
            <w:vAlign w:val="bottom"/>
            <w:hideMark/>
          </w:tcPr>
          <w:p w14:paraId="5568C47A" w14:textId="77777777" w:rsidR="00F621D8" w:rsidRDefault="00F621D8" w:rsidP="00283739">
            <w:pPr>
              <w:rPr>
                <w:lang w:eastAsia="nb-NO"/>
              </w:rPr>
            </w:pPr>
            <w:r>
              <w:rPr>
                <w:lang w:eastAsia="nb-NO"/>
              </w:rPr>
              <w:t>Guatemala</w:t>
            </w:r>
          </w:p>
        </w:tc>
      </w:tr>
      <w:tr w:rsidR="00F621D8" w14:paraId="5D1285F3" w14:textId="77777777" w:rsidTr="00283739">
        <w:trPr>
          <w:trHeight w:val="300"/>
        </w:trPr>
        <w:tc>
          <w:tcPr>
            <w:tcW w:w="1673" w:type="dxa"/>
            <w:noWrap/>
            <w:tcMar>
              <w:top w:w="0" w:type="dxa"/>
              <w:left w:w="70" w:type="dxa"/>
              <w:bottom w:w="0" w:type="dxa"/>
              <w:right w:w="70" w:type="dxa"/>
            </w:tcMar>
            <w:vAlign w:val="bottom"/>
            <w:hideMark/>
          </w:tcPr>
          <w:p w14:paraId="3BE50C38" w14:textId="77777777" w:rsidR="00F621D8" w:rsidRDefault="00F621D8" w:rsidP="00283739">
            <w:pPr>
              <w:rPr>
                <w:lang w:eastAsia="nb-NO"/>
              </w:rPr>
            </w:pPr>
            <w:r>
              <w:rPr>
                <w:lang w:eastAsia="nb-NO"/>
              </w:rPr>
              <w:t>India</w:t>
            </w:r>
          </w:p>
        </w:tc>
      </w:tr>
      <w:tr w:rsidR="00F621D8" w14:paraId="4B11A04C" w14:textId="77777777" w:rsidTr="00283739">
        <w:trPr>
          <w:trHeight w:val="300"/>
        </w:trPr>
        <w:tc>
          <w:tcPr>
            <w:tcW w:w="1673" w:type="dxa"/>
            <w:noWrap/>
            <w:tcMar>
              <w:top w:w="0" w:type="dxa"/>
              <w:left w:w="70" w:type="dxa"/>
              <w:bottom w:w="0" w:type="dxa"/>
              <w:right w:w="70" w:type="dxa"/>
            </w:tcMar>
            <w:vAlign w:val="bottom"/>
            <w:hideMark/>
          </w:tcPr>
          <w:p w14:paraId="2AA9B1AA" w14:textId="77777777" w:rsidR="00F621D8" w:rsidRDefault="00F621D8" w:rsidP="00283739">
            <w:pPr>
              <w:rPr>
                <w:lang w:eastAsia="nb-NO"/>
              </w:rPr>
            </w:pPr>
            <w:r>
              <w:rPr>
                <w:lang w:eastAsia="nb-NO"/>
              </w:rPr>
              <w:t>Kenya</w:t>
            </w:r>
          </w:p>
        </w:tc>
      </w:tr>
      <w:tr w:rsidR="00F621D8" w14:paraId="6049F270" w14:textId="77777777" w:rsidTr="00283739">
        <w:trPr>
          <w:trHeight w:val="300"/>
        </w:trPr>
        <w:tc>
          <w:tcPr>
            <w:tcW w:w="1673" w:type="dxa"/>
            <w:noWrap/>
            <w:tcMar>
              <w:top w:w="0" w:type="dxa"/>
              <w:left w:w="70" w:type="dxa"/>
              <w:bottom w:w="0" w:type="dxa"/>
              <w:right w:w="70" w:type="dxa"/>
            </w:tcMar>
            <w:vAlign w:val="bottom"/>
            <w:hideMark/>
          </w:tcPr>
          <w:p w14:paraId="7E3F5FC5" w14:textId="77777777" w:rsidR="00F621D8" w:rsidRDefault="00F621D8" w:rsidP="00283739">
            <w:pPr>
              <w:rPr>
                <w:lang w:eastAsia="nb-NO"/>
              </w:rPr>
            </w:pPr>
            <w:r>
              <w:rPr>
                <w:lang w:eastAsia="nb-NO"/>
              </w:rPr>
              <w:t>Madagascar</w:t>
            </w:r>
          </w:p>
        </w:tc>
      </w:tr>
      <w:tr w:rsidR="00F621D8" w14:paraId="1E757D01" w14:textId="77777777" w:rsidTr="00283739">
        <w:trPr>
          <w:trHeight w:val="300"/>
        </w:trPr>
        <w:tc>
          <w:tcPr>
            <w:tcW w:w="1673" w:type="dxa"/>
            <w:noWrap/>
            <w:tcMar>
              <w:top w:w="0" w:type="dxa"/>
              <w:left w:w="70" w:type="dxa"/>
              <w:bottom w:w="0" w:type="dxa"/>
              <w:right w:w="70" w:type="dxa"/>
            </w:tcMar>
            <w:vAlign w:val="bottom"/>
            <w:hideMark/>
          </w:tcPr>
          <w:p w14:paraId="0FE6A5DB" w14:textId="77777777" w:rsidR="00F621D8" w:rsidRDefault="00F621D8" w:rsidP="00283739">
            <w:pPr>
              <w:rPr>
                <w:lang w:eastAsia="nb-NO"/>
              </w:rPr>
            </w:pPr>
            <w:r>
              <w:rPr>
                <w:lang w:eastAsia="nb-NO"/>
              </w:rPr>
              <w:t>Malawi</w:t>
            </w:r>
          </w:p>
        </w:tc>
      </w:tr>
      <w:tr w:rsidR="00F621D8" w14:paraId="457E56C6" w14:textId="77777777" w:rsidTr="00283739">
        <w:trPr>
          <w:trHeight w:val="300"/>
        </w:trPr>
        <w:tc>
          <w:tcPr>
            <w:tcW w:w="1673" w:type="dxa"/>
            <w:noWrap/>
            <w:tcMar>
              <w:top w:w="0" w:type="dxa"/>
              <w:left w:w="70" w:type="dxa"/>
              <w:bottom w:w="0" w:type="dxa"/>
              <w:right w:w="70" w:type="dxa"/>
            </w:tcMar>
            <w:vAlign w:val="bottom"/>
            <w:hideMark/>
          </w:tcPr>
          <w:p w14:paraId="1C495CEB" w14:textId="77777777" w:rsidR="00F621D8" w:rsidRDefault="00F621D8" w:rsidP="00283739">
            <w:pPr>
              <w:rPr>
                <w:lang w:eastAsia="nb-NO"/>
              </w:rPr>
            </w:pPr>
            <w:r>
              <w:rPr>
                <w:lang w:eastAsia="nb-NO"/>
              </w:rPr>
              <w:t>Mozambique</w:t>
            </w:r>
          </w:p>
        </w:tc>
      </w:tr>
      <w:tr w:rsidR="00F621D8" w14:paraId="46C5885D" w14:textId="77777777" w:rsidTr="00283739">
        <w:trPr>
          <w:trHeight w:val="300"/>
        </w:trPr>
        <w:tc>
          <w:tcPr>
            <w:tcW w:w="1673" w:type="dxa"/>
            <w:noWrap/>
            <w:tcMar>
              <w:top w:w="0" w:type="dxa"/>
              <w:left w:w="70" w:type="dxa"/>
              <w:bottom w:w="0" w:type="dxa"/>
              <w:right w:w="70" w:type="dxa"/>
            </w:tcMar>
            <w:vAlign w:val="bottom"/>
            <w:hideMark/>
          </w:tcPr>
          <w:p w14:paraId="1AD3B4A3" w14:textId="77777777" w:rsidR="00F621D8" w:rsidRDefault="00F621D8" w:rsidP="00283739">
            <w:pPr>
              <w:rPr>
                <w:lang w:eastAsia="nb-NO"/>
              </w:rPr>
            </w:pPr>
            <w:r>
              <w:rPr>
                <w:lang w:eastAsia="nb-NO"/>
              </w:rPr>
              <w:t>Myanmar (Burma)</w:t>
            </w:r>
          </w:p>
        </w:tc>
      </w:tr>
      <w:tr w:rsidR="00F621D8" w14:paraId="4A69AD7D" w14:textId="77777777" w:rsidTr="00283739">
        <w:trPr>
          <w:trHeight w:val="300"/>
        </w:trPr>
        <w:tc>
          <w:tcPr>
            <w:tcW w:w="1673" w:type="dxa"/>
            <w:noWrap/>
            <w:tcMar>
              <w:top w:w="0" w:type="dxa"/>
              <w:left w:w="70" w:type="dxa"/>
              <w:bottom w:w="0" w:type="dxa"/>
              <w:right w:w="70" w:type="dxa"/>
            </w:tcMar>
            <w:vAlign w:val="bottom"/>
            <w:hideMark/>
          </w:tcPr>
          <w:p w14:paraId="230D25A3" w14:textId="77777777" w:rsidR="00F621D8" w:rsidRDefault="00F621D8" w:rsidP="00283739">
            <w:pPr>
              <w:rPr>
                <w:lang w:eastAsia="nb-NO"/>
              </w:rPr>
            </w:pPr>
            <w:r>
              <w:rPr>
                <w:lang w:eastAsia="nb-NO"/>
              </w:rPr>
              <w:t>Nepal</w:t>
            </w:r>
          </w:p>
        </w:tc>
      </w:tr>
      <w:tr w:rsidR="00F621D8" w14:paraId="2B621349" w14:textId="77777777" w:rsidTr="00283739">
        <w:trPr>
          <w:trHeight w:val="300"/>
        </w:trPr>
        <w:tc>
          <w:tcPr>
            <w:tcW w:w="1673" w:type="dxa"/>
            <w:noWrap/>
            <w:tcMar>
              <w:top w:w="0" w:type="dxa"/>
              <w:left w:w="70" w:type="dxa"/>
              <w:bottom w:w="0" w:type="dxa"/>
              <w:right w:w="70" w:type="dxa"/>
            </w:tcMar>
            <w:vAlign w:val="bottom"/>
            <w:hideMark/>
          </w:tcPr>
          <w:p w14:paraId="533174FE" w14:textId="77777777" w:rsidR="00F621D8" w:rsidRDefault="00F621D8" w:rsidP="00283739">
            <w:pPr>
              <w:rPr>
                <w:lang w:eastAsia="nb-NO"/>
              </w:rPr>
            </w:pPr>
            <w:r>
              <w:rPr>
                <w:lang w:eastAsia="nb-NO"/>
              </w:rPr>
              <w:t>Nicaragua</w:t>
            </w:r>
          </w:p>
        </w:tc>
      </w:tr>
      <w:tr w:rsidR="00F621D8" w14:paraId="1BDA951A" w14:textId="77777777" w:rsidTr="00283739">
        <w:trPr>
          <w:trHeight w:val="300"/>
        </w:trPr>
        <w:tc>
          <w:tcPr>
            <w:tcW w:w="1673" w:type="dxa"/>
            <w:noWrap/>
            <w:tcMar>
              <w:top w:w="0" w:type="dxa"/>
              <w:left w:w="70" w:type="dxa"/>
              <w:bottom w:w="0" w:type="dxa"/>
              <w:right w:w="70" w:type="dxa"/>
            </w:tcMar>
            <w:vAlign w:val="bottom"/>
            <w:hideMark/>
          </w:tcPr>
          <w:p w14:paraId="6C8A9748" w14:textId="77777777" w:rsidR="00F621D8" w:rsidRDefault="00F621D8" w:rsidP="00283739">
            <w:pPr>
              <w:rPr>
                <w:lang w:eastAsia="nb-NO"/>
              </w:rPr>
            </w:pPr>
            <w:r>
              <w:rPr>
                <w:lang w:eastAsia="nb-NO"/>
              </w:rPr>
              <w:t>Norway</w:t>
            </w:r>
          </w:p>
        </w:tc>
      </w:tr>
      <w:tr w:rsidR="00F621D8" w14:paraId="528F4B93" w14:textId="77777777" w:rsidTr="00283739">
        <w:trPr>
          <w:trHeight w:val="300"/>
        </w:trPr>
        <w:tc>
          <w:tcPr>
            <w:tcW w:w="1673" w:type="dxa"/>
            <w:noWrap/>
            <w:tcMar>
              <w:top w:w="0" w:type="dxa"/>
              <w:left w:w="70" w:type="dxa"/>
              <w:bottom w:w="0" w:type="dxa"/>
              <w:right w:w="70" w:type="dxa"/>
            </w:tcMar>
            <w:vAlign w:val="bottom"/>
            <w:hideMark/>
          </w:tcPr>
          <w:p w14:paraId="2B96C84F" w14:textId="77777777" w:rsidR="00F621D8" w:rsidRDefault="00F621D8" w:rsidP="00283739">
            <w:pPr>
              <w:rPr>
                <w:lang w:eastAsia="nb-NO"/>
              </w:rPr>
            </w:pPr>
            <w:r>
              <w:rPr>
                <w:lang w:eastAsia="nb-NO"/>
              </w:rPr>
              <w:t>Rwanda</w:t>
            </w:r>
          </w:p>
        </w:tc>
      </w:tr>
      <w:tr w:rsidR="00F621D8" w14:paraId="381F6424" w14:textId="77777777" w:rsidTr="00283739">
        <w:trPr>
          <w:trHeight w:val="300"/>
        </w:trPr>
        <w:tc>
          <w:tcPr>
            <w:tcW w:w="1673" w:type="dxa"/>
            <w:noWrap/>
            <w:tcMar>
              <w:top w:w="0" w:type="dxa"/>
              <w:left w:w="70" w:type="dxa"/>
              <w:bottom w:w="0" w:type="dxa"/>
              <w:right w:w="70" w:type="dxa"/>
            </w:tcMar>
            <w:vAlign w:val="bottom"/>
            <w:hideMark/>
          </w:tcPr>
          <w:p w14:paraId="5E532E2D" w14:textId="77777777" w:rsidR="00F621D8" w:rsidRDefault="00F621D8" w:rsidP="00283739">
            <w:pPr>
              <w:rPr>
                <w:lang w:eastAsia="nb-NO"/>
              </w:rPr>
            </w:pPr>
            <w:r>
              <w:rPr>
                <w:lang w:eastAsia="nb-NO"/>
              </w:rPr>
              <w:t>South Africa</w:t>
            </w:r>
          </w:p>
        </w:tc>
      </w:tr>
      <w:tr w:rsidR="00F621D8" w14:paraId="7F899286" w14:textId="77777777" w:rsidTr="00283739">
        <w:trPr>
          <w:trHeight w:val="300"/>
        </w:trPr>
        <w:tc>
          <w:tcPr>
            <w:tcW w:w="1673" w:type="dxa"/>
            <w:noWrap/>
            <w:tcMar>
              <w:top w:w="0" w:type="dxa"/>
              <w:left w:w="70" w:type="dxa"/>
              <w:bottom w:w="0" w:type="dxa"/>
              <w:right w:w="70" w:type="dxa"/>
            </w:tcMar>
            <w:vAlign w:val="bottom"/>
            <w:hideMark/>
          </w:tcPr>
          <w:p w14:paraId="27519338" w14:textId="77777777" w:rsidR="00F621D8" w:rsidRDefault="00F621D8" w:rsidP="00283739">
            <w:pPr>
              <w:rPr>
                <w:lang w:eastAsia="nb-NO"/>
              </w:rPr>
            </w:pPr>
            <w:r>
              <w:rPr>
                <w:lang w:eastAsia="nb-NO"/>
              </w:rPr>
              <w:t>Tanzania</w:t>
            </w:r>
          </w:p>
        </w:tc>
      </w:tr>
      <w:tr w:rsidR="00F621D8" w14:paraId="7E6EF313" w14:textId="77777777" w:rsidTr="00283739">
        <w:trPr>
          <w:trHeight w:val="300"/>
        </w:trPr>
        <w:tc>
          <w:tcPr>
            <w:tcW w:w="1673" w:type="dxa"/>
            <w:noWrap/>
            <w:tcMar>
              <w:top w:w="0" w:type="dxa"/>
              <w:left w:w="70" w:type="dxa"/>
              <w:bottom w:w="0" w:type="dxa"/>
              <w:right w:w="70" w:type="dxa"/>
            </w:tcMar>
            <w:vAlign w:val="bottom"/>
            <w:hideMark/>
          </w:tcPr>
          <w:p w14:paraId="5BC70DF2" w14:textId="77777777" w:rsidR="00F621D8" w:rsidRDefault="00F621D8" w:rsidP="00283739">
            <w:pPr>
              <w:rPr>
                <w:lang w:eastAsia="nb-NO"/>
              </w:rPr>
            </w:pPr>
            <w:r>
              <w:rPr>
                <w:lang w:eastAsia="nb-NO"/>
              </w:rPr>
              <w:t>Uganda</w:t>
            </w:r>
          </w:p>
        </w:tc>
      </w:tr>
      <w:tr w:rsidR="00F621D8" w14:paraId="425F0214" w14:textId="77777777" w:rsidTr="00283739">
        <w:trPr>
          <w:trHeight w:val="300"/>
        </w:trPr>
        <w:tc>
          <w:tcPr>
            <w:tcW w:w="1673" w:type="dxa"/>
            <w:noWrap/>
            <w:tcMar>
              <w:top w:w="0" w:type="dxa"/>
              <w:left w:w="70" w:type="dxa"/>
              <w:bottom w:w="0" w:type="dxa"/>
              <w:right w:w="70" w:type="dxa"/>
            </w:tcMar>
            <w:vAlign w:val="bottom"/>
            <w:hideMark/>
          </w:tcPr>
          <w:p w14:paraId="01700AE7" w14:textId="77777777" w:rsidR="00F621D8" w:rsidRDefault="00F621D8" w:rsidP="00283739">
            <w:pPr>
              <w:rPr>
                <w:lang w:eastAsia="nb-NO"/>
              </w:rPr>
            </w:pPr>
            <w:r>
              <w:rPr>
                <w:lang w:eastAsia="nb-NO"/>
              </w:rPr>
              <w:t>Vietnam</w:t>
            </w:r>
          </w:p>
        </w:tc>
      </w:tr>
      <w:tr w:rsidR="00F621D8" w14:paraId="0B575636" w14:textId="77777777" w:rsidTr="00283739">
        <w:trPr>
          <w:trHeight w:val="300"/>
        </w:trPr>
        <w:tc>
          <w:tcPr>
            <w:tcW w:w="1673" w:type="dxa"/>
            <w:noWrap/>
            <w:tcMar>
              <w:top w:w="0" w:type="dxa"/>
              <w:left w:w="70" w:type="dxa"/>
              <w:bottom w:w="0" w:type="dxa"/>
              <w:right w:w="70" w:type="dxa"/>
            </w:tcMar>
            <w:vAlign w:val="bottom"/>
            <w:hideMark/>
          </w:tcPr>
          <w:p w14:paraId="51DFA204" w14:textId="77777777" w:rsidR="00F621D8" w:rsidRDefault="00F621D8" w:rsidP="00283739">
            <w:pPr>
              <w:rPr>
                <w:lang w:eastAsia="nb-NO"/>
              </w:rPr>
            </w:pPr>
            <w:r>
              <w:rPr>
                <w:lang w:eastAsia="nb-NO"/>
              </w:rPr>
              <w:t>Zambia</w:t>
            </w:r>
          </w:p>
        </w:tc>
      </w:tr>
      <w:tr w:rsidR="00F621D8" w14:paraId="3681B516" w14:textId="77777777" w:rsidTr="00283739">
        <w:trPr>
          <w:trHeight w:val="300"/>
        </w:trPr>
        <w:tc>
          <w:tcPr>
            <w:tcW w:w="1673" w:type="dxa"/>
            <w:noWrap/>
            <w:tcMar>
              <w:top w:w="0" w:type="dxa"/>
              <w:left w:w="70" w:type="dxa"/>
              <w:bottom w:w="0" w:type="dxa"/>
              <w:right w:w="70" w:type="dxa"/>
            </w:tcMar>
            <w:vAlign w:val="bottom"/>
          </w:tcPr>
          <w:p w14:paraId="30931888" w14:textId="77777777" w:rsidR="00F621D8" w:rsidRDefault="00F621D8" w:rsidP="00283739">
            <w:pPr>
              <w:rPr>
                <w:lang w:eastAsia="nb-NO"/>
              </w:rPr>
            </w:pPr>
            <w:r>
              <w:rPr>
                <w:lang w:eastAsia="nb-NO"/>
              </w:rPr>
              <w:t>Zimbabwe</w:t>
            </w:r>
          </w:p>
          <w:p w14:paraId="1620D4C1" w14:textId="77777777" w:rsidR="00F621D8" w:rsidRDefault="00F621D8" w:rsidP="00283739">
            <w:pPr>
              <w:rPr>
                <w:lang w:eastAsia="nb-NO"/>
              </w:rPr>
            </w:pPr>
          </w:p>
          <w:p w14:paraId="048E9E33" w14:textId="77777777" w:rsidR="00F621D8" w:rsidRDefault="00F621D8" w:rsidP="00F621D8">
            <w:pPr>
              <w:pStyle w:val="ac"/>
              <w:numPr>
                <w:ilvl w:val="0"/>
                <w:numId w:val="25"/>
              </w:numPr>
              <w:spacing w:after="0" w:line="240" w:lineRule="auto"/>
              <w:contextualSpacing w:val="0"/>
              <w:rPr>
                <w:lang w:eastAsia="nb-NO"/>
              </w:rPr>
            </w:pPr>
            <w:r>
              <w:rPr>
                <w:lang w:eastAsia="nb-NO"/>
              </w:rPr>
              <w:t xml:space="preserve">Participants 2016: 543 </w:t>
            </w:r>
          </w:p>
          <w:tbl>
            <w:tblPr>
              <w:tblW w:w="7326" w:type="dxa"/>
              <w:tblCellMar>
                <w:left w:w="0" w:type="dxa"/>
                <w:right w:w="0" w:type="dxa"/>
              </w:tblCellMar>
              <w:tblLook w:val="04A0" w:firstRow="1" w:lastRow="0" w:firstColumn="1" w:lastColumn="0" w:noHBand="0" w:noVBand="1"/>
            </w:tblPr>
            <w:tblGrid>
              <w:gridCol w:w="5861"/>
              <w:gridCol w:w="505"/>
              <w:gridCol w:w="960"/>
            </w:tblGrid>
            <w:tr w:rsidR="00F621D8" w14:paraId="45BFEB47" w14:textId="77777777" w:rsidTr="00283739">
              <w:trPr>
                <w:trHeight w:val="300"/>
              </w:trPr>
              <w:tc>
                <w:tcPr>
                  <w:tcW w:w="5861"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E57B2D6" w14:textId="77777777" w:rsidR="00F621D8" w:rsidRDefault="00F621D8" w:rsidP="00283739">
                  <w:pPr>
                    <w:rPr>
                      <w:lang w:eastAsia="nb-NO"/>
                    </w:rPr>
                  </w:pPr>
                  <w:r>
                    <w:rPr>
                      <w:lang w:eastAsia="nb-NO"/>
                    </w:rPr>
                    <w:t>2016</w:t>
                  </w:r>
                </w:p>
              </w:tc>
              <w:tc>
                <w:tcPr>
                  <w:tcW w:w="505"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3574B14E" w14:textId="77777777" w:rsidR="00F621D8" w:rsidRDefault="00F621D8" w:rsidP="00283739">
                  <w:pPr>
                    <w:rPr>
                      <w:lang w:eastAsia="nb-NO"/>
                    </w:rPr>
                  </w:pPr>
                </w:p>
              </w:tc>
              <w:tc>
                <w:tcPr>
                  <w:tcW w:w="960" w:type="dxa"/>
                  <w:tcBorders>
                    <w:top w:val="single" w:sz="8" w:space="0" w:color="auto"/>
                    <w:left w:val="nil"/>
                    <w:bottom w:val="single" w:sz="8" w:space="0" w:color="auto"/>
                    <w:right w:val="single" w:sz="8" w:space="0" w:color="auto"/>
                  </w:tcBorders>
                  <w:noWrap/>
                  <w:tcMar>
                    <w:top w:w="0" w:type="dxa"/>
                    <w:left w:w="70" w:type="dxa"/>
                    <w:bottom w:w="0" w:type="dxa"/>
                    <w:right w:w="70" w:type="dxa"/>
                  </w:tcMar>
                  <w:vAlign w:val="bottom"/>
                  <w:hideMark/>
                </w:tcPr>
                <w:p w14:paraId="58C2D706" w14:textId="77777777" w:rsidR="00F621D8" w:rsidRDefault="00F621D8" w:rsidP="00283739">
                  <w:pPr>
                    <w:rPr>
                      <w:lang w:eastAsia="nb-NO"/>
                    </w:rPr>
                  </w:pPr>
                  <w:r>
                    <w:rPr>
                      <w:lang w:eastAsia="nb-NO"/>
                    </w:rPr>
                    <w:t>Percent</w:t>
                  </w:r>
                </w:p>
              </w:tc>
            </w:tr>
            <w:tr w:rsidR="00F621D8" w14:paraId="3C916F98" w14:textId="77777777" w:rsidTr="00283739">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EB1E46C" w14:textId="77777777" w:rsidR="00F621D8" w:rsidRPr="008F3ADB" w:rsidRDefault="00F621D8" w:rsidP="00283739">
                  <w:pPr>
                    <w:rPr>
                      <w:lang w:eastAsia="nb-NO"/>
                    </w:rPr>
                  </w:pPr>
                  <w:r w:rsidRPr="008F3ADB">
                    <w:rPr>
                      <w:lang w:eastAsia="nb-NO"/>
                    </w:rPr>
                    <w:t>Profesionals health and education- North-South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3994F713" w14:textId="77777777" w:rsidR="00F621D8" w:rsidRDefault="00F621D8" w:rsidP="00283739">
                  <w:pPr>
                    <w:jc w:val="right"/>
                    <w:rPr>
                      <w:lang w:eastAsia="nb-NO"/>
                    </w:rPr>
                  </w:pPr>
                  <w:r>
                    <w:rPr>
                      <w:lang w:eastAsia="nb-NO"/>
                    </w:rPr>
                    <w:t>96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2D766DA" w14:textId="77777777" w:rsidR="00F621D8" w:rsidRDefault="00F621D8" w:rsidP="00283739">
                  <w:pPr>
                    <w:jc w:val="right"/>
                    <w:rPr>
                      <w:lang w:eastAsia="nb-NO"/>
                    </w:rPr>
                  </w:pPr>
                  <w:r>
                    <w:rPr>
                      <w:lang w:eastAsia="nb-NO"/>
                    </w:rPr>
                    <w:t>18 %</w:t>
                  </w:r>
                </w:p>
              </w:tc>
            </w:tr>
            <w:tr w:rsidR="00F621D8" w14:paraId="23C80A96" w14:textId="77777777" w:rsidTr="00283739">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272EF1D" w14:textId="77777777" w:rsidR="00F621D8" w:rsidRDefault="00F621D8" w:rsidP="00283739">
                  <w:pPr>
                    <w:rPr>
                      <w:lang w:eastAsia="nb-NO"/>
                    </w:rPr>
                  </w:pPr>
                  <w:r w:rsidRPr="008F3ADB">
                    <w:rPr>
                      <w:lang w:eastAsia="nb-NO"/>
                    </w:rPr>
                    <w:t>Profesionals health and education</w:t>
                  </w:r>
                  <w:r>
                    <w:rPr>
                      <w:lang w:eastAsia="nb-NO"/>
                    </w:rPr>
                    <w:t xml:space="preserve"> - South-South</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E4BFDA7" w14:textId="77777777" w:rsidR="00F621D8" w:rsidRDefault="00F621D8" w:rsidP="00283739">
                  <w:pPr>
                    <w:jc w:val="right"/>
                    <w:rPr>
                      <w:lang w:eastAsia="nb-NO"/>
                    </w:rPr>
                  </w:pPr>
                  <w:r>
                    <w:rPr>
                      <w:lang w:eastAsia="nb-NO"/>
                    </w:rPr>
                    <w:t>111</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44EF2DE" w14:textId="77777777" w:rsidR="00F621D8" w:rsidRDefault="00F621D8" w:rsidP="00283739">
                  <w:pPr>
                    <w:jc w:val="right"/>
                    <w:rPr>
                      <w:lang w:eastAsia="nb-NO"/>
                    </w:rPr>
                  </w:pPr>
                  <w:r>
                    <w:rPr>
                      <w:lang w:eastAsia="nb-NO"/>
                    </w:rPr>
                    <w:t>21 %</w:t>
                  </w:r>
                </w:p>
              </w:tc>
            </w:tr>
            <w:tr w:rsidR="00F621D8" w14:paraId="11C51615" w14:textId="77777777" w:rsidTr="00283739">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4AF176" w14:textId="77777777" w:rsidR="00F621D8" w:rsidRDefault="00F621D8" w:rsidP="00283739">
                  <w:pPr>
                    <w:rPr>
                      <w:lang w:eastAsia="nb-NO"/>
                    </w:rPr>
                  </w:pPr>
                  <w:r>
                    <w:rPr>
                      <w:lang w:eastAsia="nb-NO"/>
                    </w:rPr>
                    <w:t>Civil society/Volunteer</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21E14F4" w14:textId="77777777" w:rsidR="00F621D8" w:rsidRDefault="00F621D8" w:rsidP="00283739">
                  <w:pPr>
                    <w:jc w:val="right"/>
                    <w:rPr>
                      <w:lang w:eastAsia="nb-NO"/>
                    </w:rPr>
                  </w:pPr>
                  <w:r>
                    <w:rPr>
                      <w:lang w:eastAsia="nb-NO"/>
                    </w:rPr>
                    <w:t>336</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0716D3B9" w14:textId="77777777" w:rsidR="00F621D8" w:rsidRDefault="00F621D8" w:rsidP="00283739">
                  <w:pPr>
                    <w:jc w:val="right"/>
                    <w:rPr>
                      <w:lang w:eastAsia="nb-NO"/>
                    </w:rPr>
                  </w:pPr>
                  <w:r>
                    <w:rPr>
                      <w:lang w:eastAsia="nb-NO"/>
                    </w:rPr>
                    <w:t>61 %</w:t>
                  </w:r>
                </w:p>
              </w:tc>
            </w:tr>
            <w:tr w:rsidR="00F621D8" w14:paraId="769FB560" w14:textId="77777777" w:rsidTr="00283739">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50ECEE1B" w14:textId="77777777" w:rsidR="00F621D8" w:rsidRDefault="00F621D8" w:rsidP="00283739">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2C7770C7" w14:textId="77777777" w:rsidR="00F621D8" w:rsidRDefault="00F621D8" w:rsidP="00283739">
                  <w:pPr>
                    <w:rPr>
                      <w:lang w:eastAsia="nb-NO"/>
                    </w:rPr>
                  </w:pPr>
                  <w:r>
                    <w:rPr>
                      <w:lang w:eastAsia="nb-NO"/>
                    </w:rPr>
                    <w:t> </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7D2E5C81" w14:textId="77777777" w:rsidR="00F621D8" w:rsidRDefault="00F621D8" w:rsidP="00283739">
                  <w:pPr>
                    <w:rPr>
                      <w:lang w:eastAsia="nb-NO"/>
                    </w:rPr>
                  </w:pPr>
                  <w:r>
                    <w:rPr>
                      <w:lang w:eastAsia="nb-NO"/>
                    </w:rPr>
                    <w:t> </w:t>
                  </w:r>
                </w:p>
              </w:tc>
            </w:tr>
            <w:tr w:rsidR="00F621D8" w14:paraId="699E411B" w14:textId="77777777" w:rsidTr="00283739">
              <w:trPr>
                <w:trHeight w:val="300"/>
              </w:trPr>
              <w:tc>
                <w:tcPr>
                  <w:tcW w:w="586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67FE0F18" w14:textId="77777777" w:rsidR="00F621D8" w:rsidRDefault="00F621D8" w:rsidP="00283739">
                  <w:pPr>
                    <w:rPr>
                      <w:lang w:eastAsia="nb-NO"/>
                    </w:rPr>
                  </w:pPr>
                  <w:r>
                    <w:rPr>
                      <w:lang w:eastAsia="nb-NO"/>
                    </w:rPr>
                    <w:t> </w:t>
                  </w:r>
                </w:p>
              </w:tc>
              <w:tc>
                <w:tcPr>
                  <w:tcW w:w="505"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1896093A" w14:textId="77777777" w:rsidR="00F621D8" w:rsidRDefault="00F621D8" w:rsidP="00283739">
                  <w:pPr>
                    <w:jc w:val="right"/>
                    <w:rPr>
                      <w:lang w:eastAsia="nb-NO"/>
                    </w:rPr>
                  </w:pPr>
                  <w:r>
                    <w:rPr>
                      <w:lang w:eastAsia="nb-NO"/>
                    </w:rPr>
                    <w:t>543</w:t>
                  </w:r>
                </w:p>
              </w:tc>
              <w:tc>
                <w:tcPr>
                  <w:tcW w:w="960" w:type="dxa"/>
                  <w:tcBorders>
                    <w:top w:val="nil"/>
                    <w:left w:val="nil"/>
                    <w:bottom w:val="single" w:sz="8" w:space="0" w:color="auto"/>
                    <w:right w:val="single" w:sz="8" w:space="0" w:color="auto"/>
                  </w:tcBorders>
                  <w:noWrap/>
                  <w:tcMar>
                    <w:top w:w="0" w:type="dxa"/>
                    <w:left w:w="70" w:type="dxa"/>
                    <w:bottom w:w="0" w:type="dxa"/>
                    <w:right w:w="70" w:type="dxa"/>
                  </w:tcMar>
                  <w:vAlign w:val="bottom"/>
                  <w:hideMark/>
                </w:tcPr>
                <w:p w14:paraId="4EECB310" w14:textId="77777777" w:rsidR="00F621D8" w:rsidRDefault="00F621D8" w:rsidP="00283739">
                  <w:pPr>
                    <w:jc w:val="right"/>
                    <w:rPr>
                      <w:lang w:eastAsia="nb-NO"/>
                    </w:rPr>
                  </w:pPr>
                  <w:r>
                    <w:rPr>
                      <w:lang w:eastAsia="nb-NO"/>
                    </w:rPr>
                    <w:t>100 %</w:t>
                  </w:r>
                </w:p>
              </w:tc>
            </w:tr>
          </w:tbl>
          <w:p w14:paraId="77348FE8" w14:textId="77777777" w:rsidR="00F621D8" w:rsidRDefault="00F621D8" w:rsidP="00283739">
            <w:pPr>
              <w:rPr>
                <w:rFonts w:ascii="Times New Roman" w:hAnsi="Times New Roman" w:cs="Times New Roman"/>
                <w:szCs w:val="20"/>
                <w:lang w:eastAsia="nb-NO"/>
              </w:rPr>
            </w:pPr>
          </w:p>
        </w:tc>
      </w:tr>
    </w:tbl>
    <w:p w14:paraId="290CE5EF" w14:textId="77777777" w:rsidR="00F621D8" w:rsidRDefault="00F621D8" w:rsidP="00F621D8">
      <w:pPr>
        <w:rPr>
          <w:color w:val="FF0000"/>
        </w:rPr>
      </w:pPr>
    </w:p>
    <w:p w14:paraId="6EDDCC9A" w14:textId="77777777" w:rsidR="00F621D8" w:rsidRDefault="00F621D8" w:rsidP="00F621D8">
      <w:pPr>
        <w:rPr>
          <w:color w:val="FF0000"/>
        </w:rPr>
      </w:pPr>
      <w:r>
        <w:rPr>
          <w:color w:val="FF0000"/>
        </w:rPr>
        <w:t>--------------</w:t>
      </w:r>
    </w:p>
    <w:p w14:paraId="4DFF146C" w14:textId="77777777" w:rsidR="00F621D8" w:rsidRDefault="00F621D8" w:rsidP="00F621D8">
      <w:pPr>
        <w:rPr>
          <w:color w:val="FF0000"/>
        </w:rPr>
      </w:pPr>
    </w:p>
    <w:p w14:paraId="4DBF6367" w14:textId="77777777" w:rsidR="00F621D8" w:rsidRDefault="00F621D8" w:rsidP="00F621D8">
      <w:pPr>
        <w:rPr>
          <w:color w:val="FF0000"/>
        </w:rPr>
      </w:pPr>
      <w:r>
        <w:rPr>
          <w:color w:val="FF0000"/>
        </w:rPr>
        <w:t>Textfile: page 2-3 My FK effect introduction</w:t>
      </w:r>
    </w:p>
    <w:p w14:paraId="42553D09" w14:textId="77777777" w:rsidR="00F621D8" w:rsidRDefault="00F621D8" w:rsidP="00F621D8">
      <w:pPr>
        <w:rPr>
          <w:color w:val="FF0000"/>
        </w:rPr>
      </w:pPr>
    </w:p>
    <w:p w14:paraId="5B135B35"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109EF166" w14:textId="77777777" w:rsidR="00F621D8" w:rsidRDefault="00F621D8" w:rsidP="00F621D8">
      <w:pPr>
        <w:rPr>
          <w:lang w:val="en-US"/>
        </w:rPr>
      </w:pPr>
      <w:r>
        <w:rPr>
          <w:lang w:val="en-US"/>
        </w:rPr>
        <w:t>What is #myFKeffect</w:t>
      </w:r>
    </w:p>
    <w:p w14:paraId="3C9F942C" w14:textId="77777777" w:rsidR="00F621D8" w:rsidRDefault="00F621D8" w:rsidP="00F621D8">
      <w:pPr>
        <w:rPr>
          <w:lang w:val="en-US"/>
        </w:rPr>
      </w:pPr>
    </w:p>
    <w:p w14:paraId="510425B7"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lastRenderedPageBreak/>
        <w:t xml:space="preserve">Paragraph Style: </w:t>
      </w:r>
      <w:r>
        <w:rPr>
          <w:rFonts w:ascii="Times New Roman" w:hAnsi="Times New Roman" w:cs="Times New Roman"/>
          <w:i/>
          <w:color w:val="FF0000"/>
        </w:rPr>
        <w:t>Body</w:t>
      </w:r>
    </w:p>
    <w:p w14:paraId="2727AD22" w14:textId="77777777" w:rsidR="00F621D8" w:rsidRDefault="00F621D8" w:rsidP="00F621D8">
      <w:pPr>
        <w:rPr>
          <w:lang w:val="en-US"/>
        </w:rPr>
      </w:pPr>
      <w:r>
        <w:rPr>
          <w:lang w:val="en-US"/>
        </w:rPr>
        <w:t>My FK effect is a project aiming at telling former and current FK participants stories about their experiences being on exchange. This includes personal stories, societal experiences and reflections on how working and living in another country have changed or influenced their lives. Through these stories, we want to highlight and promote the great work our FK participants and partner organizations are doing. We make the world to a smaller and better place.</w:t>
      </w:r>
    </w:p>
    <w:p w14:paraId="3829A80D" w14:textId="77777777" w:rsidR="00F621D8" w:rsidRDefault="00F621D8" w:rsidP="00F621D8">
      <w:pPr>
        <w:rPr>
          <w:lang w:val="en-US"/>
        </w:rPr>
      </w:pPr>
      <w:r>
        <w:rPr>
          <w:rFonts w:ascii="Times New Roman" w:hAnsi="Times New Roman" w:cs="Times New Roman"/>
          <w:i/>
          <w:color w:val="FF0000"/>
        </w:rPr>
        <w:t>Paragraph Style:Title</w:t>
      </w:r>
    </w:p>
    <w:p w14:paraId="3120C521" w14:textId="77777777" w:rsidR="00F621D8" w:rsidRDefault="00F621D8" w:rsidP="00F621D8">
      <w:pPr>
        <w:rPr>
          <w:lang w:val="en-US"/>
        </w:rPr>
      </w:pPr>
      <w:r>
        <w:rPr>
          <w:lang w:val="en-US"/>
        </w:rPr>
        <w:t xml:space="preserve">About FK Norway </w:t>
      </w:r>
    </w:p>
    <w:p w14:paraId="513744A0" w14:textId="77777777" w:rsidR="00F621D8" w:rsidRDefault="00F621D8" w:rsidP="00F621D8">
      <w:pPr>
        <w:rPr>
          <w:rFonts w:ascii="Times New Roman" w:hAnsi="Times New Roman" w:cs="Times New Roman"/>
          <w:i/>
          <w:color w:val="FF0000"/>
        </w:rPr>
      </w:pPr>
    </w:p>
    <w:p w14:paraId="50508C76"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3D2958A5" w14:textId="77777777" w:rsidR="00F621D8" w:rsidRPr="00B1048C" w:rsidRDefault="00F621D8" w:rsidP="00F621D8">
      <w:pPr>
        <w:rPr>
          <w:lang w:val="en-US"/>
        </w:rPr>
      </w:pPr>
      <w:r w:rsidRPr="00B1048C">
        <w:rPr>
          <w:rFonts w:cstheme="minorHAnsi"/>
          <w:shd w:val="clear" w:color="auto" w:fill="FFFFFF" w:themeFill="background1"/>
          <w:lang w:val="en-US"/>
        </w:rPr>
        <w:t>The main activity of FK Norway is to support the exchange of employees and member</w:t>
      </w:r>
      <w:r>
        <w:rPr>
          <w:rFonts w:cstheme="minorHAnsi"/>
          <w:shd w:val="clear" w:color="auto" w:fill="FFFFFF" w:themeFill="background1"/>
          <w:lang w:val="en-US"/>
        </w:rPr>
        <w:t>s between businesses and organiz</w:t>
      </w:r>
      <w:r w:rsidRPr="00B1048C">
        <w:rPr>
          <w:rFonts w:cstheme="minorHAnsi"/>
          <w:shd w:val="clear" w:color="auto" w:fill="FFFFFF" w:themeFill="background1"/>
          <w:lang w:val="en-US"/>
        </w:rPr>
        <w:t>ations in Norway, Africa</w:t>
      </w:r>
      <w:r>
        <w:rPr>
          <w:rFonts w:cstheme="minorHAnsi"/>
          <w:shd w:val="clear" w:color="auto" w:fill="FFFFFF" w:themeFill="background1"/>
          <w:lang w:val="en-US"/>
        </w:rPr>
        <w:t>, Latin America</w:t>
      </w:r>
      <w:r w:rsidRPr="00B1048C">
        <w:rPr>
          <w:rFonts w:cstheme="minorHAnsi"/>
          <w:shd w:val="clear" w:color="auto" w:fill="FFFFFF" w:themeFill="background1"/>
          <w:lang w:val="en-US"/>
        </w:rPr>
        <w:t xml:space="preserve"> and Asia. Through innovative collaboration, our partners share knowledge, learn from each other, and build stronger bonds of cooperation. FK Norway is exclusively financed by the Norwegian National Budget, forms part of the governmental Norwegian developmental policy and is directly subordinated the Norwegian Ministry of Foreign Affairs.</w:t>
      </w:r>
    </w:p>
    <w:p w14:paraId="763A7A3F" w14:textId="77777777" w:rsidR="00F621D8" w:rsidRDefault="00F621D8" w:rsidP="00F621D8">
      <w:pPr>
        <w:rPr>
          <w:lang w:val="en-US"/>
        </w:rPr>
      </w:pPr>
    </w:p>
    <w:p w14:paraId="3C70A797" w14:textId="77777777" w:rsidR="00F621D8" w:rsidRDefault="00F621D8" w:rsidP="00F621D8">
      <w:pPr>
        <w:rPr>
          <w:color w:val="FF0000"/>
          <w:lang w:val="en-US"/>
        </w:rPr>
      </w:pPr>
    </w:p>
    <w:p w14:paraId="48DA2A7D" w14:textId="77777777" w:rsidR="00F621D8" w:rsidRDefault="00F621D8" w:rsidP="00F621D8">
      <w:pPr>
        <w:rPr>
          <w:color w:val="FF0000"/>
        </w:rPr>
      </w:pPr>
      <w:r>
        <w:rPr>
          <w:color w:val="FF0000"/>
        </w:rPr>
        <w:t>--------------</w:t>
      </w:r>
    </w:p>
    <w:p w14:paraId="749CE70E" w14:textId="77777777" w:rsidR="00F621D8" w:rsidRDefault="00F621D8" w:rsidP="00F621D8">
      <w:pPr>
        <w:rPr>
          <w:color w:val="FF0000"/>
          <w:lang w:val="en-US"/>
        </w:rPr>
      </w:pPr>
    </w:p>
    <w:p w14:paraId="425908A2" w14:textId="77777777" w:rsidR="00F621D8" w:rsidRDefault="00F621D8" w:rsidP="00F621D8">
      <w:pPr>
        <w:rPr>
          <w:color w:val="FF0000"/>
          <w:lang w:val="en-US"/>
        </w:rPr>
      </w:pPr>
      <w:r>
        <w:rPr>
          <w:color w:val="FF0000"/>
          <w:lang w:val="en-US"/>
        </w:rPr>
        <w:t>Textfile: text page 4-5</w:t>
      </w:r>
    </w:p>
    <w:p w14:paraId="6CAD1520" w14:textId="77777777" w:rsidR="00F621D8" w:rsidRDefault="00F621D8" w:rsidP="00F621D8">
      <w:pPr>
        <w:rPr>
          <w:color w:val="FF0000"/>
          <w:lang w:val="en-US"/>
        </w:rPr>
      </w:pPr>
    </w:p>
    <w:p w14:paraId="47106A81" w14:textId="77777777" w:rsidR="00F621D8"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Header (This is Name of Person, and should be with PORTRAIT)</w:t>
      </w:r>
    </w:p>
    <w:p w14:paraId="5BD2B6B2" w14:textId="77777777" w:rsidR="00F621D8" w:rsidRPr="00903AA6" w:rsidRDefault="00F621D8" w:rsidP="00F621D8">
      <w:r w:rsidRPr="002A7789">
        <w:rPr>
          <w:rFonts w:ascii="Times New Roman" w:hAnsi="Times New Roman" w:cs="Times New Roman"/>
        </w:rPr>
        <w:t xml:space="preserve">#myFKeffect </w:t>
      </w:r>
      <w:r>
        <w:rPr>
          <w:rFonts w:ascii="Times New Roman" w:hAnsi="Times New Roman" w:cs="Times New Roman"/>
        </w:rPr>
        <w:t xml:space="preserve">– </w:t>
      </w:r>
      <w:r>
        <w:t>Ly Bui</w:t>
      </w:r>
    </w:p>
    <w:p w14:paraId="3DB7B0B8" w14:textId="77777777" w:rsidR="00F621D8" w:rsidRDefault="00F621D8" w:rsidP="00F621D8">
      <w:pPr>
        <w:pStyle w:val="22"/>
        <w:rPr>
          <w:i/>
          <w:lang w:val="en-US"/>
        </w:rPr>
      </w:pPr>
    </w:p>
    <w:p w14:paraId="4B034574" w14:textId="77777777" w:rsidR="00F621D8" w:rsidRPr="00DC3182" w:rsidRDefault="00F621D8" w:rsidP="00F621D8">
      <w:pPr>
        <w:rPr>
          <w:lang w:val="en-US"/>
        </w:rPr>
      </w:pPr>
    </w:p>
    <w:p w14:paraId="578C5F56"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3F324B2C" w14:textId="77777777" w:rsidR="00F621D8" w:rsidRPr="00331613" w:rsidRDefault="00F621D8" w:rsidP="00F621D8">
      <w:pPr>
        <w:rPr>
          <w:lang w:val="en-US"/>
        </w:rPr>
      </w:pPr>
      <w:r w:rsidRPr="00331613">
        <w:rPr>
          <w:lang w:val="en-US"/>
        </w:rPr>
        <w:t>Participating in the</w:t>
      </w:r>
      <w:r>
        <w:rPr>
          <w:lang w:val="en-US"/>
        </w:rPr>
        <w:t xml:space="preserve"> FK</w:t>
      </w:r>
      <w:r w:rsidRPr="00331613">
        <w:rPr>
          <w:lang w:val="en-US"/>
        </w:rPr>
        <w:t xml:space="preserve"> exchange programme is an eye-opening experience for me</w:t>
      </w:r>
    </w:p>
    <w:p w14:paraId="077AA42A" w14:textId="77777777" w:rsidR="00F621D8" w:rsidRDefault="00F621D8" w:rsidP="00F621D8">
      <w:pPr>
        <w:rPr>
          <w:lang w:val="en-US"/>
        </w:rPr>
      </w:pPr>
    </w:p>
    <w:p w14:paraId="06F8962F" w14:textId="77777777" w:rsidR="00F621D8" w:rsidRPr="00903AA6"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Body</w:t>
      </w:r>
    </w:p>
    <w:p w14:paraId="09A64206" w14:textId="77777777" w:rsidR="00F621D8" w:rsidRDefault="00F621D8" w:rsidP="00F621D8">
      <w:pPr>
        <w:rPr>
          <w:lang w:val="en-US"/>
        </w:rPr>
      </w:pPr>
      <w:r w:rsidRPr="00331613">
        <w:rPr>
          <w:noProof/>
          <w:lang w:val="en-US"/>
        </w:rPr>
        <mc:AlternateContent>
          <mc:Choice Requires="wps">
            <w:drawing>
              <wp:anchor distT="45720" distB="45720" distL="114300" distR="114300" simplePos="0" relativeHeight="251659264" behindDoc="0" locked="0" layoutInCell="1" allowOverlap="1" wp14:anchorId="2DDFBDE5" wp14:editId="7B84D6F3">
                <wp:simplePos x="0" y="0"/>
                <wp:positionH relativeFrom="margin">
                  <wp:align>right</wp:align>
                </wp:positionH>
                <wp:positionV relativeFrom="paragraph">
                  <wp:posOffset>6985</wp:posOffset>
                </wp:positionV>
                <wp:extent cx="2733675" cy="20193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2019300"/>
                        </a:xfrm>
                        <a:prstGeom prst="rect">
                          <a:avLst/>
                        </a:prstGeom>
                        <a:solidFill>
                          <a:srgbClr val="FFFFFF"/>
                        </a:solidFill>
                        <a:ln w="9525">
                          <a:solidFill>
                            <a:srgbClr val="000000"/>
                          </a:solidFill>
                          <a:miter lim="800000"/>
                          <a:headEnd/>
                          <a:tailEnd/>
                        </a:ln>
                      </wps:spPr>
                      <wps:txbx>
                        <w:txbxContent>
                          <w:p w14:paraId="0DB26047" w14:textId="77777777" w:rsidR="00283739" w:rsidRDefault="00283739" w:rsidP="00F621D8">
                            <w:pPr>
                              <w:rPr>
                                <w:lang w:val="en-US"/>
                              </w:rPr>
                            </w:pPr>
                            <w:r>
                              <w:rPr>
                                <w:lang w:val="en-US"/>
                              </w:rPr>
                              <w:t>Project: Improving Health of low income women in Nepal and for Vietnam</w:t>
                            </w:r>
                          </w:p>
                          <w:p w14:paraId="0F24292F" w14:textId="77777777" w:rsidR="00283739" w:rsidRDefault="00283739" w:rsidP="00F621D8">
                            <w:pPr>
                              <w:rPr>
                                <w:lang w:val="en-US"/>
                              </w:rPr>
                            </w:pPr>
                            <w:r>
                              <w:rPr>
                                <w:lang w:val="en-US"/>
                              </w:rPr>
                              <w:t>Partners: Integrated Rural Health Development Training Centre (IRHDTC) and Life Centre</w:t>
                            </w:r>
                          </w:p>
                          <w:p w14:paraId="794CBC0C" w14:textId="77777777" w:rsidR="00283739" w:rsidRDefault="00283739" w:rsidP="00F621D8">
                            <w:pPr>
                              <w:rPr>
                                <w:lang w:val="en-US"/>
                              </w:rPr>
                            </w:pPr>
                            <w:r>
                              <w:rPr>
                                <w:lang w:val="en-US"/>
                              </w:rPr>
                              <w:t>FK participant: Bui Thi Phan Ly from Ho Chi Minh city, Vietnam, age 30.</w:t>
                            </w:r>
                          </w:p>
                          <w:p w14:paraId="0FD71F9C" w14:textId="77777777" w:rsidR="00283739" w:rsidRDefault="00283739" w:rsidP="00F621D8">
                            <w:pPr>
                              <w:rPr>
                                <w:lang w:val="en-US"/>
                              </w:rPr>
                            </w:pPr>
                            <w:r>
                              <w:rPr>
                                <w:lang w:val="en-US"/>
                              </w:rPr>
                              <w:t>Exchange: Vietnam and Nepal</w:t>
                            </w:r>
                          </w:p>
                          <w:p w14:paraId="4AE451E7" w14:textId="77777777" w:rsidR="00283739" w:rsidRDefault="00283739" w:rsidP="00F621D8">
                            <w:pPr>
                              <w:rPr>
                                <w:lang w:val="en-US"/>
                              </w:rPr>
                            </w:pPr>
                            <w:r>
                              <w:rPr>
                                <w:lang w:val="en-US"/>
                              </w:rPr>
                              <w:t>Year: 2017</w:t>
                            </w:r>
                          </w:p>
                          <w:p w14:paraId="3426E788" w14:textId="77777777" w:rsidR="00283739" w:rsidRDefault="00283739" w:rsidP="00F621D8">
                            <w:pPr>
                              <w:rPr>
                                <w:lang w:val="en-US"/>
                              </w:rPr>
                            </w:pPr>
                          </w:p>
                          <w:p w14:paraId="538D135D" w14:textId="77777777" w:rsidR="00283739" w:rsidRDefault="00283739" w:rsidP="00F621D8">
                            <w:pPr>
                              <w:rPr>
                                <w:lang w:val="en-US"/>
                              </w:rPr>
                            </w:pPr>
                          </w:p>
                          <w:p w14:paraId="662CB126" w14:textId="77777777" w:rsidR="00283739" w:rsidRPr="00331613" w:rsidRDefault="00283739" w:rsidP="00F621D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DFBDE5" id="_x0000_t202" coordsize="21600,21600" o:spt="202" path="m0,0l0,21600,21600,21600,21600,0xe">
                <v:stroke joinstyle="miter"/>
                <v:path gradientshapeok="t" o:connecttype="rect"/>
              </v:shapetype>
              <v:shape id="Text Box 2" o:spid="_x0000_s1026" type="#_x0000_t202" style="position:absolute;margin-left:164.05pt;margin-top:.55pt;width:215.25pt;height:159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">
                <v:textbox>
                  <w:txbxContent>
                    <w:p w14:paraId="0DB26047" w14:textId="77777777" w:rsidR="00283739" w:rsidRDefault="00283739" w:rsidP="00F621D8">
                      <w:pPr>
                        <w:rPr>
                          <w:lang w:val="en-US"/>
                        </w:rPr>
                      </w:pPr>
                      <w:r>
                        <w:rPr>
                          <w:lang w:val="en-US"/>
                        </w:rPr>
                        <w:t>Project: Improving Health of low income women in Nepal and for Vietnam</w:t>
                      </w:r>
                    </w:p>
                    <w:p w14:paraId="0F24292F" w14:textId="77777777" w:rsidR="00283739" w:rsidRDefault="00283739" w:rsidP="00F621D8">
                      <w:pPr>
                        <w:rPr>
                          <w:lang w:val="en-US"/>
                        </w:rPr>
                      </w:pPr>
                      <w:r>
                        <w:rPr>
                          <w:lang w:val="en-US"/>
                        </w:rPr>
                        <w:t>Partners: Integrated Rural Health Development Training Centre (IRHDTC) and Life Centre</w:t>
                      </w:r>
                    </w:p>
                    <w:p w14:paraId="794CBC0C" w14:textId="77777777" w:rsidR="00283739" w:rsidRDefault="00283739" w:rsidP="00F621D8">
                      <w:pPr>
                        <w:rPr>
                          <w:lang w:val="en-US"/>
                        </w:rPr>
                      </w:pPr>
                      <w:r>
                        <w:rPr>
                          <w:lang w:val="en-US"/>
                        </w:rPr>
                        <w:t>FK participant: Bui Thi Phan Ly from Ho Chi Minh city, Vietnam, age 30.</w:t>
                      </w:r>
                    </w:p>
                    <w:p w14:paraId="0FD71F9C" w14:textId="77777777" w:rsidR="00283739" w:rsidRDefault="00283739" w:rsidP="00F621D8">
                      <w:pPr>
                        <w:rPr>
                          <w:lang w:val="en-US"/>
                        </w:rPr>
                      </w:pPr>
                      <w:r>
                        <w:rPr>
                          <w:lang w:val="en-US"/>
                        </w:rPr>
                        <w:t>Exchange: Vietnam and Nepal</w:t>
                      </w:r>
                    </w:p>
                    <w:p w14:paraId="4AE451E7" w14:textId="77777777" w:rsidR="00283739" w:rsidRDefault="00283739" w:rsidP="00F621D8">
                      <w:pPr>
                        <w:rPr>
                          <w:lang w:val="en-US"/>
                        </w:rPr>
                      </w:pPr>
                      <w:r>
                        <w:rPr>
                          <w:lang w:val="en-US"/>
                        </w:rPr>
                        <w:t>Year: 2017</w:t>
                      </w:r>
                    </w:p>
                    <w:p w14:paraId="3426E788" w14:textId="77777777" w:rsidR="00283739" w:rsidRDefault="00283739" w:rsidP="00F621D8">
                      <w:pPr>
                        <w:rPr>
                          <w:lang w:val="en-US"/>
                        </w:rPr>
                      </w:pPr>
                    </w:p>
                    <w:p w14:paraId="538D135D" w14:textId="77777777" w:rsidR="00283739" w:rsidRDefault="00283739" w:rsidP="00F621D8">
                      <w:pPr>
                        <w:rPr>
                          <w:lang w:val="en-US"/>
                        </w:rPr>
                      </w:pPr>
                    </w:p>
                    <w:p w14:paraId="662CB126" w14:textId="77777777" w:rsidR="00283739" w:rsidRPr="00331613" w:rsidRDefault="00283739" w:rsidP="00F621D8">
                      <w:pPr>
                        <w:rPr>
                          <w:lang w:val="en-US"/>
                        </w:rPr>
                      </w:pPr>
                    </w:p>
                  </w:txbxContent>
                </v:textbox>
                <w10:wrap type="square" anchorx="margin"/>
              </v:shape>
            </w:pict>
          </mc:Fallback>
        </mc:AlternateContent>
      </w:r>
      <w:r>
        <w:rPr>
          <w:lang w:val="en-US"/>
        </w:rPr>
        <w:t>Ly Bui has been on exchange in Kathmandu for almost eight months. For her, the most significant lesson is how different regions, cultural values and social norms deeply influences people’s health practices. This makes it different and challenging to work in Nepal compared to her home country, Vietnam. She has to take various factors into account when designing and implementing health programmes.</w:t>
      </w:r>
    </w:p>
    <w:p w14:paraId="4A3F9574" w14:textId="77777777" w:rsidR="00F621D8" w:rsidRPr="00075A2D" w:rsidRDefault="00F621D8" w:rsidP="00F621D8">
      <w:pPr>
        <w:rPr>
          <w:lang w:val="en-US"/>
        </w:rPr>
      </w:pPr>
      <w:r>
        <w:rPr>
          <w:i/>
          <w:lang w:val="en-US"/>
        </w:rPr>
        <w:t xml:space="preserve">“I have become more culturally sensitive and more open-minded when working with communities. I know to appreciate what I have and how to work more effectively in a team”, </w:t>
      </w:r>
      <w:r>
        <w:rPr>
          <w:lang w:val="en-US"/>
        </w:rPr>
        <w:t xml:space="preserve">says Ly when she describes her most prominent #myFKeffect. </w:t>
      </w:r>
    </w:p>
    <w:p w14:paraId="0455629A" w14:textId="77777777" w:rsidR="00F621D8" w:rsidRDefault="00F621D8" w:rsidP="00F621D8">
      <w:pPr>
        <w:rPr>
          <w:lang w:val="en-US"/>
        </w:rPr>
      </w:pPr>
      <w:r>
        <w:rPr>
          <w:lang w:val="en-US"/>
        </w:rPr>
        <w:t xml:space="preserve">Ly has met some challenges during her exchange. When visiting projects in remote parts of Nepal she witnessed how people struggle to meet basic needs. Many people stress to provide food, shelter and </w:t>
      </w:r>
      <w:r>
        <w:rPr>
          <w:lang w:val="en-US"/>
        </w:rPr>
        <w:lastRenderedPageBreak/>
        <w:t xml:space="preserve">medicine for their families. This is something most people take for granted, Ly says. She believes that to end poverty, education and women empowerment is the key. </w:t>
      </w:r>
    </w:p>
    <w:p w14:paraId="5AB47128" w14:textId="77777777" w:rsidR="00F621D8" w:rsidRDefault="00F621D8" w:rsidP="00F621D8">
      <w:pPr>
        <w:rPr>
          <w:lang w:val="en-US"/>
        </w:rPr>
      </w:pPr>
      <w:r>
        <w:rPr>
          <w:lang w:val="en-US"/>
        </w:rPr>
        <w:t xml:space="preserve">During her exchange, she has learned several beneficial skills she can use in the future. Except from enhancing her skills on writing research proposals, collecting data and writing reports, she has learned how determinants of health factors impacts people’s lives. She wants to use this knowledge when she goes back to Vietnam to design and implement effective health programs. </w:t>
      </w:r>
    </w:p>
    <w:p w14:paraId="5765E2BF" w14:textId="037FBF9A" w:rsidR="00F621D8" w:rsidRDefault="00F621D8" w:rsidP="00F621D8">
      <w:pPr>
        <w:rPr>
          <w:lang w:val="en-US"/>
        </w:rPr>
      </w:pPr>
      <w:r>
        <w:rPr>
          <w:lang w:val="en-US"/>
        </w:rPr>
        <w:t>The project aims to improve the maternal health of poor rural women in Nepal and Vietnam. They are also striving to improve reproductive health for female factory workers, prevent HIV transmission among men having sex with men and provide support to people living with HIV. In a country like Nepal, where about 25% of the population still live in extreme poverty and the caste system is highly present, women empowerment is limited. Therefore, this project is not only exi</w:t>
      </w:r>
      <w:r w:rsidR="007E423C">
        <w:rPr>
          <w:lang w:val="en-US"/>
        </w:rPr>
        <w:t>s</w:t>
      </w:r>
      <w:r>
        <w:rPr>
          <w:lang w:val="en-US"/>
        </w:rPr>
        <w:t xml:space="preserve">ting, but vitally important to achieve development. </w:t>
      </w:r>
    </w:p>
    <w:p w14:paraId="7AB8A3B5" w14:textId="77777777" w:rsidR="00F621D8" w:rsidRDefault="00F621D8" w:rsidP="00F621D8">
      <w:pPr>
        <w:rPr>
          <w:i/>
          <w:lang w:val="en-US"/>
        </w:rPr>
      </w:pPr>
      <w:r>
        <w:rPr>
          <w:lang w:val="en-US"/>
        </w:rPr>
        <w:t xml:space="preserve">Ly’s advice to young people who want to go on exchange, is not to be afraid of stepping out of your comfort zone! She also emphasizes the importance of staying positive, have a non-judgmental attitude and to be genuine in all your pursuits. </w:t>
      </w:r>
      <w:r>
        <w:rPr>
          <w:i/>
          <w:lang w:val="en-US"/>
        </w:rPr>
        <w:t>“If you have a passion, try your best to pursue it. No matter how hard your situation might be, you either achieve your goal or learn something from it”.</w:t>
      </w:r>
    </w:p>
    <w:p w14:paraId="186D4D4B" w14:textId="77777777" w:rsidR="00F621D8" w:rsidRPr="005B01B1" w:rsidRDefault="00F621D8" w:rsidP="00F621D8">
      <w:pPr>
        <w:rPr>
          <w:lang w:val="en-US"/>
        </w:rPr>
      </w:pPr>
    </w:p>
    <w:p w14:paraId="343AF782" w14:textId="77777777" w:rsidR="00F621D8" w:rsidRDefault="00F621D8" w:rsidP="00F621D8">
      <w:pPr>
        <w:rPr>
          <w:color w:val="FF0000"/>
        </w:rPr>
      </w:pPr>
      <w:r>
        <w:rPr>
          <w:color w:val="FF0000"/>
        </w:rPr>
        <w:t>--------------</w:t>
      </w:r>
    </w:p>
    <w:p w14:paraId="55361815" w14:textId="77777777" w:rsidR="00F621D8" w:rsidRDefault="00F621D8" w:rsidP="00F621D8">
      <w:pPr>
        <w:rPr>
          <w:color w:val="FF0000"/>
          <w:lang w:val="en-US"/>
        </w:rPr>
      </w:pPr>
    </w:p>
    <w:p w14:paraId="1746C003" w14:textId="77777777" w:rsidR="00F621D8" w:rsidRDefault="00F621D8" w:rsidP="00F621D8">
      <w:pPr>
        <w:rPr>
          <w:color w:val="FF0000"/>
          <w:lang w:val="en-US"/>
        </w:rPr>
      </w:pPr>
      <w:r>
        <w:rPr>
          <w:color w:val="FF0000"/>
          <w:lang w:val="en-US"/>
        </w:rPr>
        <w:t>Textfile: text page 6-7</w:t>
      </w:r>
    </w:p>
    <w:p w14:paraId="1040F987" w14:textId="77777777" w:rsidR="00F621D8" w:rsidRDefault="00F621D8" w:rsidP="00F621D8">
      <w:pPr>
        <w:rPr>
          <w:color w:val="FF0000"/>
          <w:lang w:val="en-US"/>
        </w:rPr>
      </w:pPr>
    </w:p>
    <w:p w14:paraId="27B159A1" w14:textId="77777777" w:rsidR="00F621D8" w:rsidRDefault="00F621D8" w:rsidP="00F621D8">
      <w:pPr>
        <w:rPr>
          <w:rFonts w:ascii="Times New Roman" w:hAnsi="Times New Roman" w:cs="Times New Roman"/>
          <w:i/>
          <w:color w:val="FF0000"/>
        </w:rPr>
      </w:pPr>
    </w:p>
    <w:p w14:paraId="59C8480F" w14:textId="77777777" w:rsidR="00F621D8" w:rsidRPr="002A7789" w:rsidRDefault="00F621D8" w:rsidP="00F621D8">
      <w:pPr>
        <w:spacing w:before="240"/>
        <w:rPr>
          <w:rFonts w:ascii="Times New Roman" w:hAnsi="Times New Roman" w:cs="Times New Roman"/>
          <w:i/>
          <w:color w:val="FF0000"/>
        </w:rPr>
      </w:pPr>
      <w:r w:rsidRPr="002A7789">
        <w:rPr>
          <w:rFonts w:ascii="Times New Roman" w:hAnsi="Times New Roman" w:cs="Times New Roman"/>
          <w:i/>
          <w:color w:val="FF0000"/>
        </w:rPr>
        <w:t xml:space="preserve">Paragraph Style: Header </w:t>
      </w:r>
      <w:r>
        <w:rPr>
          <w:rFonts w:ascii="Times New Roman" w:hAnsi="Times New Roman" w:cs="Times New Roman"/>
          <w:i/>
          <w:color w:val="FF0000"/>
        </w:rPr>
        <w:t>(This is Name of Person, and should be with PORTRAIT)</w:t>
      </w:r>
    </w:p>
    <w:p w14:paraId="738147BB" w14:textId="77777777" w:rsidR="00F621D8" w:rsidRPr="002A7789" w:rsidRDefault="00F621D8" w:rsidP="00F621D8">
      <w:pPr>
        <w:rPr>
          <w:rFonts w:ascii="Times New Roman" w:hAnsi="Times New Roman" w:cs="Times New Roman"/>
        </w:rPr>
      </w:pPr>
      <w:r w:rsidRPr="002A7789">
        <w:rPr>
          <w:rFonts w:ascii="Times New Roman" w:hAnsi="Times New Roman" w:cs="Times New Roman"/>
        </w:rPr>
        <w:t>#myFKeffect – Marte Steiro</w:t>
      </w:r>
    </w:p>
    <w:p w14:paraId="41A9BA6F" w14:textId="77777777" w:rsidR="00F621D8" w:rsidRDefault="00F621D8" w:rsidP="00F621D8">
      <w:pPr>
        <w:rPr>
          <w:rFonts w:ascii="Times New Roman" w:hAnsi="Times New Roman" w:cs="Times New Roman"/>
        </w:rPr>
      </w:pPr>
    </w:p>
    <w:p w14:paraId="27620493" w14:textId="77777777" w:rsidR="00F621D8" w:rsidRPr="00DC3182" w:rsidRDefault="00F621D8" w:rsidP="00F621D8">
      <w:pPr>
        <w:rPr>
          <w:rFonts w:ascii="Times New Roman" w:hAnsi="Times New Roman" w:cs="Times New Roman"/>
          <w:i/>
          <w:color w:val="FF0000"/>
        </w:rPr>
      </w:pPr>
      <w:r w:rsidRPr="00903AA6">
        <w:rPr>
          <w:rFonts w:ascii="Times New Roman" w:hAnsi="Times New Roman" w:cs="Times New Roman"/>
          <w:i/>
          <w:color w:val="FF0000"/>
        </w:rPr>
        <w:t xml:space="preserve">Paragraph Style: </w:t>
      </w:r>
      <w:r>
        <w:rPr>
          <w:rFonts w:ascii="Times New Roman" w:hAnsi="Times New Roman" w:cs="Times New Roman"/>
          <w:i/>
          <w:color w:val="FF0000"/>
        </w:rPr>
        <w:t>Title</w:t>
      </w:r>
    </w:p>
    <w:p w14:paraId="7656437B" w14:textId="77777777" w:rsidR="00F621D8" w:rsidRPr="002A7789" w:rsidRDefault="00F621D8" w:rsidP="00F621D8">
      <w:pPr>
        <w:rPr>
          <w:rFonts w:ascii="Times New Roman" w:hAnsi="Times New Roman" w:cs="Times New Roman"/>
        </w:rPr>
      </w:pPr>
      <w:r w:rsidRPr="00C21346">
        <w:rPr>
          <w:rFonts w:ascii="Times New Roman" w:hAnsi="Times New Roman" w:cs="Times New Roman"/>
          <w:i/>
        </w:rPr>
        <w:t>It is important to respect and accept</w:t>
      </w:r>
    </w:p>
    <w:p w14:paraId="6667BBD8" w14:textId="77777777" w:rsidR="00F621D8" w:rsidRDefault="00F621D8" w:rsidP="00F621D8">
      <w:pPr>
        <w:rPr>
          <w:rFonts w:ascii="Times New Roman" w:hAnsi="Times New Roman" w:cs="Times New Roman"/>
        </w:rPr>
      </w:pPr>
    </w:p>
    <w:p w14:paraId="349E388B" w14:textId="77777777" w:rsidR="00F621D8" w:rsidRDefault="00F621D8" w:rsidP="00F621D8">
      <w:pPr>
        <w:rPr>
          <w:rFonts w:ascii="Times New Roman" w:hAnsi="Times New Roman" w:cs="Times New Roman"/>
        </w:rPr>
      </w:pPr>
      <w:r>
        <w:rPr>
          <w:rFonts w:ascii="Times New Roman" w:hAnsi="Times New Roman" w:cs="Times New Roman"/>
        </w:rPr>
        <w:t>“</w:t>
      </w:r>
      <w:r w:rsidRPr="00563A26">
        <w:rPr>
          <w:rFonts w:ascii="Times New Roman" w:hAnsi="Times New Roman" w:cs="Times New Roman"/>
          <w:i/>
        </w:rPr>
        <w:t>My exchange has made me understand individual differences, qualities and experiences that makes us who we are, and that, essentially, people need people</w:t>
      </w:r>
      <w:r>
        <w:rPr>
          <w:rFonts w:ascii="Times New Roman" w:hAnsi="Times New Roman" w:cs="Times New Roman"/>
        </w:rPr>
        <w:t>”</w:t>
      </w:r>
    </w:p>
    <w:p w14:paraId="34EBF5A1" w14:textId="77777777" w:rsidR="00F621D8" w:rsidRDefault="00F621D8" w:rsidP="00F621D8">
      <w:pPr>
        <w:rPr>
          <w:rFonts w:ascii="Times New Roman" w:hAnsi="Times New Roman" w:cs="Times New Roman"/>
        </w:rPr>
      </w:pPr>
    </w:p>
    <w:p w14:paraId="5B3ADFC1" w14:textId="77777777" w:rsidR="00F621D8" w:rsidRPr="002A7789" w:rsidRDefault="00F621D8" w:rsidP="00F621D8">
      <w:pPr>
        <w:rPr>
          <w:rFonts w:ascii="Times New Roman" w:hAnsi="Times New Roman" w:cs="Times New Roman"/>
          <w:i/>
          <w:color w:val="FF0000"/>
        </w:rPr>
      </w:pPr>
      <w:r w:rsidRPr="002A7789">
        <w:rPr>
          <w:rFonts w:ascii="Times New Roman" w:hAnsi="Times New Roman" w:cs="Times New Roman"/>
          <w:i/>
          <w:color w:val="FF0000"/>
        </w:rPr>
        <w:t xml:space="preserve">Paragraph Style: </w:t>
      </w:r>
      <w:r>
        <w:rPr>
          <w:rFonts w:ascii="Times New Roman" w:hAnsi="Times New Roman" w:cs="Times New Roman"/>
          <w:i/>
          <w:color w:val="FF0000"/>
        </w:rPr>
        <w:t>Body</w:t>
      </w:r>
    </w:p>
    <w:p w14:paraId="7CA6C6C7" w14:textId="77777777" w:rsidR="00F621D8" w:rsidRPr="00C21346" w:rsidRDefault="00F621D8" w:rsidP="00F621D8">
      <w:pPr>
        <w:rPr>
          <w:rFonts w:ascii="Times New Roman" w:hAnsi="Times New Roman" w:cs="Times New Roman"/>
        </w:rPr>
      </w:pPr>
      <w:r w:rsidRPr="00C21346">
        <w:rPr>
          <w:rFonts w:ascii="Times New Roman" w:hAnsi="Times New Roman" w:cs="Times New Roman"/>
          <w:noProof/>
          <w:lang w:val="en-US"/>
        </w:rPr>
        <mc:AlternateContent>
          <mc:Choice Requires="wps">
            <w:drawing>
              <wp:anchor distT="365760" distB="365760" distL="365760" distR="365760" simplePos="0" relativeHeight="251660288" behindDoc="0" locked="0" layoutInCell="1" allowOverlap="1" wp14:anchorId="32372389" wp14:editId="085B10F8">
                <wp:simplePos x="0" y="0"/>
                <wp:positionH relativeFrom="margin">
                  <wp:align>right</wp:align>
                </wp:positionH>
                <wp:positionV relativeFrom="margin">
                  <wp:posOffset>843280</wp:posOffset>
                </wp:positionV>
                <wp:extent cx="1971040" cy="1466850"/>
                <wp:effectExtent l="0" t="0" r="10160" b="0"/>
                <wp:wrapSquare wrapText="bothSides"/>
                <wp:docPr id="137" name="Tekstboks 137"/>
                <wp:cNvGraphicFramePr/>
                <a:graphic xmlns:a="http://schemas.openxmlformats.org/drawingml/2006/main">
                  <a:graphicData uri="http://schemas.microsoft.com/office/word/2010/wordprocessingShape">
                    <wps:wsp>
                      <wps:cNvSpPr txBox="1"/>
                      <wps:spPr>
                        <a:xfrm>
                          <a:off x="0" y="0"/>
                          <a:ext cx="197104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9E3FBB" w14:textId="77777777" w:rsidR="00283739" w:rsidRPr="00954074" w:rsidRDefault="00283739"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Marte Steiro</w:t>
                            </w:r>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72389" id="Tekstboks 137" o:spid="_x0000_s1027" type="#_x0000_t202" style="position:absolute;margin-left:104pt;margin-top:66.4pt;width:155.2pt;height:115.5pt;z-index:251660288;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" filled="f" stroked="f" strokeweight=".5pt">
                <v:textbox inset="0,0,0,0">
                  <w:txbxContent>
                    <w:p w14:paraId="789E3FBB" w14:textId="77777777" w:rsidR="00283739" w:rsidRPr="00954074" w:rsidRDefault="00283739" w:rsidP="00F621D8">
                      <w:pPr>
                        <w:rPr>
                          <w:color w:val="7F7F7F" w:themeColor="text1" w:themeTint="80"/>
                          <w:szCs w:val="20"/>
                        </w:rPr>
                      </w:pPr>
                      <w:r w:rsidRPr="00E75572">
                        <w:rPr>
                          <w:b/>
                          <w:color w:val="7F7F7F" w:themeColor="text1" w:themeTint="80"/>
                          <w:szCs w:val="20"/>
                        </w:rPr>
                        <w:t>Name:</w:t>
                      </w:r>
                      <w:r w:rsidRPr="00954074">
                        <w:rPr>
                          <w:color w:val="7F7F7F" w:themeColor="text1" w:themeTint="80"/>
                          <w:szCs w:val="20"/>
                        </w:rPr>
                        <w:t xml:space="preserve"> Marte Steiro</w:t>
                      </w:r>
                      <w:r w:rsidRPr="00954074">
                        <w:rPr>
                          <w:color w:val="7F7F7F" w:themeColor="text1" w:themeTint="80"/>
                          <w:szCs w:val="20"/>
                        </w:rPr>
                        <w:br/>
                      </w:r>
                      <w:r w:rsidRPr="00E75572">
                        <w:rPr>
                          <w:b/>
                          <w:color w:val="7F7F7F" w:themeColor="text1" w:themeTint="80"/>
                          <w:szCs w:val="20"/>
                        </w:rPr>
                        <w:t>From:</w:t>
                      </w:r>
                      <w:r w:rsidRPr="00954074">
                        <w:rPr>
                          <w:color w:val="7F7F7F" w:themeColor="text1" w:themeTint="80"/>
                          <w:szCs w:val="20"/>
                        </w:rPr>
                        <w:t xml:space="preserve"> Lier, Norway</w:t>
                      </w:r>
                      <w:r w:rsidRPr="00954074">
                        <w:rPr>
                          <w:color w:val="7F7F7F" w:themeColor="text1" w:themeTint="80"/>
                          <w:szCs w:val="20"/>
                        </w:rPr>
                        <w:br/>
                      </w:r>
                      <w:r w:rsidRPr="00E75572">
                        <w:rPr>
                          <w:b/>
                          <w:color w:val="7F7F7F" w:themeColor="text1" w:themeTint="80"/>
                          <w:szCs w:val="20"/>
                        </w:rPr>
                        <w:t>Age:</w:t>
                      </w:r>
                      <w:r>
                        <w:rPr>
                          <w:color w:val="7F7F7F" w:themeColor="text1" w:themeTint="80"/>
                          <w:szCs w:val="20"/>
                        </w:rPr>
                        <w:t xml:space="preserve"> 25</w:t>
                      </w:r>
                      <w:r>
                        <w:rPr>
                          <w:color w:val="7F7F7F" w:themeColor="text1" w:themeTint="80"/>
                          <w:szCs w:val="20"/>
                        </w:rPr>
                        <w:br/>
                      </w:r>
                      <w:r>
                        <w:rPr>
                          <w:b/>
                          <w:color w:val="7F7F7F" w:themeColor="text1" w:themeTint="80"/>
                          <w:szCs w:val="20"/>
                        </w:rPr>
                        <w:t>Place of e</w:t>
                      </w:r>
                      <w:r w:rsidRPr="0039489E">
                        <w:rPr>
                          <w:b/>
                          <w:color w:val="7F7F7F" w:themeColor="text1" w:themeTint="80"/>
                          <w:szCs w:val="20"/>
                        </w:rPr>
                        <w:t>xchange:</w:t>
                      </w:r>
                      <w:r>
                        <w:rPr>
                          <w:color w:val="7F7F7F" w:themeColor="text1" w:themeTint="80"/>
                          <w:szCs w:val="20"/>
                        </w:rPr>
                        <w:t xml:space="preserve"> Harare, Zimbabwe</w:t>
                      </w:r>
                      <w:r>
                        <w:rPr>
                          <w:color w:val="7F7F7F" w:themeColor="text1" w:themeTint="80"/>
                          <w:szCs w:val="20"/>
                        </w:rPr>
                        <w:br/>
                      </w:r>
                      <w:r w:rsidRPr="006E184A">
                        <w:rPr>
                          <w:b/>
                          <w:color w:val="7F7F7F" w:themeColor="text1" w:themeTint="80"/>
                          <w:szCs w:val="20"/>
                        </w:rPr>
                        <w:t>Project:</w:t>
                      </w:r>
                      <w:r>
                        <w:rPr>
                          <w:color w:val="7F7F7F" w:themeColor="text1" w:themeTint="80"/>
                          <w:szCs w:val="20"/>
                        </w:rPr>
                        <w:t xml:space="preserve"> Young Advocates for Change</w:t>
                      </w:r>
                      <w:r>
                        <w:rPr>
                          <w:color w:val="7F7F7F" w:themeColor="text1" w:themeTint="80"/>
                          <w:szCs w:val="20"/>
                        </w:rPr>
                        <w:br/>
                      </w:r>
                      <w:r w:rsidRPr="006E184A">
                        <w:rPr>
                          <w:b/>
                          <w:color w:val="7F7F7F" w:themeColor="text1" w:themeTint="80"/>
                          <w:szCs w:val="20"/>
                        </w:rPr>
                        <w:t>Year</w:t>
                      </w:r>
                      <w:r>
                        <w:rPr>
                          <w:color w:val="7F7F7F" w:themeColor="text1" w:themeTint="80"/>
                          <w:szCs w:val="20"/>
                        </w:rPr>
                        <w:t>: 2017</w:t>
                      </w:r>
                    </w:p>
                  </w:txbxContent>
                </v:textbox>
                <w10:wrap type="square" anchorx="margin" anchory="margin"/>
              </v:shape>
            </w:pict>
          </mc:Fallback>
        </mc:AlternateContent>
      </w:r>
      <w:r w:rsidRPr="00C21346">
        <w:rPr>
          <w:rFonts w:ascii="Times New Roman" w:hAnsi="Times New Roman" w:cs="Times New Roman"/>
        </w:rPr>
        <w:t>“</w:t>
      </w:r>
      <w:r w:rsidRPr="00C21346">
        <w:rPr>
          <w:rFonts w:ascii="Times New Roman" w:hAnsi="Times New Roman" w:cs="Times New Roman"/>
          <w:i/>
        </w:rPr>
        <w:t>It is important to respect and accept other people, cultures and environments to be able to add value to your own life</w:t>
      </w:r>
      <w:r w:rsidRPr="00C21346">
        <w:rPr>
          <w:rFonts w:ascii="Times New Roman" w:hAnsi="Times New Roman" w:cs="Times New Roman"/>
        </w:rPr>
        <w:t>”, says Marte Steiro from Lier</w:t>
      </w:r>
      <w:r>
        <w:rPr>
          <w:rFonts w:ascii="Times New Roman" w:hAnsi="Times New Roman" w:cs="Times New Roman"/>
        </w:rPr>
        <w:t>, Norway</w:t>
      </w:r>
      <w:r w:rsidRPr="00C21346">
        <w:rPr>
          <w:rFonts w:ascii="Times New Roman" w:hAnsi="Times New Roman" w:cs="Times New Roman"/>
        </w:rPr>
        <w:t>. Currently in Harare, Zimbabwe, Marte is participating in the program</w:t>
      </w:r>
      <w:r>
        <w:rPr>
          <w:rFonts w:ascii="Times New Roman" w:hAnsi="Times New Roman" w:cs="Times New Roman"/>
        </w:rPr>
        <w:t>me</w:t>
      </w:r>
      <w:r w:rsidRPr="00C21346">
        <w:rPr>
          <w:rFonts w:ascii="Times New Roman" w:hAnsi="Times New Roman" w:cs="Times New Roman"/>
        </w:rPr>
        <w:t xml:space="preserve"> </w:t>
      </w:r>
      <w:r w:rsidRPr="00C21346">
        <w:rPr>
          <w:rFonts w:ascii="Times New Roman" w:hAnsi="Times New Roman" w:cs="Times New Roman"/>
          <w:b/>
        </w:rPr>
        <w:t>Young Advocates for Change 2017 (YAC).</w:t>
      </w:r>
      <w:r w:rsidRPr="00C21346">
        <w:rPr>
          <w:rFonts w:ascii="Times New Roman" w:hAnsi="Times New Roman" w:cs="Times New Roman"/>
        </w:rPr>
        <w:t xml:space="preserve"> </w:t>
      </w:r>
      <w:r>
        <w:rPr>
          <w:rFonts w:ascii="Times New Roman" w:hAnsi="Times New Roman" w:cs="Times New Roman"/>
        </w:rPr>
        <w:t>Working at YAC gives her an opportunity to use</w:t>
      </w:r>
      <w:r w:rsidRPr="00C21346">
        <w:rPr>
          <w:rFonts w:ascii="Times New Roman" w:hAnsi="Times New Roman" w:cs="Times New Roman"/>
        </w:rPr>
        <w:t xml:space="preserve"> her leadership skills to engage in advocacy work at community level</w:t>
      </w:r>
      <w:r>
        <w:rPr>
          <w:rFonts w:ascii="Times New Roman" w:hAnsi="Times New Roman" w:cs="Times New Roman"/>
        </w:rPr>
        <w:t>. This way</w:t>
      </w:r>
      <w:r w:rsidRPr="00C21346">
        <w:rPr>
          <w:rFonts w:ascii="Times New Roman" w:hAnsi="Times New Roman" w:cs="Times New Roman"/>
        </w:rPr>
        <w:t xml:space="preserve"> </w:t>
      </w:r>
      <w:r>
        <w:rPr>
          <w:rFonts w:ascii="Times New Roman" w:hAnsi="Times New Roman" w:cs="Times New Roman"/>
        </w:rPr>
        <w:t>arenas</w:t>
      </w:r>
      <w:r w:rsidRPr="00C21346">
        <w:rPr>
          <w:rFonts w:ascii="Times New Roman" w:hAnsi="Times New Roman" w:cs="Times New Roman"/>
        </w:rPr>
        <w:t xml:space="preserve"> for young people </w:t>
      </w:r>
      <w:r>
        <w:rPr>
          <w:rFonts w:ascii="Times New Roman" w:hAnsi="Times New Roman" w:cs="Times New Roman"/>
        </w:rPr>
        <w:t xml:space="preserve">are created </w:t>
      </w:r>
      <w:r w:rsidRPr="00C21346">
        <w:rPr>
          <w:rFonts w:ascii="Times New Roman" w:hAnsi="Times New Roman" w:cs="Times New Roman"/>
        </w:rPr>
        <w:t>to freely discuss issues that affects them</w:t>
      </w:r>
      <w:r>
        <w:rPr>
          <w:rFonts w:ascii="Times New Roman" w:hAnsi="Times New Roman" w:cs="Times New Roman"/>
        </w:rPr>
        <w:t xml:space="preserve"> and to feel empowered</w:t>
      </w:r>
      <w:r w:rsidRPr="00C21346">
        <w:rPr>
          <w:rFonts w:ascii="Times New Roman" w:hAnsi="Times New Roman" w:cs="Times New Roman"/>
        </w:rPr>
        <w:t xml:space="preserve">. </w:t>
      </w:r>
      <w:r>
        <w:rPr>
          <w:rFonts w:ascii="Times New Roman" w:hAnsi="Times New Roman" w:cs="Times New Roman"/>
        </w:rPr>
        <w:t>Marte</w:t>
      </w:r>
      <w:r w:rsidRPr="00C21346">
        <w:rPr>
          <w:rFonts w:ascii="Times New Roman" w:hAnsi="Times New Roman" w:cs="Times New Roman"/>
        </w:rPr>
        <w:t xml:space="preserve"> delivers training and reaches out to new members and stakeholders. </w:t>
      </w:r>
    </w:p>
    <w:p w14:paraId="2524AE11" w14:textId="77777777" w:rsidR="00F621D8" w:rsidRPr="00C21346" w:rsidRDefault="00F621D8" w:rsidP="00F621D8">
      <w:pPr>
        <w:rPr>
          <w:rFonts w:ascii="Times New Roman" w:hAnsi="Times New Roman" w:cs="Times New Roman"/>
          <w:color w:val="000000"/>
          <w:shd w:val="clear" w:color="auto" w:fill="FFFFFF"/>
        </w:rPr>
      </w:pPr>
      <w:r w:rsidRPr="00C21346">
        <w:rPr>
          <w:rFonts w:ascii="Times New Roman" w:hAnsi="Times New Roman" w:cs="Times New Roman"/>
        </w:rPr>
        <w:br/>
        <w:t>The program</w:t>
      </w:r>
      <w:r>
        <w:rPr>
          <w:rFonts w:ascii="Times New Roman" w:hAnsi="Times New Roman" w:cs="Times New Roman"/>
        </w:rPr>
        <w:t>me</w:t>
      </w:r>
      <w:r w:rsidRPr="00C21346">
        <w:rPr>
          <w:rFonts w:ascii="Times New Roman" w:hAnsi="Times New Roman" w:cs="Times New Roman"/>
        </w:rPr>
        <w:t xml:space="preserve"> offers personal development and life-changing experience to the participants as well as supporting African communities to make positive changes for young people. It is based on the African Alliance of YMCA’s</w:t>
      </w:r>
      <w:r w:rsidRPr="00C21346">
        <w:rPr>
          <w:rFonts w:ascii="Times New Roman" w:hAnsi="Times New Roman" w:cs="Times New Roman"/>
          <w:b/>
        </w:rPr>
        <w:t xml:space="preserve"> </w:t>
      </w:r>
      <w:r w:rsidRPr="00C21346">
        <w:rPr>
          <w:rFonts w:ascii="Times New Roman" w:hAnsi="Times New Roman" w:cs="Times New Roman"/>
        </w:rPr>
        <w:t xml:space="preserve">philosophy of </w:t>
      </w:r>
      <w:r w:rsidRPr="00C21346">
        <w:rPr>
          <w:rFonts w:ascii="Times New Roman" w:hAnsi="Times New Roman" w:cs="Times New Roman"/>
          <w:b/>
        </w:rPr>
        <w:t>Subject 2 Citizen</w:t>
      </w:r>
      <w:r>
        <w:rPr>
          <w:rFonts w:ascii="Times New Roman" w:hAnsi="Times New Roman" w:cs="Times New Roman"/>
          <w:b/>
        </w:rPr>
        <w:t xml:space="preserve"> (S2C)</w:t>
      </w:r>
      <w:r w:rsidRPr="00C21346">
        <w:rPr>
          <w:rFonts w:ascii="Times New Roman" w:hAnsi="Times New Roman" w:cs="Times New Roman"/>
        </w:rPr>
        <w:t xml:space="preserve">. </w:t>
      </w:r>
      <w:r>
        <w:rPr>
          <w:rFonts w:ascii="Times New Roman" w:hAnsi="Times New Roman" w:cs="Times New Roman"/>
          <w:color w:val="000000"/>
          <w:shd w:val="clear" w:color="auto" w:fill="FFFFFF"/>
        </w:rPr>
        <w:t>The S2C</w:t>
      </w:r>
      <w:r w:rsidRPr="00C21346">
        <w:rPr>
          <w:rFonts w:ascii="Times New Roman" w:hAnsi="Times New Roman" w:cs="Times New Roman"/>
          <w:color w:val="000000"/>
          <w:shd w:val="clear" w:color="auto" w:fill="FFFFFF"/>
        </w:rPr>
        <w:t xml:space="preserve"> initiative is designed to unlock the potential of young people and equip them with the skills and confidence to transform themselves and other young people. </w:t>
      </w:r>
    </w:p>
    <w:p w14:paraId="0B3679B4"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lastRenderedPageBreak/>
        <w:t xml:space="preserve">Marte holds a degree in </w:t>
      </w:r>
      <w:r>
        <w:rPr>
          <w:rFonts w:ascii="Times New Roman" w:hAnsi="Times New Roman" w:cs="Times New Roman"/>
        </w:rPr>
        <w:t>Development</w:t>
      </w:r>
      <w:r w:rsidRPr="00C21346">
        <w:rPr>
          <w:rFonts w:ascii="Times New Roman" w:hAnsi="Times New Roman" w:cs="Times New Roman"/>
        </w:rPr>
        <w:t xml:space="preserve"> </w:t>
      </w:r>
      <w:r>
        <w:rPr>
          <w:rFonts w:ascii="Times New Roman" w:hAnsi="Times New Roman" w:cs="Times New Roman"/>
        </w:rPr>
        <w:t xml:space="preserve">and </w:t>
      </w:r>
      <w:r w:rsidRPr="00C21346">
        <w:rPr>
          <w:rFonts w:ascii="Times New Roman" w:hAnsi="Times New Roman" w:cs="Times New Roman"/>
        </w:rPr>
        <w:t>African Studies. With this exchange program</w:t>
      </w:r>
      <w:r>
        <w:rPr>
          <w:rFonts w:ascii="Times New Roman" w:hAnsi="Times New Roman" w:cs="Times New Roman"/>
        </w:rPr>
        <w:t>me</w:t>
      </w:r>
      <w:r w:rsidRPr="00C21346">
        <w:rPr>
          <w:rFonts w:ascii="Times New Roman" w:hAnsi="Times New Roman" w:cs="Times New Roman"/>
        </w:rPr>
        <w:t xml:space="preserve"> she believes she is one step closer to her goal - a career within the development sector. Her exchange has given her a better understanding of individuals and diversity, conflict management skills and the value of team work. </w:t>
      </w:r>
    </w:p>
    <w:p w14:paraId="43E7925B" w14:textId="77777777" w:rsidR="00F621D8" w:rsidRPr="00C21346" w:rsidRDefault="00F621D8" w:rsidP="00F621D8">
      <w:pPr>
        <w:rPr>
          <w:rFonts w:ascii="Times New Roman" w:hAnsi="Times New Roman" w:cs="Times New Roman"/>
        </w:rPr>
      </w:pPr>
      <w:r w:rsidRPr="00C21346">
        <w:rPr>
          <w:rFonts w:ascii="Times New Roman" w:hAnsi="Times New Roman" w:cs="Times New Roman"/>
        </w:rPr>
        <w:t>This experience has been life changing for Marte. Her advice to young people who want to go on an exchange program</w:t>
      </w:r>
      <w:r>
        <w:rPr>
          <w:rFonts w:ascii="Times New Roman" w:hAnsi="Times New Roman" w:cs="Times New Roman"/>
        </w:rPr>
        <w:t>me</w:t>
      </w:r>
      <w:r w:rsidRPr="00C21346">
        <w:rPr>
          <w:rFonts w:ascii="Times New Roman" w:hAnsi="Times New Roman" w:cs="Times New Roman"/>
        </w:rPr>
        <w:t xml:space="preserve"> is to believe in yourself, your commitment, courage and confidence. Believe that the positive change is achievable. Believe that you can develop and train others to change. “</w:t>
      </w:r>
      <w:r w:rsidRPr="002952C9">
        <w:rPr>
          <w:rFonts w:ascii="Times New Roman" w:hAnsi="Times New Roman" w:cs="Times New Roman"/>
          <w:i/>
        </w:rPr>
        <w:t>And that we together can change the future of our communities, countries, continents and the world</w:t>
      </w:r>
      <w:r w:rsidRPr="00C21346">
        <w:rPr>
          <w:rFonts w:ascii="Times New Roman" w:hAnsi="Times New Roman" w:cs="Times New Roman"/>
        </w:rPr>
        <w:t xml:space="preserve">.” </w:t>
      </w:r>
    </w:p>
    <w:p w14:paraId="25E68E18" w14:textId="77777777" w:rsidR="00F621D8" w:rsidRDefault="00F621D8" w:rsidP="00F621D8">
      <w:pPr>
        <w:rPr>
          <w:rFonts w:ascii="Times New Roman" w:hAnsi="Times New Roman" w:cs="Times New Roman"/>
        </w:rPr>
      </w:pPr>
    </w:p>
    <w:p w14:paraId="18E5EAD0" w14:textId="77777777" w:rsidR="00F621D8" w:rsidRPr="00E75572" w:rsidRDefault="00F621D8" w:rsidP="00F621D8">
      <w:pPr>
        <w:rPr>
          <w:rFonts w:ascii="Times New Roman" w:hAnsi="Times New Roman" w:cs="Times New Roman"/>
        </w:rPr>
      </w:pPr>
      <w:r>
        <w:rPr>
          <w:rFonts w:ascii="Times New Roman" w:hAnsi="Times New Roman" w:cs="Times New Roman"/>
        </w:rPr>
        <w:t xml:space="preserve">What is your #myFKeffect? </w:t>
      </w:r>
    </w:p>
    <w:p w14:paraId="476DFAF7" w14:textId="77777777" w:rsidR="00F621D8" w:rsidRPr="00E51F22" w:rsidRDefault="00F621D8" w:rsidP="00F621D8">
      <w:pPr>
        <w:rPr>
          <w:rFonts w:ascii="Times New Roman" w:hAnsi="Times New Roman" w:cs="Times New Roman"/>
        </w:rPr>
      </w:pPr>
    </w:p>
    <w:p w14:paraId="6141A18E" w14:textId="77777777" w:rsidR="00F621D8" w:rsidRPr="00C35C1A" w:rsidRDefault="00F621D8" w:rsidP="00F621D8">
      <w:pPr>
        <w:rPr>
          <w:color w:val="FF0000"/>
          <w:lang w:val="en-US"/>
        </w:rPr>
      </w:pPr>
    </w:p>
    <w:p w14:paraId="0441B6F9" w14:textId="77777777" w:rsidR="00F621D8" w:rsidRPr="00C47C3D" w:rsidRDefault="00F621D8" w:rsidP="000105F6">
      <w:pPr>
        <w:pStyle w:val="ac"/>
        <w:ind w:left="360"/>
      </w:pPr>
    </w:p>
    <w:sectPr w:rsidR="00F621D8" w:rsidRPr="00C47C3D" w:rsidSect="00300343">
      <w:headerReference w:type="default" r:id="rId15"/>
      <w:footerReference w:type="first" r:id="rId16"/>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BA30C" w14:textId="77777777" w:rsidR="00883400" w:rsidRDefault="00883400" w:rsidP="00313492">
      <w:r>
        <w:separator/>
      </w:r>
    </w:p>
    <w:p w14:paraId="4B9AD734" w14:textId="77777777" w:rsidR="00883400" w:rsidRDefault="00883400" w:rsidP="00313492"/>
    <w:p w14:paraId="0E3EC98C" w14:textId="77777777" w:rsidR="00883400" w:rsidRDefault="00883400"/>
  </w:endnote>
  <w:endnote w:type="continuationSeparator" w:id="0">
    <w:p w14:paraId="7A33555F" w14:textId="77777777" w:rsidR="00883400" w:rsidRDefault="00883400" w:rsidP="00313492">
      <w:r>
        <w:continuationSeparator/>
      </w:r>
    </w:p>
    <w:p w14:paraId="1E5F1CD1" w14:textId="77777777" w:rsidR="00883400" w:rsidRDefault="00883400" w:rsidP="00313492"/>
    <w:p w14:paraId="41E148C8" w14:textId="77777777" w:rsidR="00883400" w:rsidRDefault="008834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Frutiger LT Com 45 Light">
    <w:altName w:val="Lucida Sans Unicode"/>
    <w:charset w:val="00"/>
    <w:family w:val="auto"/>
    <w:pitch w:val="variable"/>
    <w:sig w:usb0="8000002F" w:usb1="5000204A" w:usb2="00000000" w:usb3="00000000" w:csb0="0000009B" w:csb1="00000000"/>
  </w:font>
  <w:font w:name="ＭＳ 明朝">
    <w:charset w:val="80"/>
    <w:family w:val="roma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a"/>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283739" w:rsidRPr="00893901" w14:paraId="480FD207" w14:textId="77777777" w:rsidTr="00283739">
      <w:tc>
        <w:tcPr>
          <w:tcW w:w="4073" w:type="dxa"/>
          <w:vAlign w:val="center"/>
          <w:hideMark/>
        </w:tcPr>
        <w:p w14:paraId="4DBBDA1E" w14:textId="50C15D63" w:rsidR="00283739" w:rsidRPr="001A358F" w:rsidRDefault="00283739" w:rsidP="00B74F2D">
          <w:pPr>
            <w:pStyle w:val="a8"/>
            <w:rPr>
              <w:sz w:val="16"/>
              <w:szCs w:val="16"/>
            </w:rPr>
          </w:pPr>
          <w:r w:rsidRPr="00BD124E">
            <w:rPr>
              <w:noProof/>
              <w:lang w:val="en-US"/>
            </w:rPr>
            <w:drawing>
              <wp:anchor distT="0" distB="0" distL="114300" distR="114300" simplePos="0" relativeHeight="251680768" behindDoc="1" locked="0" layoutInCell="1" allowOverlap="1" wp14:anchorId="1C791844" wp14:editId="6CA4B281">
                <wp:simplePos x="0" y="0"/>
                <wp:positionH relativeFrom="page">
                  <wp:posOffset>730186</wp:posOffset>
                </wp:positionH>
                <wp:positionV relativeFrom="page">
                  <wp:posOffset>8461375</wp:posOffset>
                </wp:positionV>
                <wp:extent cx="1274400" cy="1296000"/>
                <wp:effectExtent l="0" t="0" r="2540" b="0"/>
                <wp:wrapNone/>
                <wp:docPr id="3" name="Picture 3"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tc>
      <w:tc>
        <w:tcPr>
          <w:tcW w:w="1492" w:type="dxa"/>
          <w:vAlign w:val="center"/>
          <w:hideMark/>
        </w:tcPr>
        <w:p w14:paraId="3AAB93E1" w14:textId="77777777" w:rsidR="00283739" w:rsidRPr="00893901" w:rsidRDefault="00283739" w:rsidP="00300343">
          <w:pPr>
            <w:pStyle w:val="a8"/>
            <w:jc w:val="center"/>
          </w:pPr>
          <w:r w:rsidRPr="00893901">
            <w:t xml:space="preserve">Version: </w:t>
          </w:r>
          <w:r>
            <w:t>1.0</w:t>
          </w:r>
        </w:p>
        <w:p w14:paraId="6354F68D" w14:textId="660DB85D" w:rsidR="00283739" w:rsidRPr="00893901" w:rsidRDefault="00283739" w:rsidP="00B74F2D">
          <w:pPr>
            <w:pStyle w:val="a8"/>
            <w:jc w:val="center"/>
          </w:pPr>
          <w:r>
            <w:t>Date: 28.07.17</w:t>
          </w:r>
        </w:p>
      </w:tc>
      <w:tc>
        <w:tcPr>
          <w:tcW w:w="4074" w:type="dxa"/>
          <w:vAlign w:val="center"/>
          <w:hideMark/>
        </w:tcPr>
        <w:p w14:paraId="4D837AEE" w14:textId="77777777" w:rsidR="00283739" w:rsidRPr="00893901" w:rsidRDefault="00283739" w:rsidP="00300343">
          <w:pPr>
            <w:pStyle w:val="a8"/>
            <w:jc w:val="right"/>
          </w:pPr>
          <w:r w:rsidRPr="00893901">
            <w:fldChar w:fldCharType="begin"/>
          </w:r>
          <w:r w:rsidRPr="00893901">
            <w:instrText xml:space="preserve"> PAGE   \* MERGEFORMAT </w:instrText>
          </w:r>
          <w:r w:rsidRPr="00893901">
            <w:fldChar w:fldCharType="separate"/>
          </w:r>
          <w:r w:rsidR="001E5C83">
            <w:rPr>
              <w:noProof/>
            </w:rPr>
            <w:t>2</w:t>
          </w:r>
          <w:r w:rsidRPr="00893901">
            <w:fldChar w:fldCharType="end"/>
          </w:r>
          <w:r w:rsidRPr="00893901">
            <w:t xml:space="preserve"> of </w:t>
          </w:r>
          <w:fldSimple w:instr=" NUMPAGES   \* MERGEFORMAT ">
            <w:r w:rsidR="001E5C83">
              <w:rPr>
                <w:noProof/>
              </w:rPr>
              <w:t>11</w:t>
            </w:r>
          </w:fldSimple>
        </w:p>
      </w:tc>
    </w:tr>
  </w:tbl>
  <w:p w14:paraId="21F94105" w14:textId="77777777" w:rsidR="00283739" w:rsidRDefault="00283739" w:rsidP="00300343">
    <w:pPr>
      <w:pStyle w:val="a8"/>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9E07E" w14:textId="1A481817" w:rsidR="00283739" w:rsidRPr="00F729AF" w:rsidRDefault="00283739" w:rsidP="00F729AF">
    <w:pPr>
      <w:pStyle w:val="a8"/>
      <w:rPr>
        <w:sz w:val="16"/>
        <w:szCs w:val="16"/>
      </w:rPr>
    </w:pPr>
    <w:r w:rsidRPr="00BD124E">
      <w:rPr>
        <w:noProof/>
        <w:lang w:val="en-US"/>
      </w:rPr>
      <w:drawing>
        <wp:anchor distT="0" distB="0" distL="114300" distR="114300" simplePos="0" relativeHeight="251666432" behindDoc="1" locked="0" layoutInCell="1" allowOverlap="1" wp14:anchorId="3BD065E4" wp14:editId="44E1BFDB">
          <wp:simplePos x="0" y="0"/>
          <wp:positionH relativeFrom="page">
            <wp:posOffset>730186</wp:posOffset>
          </wp:positionH>
          <wp:positionV relativeFrom="page">
            <wp:posOffset>8461375</wp:posOffset>
          </wp:positionV>
          <wp:extent cx="1274400" cy="1296000"/>
          <wp:effectExtent l="0" t="0" r="2540" b="0"/>
          <wp:wrapNone/>
          <wp:docPr id="12" name="Picture 1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WSC2017_TP40_DAY2_EN</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68AA" w14:textId="77777777" w:rsidR="00283739" w:rsidRDefault="00283739">
    <w:pPr>
      <w:pStyle w:val="a8"/>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7F20B6" w14:textId="77777777" w:rsidR="00883400" w:rsidRDefault="00883400">
      <w:r>
        <w:separator/>
      </w:r>
    </w:p>
  </w:footnote>
  <w:footnote w:type="continuationSeparator" w:id="0">
    <w:p w14:paraId="28C3EEBA" w14:textId="77777777" w:rsidR="00883400" w:rsidRDefault="00883400" w:rsidP="00313492">
      <w:r>
        <w:continuationSeparator/>
      </w:r>
    </w:p>
    <w:p w14:paraId="7FAA0CDD" w14:textId="77777777" w:rsidR="00883400" w:rsidRDefault="00883400" w:rsidP="00313492"/>
    <w:p w14:paraId="39BC7C70" w14:textId="77777777" w:rsidR="00883400" w:rsidRDefault="00883400"/>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CBB3D" w14:textId="77777777" w:rsidR="00283739" w:rsidRDefault="00283739" w:rsidP="00313492">
    <w:pPr>
      <w:pStyle w:val="a7"/>
    </w:pPr>
    <w:r w:rsidRPr="00A77E62">
      <w:rPr>
        <w:noProof/>
        <w:lang w:val="en-US"/>
      </w:rPr>
      <w:drawing>
        <wp:anchor distT="0" distB="0" distL="114300" distR="114300" simplePos="0" relativeHeight="251659264" behindDoc="0" locked="0" layoutInCell="1" allowOverlap="1" wp14:anchorId="7DEFBE80" wp14:editId="716C34C6">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77E62">
      <w:rPr>
        <w:noProof/>
        <w:lang w:val="en-US"/>
      </w:rPr>
      <w:drawing>
        <wp:anchor distT="0" distB="0" distL="114300" distR="114300" simplePos="0" relativeHeight="251662336" behindDoc="1" locked="0" layoutInCell="1" allowOverlap="1" wp14:anchorId="5F318EEE" wp14:editId="0B453C2C">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1B78C" w14:textId="77777777" w:rsidR="00283739" w:rsidRDefault="00283739" w:rsidP="00313492">
    <w:pPr>
      <w:pStyle w:val="a7"/>
    </w:pPr>
    <w:r w:rsidRPr="00BD124E">
      <w:rPr>
        <w:noProof/>
        <w:lang w:val="en-US"/>
      </w:rPr>
      <w:drawing>
        <wp:anchor distT="0" distB="0" distL="114300" distR="114300" simplePos="0" relativeHeight="251650048" behindDoc="1" locked="0" layoutInCell="1" allowOverlap="1" wp14:anchorId="7A221330" wp14:editId="084702EA">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4144" behindDoc="1" locked="0" layoutInCell="1" allowOverlap="1" wp14:anchorId="274782D5" wp14:editId="7D72E537">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AD6B4F" w14:textId="77777777" w:rsidR="00283739" w:rsidRDefault="00283739" w:rsidP="00313492">
    <w:pPr>
      <w:pStyle w:val="a7"/>
    </w:pPr>
    <w:r w:rsidRPr="00BD124E">
      <w:rPr>
        <w:noProof/>
        <w:lang w:val="en-US"/>
      </w:rPr>
      <w:drawing>
        <wp:anchor distT="0" distB="0" distL="114300" distR="114300" simplePos="0" relativeHeight="251677696" behindDoc="1" locked="0" layoutInCell="1" allowOverlap="1" wp14:anchorId="238A2135" wp14:editId="0528B045">
          <wp:simplePos x="0" y="0"/>
          <wp:positionH relativeFrom="page">
            <wp:posOffset>5897245</wp:posOffset>
          </wp:positionH>
          <wp:positionV relativeFrom="page">
            <wp:posOffset>248285</wp:posOffset>
          </wp:positionV>
          <wp:extent cx="1080000" cy="795600"/>
          <wp:effectExtent l="0" t="0" r="0" b="0"/>
          <wp:wrapNone/>
          <wp:docPr id="4" name="Picture 4"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rPr>
      <w:drawing>
        <wp:anchor distT="0" distB="0" distL="114300" distR="114300" simplePos="0" relativeHeight="251678720" behindDoc="1" locked="0" layoutInCell="1" allowOverlap="1" wp14:anchorId="04FEFB85" wp14:editId="4503D67D">
          <wp:simplePos x="0" y="0"/>
          <wp:positionH relativeFrom="page">
            <wp:posOffset>720090</wp:posOffset>
          </wp:positionH>
          <wp:positionV relativeFrom="page">
            <wp:posOffset>360045</wp:posOffset>
          </wp:positionV>
          <wp:extent cx="550800" cy="561600"/>
          <wp:effectExtent l="0" t="0" r="1905" b="0"/>
          <wp:wrapNone/>
          <wp:docPr id="5" name="Picture 5"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D0F28F9E"/>
    <w:lvl w:ilvl="0">
      <w:start w:val="1"/>
      <w:numFmt w:val="bullet"/>
      <w:pStyle w:val="a"/>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111169A4"/>
    <w:multiLevelType w:val="hybridMultilevel"/>
    <w:tmpl w:val="29DA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97308E5"/>
    <w:multiLevelType w:val="hybridMultilevel"/>
    <w:tmpl w:val="B51C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a0"/>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a"/>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F723C71"/>
    <w:multiLevelType w:val="hybridMultilevel"/>
    <w:tmpl w:val="E514B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8C16F4"/>
    <w:multiLevelType w:val="hybridMultilevel"/>
    <w:tmpl w:val="CC7EAAEC"/>
    <w:lvl w:ilvl="0" w:tplc="6D6671F8">
      <w:start w:val="1"/>
      <w:numFmt w:val="bullet"/>
      <w:suff w:val="space"/>
      <w:lvlText w:val=""/>
      <w:lvlJc w:val="left"/>
      <w:pPr>
        <w:ind w:left="0" w:firstLine="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1">
    <w:nsid w:val="7308404B"/>
    <w:multiLevelType w:val="hybridMultilevel"/>
    <w:tmpl w:val="EAF2F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7C5758E6"/>
    <w:multiLevelType w:val="hybridMultilevel"/>
    <w:tmpl w:val="44307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1"/>
  </w:num>
  <w:num w:numId="13">
    <w:abstractNumId w:val="18"/>
  </w:num>
  <w:num w:numId="14">
    <w:abstractNumId w:val="11"/>
    <w:lvlOverride w:ilvl="0">
      <w:startOverride w:val="1"/>
    </w:lvlOverride>
  </w:num>
  <w:num w:numId="15">
    <w:abstractNumId w:val="16"/>
  </w:num>
  <w:num w:numId="16">
    <w:abstractNumId w:val="14"/>
  </w:num>
  <w:num w:numId="17">
    <w:abstractNumId w:val="10"/>
  </w:num>
  <w:num w:numId="18">
    <w:abstractNumId w:val="22"/>
  </w:num>
  <w:num w:numId="19">
    <w:abstractNumId w:val="15"/>
  </w:num>
  <w:num w:numId="20">
    <w:abstractNumId w:val="12"/>
  </w:num>
  <w:num w:numId="21">
    <w:abstractNumId w:val="13"/>
  </w:num>
  <w:num w:numId="22">
    <w:abstractNumId w:val="21"/>
  </w:num>
  <w:num w:numId="23">
    <w:abstractNumId w:val="17"/>
  </w:num>
  <w:num w:numId="24">
    <w:abstractNumId w:val="2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2B30"/>
    <w:rsid w:val="00005FE7"/>
    <w:rsid w:val="000105F6"/>
    <w:rsid w:val="00017C04"/>
    <w:rsid w:val="0003526B"/>
    <w:rsid w:val="000362E3"/>
    <w:rsid w:val="00050DCE"/>
    <w:rsid w:val="00052F6D"/>
    <w:rsid w:val="00054800"/>
    <w:rsid w:val="00062053"/>
    <w:rsid w:val="00066641"/>
    <w:rsid w:val="000775E5"/>
    <w:rsid w:val="0009064C"/>
    <w:rsid w:val="00094A9F"/>
    <w:rsid w:val="000A0EDA"/>
    <w:rsid w:val="000A2123"/>
    <w:rsid w:val="000C04D4"/>
    <w:rsid w:val="000C6CA5"/>
    <w:rsid w:val="000D1AD2"/>
    <w:rsid w:val="000D39FB"/>
    <w:rsid w:val="000D4729"/>
    <w:rsid w:val="000D7803"/>
    <w:rsid w:val="000E1D65"/>
    <w:rsid w:val="000E219D"/>
    <w:rsid w:val="000E4866"/>
    <w:rsid w:val="000F4A5C"/>
    <w:rsid w:val="00101F65"/>
    <w:rsid w:val="001172EF"/>
    <w:rsid w:val="0012553C"/>
    <w:rsid w:val="00134547"/>
    <w:rsid w:val="00141233"/>
    <w:rsid w:val="00142CE2"/>
    <w:rsid w:val="00150587"/>
    <w:rsid w:val="00167217"/>
    <w:rsid w:val="001715BB"/>
    <w:rsid w:val="001725EF"/>
    <w:rsid w:val="001819A8"/>
    <w:rsid w:val="0019299C"/>
    <w:rsid w:val="00192D2B"/>
    <w:rsid w:val="00192F7C"/>
    <w:rsid w:val="001A358F"/>
    <w:rsid w:val="001A554B"/>
    <w:rsid w:val="001B0C60"/>
    <w:rsid w:val="001B549C"/>
    <w:rsid w:val="001B64D4"/>
    <w:rsid w:val="001C2B30"/>
    <w:rsid w:val="001C5F88"/>
    <w:rsid w:val="001E4FDC"/>
    <w:rsid w:val="001E5A60"/>
    <w:rsid w:val="001E5C83"/>
    <w:rsid w:val="0020290A"/>
    <w:rsid w:val="00207E30"/>
    <w:rsid w:val="00210EF3"/>
    <w:rsid w:val="002149DE"/>
    <w:rsid w:val="00222F7A"/>
    <w:rsid w:val="00234357"/>
    <w:rsid w:val="0023488C"/>
    <w:rsid w:val="00237FC6"/>
    <w:rsid w:val="00245CDD"/>
    <w:rsid w:val="00247ABE"/>
    <w:rsid w:val="002512F8"/>
    <w:rsid w:val="00251785"/>
    <w:rsid w:val="00254D69"/>
    <w:rsid w:val="00264847"/>
    <w:rsid w:val="00270DD0"/>
    <w:rsid w:val="00271781"/>
    <w:rsid w:val="0027489D"/>
    <w:rsid w:val="00281378"/>
    <w:rsid w:val="00283739"/>
    <w:rsid w:val="002A48AA"/>
    <w:rsid w:val="002B1320"/>
    <w:rsid w:val="002B2F23"/>
    <w:rsid w:val="002D10C2"/>
    <w:rsid w:val="002D2E0E"/>
    <w:rsid w:val="002D4E3F"/>
    <w:rsid w:val="002E080E"/>
    <w:rsid w:val="002E36F7"/>
    <w:rsid w:val="002E47B4"/>
    <w:rsid w:val="002F113A"/>
    <w:rsid w:val="002F5E11"/>
    <w:rsid w:val="00300343"/>
    <w:rsid w:val="00303C87"/>
    <w:rsid w:val="003052BA"/>
    <w:rsid w:val="003133A3"/>
    <w:rsid w:val="00313492"/>
    <w:rsid w:val="003147E8"/>
    <w:rsid w:val="0032135D"/>
    <w:rsid w:val="00325C96"/>
    <w:rsid w:val="00334938"/>
    <w:rsid w:val="00336548"/>
    <w:rsid w:val="00363918"/>
    <w:rsid w:val="00366A2E"/>
    <w:rsid w:val="00380430"/>
    <w:rsid w:val="0038099A"/>
    <w:rsid w:val="00383865"/>
    <w:rsid w:val="00384514"/>
    <w:rsid w:val="003860B2"/>
    <w:rsid w:val="003A3137"/>
    <w:rsid w:val="003A3F49"/>
    <w:rsid w:val="003C69D7"/>
    <w:rsid w:val="003D0AD5"/>
    <w:rsid w:val="003D495C"/>
    <w:rsid w:val="003D4AFA"/>
    <w:rsid w:val="003D5BA4"/>
    <w:rsid w:val="003D66E0"/>
    <w:rsid w:val="003D7BB9"/>
    <w:rsid w:val="003E0366"/>
    <w:rsid w:val="003E11FC"/>
    <w:rsid w:val="003E208B"/>
    <w:rsid w:val="003E5287"/>
    <w:rsid w:val="003E6175"/>
    <w:rsid w:val="003F39F8"/>
    <w:rsid w:val="003F7982"/>
    <w:rsid w:val="004012AB"/>
    <w:rsid w:val="00413188"/>
    <w:rsid w:val="0041760B"/>
    <w:rsid w:val="0043388B"/>
    <w:rsid w:val="00436B0B"/>
    <w:rsid w:val="00441952"/>
    <w:rsid w:val="00450137"/>
    <w:rsid w:val="00455244"/>
    <w:rsid w:val="004605D7"/>
    <w:rsid w:val="00461CDF"/>
    <w:rsid w:val="00462CB3"/>
    <w:rsid w:val="004801FA"/>
    <w:rsid w:val="00481BA6"/>
    <w:rsid w:val="004834CC"/>
    <w:rsid w:val="00491496"/>
    <w:rsid w:val="00495BE0"/>
    <w:rsid w:val="0049625A"/>
    <w:rsid w:val="004A0741"/>
    <w:rsid w:val="004A1C47"/>
    <w:rsid w:val="004A3B6A"/>
    <w:rsid w:val="004A6A7F"/>
    <w:rsid w:val="004B6102"/>
    <w:rsid w:val="004B6219"/>
    <w:rsid w:val="004B6530"/>
    <w:rsid w:val="004C77A7"/>
    <w:rsid w:val="004D1168"/>
    <w:rsid w:val="004D2D46"/>
    <w:rsid w:val="004D3337"/>
    <w:rsid w:val="004D7393"/>
    <w:rsid w:val="004E791C"/>
    <w:rsid w:val="00502D6B"/>
    <w:rsid w:val="00505B9E"/>
    <w:rsid w:val="0051761D"/>
    <w:rsid w:val="005611AB"/>
    <w:rsid w:val="00561E01"/>
    <w:rsid w:val="005640D2"/>
    <w:rsid w:val="00571FF9"/>
    <w:rsid w:val="00585EED"/>
    <w:rsid w:val="005A02B8"/>
    <w:rsid w:val="005A22BC"/>
    <w:rsid w:val="005A343D"/>
    <w:rsid w:val="005A4D3E"/>
    <w:rsid w:val="005B1511"/>
    <w:rsid w:val="005C1F3D"/>
    <w:rsid w:val="005C646F"/>
    <w:rsid w:val="005D0FC9"/>
    <w:rsid w:val="005E6C19"/>
    <w:rsid w:val="005F01CC"/>
    <w:rsid w:val="005F0DAD"/>
    <w:rsid w:val="005F2D44"/>
    <w:rsid w:val="005F727B"/>
    <w:rsid w:val="006023B5"/>
    <w:rsid w:val="00602B96"/>
    <w:rsid w:val="00604270"/>
    <w:rsid w:val="0061117C"/>
    <w:rsid w:val="0061604D"/>
    <w:rsid w:val="006160A1"/>
    <w:rsid w:val="00617637"/>
    <w:rsid w:val="006249C9"/>
    <w:rsid w:val="0062669C"/>
    <w:rsid w:val="00630EB3"/>
    <w:rsid w:val="00653644"/>
    <w:rsid w:val="00656787"/>
    <w:rsid w:val="00661469"/>
    <w:rsid w:val="0066161A"/>
    <w:rsid w:val="006727CB"/>
    <w:rsid w:val="00673AA4"/>
    <w:rsid w:val="0067762A"/>
    <w:rsid w:val="00681307"/>
    <w:rsid w:val="006863BF"/>
    <w:rsid w:val="0068739B"/>
    <w:rsid w:val="00690233"/>
    <w:rsid w:val="006921FF"/>
    <w:rsid w:val="00692D20"/>
    <w:rsid w:val="00693FC2"/>
    <w:rsid w:val="00696980"/>
    <w:rsid w:val="006A5BB2"/>
    <w:rsid w:val="006C260D"/>
    <w:rsid w:val="006E26EF"/>
    <w:rsid w:val="006E4667"/>
    <w:rsid w:val="006E6918"/>
    <w:rsid w:val="006F48CE"/>
    <w:rsid w:val="00704614"/>
    <w:rsid w:val="00706473"/>
    <w:rsid w:val="0071688A"/>
    <w:rsid w:val="00731842"/>
    <w:rsid w:val="00735ED5"/>
    <w:rsid w:val="00737026"/>
    <w:rsid w:val="00737B07"/>
    <w:rsid w:val="00740F33"/>
    <w:rsid w:val="0074247E"/>
    <w:rsid w:val="00753177"/>
    <w:rsid w:val="00777A62"/>
    <w:rsid w:val="00780DB8"/>
    <w:rsid w:val="00795411"/>
    <w:rsid w:val="007A4C1D"/>
    <w:rsid w:val="007C4741"/>
    <w:rsid w:val="007C4BB2"/>
    <w:rsid w:val="007D005C"/>
    <w:rsid w:val="007D1870"/>
    <w:rsid w:val="007D5405"/>
    <w:rsid w:val="007E423C"/>
    <w:rsid w:val="007F212B"/>
    <w:rsid w:val="007F2553"/>
    <w:rsid w:val="008122D0"/>
    <w:rsid w:val="008173B6"/>
    <w:rsid w:val="0081760A"/>
    <w:rsid w:val="0083531B"/>
    <w:rsid w:val="008362E2"/>
    <w:rsid w:val="008428D5"/>
    <w:rsid w:val="008429C5"/>
    <w:rsid w:val="00850144"/>
    <w:rsid w:val="0085174C"/>
    <w:rsid w:val="00861EF2"/>
    <w:rsid w:val="008668A2"/>
    <w:rsid w:val="00867B1A"/>
    <w:rsid w:val="00876068"/>
    <w:rsid w:val="008827AA"/>
    <w:rsid w:val="00882A75"/>
    <w:rsid w:val="00883400"/>
    <w:rsid w:val="00887D98"/>
    <w:rsid w:val="0089270D"/>
    <w:rsid w:val="00893264"/>
    <w:rsid w:val="00895055"/>
    <w:rsid w:val="008A3942"/>
    <w:rsid w:val="008C31D3"/>
    <w:rsid w:val="008D0279"/>
    <w:rsid w:val="008F5CF8"/>
    <w:rsid w:val="009019C7"/>
    <w:rsid w:val="00912012"/>
    <w:rsid w:val="0092112F"/>
    <w:rsid w:val="00923FD5"/>
    <w:rsid w:val="0092404C"/>
    <w:rsid w:val="00925ECD"/>
    <w:rsid w:val="00925FB6"/>
    <w:rsid w:val="00951146"/>
    <w:rsid w:val="009563C0"/>
    <w:rsid w:val="009636BD"/>
    <w:rsid w:val="00963880"/>
    <w:rsid w:val="00966329"/>
    <w:rsid w:val="0098297B"/>
    <w:rsid w:val="00985F5A"/>
    <w:rsid w:val="00987A9F"/>
    <w:rsid w:val="00993C2A"/>
    <w:rsid w:val="009A34F3"/>
    <w:rsid w:val="009A4864"/>
    <w:rsid w:val="009E093F"/>
    <w:rsid w:val="009E60EE"/>
    <w:rsid w:val="009F41D3"/>
    <w:rsid w:val="00A03E60"/>
    <w:rsid w:val="00A14A00"/>
    <w:rsid w:val="00A46798"/>
    <w:rsid w:val="00A47EE1"/>
    <w:rsid w:val="00A73DF9"/>
    <w:rsid w:val="00A748B0"/>
    <w:rsid w:val="00A77E62"/>
    <w:rsid w:val="00A84F0F"/>
    <w:rsid w:val="00A96AFC"/>
    <w:rsid w:val="00AB4B73"/>
    <w:rsid w:val="00AB59A3"/>
    <w:rsid w:val="00AB7D80"/>
    <w:rsid w:val="00AC0B28"/>
    <w:rsid w:val="00AC1330"/>
    <w:rsid w:val="00B013A1"/>
    <w:rsid w:val="00B019EC"/>
    <w:rsid w:val="00B11358"/>
    <w:rsid w:val="00B162CB"/>
    <w:rsid w:val="00B4088A"/>
    <w:rsid w:val="00B40AE0"/>
    <w:rsid w:val="00B4527A"/>
    <w:rsid w:val="00B549E8"/>
    <w:rsid w:val="00B63851"/>
    <w:rsid w:val="00B65C7B"/>
    <w:rsid w:val="00B667EB"/>
    <w:rsid w:val="00B701F0"/>
    <w:rsid w:val="00B708E6"/>
    <w:rsid w:val="00B74F2D"/>
    <w:rsid w:val="00B97DE4"/>
    <w:rsid w:val="00BB153F"/>
    <w:rsid w:val="00BC5234"/>
    <w:rsid w:val="00BD124E"/>
    <w:rsid w:val="00BD40FF"/>
    <w:rsid w:val="00BD6302"/>
    <w:rsid w:val="00BE3BAD"/>
    <w:rsid w:val="00BE57EF"/>
    <w:rsid w:val="00BF3409"/>
    <w:rsid w:val="00BF3C1A"/>
    <w:rsid w:val="00C0131C"/>
    <w:rsid w:val="00C03680"/>
    <w:rsid w:val="00C2054E"/>
    <w:rsid w:val="00C21397"/>
    <w:rsid w:val="00C21F4E"/>
    <w:rsid w:val="00C26112"/>
    <w:rsid w:val="00C41617"/>
    <w:rsid w:val="00C44612"/>
    <w:rsid w:val="00C44778"/>
    <w:rsid w:val="00C46627"/>
    <w:rsid w:val="00C47C3D"/>
    <w:rsid w:val="00C47DA7"/>
    <w:rsid w:val="00C55F82"/>
    <w:rsid w:val="00C57C5F"/>
    <w:rsid w:val="00C6420B"/>
    <w:rsid w:val="00C663D3"/>
    <w:rsid w:val="00C676A2"/>
    <w:rsid w:val="00C73A26"/>
    <w:rsid w:val="00C761A4"/>
    <w:rsid w:val="00C77D08"/>
    <w:rsid w:val="00C806B3"/>
    <w:rsid w:val="00C82439"/>
    <w:rsid w:val="00C833B1"/>
    <w:rsid w:val="00C91FA2"/>
    <w:rsid w:val="00C94ABC"/>
    <w:rsid w:val="00CC18AA"/>
    <w:rsid w:val="00CC7515"/>
    <w:rsid w:val="00CD3200"/>
    <w:rsid w:val="00CD4C6D"/>
    <w:rsid w:val="00CF519B"/>
    <w:rsid w:val="00D0263C"/>
    <w:rsid w:val="00D0397D"/>
    <w:rsid w:val="00D04318"/>
    <w:rsid w:val="00D04BE0"/>
    <w:rsid w:val="00D07C20"/>
    <w:rsid w:val="00D15DDA"/>
    <w:rsid w:val="00D22F0A"/>
    <w:rsid w:val="00D327C3"/>
    <w:rsid w:val="00D333DE"/>
    <w:rsid w:val="00D34B38"/>
    <w:rsid w:val="00D51486"/>
    <w:rsid w:val="00D70758"/>
    <w:rsid w:val="00D70816"/>
    <w:rsid w:val="00D73394"/>
    <w:rsid w:val="00D7750E"/>
    <w:rsid w:val="00D81CDF"/>
    <w:rsid w:val="00DA3F51"/>
    <w:rsid w:val="00DA68E9"/>
    <w:rsid w:val="00DB398F"/>
    <w:rsid w:val="00DC0ACF"/>
    <w:rsid w:val="00DC2580"/>
    <w:rsid w:val="00DC2DB1"/>
    <w:rsid w:val="00DC51FF"/>
    <w:rsid w:val="00DC6A9F"/>
    <w:rsid w:val="00DD1163"/>
    <w:rsid w:val="00DD7AB5"/>
    <w:rsid w:val="00DD7FF2"/>
    <w:rsid w:val="00DE0020"/>
    <w:rsid w:val="00DF25B9"/>
    <w:rsid w:val="00DF5BD4"/>
    <w:rsid w:val="00E11395"/>
    <w:rsid w:val="00E11DF1"/>
    <w:rsid w:val="00E355A4"/>
    <w:rsid w:val="00E44F18"/>
    <w:rsid w:val="00E536AB"/>
    <w:rsid w:val="00E56ACC"/>
    <w:rsid w:val="00E727BD"/>
    <w:rsid w:val="00E8337B"/>
    <w:rsid w:val="00E91996"/>
    <w:rsid w:val="00E9399D"/>
    <w:rsid w:val="00EA461C"/>
    <w:rsid w:val="00EA7448"/>
    <w:rsid w:val="00EC2EAA"/>
    <w:rsid w:val="00EE5959"/>
    <w:rsid w:val="00EF4D27"/>
    <w:rsid w:val="00EF4EB3"/>
    <w:rsid w:val="00EF6E85"/>
    <w:rsid w:val="00EF757E"/>
    <w:rsid w:val="00F0109D"/>
    <w:rsid w:val="00F04C44"/>
    <w:rsid w:val="00F22EE1"/>
    <w:rsid w:val="00F34B7F"/>
    <w:rsid w:val="00F4250E"/>
    <w:rsid w:val="00F4251E"/>
    <w:rsid w:val="00F53960"/>
    <w:rsid w:val="00F5492E"/>
    <w:rsid w:val="00F5593C"/>
    <w:rsid w:val="00F55DAA"/>
    <w:rsid w:val="00F621D8"/>
    <w:rsid w:val="00F70023"/>
    <w:rsid w:val="00F70912"/>
    <w:rsid w:val="00F729AF"/>
    <w:rsid w:val="00F83A33"/>
    <w:rsid w:val="00F86900"/>
    <w:rsid w:val="00F93338"/>
    <w:rsid w:val="00F95BCE"/>
    <w:rsid w:val="00FA0688"/>
    <w:rsid w:val="00FA6B52"/>
    <w:rsid w:val="00FB157B"/>
    <w:rsid w:val="00FB1656"/>
    <w:rsid w:val="00FB71AB"/>
    <w:rsid w:val="00FC010B"/>
    <w:rsid w:val="00FC7D07"/>
    <w:rsid w:val="00FD43E8"/>
    <w:rsid w:val="00FF39AD"/>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55CAF3"/>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1">
    <w:name w:val="Normal"/>
    <w:qFormat/>
    <w:rsid w:val="006023B5"/>
    <w:pPr>
      <w:spacing w:after="80"/>
    </w:pPr>
    <w:rPr>
      <w:rFonts w:ascii="Arial" w:hAnsi="Arial"/>
      <w:sz w:val="20"/>
    </w:rPr>
  </w:style>
  <w:style w:type="paragraph" w:styleId="10">
    <w:name w:val="heading 1"/>
    <w:basedOn w:val="a1"/>
    <w:next w:val="a1"/>
    <w:link w:val="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22">
    <w:name w:val="heading 2"/>
    <w:basedOn w:val="a1"/>
    <w:next w:val="a1"/>
    <w:link w:val="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32">
    <w:name w:val="heading 3"/>
    <w:basedOn w:val="a1"/>
    <w:next w:val="a1"/>
    <w:link w:val="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41">
    <w:name w:val="heading 4"/>
    <w:basedOn w:val="32"/>
    <w:next w:val="a1"/>
    <w:link w:val="4Char"/>
    <w:uiPriority w:val="9"/>
    <w:unhideWhenUsed/>
    <w:rsid w:val="00BE57EF"/>
    <w:pPr>
      <w:outlineLvl w:val="3"/>
    </w:pPr>
  </w:style>
  <w:style w:type="paragraph" w:styleId="51">
    <w:name w:val="heading 5"/>
    <w:basedOn w:val="41"/>
    <w:next w:val="a1"/>
    <w:link w:val="5Char"/>
    <w:uiPriority w:val="9"/>
    <w:unhideWhenUsed/>
    <w:qFormat/>
    <w:rsid w:val="00BE57E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Book Title"/>
    <w:basedOn w:val="a2"/>
    <w:uiPriority w:val="33"/>
    <w:rsid w:val="003133A3"/>
    <w:rPr>
      <w:b/>
      <w:bCs/>
      <w:i/>
      <w:iCs/>
      <w:spacing w:val="5"/>
    </w:rPr>
  </w:style>
  <w:style w:type="paragraph" w:styleId="a6">
    <w:name w:val="Title"/>
    <w:basedOn w:val="a1"/>
    <w:next w:val="a1"/>
    <w:link w:val="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Char">
    <w:name w:val="العنوان Char"/>
    <w:basedOn w:val="a2"/>
    <w:link w:val="a6"/>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1Char">
    <w:name w:val="عنوان 1 Char"/>
    <w:basedOn w:val="a2"/>
    <w:link w:val="10"/>
    <w:uiPriority w:val="9"/>
    <w:rsid w:val="00300343"/>
    <w:rPr>
      <w:rFonts w:ascii="Frutiger LT Com 45 Light" w:eastAsiaTheme="majorEastAsia" w:hAnsi="Frutiger LT Com 45 Light" w:cstheme="majorBidi"/>
      <w:b/>
      <w:caps/>
      <w:color w:val="97D700"/>
      <w:sz w:val="40"/>
      <w:szCs w:val="32"/>
    </w:rPr>
  </w:style>
  <w:style w:type="paragraph" w:styleId="a7">
    <w:name w:val="header"/>
    <w:basedOn w:val="a1"/>
    <w:link w:val="Char0"/>
    <w:uiPriority w:val="99"/>
    <w:unhideWhenUsed/>
    <w:rsid w:val="00A77E62"/>
    <w:pPr>
      <w:tabs>
        <w:tab w:val="center" w:pos="4513"/>
        <w:tab w:val="right" w:pos="9026"/>
      </w:tabs>
      <w:spacing w:after="0" w:line="240" w:lineRule="auto"/>
    </w:pPr>
  </w:style>
  <w:style w:type="character" w:customStyle="1" w:styleId="Char0">
    <w:name w:val="رأس الصفحة Char"/>
    <w:basedOn w:val="a2"/>
    <w:link w:val="a7"/>
    <w:uiPriority w:val="99"/>
    <w:rsid w:val="00A77E62"/>
  </w:style>
  <w:style w:type="paragraph" w:styleId="a8">
    <w:name w:val="footer"/>
    <w:basedOn w:val="a1"/>
    <w:link w:val="Char1"/>
    <w:uiPriority w:val="99"/>
    <w:unhideWhenUsed/>
    <w:rsid w:val="00300343"/>
    <w:pPr>
      <w:tabs>
        <w:tab w:val="center" w:pos="4513"/>
        <w:tab w:val="right" w:pos="9026"/>
      </w:tabs>
      <w:spacing w:after="0" w:line="240" w:lineRule="auto"/>
    </w:pPr>
    <w:rPr>
      <w:sz w:val="14"/>
    </w:rPr>
  </w:style>
  <w:style w:type="character" w:customStyle="1" w:styleId="Char1">
    <w:name w:val="تذييل الصفحة Char"/>
    <w:basedOn w:val="a2"/>
    <w:link w:val="a8"/>
    <w:uiPriority w:val="99"/>
    <w:rsid w:val="00300343"/>
    <w:rPr>
      <w:rFonts w:ascii="Frutiger LT Com 45 Light" w:hAnsi="Frutiger LT Com 45 Light"/>
      <w:sz w:val="14"/>
    </w:rPr>
  </w:style>
  <w:style w:type="paragraph" w:styleId="a9">
    <w:name w:val="Subtitle"/>
    <w:basedOn w:val="a1"/>
    <w:next w:val="a1"/>
    <w:link w:val="Char2"/>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Char2">
    <w:name w:val="عنوان فرعي Char"/>
    <w:basedOn w:val="a2"/>
    <w:link w:val="a9"/>
    <w:uiPriority w:val="11"/>
    <w:rsid w:val="00BD124E"/>
    <w:rPr>
      <w:rFonts w:ascii="Frutiger LT Com 45 Light" w:eastAsiaTheme="minorEastAsia" w:hAnsi="Frutiger LT Com 45 Light"/>
      <w:color w:val="00594F"/>
      <w:spacing w:val="15"/>
      <w:sz w:val="64"/>
      <w:szCs w:val="64"/>
      <w:lang w:val="en-AU"/>
    </w:rPr>
  </w:style>
  <w:style w:type="character" w:customStyle="1" w:styleId="2Char">
    <w:name w:val="عنوان 2 Char"/>
    <w:basedOn w:val="a2"/>
    <w:link w:val="2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3Char">
    <w:name w:val="عنوان 3 Char"/>
    <w:basedOn w:val="a2"/>
    <w:link w:val="32"/>
    <w:uiPriority w:val="9"/>
    <w:rsid w:val="002B1320"/>
    <w:rPr>
      <w:rFonts w:ascii="Frutiger LT Com 45 Light" w:eastAsiaTheme="majorEastAsia" w:hAnsi="Frutiger LT Com 45 Light" w:cstheme="majorBidi"/>
      <w:b/>
      <w:caps/>
      <w:color w:val="000000" w:themeColor="text1"/>
      <w:szCs w:val="24"/>
    </w:rPr>
  </w:style>
  <w:style w:type="table" w:styleId="aa">
    <w:name w:val="Table Grid"/>
    <w:basedOn w:val="a3"/>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1"/>
    <w:link w:val="Char3"/>
    <w:uiPriority w:val="99"/>
    <w:semiHidden/>
    <w:unhideWhenUsed/>
    <w:rsid w:val="00462CB3"/>
    <w:pPr>
      <w:spacing w:after="0" w:line="240" w:lineRule="auto"/>
    </w:pPr>
    <w:rPr>
      <w:rFonts w:ascii="Segoe UI" w:hAnsi="Segoe UI" w:cs="Segoe UI"/>
      <w:sz w:val="18"/>
      <w:szCs w:val="18"/>
    </w:rPr>
  </w:style>
  <w:style w:type="character" w:customStyle="1" w:styleId="Char3">
    <w:name w:val="نص في بالون Char"/>
    <w:basedOn w:val="a2"/>
    <w:link w:val="ab"/>
    <w:uiPriority w:val="99"/>
    <w:semiHidden/>
    <w:rsid w:val="00462CB3"/>
    <w:rPr>
      <w:rFonts w:ascii="Segoe UI" w:hAnsi="Segoe UI" w:cs="Segoe UI"/>
      <w:sz w:val="18"/>
      <w:szCs w:val="18"/>
    </w:rPr>
  </w:style>
  <w:style w:type="paragraph" w:styleId="ac">
    <w:name w:val="List Paragraph"/>
    <w:basedOn w:val="a1"/>
    <w:uiPriority w:val="34"/>
    <w:qFormat/>
    <w:rsid w:val="007F212B"/>
    <w:pPr>
      <w:ind w:left="720"/>
      <w:contextualSpacing/>
    </w:pPr>
  </w:style>
  <w:style w:type="table" w:customStyle="1" w:styleId="TableGridLight1">
    <w:name w:val="Table Grid Light1"/>
    <w:basedOn w:val="a3"/>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a3"/>
    <w:uiPriority w:val="99"/>
    <w:rsid w:val="00BD124E"/>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Hyperlink">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0">
    <w:name w:val="List Number"/>
    <w:basedOn w:val="a1"/>
    <w:uiPriority w:val="99"/>
    <w:unhideWhenUsed/>
    <w:qFormat/>
    <w:rsid w:val="00D04BE0"/>
    <w:pPr>
      <w:numPr>
        <w:numId w:val="16"/>
      </w:numPr>
      <w:contextualSpacing/>
    </w:pPr>
  </w:style>
  <w:style w:type="paragraph" w:styleId="a">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d">
    <w:name w:val="footnote text"/>
    <w:basedOn w:val="a1"/>
    <w:link w:val="Char4"/>
    <w:uiPriority w:val="99"/>
    <w:semiHidden/>
    <w:unhideWhenUsed/>
    <w:rsid w:val="0003526B"/>
    <w:pPr>
      <w:spacing w:line="240" w:lineRule="auto"/>
      <w:contextualSpacing/>
    </w:pPr>
    <w:rPr>
      <w:sz w:val="16"/>
      <w:szCs w:val="20"/>
    </w:rPr>
  </w:style>
  <w:style w:type="character" w:customStyle="1" w:styleId="Char4">
    <w:name w:val="نص حاشية سفلية Char"/>
    <w:basedOn w:val="a2"/>
    <w:link w:val="ad"/>
    <w:uiPriority w:val="99"/>
    <w:semiHidden/>
    <w:rsid w:val="0003526B"/>
    <w:rPr>
      <w:rFonts w:ascii="Frutiger LT Com 45 Light" w:hAnsi="Frutiger LT Com 45 Light"/>
      <w:sz w:val="16"/>
      <w:szCs w:val="20"/>
    </w:rPr>
  </w:style>
  <w:style w:type="character" w:styleId="ae">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264847"/>
    <w:pPr>
      <w:numPr>
        <w:numId w:val="19"/>
      </w:numPr>
      <w:spacing w:before="120" w:after="0"/>
      <w:contextualSpacing/>
    </w:pPr>
    <w:rPr>
      <w:b/>
      <w:caps/>
    </w:rPr>
  </w:style>
  <w:style w:type="paragraph" w:styleId="30">
    <w:name w:val="toc 3"/>
    <w:basedOn w:val="a1"/>
    <w:next w:val="a1"/>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4Char">
    <w:name w:val="عنوان 4 Char"/>
    <w:basedOn w:val="a2"/>
    <w:link w:val="41"/>
    <w:uiPriority w:val="9"/>
    <w:rsid w:val="00BE57EF"/>
    <w:rPr>
      <w:rFonts w:ascii="Frutiger LT Com 45 Light" w:eastAsiaTheme="majorEastAsia" w:hAnsi="Frutiger LT Com 45 Light" w:cstheme="majorBidi"/>
      <w:b/>
      <w:caps/>
      <w:color w:val="000000" w:themeColor="text1"/>
      <w:szCs w:val="24"/>
    </w:rPr>
  </w:style>
  <w:style w:type="character" w:customStyle="1" w:styleId="5Char">
    <w:name w:val="عنوان 5 Char"/>
    <w:basedOn w:val="a2"/>
    <w:link w:val="51"/>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FBEA1-F207-714E-8311-70DF3D731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C:\Users\Luise\Dropbox (WS Secretariat)\WS\Templates\Focus on Competitions and Projects\CAP_doc_cover_v2.0.dotx</Template>
  <TotalTime>196</TotalTime>
  <Pages>11</Pages>
  <Words>2754</Words>
  <Characters>15701</Characters>
  <Application>Microsoft Macintosh Word</Application>
  <DocSecurity>0</DocSecurity>
  <Lines>130</Lines>
  <Paragraphs>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مستخدم Microsoft Office</cp:lastModifiedBy>
  <cp:revision>31</cp:revision>
  <cp:lastPrinted>2015-07-28T06:16:00Z</cp:lastPrinted>
  <dcterms:created xsi:type="dcterms:W3CDTF">2017-10-14T17:19:00Z</dcterms:created>
  <dcterms:modified xsi:type="dcterms:W3CDTF">2017-10-15T10:44:00Z</dcterms:modified>
</cp:coreProperties>
</file>