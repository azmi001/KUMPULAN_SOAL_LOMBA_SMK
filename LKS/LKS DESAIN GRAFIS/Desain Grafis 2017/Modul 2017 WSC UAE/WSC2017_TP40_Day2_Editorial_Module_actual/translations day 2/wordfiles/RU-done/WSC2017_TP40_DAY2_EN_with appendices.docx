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r w:rsidRPr="00C47C3D">
        <w:rPr>
          <w:lang w:val="fr-FR"/>
        </w:rPr>
        <w:t xml:space="preserve">Test Project </w:t>
      </w:r>
      <w:r w:rsidR="00C47C3D" w:rsidRPr="00C47C3D">
        <w:rPr>
          <w:lang w:val="fr-FR"/>
        </w:rPr>
        <w:t xml:space="preserve">document </w:t>
      </w:r>
    </w:p>
    <w:p w14:paraId="7F4EAF02" w14:textId="17AD5E2B" w:rsidR="002512F8" w:rsidRPr="00B166EA" w:rsidRDefault="002512F8" w:rsidP="002512F8">
      <w:pPr>
        <w:pStyle w:val="Subtitle"/>
        <w:rPr>
          <w:sz w:val="40"/>
          <w:szCs w:val="40"/>
          <w:lang w:val="ru-RU"/>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sidR="00B166EA">
        <w:rPr>
          <w:sz w:val="40"/>
          <w:szCs w:val="40"/>
          <w:lang w:val="fr-FR"/>
        </w:rPr>
        <w:t>_RU</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710266D1" w14:textId="042F5FE8" w:rsidR="00B166EA" w:rsidRPr="00B166EA" w:rsidRDefault="00B166EA" w:rsidP="00B166EA">
      <w:proofErr w:type="spellStart"/>
      <w:r w:rsidRPr="00B166EA">
        <w:rPr>
          <w:rFonts w:eastAsiaTheme="majorEastAsia" w:cstheme="majorBidi"/>
          <w:b/>
          <w:caps/>
          <w:color w:val="0070C0"/>
          <w:sz w:val="32"/>
          <w:szCs w:val="26"/>
        </w:rPr>
        <w:t>Содержание</w:t>
      </w:r>
      <w:proofErr w:type="spellEnd"/>
    </w:p>
    <w:p w14:paraId="271FD939" w14:textId="77777777" w:rsidR="00C47C3D" w:rsidRDefault="00C47C3D" w:rsidP="00C47C3D">
      <w:r>
        <w:t>This Test Project proposal consists of the following documentation/files:</w:t>
      </w:r>
    </w:p>
    <w:p w14:paraId="287F040D" w14:textId="336C8A89" w:rsidR="00B166EA" w:rsidRPr="00B166EA" w:rsidRDefault="00B166EA" w:rsidP="00C47C3D">
      <w:pPr>
        <w:rPr>
          <w:lang w:val="ru-RU"/>
        </w:rPr>
      </w:pPr>
      <w:r w:rsidRPr="00B166EA">
        <w:rPr>
          <w:color w:val="0070C0"/>
          <w:lang w:val="ru-RU"/>
        </w:rPr>
        <w:t>Конкурсное задание состоит их следующих документов/файлов:</w:t>
      </w:r>
    </w:p>
    <w:p w14:paraId="0BB0F327" w14:textId="58BC1658" w:rsidR="002512F8" w:rsidRDefault="002512F8" w:rsidP="00C47C3D">
      <w:pPr>
        <w:pStyle w:val="ListNumber"/>
      </w:pPr>
      <w:r>
        <w:t>WSC2017</w:t>
      </w:r>
      <w:r w:rsidR="00EA461C">
        <w:t>_TP40_Day2</w:t>
      </w:r>
      <w:r>
        <w:t xml:space="preserve">_EN.doc </w:t>
      </w:r>
    </w:p>
    <w:p w14:paraId="75B81A03" w14:textId="48CE3858" w:rsidR="007D005C" w:rsidRPr="00B166EA" w:rsidRDefault="00EA461C" w:rsidP="00C47C3D">
      <w:pPr>
        <w:pStyle w:val="ListNumber"/>
        <w:rPr>
          <w:color w:val="0070C0"/>
        </w:rPr>
      </w:pPr>
      <w:r>
        <w:t>WSC2017_TP40_Day2</w:t>
      </w:r>
      <w:r w:rsidR="0071688A">
        <w:t>_F</w:t>
      </w:r>
      <w:r w:rsidR="007F2553" w:rsidRPr="007F2553">
        <w:t>ront and back cover</w:t>
      </w:r>
      <w:r w:rsidR="007F2553">
        <w:t xml:space="preserve"> (Folder with images and text)</w:t>
      </w:r>
      <w:r w:rsidR="00B166EA">
        <w:t xml:space="preserve"> </w:t>
      </w:r>
      <w:r w:rsidR="00B166EA" w:rsidRPr="00B166EA">
        <w:rPr>
          <w:color w:val="0070C0"/>
        </w:rPr>
        <w:t>(</w:t>
      </w:r>
      <w:proofErr w:type="spellStart"/>
      <w:r w:rsidR="00B166EA" w:rsidRPr="00B166EA">
        <w:rPr>
          <w:color w:val="0070C0"/>
        </w:rPr>
        <w:t>папка</w:t>
      </w:r>
      <w:proofErr w:type="spellEnd"/>
      <w:r w:rsidR="00B166EA" w:rsidRPr="00B166EA">
        <w:rPr>
          <w:color w:val="0070C0"/>
        </w:rPr>
        <w:t xml:space="preserve"> с </w:t>
      </w:r>
      <w:proofErr w:type="spellStart"/>
      <w:r w:rsidR="00B166EA" w:rsidRPr="00B166EA">
        <w:rPr>
          <w:color w:val="0070C0"/>
        </w:rPr>
        <w:t>картинками</w:t>
      </w:r>
      <w:proofErr w:type="spellEnd"/>
      <w:r w:rsidR="00B166EA" w:rsidRPr="00B166EA">
        <w:rPr>
          <w:color w:val="0070C0"/>
        </w:rPr>
        <w:t xml:space="preserve"> и </w:t>
      </w:r>
      <w:proofErr w:type="spellStart"/>
      <w:r w:rsidR="00B166EA" w:rsidRPr="00B166EA">
        <w:rPr>
          <w:color w:val="0070C0"/>
        </w:rPr>
        <w:t>текстом</w:t>
      </w:r>
      <w:proofErr w:type="spellEnd"/>
      <w:r w:rsidR="00B166EA" w:rsidRPr="00B166EA">
        <w:rPr>
          <w:color w:val="0070C0"/>
        </w:rPr>
        <w:t>)</w:t>
      </w:r>
    </w:p>
    <w:p w14:paraId="0E3266E6" w14:textId="2A545FC9" w:rsidR="002149DE" w:rsidRPr="00B166EA" w:rsidRDefault="00EA461C" w:rsidP="00C47C3D">
      <w:pPr>
        <w:pStyle w:val="ListNumber"/>
        <w:rPr>
          <w:color w:val="0070C0"/>
        </w:rPr>
      </w:pPr>
      <w:r>
        <w:t>WSC2017_TP40_Day2</w:t>
      </w:r>
      <w:r w:rsidR="002149DE" w:rsidRPr="002149DE">
        <w:t>_Articles</w:t>
      </w:r>
      <w:r w:rsidR="002149DE">
        <w:t xml:space="preserve"> (Folder with subfolders for spreads)</w:t>
      </w:r>
      <w:r w:rsidR="00B166EA">
        <w:t xml:space="preserve"> </w:t>
      </w:r>
      <w:r w:rsidR="00B166EA" w:rsidRPr="00B166EA">
        <w:rPr>
          <w:color w:val="0070C0"/>
        </w:rPr>
        <w:t>(</w:t>
      </w:r>
      <w:proofErr w:type="spellStart"/>
      <w:r w:rsidR="00B166EA" w:rsidRPr="00B166EA">
        <w:rPr>
          <w:color w:val="0070C0"/>
        </w:rPr>
        <w:t>папка</w:t>
      </w:r>
      <w:proofErr w:type="spellEnd"/>
      <w:r w:rsidR="00B166EA" w:rsidRPr="00B166EA">
        <w:rPr>
          <w:color w:val="0070C0"/>
        </w:rPr>
        <w:t xml:space="preserve"> с </w:t>
      </w:r>
      <w:proofErr w:type="spellStart"/>
      <w:r w:rsidR="00B166EA" w:rsidRPr="00B166EA">
        <w:rPr>
          <w:color w:val="0070C0"/>
        </w:rPr>
        <w:t>подпапками</w:t>
      </w:r>
      <w:proofErr w:type="spellEnd"/>
      <w:r w:rsidR="00B166EA" w:rsidRPr="00B166EA">
        <w:rPr>
          <w:color w:val="0070C0"/>
        </w:rPr>
        <w:t xml:space="preserve"> </w:t>
      </w:r>
      <w:proofErr w:type="spellStart"/>
      <w:r w:rsidR="00B166EA" w:rsidRPr="00B166EA">
        <w:rPr>
          <w:color w:val="0070C0"/>
        </w:rPr>
        <w:t>для</w:t>
      </w:r>
      <w:proofErr w:type="spellEnd"/>
      <w:r w:rsidR="00B166EA" w:rsidRPr="00B166EA">
        <w:rPr>
          <w:color w:val="0070C0"/>
        </w:rPr>
        <w:t xml:space="preserve"> </w:t>
      </w:r>
      <w:proofErr w:type="spellStart"/>
      <w:r w:rsidR="00B166EA" w:rsidRPr="00B166EA">
        <w:rPr>
          <w:color w:val="0070C0"/>
        </w:rPr>
        <w:t>разворотов</w:t>
      </w:r>
      <w:proofErr w:type="spellEnd"/>
      <w:r w:rsidR="00B166EA" w:rsidRPr="00B166EA">
        <w:rPr>
          <w:color w:val="0070C0"/>
        </w:rPr>
        <w:t>)</w:t>
      </w:r>
    </w:p>
    <w:p w14:paraId="7D4AF04B" w14:textId="01EB775E" w:rsidR="002F5E11" w:rsidRDefault="00EA461C" w:rsidP="00C47C3D">
      <w:pPr>
        <w:pStyle w:val="ListNumber"/>
      </w:pPr>
      <w:r>
        <w:t>WSC2017_TP40_Day2</w:t>
      </w:r>
      <w:r w:rsidR="002F5E11" w:rsidRPr="002F5E11">
        <w:t>_Logo FK</w:t>
      </w:r>
      <w:r w:rsidR="002F5E11">
        <w:t xml:space="preserve"> (folder with logos)</w:t>
      </w:r>
      <w:r w:rsidR="00B166EA">
        <w:t xml:space="preserve"> </w:t>
      </w:r>
      <w:r w:rsidR="00B166EA" w:rsidRPr="00B166EA">
        <w:rPr>
          <w:color w:val="0070C0"/>
        </w:rPr>
        <w:t>(</w:t>
      </w:r>
      <w:proofErr w:type="spellStart"/>
      <w:r w:rsidR="00B166EA" w:rsidRPr="00B166EA">
        <w:rPr>
          <w:color w:val="0070C0"/>
        </w:rPr>
        <w:t>папка</w:t>
      </w:r>
      <w:proofErr w:type="spellEnd"/>
      <w:r w:rsidR="00B166EA" w:rsidRPr="00B166EA">
        <w:rPr>
          <w:color w:val="0070C0"/>
        </w:rPr>
        <w:t xml:space="preserve"> с </w:t>
      </w:r>
      <w:proofErr w:type="spellStart"/>
      <w:r w:rsidR="00B166EA" w:rsidRPr="00B166EA">
        <w:rPr>
          <w:color w:val="0070C0"/>
        </w:rPr>
        <w:t>логотипами</w:t>
      </w:r>
      <w:proofErr w:type="spellEnd"/>
      <w:r w:rsidR="00B166EA" w:rsidRPr="00B166EA">
        <w:rPr>
          <w:color w:val="0070C0"/>
        </w:rPr>
        <w:t>)</w:t>
      </w:r>
    </w:p>
    <w:p w14:paraId="615CBB24" w14:textId="18DCB4A4" w:rsidR="00207E30" w:rsidRPr="00B166EA" w:rsidRDefault="00EA461C" w:rsidP="00C47C3D">
      <w:pPr>
        <w:pStyle w:val="ListNumber"/>
        <w:rPr>
          <w:color w:val="0070C0"/>
        </w:rPr>
      </w:pPr>
      <w:r>
        <w:t>WSC2017_TP40_Day2</w:t>
      </w:r>
      <w:r w:rsidR="00207E30" w:rsidRPr="00207E30">
        <w:t>_Mockups</w:t>
      </w:r>
      <w:r w:rsidR="00207E30">
        <w:t xml:space="preserve"> (folder with image mock up files)</w:t>
      </w:r>
      <w:r w:rsidR="00B166EA">
        <w:t xml:space="preserve"> </w:t>
      </w:r>
      <w:r w:rsidR="00B166EA" w:rsidRPr="00B166EA">
        <w:rPr>
          <w:color w:val="0070C0"/>
        </w:rPr>
        <w:t>(</w:t>
      </w:r>
      <w:proofErr w:type="spellStart"/>
      <w:r w:rsidR="00B166EA" w:rsidRPr="00B166EA">
        <w:rPr>
          <w:color w:val="0070C0"/>
        </w:rPr>
        <w:t>папка</w:t>
      </w:r>
      <w:proofErr w:type="spellEnd"/>
      <w:r w:rsidR="00B166EA" w:rsidRPr="00B166EA">
        <w:rPr>
          <w:color w:val="0070C0"/>
        </w:rPr>
        <w:t xml:space="preserve"> с </w:t>
      </w:r>
      <w:proofErr w:type="spellStart"/>
      <w:r w:rsidR="00B166EA" w:rsidRPr="00B166EA">
        <w:rPr>
          <w:color w:val="0070C0"/>
        </w:rPr>
        <w:t>файлами</w:t>
      </w:r>
      <w:proofErr w:type="spellEnd"/>
      <w:r w:rsidR="00B166EA" w:rsidRPr="00B166EA">
        <w:rPr>
          <w:color w:val="0070C0"/>
        </w:rPr>
        <w:t xml:space="preserve"> </w:t>
      </w:r>
      <w:proofErr w:type="spellStart"/>
      <w:r w:rsidR="00B166EA">
        <w:rPr>
          <w:color w:val="0070C0"/>
        </w:rPr>
        <w:t>изображений</w:t>
      </w:r>
      <w:proofErr w:type="spellEnd"/>
      <w:r w:rsidR="00B166EA" w:rsidRPr="00B166EA">
        <w:rPr>
          <w:color w:val="0070C0"/>
        </w:rPr>
        <w:t xml:space="preserve"> </w:t>
      </w:r>
      <w:proofErr w:type="spellStart"/>
      <w:r w:rsidR="00B166EA" w:rsidRPr="00B166EA">
        <w:rPr>
          <w:color w:val="0070C0"/>
        </w:rPr>
        <w:t>для</w:t>
      </w:r>
      <w:proofErr w:type="spellEnd"/>
      <w:r w:rsidR="00B166EA" w:rsidRPr="00B166EA">
        <w:rPr>
          <w:color w:val="0070C0"/>
        </w:rPr>
        <w:t xml:space="preserve"> </w:t>
      </w:r>
      <w:proofErr w:type="spellStart"/>
      <w:r w:rsidR="00B166EA" w:rsidRPr="00B166EA">
        <w:rPr>
          <w:color w:val="0070C0"/>
        </w:rPr>
        <w:t>макета</w:t>
      </w:r>
      <w:proofErr w:type="spellEnd"/>
      <w:r w:rsidR="00B166EA" w:rsidRPr="00B166EA">
        <w:rPr>
          <w:color w:val="0070C0"/>
        </w:rPr>
        <w:t>)</w:t>
      </w:r>
    </w:p>
    <w:p w14:paraId="22D6E70F" w14:textId="77777777" w:rsidR="00C47C3D" w:rsidRDefault="00C47C3D" w:rsidP="00C47C3D">
      <w:pPr>
        <w:pStyle w:val="Heading2"/>
      </w:pPr>
      <w:r w:rsidRPr="001C2B30">
        <w:t xml:space="preserve">Introduction </w:t>
      </w:r>
    </w:p>
    <w:p w14:paraId="65547DDF" w14:textId="45EB0215" w:rsidR="00B166EA" w:rsidRPr="00B166EA" w:rsidRDefault="00B166EA" w:rsidP="00B166EA">
      <w:pPr>
        <w:rPr>
          <w:rFonts w:eastAsiaTheme="majorEastAsia" w:cstheme="majorBidi"/>
          <w:b/>
          <w:caps/>
          <w:color w:val="0070C0"/>
          <w:sz w:val="32"/>
          <w:szCs w:val="26"/>
        </w:rPr>
      </w:pPr>
      <w:proofErr w:type="spellStart"/>
      <w:r w:rsidRPr="00B166EA">
        <w:rPr>
          <w:rFonts w:eastAsiaTheme="majorEastAsia" w:cstheme="majorBidi"/>
          <w:b/>
          <w:caps/>
          <w:color w:val="0070C0"/>
          <w:sz w:val="32"/>
          <w:szCs w:val="26"/>
        </w:rPr>
        <w:t>Введение</w:t>
      </w:r>
      <w:proofErr w:type="spellEnd"/>
    </w:p>
    <w:p w14:paraId="03C9A61C" w14:textId="6DA4970E" w:rsidR="00EE5959" w:rsidRDefault="00EE5959" w:rsidP="00EE5959">
      <w:pPr>
        <w:rPr>
          <w:b/>
          <w:lang w:val="en-US"/>
        </w:rPr>
      </w:pPr>
      <w:r w:rsidRPr="00B667EB">
        <w:rPr>
          <w:b/>
          <w:lang w:val="en-US"/>
        </w:rPr>
        <w:t>What is #</w:t>
      </w:r>
      <w:proofErr w:type="spellStart"/>
      <w:r w:rsidRPr="00B667EB">
        <w:rPr>
          <w:b/>
          <w:lang w:val="en-US"/>
        </w:rPr>
        <w:t>myFKeffect</w:t>
      </w:r>
      <w:proofErr w:type="spellEnd"/>
      <w:r w:rsidR="00B667EB">
        <w:rPr>
          <w:b/>
          <w:lang w:val="en-US"/>
        </w:rPr>
        <w:t>?</w:t>
      </w:r>
    </w:p>
    <w:p w14:paraId="7A9E3AB2" w14:textId="3E642570" w:rsidR="00F02E2F" w:rsidRPr="00F02E2F" w:rsidRDefault="00F02E2F" w:rsidP="00EE5959">
      <w:pPr>
        <w:rPr>
          <w:b/>
          <w:color w:val="0070C0"/>
          <w:lang w:val="en-US"/>
        </w:rPr>
      </w:pPr>
      <w:proofErr w:type="spellStart"/>
      <w:r w:rsidRPr="00F02E2F">
        <w:rPr>
          <w:b/>
          <w:color w:val="0070C0"/>
          <w:lang w:val="en-US"/>
        </w:rPr>
        <w:t>Что</w:t>
      </w:r>
      <w:proofErr w:type="spellEnd"/>
      <w:r w:rsidRPr="00F02E2F">
        <w:rPr>
          <w:b/>
          <w:color w:val="0070C0"/>
          <w:lang w:val="en-US"/>
        </w:rPr>
        <w:t xml:space="preserve"> </w:t>
      </w:r>
      <w:proofErr w:type="spellStart"/>
      <w:r w:rsidRPr="00F02E2F">
        <w:rPr>
          <w:b/>
          <w:color w:val="0070C0"/>
          <w:lang w:val="en-US"/>
        </w:rPr>
        <w:t>такое</w:t>
      </w:r>
      <w:proofErr w:type="spellEnd"/>
      <w:r w:rsidRPr="00F02E2F">
        <w:rPr>
          <w:b/>
          <w:color w:val="0070C0"/>
          <w:lang w:val="en-US"/>
        </w:rPr>
        <w:t xml:space="preserve"> </w:t>
      </w:r>
      <w:r w:rsidRPr="00F02E2F">
        <w:rPr>
          <w:b/>
          <w:color w:val="0070C0"/>
          <w:lang w:val="en-US"/>
        </w:rPr>
        <w:t>#</w:t>
      </w:r>
      <w:proofErr w:type="spellStart"/>
      <w:r w:rsidRPr="00F02E2F">
        <w:rPr>
          <w:b/>
          <w:color w:val="0070C0"/>
          <w:lang w:val="en-US"/>
        </w:rPr>
        <w:t>myFKeffect</w:t>
      </w:r>
      <w:proofErr w:type="spellEnd"/>
      <w:r w:rsidRPr="00F02E2F">
        <w:rPr>
          <w:b/>
          <w:color w:val="0070C0"/>
          <w:lang w:val="en-US"/>
        </w:rPr>
        <w:t>?</w:t>
      </w:r>
    </w:p>
    <w:p w14:paraId="1BBA62AE" w14:textId="5755E63A" w:rsidR="00C57C5F" w:rsidRDefault="00EE5959" w:rsidP="00EE5959">
      <w:pPr>
        <w:rPr>
          <w:rFonts w:cstheme="minorHAnsi"/>
          <w:shd w:val="clear" w:color="auto" w:fill="FFFFFF" w:themeFill="background1"/>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22FD0511" w14:textId="0A462834" w:rsidR="00F02E2F" w:rsidRPr="00EB0621" w:rsidRDefault="00F02E2F" w:rsidP="00EE5959">
      <w:pPr>
        <w:rPr>
          <w:color w:val="0070C0"/>
          <w:lang w:val="ru-RU"/>
        </w:rPr>
      </w:pPr>
      <w:r w:rsidRPr="00EB0621">
        <w:rPr>
          <w:rFonts w:cstheme="minorHAnsi"/>
          <w:color w:val="0070C0"/>
          <w:shd w:val="clear" w:color="auto" w:fill="FFFFFF" w:themeFill="background1"/>
          <w:lang w:val="ru-RU"/>
        </w:rPr>
        <w:t xml:space="preserve">О компании </w:t>
      </w:r>
      <w:r w:rsidRPr="00EB0621">
        <w:rPr>
          <w:color w:val="0070C0"/>
          <w:lang w:val="en-US"/>
        </w:rPr>
        <w:t>FK</w:t>
      </w:r>
      <w:r w:rsidRPr="00EB0621">
        <w:rPr>
          <w:color w:val="0070C0"/>
          <w:lang w:val="ru-RU"/>
        </w:rPr>
        <w:t xml:space="preserve"> </w:t>
      </w:r>
      <w:r w:rsidRPr="00EB0621">
        <w:rPr>
          <w:color w:val="0070C0"/>
          <w:lang w:val="en-US"/>
        </w:rPr>
        <w:t>Norway</w:t>
      </w:r>
      <w:r w:rsidRPr="00EB0621">
        <w:rPr>
          <w:color w:val="0070C0"/>
          <w:lang w:val="ru-RU"/>
        </w:rPr>
        <w:t xml:space="preserve">: основная деятельность компании </w:t>
      </w:r>
      <w:r w:rsidRPr="00EB0621">
        <w:rPr>
          <w:color w:val="0070C0"/>
          <w:lang w:val="en-US"/>
        </w:rPr>
        <w:t>FK</w:t>
      </w:r>
      <w:r w:rsidRPr="00EB0621">
        <w:rPr>
          <w:color w:val="0070C0"/>
          <w:lang w:val="ru-RU"/>
        </w:rPr>
        <w:t xml:space="preserve"> </w:t>
      </w:r>
      <w:r w:rsidRPr="00EB0621">
        <w:rPr>
          <w:color w:val="0070C0"/>
          <w:lang w:val="en-US"/>
        </w:rPr>
        <w:t>Norway</w:t>
      </w:r>
      <w:r w:rsidRPr="00EB0621">
        <w:rPr>
          <w:color w:val="0070C0"/>
          <w:lang w:val="ru-RU"/>
        </w:rPr>
        <w:t xml:space="preserve"> связана с поддержкой обмена сотрудниками и членами между бизнесом и</w:t>
      </w:r>
      <w:r w:rsidR="00EB0621" w:rsidRPr="00EB0621">
        <w:rPr>
          <w:color w:val="0070C0"/>
          <w:lang w:val="ru-RU"/>
        </w:rPr>
        <w:t xml:space="preserve"> организациями Норвегии, Африки, Латинской Америки</w:t>
      </w:r>
      <w:r w:rsidRPr="00EB0621">
        <w:rPr>
          <w:color w:val="0070C0"/>
          <w:lang w:val="ru-RU"/>
        </w:rPr>
        <w:t xml:space="preserve"> и Азии. С помощью инновационных технологий сотрудничества наши партнеры обмениваются знаниями, учатся на опыте друг друга и поддерживают взаимосвязи. </w:t>
      </w:r>
      <w:r w:rsidRPr="00EB0621">
        <w:rPr>
          <w:color w:val="0070C0"/>
          <w:lang w:val="en-US"/>
        </w:rPr>
        <w:t>FK</w:t>
      </w:r>
      <w:r w:rsidRPr="00EB0621">
        <w:rPr>
          <w:color w:val="0070C0"/>
          <w:lang w:val="ru-RU"/>
        </w:rPr>
        <w:t xml:space="preserve"> </w:t>
      </w:r>
      <w:r w:rsidRPr="00EB0621">
        <w:rPr>
          <w:color w:val="0070C0"/>
          <w:lang w:val="en-US"/>
        </w:rPr>
        <w:t>Norway</w:t>
      </w:r>
      <w:r w:rsidRPr="00EB0621">
        <w:rPr>
          <w:color w:val="0070C0"/>
          <w:lang w:val="ru-RU"/>
        </w:rPr>
        <w:t xml:space="preserve"> финансируется</w:t>
      </w:r>
      <w:r w:rsidR="00947E0B" w:rsidRPr="00EB0621">
        <w:rPr>
          <w:color w:val="0070C0"/>
          <w:lang w:val="ru-RU"/>
        </w:rPr>
        <w:t xml:space="preserve"> </w:t>
      </w:r>
      <w:r w:rsidR="00EB0621" w:rsidRPr="00EB0621">
        <w:rPr>
          <w:color w:val="0070C0"/>
          <w:lang w:val="ru-RU"/>
        </w:rPr>
        <w:t>из Национального бюджета</w:t>
      </w:r>
      <w:r w:rsidR="00947E0B" w:rsidRPr="00EB0621">
        <w:rPr>
          <w:color w:val="0070C0"/>
          <w:lang w:val="ru-RU"/>
        </w:rPr>
        <w:t xml:space="preserve"> Норвегии</w:t>
      </w:r>
      <w:r w:rsidR="00EB0621" w:rsidRPr="00EB0621">
        <w:rPr>
          <w:color w:val="0070C0"/>
          <w:lang w:val="ru-RU"/>
        </w:rPr>
        <w:t>; компания влияет на</w:t>
      </w:r>
      <w:r w:rsidR="00947E0B" w:rsidRPr="00EB0621">
        <w:rPr>
          <w:color w:val="0070C0"/>
          <w:lang w:val="ru-RU"/>
        </w:rPr>
        <w:t xml:space="preserve"> </w:t>
      </w:r>
      <w:r w:rsidR="00EB0621" w:rsidRPr="00EB0621">
        <w:rPr>
          <w:color w:val="0070C0"/>
          <w:lang w:val="ru-RU"/>
        </w:rPr>
        <w:t>норвежскую государственную политику</w:t>
      </w:r>
      <w:r w:rsidR="00947E0B" w:rsidRPr="00EB0621">
        <w:rPr>
          <w:color w:val="0070C0"/>
          <w:lang w:val="ru-RU"/>
        </w:rPr>
        <w:t xml:space="preserve"> по развитию и напрямую подчиняется министерству иностранных дел Норвегии.</w:t>
      </w:r>
    </w:p>
    <w:p w14:paraId="187E2838" w14:textId="77777777" w:rsidR="00C47C3D" w:rsidRDefault="00C47C3D" w:rsidP="00C47C3D">
      <w:pPr>
        <w:pStyle w:val="Heading2"/>
      </w:pPr>
      <w:r w:rsidRPr="001C2B30">
        <w:t>Description of project and tasks</w:t>
      </w:r>
    </w:p>
    <w:p w14:paraId="40810B76" w14:textId="31A18D07" w:rsidR="00EB0621" w:rsidRPr="00EB0621" w:rsidRDefault="00EB0621" w:rsidP="00EB0621">
      <w:pPr>
        <w:rPr>
          <w:rFonts w:eastAsiaTheme="majorEastAsia" w:cstheme="majorBidi"/>
          <w:b/>
          <w:caps/>
          <w:color w:val="0070C0"/>
          <w:sz w:val="32"/>
          <w:szCs w:val="26"/>
        </w:rPr>
      </w:pPr>
      <w:proofErr w:type="spellStart"/>
      <w:r w:rsidRPr="00EB0621">
        <w:rPr>
          <w:rFonts w:eastAsiaTheme="majorEastAsia" w:cstheme="majorBidi"/>
          <w:b/>
          <w:caps/>
          <w:color w:val="0070C0"/>
          <w:sz w:val="32"/>
          <w:szCs w:val="26"/>
        </w:rPr>
        <w:t>Описание</w:t>
      </w:r>
      <w:proofErr w:type="spellEnd"/>
      <w:r w:rsidRPr="00EB0621">
        <w:rPr>
          <w:rFonts w:eastAsiaTheme="majorEastAsia" w:cstheme="majorBidi"/>
          <w:b/>
          <w:caps/>
          <w:color w:val="0070C0"/>
          <w:sz w:val="32"/>
          <w:szCs w:val="26"/>
        </w:rPr>
        <w:t xml:space="preserve"> </w:t>
      </w:r>
      <w:proofErr w:type="spellStart"/>
      <w:r w:rsidRPr="00EB0621">
        <w:rPr>
          <w:rFonts w:eastAsiaTheme="majorEastAsia" w:cstheme="majorBidi"/>
          <w:b/>
          <w:caps/>
          <w:color w:val="0070C0"/>
          <w:sz w:val="32"/>
          <w:szCs w:val="26"/>
        </w:rPr>
        <w:t>проекта</w:t>
      </w:r>
      <w:proofErr w:type="spellEnd"/>
      <w:r w:rsidRPr="00EB0621">
        <w:rPr>
          <w:rFonts w:eastAsiaTheme="majorEastAsia" w:cstheme="majorBidi"/>
          <w:b/>
          <w:caps/>
          <w:color w:val="0070C0"/>
          <w:sz w:val="32"/>
          <w:szCs w:val="26"/>
        </w:rPr>
        <w:t xml:space="preserve"> и </w:t>
      </w:r>
      <w:proofErr w:type="spellStart"/>
      <w:r w:rsidRPr="00EB0621">
        <w:rPr>
          <w:rFonts w:eastAsiaTheme="majorEastAsia" w:cstheme="majorBidi"/>
          <w:b/>
          <w:caps/>
          <w:color w:val="0070C0"/>
          <w:sz w:val="32"/>
          <w:szCs w:val="26"/>
        </w:rPr>
        <w:t>заданий</w:t>
      </w:r>
      <w:proofErr w:type="spellEnd"/>
    </w:p>
    <w:p w14:paraId="625FB105" w14:textId="4A6A2C82" w:rsidR="00C57C5F" w:rsidRDefault="00C57C5F" w:rsidP="00C57C5F">
      <w:pPr>
        <w:rPr>
          <w:lang w:val="en-US"/>
        </w:rPr>
      </w:pPr>
      <w:r>
        <w:rPr>
          <w:lang w:val="en-US"/>
        </w:rPr>
        <w:t>My FK effect</w:t>
      </w:r>
      <w:r w:rsidR="00DD1163">
        <w:rPr>
          <w:lang w:val="en-US"/>
        </w:rPr>
        <w:t xml:space="preserve"> (#</w:t>
      </w:r>
      <w:proofErr w:type="spellStart"/>
      <w:r w:rsidR="00DD1163">
        <w:rPr>
          <w:lang w:val="en-US"/>
        </w:rPr>
        <w:t>myFKeffect</w:t>
      </w:r>
      <w:proofErr w:type="spellEnd"/>
      <w:r w:rsidR="00DD1163">
        <w:rPr>
          <w:lang w:val="en-US"/>
        </w:rPr>
        <w: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p>
    <w:p w14:paraId="40B38888" w14:textId="2F076673" w:rsidR="00EB0621" w:rsidRDefault="00EB0621" w:rsidP="00C57C5F">
      <w:pPr>
        <w:rPr>
          <w:color w:val="0070C0"/>
          <w:lang w:val="ru-RU"/>
        </w:rPr>
      </w:pPr>
      <w:r w:rsidRPr="00EB0621">
        <w:rPr>
          <w:color w:val="0070C0"/>
          <w:lang w:val="ru-RU"/>
        </w:rPr>
        <w:t xml:space="preserve">“Мой эффект </w:t>
      </w:r>
      <w:r w:rsidRPr="00EB0621">
        <w:rPr>
          <w:color w:val="0070C0"/>
          <w:lang w:val="en-US"/>
        </w:rPr>
        <w:t>FK</w:t>
      </w:r>
      <w:r w:rsidRPr="00EB0621">
        <w:rPr>
          <w:color w:val="0070C0"/>
          <w:lang w:val="ru-RU"/>
        </w:rPr>
        <w:t xml:space="preserve">” </w:t>
      </w:r>
      <w:r w:rsidRPr="00EB0621">
        <w:rPr>
          <w:color w:val="0070C0"/>
          <w:lang w:val="ru-RU"/>
        </w:rPr>
        <w:t>(#</w:t>
      </w:r>
      <w:proofErr w:type="spellStart"/>
      <w:r w:rsidRPr="00EB0621">
        <w:rPr>
          <w:color w:val="0070C0"/>
          <w:lang w:val="en-US"/>
        </w:rPr>
        <w:t>myFKeffect</w:t>
      </w:r>
      <w:proofErr w:type="spellEnd"/>
      <w:r w:rsidRPr="00EB0621">
        <w:rPr>
          <w:color w:val="0070C0"/>
          <w:lang w:val="ru-RU"/>
        </w:rPr>
        <w:t xml:space="preserve">) это проект, в котором бывшие и текущие участники проекта </w:t>
      </w:r>
      <w:r w:rsidRPr="00EB0621">
        <w:rPr>
          <w:color w:val="0070C0"/>
          <w:lang w:val="en-US"/>
        </w:rPr>
        <w:t>FK</w:t>
      </w:r>
      <w:r w:rsidRPr="00EB0621">
        <w:rPr>
          <w:color w:val="0070C0"/>
          <w:lang w:val="ru-RU"/>
        </w:rPr>
        <w:t xml:space="preserve"> рассказывают истории своего опыта международного обмена. Эти истории включают в себя личные истории, опыт пребывания в другом обществе и истории о том, как работа и жизнь в другой стране изменила или повлияла на их жизнь. С помощью таких историй мы хотим показать какую замечательную работу проделывают участники и партнеры программы </w:t>
      </w:r>
      <w:r w:rsidRPr="00EB0621">
        <w:rPr>
          <w:color w:val="0070C0"/>
          <w:lang w:val="en-US"/>
        </w:rPr>
        <w:t>FK</w:t>
      </w:r>
      <w:r w:rsidRPr="00EB0621">
        <w:rPr>
          <w:color w:val="0070C0"/>
          <w:lang w:val="ru-RU"/>
        </w:rPr>
        <w:t>. Мы улучшаем мир и сближаем его.</w:t>
      </w:r>
    </w:p>
    <w:p w14:paraId="49F226B0" w14:textId="77777777" w:rsidR="00EB0621" w:rsidRPr="00EB0621" w:rsidRDefault="00EB0621" w:rsidP="00C57C5F">
      <w:pPr>
        <w:rPr>
          <w:color w:val="0070C0"/>
          <w:lang w:val="ru-RU"/>
        </w:rPr>
      </w:pPr>
    </w:p>
    <w:p w14:paraId="5E43E886" w14:textId="77777777" w:rsidR="00B667EB" w:rsidRPr="00B667EB" w:rsidRDefault="00C57C5F" w:rsidP="00C57C5F">
      <w:pPr>
        <w:rPr>
          <w:b/>
          <w:lang w:val="en-US"/>
        </w:rPr>
      </w:pPr>
      <w:r w:rsidRPr="00B667EB">
        <w:rPr>
          <w:b/>
          <w:lang w:val="en-US"/>
        </w:rPr>
        <w:lastRenderedPageBreak/>
        <w:t xml:space="preserve">Target group: </w:t>
      </w:r>
    </w:p>
    <w:p w14:paraId="0C16F8A4" w14:textId="488F8CFA" w:rsidR="00C57C5F" w:rsidRDefault="006921FF" w:rsidP="00C57C5F">
      <w:pPr>
        <w:rPr>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69C310C4" w14:textId="3E2E3600" w:rsidR="00EB0621" w:rsidRPr="00EB0621" w:rsidRDefault="00EB0621" w:rsidP="00C57C5F">
      <w:pPr>
        <w:rPr>
          <w:b/>
          <w:color w:val="0070C0"/>
          <w:lang w:val="ru-RU"/>
        </w:rPr>
      </w:pPr>
      <w:r w:rsidRPr="00EB0621">
        <w:rPr>
          <w:b/>
          <w:color w:val="0070C0"/>
          <w:lang w:val="ru-RU"/>
        </w:rPr>
        <w:t>Целевая аудитория:</w:t>
      </w:r>
    </w:p>
    <w:p w14:paraId="7B671F71" w14:textId="107FDDE4" w:rsidR="00EB0621" w:rsidRPr="00EB0621" w:rsidRDefault="00EB0621" w:rsidP="00C57C5F">
      <w:pPr>
        <w:rPr>
          <w:color w:val="0070C0"/>
          <w:lang w:val="ru-RU"/>
        </w:rPr>
      </w:pPr>
      <w:r w:rsidRPr="00EB0621">
        <w:rPr>
          <w:color w:val="0070C0"/>
          <w:lang w:val="ru-RU"/>
        </w:rPr>
        <w:t>Молодые профессионалы и волонтеры от 18 до 35 лет. Любят приключения, обожают путешествовать, интересуются социальными и политическими вопросами. Большинство из них имеют или получают высшее образование.</w:t>
      </w:r>
    </w:p>
    <w:p w14:paraId="2E62243C" w14:textId="77777777" w:rsidR="00C47C3D" w:rsidRDefault="00C47C3D" w:rsidP="00C47C3D">
      <w:pPr>
        <w:pStyle w:val="Heading2"/>
      </w:pPr>
      <w:r w:rsidRPr="0068739B">
        <w:t>Instructions</w:t>
      </w:r>
      <w:r w:rsidRPr="00EB0621">
        <w:rPr>
          <w:lang w:val="ru-RU"/>
        </w:rPr>
        <w:t xml:space="preserve"> </w:t>
      </w:r>
      <w:r w:rsidRPr="0068739B">
        <w:t>to</w:t>
      </w:r>
      <w:r w:rsidRPr="00EB0621">
        <w:rPr>
          <w:lang w:val="ru-RU"/>
        </w:rPr>
        <w:t xml:space="preserve"> </w:t>
      </w:r>
      <w:r w:rsidRPr="0068739B">
        <w:t>the</w:t>
      </w:r>
      <w:r w:rsidRPr="00EB0621">
        <w:rPr>
          <w:lang w:val="ru-RU"/>
        </w:rPr>
        <w:t xml:space="preserve"> </w:t>
      </w:r>
      <w:r w:rsidRPr="0068739B">
        <w:t>Competitor</w:t>
      </w:r>
    </w:p>
    <w:p w14:paraId="06EBF2E1" w14:textId="2E110E89" w:rsidR="0079278A" w:rsidRPr="00782A84" w:rsidRDefault="00782A84" w:rsidP="0079278A">
      <w:pPr>
        <w:rPr>
          <w:rFonts w:eastAsiaTheme="majorEastAsia" w:cstheme="majorBidi"/>
          <w:b/>
          <w:caps/>
          <w:color w:val="0070C0"/>
          <w:sz w:val="32"/>
          <w:szCs w:val="26"/>
          <w:lang w:val="ru-RU"/>
        </w:rPr>
      </w:pPr>
      <w:r w:rsidRPr="00782A84">
        <w:rPr>
          <w:rFonts w:eastAsiaTheme="majorEastAsia" w:cstheme="majorBidi"/>
          <w:b/>
          <w:caps/>
          <w:color w:val="0070C0"/>
          <w:sz w:val="32"/>
          <w:szCs w:val="26"/>
          <w:lang w:val="ru-RU"/>
        </w:rPr>
        <w:t>ИНСТРУКЦИИ ДЛЯ УЧАСТНИКА</w:t>
      </w:r>
    </w:p>
    <w:p w14:paraId="1E58F07A" w14:textId="52A38D23" w:rsidR="00C676A2"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p>
    <w:p w14:paraId="612210EE" w14:textId="1AC5A96A" w:rsidR="00782A84" w:rsidRPr="00782A84" w:rsidRDefault="00782A84" w:rsidP="00C676A2">
      <w:pPr>
        <w:tabs>
          <w:tab w:val="left" w:pos="9923"/>
        </w:tabs>
        <w:spacing w:after="120" w:line="240" w:lineRule="auto"/>
        <w:ind w:right="849"/>
        <w:rPr>
          <w:rFonts w:cs="Arial"/>
          <w:color w:val="0070C0"/>
          <w:lang w:val="ru-RU"/>
        </w:rPr>
      </w:pPr>
      <w:r w:rsidRPr="00782A84">
        <w:rPr>
          <w:rFonts w:cs="Arial"/>
          <w:color w:val="0070C0"/>
          <w:lang w:val="ru-RU"/>
        </w:rPr>
        <w:t xml:space="preserve">На рабочем столе создайте папку под названием </w:t>
      </w:r>
      <w:r w:rsidRPr="00782A84">
        <w:rPr>
          <w:rFonts w:cs="Arial"/>
          <w:color w:val="0070C0"/>
          <w:lang w:val="en-US"/>
        </w:rPr>
        <w:t>YY</w:t>
      </w:r>
      <w:r w:rsidRPr="00782A84">
        <w:rPr>
          <w:rFonts w:cs="Arial"/>
          <w:color w:val="0070C0"/>
          <w:lang w:val="ru-RU"/>
        </w:rPr>
        <w:t>_</w:t>
      </w:r>
      <w:r w:rsidRPr="00782A84">
        <w:rPr>
          <w:rFonts w:cs="Arial"/>
          <w:color w:val="0070C0"/>
          <w:lang w:val="en-US"/>
        </w:rPr>
        <w:t>MOD</w:t>
      </w:r>
      <w:r w:rsidRPr="00782A84">
        <w:rPr>
          <w:rFonts w:cs="Arial"/>
          <w:color w:val="0070C0"/>
          <w:lang w:val="ru-RU"/>
        </w:rPr>
        <w:t>_</w:t>
      </w:r>
      <w:r w:rsidRPr="00782A84">
        <w:rPr>
          <w:rFonts w:cs="Arial"/>
          <w:color w:val="0070C0"/>
          <w:lang w:val="en-US"/>
        </w:rPr>
        <w:t>Day</w:t>
      </w:r>
      <w:r w:rsidRPr="00782A84">
        <w:rPr>
          <w:rFonts w:cs="Arial"/>
          <w:color w:val="0070C0"/>
          <w:lang w:val="ru-RU"/>
        </w:rPr>
        <w:t>2</w:t>
      </w:r>
      <w:r w:rsidRPr="00782A84">
        <w:rPr>
          <w:rFonts w:cs="Arial"/>
          <w:color w:val="0070C0"/>
          <w:lang w:val="ru-RU"/>
        </w:rPr>
        <w:t xml:space="preserve"> (где </w:t>
      </w:r>
      <w:r w:rsidRPr="00782A84">
        <w:rPr>
          <w:rFonts w:cs="Arial"/>
          <w:color w:val="0070C0"/>
          <w:lang w:val="en-US"/>
        </w:rPr>
        <w:t>YY</w:t>
      </w:r>
      <w:r w:rsidRPr="00782A84">
        <w:rPr>
          <w:rFonts w:cs="Arial"/>
          <w:color w:val="0070C0"/>
          <w:lang w:val="ru-RU"/>
        </w:rPr>
        <w:t xml:space="preserve"> это номер вашего рабочего места)</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2C010A0C" w14:textId="3EEB2D39" w:rsidR="00782A84" w:rsidRPr="00782A84" w:rsidRDefault="00782A84" w:rsidP="00966329">
      <w:pPr>
        <w:tabs>
          <w:tab w:val="left" w:pos="9923"/>
        </w:tabs>
        <w:spacing w:after="120" w:line="240" w:lineRule="auto"/>
        <w:ind w:right="849"/>
        <w:rPr>
          <w:rFonts w:cs="Arial"/>
          <w:color w:val="0070C0"/>
          <w:lang w:val="en-US"/>
        </w:rPr>
      </w:pPr>
      <w:proofErr w:type="spellStart"/>
      <w:r w:rsidRPr="00782A84">
        <w:rPr>
          <w:rFonts w:cs="Arial"/>
          <w:color w:val="0070C0"/>
          <w:lang w:val="en-US"/>
        </w:rPr>
        <w:t>Структура</w:t>
      </w:r>
      <w:proofErr w:type="spellEnd"/>
      <w:r w:rsidRPr="00782A84">
        <w:rPr>
          <w:rFonts w:cs="Arial"/>
          <w:color w:val="0070C0"/>
          <w:lang w:val="en-US"/>
        </w:rPr>
        <w:t xml:space="preserve"> </w:t>
      </w:r>
      <w:proofErr w:type="spellStart"/>
      <w:r w:rsidRPr="00782A84">
        <w:rPr>
          <w:rFonts w:cs="Arial"/>
          <w:color w:val="0070C0"/>
          <w:lang w:val="en-US"/>
        </w:rPr>
        <w:t>папкок</w:t>
      </w:r>
      <w:proofErr w:type="spellEnd"/>
      <w:r w:rsidRPr="00782A84">
        <w:rPr>
          <w:rFonts w:cs="Arial"/>
          <w:color w:val="0070C0"/>
          <w:lang w:val="en-US"/>
        </w:rPr>
        <w:t>:</w:t>
      </w:r>
    </w:p>
    <w:p w14:paraId="4D2B0444" w14:textId="2077AF12" w:rsidR="00E727BD" w:rsidRDefault="005D0FC9" w:rsidP="00966329">
      <w:pPr>
        <w:tabs>
          <w:tab w:val="left" w:pos="9923"/>
        </w:tabs>
        <w:spacing w:after="120" w:line="240" w:lineRule="auto"/>
        <w:ind w:right="849"/>
        <w:rPr>
          <w:i/>
          <w:sz w:val="16"/>
          <w:szCs w:val="16"/>
        </w:rPr>
      </w:pPr>
      <w:r w:rsidRPr="005D0FC9">
        <w:rPr>
          <w:noProof/>
          <w:lang w:val="en-US"/>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5F32CCC1" w14:textId="3AE5FB47" w:rsidR="00782A84" w:rsidRPr="00782A84" w:rsidRDefault="00782A84" w:rsidP="00966329">
      <w:pPr>
        <w:tabs>
          <w:tab w:val="left" w:pos="9923"/>
        </w:tabs>
        <w:spacing w:after="120" w:line="240" w:lineRule="auto"/>
        <w:ind w:right="849"/>
        <w:rPr>
          <w:rFonts w:cs="Arial"/>
          <w:lang w:val="ru-RU"/>
        </w:rPr>
      </w:pPr>
      <w:r w:rsidRPr="00782A84">
        <w:rPr>
          <w:i/>
          <w:color w:val="0070C0"/>
          <w:sz w:val="16"/>
          <w:szCs w:val="16"/>
          <w:lang w:val="ru-RU"/>
        </w:rPr>
        <w:t>*Выделение розовым только в качестве инструкций</w:t>
      </w:r>
    </w:p>
    <w:p w14:paraId="753670FF" w14:textId="77777777" w:rsidR="00C676A2" w:rsidRDefault="00C676A2" w:rsidP="00C676A2">
      <w:pPr>
        <w:pStyle w:val="ListBullet"/>
        <w:numPr>
          <w:ilvl w:val="0"/>
          <w:numId w:val="0"/>
        </w:numPr>
        <w:tabs>
          <w:tab w:val="left" w:pos="9923"/>
        </w:tabs>
        <w:ind w:right="849"/>
        <w:rPr>
          <w:rFonts w:cs="Arial"/>
          <w:color w:val="FF0000"/>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23E5B39A" w14:textId="50360747" w:rsidR="00782A84" w:rsidRPr="00704D59" w:rsidRDefault="00704D59" w:rsidP="00C676A2">
      <w:pPr>
        <w:pStyle w:val="ListBullet"/>
        <w:numPr>
          <w:ilvl w:val="0"/>
          <w:numId w:val="0"/>
        </w:numPr>
        <w:tabs>
          <w:tab w:val="left" w:pos="9923"/>
        </w:tabs>
        <w:ind w:right="849"/>
        <w:rPr>
          <w:rFonts w:cs="Arial"/>
          <w:color w:val="0070C0"/>
          <w:lang w:val="ru-RU"/>
        </w:rPr>
      </w:pPr>
      <w:r w:rsidRPr="00704D59">
        <w:rPr>
          <w:rFonts w:cs="Arial"/>
          <w:color w:val="0070C0"/>
          <w:lang w:val="ru-RU"/>
        </w:rPr>
        <w:t>Включайте</w:t>
      </w:r>
      <w:r>
        <w:rPr>
          <w:rFonts w:cs="Arial"/>
          <w:color w:val="0070C0"/>
          <w:lang w:val="ru-RU"/>
        </w:rPr>
        <w:t xml:space="preserve"> </w:t>
      </w:r>
      <w:r w:rsidRPr="00704D59">
        <w:rPr>
          <w:rFonts w:cs="Arial"/>
          <w:color w:val="0070C0"/>
          <w:lang w:val="ru-RU"/>
        </w:rPr>
        <w:t xml:space="preserve">номер рабочего места на </w:t>
      </w:r>
      <w:proofErr w:type="spellStart"/>
      <w:r w:rsidRPr="00704D59">
        <w:rPr>
          <w:rFonts w:cs="Arial"/>
          <w:color w:val="0070C0"/>
          <w:lang w:val="ru-RU"/>
        </w:rPr>
        <w:t>пенокартоне</w:t>
      </w:r>
      <w:proofErr w:type="spellEnd"/>
      <w:r w:rsidRPr="00704D59">
        <w:rPr>
          <w:rFonts w:cs="Arial"/>
          <w:color w:val="0070C0"/>
          <w:lang w:val="ru-RU"/>
        </w:rPr>
        <w:t xml:space="preserve"> и распечатках для оценки и доставки работ до вашего места </w:t>
      </w:r>
      <w:r w:rsidRPr="00704D59">
        <w:rPr>
          <w:rFonts w:cs="Arial"/>
          <w:color w:val="FF0000"/>
          <w:lang w:val="ru-RU"/>
        </w:rPr>
        <w:t>(номер должен находиться вне вашей работы)</w:t>
      </w:r>
    </w:p>
    <w:p w14:paraId="76C2A178" w14:textId="089B947A" w:rsidR="00C676A2" w:rsidRDefault="00963880" w:rsidP="00C676A2">
      <w:pPr>
        <w:rPr>
          <w:b/>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43C2221C" w14:textId="4480029C" w:rsidR="00704D59" w:rsidRPr="00704D59" w:rsidRDefault="00704D59" w:rsidP="00C676A2">
      <w:pPr>
        <w:rPr>
          <w:b/>
          <w:lang w:val="ru-RU"/>
        </w:rPr>
      </w:pPr>
      <w:r w:rsidRPr="00704D59">
        <w:rPr>
          <w:b/>
          <w:lang w:val="ru-RU"/>
        </w:rPr>
        <w:t>Обратите внимание: используйте</w:t>
      </w:r>
      <w:r w:rsidR="00456902">
        <w:rPr>
          <w:b/>
          <w:lang w:val="ru-RU"/>
        </w:rPr>
        <w:t xml:space="preserve"> фацл</w:t>
      </w:r>
      <w:bookmarkStart w:id="0" w:name="_GoBack"/>
      <w:bookmarkEnd w:id="0"/>
      <w:r w:rsidRPr="00704D59">
        <w:rPr>
          <w:b/>
          <w:lang w:val="ru-RU"/>
        </w:rPr>
        <w:t xml:space="preserve"> </w:t>
      </w:r>
      <w:r>
        <w:rPr>
          <w:b/>
          <w:lang w:val="en-US"/>
        </w:rPr>
        <w:t>pdf</w:t>
      </w:r>
      <w:r w:rsidR="00456902">
        <w:rPr>
          <w:b/>
          <w:lang w:val="ru-RU"/>
        </w:rPr>
        <w:t xml:space="preserve"> для печати!</w:t>
      </w:r>
    </w:p>
    <w:p w14:paraId="1896CBE3" w14:textId="4B8300AC" w:rsidR="00B667EB" w:rsidRPr="00704D59" w:rsidRDefault="00B667EB" w:rsidP="008668A2">
      <w:pPr>
        <w:pStyle w:val="Heading3"/>
        <w:rPr>
          <w:lang w:val="ru-RU"/>
        </w:rPr>
      </w:pPr>
      <w:r>
        <w:t>Task</w:t>
      </w:r>
      <w:r w:rsidRPr="00704D59">
        <w:rPr>
          <w:lang w:val="ru-RU"/>
        </w:rPr>
        <w:t xml:space="preserve"> 1:</w:t>
      </w:r>
      <w:r w:rsidR="0041760B" w:rsidRPr="00704D59">
        <w:rPr>
          <w:lang w:val="ru-RU"/>
        </w:rPr>
        <w:t xml:space="preserve"> </w:t>
      </w:r>
      <w:r w:rsidR="0041760B">
        <w:t>Magazine</w:t>
      </w:r>
      <w:r w:rsidR="0041760B" w:rsidRPr="00704D59">
        <w:rPr>
          <w:lang w:val="ru-RU"/>
        </w:rPr>
        <w:t xml:space="preserve"> </w:t>
      </w:r>
      <w:r w:rsidR="0041760B">
        <w:t>layout</w:t>
      </w:r>
    </w:p>
    <w:p w14:paraId="29BEA9BA" w14:textId="77777777" w:rsidR="00C03680" w:rsidRDefault="008668A2" w:rsidP="00C57C5F">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p>
    <w:p w14:paraId="249DB39F" w14:textId="77777777" w:rsidR="00C03680" w:rsidRDefault="00C03680" w:rsidP="00C03680">
      <w:r>
        <w:t xml:space="preserve">Working File Format: </w:t>
      </w:r>
      <w:proofErr w:type="spellStart"/>
      <w:r>
        <w:t>Indesign</w:t>
      </w:r>
      <w:proofErr w:type="spellEnd"/>
      <w:r>
        <w:t xml:space="preserve"> </w:t>
      </w:r>
    </w:p>
    <w:p w14:paraId="58DD3D11" w14:textId="5591ACE2" w:rsidR="00C03680" w:rsidRDefault="00C03680" w:rsidP="00C03680">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281649DF" w:rsidR="00C57C5F" w:rsidRDefault="00C57C5F" w:rsidP="00C57C5F">
      <w:r>
        <w:t>Magazine</w:t>
      </w:r>
      <w:r w:rsidR="003D0AD5">
        <w:t xml:space="preserve"> name:</w:t>
      </w:r>
      <w:r>
        <w:t xml:space="preserve"> #</w:t>
      </w:r>
      <w:proofErr w:type="spellStart"/>
      <w:r>
        <w:t>myFKeffect</w:t>
      </w:r>
      <w:proofErr w:type="spellEnd"/>
    </w:p>
    <w:p w14:paraId="1152892D" w14:textId="41BDAD97" w:rsidR="00C57C5F" w:rsidRDefault="00C57C5F" w:rsidP="00C57C5F">
      <w:r>
        <w:t>Size</w:t>
      </w:r>
      <w:r w:rsidR="008668A2">
        <w:t>:</w:t>
      </w:r>
      <w:r>
        <w:t xml:space="preserve"> A4</w:t>
      </w:r>
      <w:r w:rsidR="0009064C">
        <w:t>, 8 pages</w:t>
      </w:r>
      <w:r w:rsidR="00602B96">
        <w:t xml:space="preserve">. </w:t>
      </w:r>
    </w:p>
    <w:p w14:paraId="266542F7" w14:textId="43E0827A" w:rsidR="00C57C5F" w:rsidRDefault="00C57C5F" w:rsidP="00C57C5F">
      <w:r>
        <w:t xml:space="preserve">Bleed: </w:t>
      </w:r>
      <w:r w:rsidR="003E208B">
        <w:t>exactly 3</w:t>
      </w:r>
      <w:r>
        <w:t>mm (if needed)</w:t>
      </w:r>
    </w:p>
    <w:p w14:paraId="15C6B960" w14:textId="0B6AF353" w:rsidR="00C57C5F" w:rsidRDefault="007F2553" w:rsidP="00C57C5F">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r w:rsidR="00B97DE4">
        <w:br/>
      </w:r>
      <w:r w:rsidR="00B97DE4">
        <w:lastRenderedPageBreak/>
        <w:t xml:space="preserve">Page numbers </w:t>
      </w:r>
      <w:r w:rsidR="0019299C">
        <w:t xml:space="preserve">and front cover text </w:t>
      </w:r>
      <w:r w:rsidR="00B97DE4">
        <w:t>do not require a style</w:t>
      </w:r>
      <w:r w:rsidR="0019299C">
        <w:t>.</w:t>
      </w:r>
      <w:r w:rsidR="00C57C5F">
        <w:t xml:space="preserve"> </w:t>
      </w:r>
      <w:r w:rsidR="0085174C">
        <w:br/>
      </w:r>
      <w:r w:rsidR="00C57C5F">
        <w:t xml:space="preserve">Additional styles may be </w:t>
      </w:r>
      <w:r w:rsidR="003E208B">
        <w:t>included</w:t>
      </w:r>
      <w:r w:rsidR="00C57C5F">
        <w:t>.</w:t>
      </w:r>
      <w:r w:rsidR="00245CDD">
        <w:t xml:space="preserve"> Delete any incoming styles, leaving only yours in the panel.</w:t>
      </w:r>
    </w:p>
    <w:p w14:paraId="6B8E1C81" w14:textId="77777777" w:rsidR="003E208B" w:rsidRDefault="003E208B" w:rsidP="00C57C5F">
      <w:r>
        <w:t>Name the styles:</w:t>
      </w:r>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64730130" w14:textId="1F3E5774" w:rsidR="00C57C5F" w:rsidRDefault="00C57C5F" w:rsidP="00C57C5F">
      <w:r>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2B016BE0" w14:textId="6D13C7F2" w:rsidR="00C57C5F" w:rsidRDefault="00C57C5F" w:rsidP="00C57C5F">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0249D3AD" w14:textId="0C2629A4" w:rsidR="00C806B3" w:rsidRDefault="00D7750E" w:rsidP="00C57C5F">
      <w:r>
        <w:t>The cover</w:t>
      </w:r>
      <w:r w:rsidR="00234357">
        <w:t xml:space="preserve"> and each article (spread) must include an image collage (montage) with at least three images. </w:t>
      </w:r>
      <w:r>
        <w:t xml:space="preserve">You must ensure the quality of the colour levels (including contrast and light, so that the images show detail in the shadow areas). Each Image collage must be in one </w:t>
      </w:r>
      <w:proofErr w:type="spellStart"/>
      <w:r>
        <w:t>psd</w:t>
      </w:r>
      <w:proofErr w:type="spellEnd"/>
      <w:r>
        <w:t xml:space="preserve"> file with layers included (do not flatten)</w:t>
      </w:r>
    </w:p>
    <w:p w14:paraId="0CA5860F" w14:textId="56FCC76B" w:rsidR="00C44778" w:rsidRDefault="00C806B3" w:rsidP="00C806B3">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654A5017" w14:textId="7603FEB7" w:rsidR="00C806B3" w:rsidRDefault="00271781" w:rsidP="00C57C5F">
      <w:r>
        <w:t>ICC</w:t>
      </w:r>
      <w:r w:rsidR="00585EED">
        <w:t xml:space="preserve"> profile of image </w:t>
      </w:r>
      <w:r w:rsidR="00C806B3">
        <w:t>collages: Adobe RGB 1998</w:t>
      </w:r>
    </w:p>
    <w:p w14:paraId="70943741" w14:textId="77777777" w:rsidR="00C57C5F" w:rsidRDefault="00C57C5F" w:rsidP="00C57C5F"/>
    <w:p w14:paraId="3619F9A7" w14:textId="2441C36E" w:rsidR="00B667EB" w:rsidRDefault="00B667EB" w:rsidP="002F5E11">
      <w:pPr>
        <w:pStyle w:val="Heading3"/>
      </w:pPr>
      <w:r>
        <w:t>Front</w:t>
      </w:r>
      <w:r w:rsidR="00F93338">
        <w:t xml:space="preserve"> </w:t>
      </w:r>
      <w:r>
        <w:t>cover:</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w:t>
      </w:r>
      <w:proofErr w:type="spellStart"/>
      <w:r w:rsidRPr="00B667EB">
        <w:rPr>
          <w:b/>
          <w:lang w:val="en-US"/>
        </w:rPr>
        <w:t>myFKeffect</w:t>
      </w:r>
      <w:proofErr w:type="spellEnd"/>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7680DED0" w:rsidR="00D0397D" w:rsidRPr="002F5E11" w:rsidRDefault="00D0397D" w:rsidP="00B667EB">
      <w:r>
        <w:rPr>
          <w:lang w:val="en-US"/>
        </w:rPr>
        <w:t xml:space="preserve">No paragraph styles on cover. </w:t>
      </w:r>
    </w:p>
    <w:p w14:paraId="734E333A" w14:textId="41E2E9F5" w:rsidR="00B667EB" w:rsidRDefault="00B667EB" w:rsidP="00B667EB">
      <w:r>
        <w:t>Image</w:t>
      </w:r>
      <w:r w:rsidR="00B708E6">
        <w:t xml:space="preserve"> </w:t>
      </w:r>
      <w:r>
        <w:t>collage</w:t>
      </w:r>
      <w:r w:rsidR="002F5E11">
        <w:t xml:space="preserve"> in one </w:t>
      </w:r>
      <w:proofErr w:type="spellStart"/>
      <w:r w:rsidR="002F5E11">
        <w:t>psd</w:t>
      </w:r>
      <w:proofErr w:type="spellEnd"/>
      <w:r w:rsidR="002F5E11">
        <w:t xml:space="preserve"> </w:t>
      </w:r>
      <w:r w:rsidR="00502D6B">
        <w:t>fil</w:t>
      </w:r>
      <w:r w:rsidR="002E080E">
        <w:t>e with layers including</w:t>
      </w:r>
      <w:r w:rsidR="00502D6B">
        <w:t xml:space="preserve"> 3</w:t>
      </w:r>
      <w:r>
        <w:t xml:space="preserve"> images minimum</w:t>
      </w:r>
      <w:r w:rsidR="002E080E">
        <w:t xml:space="preserve"> from </w:t>
      </w:r>
      <w:proofErr w:type="spellStart"/>
      <w:r w:rsidR="002E080E" w:rsidRPr="00CD4C6D">
        <w:rPr>
          <w:b/>
        </w:rPr>
        <w:t>primary_images</w:t>
      </w:r>
      <w:proofErr w:type="spellEnd"/>
      <w:r w:rsidR="002E080E" w:rsidRPr="00CD4C6D">
        <w:rPr>
          <w:b/>
        </w:rPr>
        <w:t xml:space="preserve"> folder</w:t>
      </w:r>
    </w:p>
    <w:p w14:paraId="0371DDDB" w14:textId="754115D7" w:rsidR="00CD4C6D" w:rsidRDefault="00CD4C6D" w:rsidP="00B667EB">
      <w:r>
        <w:t xml:space="preserve">You can add more images from </w:t>
      </w:r>
      <w:proofErr w:type="spellStart"/>
      <w:r w:rsidRPr="00CD4C6D">
        <w:rPr>
          <w:b/>
        </w:rPr>
        <w:t>additional_images</w:t>
      </w:r>
      <w:proofErr w:type="spellEnd"/>
      <w:r>
        <w:t xml:space="preserve"> folders of both cover and articles. </w:t>
      </w:r>
    </w:p>
    <w:p w14:paraId="3FCB6624" w14:textId="406B3F26" w:rsidR="00C2054E" w:rsidRDefault="00CD4C6D" w:rsidP="00B667EB">
      <w:r>
        <w:t>No page number required.</w:t>
      </w:r>
    </w:p>
    <w:p w14:paraId="680A178A" w14:textId="3E090858" w:rsidR="00167217" w:rsidRDefault="00167217" w:rsidP="00167217">
      <w:pPr>
        <w:pStyle w:val="Heading3"/>
      </w:pPr>
      <w:r>
        <w:t xml:space="preserve">Back cover: </w:t>
      </w:r>
    </w:p>
    <w:p w14:paraId="5F5175B0" w14:textId="77777777" w:rsidR="00A84F0F" w:rsidRDefault="00167217" w:rsidP="00A84F0F">
      <w:r>
        <w:t xml:space="preserve">You </w:t>
      </w:r>
      <w:r w:rsidR="00502D6B">
        <w:t>can design this in any way you like</w:t>
      </w:r>
      <w:r>
        <w:t>.</w:t>
      </w:r>
    </w:p>
    <w:p w14:paraId="0FE52317" w14:textId="531CC185" w:rsidR="00C2054E" w:rsidRDefault="00C2054E" w:rsidP="00A84F0F">
      <w:r>
        <w:t>No page number.</w:t>
      </w:r>
    </w:p>
    <w:p w14:paraId="7B91E0A5" w14:textId="77777777" w:rsidR="00167217" w:rsidRDefault="00167217" w:rsidP="005E6C19">
      <w:pPr>
        <w:pStyle w:val="Heading3"/>
      </w:pPr>
    </w:p>
    <w:p w14:paraId="1A102B03" w14:textId="53B5AC6E" w:rsidR="00B667EB" w:rsidRDefault="005E6C19" w:rsidP="005E6C19">
      <w:pPr>
        <w:pStyle w:val="Heading3"/>
      </w:pPr>
      <w:r>
        <w:t>Inside pages:</w:t>
      </w:r>
    </w:p>
    <w:p w14:paraId="4178C93F" w14:textId="24F87A53" w:rsidR="00C806B3" w:rsidRDefault="00B667EB" w:rsidP="00B667EB">
      <w:r>
        <w:t>Page</w:t>
      </w:r>
      <w:r w:rsidR="00893264">
        <w:t>s</w:t>
      </w:r>
      <w:r>
        <w:t xml:space="preserve"> 2</w:t>
      </w:r>
      <w:r w:rsidR="00C806B3">
        <w:t>-3</w:t>
      </w:r>
      <w:r w:rsidR="00893264">
        <w:t>:</w:t>
      </w:r>
      <w:r w:rsidR="00502D6B">
        <w:t xml:space="preserve"> I</w:t>
      </w:r>
      <w:r>
        <w:t>nfographic</w:t>
      </w:r>
      <w:r w:rsidR="00C806B3">
        <w:t xml:space="preserve"> and </w:t>
      </w:r>
      <w:r>
        <w:t>introduction.</w:t>
      </w:r>
      <w:r w:rsidR="00C806B3">
        <w:t xml:space="preserve"> (Subfolder: </w:t>
      </w:r>
      <w:r w:rsidR="00C806B3" w:rsidRPr="00C806B3">
        <w:t>Page 2-3 Infographics and introduction</w:t>
      </w:r>
      <w:r w:rsidR="00C806B3">
        <w:t>)</w:t>
      </w:r>
    </w:p>
    <w:p w14:paraId="5FDC7528" w14:textId="18480F3D" w:rsidR="0049625A" w:rsidRDefault="0049625A" w:rsidP="00B667EB">
      <w:r>
        <w:t>Map and all text must be included. You may create any other elements you need. You may edit the map.</w:t>
      </w:r>
    </w:p>
    <w:p w14:paraId="42F06502" w14:textId="4B4528B7" w:rsidR="00B667EB" w:rsidRPr="005E6C19" w:rsidRDefault="00B667EB" w:rsidP="00B667EB">
      <w:pPr>
        <w:rPr>
          <w:color w:val="000000" w:themeColor="text1"/>
        </w:rPr>
      </w:pPr>
      <w:r>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p>
    <w:p w14:paraId="1B5FE1AF" w14:textId="7FB90F52" w:rsidR="00B667EB" w:rsidRDefault="00B667EB" w:rsidP="00B667EB">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49644CFE" w14:textId="1EDA0F8D" w:rsidR="00167217" w:rsidRDefault="00167217" w:rsidP="00B667EB">
      <w:r w:rsidRPr="00167217">
        <w:rPr>
          <w:noProof/>
          <w:lang w:val="en-US"/>
        </w:rPr>
        <w:lastRenderedPageBreak/>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5AC035E4" w14:textId="77777777" w:rsidR="00B667EB" w:rsidRDefault="00B667EB" w:rsidP="00B667EB"/>
    <w:p w14:paraId="042CBF44" w14:textId="2A7574F8" w:rsidR="00CC7515" w:rsidRDefault="00CC7515" w:rsidP="00B667EB">
      <w:r>
        <w:t>All text in the files must be used, you may add additional text.</w:t>
      </w:r>
    </w:p>
    <w:p w14:paraId="0A1F238F" w14:textId="0C6A3561" w:rsidR="005A343D" w:rsidRPr="00925FB6" w:rsidRDefault="00481BA6" w:rsidP="00B667EB">
      <w:r>
        <w:t xml:space="preserve">The text files for the articles have an INFOBOX </w:t>
      </w:r>
      <w:r w:rsidR="009A4864">
        <w:t>which you must</w:t>
      </w:r>
      <w:r>
        <w:t xml:space="preserve"> make a design for. You can place this box anywhere you like.</w:t>
      </w:r>
    </w:p>
    <w:p w14:paraId="6F767AD7" w14:textId="1EFD937E" w:rsidR="006160A1" w:rsidRDefault="00C82439" w:rsidP="00B667EB">
      <w:r>
        <w:t>The image collage styles</w:t>
      </w:r>
      <w:r w:rsidR="00B667EB">
        <w:t xml:space="preserve"> </w:t>
      </w:r>
      <w:r>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rsidR="00481BA6">
        <w:t xml:space="preserve"> </w:t>
      </w:r>
      <w:r w:rsidR="006160A1">
        <w:t>elements</w:t>
      </w:r>
      <w:r w:rsidR="00481BA6">
        <w:t>.</w:t>
      </w:r>
    </w:p>
    <w:p w14:paraId="24B947C8" w14:textId="77777777" w:rsidR="00602B96" w:rsidRDefault="00602B96" w:rsidP="00B667EB"/>
    <w:p w14:paraId="730399E5" w14:textId="4AE06236" w:rsidR="00602B96" w:rsidRDefault="00602B96" w:rsidP="00B667EB">
      <w:pPr>
        <w:rPr>
          <w:b/>
        </w:rPr>
      </w:pPr>
      <w:r w:rsidRPr="00602B96">
        <w:rPr>
          <w:b/>
        </w:rPr>
        <w:t xml:space="preserve">Name your final files </w:t>
      </w:r>
      <w:proofErr w:type="spellStart"/>
      <w:r>
        <w:rPr>
          <w:b/>
        </w:rPr>
        <w:t>YY</w:t>
      </w:r>
      <w:r w:rsidRPr="00602B96">
        <w:rPr>
          <w:b/>
        </w:rPr>
        <w:t>_magazine.indd</w:t>
      </w:r>
      <w:proofErr w:type="spellEnd"/>
      <w:r w:rsidRPr="00602B96">
        <w:rPr>
          <w:b/>
        </w:rPr>
        <w:t xml:space="preserve">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C22A80A" w14:textId="77777777" w:rsidR="003052BA" w:rsidRDefault="003052BA" w:rsidP="00B667EB">
      <w:pPr>
        <w:rPr>
          <w:b/>
        </w:rPr>
      </w:pPr>
    </w:p>
    <w:p w14:paraId="22F64C6A" w14:textId="77777777" w:rsidR="003052BA" w:rsidRPr="003052BA" w:rsidRDefault="003052BA" w:rsidP="003052BA">
      <w:pPr>
        <w:rPr>
          <w:b/>
        </w:rPr>
      </w:pPr>
      <w:r w:rsidRPr="003052BA">
        <w:rPr>
          <w:b/>
        </w:rPr>
        <w:t>You must deliver:</w:t>
      </w:r>
    </w:p>
    <w:p w14:paraId="2751C132" w14:textId="5DDE4ADC" w:rsidR="003052BA" w:rsidRDefault="003052BA" w:rsidP="003052BA">
      <w:r w:rsidRPr="003052BA">
        <w:t>1 mock-up of magazine (booklet), folded and trimmed to size – printed at 85% (stapling is not required)</w:t>
      </w:r>
    </w:p>
    <w:p w14:paraId="72B7D194" w14:textId="6EB1AD6E" w:rsidR="003052BA" w:rsidRPr="003052BA" w:rsidRDefault="003052BA" w:rsidP="003052BA">
      <w:r>
        <w:t xml:space="preserve">1x INDD, 1 x PDF, Links, Fonts &amp; Working files </w:t>
      </w:r>
    </w:p>
    <w:p w14:paraId="5895782D" w14:textId="77777777" w:rsidR="003052BA" w:rsidRPr="00602B96" w:rsidRDefault="003052BA" w:rsidP="00B667EB">
      <w:pPr>
        <w:rPr>
          <w:b/>
        </w:rPr>
      </w:pPr>
    </w:p>
    <w:p w14:paraId="0C25332B" w14:textId="77777777" w:rsidR="00481BA6" w:rsidRDefault="00481BA6" w:rsidP="00B667EB"/>
    <w:p w14:paraId="47DA8006" w14:textId="77777777" w:rsidR="002D4E3F" w:rsidRDefault="00FB1656" w:rsidP="00FB1656">
      <w:pPr>
        <w:pStyle w:val="Heading3"/>
      </w:pPr>
      <w:r>
        <w:t>Task 2:</w:t>
      </w:r>
      <w:r w:rsidR="0041760B">
        <w:t xml:space="preserve"> </w:t>
      </w:r>
    </w:p>
    <w:p w14:paraId="10BF7699" w14:textId="78EC82EA" w:rsidR="002D4E3F" w:rsidRDefault="0041760B" w:rsidP="002D4E3F">
      <w:pPr>
        <w:pStyle w:val="Heading3"/>
      </w:pPr>
      <w:r>
        <w:t xml:space="preserve">Facebook &amp; Instagram </w:t>
      </w:r>
      <w:r w:rsidR="002D4E3F">
        <w:t>Posts</w:t>
      </w:r>
    </w:p>
    <w:p w14:paraId="29A0FA00" w14:textId="5D81D12D" w:rsidR="00B667EB" w:rsidRDefault="005A02B8" w:rsidP="00B667EB">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4AEB264D" w14:textId="5B09977B" w:rsidR="00BD40FF" w:rsidRDefault="00BD40FF" w:rsidP="00B667EB">
      <w:r>
        <w:t xml:space="preserve">You need to choose a suitable crop that retains (keeps) the same impact as the magazine version, </w:t>
      </w:r>
      <w:r>
        <w:br/>
        <w:t>and that still makes sense within the requested size. Remember the target group.</w:t>
      </w:r>
    </w:p>
    <w:p w14:paraId="75074DF2" w14:textId="7B41FC4B" w:rsidR="003D66E0" w:rsidRDefault="00FF39AD" w:rsidP="00B667EB">
      <w:r>
        <w:t xml:space="preserve">The </w:t>
      </w:r>
      <w:r w:rsidR="00690233">
        <w:t xml:space="preserve">image </w:t>
      </w:r>
      <w:r>
        <w:t>posts are to be image based only, no text can be included</w:t>
      </w:r>
      <w:r w:rsidR="0061117C">
        <w:t>.</w:t>
      </w:r>
    </w:p>
    <w:p w14:paraId="357ED8F2" w14:textId="1B51A699" w:rsidR="00AC0B28" w:rsidRDefault="001B549C" w:rsidP="00B667EB">
      <w:r>
        <w:t>Facebook</w:t>
      </w:r>
      <w:r w:rsidR="00B667EB">
        <w:t xml:space="preserve"> </w:t>
      </w:r>
      <w:r w:rsidR="00E8337B">
        <w:t xml:space="preserve">Post </w:t>
      </w:r>
      <w:r w:rsidR="00B667EB">
        <w:t xml:space="preserve">size: </w:t>
      </w:r>
      <w:r w:rsidR="00925ECD">
        <w:t xml:space="preserve">1200 x 630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A4D3E">
        <w:br/>
      </w:r>
      <w:r w:rsidR="00B549E8">
        <w:t>ICC</w:t>
      </w:r>
      <w:r w:rsidR="00271781">
        <w:t xml:space="preserve">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w:t>
      </w:r>
      <w:r w:rsidR="004E791C">
        <w:t>File</w:t>
      </w:r>
      <w:r w:rsidR="0027489D">
        <w:t xml:space="preserve"> </w:t>
      </w:r>
      <w:r w:rsidR="004E791C">
        <w:t xml:space="preserve">format: </w:t>
      </w:r>
      <w:proofErr w:type="spellStart"/>
      <w:r w:rsidR="004E791C">
        <w:t>png</w:t>
      </w:r>
      <w:proofErr w:type="spellEnd"/>
      <w:r w:rsidR="00561E01">
        <w:t xml:space="preserve"> (flattened)</w:t>
      </w:r>
    </w:p>
    <w:p w14:paraId="70580944" w14:textId="095C55AE" w:rsidR="009E093F" w:rsidRPr="009E093F" w:rsidRDefault="009E093F" w:rsidP="00B667EB">
      <w:pPr>
        <w:rPr>
          <w:b/>
        </w:rPr>
      </w:pPr>
      <w:r w:rsidRPr="009E093F">
        <w:rPr>
          <w:b/>
        </w:rPr>
        <w:t>Name your files YY_Facebook1 and YY_Facebook2</w:t>
      </w:r>
    </w:p>
    <w:p w14:paraId="0F6CB7C2" w14:textId="5789CD5C" w:rsidR="00561E01" w:rsidRDefault="00B667EB" w:rsidP="00561E01">
      <w:r>
        <w:t>Instagram size:</w:t>
      </w:r>
      <w:r w:rsidR="00925ECD">
        <w:t xml:space="preserve">1080 x 1080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B1511">
        <w:br/>
      </w:r>
      <w:r w:rsidR="00B549E8">
        <w:t>ICC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77777777" w:rsidR="009E093F" w:rsidRDefault="009E093F" w:rsidP="00561E01"/>
    <w:p w14:paraId="5D9C332E" w14:textId="6EB0D624" w:rsidR="00F22EE1" w:rsidRDefault="00F22EE1" w:rsidP="00F22EE1">
      <w:pPr>
        <w:pStyle w:val="ListParagraph"/>
        <w:numPr>
          <w:ilvl w:val="0"/>
          <w:numId w:val="22"/>
        </w:numPr>
      </w:pPr>
      <w:r>
        <w:lastRenderedPageBreak/>
        <w:t xml:space="preserve">Each Instagram collage must be mocked up onto the </w:t>
      </w:r>
      <w:r w:rsidR="00BD40FF">
        <w:t>“</w:t>
      </w:r>
      <w:r>
        <w:t>INSERT IMAGE HERE</w:t>
      </w:r>
      <w:r w:rsidR="00BD40FF">
        <w:t>”</w:t>
      </w:r>
      <w:r>
        <w:t xml:space="preserve"> layer in the “</w:t>
      </w:r>
      <w:r w:rsidRPr="00062053">
        <w:t>iPhone_6_MOCKUP.psd</w:t>
      </w:r>
      <w:r>
        <w:t>” file</w:t>
      </w:r>
    </w:p>
    <w:p w14:paraId="4C645A3B" w14:textId="77777777" w:rsidR="00F22EE1" w:rsidRDefault="00F22EE1" w:rsidP="00F22EE1">
      <w:r>
        <w:t xml:space="preserve">             </w:t>
      </w:r>
      <w:r>
        <w:rPr>
          <w:noProof/>
          <w:lang w:val="en-US"/>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Pr="009E093F" w:rsidRDefault="00F83A33" w:rsidP="00561E01">
      <w:pPr>
        <w:rPr>
          <w:b/>
        </w:rPr>
      </w:pPr>
      <w:r>
        <w:rPr>
          <w:b/>
        </w:rPr>
        <w:t>Only the printout is required</w:t>
      </w:r>
      <w:r w:rsidR="009E093F" w:rsidRPr="009E093F">
        <w:rPr>
          <w:b/>
        </w:rPr>
        <w:t xml:space="preserve">, but you may save the file in the Instagram folder called </w:t>
      </w:r>
      <w:proofErr w:type="spellStart"/>
      <w:r w:rsidR="009E093F" w:rsidRPr="009E093F">
        <w:rPr>
          <w:b/>
        </w:rPr>
        <w:t>YY_</w:t>
      </w:r>
      <w:r w:rsidR="000105F6">
        <w:rPr>
          <w:b/>
        </w:rPr>
        <w:t>Instagram_</w:t>
      </w:r>
      <w:r w:rsidR="009E093F" w:rsidRPr="009E093F">
        <w:rPr>
          <w:b/>
        </w:rPr>
        <w:t>mockup.psd</w:t>
      </w:r>
      <w:proofErr w:type="spellEnd"/>
    </w:p>
    <w:p w14:paraId="230E3166" w14:textId="77777777" w:rsidR="00B667EB" w:rsidRDefault="00B667EB" w:rsidP="00B667EB"/>
    <w:p w14:paraId="2A0FC30F" w14:textId="34236778" w:rsidR="00DF5BD4" w:rsidRDefault="00DF5BD4" w:rsidP="00DF5BD4">
      <w:pPr>
        <w:pStyle w:val="Heading3"/>
      </w:pPr>
      <w:r>
        <w:t xml:space="preserve">Facebook </w:t>
      </w:r>
      <w:r w:rsidR="00C21F4E">
        <w:t xml:space="preserve">page — </w:t>
      </w:r>
      <w:r>
        <w:t xml:space="preserve">cover </w:t>
      </w:r>
      <w:r w:rsidR="00C21F4E">
        <w:t>ImAGE</w:t>
      </w:r>
    </w:p>
    <w:p w14:paraId="585160D3" w14:textId="4D452708" w:rsidR="002D4E3F" w:rsidRDefault="004834CC" w:rsidP="00D15DDA">
      <w:r>
        <w:t xml:space="preserve">1 </w:t>
      </w:r>
      <w:r w:rsidR="00C663D3">
        <w:t>F</w:t>
      </w:r>
      <w:r w:rsidR="00C21F4E">
        <w:t>acebook cover image</w:t>
      </w:r>
      <w:r w:rsidR="002D4E3F">
        <w:t>.</w:t>
      </w:r>
      <w:r w:rsidR="002D4E3F">
        <w:br/>
      </w:r>
      <w:r w:rsidR="00B667EB">
        <w:t xml:space="preserve">Size: </w:t>
      </w:r>
      <w:r w:rsidR="00925ECD">
        <w:t xml:space="preserve">828 x 315 </w:t>
      </w:r>
      <w:proofErr w:type="spellStart"/>
      <w:r w:rsidR="00925ECD">
        <w:t>px</w:t>
      </w:r>
      <w:proofErr w:type="spellEnd"/>
      <w:r w:rsidR="00D15DDA">
        <w:br/>
        <w:t xml:space="preserve">Resolution: 126 </w:t>
      </w:r>
      <w:proofErr w:type="spellStart"/>
      <w:r w:rsidR="00D15DDA">
        <w:t>ppi</w:t>
      </w:r>
      <w:proofErr w:type="spellEnd"/>
      <w:r w:rsidR="002D4E3F">
        <w:br/>
      </w:r>
      <w:r w:rsidR="00653644">
        <w:t>ICC profile: Adobe RGB 1998</w:t>
      </w:r>
      <w:r w:rsidR="00653644">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2BAED073" w14:textId="5D337E68" w:rsidR="00B667EB" w:rsidRDefault="00561E01" w:rsidP="00D15DDA">
      <w:r>
        <w:t>This should</w:t>
      </w:r>
      <w:r w:rsidR="00B667EB">
        <w:t xml:space="preserve"> match </w:t>
      </w:r>
      <w:r w:rsidR="00C663D3">
        <w:t>the style of the magazine cover</w:t>
      </w:r>
      <w:r w:rsidR="00B667EB">
        <w:t>.</w:t>
      </w:r>
    </w:p>
    <w:p w14:paraId="55A536AA" w14:textId="79331FF8" w:rsidR="005F2D44" w:rsidRDefault="005F2D44" w:rsidP="00D15DDA">
      <w:r>
        <w:t xml:space="preserve">The Facebook cover image </w:t>
      </w:r>
      <w:r w:rsidR="00505B9E">
        <w:t>is</w:t>
      </w:r>
      <w:r>
        <w:t xml:space="preserve"> to be image based only, no text can be included.</w:t>
      </w:r>
    </w:p>
    <w:p w14:paraId="0960614A" w14:textId="5858DE17" w:rsidR="00F22EE1" w:rsidRDefault="00F22EE1" w:rsidP="00F22EE1">
      <w:r>
        <w:t>The Facebook cover image must be mocked up onto the “</w:t>
      </w:r>
      <w:proofErr w:type="spellStart"/>
      <w:r w:rsidRPr="00F86900">
        <w:t>Facebook_Cover_MOCKUP.psd</w:t>
      </w:r>
      <w:proofErr w:type="spellEnd"/>
      <w:r>
        <w:t>” file</w:t>
      </w:r>
      <w:r w:rsidR="009E093F">
        <w:t>.</w:t>
      </w:r>
    </w:p>
    <w:p w14:paraId="5519917F" w14:textId="566770A0" w:rsidR="009E093F" w:rsidRDefault="008C31D3" w:rsidP="00F22EE1">
      <w:pPr>
        <w:rPr>
          <w:b/>
        </w:rPr>
      </w:pPr>
      <w:r>
        <w:rPr>
          <w:b/>
        </w:rPr>
        <w:t xml:space="preserve">Name the files </w:t>
      </w:r>
      <w:proofErr w:type="spellStart"/>
      <w:r>
        <w:rPr>
          <w:b/>
        </w:rPr>
        <w:t>YY_Facebook_C</w:t>
      </w:r>
      <w:r w:rsidR="009E093F" w:rsidRPr="009E093F">
        <w:rPr>
          <w:b/>
        </w:rPr>
        <w:t>over</w:t>
      </w:r>
      <w:proofErr w:type="spellEnd"/>
      <w:r w:rsidR="009E093F" w:rsidRPr="009E093F">
        <w:rPr>
          <w:b/>
        </w:rPr>
        <w:t xml:space="preserve"> and YY_ </w:t>
      </w:r>
      <w:proofErr w:type="spellStart"/>
      <w:r w:rsidR="009E093F" w:rsidRPr="009E093F">
        <w:rPr>
          <w:b/>
        </w:rPr>
        <w:t>Facebook_Cover_MOCKUP</w:t>
      </w:r>
      <w:proofErr w:type="spellEnd"/>
    </w:p>
    <w:p w14:paraId="5A79AFF6" w14:textId="0949A94C" w:rsidR="00F22EE1" w:rsidRPr="000105F6" w:rsidRDefault="00D51486" w:rsidP="00D15DDA">
      <w:pPr>
        <w:rPr>
          <w:b/>
        </w:rPr>
      </w:pPr>
      <w:r>
        <w:rPr>
          <w:b/>
        </w:rPr>
        <w:t>Only the printout is required</w:t>
      </w:r>
      <w:r w:rsidR="000105F6" w:rsidRPr="009E093F">
        <w:rPr>
          <w:b/>
        </w:rPr>
        <w:t xml:space="preserve">, but you may save the </w:t>
      </w:r>
      <w:proofErr w:type="spellStart"/>
      <w:r w:rsidR="000105F6">
        <w:rPr>
          <w:b/>
        </w:rPr>
        <w:t>mockup</w:t>
      </w:r>
      <w:proofErr w:type="spellEnd"/>
      <w:r w:rsidR="000105F6" w:rsidRPr="009E093F">
        <w:rPr>
          <w:b/>
        </w:rPr>
        <w:t xml:space="preserve"> in the </w:t>
      </w:r>
      <w:r w:rsidR="000105F6">
        <w:rPr>
          <w:b/>
        </w:rPr>
        <w:t>Facebook Cover Page folder</w:t>
      </w:r>
    </w:p>
    <w:p w14:paraId="0118B260" w14:textId="77777777" w:rsidR="00C57C5F" w:rsidRDefault="00C57C5F" w:rsidP="00C57C5F">
      <w:pPr>
        <w:rPr>
          <w:b/>
        </w:rPr>
      </w:pPr>
    </w:p>
    <w:p w14:paraId="50EB4D8C" w14:textId="77777777" w:rsidR="003052BA" w:rsidRPr="003052BA" w:rsidRDefault="003052BA" w:rsidP="003052BA">
      <w:pPr>
        <w:rPr>
          <w:b/>
        </w:rPr>
      </w:pPr>
      <w:r w:rsidRPr="003052BA">
        <w:rPr>
          <w:b/>
        </w:rPr>
        <w:t>You must deliver:</w:t>
      </w:r>
    </w:p>
    <w:p w14:paraId="261FABBE" w14:textId="3DE89140" w:rsidR="000A2123" w:rsidRDefault="00737B07" w:rsidP="000105F6">
      <w:pPr>
        <w:pStyle w:val="ListParagraph"/>
        <w:numPr>
          <w:ilvl w:val="0"/>
          <w:numId w:val="24"/>
        </w:numPr>
      </w:pPr>
      <w:r>
        <w:t xml:space="preserve">1 </w:t>
      </w:r>
      <w:r w:rsidR="000105F6">
        <w:t xml:space="preserve">x </w:t>
      </w:r>
      <w:r>
        <w:t>printout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77777777" w:rsidR="000105F6" w:rsidRPr="000E55BF" w:rsidRDefault="000105F6" w:rsidP="000105F6">
      <w:pPr>
        <w:pStyle w:val="ListParagraph"/>
      </w:pPr>
    </w:p>
    <w:p w14:paraId="1EF2A3A4" w14:textId="0A3C75C6" w:rsidR="00C57C5F" w:rsidRPr="000105F6" w:rsidRDefault="000A2123" w:rsidP="000105F6">
      <w:pPr>
        <w:pStyle w:val="ListParagraph"/>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6B54B835" w14:textId="3B31E6E1" w:rsidR="000A2123" w:rsidRDefault="000A2123" w:rsidP="00062053">
      <w:pPr>
        <w:pStyle w:val="ListParagraph"/>
        <w:numPr>
          <w:ilvl w:val="0"/>
          <w:numId w:val="22"/>
        </w:numPr>
        <w:rPr>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062CA123" w14:textId="1E19128D" w:rsidR="00F22EE1" w:rsidRDefault="00F22EE1" w:rsidP="00F22EE1">
      <w:pPr>
        <w:pStyle w:val="ListParagraph"/>
        <w:numPr>
          <w:ilvl w:val="0"/>
          <w:numId w:val="22"/>
        </w:numPr>
      </w:pPr>
      <w:r>
        <w:t xml:space="preserve">1 printout on A4 of the mocked-up </w:t>
      </w:r>
      <w:proofErr w:type="spellStart"/>
      <w:r>
        <w:t>facebook</w:t>
      </w:r>
      <w:proofErr w:type="spellEnd"/>
      <w:r>
        <w:t xml:space="preserve"> cover image</w:t>
      </w:r>
      <w:r w:rsidR="00BD40FF">
        <w:t>, trimmed</w:t>
      </w:r>
      <w:r w:rsidR="00380430">
        <w:t xml:space="preserve"> to image edge</w:t>
      </w:r>
      <w:r w:rsidR="00491496">
        <w:t xml:space="preserve"> </w:t>
      </w:r>
      <w:r w:rsidR="009A34F3">
        <w:br/>
      </w:r>
      <w:r w:rsidR="00491496">
        <w:t>(reduce to fit on A4)</w:t>
      </w:r>
    </w:p>
    <w:p w14:paraId="116C8049" w14:textId="42E97DF2" w:rsidR="00C47C3D" w:rsidRDefault="0066161A" w:rsidP="00C47C3D">
      <w:pPr>
        <w:pStyle w:val="ListParagraph"/>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proofErr w:type="spellStart"/>
      <w:r w:rsidR="00CC18AA">
        <w:t>instagram</w:t>
      </w:r>
      <w:proofErr w:type="spellEnd"/>
      <w:r w:rsidR="00C21397">
        <w:t xml:space="preserve"> images </w:t>
      </w:r>
      <w:r>
        <w:t>(</w:t>
      </w:r>
      <w:r w:rsidR="00062053">
        <w:t>two phones side-by-side)</w:t>
      </w:r>
      <w:r w:rsidR="00BD40FF">
        <w:t xml:space="preserve"> </w:t>
      </w:r>
      <w:r w:rsidR="009A34F3">
        <w:br/>
      </w:r>
      <w:r w:rsidR="00380430">
        <w:t>(No trim needed)</w:t>
      </w:r>
    </w:p>
    <w:p w14:paraId="2AFE465F" w14:textId="77777777" w:rsidR="000105F6" w:rsidRDefault="000105F6" w:rsidP="000105F6">
      <w:pPr>
        <w:pStyle w:val="ListParagraph"/>
      </w:pPr>
    </w:p>
    <w:p w14:paraId="5D0FB90B" w14:textId="2E15478B" w:rsidR="003052BA" w:rsidRDefault="003052BA" w:rsidP="000105F6">
      <w:pPr>
        <w:pStyle w:val="ListParagraph"/>
        <w:ind w:left="360"/>
      </w:pPr>
      <w:r>
        <w:t>5 x PSD, 5 x PNG &amp; Working files (</w:t>
      </w:r>
      <w:r w:rsidR="000105F6">
        <w:t>you may include additional files</w:t>
      </w:r>
      <w:r>
        <w:t>)</w:t>
      </w:r>
    </w:p>
    <w:p w14:paraId="34C85B29" w14:textId="77777777" w:rsidR="00F621D8" w:rsidRDefault="00F621D8" w:rsidP="000105F6">
      <w:pPr>
        <w:pStyle w:val="ListParagraph"/>
        <w:ind w:left="360"/>
      </w:pPr>
    </w:p>
    <w:p w14:paraId="055E0DBD" w14:textId="77777777" w:rsidR="00F621D8" w:rsidRDefault="00F621D8" w:rsidP="000105F6">
      <w:pPr>
        <w:pStyle w:val="ListParagraph"/>
        <w:ind w:left="360"/>
      </w:pPr>
    </w:p>
    <w:p w14:paraId="1846C4FC" w14:textId="77777777" w:rsidR="00F621D8" w:rsidRDefault="00F621D8" w:rsidP="00F621D8">
      <w:pPr>
        <w:rPr>
          <w:color w:val="FF0000"/>
        </w:rPr>
      </w:pPr>
      <w:proofErr w:type="spellStart"/>
      <w:r w:rsidRPr="00C35C1A">
        <w:rPr>
          <w:color w:val="FF0000"/>
        </w:rPr>
        <w:t>Textfile</w:t>
      </w:r>
      <w:proofErr w:type="spellEnd"/>
      <w:r w:rsidRPr="00C35C1A">
        <w:rPr>
          <w:color w:val="FF0000"/>
        </w:rPr>
        <w:t xml:space="preserve">: DAY2_Text </w:t>
      </w:r>
      <w:proofErr w:type="spellStart"/>
      <w:r w:rsidRPr="00C35C1A">
        <w:rPr>
          <w:color w:val="FF0000"/>
        </w:rPr>
        <w:t>frontcover</w:t>
      </w:r>
      <w:proofErr w:type="spellEnd"/>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77777777" w:rsidR="00F621D8" w:rsidRPr="003C1617" w:rsidRDefault="00F621D8" w:rsidP="00F621D8">
      <w:pPr>
        <w:rPr>
          <w:rFonts w:ascii="Calibri" w:hAnsi="Calibri" w:cs="Times New Roman"/>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w:t>
      </w:r>
      <w:proofErr w:type="spellStart"/>
      <w:r>
        <w:rPr>
          <w:rFonts w:ascii="Calibri" w:hAnsi="Calibri" w:cs="Times New Roman"/>
          <w:color w:val="000000"/>
          <w:sz w:val="22"/>
          <w:lang w:val="en-US" w:eastAsia="nb-NO"/>
        </w:rPr>
        <w:t>myFKeffect</w:t>
      </w:r>
      <w:proofErr w:type="spellEnd"/>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1E02022A" w14:textId="77777777" w:rsidR="00F621D8" w:rsidRDefault="00F621D8" w:rsidP="00F621D8">
      <w:pPr>
        <w:rPr>
          <w:rFonts w:ascii="Calibri" w:hAnsi="Calibri" w:cs="Times New Roman"/>
          <w:color w:val="000000"/>
          <w:sz w:val="22"/>
          <w:lang w:val="en-US" w:eastAsia="nb-NO"/>
        </w:rPr>
      </w:pPr>
    </w:p>
    <w:p w14:paraId="4E19D940" w14:textId="77777777" w:rsidR="00F621D8" w:rsidRDefault="00F621D8" w:rsidP="00F621D8">
      <w:pPr>
        <w:rPr>
          <w:rFonts w:ascii="Calibri" w:hAnsi="Calibri" w:cs="Times New Roman"/>
          <w:color w:val="000000"/>
          <w:sz w:val="22"/>
          <w:lang w:val="en-US" w:eastAsia="nb-NO"/>
        </w:rPr>
      </w:pPr>
    </w:p>
    <w:p w14:paraId="50B05DD7" w14:textId="77777777" w:rsidR="00F621D8" w:rsidRDefault="00F621D8" w:rsidP="00F621D8">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190CE909" w14:textId="77777777" w:rsidR="00F621D8" w:rsidRDefault="00F621D8" w:rsidP="00F621D8">
      <w:pPr>
        <w:rPr>
          <w:rFonts w:ascii="Calibri" w:hAnsi="Calibri" w:cs="Times New Roman"/>
          <w:color w:val="000000"/>
          <w:sz w:val="22"/>
          <w:lang w:val="en-US" w:eastAsia="nb-NO"/>
        </w:rPr>
      </w:pPr>
    </w:p>
    <w:p w14:paraId="1F54AF46" w14:textId="77777777" w:rsidR="00F621D8" w:rsidRDefault="00F621D8" w:rsidP="00F621D8">
      <w:pPr>
        <w:rPr>
          <w:rFonts w:ascii="Calibri" w:hAnsi="Calibri" w:cs="Times New Roman"/>
          <w:color w:val="000000"/>
          <w:sz w:val="22"/>
          <w:lang w:val="en-US" w:eastAsia="nb-NO"/>
        </w:rPr>
      </w:pP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77777777" w:rsidR="00F621D8" w:rsidRDefault="00F621D8" w:rsidP="00F621D8">
      <w:pPr>
        <w:rPr>
          <w:color w:val="FF0000"/>
        </w:rPr>
      </w:pPr>
      <w:proofErr w:type="spellStart"/>
      <w:r>
        <w:rPr>
          <w:color w:val="FF0000"/>
        </w:rPr>
        <w:t>Textfile</w:t>
      </w:r>
      <w:proofErr w:type="spellEnd"/>
      <w:r>
        <w:rPr>
          <w:color w:val="FF0000"/>
        </w:rPr>
        <w:t>: page 2-3 infographic</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 xml:space="preserve">8977 participants </w:t>
      </w:r>
      <w:proofErr w:type="gramStart"/>
      <w:r w:rsidRPr="00CA12D2">
        <w:t>has</w:t>
      </w:r>
      <w:proofErr w:type="gramEnd"/>
      <w:r w:rsidRPr="00CA12D2">
        <w:t xml:space="preserve">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A836CD">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A836CD">
            <w:pPr>
              <w:rPr>
                <w:lang w:eastAsia="nb-NO"/>
              </w:rPr>
            </w:pPr>
            <w:r>
              <w:rPr>
                <w:lang w:eastAsia="nb-NO"/>
              </w:rPr>
              <w:t>Bangladesh</w:t>
            </w:r>
          </w:p>
        </w:tc>
      </w:tr>
      <w:tr w:rsidR="00F621D8" w14:paraId="65312E97" w14:textId="77777777" w:rsidTr="00A836CD">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A836CD">
            <w:pPr>
              <w:rPr>
                <w:lang w:eastAsia="nb-NO"/>
              </w:rPr>
            </w:pPr>
            <w:r>
              <w:rPr>
                <w:lang w:eastAsia="nb-NO"/>
              </w:rPr>
              <w:t>Brazil</w:t>
            </w:r>
          </w:p>
        </w:tc>
      </w:tr>
      <w:tr w:rsidR="00F621D8" w14:paraId="526EAF2B" w14:textId="77777777" w:rsidTr="00A836CD">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A836CD">
            <w:pPr>
              <w:rPr>
                <w:lang w:eastAsia="nb-NO"/>
              </w:rPr>
            </w:pPr>
            <w:r>
              <w:rPr>
                <w:lang w:eastAsia="nb-NO"/>
              </w:rPr>
              <w:t>Burundi</w:t>
            </w:r>
          </w:p>
        </w:tc>
      </w:tr>
      <w:tr w:rsidR="00F621D8" w14:paraId="4FEFBFF1" w14:textId="77777777" w:rsidTr="00A836CD">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A836CD">
            <w:pPr>
              <w:rPr>
                <w:lang w:eastAsia="nb-NO"/>
              </w:rPr>
            </w:pPr>
            <w:r>
              <w:rPr>
                <w:lang w:eastAsia="nb-NO"/>
              </w:rPr>
              <w:t>Cambodia</w:t>
            </w:r>
          </w:p>
        </w:tc>
      </w:tr>
      <w:tr w:rsidR="00F621D8" w14:paraId="07C09E1F" w14:textId="77777777" w:rsidTr="00A836CD">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A836CD">
            <w:pPr>
              <w:rPr>
                <w:lang w:eastAsia="nb-NO"/>
              </w:rPr>
            </w:pPr>
            <w:r>
              <w:rPr>
                <w:lang w:eastAsia="nb-NO"/>
              </w:rPr>
              <w:t>China</w:t>
            </w:r>
          </w:p>
        </w:tc>
      </w:tr>
      <w:tr w:rsidR="00F621D8" w14:paraId="2F8234AE" w14:textId="77777777" w:rsidTr="00A836CD">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A836CD">
            <w:pPr>
              <w:rPr>
                <w:lang w:eastAsia="nb-NO"/>
              </w:rPr>
            </w:pPr>
            <w:r>
              <w:rPr>
                <w:lang w:eastAsia="nb-NO"/>
              </w:rPr>
              <w:t>Colombia</w:t>
            </w:r>
          </w:p>
        </w:tc>
      </w:tr>
      <w:tr w:rsidR="00F621D8" w14:paraId="76988D11" w14:textId="77777777" w:rsidTr="00A836CD">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A836CD">
            <w:pPr>
              <w:rPr>
                <w:lang w:eastAsia="nb-NO"/>
              </w:rPr>
            </w:pPr>
            <w:r>
              <w:rPr>
                <w:lang w:eastAsia="nb-NO"/>
              </w:rPr>
              <w:t>Ethiopia</w:t>
            </w:r>
          </w:p>
        </w:tc>
      </w:tr>
      <w:tr w:rsidR="00F621D8" w14:paraId="2F466D8A" w14:textId="77777777" w:rsidTr="00A836CD">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A836CD">
            <w:pPr>
              <w:rPr>
                <w:lang w:eastAsia="nb-NO"/>
              </w:rPr>
            </w:pPr>
            <w:r>
              <w:rPr>
                <w:lang w:eastAsia="nb-NO"/>
              </w:rPr>
              <w:t>Guatemala</w:t>
            </w:r>
          </w:p>
        </w:tc>
      </w:tr>
      <w:tr w:rsidR="00F621D8" w14:paraId="5D1285F3" w14:textId="77777777" w:rsidTr="00A836CD">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A836CD">
            <w:pPr>
              <w:rPr>
                <w:lang w:eastAsia="nb-NO"/>
              </w:rPr>
            </w:pPr>
            <w:r>
              <w:rPr>
                <w:lang w:eastAsia="nb-NO"/>
              </w:rPr>
              <w:t>India</w:t>
            </w:r>
          </w:p>
        </w:tc>
      </w:tr>
      <w:tr w:rsidR="00F621D8" w14:paraId="4B11A04C" w14:textId="77777777" w:rsidTr="00A836CD">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A836CD">
            <w:pPr>
              <w:rPr>
                <w:lang w:eastAsia="nb-NO"/>
              </w:rPr>
            </w:pPr>
            <w:r>
              <w:rPr>
                <w:lang w:eastAsia="nb-NO"/>
              </w:rPr>
              <w:t>Kenya</w:t>
            </w:r>
          </w:p>
        </w:tc>
      </w:tr>
      <w:tr w:rsidR="00F621D8" w14:paraId="6049F270" w14:textId="77777777" w:rsidTr="00A836CD">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A836CD">
            <w:pPr>
              <w:rPr>
                <w:lang w:eastAsia="nb-NO"/>
              </w:rPr>
            </w:pPr>
            <w:r>
              <w:rPr>
                <w:lang w:eastAsia="nb-NO"/>
              </w:rPr>
              <w:t>Madagascar</w:t>
            </w:r>
          </w:p>
        </w:tc>
      </w:tr>
      <w:tr w:rsidR="00F621D8" w14:paraId="1E757D01" w14:textId="77777777" w:rsidTr="00A836CD">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A836CD">
            <w:pPr>
              <w:rPr>
                <w:lang w:eastAsia="nb-NO"/>
              </w:rPr>
            </w:pPr>
            <w:r>
              <w:rPr>
                <w:lang w:eastAsia="nb-NO"/>
              </w:rPr>
              <w:t>Malawi</w:t>
            </w:r>
          </w:p>
        </w:tc>
      </w:tr>
      <w:tr w:rsidR="00F621D8" w14:paraId="457E56C6" w14:textId="77777777" w:rsidTr="00A836CD">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A836CD">
            <w:pPr>
              <w:rPr>
                <w:lang w:eastAsia="nb-NO"/>
              </w:rPr>
            </w:pPr>
            <w:r>
              <w:rPr>
                <w:lang w:eastAsia="nb-NO"/>
              </w:rPr>
              <w:t>Mozambique</w:t>
            </w:r>
          </w:p>
        </w:tc>
      </w:tr>
      <w:tr w:rsidR="00F621D8" w14:paraId="46C5885D" w14:textId="77777777" w:rsidTr="00A836CD">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A836CD">
            <w:pPr>
              <w:rPr>
                <w:lang w:eastAsia="nb-NO"/>
              </w:rPr>
            </w:pPr>
            <w:r>
              <w:rPr>
                <w:lang w:eastAsia="nb-NO"/>
              </w:rPr>
              <w:t>Myanmar (Burma)</w:t>
            </w:r>
          </w:p>
        </w:tc>
      </w:tr>
      <w:tr w:rsidR="00F621D8" w14:paraId="4A69AD7D" w14:textId="77777777" w:rsidTr="00A836CD">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A836CD">
            <w:pPr>
              <w:rPr>
                <w:lang w:eastAsia="nb-NO"/>
              </w:rPr>
            </w:pPr>
            <w:r>
              <w:rPr>
                <w:lang w:eastAsia="nb-NO"/>
              </w:rPr>
              <w:t>Nepal</w:t>
            </w:r>
          </w:p>
        </w:tc>
      </w:tr>
      <w:tr w:rsidR="00F621D8" w14:paraId="2B621349" w14:textId="77777777" w:rsidTr="00A836CD">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A836CD">
            <w:pPr>
              <w:rPr>
                <w:lang w:eastAsia="nb-NO"/>
              </w:rPr>
            </w:pPr>
            <w:r>
              <w:rPr>
                <w:lang w:eastAsia="nb-NO"/>
              </w:rPr>
              <w:t>Nicaragua</w:t>
            </w:r>
          </w:p>
        </w:tc>
      </w:tr>
      <w:tr w:rsidR="00F621D8" w14:paraId="1BDA951A" w14:textId="77777777" w:rsidTr="00A836CD">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A836CD">
            <w:pPr>
              <w:rPr>
                <w:lang w:eastAsia="nb-NO"/>
              </w:rPr>
            </w:pPr>
            <w:r>
              <w:rPr>
                <w:lang w:eastAsia="nb-NO"/>
              </w:rPr>
              <w:t>Norway</w:t>
            </w:r>
          </w:p>
        </w:tc>
      </w:tr>
      <w:tr w:rsidR="00F621D8" w14:paraId="528F4B93" w14:textId="77777777" w:rsidTr="00A836CD">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A836CD">
            <w:pPr>
              <w:rPr>
                <w:lang w:eastAsia="nb-NO"/>
              </w:rPr>
            </w:pPr>
            <w:r>
              <w:rPr>
                <w:lang w:eastAsia="nb-NO"/>
              </w:rPr>
              <w:lastRenderedPageBreak/>
              <w:t>Rwanda</w:t>
            </w:r>
          </w:p>
        </w:tc>
      </w:tr>
      <w:tr w:rsidR="00F621D8" w14:paraId="381F6424" w14:textId="77777777" w:rsidTr="00A836CD">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A836CD">
            <w:pPr>
              <w:rPr>
                <w:lang w:eastAsia="nb-NO"/>
              </w:rPr>
            </w:pPr>
            <w:r>
              <w:rPr>
                <w:lang w:eastAsia="nb-NO"/>
              </w:rPr>
              <w:t>South Africa</w:t>
            </w:r>
          </w:p>
        </w:tc>
      </w:tr>
      <w:tr w:rsidR="00F621D8" w14:paraId="7F899286" w14:textId="77777777" w:rsidTr="00A836CD">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A836CD">
            <w:pPr>
              <w:rPr>
                <w:lang w:eastAsia="nb-NO"/>
              </w:rPr>
            </w:pPr>
            <w:r>
              <w:rPr>
                <w:lang w:eastAsia="nb-NO"/>
              </w:rPr>
              <w:t>Tanzania</w:t>
            </w:r>
          </w:p>
        </w:tc>
      </w:tr>
      <w:tr w:rsidR="00F621D8" w14:paraId="7E6EF313" w14:textId="77777777" w:rsidTr="00A836CD">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A836CD">
            <w:pPr>
              <w:rPr>
                <w:lang w:eastAsia="nb-NO"/>
              </w:rPr>
            </w:pPr>
            <w:r>
              <w:rPr>
                <w:lang w:eastAsia="nb-NO"/>
              </w:rPr>
              <w:t>Uganda</w:t>
            </w:r>
          </w:p>
        </w:tc>
      </w:tr>
      <w:tr w:rsidR="00F621D8" w14:paraId="425F0214" w14:textId="77777777" w:rsidTr="00A836CD">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A836CD">
            <w:pPr>
              <w:rPr>
                <w:lang w:eastAsia="nb-NO"/>
              </w:rPr>
            </w:pPr>
            <w:r>
              <w:rPr>
                <w:lang w:eastAsia="nb-NO"/>
              </w:rPr>
              <w:t>Vietnam</w:t>
            </w:r>
          </w:p>
        </w:tc>
      </w:tr>
      <w:tr w:rsidR="00F621D8" w14:paraId="0B575636" w14:textId="77777777" w:rsidTr="00A836CD">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A836CD">
            <w:pPr>
              <w:rPr>
                <w:lang w:eastAsia="nb-NO"/>
              </w:rPr>
            </w:pPr>
            <w:r>
              <w:rPr>
                <w:lang w:eastAsia="nb-NO"/>
              </w:rPr>
              <w:t>Zambia</w:t>
            </w:r>
          </w:p>
        </w:tc>
      </w:tr>
      <w:tr w:rsidR="00F621D8" w14:paraId="3681B516" w14:textId="77777777" w:rsidTr="00A836CD">
        <w:trPr>
          <w:trHeight w:val="300"/>
        </w:trPr>
        <w:tc>
          <w:tcPr>
            <w:tcW w:w="1673" w:type="dxa"/>
            <w:noWrap/>
            <w:tcMar>
              <w:top w:w="0" w:type="dxa"/>
              <w:left w:w="70" w:type="dxa"/>
              <w:bottom w:w="0" w:type="dxa"/>
              <w:right w:w="70" w:type="dxa"/>
            </w:tcMar>
            <w:vAlign w:val="bottom"/>
          </w:tcPr>
          <w:p w14:paraId="30931888" w14:textId="77777777" w:rsidR="00F621D8" w:rsidRDefault="00F621D8" w:rsidP="00A836CD">
            <w:pPr>
              <w:rPr>
                <w:lang w:eastAsia="nb-NO"/>
              </w:rPr>
            </w:pPr>
            <w:r>
              <w:rPr>
                <w:lang w:eastAsia="nb-NO"/>
              </w:rPr>
              <w:t>Zimbabwe</w:t>
            </w:r>
          </w:p>
          <w:p w14:paraId="1620D4C1" w14:textId="77777777" w:rsidR="00F621D8" w:rsidRDefault="00F621D8" w:rsidP="00A836CD">
            <w:pPr>
              <w:rPr>
                <w:lang w:eastAsia="nb-NO"/>
              </w:rPr>
            </w:pPr>
          </w:p>
          <w:p w14:paraId="048E9E33" w14:textId="77777777" w:rsidR="00F621D8" w:rsidRDefault="00F621D8" w:rsidP="00F621D8">
            <w:pPr>
              <w:pStyle w:val="ListParagraph"/>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A836CD">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A836CD">
                  <w:pPr>
                    <w:rPr>
                      <w:lang w:eastAsia="nb-NO"/>
                    </w:rPr>
                  </w:pPr>
                  <w:r>
                    <w:rPr>
                      <w:lang w:eastAsia="nb-NO"/>
                    </w:rPr>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A836CD">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A836CD">
                  <w:pPr>
                    <w:rPr>
                      <w:lang w:eastAsia="nb-NO"/>
                    </w:rPr>
                  </w:pPr>
                  <w:r>
                    <w:rPr>
                      <w:lang w:eastAsia="nb-NO"/>
                    </w:rPr>
                    <w:t>Percent</w:t>
                  </w:r>
                </w:p>
              </w:tc>
            </w:tr>
            <w:tr w:rsidR="00F621D8" w14:paraId="3C916F98"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77777777" w:rsidR="00F621D8" w:rsidRPr="008F3ADB" w:rsidRDefault="00F621D8" w:rsidP="00A836CD">
                  <w:pPr>
                    <w:rPr>
                      <w:lang w:eastAsia="nb-NO"/>
                    </w:rPr>
                  </w:pPr>
                  <w:proofErr w:type="spellStart"/>
                  <w:r w:rsidRPr="008F3ADB">
                    <w:rPr>
                      <w:lang w:eastAsia="nb-NO"/>
                    </w:rPr>
                    <w:t>Profesionals</w:t>
                  </w:r>
                  <w:proofErr w:type="spellEnd"/>
                  <w:r w:rsidRPr="008F3ADB">
                    <w:rPr>
                      <w:lang w:eastAsia="nb-NO"/>
                    </w:rPr>
                    <w:t xml:space="preserve">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A836CD">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A836CD">
                  <w:pPr>
                    <w:jc w:val="right"/>
                    <w:rPr>
                      <w:lang w:eastAsia="nb-NO"/>
                    </w:rPr>
                  </w:pPr>
                  <w:r>
                    <w:rPr>
                      <w:lang w:eastAsia="nb-NO"/>
                    </w:rPr>
                    <w:t>18 %</w:t>
                  </w:r>
                </w:p>
              </w:tc>
            </w:tr>
            <w:tr w:rsidR="00F621D8" w14:paraId="23C80A96"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77777777" w:rsidR="00F621D8" w:rsidRDefault="00F621D8" w:rsidP="00A836CD">
                  <w:pPr>
                    <w:rPr>
                      <w:lang w:eastAsia="nb-NO"/>
                    </w:rPr>
                  </w:pPr>
                  <w:proofErr w:type="spellStart"/>
                  <w:r w:rsidRPr="008F3ADB">
                    <w:rPr>
                      <w:lang w:eastAsia="nb-NO"/>
                    </w:rPr>
                    <w:t>Profesionals</w:t>
                  </w:r>
                  <w:proofErr w:type="spellEnd"/>
                  <w:r w:rsidRPr="008F3ADB">
                    <w:rPr>
                      <w:lang w:eastAsia="nb-NO"/>
                    </w:rPr>
                    <w:t xml:space="preserve">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A836CD">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A836CD">
                  <w:pPr>
                    <w:jc w:val="right"/>
                    <w:rPr>
                      <w:lang w:eastAsia="nb-NO"/>
                    </w:rPr>
                  </w:pPr>
                  <w:r>
                    <w:rPr>
                      <w:lang w:eastAsia="nb-NO"/>
                    </w:rPr>
                    <w:t>21 %</w:t>
                  </w:r>
                </w:p>
              </w:tc>
            </w:tr>
            <w:tr w:rsidR="00F621D8" w14:paraId="11C51615"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A836CD">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A836CD">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A836CD">
                  <w:pPr>
                    <w:jc w:val="right"/>
                    <w:rPr>
                      <w:lang w:eastAsia="nb-NO"/>
                    </w:rPr>
                  </w:pPr>
                  <w:r>
                    <w:rPr>
                      <w:lang w:eastAsia="nb-NO"/>
                    </w:rPr>
                    <w:t>61 %</w:t>
                  </w:r>
                </w:p>
              </w:tc>
            </w:tr>
            <w:tr w:rsidR="00F621D8" w14:paraId="769FB560"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A836CD">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A836CD">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A836CD">
                  <w:pPr>
                    <w:rPr>
                      <w:lang w:eastAsia="nb-NO"/>
                    </w:rPr>
                  </w:pPr>
                  <w:r>
                    <w:rPr>
                      <w:lang w:eastAsia="nb-NO"/>
                    </w:rPr>
                    <w:t> </w:t>
                  </w:r>
                </w:p>
              </w:tc>
            </w:tr>
            <w:tr w:rsidR="00F621D8" w14:paraId="699E411B" w14:textId="77777777" w:rsidTr="00A836CD">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A836CD">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A836CD">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A836CD">
                  <w:pPr>
                    <w:jc w:val="right"/>
                    <w:rPr>
                      <w:lang w:eastAsia="nb-NO"/>
                    </w:rPr>
                  </w:pPr>
                  <w:r>
                    <w:rPr>
                      <w:lang w:eastAsia="nb-NO"/>
                    </w:rPr>
                    <w:t>100 %</w:t>
                  </w:r>
                </w:p>
              </w:tc>
            </w:tr>
          </w:tbl>
          <w:p w14:paraId="77348FE8" w14:textId="77777777" w:rsidR="00F621D8" w:rsidRDefault="00F621D8" w:rsidP="00A836CD">
            <w:pPr>
              <w:rPr>
                <w:rFonts w:ascii="Times New Roman" w:hAnsi="Times New Roman" w:cs="Times New Roman"/>
                <w:szCs w:val="20"/>
                <w:lang w:eastAsia="nb-NO"/>
              </w:rPr>
            </w:pPr>
          </w:p>
        </w:tc>
      </w:tr>
    </w:tbl>
    <w:p w14:paraId="290CE5EF" w14:textId="77777777" w:rsidR="00F621D8" w:rsidRDefault="00F621D8" w:rsidP="00F621D8">
      <w:pPr>
        <w:rPr>
          <w:color w:val="FF0000"/>
        </w:rPr>
      </w:pPr>
    </w:p>
    <w:p w14:paraId="6EDDCC9A" w14:textId="77777777" w:rsidR="00F621D8" w:rsidRDefault="00F621D8" w:rsidP="00F621D8">
      <w:pPr>
        <w:rPr>
          <w:color w:val="FF0000"/>
        </w:rPr>
      </w:pPr>
      <w:r>
        <w:rPr>
          <w:color w:val="FF0000"/>
        </w:rPr>
        <w:t>--------------</w:t>
      </w:r>
    </w:p>
    <w:p w14:paraId="4DFF146C" w14:textId="77777777" w:rsidR="00F621D8" w:rsidRDefault="00F621D8" w:rsidP="00F621D8">
      <w:pPr>
        <w:rPr>
          <w:color w:val="FF0000"/>
        </w:rPr>
      </w:pPr>
    </w:p>
    <w:p w14:paraId="4DBF6367" w14:textId="77777777" w:rsidR="00F621D8" w:rsidRDefault="00F621D8" w:rsidP="00F621D8">
      <w:pPr>
        <w:rPr>
          <w:color w:val="FF0000"/>
        </w:rPr>
      </w:pPr>
      <w:proofErr w:type="spellStart"/>
      <w:r>
        <w:rPr>
          <w:color w:val="FF0000"/>
        </w:rPr>
        <w:t>Textfile</w:t>
      </w:r>
      <w:proofErr w:type="spellEnd"/>
      <w:r>
        <w:rPr>
          <w:color w:val="FF0000"/>
        </w:rPr>
        <w:t>: page 2-3 My FK effect introduction</w:t>
      </w:r>
    </w:p>
    <w:p w14:paraId="42553D09" w14:textId="77777777" w:rsidR="00F621D8" w:rsidRDefault="00F621D8" w:rsidP="00F621D8">
      <w:pPr>
        <w:rPr>
          <w:color w:val="FF0000"/>
        </w:rPr>
      </w:pPr>
    </w:p>
    <w:p w14:paraId="5B135B35"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109EF166" w14:textId="77777777" w:rsidR="00F621D8" w:rsidRDefault="00F621D8" w:rsidP="00F621D8">
      <w:pPr>
        <w:rPr>
          <w:lang w:val="en-US"/>
        </w:rPr>
      </w:pPr>
      <w:r>
        <w:rPr>
          <w:lang w:val="en-US"/>
        </w:rPr>
        <w:t>What is #</w:t>
      </w:r>
      <w:proofErr w:type="spellStart"/>
      <w:r>
        <w:rPr>
          <w:lang w:val="en-US"/>
        </w:rPr>
        <w:t>myFKeffect</w:t>
      </w:r>
      <w:proofErr w:type="spellEnd"/>
    </w:p>
    <w:p w14:paraId="3C9F942C" w14:textId="77777777" w:rsidR="00F621D8" w:rsidRDefault="00F621D8" w:rsidP="00F621D8">
      <w:pPr>
        <w:rPr>
          <w:lang w:val="en-US"/>
        </w:rPr>
      </w:pPr>
    </w:p>
    <w:p w14:paraId="510425B7"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77777777" w:rsidR="00F621D8" w:rsidRDefault="00F621D8" w:rsidP="00F621D8">
      <w:pPr>
        <w:rPr>
          <w:lang w:val="en-US"/>
        </w:rPr>
      </w:pPr>
      <w:r>
        <w:rPr>
          <w:rFonts w:ascii="Times New Roman" w:hAnsi="Times New Roman" w:cs="Times New Roman"/>
          <w:i/>
          <w:color w:val="FF0000"/>
        </w:rPr>
        <w:t xml:space="preserve">Paragraph </w:t>
      </w:r>
      <w:proofErr w:type="spellStart"/>
      <w:proofErr w:type="gramStart"/>
      <w:r>
        <w:rPr>
          <w:rFonts w:ascii="Times New Roman" w:hAnsi="Times New Roman" w:cs="Times New Roman"/>
          <w:i/>
          <w:color w:val="FF0000"/>
        </w:rPr>
        <w:t>Style:Title</w:t>
      </w:r>
      <w:proofErr w:type="spellEnd"/>
      <w:proofErr w:type="gramEnd"/>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3D2958A5" w14:textId="77777777" w:rsidR="00F621D8" w:rsidRPr="00B1048C" w:rsidRDefault="00F621D8" w:rsidP="00F621D8">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63A7A3F" w14:textId="77777777" w:rsidR="00F621D8" w:rsidRDefault="00F621D8" w:rsidP="00F621D8">
      <w:pPr>
        <w:rPr>
          <w:lang w:val="en-US"/>
        </w:rPr>
      </w:pP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t>--------------</w:t>
      </w:r>
    </w:p>
    <w:p w14:paraId="749CE70E" w14:textId="77777777" w:rsidR="00F621D8" w:rsidRDefault="00F621D8" w:rsidP="00F621D8">
      <w:pPr>
        <w:rPr>
          <w:color w:val="FF0000"/>
          <w:lang w:val="en-US"/>
        </w:rPr>
      </w:pPr>
    </w:p>
    <w:p w14:paraId="425908A2"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4-5</w:t>
      </w:r>
    </w:p>
    <w:p w14:paraId="6CAD1520" w14:textId="77777777" w:rsidR="00F621D8" w:rsidRDefault="00F621D8" w:rsidP="00F621D8">
      <w:pPr>
        <w:rPr>
          <w:color w:val="FF0000"/>
          <w:lang w:val="en-US"/>
        </w:rPr>
      </w:pPr>
    </w:p>
    <w:p w14:paraId="47106A81" w14:textId="77777777" w:rsidR="00F621D8"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5BD2B6B2" w14:textId="77777777" w:rsidR="00F621D8" w:rsidRPr="00903AA6" w:rsidRDefault="00F621D8" w:rsidP="00F621D8">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w:t>
      </w:r>
      <w:r>
        <w:rPr>
          <w:rFonts w:ascii="Times New Roman" w:hAnsi="Times New Roman" w:cs="Times New Roman"/>
        </w:rPr>
        <w:t xml:space="preserve">– </w:t>
      </w:r>
      <w:r>
        <w:t>Ly Bui</w:t>
      </w:r>
    </w:p>
    <w:p w14:paraId="3DB7B0B8" w14:textId="77777777" w:rsidR="00F621D8" w:rsidRDefault="00F621D8" w:rsidP="00F621D8">
      <w:pPr>
        <w:pStyle w:val="Heading2"/>
        <w:rPr>
          <w:i/>
          <w:lang w:val="en-US"/>
        </w:rPr>
      </w:pPr>
    </w:p>
    <w:p w14:paraId="4B034574" w14:textId="77777777" w:rsidR="00F621D8" w:rsidRPr="00DC3182" w:rsidRDefault="00F621D8" w:rsidP="00F621D8">
      <w:pPr>
        <w:rPr>
          <w:lang w:val="en-US"/>
        </w:rPr>
      </w:pPr>
    </w:p>
    <w:p w14:paraId="578C5F56"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3F324B2C" w14:textId="77777777"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w:t>
      </w:r>
      <w:proofErr w:type="spellStart"/>
      <w:r w:rsidRPr="00331613">
        <w:rPr>
          <w:lang w:val="en-US"/>
        </w:rPr>
        <w:t>programme</w:t>
      </w:r>
      <w:proofErr w:type="spellEnd"/>
      <w:r w:rsidRPr="00331613">
        <w:rPr>
          <w:lang w:val="en-US"/>
        </w:rPr>
        <w:t xml:space="preserve"> is an eye-opening experience for me</w:t>
      </w:r>
    </w:p>
    <w:p w14:paraId="077AA42A" w14:textId="77777777" w:rsidR="00F621D8" w:rsidRDefault="00F621D8" w:rsidP="00F621D8">
      <w:pPr>
        <w:rPr>
          <w:lang w:val="en-US"/>
        </w:rPr>
      </w:pPr>
    </w:p>
    <w:p w14:paraId="06F8962F"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77777777" w:rsidR="00F621D8" w:rsidRDefault="00F621D8" w:rsidP="00F621D8">
      <w:pPr>
        <w:rPr>
          <w:lang w:val="en-US"/>
        </w:rPr>
      </w:pPr>
      <w:r w:rsidRPr="00331613">
        <w:rPr>
          <w:noProof/>
          <w:lang w:val="en-US"/>
        </w:rPr>
        <mc:AlternateContent>
          <mc:Choice Requires="wps">
            <w:drawing>
              <wp:anchor distT="45720" distB="45720" distL="114300" distR="114300" simplePos="0" relativeHeight="251659264" behindDoc="0" locked="0" layoutInCell="1" allowOverlap="1" wp14:anchorId="2DDFBDE5" wp14:editId="7B84D6F3">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F621D8" w:rsidRDefault="00F621D8" w:rsidP="00F621D8">
                            <w:pPr>
                              <w:rPr>
                                <w:lang w:val="en-US"/>
                              </w:rPr>
                            </w:pPr>
                            <w:r>
                              <w:rPr>
                                <w:lang w:val="en-US"/>
                              </w:rPr>
                              <w:t>Project: Improving Health of low income women in Nepal and for Vietnam</w:t>
                            </w:r>
                          </w:p>
                          <w:p w14:paraId="0F24292F" w14:textId="77777777" w:rsidR="00F621D8" w:rsidRDefault="00F621D8" w:rsidP="00F621D8">
                            <w:pPr>
                              <w:rPr>
                                <w:lang w:val="en-US"/>
                              </w:rPr>
                            </w:pPr>
                            <w:r>
                              <w:rPr>
                                <w:lang w:val="en-US"/>
                              </w:rPr>
                              <w:t>Partners: Integrated Rural Health Development Training Centre (IRHDTC) and Life Centre</w:t>
                            </w:r>
                          </w:p>
                          <w:p w14:paraId="794CBC0C" w14:textId="77777777" w:rsidR="00F621D8" w:rsidRDefault="00F621D8"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F621D8" w:rsidRDefault="00F621D8" w:rsidP="00F621D8">
                            <w:pPr>
                              <w:rPr>
                                <w:lang w:val="en-US"/>
                              </w:rPr>
                            </w:pPr>
                            <w:r>
                              <w:rPr>
                                <w:lang w:val="en-US"/>
                              </w:rPr>
                              <w:t>Exchange: Vietnam and Nepal</w:t>
                            </w:r>
                          </w:p>
                          <w:p w14:paraId="4AE451E7" w14:textId="77777777" w:rsidR="00F621D8" w:rsidRDefault="00F621D8" w:rsidP="00F621D8">
                            <w:pPr>
                              <w:rPr>
                                <w:lang w:val="en-US"/>
                              </w:rPr>
                            </w:pPr>
                            <w:r>
                              <w:rPr>
                                <w:lang w:val="en-US"/>
                              </w:rPr>
                              <w:t>Year: 2017</w:t>
                            </w:r>
                          </w:p>
                          <w:p w14:paraId="3426E788" w14:textId="77777777" w:rsidR="00F621D8" w:rsidRDefault="00F621D8" w:rsidP="00F621D8">
                            <w:pPr>
                              <w:rPr>
                                <w:lang w:val="en-US"/>
                              </w:rPr>
                            </w:pPr>
                          </w:p>
                          <w:p w14:paraId="538D135D" w14:textId="77777777" w:rsidR="00F621D8" w:rsidRDefault="00F621D8" w:rsidP="00F621D8">
                            <w:pPr>
                              <w:rPr>
                                <w:lang w:val="en-US"/>
                              </w:rPr>
                            </w:pPr>
                          </w:p>
                          <w:p w14:paraId="662CB126" w14:textId="77777777" w:rsidR="00F621D8" w:rsidRPr="00331613" w:rsidRDefault="00F621D8" w:rsidP="00F621D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0DB26047" w14:textId="77777777" w:rsidR="00F621D8" w:rsidRDefault="00F621D8" w:rsidP="00F621D8">
                      <w:pPr>
                        <w:rPr>
                          <w:lang w:val="en-US"/>
                        </w:rPr>
                      </w:pPr>
                      <w:r>
                        <w:rPr>
                          <w:lang w:val="en-US"/>
                        </w:rPr>
                        <w:t>Project: Improving Health of low income women in Nepal and for Vietnam</w:t>
                      </w:r>
                    </w:p>
                    <w:p w14:paraId="0F24292F" w14:textId="77777777" w:rsidR="00F621D8" w:rsidRDefault="00F621D8" w:rsidP="00F621D8">
                      <w:pPr>
                        <w:rPr>
                          <w:lang w:val="en-US"/>
                        </w:rPr>
                      </w:pPr>
                      <w:r>
                        <w:rPr>
                          <w:lang w:val="en-US"/>
                        </w:rPr>
                        <w:t>Partners: Integrated Rural Health Development Training Centre (IRHDTC) and Life Centre</w:t>
                      </w:r>
                    </w:p>
                    <w:p w14:paraId="794CBC0C" w14:textId="77777777" w:rsidR="00F621D8" w:rsidRDefault="00F621D8" w:rsidP="00F621D8">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FD71F9C" w14:textId="77777777" w:rsidR="00F621D8" w:rsidRDefault="00F621D8" w:rsidP="00F621D8">
                      <w:pPr>
                        <w:rPr>
                          <w:lang w:val="en-US"/>
                        </w:rPr>
                      </w:pPr>
                      <w:r>
                        <w:rPr>
                          <w:lang w:val="en-US"/>
                        </w:rPr>
                        <w:t>Exchange: Vietnam and Nepal</w:t>
                      </w:r>
                    </w:p>
                    <w:p w14:paraId="4AE451E7" w14:textId="77777777" w:rsidR="00F621D8" w:rsidRDefault="00F621D8" w:rsidP="00F621D8">
                      <w:pPr>
                        <w:rPr>
                          <w:lang w:val="en-US"/>
                        </w:rPr>
                      </w:pPr>
                      <w:r>
                        <w:rPr>
                          <w:lang w:val="en-US"/>
                        </w:rPr>
                        <w:t>Year: 2017</w:t>
                      </w:r>
                    </w:p>
                    <w:p w14:paraId="3426E788" w14:textId="77777777" w:rsidR="00F621D8" w:rsidRDefault="00F621D8" w:rsidP="00F621D8">
                      <w:pPr>
                        <w:rPr>
                          <w:lang w:val="en-US"/>
                        </w:rPr>
                      </w:pPr>
                    </w:p>
                    <w:p w14:paraId="538D135D" w14:textId="77777777" w:rsidR="00F621D8" w:rsidRDefault="00F621D8" w:rsidP="00F621D8">
                      <w:pPr>
                        <w:rPr>
                          <w:lang w:val="en-US"/>
                        </w:rPr>
                      </w:pPr>
                    </w:p>
                    <w:p w14:paraId="662CB126" w14:textId="77777777" w:rsidR="00F621D8" w:rsidRPr="00331613" w:rsidRDefault="00F621D8" w:rsidP="00F621D8">
                      <w:pPr>
                        <w:rPr>
                          <w:lang w:val="en-US"/>
                        </w:rPr>
                      </w:pPr>
                    </w:p>
                  </w:txbxContent>
                </v:textbox>
                <w10:wrap type="square" anchorx="margin"/>
              </v:shape>
            </w:pict>
          </mc:Fallback>
        </mc:AlternateContent>
      </w:r>
      <w:r>
        <w:rPr>
          <w:lang w:val="en-US"/>
        </w:rPr>
        <w:t xml:space="preserve">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w:t>
      </w:r>
      <w:proofErr w:type="spellStart"/>
      <w:r>
        <w:rPr>
          <w:lang w:val="en-US"/>
        </w:rPr>
        <w:t>programmes</w:t>
      </w:r>
      <w:proofErr w:type="spellEnd"/>
      <w:r>
        <w:rPr>
          <w:lang w:val="en-US"/>
        </w:rPr>
        <w:t>.</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says Ly when she describes her most prominent #</w:t>
      </w:r>
      <w:proofErr w:type="spellStart"/>
      <w:r>
        <w:rPr>
          <w:lang w:val="en-US"/>
        </w:rPr>
        <w:t>myFKeffect</w:t>
      </w:r>
      <w:proofErr w:type="spellEnd"/>
      <w:r>
        <w:rPr>
          <w:lang w:val="en-US"/>
        </w:rPr>
        <w:t xml:space="preserve">. </w:t>
      </w:r>
    </w:p>
    <w:p w14:paraId="0455629A" w14:textId="77777777"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AB47128" w14:textId="77777777"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5765E2BF" w14:textId="77777777" w:rsidR="00F621D8" w:rsidRDefault="00F621D8" w:rsidP="00F621D8">
      <w:pPr>
        <w:rPr>
          <w:lang w:val="en-US"/>
        </w:rPr>
      </w:pPr>
      <w:r>
        <w:rPr>
          <w:lang w:val="en-US"/>
        </w:rPr>
        <w:t xml:space="preserve">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exiting, but vitally important to achieve development. </w:t>
      </w:r>
    </w:p>
    <w:p w14:paraId="7AB8A3B5" w14:textId="77777777"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77777777" w:rsidR="00F621D8" w:rsidRPr="005B01B1" w:rsidRDefault="00F621D8" w:rsidP="00F621D8">
      <w:pPr>
        <w:rPr>
          <w:lang w:val="en-US"/>
        </w:rPr>
      </w:pPr>
    </w:p>
    <w:p w14:paraId="343AF782" w14:textId="77777777" w:rsidR="00F621D8" w:rsidRDefault="00F621D8" w:rsidP="00F621D8">
      <w:pPr>
        <w:rPr>
          <w:color w:val="FF0000"/>
        </w:rPr>
      </w:pPr>
      <w:r>
        <w:rPr>
          <w:color w:val="FF0000"/>
        </w:rPr>
        <w:t>--------------</w:t>
      </w:r>
    </w:p>
    <w:p w14:paraId="55361815" w14:textId="77777777" w:rsidR="00F621D8" w:rsidRDefault="00F621D8" w:rsidP="00F621D8">
      <w:pPr>
        <w:rPr>
          <w:color w:val="FF0000"/>
          <w:lang w:val="en-US"/>
        </w:rPr>
      </w:pPr>
    </w:p>
    <w:p w14:paraId="1746C003" w14:textId="77777777" w:rsidR="00F621D8" w:rsidRDefault="00F621D8" w:rsidP="00F621D8">
      <w:pPr>
        <w:rPr>
          <w:color w:val="FF0000"/>
          <w:lang w:val="en-US"/>
        </w:rPr>
      </w:pPr>
      <w:proofErr w:type="spellStart"/>
      <w:r>
        <w:rPr>
          <w:color w:val="FF0000"/>
          <w:lang w:val="en-US"/>
        </w:rPr>
        <w:t>Textfile</w:t>
      </w:r>
      <w:proofErr w:type="spellEnd"/>
      <w:r>
        <w:rPr>
          <w:color w:val="FF0000"/>
          <w:lang w:val="en-US"/>
        </w:rPr>
        <w:t>: text page 6-7</w:t>
      </w:r>
    </w:p>
    <w:p w14:paraId="1040F987" w14:textId="77777777" w:rsidR="00F621D8" w:rsidRDefault="00F621D8" w:rsidP="00F621D8">
      <w:pPr>
        <w:rPr>
          <w:color w:val="FF0000"/>
          <w:lang w:val="en-US"/>
        </w:rPr>
      </w:pPr>
    </w:p>
    <w:p w14:paraId="27B159A1" w14:textId="77777777" w:rsidR="00F621D8" w:rsidRDefault="00F621D8" w:rsidP="00F621D8">
      <w:pPr>
        <w:rPr>
          <w:rFonts w:ascii="Times New Roman" w:hAnsi="Times New Roman" w:cs="Times New Roman"/>
          <w:i/>
          <w:color w:val="FF0000"/>
        </w:rPr>
      </w:pPr>
    </w:p>
    <w:p w14:paraId="59C8480F" w14:textId="77777777" w:rsidR="00F621D8" w:rsidRPr="002A7789" w:rsidRDefault="00F621D8" w:rsidP="00F621D8">
      <w:pPr>
        <w:spacing w:before="240"/>
        <w:rPr>
          <w:rFonts w:ascii="Times New Roman" w:hAnsi="Times New Roman" w:cs="Times New Roman"/>
          <w:i/>
          <w:color w:val="FF0000"/>
        </w:rPr>
      </w:pPr>
      <w:r w:rsidRPr="002A7789">
        <w:rPr>
          <w:rFonts w:ascii="Times New Roman" w:hAnsi="Times New Roman" w:cs="Times New Roman"/>
          <w:i/>
          <w:color w:val="FF0000"/>
        </w:rPr>
        <w:lastRenderedPageBreak/>
        <w:t xml:space="preserve">Paragraph Style: Header </w:t>
      </w:r>
      <w:r>
        <w:rPr>
          <w:rFonts w:ascii="Times New Roman" w:hAnsi="Times New Roman" w:cs="Times New Roman"/>
          <w:i/>
          <w:color w:val="FF0000"/>
        </w:rPr>
        <w:t>(This is Name of Person, and should be with PORTRAIT)</w:t>
      </w:r>
    </w:p>
    <w:p w14:paraId="738147BB" w14:textId="77777777" w:rsidR="00F621D8" w:rsidRPr="002A7789" w:rsidRDefault="00F621D8" w:rsidP="00F621D8">
      <w:pPr>
        <w:rPr>
          <w:rFonts w:ascii="Times New Roman" w:hAnsi="Times New Roman" w:cs="Times New Roman"/>
        </w:rPr>
      </w:pPr>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 </w:t>
      </w:r>
      <w:proofErr w:type="spellStart"/>
      <w:r w:rsidRPr="002A7789">
        <w:rPr>
          <w:rFonts w:ascii="Times New Roman" w:hAnsi="Times New Roman" w:cs="Times New Roman"/>
        </w:rPr>
        <w:t>Marte</w:t>
      </w:r>
      <w:proofErr w:type="spellEnd"/>
      <w:r w:rsidRPr="002A7789">
        <w:rPr>
          <w:rFonts w:ascii="Times New Roman" w:hAnsi="Times New Roman" w:cs="Times New Roman"/>
        </w:rPr>
        <w:t xml:space="preserve"> </w:t>
      </w:r>
      <w:proofErr w:type="spellStart"/>
      <w:r w:rsidRPr="002A7789">
        <w:rPr>
          <w:rFonts w:ascii="Times New Roman" w:hAnsi="Times New Roman" w:cs="Times New Roman"/>
        </w:rPr>
        <w:t>Steiro</w:t>
      </w:r>
      <w:proofErr w:type="spellEnd"/>
    </w:p>
    <w:p w14:paraId="41A9BA6F" w14:textId="77777777" w:rsidR="00F621D8" w:rsidRDefault="00F621D8" w:rsidP="00F621D8">
      <w:pPr>
        <w:rPr>
          <w:rFonts w:ascii="Times New Roman" w:hAnsi="Times New Roman" w:cs="Times New Roman"/>
        </w:rPr>
      </w:pPr>
    </w:p>
    <w:p w14:paraId="27620493"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77777777" w:rsidR="00F621D8" w:rsidRPr="002A7789" w:rsidRDefault="00F621D8" w:rsidP="00F621D8">
      <w:pPr>
        <w:rPr>
          <w:rFonts w:ascii="Times New Roman" w:hAnsi="Times New Roman" w:cs="Times New Roman"/>
        </w:rPr>
      </w:pPr>
      <w:r w:rsidRPr="00C21346">
        <w:rPr>
          <w:rFonts w:ascii="Times New Roman" w:hAnsi="Times New Roman" w:cs="Times New Roman"/>
          <w:i/>
        </w:rPr>
        <w:t>It is important to respect and accept</w:t>
      </w:r>
    </w:p>
    <w:p w14:paraId="6667BBD8" w14:textId="77777777" w:rsidR="00F621D8" w:rsidRDefault="00F621D8" w:rsidP="00F621D8">
      <w:pPr>
        <w:rPr>
          <w:rFonts w:ascii="Times New Roman" w:hAnsi="Times New Roman" w:cs="Times New Roman"/>
        </w:rPr>
      </w:pPr>
    </w:p>
    <w:p w14:paraId="349E388B" w14:textId="77777777" w:rsidR="00F621D8" w:rsidRDefault="00F621D8" w:rsidP="00F621D8">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34EBF5A1" w14:textId="77777777" w:rsidR="00F621D8" w:rsidRDefault="00F621D8" w:rsidP="00F621D8">
      <w:pPr>
        <w:rPr>
          <w:rFonts w:ascii="Times New Roman" w:hAnsi="Times New Roman" w:cs="Times New Roman"/>
        </w:rPr>
      </w:pPr>
    </w:p>
    <w:p w14:paraId="5B3ADFC1" w14:textId="77777777"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77777777" w:rsidR="00F621D8" w:rsidRPr="00C21346" w:rsidRDefault="00F621D8" w:rsidP="00F621D8">
      <w:pPr>
        <w:rPr>
          <w:rFonts w:ascii="Times New Roman" w:hAnsi="Times New Roman" w:cs="Times New Roman"/>
        </w:rPr>
      </w:pPr>
      <w:r w:rsidRPr="00C21346">
        <w:rPr>
          <w:rFonts w:ascii="Times New Roman" w:hAnsi="Times New Roman" w:cs="Times New Roman"/>
          <w:noProof/>
          <w:lang w:val="en-US"/>
        </w:rPr>
        <mc:AlternateContent>
          <mc:Choice Requires="wps">
            <w:drawing>
              <wp:anchor distT="365760" distB="365760" distL="365760" distR="365760" simplePos="0" relativeHeight="251660288" behindDoc="0" locked="0" layoutInCell="1" allowOverlap="1" wp14:anchorId="32372389" wp14:editId="085B10F8">
                <wp:simplePos x="0" y="0"/>
                <wp:positionH relativeFrom="margin">
                  <wp:align>right</wp:align>
                </wp:positionH>
                <wp:positionV relativeFrom="margin">
                  <wp:posOffset>843280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F621D8" w:rsidRPr="00954074" w:rsidRDefault="00F621D8"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2389" id="Tekstboks 137" o:spid="_x0000_s1027" type="#_x0000_t202" style="position:absolute;margin-left:104pt;margin-top:66.4pt;width:155.2pt;height:115.5pt;z-index:25166028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" filled="f" stroked="f" strokeweight=".5pt">
                <v:textbox inset="0,0,0,0">
                  <w:txbxContent>
                    <w:p w14:paraId="789E3FBB" w14:textId="77777777" w:rsidR="00F621D8" w:rsidRPr="00954074" w:rsidRDefault="00F621D8"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xml:space="preserve">”, says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w:t>
      </w:r>
      <w:proofErr w:type="spellStart"/>
      <w:r w:rsidRPr="00C21346">
        <w:rPr>
          <w:rFonts w:ascii="Times New Roman" w:hAnsi="Times New Roman" w:cs="Times New Roman"/>
        </w:rPr>
        <w:t>Steiro</w:t>
      </w:r>
      <w:proofErr w:type="spellEnd"/>
      <w:r w:rsidRPr="00C21346">
        <w:rPr>
          <w:rFonts w:ascii="Times New Roman" w:hAnsi="Times New Roman" w:cs="Times New Roman"/>
        </w:rPr>
        <w:t xml:space="preserve"> from Lier</w:t>
      </w:r>
      <w:r>
        <w:rPr>
          <w:rFonts w:ascii="Times New Roman" w:hAnsi="Times New Roman" w:cs="Times New Roman"/>
        </w:rPr>
        <w:t>, Norway</w:t>
      </w:r>
      <w:r w:rsidRPr="00C21346">
        <w:rPr>
          <w:rFonts w:ascii="Times New Roman" w:hAnsi="Times New Roman" w:cs="Times New Roman"/>
        </w:rPr>
        <w:t xml:space="preserve">. Currently in Harare, Zimbabwe,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proofErr w:type="spellStart"/>
      <w:r>
        <w:rPr>
          <w:rFonts w:ascii="Times New Roman" w:hAnsi="Times New Roman" w:cs="Times New Roman"/>
        </w:rPr>
        <w:t>Marte</w:t>
      </w:r>
      <w:proofErr w:type="spellEnd"/>
      <w:r w:rsidRPr="00C21346">
        <w:rPr>
          <w:rFonts w:ascii="Times New Roman" w:hAnsi="Times New Roman" w:cs="Times New Roman"/>
        </w:rPr>
        <w:t xml:space="preserve"> delivers training and reaches out to new members and stakeholders. </w:t>
      </w:r>
    </w:p>
    <w:p w14:paraId="2524AE11" w14:textId="77777777"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 xml:space="preserve">African Studies. With this exchange </w:t>
      </w:r>
      <w:proofErr w:type="gramStart"/>
      <w:r w:rsidRPr="00C21346">
        <w:rPr>
          <w:rFonts w:ascii="Times New Roman" w:hAnsi="Times New Roman" w:cs="Times New Roman"/>
        </w:rPr>
        <w:t>program</w:t>
      </w:r>
      <w:r>
        <w:rPr>
          <w:rFonts w:ascii="Times New Roman" w:hAnsi="Times New Roman" w:cs="Times New Roman"/>
        </w:rPr>
        <w:t>me</w:t>
      </w:r>
      <w:proofErr w:type="gramEnd"/>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 xml:space="preserve">This experience has been life changing for </w:t>
      </w:r>
      <w:proofErr w:type="spellStart"/>
      <w:r w:rsidRPr="00C21346">
        <w:rPr>
          <w:rFonts w:ascii="Times New Roman" w:hAnsi="Times New Roman" w:cs="Times New Roman"/>
        </w:rPr>
        <w:t>Marte</w:t>
      </w:r>
      <w:proofErr w:type="spellEnd"/>
      <w:r w:rsidRPr="00C21346">
        <w:rPr>
          <w:rFonts w:ascii="Times New Roman" w:hAnsi="Times New Roman" w:cs="Times New Roman"/>
        </w:rPr>
        <w:t>.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What is your #</w:t>
      </w:r>
      <w:proofErr w:type="spellStart"/>
      <w:r>
        <w:rPr>
          <w:rFonts w:ascii="Times New Roman" w:hAnsi="Times New Roman" w:cs="Times New Roman"/>
        </w:rPr>
        <w:t>myFKeffect</w:t>
      </w:r>
      <w:proofErr w:type="spellEnd"/>
      <w:r>
        <w:rPr>
          <w:rFonts w:ascii="Times New Roman" w:hAnsi="Times New Roman" w:cs="Times New Roman"/>
        </w:rPr>
        <w:t xml:space="preserve">?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B2F982" w14:textId="77777777" w:rsidR="00A90D48" w:rsidRDefault="00A90D48" w:rsidP="00313492">
      <w:r>
        <w:separator/>
      </w:r>
    </w:p>
    <w:p w14:paraId="691AADD1" w14:textId="77777777" w:rsidR="00A90D48" w:rsidRDefault="00A90D48" w:rsidP="00313492"/>
    <w:p w14:paraId="3F8B109B" w14:textId="77777777" w:rsidR="00A90D48" w:rsidRDefault="00A90D48"/>
  </w:endnote>
  <w:endnote w:type="continuationSeparator" w:id="0">
    <w:p w14:paraId="4E31597D" w14:textId="77777777" w:rsidR="00A90D48" w:rsidRDefault="00A90D48" w:rsidP="00313492">
      <w:r>
        <w:continuationSeparator/>
      </w:r>
    </w:p>
    <w:p w14:paraId="5642F377" w14:textId="77777777" w:rsidR="00A90D48" w:rsidRDefault="00A90D48" w:rsidP="00313492"/>
    <w:p w14:paraId="6182FB03" w14:textId="77777777" w:rsidR="00A90D48" w:rsidRDefault="00A90D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ＭＳ 明朝">
    <w:charset w:val="80"/>
    <w:family w:val="roma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00343" w:rsidRPr="00893901" w14:paraId="480FD207" w14:textId="77777777" w:rsidTr="009F2750">
      <w:tc>
        <w:tcPr>
          <w:tcW w:w="4073" w:type="dxa"/>
          <w:vAlign w:val="center"/>
          <w:hideMark/>
        </w:tcPr>
        <w:p w14:paraId="4DBBDA1E" w14:textId="50C15D63" w:rsidR="00300343" w:rsidRPr="001A358F" w:rsidRDefault="001A358F" w:rsidP="00B74F2D">
          <w:pPr>
            <w:pStyle w:val="Footer"/>
            <w:rPr>
              <w:sz w:val="16"/>
              <w:szCs w:val="16"/>
            </w:rPr>
          </w:pPr>
          <w:r w:rsidRPr="00BD124E">
            <w:rPr>
              <w:noProof/>
              <w:lang w:val="en-US"/>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w:t>
          </w:r>
          <w:r w:rsidR="001725EF">
            <w:rPr>
              <w:sz w:val="16"/>
              <w:szCs w:val="16"/>
            </w:rPr>
            <w:t>TP40_DAY2_EN</w:t>
          </w:r>
        </w:p>
      </w:tc>
      <w:tc>
        <w:tcPr>
          <w:tcW w:w="1492" w:type="dxa"/>
          <w:vAlign w:val="center"/>
          <w:hideMark/>
        </w:tcPr>
        <w:p w14:paraId="3AAB93E1" w14:textId="77777777" w:rsidR="00300343" w:rsidRPr="00893901" w:rsidRDefault="00300343" w:rsidP="00300343">
          <w:pPr>
            <w:pStyle w:val="Footer"/>
            <w:jc w:val="center"/>
          </w:pPr>
          <w:r w:rsidRPr="00893901">
            <w:t xml:space="preserve">Version: </w:t>
          </w:r>
          <w:r w:rsidR="006E6918">
            <w:t>1</w:t>
          </w:r>
          <w:r w:rsidR="008827AA">
            <w:t>.</w:t>
          </w:r>
          <w:r w:rsidR="00B74F2D">
            <w:t>0</w:t>
          </w:r>
        </w:p>
        <w:p w14:paraId="6354F68D" w14:textId="660DB85D" w:rsidR="00300343" w:rsidRPr="00893901" w:rsidRDefault="008827AA" w:rsidP="00B74F2D">
          <w:pPr>
            <w:pStyle w:val="Footer"/>
            <w:jc w:val="center"/>
          </w:pPr>
          <w:r>
            <w:t xml:space="preserve">Date: </w:t>
          </w:r>
          <w:r w:rsidR="009E60EE">
            <w:t>28.07.17</w:t>
          </w:r>
        </w:p>
      </w:tc>
      <w:tc>
        <w:tcPr>
          <w:tcW w:w="4074" w:type="dxa"/>
          <w:vAlign w:val="center"/>
          <w:hideMark/>
        </w:tcPr>
        <w:p w14:paraId="4D837AEE" w14:textId="77777777" w:rsidR="00300343" w:rsidRPr="00893901" w:rsidRDefault="00300343" w:rsidP="00300343">
          <w:pPr>
            <w:pStyle w:val="Footer"/>
            <w:jc w:val="right"/>
          </w:pPr>
          <w:r w:rsidRPr="00893901">
            <w:fldChar w:fldCharType="begin"/>
          </w:r>
          <w:r w:rsidRPr="00893901">
            <w:instrText xml:space="preserve"> PAGE   \* MERGEFORMAT </w:instrText>
          </w:r>
          <w:r w:rsidRPr="00893901">
            <w:fldChar w:fldCharType="separate"/>
          </w:r>
          <w:r w:rsidR="00456902">
            <w:rPr>
              <w:noProof/>
            </w:rPr>
            <w:t>2</w:t>
          </w:r>
          <w:r w:rsidRPr="00893901">
            <w:fldChar w:fldCharType="end"/>
          </w:r>
          <w:r w:rsidRPr="00893901">
            <w:t xml:space="preserve"> of </w:t>
          </w:r>
          <w:r w:rsidR="00A90D48">
            <w:fldChar w:fldCharType="begin"/>
          </w:r>
          <w:r w:rsidR="00A90D48">
            <w:instrText xml:space="preserve"> NUMPAGES   \* MERGEFORMAT </w:instrText>
          </w:r>
          <w:r w:rsidR="00A90D48">
            <w:fldChar w:fldCharType="separate"/>
          </w:r>
          <w:r w:rsidR="00456902">
            <w:rPr>
              <w:noProof/>
            </w:rPr>
            <w:t>10</w:t>
          </w:r>
          <w:r w:rsidR="00A90D48">
            <w:rPr>
              <w:noProof/>
            </w:rPr>
            <w:fldChar w:fldCharType="end"/>
          </w:r>
        </w:p>
      </w:tc>
    </w:tr>
  </w:tbl>
  <w:p w14:paraId="21F94105" w14:textId="77777777" w:rsidR="00300343" w:rsidRDefault="00300343"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630EB3" w:rsidRPr="00F729AF" w:rsidRDefault="00BD124E" w:rsidP="00F729AF">
    <w:pPr>
      <w:pStyle w:val="Footer"/>
      <w:rPr>
        <w:sz w:val="16"/>
        <w:szCs w:val="16"/>
      </w:rPr>
    </w:pPr>
    <w:r w:rsidRPr="00BD124E">
      <w:rPr>
        <w:noProof/>
        <w:lang w:val="en-US"/>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EB3">
      <w:rPr>
        <w:sz w:val="16"/>
        <w:szCs w:val="16"/>
      </w:rPr>
      <w:t>WSC201</w:t>
    </w:r>
    <w:r w:rsidR="00B74F2D">
      <w:rPr>
        <w:sz w:val="16"/>
        <w:szCs w:val="16"/>
      </w:rPr>
      <w:t>7</w:t>
    </w:r>
    <w:r w:rsidR="00630EB3">
      <w:rPr>
        <w:sz w:val="16"/>
        <w:szCs w:val="16"/>
      </w:rPr>
      <w:t>_TP</w:t>
    </w:r>
    <w:r w:rsidR="001A358F">
      <w:rPr>
        <w:sz w:val="16"/>
        <w:szCs w:val="16"/>
      </w:rPr>
      <w:t>40</w:t>
    </w:r>
    <w:r w:rsidR="00336548">
      <w:rPr>
        <w:sz w:val="16"/>
        <w:szCs w:val="16"/>
      </w:rPr>
      <w:t>_</w:t>
    </w:r>
    <w:r w:rsidR="001725EF">
      <w:rPr>
        <w:sz w:val="16"/>
        <w:szCs w:val="16"/>
      </w:rPr>
      <w:t>DAY2</w:t>
    </w:r>
    <w:r w:rsidR="00C47C3D">
      <w:rPr>
        <w:sz w:val="16"/>
        <w:szCs w:val="16"/>
      </w:rPr>
      <w:t>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6E26EF" w:rsidRDefault="006E26E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5BB2C8" w14:textId="77777777" w:rsidR="00A90D48" w:rsidRDefault="00A90D48">
      <w:r>
        <w:separator/>
      </w:r>
    </w:p>
  </w:footnote>
  <w:footnote w:type="continuationSeparator" w:id="0">
    <w:p w14:paraId="01D34D63" w14:textId="77777777" w:rsidR="00A90D48" w:rsidRDefault="00A90D48" w:rsidP="00313492">
      <w:r>
        <w:continuationSeparator/>
      </w:r>
    </w:p>
    <w:p w14:paraId="224C7D0C" w14:textId="77777777" w:rsidR="00A90D48" w:rsidRDefault="00A90D48" w:rsidP="00313492"/>
    <w:p w14:paraId="6B660409" w14:textId="77777777" w:rsidR="00A90D48" w:rsidRDefault="00A90D48"/>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6E26EF" w:rsidRDefault="006E26EF" w:rsidP="00313492">
    <w:pPr>
      <w:pStyle w:val="Header"/>
    </w:pPr>
    <w:r w:rsidRPr="00A77E62">
      <w:rPr>
        <w:noProof/>
        <w:lang w:val="en-US"/>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6E26EF" w:rsidRDefault="00BD124E" w:rsidP="00313492">
    <w:pPr>
      <w:pStyle w:val="Header"/>
    </w:pPr>
    <w:r w:rsidRPr="00BD124E">
      <w:rPr>
        <w:noProof/>
        <w:lang w:val="en-US"/>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41">
      <w:rPr>
        <w:noProof/>
        <w:lang w:val="en-US"/>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6E26EF" w:rsidRDefault="00BD124E" w:rsidP="00313492">
    <w:pPr>
      <w:pStyle w:val="Header"/>
    </w:pPr>
    <w:r w:rsidRPr="00BD124E">
      <w:rPr>
        <w:noProof/>
        <w:lang w:val="en-US"/>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CC128650"/>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lvlOverride w:ilvl="0">
      <w:lvl w:ilvl="0">
        <w:start w:val="1"/>
        <w:numFmt w:val="decimal"/>
        <w:pStyle w:val="ListNumber"/>
        <w:lvlText w:val="%1."/>
        <w:lvlJc w:val="left"/>
        <w:pPr>
          <w:ind w:left="284" w:hanging="284"/>
        </w:pPr>
        <w:rPr>
          <w:rFonts w:hint="default"/>
          <w:color w:val="auto"/>
        </w:rPr>
      </w:lvl>
    </w:lvlOverride>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409"/>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50DCE"/>
    <w:rsid w:val="00052F6D"/>
    <w:rsid w:val="00062053"/>
    <w:rsid w:val="00066641"/>
    <w:rsid w:val="0009064C"/>
    <w:rsid w:val="000A0EDA"/>
    <w:rsid w:val="000A2123"/>
    <w:rsid w:val="000C6CA5"/>
    <w:rsid w:val="000D1AD2"/>
    <w:rsid w:val="000D39FB"/>
    <w:rsid w:val="000D7803"/>
    <w:rsid w:val="000E1D65"/>
    <w:rsid w:val="000E219D"/>
    <w:rsid w:val="000E4866"/>
    <w:rsid w:val="000F4A5C"/>
    <w:rsid w:val="001172EF"/>
    <w:rsid w:val="0012553C"/>
    <w:rsid w:val="00134547"/>
    <w:rsid w:val="00150587"/>
    <w:rsid w:val="00167217"/>
    <w:rsid w:val="001715BB"/>
    <w:rsid w:val="001725EF"/>
    <w:rsid w:val="0019299C"/>
    <w:rsid w:val="00192D2B"/>
    <w:rsid w:val="00192F7C"/>
    <w:rsid w:val="001A358F"/>
    <w:rsid w:val="001A554B"/>
    <w:rsid w:val="001B0C60"/>
    <w:rsid w:val="001B549C"/>
    <w:rsid w:val="001C2B30"/>
    <w:rsid w:val="001C5F88"/>
    <w:rsid w:val="001E4FDC"/>
    <w:rsid w:val="001E5A60"/>
    <w:rsid w:val="0020290A"/>
    <w:rsid w:val="00207E30"/>
    <w:rsid w:val="00210EF3"/>
    <w:rsid w:val="002149DE"/>
    <w:rsid w:val="00234357"/>
    <w:rsid w:val="00237FC6"/>
    <w:rsid w:val="00245CDD"/>
    <w:rsid w:val="00247ABE"/>
    <w:rsid w:val="002512F8"/>
    <w:rsid w:val="00251785"/>
    <w:rsid w:val="00254D69"/>
    <w:rsid w:val="00264847"/>
    <w:rsid w:val="00270DD0"/>
    <w:rsid w:val="00271781"/>
    <w:rsid w:val="0027489D"/>
    <w:rsid w:val="00281378"/>
    <w:rsid w:val="002A48AA"/>
    <w:rsid w:val="002B1320"/>
    <w:rsid w:val="002B1CA2"/>
    <w:rsid w:val="002B2F23"/>
    <w:rsid w:val="002D2E0E"/>
    <w:rsid w:val="002D4E3F"/>
    <w:rsid w:val="002E080E"/>
    <w:rsid w:val="002E47B4"/>
    <w:rsid w:val="002F5E11"/>
    <w:rsid w:val="00300343"/>
    <w:rsid w:val="003052BA"/>
    <w:rsid w:val="003133A3"/>
    <w:rsid w:val="00313492"/>
    <w:rsid w:val="003147E8"/>
    <w:rsid w:val="0032135D"/>
    <w:rsid w:val="00334938"/>
    <w:rsid w:val="00336548"/>
    <w:rsid w:val="00363918"/>
    <w:rsid w:val="00366A2E"/>
    <w:rsid w:val="00380430"/>
    <w:rsid w:val="0038099A"/>
    <w:rsid w:val="00384514"/>
    <w:rsid w:val="003860B2"/>
    <w:rsid w:val="003A3137"/>
    <w:rsid w:val="003A3F49"/>
    <w:rsid w:val="003D0AD5"/>
    <w:rsid w:val="003D495C"/>
    <w:rsid w:val="003D4AFA"/>
    <w:rsid w:val="003D5BA4"/>
    <w:rsid w:val="003D66E0"/>
    <w:rsid w:val="003E208B"/>
    <w:rsid w:val="003E5287"/>
    <w:rsid w:val="003F39F8"/>
    <w:rsid w:val="004012AB"/>
    <w:rsid w:val="00413188"/>
    <w:rsid w:val="0041760B"/>
    <w:rsid w:val="0043388B"/>
    <w:rsid w:val="00441952"/>
    <w:rsid w:val="00456902"/>
    <w:rsid w:val="004605D7"/>
    <w:rsid w:val="00462CB3"/>
    <w:rsid w:val="00481BA6"/>
    <w:rsid w:val="004834CC"/>
    <w:rsid w:val="00491496"/>
    <w:rsid w:val="0049625A"/>
    <w:rsid w:val="004A6A7F"/>
    <w:rsid w:val="004B6102"/>
    <w:rsid w:val="004B6219"/>
    <w:rsid w:val="004B6530"/>
    <w:rsid w:val="004C77A7"/>
    <w:rsid w:val="004D3337"/>
    <w:rsid w:val="004E791C"/>
    <w:rsid w:val="00502D6B"/>
    <w:rsid w:val="00505B9E"/>
    <w:rsid w:val="0051761D"/>
    <w:rsid w:val="005611AB"/>
    <w:rsid w:val="00561E01"/>
    <w:rsid w:val="00571FF9"/>
    <w:rsid w:val="00585EED"/>
    <w:rsid w:val="005A02B8"/>
    <w:rsid w:val="005A22BC"/>
    <w:rsid w:val="005A343D"/>
    <w:rsid w:val="005A4D3E"/>
    <w:rsid w:val="005B1511"/>
    <w:rsid w:val="005C1F3D"/>
    <w:rsid w:val="005D0FC9"/>
    <w:rsid w:val="005E6C19"/>
    <w:rsid w:val="005F01CC"/>
    <w:rsid w:val="005F2D44"/>
    <w:rsid w:val="005F727B"/>
    <w:rsid w:val="006023B5"/>
    <w:rsid w:val="00602B96"/>
    <w:rsid w:val="0061117C"/>
    <w:rsid w:val="006160A1"/>
    <w:rsid w:val="0062669C"/>
    <w:rsid w:val="00630EB3"/>
    <w:rsid w:val="00653644"/>
    <w:rsid w:val="00656787"/>
    <w:rsid w:val="00661469"/>
    <w:rsid w:val="0066161A"/>
    <w:rsid w:val="00673AA4"/>
    <w:rsid w:val="0067762A"/>
    <w:rsid w:val="006863BF"/>
    <w:rsid w:val="0068739B"/>
    <w:rsid w:val="00690233"/>
    <w:rsid w:val="006921FF"/>
    <w:rsid w:val="00692D20"/>
    <w:rsid w:val="00693FC2"/>
    <w:rsid w:val="006A5BB2"/>
    <w:rsid w:val="006C260D"/>
    <w:rsid w:val="006E26EF"/>
    <w:rsid w:val="006E4667"/>
    <w:rsid w:val="006E6918"/>
    <w:rsid w:val="006F48CE"/>
    <w:rsid w:val="00704D59"/>
    <w:rsid w:val="0071688A"/>
    <w:rsid w:val="00735ED5"/>
    <w:rsid w:val="00737B07"/>
    <w:rsid w:val="00753177"/>
    <w:rsid w:val="00780DB8"/>
    <w:rsid w:val="00782A84"/>
    <w:rsid w:val="0079278A"/>
    <w:rsid w:val="00795411"/>
    <w:rsid w:val="007A4C1D"/>
    <w:rsid w:val="007C4741"/>
    <w:rsid w:val="007C4BB2"/>
    <w:rsid w:val="007D005C"/>
    <w:rsid w:val="007D1870"/>
    <w:rsid w:val="007D5405"/>
    <w:rsid w:val="007F212B"/>
    <w:rsid w:val="007F2553"/>
    <w:rsid w:val="0081760A"/>
    <w:rsid w:val="0083531B"/>
    <w:rsid w:val="008362E2"/>
    <w:rsid w:val="008429C5"/>
    <w:rsid w:val="00850144"/>
    <w:rsid w:val="0085174C"/>
    <w:rsid w:val="008668A2"/>
    <w:rsid w:val="00876068"/>
    <w:rsid w:val="008827AA"/>
    <w:rsid w:val="00887D98"/>
    <w:rsid w:val="00893264"/>
    <w:rsid w:val="00895055"/>
    <w:rsid w:val="008A3942"/>
    <w:rsid w:val="008C31D3"/>
    <w:rsid w:val="008D0279"/>
    <w:rsid w:val="008F5CF8"/>
    <w:rsid w:val="009019C7"/>
    <w:rsid w:val="00912012"/>
    <w:rsid w:val="0092112F"/>
    <w:rsid w:val="00925ECD"/>
    <w:rsid w:val="00925FB6"/>
    <w:rsid w:val="00947E0B"/>
    <w:rsid w:val="00951146"/>
    <w:rsid w:val="009563C0"/>
    <w:rsid w:val="009636BD"/>
    <w:rsid w:val="00963880"/>
    <w:rsid w:val="00966329"/>
    <w:rsid w:val="0098297B"/>
    <w:rsid w:val="00985F5A"/>
    <w:rsid w:val="00987A9F"/>
    <w:rsid w:val="00993C2A"/>
    <w:rsid w:val="009A34F3"/>
    <w:rsid w:val="009A4864"/>
    <w:rsid w:val="009E093F"/>
    <w:rsid w:val="009E60EE"/>
    <w:rsid w:val="009F41D3"/>
    <w:rsid w:val="00A03E60"/>
    <w:rsid w:val="00A46798"/>
    <w:rsid w:val="00A748B0"/>
    <w:rsid w:val="00A77E62"/>
    <w:rsid w:val="00A84F0F"/>
    <w:rsid w:val="00A90D48"/>
    <w:rsid w:val="00A96AFC"/>
    <w:rsid w:val="00AB4B73"/>
    <w:rsid w:val="00AB59A3"/>
    <w:rsid w:val="00AB7D80"/>
    <w:rsid w:val="00AC0B28"/>
    <w:rsid w:val="00AC1330"/>
    <w:rsid w:val="00B019EC"/>
    <w:rsid w:val="00B11358"/>
    <w:rsid w:val="00B162CB"/>
    <w:rsid w:val="00B166EA"/>
    <w:rsid w:val="00B4088A"/>
    <w:rsid w:val="00B40AE0"/>
    <w:rsid w:val="00B4527A"/>
    <w:rsid w:val="00B549E8"/>
    <w:rsid w:val="00B65C7B"/>
    <w:rsid w:val="00B667EB"/>
    <w:rsid w:val="00B701F0"/>
    <w:rsid w:val="00B708E6"/>
    <w:rsid w:val="00B74F2D"/>
    <w:rsid w:val="00B97DE4"/>
    <w:rsid w:val="00BB153F"/>
    <w:rsid w:val="00BC5234"/>
    <w:rsid w:val="00BD124E"/>
    <w:rsid w:val="00BD40FF"/>
    <w:rsid w:val="00BD6302"/>
    <w:rsid w:val="00BE3BAD"/>
    <w:rsid w:val="00BE57EF"/>
    <w:rsid w:val="00BF3409"/>
    <w:rsid w:val="00BF3C1A"/>
    <w:rsid w:val="00C0131C"/>
    <w:rsid w:val="00C03680"/>
    <w:rsid w:val="00C2054E"/>
    <w:rsid w:val="00C21397"/>
    <w:rsid w:val="00C21F4E"/>
    <w:rsid w:val="00C26112"/>
    <w:rsid w:val="00C41617"/>
    <w:rsid w:val="00C44612"/>
    <w:rsid w:val="00C44778"/>
    <w:rsid w:val="00C47C3D"/>
    <w:rsid w:val="00C55F82"/>
    <w:rsid w:val="00C57C5F"/>
    <w:rsid w:val="00C6420B"/>
    <w:rsid w:val="00C663D3"/>
    <w:rsid w:val="00C676A2"/>
    <w:rsid w:val="00C73A26"/>
    <w:rsid w:val="00C761A4"/>
    <w:rsid w:val="00C77D08"/>
    <w:rsid w:val="00C806B3"/>
    <w:rsid w:val="00C82439"/>
    <w:rsid w:val="00C91FA2"/>
    <w:rsid w:val="00CC18AA"/>
    <w:rsid w:val="00CC7515"/>
    <w:rsid w:val="00CD3200"/>
    <w:rsid w:val="00CD4C6D"/>
    <w:rsid w:val="00CF519B"/>
    <w:rsid w:val="00D0397D"/>
    <w:rsid w:val="00D04318"/>
    <w:rsid w:val="00D04BE0"/>
    <w:rsid w:val="00D07C20"/>
    <w:rsid w:val="00D15DDA"/>
    <w:rsid w:val="00D22F0A"/>
    <w:rsid w:val="00D333DE"/>
    <w:rsid w:val="00D34B38"/>
    <w:rsid w:val="00D51486"/>
    <w:rsid w:val="00D70816"/>
    <w:rsid w:val="00D7750E"/>
    <w:rsid w:val="00DA3F51"/>
    <w:rsid w:val="00DA68E9"/>
    <w:rsid w:val="00DB398F"/>
    <w:rsid w:val="00DC0ACF"/>
    <w:rsid w:val="00DC2580"/>
    <w:rsid w:val="00DC51FF"/>
    <w:rsid w:val="00DD1163"/>
    <w:rsid w:val="00DD7AB5"/>
    <w:rsid w:val="00DD7FF2"/>
    <w:rsid w:val="00DE0020"/>
    <w:rsid w:val="00DF25B9"/>
    <w:rsid w:val="00DF5BD4"/>
    <w:rsid w:val="00E355A4"/>
    <w:rsid w:val="00E44F18"/>
    <w:rsid w:val="00E536AB"/>
    <w:rsid w:val="00E727BD"/>
    <w:rsid w:val="00E8337B"/>
    <w:rsid w:val="00E91996"/>
    <w:rsid w:val="00E9399D"/>
    <w:rsid w:val="00E93B1C"/>
    <w:rsid w:val="00EA461C"/>
    <w:rsid w:val="00EB0621"/>
    <w:rsid w:val="00EE5959"/>
    <w:rsid w:val="00EF4D27"/>
    <w:rsid w:val="00EF4EB3"/>
    <w:rsid w:val="00EF6E85"/>
    <w:rsid w:val="00EF757E"/>
    <w:rsid w:val="00F0109D"/>
    <w:rsid w:val="00F02E2F"/>
    <w:rsid w:val="00F22EE1"/>
    <w:rsid w:val="00F34B7F"/>
    <w:rsid w:val="00F4250E"/>
    <w:rsid w:val="00F4251E"/>
    <w:rsid w:val="00F55DAA"/>
    <w:rsid w:val="00F621D8"/>
    <w:rsid w:val="00F70023"/>
    <w:rsid w:val="00F729AF"/>
    <w:rsid w:val="00F83A33"/>
    <w:rsid w:val="00F86900"/>
    <w:rsid w:val="00F93338"/>
    <w:rsid w:val="00F95BCE"/>
    <w:rsid w:val="00FA0688"/>
    <w:rsid w:val="00FB157B"/>
    <w:rsid w:val="00FB1656"/>
    <w:rsid w:val="00FC010B"/>
    <w:rsid w:val="00FC7D07"/>
    <w:rsid w:val="00FD43E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103EA-9A28-1149-86D0-50EC3BDF6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43</TotalTime>
  <Pages>10</Pages>
  <Words>2354</Words>
  <Characters>13421</Characters>
  <Application>Microsoft Macintosh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User</cp:lastModifiedBy>
  <cp:revision>4</cp:revision>
  <cp:lastPrinted>2015-07-28T06:16:00Z</cp:lastPrinted>
  <dcterms:created xsi:type="dcterms:W3CDTF">2017-10-14T17:19:00Z</dcterms:created>
  <dcterms:modified xsi:type="dcterms:W3CDTF">2017-10-15T06:31:00Z</dcterms:modified>
</cp:coreProperties>
</file>