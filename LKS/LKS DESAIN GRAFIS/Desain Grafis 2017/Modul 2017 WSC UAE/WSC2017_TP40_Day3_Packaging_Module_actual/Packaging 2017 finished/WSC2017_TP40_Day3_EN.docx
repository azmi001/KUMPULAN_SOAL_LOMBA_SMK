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bookmarkStart w:id="0" w:name="_GoBack"/>
      <w:bookmarkEnd w:id="0"/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5EE817E2" w:rsidR="00AB42D6" w:rsidRPr="00C47C3D" w:rsidRDefault="00AB42D6" w:rsidP="00AB42D6">
      <w:pPr>
        <w:pStyle w:val="Subtitle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Day3_EN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737B8C0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</w:p>
    <w:p w14:paraId="424B8DA3" w14:textId="67858FF0" w:rsidR="0006563D" w:rsidRDefault="0006563D" w:rsidP="00C47C3D">
      <w:pPr>
        <w:pStyle w:val="ListNumber"/>
      </w:pPr>
      <w:r>
        <w:t>Presentation on competition day</w:t>
      </w:r>
    </w:p>
    <w:p w14:paraId="02EFA30D" w14:textId="77777777" w:rsidR="00C47C3D" w:rsidRDefault="00C47C3D" w:rsidP="00C47C3D">
      <w:pPr>
        <w:pStyle w:val="Heading2"/>
      </w:pPr>
      <w:r w:rsidRPr="001C2B30">
        <w:t xml:space="preserve">Introduction </w:t>
      </w:r>
    </w:p>
    <w:p w14:paraId="440F69F4" w14:textId="3B8F2876" w:rsidR="00C47C3D" w:rsidRDefault="00DE3E29" w:rsidP="00C47C3D"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1E6081B2" w14:textId="77777777" w:rsidR="00C47C3D" w:rsidRDefault="00C47C3D" w:rsidP="00C47C3D">
      <w:pPr>
        <w:pStyle w:val="Heading2"/>
      </w:pPr>
      <w:r w:rsidRPr="001C2B30">
        <w:t>Description of project and tasks</w:t>
      </w:r>
    </w:p>
    <w:p w14:paraId="05AF7BC6" w14:textId="2C831370" w:rsidR="00C47C3D" w:rsidRPr="00C47C3D" w:rsidRDefault="00126B1C" w:rsidP="00C47C3D"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79474C0B" w14:textId="3B8D6AE2" w:rsidR="00F51122" w:rsidRDefault="00C47C3D" w:rsidP="00DE3E29">
      <w:pPr>
        <w:pStyle w:val="Heading2"/>
      </w:pPr>
      <w:r w:rsidRPr="0068739B">
        <w:t>Instructions to the Competitor</w:t>
      </w:r>
    </w:p>
    <w:p w14:paraId="27FF7504" w14:textId="26B80597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6C569F6B" w14:textId="75703109" w:rsidR="00F51122" w:rsidRDefault="00F51122" w:rsidP="00F51122">
      <w:r>
        <w:t>Target group: children all over the world age 9–15</w:t>
      </w:r>
      <w:r w:rsidR="009866BE">
        <w:t>.</w:t>
      </w:r>
    </w:p>
    <w:p w14:paraId="56F93C0C" w14:textId="77777777" w:rsidR="00F51122" w:rsidRDefault="00F51122" w:rsidP="00F51122"/>
    <w:p w14:paraId="72B22431" w14:textId="3DE6FDA0" w:rsidR="007E68ED" w:rsidRDefault="007E68ED" w:rsidP="007E68ED">
      <w:r>
        <w:t xml:space="preserve">Task 1 &amp; 2 must fit on 1 sheet A3 paper </w:t>
      </w:r>
    </w:p>
    <w:p w14:paraId="372366E9" w14:textId="77777777" w:rsidR="007E68ED" w:rsidRDefault="007E68ED" w:rsidP="007E68ED"/>
    <w:p w14:paraId="642FBCE7" w14:textId="619CBFA9" w:rsidR="007E68ED" w:rsidRDefault="007E68ED" w:rsidP="007E68ED">
      <w:r>
        <w:t>Artwork Colours: Pantone Solid Coated colours only</w:t>
      </w:r>
    </w:p>
    <w:p w14:paraId="166ED5F8" w14:textId="55719CBF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</w:p>
    <w:p w14:paraId="1386C94C" w14:textId="77777777" w:rsidR="00073008" w:rsidRDefault="00073008" w:rsidP="007E68ED"/>
    <w:p w14:paraId="545C5633" w14:textId="10B366EB" w:rsidR="00073008" w:rsidRPr="00AC597B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7563C52B" w14:textId="75FEBED3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0F8FF4AA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20A9E2EB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 xml:space="preserve">Example:  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Default="00073008" w:rsidP="007E68ED"/>
    <w:p w14:paraId="6BE95D6E" w14:textId="77777777" w:rsidR="007E68ED" w:rsidRDefault="007E68ED" w:rsidP="00F51122"/>
    <w:p w14:paraId="522EBF56" w14:textId="37DDE725" w:rsidR="00F51122" w:rsidRPr="00F51122" w:rsidRDefault="00F51122" w:rsidP="009866BE">
      <w:pPr>
        <w:pStyle w:val="Heading3"/>
      </w:pPr>
      <w:r w:rsidRPr="00F51122">
        <w:t>Task 1</w:t>
      </w:r>
    </w:p>
    <w:p w14:paraId="666F1CA2" w14:textId="77777777" w:rsidR="00F51122" w:rsidRDefault="00F51122" w:rsidP="00F51122">
      <w:r>
        <w:t>Any shape allowed.</w:t>
      </w:r>
    </w:p>
    <w:p w14:paraId="1F67C2E1" w14:textId="7556BDA6" w:rsidR="003A7F1C" w:rsidRDefault="003A7F1C" w:rsidP="00AC597B">
      <w:pPr>
        <w:rPr>
          <w:color w:val="000000" w:themeColor="text1"/>
        </w:rPr>
      </w:pPr>
    </w:p>
    <w:p w14:paraId="51897B8F" w14:textId="53FED17F" w:rsidR="000F07AF" w:rsidRPr="00AC597B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4B2F3FDE" w14:textId="77777777" w:rsidR="00F51122" w:rsidRDefault="00F51122" w:rsidP="00F51122"/>
    <w:p w14:paraId="6EB20ED2" w14:textId="7475279F" w:rsidR="00F51122" w:rsidRDefault="007E68ED" w:rsidP="00F51122"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3FEF9310" w14:textId="73140B5D" w:rsidR="00F51122" w:rsidRDefault="00F51122" w:rsidP="00F51122">
      <w:r>
        <w:t xml:space="preserve">Name colour and layer </w:t>
      </w:r>
      <w:r w:rsidR="007E68ED">
        <w:t>CUT LINES</w:t>
      </w:r>
      <w:r>
        <w:t>.</w:t>
      </w:r>
    </w:p>
    <w:p w14:paraId="3AAC16AE" w14:textId="5F9880BF" w:rsidR="003657C4" w:rsidRDefault="003657C4" w:rsidP="00F51122">
      <w:r w:rsidRPr="003657C4">
        <w:rPr>
          <w:noProof/>
          <w:lang w:eastAsia="en-GB"/>
        </w:rPr>
        <w:lastRenderedPageBreak/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Pr="003657C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64E9A18E" w14:textId="77777777" w:rsidR="00F51122" w:rsidRDefault="00F51122" w:rsidP="00F51122"/>
    <w:p w14:paraId="221C670C" w14:textId="205EEF56" w:rsidR="003657C4" w:rsidRDefault="007E68ED" w:rsidP="003657C4"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493862B0" w14:textId="6304D270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</w:p>
    <w:p w14:paraId="06EC860E" w14:textId="77777777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Pr="003657C4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</w:p>
    <w:p w14:paraId="12CC38D2" w14:textId="77777777" w:rsidR="00F51122" w:rsidRDefault="00F51122" w:rsidP="00F51122"/>
    <w:p w14:paraId="3FAC85DD" w14:textId="0C09406B" w:rsidR="00F51122" w:rsidRDefault="007E68ED" w:rsidP="00F51122"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58984441" w14:textId="3762B9E7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4657E51B" w14:textId="15209D58" w:rsidR="002677A1" w:rsidRDefault="002677A1" w:rsidP="00F51122">
      <w:r w:rsidRPr="002677A1">
        <w:rPr>
          <w:noProof/>
          <w:lang w:eastAsia="en-GB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r>
        <w:t>Bleed: 3 mm</w:t>
      </w:r>
    </w:p>
    <w:p w14:paraId="4D1776A9" w14:textId="77777777" w:rsidR="00126B1C" w:rsidRDefault="00126B1C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Heading3"/>
      </w:pPr>
      <w:r w:rsidRPr="00F51122">
        <w:t>Task 2:</w:t>
      </w:r>
    </w:p>
    <w:p w14:paraId="1E329E35" w14:textId="48EBA29B" w:rsidR="00F51122" w:rsidRDefault="00F51122" w:rsidP="00F51122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6EC0856" w14:textId="2EE072B6" w:rsidR="00F51122" w:rsidRDefault="00F51122" w:rsidP="00F51122">
      <w:r>
        <w:t>Make them foldable any way you choose.</w:t>
      </w: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63C282D6" w14:textId="77777777" w:rsidR="00F51122" w:rsidRDefault="00F51122" w:rsidP="00F51122"/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7B9B9A8" w14:textId="77D16C88" w:rsidR="00F51122" w:rsidRDefault="001C01A9" w:rsidP="00F51122">
      <w:r>
        <w:t>No bleed required</w:t>
      </w:r>
    </w:p>
    <w:p w14:paraId="0B144DC8" w14:textId="77777777" w:rsidR="00F51122" w:rsidRDefault="00F51122" w:rsidP="00F51122"/>
    <w:p w14:paraId="24F8ACC7" w14:textId="77777777" w:rsidR="00F51122" w:rsidRPr="00AA3143" w:rsidRDefault="00F51122" w:rsidP="00F51122">
      <w:pPr>
        <w:rPr>
          <w:rStyle w:val="Strong"/>
        </w:rPr>
      </w:pPr>
      <w:r w:rsidRPr="00AA3143">
        <w:rPr>
          <w:rStyle w:val="Strong"/>
        </w:rPr>
        <w:t>You must deliver:</w:t>
      </w:r>
    </w:p>
    <w:p w14:paraId="73090DD4" w14:textId="77777777" w:rsidR="00F51122" w:rsidRDefault="00F51122" w:rsidP="00F51122">
      <w:r>
        <w:t>1 Illustrator file A3 artboard containing 5 layers</w:t>
      </w:r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0F2AF4B9" w14:textId="77777777" w:rsidR="00F51122" w:rsidRDefault="00F51122" w:rsidP="00F51122"/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26315EED" w14:textId="77777777" w:rsidR="00F51122" w:rsidRDefault="00F51122" w:rsidP="00F51122"/>
    <w:p w14:paraId="4F136F68" w14:textId="16C48852" w:rsidR="00F51122" w:rsidRDefault="00B846AE" w:rsidP="00F51122"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5FA7F41D" w14:textId="1726FA3C" w:rsidR="002B4391" w:rsidRPr="00F51122" w:rsidRDefault="00B846AE" w:rsidP="00F51122"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sectPr w:rsidR="002B4391" w:rsidRPr="00F51122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5A4130" w14:textId="77777777" w:rsidR="00233997" w:rsidRDefault="00233997" w:rsidP="00313492">
      <w:r>
        <w:separator/>
      </w:r>
    </w:p>
    <w:p w14:paraId="36839E8A" w14:textId="77777777" w:rsidR="00233997" w:rsidRDefault="00233997" w:rsidP="00313492"/>
    <w:p w14:paraId="7265DBEE" w14:textId="77777777" w:rsidR="00233997" w:rsidRDefault="00233997"/>
  </w:endnote>
  <w:endnote w:type="continuationSeparator" w:id="0">
    <w:p w14:paraId="1D9B6D3C" w14:textId="77777777" w:rsidR="00233997" w:rsidRDefault="00233997" w:rsidP="00313492">
      <w:r>
        <w:continuationSeparator/>
      </w:r>
    </w:p>
    <w:p w14:paraId="6EBA622C" w14:textId="77777777" w:rsidR="00233997" w:rsidRDefault="00233997" w:rsidP="00313492"/>
    <w:p w14:paraId="7F5527D8" w14:textId="77777777" w:rsidR="00233997" w:rsidRDefault="002339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Frutiger LT Com 45 Light">
    <w:panose1 w:val="020B0303030504020204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Footer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Footer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9C11B5">
            <w:rPr>
              <w:noProof/>
            </w:rPr>
            <w:t>3</w:t>
          </w:r>
          <w:r w:rsidRPr="00893901">
            <w:fldChar w:fldCharType="end"/>
          </w:r>
          <w:r w:rsidRPr="00893901">
            <w:t xml:space="preserve"> of </w:t>
          </w:r>
          <w:r w:rsidR="00233997">
            <w:fldChar w:fldCharType="begin"/>
          </w:r>
          <w:r w:rsidR="00233997">
            <w:instrText xml:space="preserve"> NUMPAGES   \* MERGEFORMAT </w:instrText>
          </w:r>
          <w:r w:rsidR="00233997">
            <w:fldChar w:fldCharType="separate"/>
          </w:r>
          <w:r w:rsidR="009C11B5">
            <w:rPr>
              <w:noProof/>
            </w:rPr>
            <w:t>3</w:t>
          </w:r>
          <w:r w:rsidR="00233997">
            <w:rPr>
              <w:noProof/>
            </w:rPr>
            <w:fldChar w:fldCharType="end"/>
          </w:r>
        </w:p>
      </w:tc>
    </w:tr>
  </w:tbl>
  <w:p w14:paraId="241ADBB9" w14:textId="77777777" w:rsidR="00300343" w:rsidRDefault="0030034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630EB3" w:rsidRPr="00F729AF" w:rsidRDefault="00BD124E" w:rsidP="00F729AF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DFA472" w14:textId="77777777" w:rsidR="00233997" w:rsidRDefault="00233997">
      <w:r>
        <w:separator/>
      </w:r>
    </w:p>
  </w:footnote>
  <w:footnote w:type="continuationSeparator" w:id="0">
    <w:p w14:paraId="746253C0" w14:textId="77777777" w:rsidR="00233997" w:rsidRDefault="00233997" w:rsidP="00313492">
      <w:r>
        <w:continuationSeparator/>
      </w:r>
    </w:p>
    <w:p w14:paraId="7B33D379" w14:textId="77777777" w:rsidR="00233997" w:rsidRDefault="00233997" w:rsidP="00313492"/>
    <w:p w14:paraId="0E44CA5D" w14:textId="77777777" w:rsidR="00233997" w:rsidRDefault="00233997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33997"/>
    <w:rsid w:val="00264847"/>
    <w:rsid w:val="002677A1"/>
    <w:rsid w:val="00284163"/>
    <w:rsid w:val="002B1320"/>
    <w:rsid w:val="002B4391"/>
    <w:rsid w:val="002D2E0E"/>
    <w:rsid w:val="002F0D8B"/>
    <w:rsid w:val="00300343"/>
    <w:rsid w:val="003026CF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B6102"/>
    <w:rsid w:val="004B6219"/>
    <w:rsid w:val="004C77A7"/>
    <w:rsid w:val="004D3337"/>
    <w:rsid w:val="005026EE"/>
    <w:rsid w:val="0051761D"/>
    <w:rsid w:val="0056392F"/>
    <w:rsid w:val="00580F08"/>
    <w:rsid w:val="005923F1"/>
    <w:rsid w:val="005C1F3D"/>
    <w:rsid w:val="005C501F"/>
    <w:rsid w:val="005F01CC"/>
    <w:rsid w:val="006023B5"/>
    <w:rsid w:val="00630EB3"/>
    <w:rsid w:val="006412DC"/>
    <w:rsid w:val="00673AA4"/>
    <w:rsid w:val="0068739B"/>
    <w:rsid w:val="00692D20"/>
    <w:rsid w:val="006C4D78"/>
    <w:rsid w:val="006E26EF"/>
    <w:rsid w:val="006E6918"/>
    <w:rsid w:val="00790810"/>
    <w:rsid w:val="007A4C1D"/>
    <w:rsid w:val="007C4741"/>
    <w:rsid w:val="007C4BB2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F5CF8"/>
    <w:rsid w:val="0092112F"/>
    <w:rsid w:val="00951146"/>
    <w:rsid w:val="00961A5F"/>
    <w:rsid w:val="00973080"/>
    <w:rsid w:val="0098297B"/>
    <w:rsid w:val="009866BE"/>
    <w:rsid w:val="00987A9F"/>
    <w:rsid w:val="009C11B5"/>
    <w:rsid w:val="00A13E7B"/>
    <w:rsid w:val="00A77E62"/>
    <w:rsid w:val="00A95A6D"/>
    <w:rsid w:val="00A96AFC"/>
    <w:rsid w:val="00AB42D6"/>
    <w:rsid w:val="00AB61A2"/>
    <w:rsid w:val="00AC597B"/>
    <w:rsid w:val="00B019EC"/>
    <w:rsid w:val="00B11358"/>
    <w:rsid w:val="00B40AE0"/>
    <w:rsid w:val="00B4527A"/>
    <w:rsid w:val="00B74F2D"/>
    <w:rsid w:val="00B846AE"/>
    <w:rsid w:val="00BD124E"/>
    <w:rsid w:val="00BD6302"/>
    <w:rsid w:val="00BE3BAD"/>
    <w:rsid w:val="00BE57EF"/>
    <w:rsid w:val="00C07170"/>
    <w:rsid w:val="00C14EB2"/>
    <w:rsid w:val="00C47C3D"/>
    <w:rsid w:val="00C77D08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36CF"/>
    <w:rsid w:val="00EE201A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E4AE4-0787-0149-A2D2-A0808AEC1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0</TotalTime>
  <Pages>3</Pages>
  <Words>397</Words>
  <Characters>2267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2017-10-16T08:23:00Z</cp:lastPrinted>
  <dcterms:created xsi:type="dcterms:W3CDTF">2017-10-16T08:23:00Z</dcterms:created>
  <dcterms:modified xsi:type="dcterms:W3CDTF">2017-10-16T08:23:00Z</dcterms:modified>
</cp:coreProperties>
</file>