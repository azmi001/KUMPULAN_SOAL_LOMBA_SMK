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tulo"/>
        <w:rPr>
          <w:lang w:val="fr-FR"/>
        </w:rPr>
      </w:pPr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214299B9" w:rsidR="00AB42D6" w:rsidRPr="00C47C3D" w:rsidRDefault="00AB42D6" w:rsidP="00AB42D6">
      <w:pPr>
        <w:pStyle w:val="Subttulo"/>
        <w:rPr>
          <w:sz w:val="40"/>
          <w:szCs w:val="40"/>
          <w:lang w:val="fr-F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>
        <w:rPr>
          <w:sz w:val="40"/>
          <w:szCs w:val="40"/>
          <w:lang w:val="fr-FR"/>
        </w:rPr>
        <w:t>Day3_</w:t>
      </w:r>
      <w:r w:rsidR="00047F83">
        <w:rPr>
          <w:sz w:val="40"/>
          <w:szCs w:val="40"/>
          <w:lang w:val="fr-FR"/>
        </w:rPr>
        <w:t>PT</w:t>
      </w:r>
      <w:bookmarkStart w:id="0" w:name="_GoBack"/>
      <w:bookmarkEnd w:id="0"/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acommarcas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acommarcas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77777777" w:rsidR="00C47C3D" w:rsidRDefault="00C47C3D" w:rsidP="00C47C3D">
      <w:pPr>
        <w:pStyle w:val="Cabealho2"/>
      </w:pPr>
      <w:r w:rsidRPr="001C2B30">
        <w:lastRenderedPageBreak/>
        <w:t>Contents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r>
        <w:t>This Test Project proposal consists of the following documentation/files:</w:t>
      </w:r>
    </w:p>
    <w:p w14:paraId="631CEBE9" w14:textId="77777777" w:rsidR="00126B1C" w:rsidRDefault="00C47C3D" w:rsidP="00C47C3D">
      <w:pPr>
        <w:pStyle w:val="Listanumerada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0737B8C0" w:rsidR="00C47C3D" w:rsidRDefault="00126B1C" w:rsidP="00C47C3D">
      <w:pPr>
        <w:pStyle w:val="Listanumerada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</w:p>
    <w:p w14:paraId="424B8DA3" w14:textId="67858FF0" w:rsidR="0006563D" w:rsidRDefault="0006563D" w:rsidP="00C47C3D">
      <w:pPr>
        <w:pStyle w:val="Listanumerada"/>
      </w:pPr>
      <w:r>
        <w:t>Presentation on competition day</w:t>
      </w:r>
    </w:p>
    <w:p w14:paraId="02EFA30D" w14:textId="77777777" w:rsidR="00C47C3D" w:rsidRDefault="00C47C3D" w:rsidP="00C47C3D">
      <w:pPr>
        <w:pStyle w:val="Cabealho2"/>
      </w:pPr>
      <w:r w:rsidRPr="001C2B30">
        <w:t xml:space="preserve">Introduction </w:t>
      </w:r>
    </w:p>
    <w:p w14:paraId="440F69F4" w14:textId="3B8F2876" w:rsidR="00C47C3D" w:rsidRDefault="00DE3E29" w:rsidP="00C47C3D"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1E6081B2" w14:textId="77777777" w:rsidR="00C47C3D" w:rsidRDefault="00C47C3D" w:rsidP="00C47C3D">
      <w:pPr>
        <w:pStyle w:val="Cabealho2"/>
      </w:pPr>
      <w:r w:rsidRPr="001C2B30">
        <w:t>Description of project and tasks</w:t>
      </w:r>
    </w:p>
    <w:p w14:paraId="05AF7BC6" w14:textId="2C831370" w:rsidR="00C47C3D" w:rsidRPr="00C47C3D" w:rsidRDefault="00126B1C" w:rsidP="00C47C3D"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79474C0B" w14:textId="3B8D6AE2" w:rsidR="00F51122" w:rsidRDefault="00C47C3D" w:rsidP="00DE3E29">
      <w:pPr>
        <w:pStyle w:val="Cabealho2"/>
      </w:pPr>
      <w:r w:rsidRPr="0068739B">
        <w:t>Instructions to the Competitor</w:t>
      </w:r>
    </w:p>
    <w:p w14:paraId="27FF7504" w14:textId="26B80597" w:rsidR="00C47C3D" w:rsidRDefault="00126B1C" w:rsidP="00C47C3D"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</w:p>
    <w:p w14:paraId="57CAE6AD" w14:textId="0D05BDE4" w:rsidR="00744566" w:rsidRPr="00047F83" w:rsidRDefault="00744566" w:rsidP="00C47C3D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Esta tarefa deve ter apenas </w:t>
      </w:r>
      <w:proofErr w:type="spellStart"/>
      <w:r w:rsidRPr="00047F83">
        <w:rPr>
          <w:color w:val="00B0F0"/>
          <w:lang w:val="pt-PT"/>
        </w:rPr>
        <w:t>vectores</w:t>
      </w:r>
      <w:proofErr w:type="spellEnd"/>
      <w:r w:rsidRPr="00047F83">
        <w:rPr>
          <w:color w:val="00B0F0"/>
          <w:lang w:val="pt-PT"/>
        </w:rPr>
        <w:t xml:space="preserve"> e deve ser criada no </w:t>
      </w:r>
      <w:proofErr w:type="spellStart"/>
      <w:r w:rsidRPr="00047F83">
        <w:rPr>
          <w:color w:val="00B0F0"/>
          <w:lang w:val="pt-PT"/>
        </w:rPr>
        <w:t>Illustrator</w:t>
      </w:r>
      <w:proofErr w:type="spellEnd"/>
      <w:r w:rsidRPr="00047F83">
        <w:rPr>
          <w:color w:val="00B0F0"/>
          <w:lang w:val="pt-PT"/>
        </w:rPr>
        <w:t>.</w:t>
      </w:r>
    </w:p>
    <w:p w14:paraId="6C569F6B" w14:textId="75703109" w:rsidR="00F51122" w:rsidRDefault="00F51122" w:rsidP="00F51122">
      <w:r>
        <w:t>Target group: children all over the world age 9–15</w:t>
      </w:r>
      <w:r w:rsidR="009866BE">
        <w:t>.</w:t>
      </w:r>
    </w:p>
    <w:p w14:paraId="3052820F" w14:textId="07EAE1EF" w:rsidR="00744566" w:rsidRPr="00047F83" w:rsidRDefault="00744566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Público-Alvo: Crianças com idades entre 0s 9 e os 15 anos.</w:t>
      </w:r>
    </w:p>
    <w:p w14:paraId="56F93C0C" w14:textId="77777777" w:rsidR="00F51122" w:rsidRPr="00047F83" w:rsidRDefault="00F51122" w:rsidP="00F51122">
      <w:pPr>
        <w:rPr>
          <w:lang w:val="pt-PT"/>
        </w:rPr>
      </w:pPr>
    </w:p>
    <w:p w14:paraId="58EA438C" w14:textId="77777777" w:rsidR="00744566" w:rsidRDefault="007E68ED" w:rsidP="007E68ED">
      <w:r>
        <w:t>Task 1 &amp; 2 must fit on 1 sheet A3 paper</w:t>
      </w:r>
    </w:p>
    <w:p w14:paraId="72B22431" w14:textId="33E49547" w:rsidR="007E68ED" w:rsidRPr="00047F83" w:rsidRDefault="00744566" w:rsidP="007E68ED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A</w:t>
      </w:r>
      <w:r w:rsidR="00A901F1" w:rsidRPr="00047F83">
        <w:rPr>
          <w:color w:val="00B0F0"/>
          <w:lang w:val="pt-PT"/>
        </w:rPr>
        <w:t>s</w:t>
      </w:r>
      <w:r w:rsidRPr="00047F83">
        <w:rPr>
          <w:color w:val="00B0F0"/>
          <w:lang w:val="pt-PT"/>
        </w:rPr>
        <w:t xml:space="preserve"> tarefa</w:t>
      </w:r>
      <w:r w:rsidR="00A901F1" w:rsidRPr="00047F83">
        <w:rPr>
          <w:color w:val="00B0F0"/>
          <w:lang w:val="pt-PT"/>
        </w:rPr>
        <w:t>s</w:t>
      </w:r>
      <w:r w:rsidRPr="00047F83">
        <w:rPr>
          <w:color w:val="00B0F0"/>
          <w:lang w:val="pt-PT"/>
        </w:rPr>
        <w:t xml:space="preserve"> 1 e 2 </w:t>
      </w:r>
      <w:r w:rsidR="00A1793C" w:rsidRPr="00047F83">
        <w:rPr>
          <w:color w:val="00B0F0"/>
          <w:lang w:val="pt-PT"/>
        </w:rPr>
        <w:t xml:space="preserve">devem caber numa </w:t>
      </w:r>
      <w:r w:rsidR="00A901F1" w:rsidRPr="00047F83">
        <w:rPr>
          <w:color w:val="00B0F0"/>
          <w:lang w:val="pt-PT"/>
        </w:rPr>
        <w:t>página A3</w:t>
      </w:r>
    </w:p>
    <w:p w14:paraId="372366E9" w14:textId="77777777" w:rsidR="007E68ED" w:rsidRPr="00047F83" w:rsidRDefault="007E68ED" w:rsidP="007E68ED">
      <w:pPr>
        <w:rPr>
          <w:lang w:val="pt-PT"/>
        </w:rPr>
      </w:pPr>
    </w:p>
    <w:p w14:paraId="642FBCE7" w14:textId="619CBFA9" w:rsidR="007E68ED" w:rsidRDefault="007E68ED" w:rsidP="007E68ED">
      <w:r>
        <w:t>Artwork Colours: Pantone Solid Coated colours only</w:t>
      </w:r>
    </w:p>
    <w:p w14:paraId="01C2D6FA" w14:textId="2ABDD305" w:rsidR="004F5EE7" w:rsidRPr="004F5EE7" w:rsidRDefault="004F5EE7" w:rsidP="007E68ED">
      <w:pPr>
        <w:rPr>
          <w:color w:val="00B0F0"/>
        </w:rPr>
      </w:pPr>
      <w:r w:rsidRPr="004F5EE7">
        <w:rPr>
          <w:color w:val="00B0F0"/>
        </w:rPr>
        <w:t xml:space="preserve">Cores: </w:t>
      </w:r>
      <w:proofErr w:type="spellStart"/>
      <w:r w:rsidRPr="004F5EE7">
        <w:rPr>
          <w:color w:val="00B0F0"/>
        </w:rPr>
        <w:t>Apenas</w:t>
      </w:r>
      <w:proofErr w:type="spellEnd"/>
      <w:r w:rsidRPr="004F5EE7">
        <w:rPr>
          <w:color w:val="00B0F0"/>
        </w:rPr>
        <w:t xml:space="preserve"> PANTONES Solid Coated</w:t>
      </w:r>
    </w:p>
    <w:p w14:paraId="13CEA709" w14:textId="77777777" w:rsidR="00925516" w:rsidRDefault="00925516" w:rsidP="007E68ED"/>
    <w:p w14:paraId="166ED5F8" w14:textId="55719CBF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</w:p>
    <w:p w14:paraId="4F552203" w14:textId="3EA87DF7" w:rsidR="004F5EE7" w:rsidRPr="00047F83" w:rsidRDefault="004F5EE7" w:rsidP="007E68ED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Cores do </w:t>
      </w:r>
      <w:proofErr w:type="spellStart"/>
      <w:r w:rsidRPr="00047F83">
        <w:rPr>
          <w:color w:val="00B0F0"/>
          <w:lang w:val="pt-PT"/>
        </w:rPr>
        <w:t>Dieline</w:t>
      </w:r>
      <w:proofErr w:type="spellEnd"/>
      <w:r w:rsidRPr="00047F83">
        <w:rPr>
          <w:color w:val="00B0F0"/>
          <w:lang w:val="pt-PT"/>
        </w:rPr>
        <w:t xml:space="preserve"> (cortante)</w:t>
      </w:r>
      <w:proofErr w:type="gramStart"/>
      <w:r w:rsidRPr="00047F83">
        <w:rPr>
          <w:color w:val="00B0F0"/>
          <w:lang w:val="pt-PT"/>
        </w:rPr>
        <w:t xml:space="preserve">: </w:t>
      </w:r>
      <w:r w:rsidR="00B64C72" w:rsidRPr="00047F83">
        <w:rPr>
          <w:color w:val="00B0F0"/>
          <w:lang w:val="pt-PT"/>
        </w:rPr>
        <w:t>Apenas</w:t>
      </w:r>
      <w:proofErr w:type="gramEnd"/>
      <w:r w:rsidR="00B64C72" w:rsidRPr="00047F83">
        <w:rPr>
          <w:color w:val="00B0F0"/>
          <w:lang w:val="pt-PT"/>
        </w:rPr>
        <w:t xml:space="preserve"> </w:t>
      </w:r>
      <w:r w:rsidR="00FB1D3C" w:rsidRPr="00047F83">
        <w:rPr>
          <w:color w:val="00B0F0"/>
          <w:lang w:val="pt-PT"/>
        </w:rPr>
        <w:t xml:space="preserve">cores </w:t>
      </w:r>
      <w:proofErr w:type="spellStart"/>
      <w:r w:rsidR="00FB1D3C" w:rsidRPr="00047F83">
        <w:rPr>
          <w:color w:val="00B0F0"/>
          <w:lang w:val="pt-PT"/>
        </w:rPr>
        <w:t>directas</w:t>
      </w:r>
      <w:proofErr w:type="spellEnd"/>
      <w:r w:rsidR="00FB1D3C" w:rsidRPr="00047F83">
        <w:rPr>
          <w:color w:val="00B0F0"/>
          <w:lang w:val="pt-PT"/>
        </w:rPr>
        <w:t xml:space="preserve"> (Spot)</w:t>
      </w:r>
    </w:p>
    <w:p w14:paraId="1386C94C" w14:textId="77777777" w:rsidR="00073008" w:rsidRPr="00047F83" w:rsidRDefault="00073008" w:rsidP="007E68ED">
      <w:pPr>
        <w:rPr>
          <w:lang w:val="pt-PT"/>
        </w:rPr>
      </w:pPr>
    </w:p>
    <w:p w14:paraId="545C5633" w14:textId="10B366EB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60F54C56" w14:textId="2B5B5D4F" w:rsidR="00FB1D3C" w:rsidRPr="00047F83" w:rsidRDefault="00FB1D3C" w:rsidP="00073008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Crianças com idades compreendidas entre os 9 e os 15 anos deve</w:t>
      </w:r>
      <w:r w:rsidR="00EE3C59" w:rsidRPr="00047F83">
        <w:rPr>
          <w:color w:val="00B0F0"/>
          <w:lang w:val="pt-PT"/>
        </w:rPr>
        <w:t xml:space="preserve">m ser capazes de montar </w:t>
      </w:r>
      <w:r w:rsidR="00B30309" w:rsidRPr="00047F83">
        <w:rPr>
          <w:color w:val="00B0F0"/>
          <w:lang w:val="pt-PT"/>
        </w:rPr>
        <w:t>as caixas sem ajuda.</w:t>
      </w:r>
    </w:p>
    <w:p w14:paraId="20025048" w14:textId="77777777" w:rsidR="00925516" w:rsidRPr="00047F83" w:rsidRDefault="00925516" w:rsidP="00073008">
      <w:pPr>
        <w:rPr>
          <w:color w:val="000000" w:themeColor="text1"/>
          <w:lang w:val="pt-PT"/>
        </w:rPr>
      </w:pPr>
    </w:p>
    <w:p w14:paraId="21AA474A" w14:textId="77777777" w:rsidR="00E96014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</w:p>
    <w:p w14:paraId="1C9AB0C6" w14:textId="384AA791" w:rsidR="00E96014" w:rsidRPr="00047F83" w:rsidRDefault="00E96014" w:rsidP="00073008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Tens que adicionar </w:t>
      </w:r>
      <w:r w:rsidR="002C4980" w:rsidRPr="00047F83">
        <w:rPr>
          <w:color w:val="00B0F0"/>
          <w:lang w:val="pt-PT"/>
        </w:rPr>
        <w:t>setas, nú</w:t>
      </w:r>
      <w:r w:rsidR="008E316C" w:rsidRPr="00047F83">
        <w:rPr>
          <w:color w:val="00B0F0"/>
          <w:lang w:val="pt-PT"/>
        </w:rPr>
        <w:t xml:space="preserve">meros </w:t>
      </w:r>
      <w:r w:rsidR="00BD5D29" w:rsidRPr="00047F83">
        <w:rPr>
          <w:color w:val="00B0F0"/>
          <w:lang w:val="pt-PT"/>
        </w:rPr>
        <w:t>e outros sinais q</w:t>
      </w:r>
      <w:r w:rsidR="002C4980" w:rsidRPr="00047F83">
        <w:rPr>
          <w:color w:val="00B0F0"/>
          <w:lang w:val="pt-PT"/>
        </w:rPr>
        <w:t>ue expliquem como montar a</w:t>
      </w:r>
      <w:r w:rsidR="00DC4642" w:rsidRPr="00047F83">
        <w:rPr>
          <w:color w:val="00B0F0"/>
          <w:lang w:val="pt-PT"/>
        </w:rPr>
        <w:t>s</w:t>
      </w:r>
      <w:r w:rsidR="002C4980" w:rsidRPr="00047F83">
        <w:rPr>
          <w:color w:val="00B0F0"/>
          <w:lang w:val="pt-PT"/>
        </w:rPr>
        <w:t xml:space="preserve"> caixa</w:t>
      </w:r>
      <w:r w:rsidR="00DC4642" w:rsidRPr="00047F83">
        <w:rPr>
          <w:color w:val="00B0F0"/>
          <w:lang w:val="pt-PT"/>
        </w:rPr>
        <w:t>s</w:t>
      </w:r>
      <w:r w:rsidR="002D0F8A" w:rsidRPr="00047F83">
        <w:rPr>
          <w:color w:val="00B0F0"/>
          <w:lang w:val="pt-PT"/>
        </w:rPr>
        <w:t xml:space="preserve">, </w:t>
      </w:r>
      <w:r w:rsidR="00AF7CAE" w:rsidRPr="00047F83">
        <w:rPr>
          <w:color w:val="00B0F0"/>
          <w:lang w:val="pt-PT"/>
        </w:rPr>
        <w:t xml:space="preserve">estes </w:t>
      </w:r>
      <w:r w:rsidR="00925516" w:rsidRPr="00047F83">
        <w:rPr>
          <w:color w:val="00B0F0"/>
          <w:lang w:val="pt-PT"/>
        </w:rPr>
        <w:t xml:space="preserve">elementos </w:t>
      </w:r>
      <w:proofErr w:type="spellStart"/>
      <w:r w:rsidR="00925516" w:rsidRPr="00047F83">
        <w:rPr>
          <w:color w:val="00B0F0"/>
          <w:lang w:val="pt-PT"/>
        </w:rPr>
        <w:t>auxiliaries</w:t>
      </w:r>
      <w:proofErr w:type="spellEnd"/>
      <w:r w:rsidR="00925516" w:rsidRPr="00047F83">
        <w:rPr>
          <w:color w:val="00B0F0"/>
          <w:lang w:val="pt-PT"/>
        </w:rPr>
        <w:t xml:space="preserve"> devem ser colocados no </w:t>
      </w:r>
      <w:proofErr w:type="spellStart"/>
      <w:r w:rsidR="00925516" w:rsidRPr="00047F83">
        <w:rPr>
          <w:color w:val="00B0F0"/>
          <w:lang w:val="pt-PT"/>
        </w:rPr>
        <w:t>layer</w:t>
      </w:r>
      <w:proofErr w:type="spellEnd"/>
      <w:r w:rsidR="00925516" w:rsidRPr="00047F83">
        <w:rPr>
          <w:color w:val="00B0F0"/>
          <w:lang w:val="pt-PT"/>
        </w:rPr>
        <w:t xml:space="preserve"> CUT</w:t>
      </w:r>
    </w:p>
    <w:p w14:paraId="17FEAB67" w14:textId="77777777" w:rsidR="00925516" w:rsidRPr="00047F83" w:rsidRDefault="00925516" w:rsidP="00073008">
      <w:pPr>
        <w:rPr>
          <w:color w:val="000000" w:themeColor="text1"/>
          <w:lang w:val="pt-PT"/>
        </w:rPr>
      </w:pPr>
    </w:p>
    <w:p w14:paraId="7563C52B" w14:textId="1C7DAE76" w:rsidR="00073008" w:rsidRDefault="00073008" w:rsidP="00073008">
      <w:pPr>
        <w:rPr>
          <w:color w:val="000000" w:themeColor="text1"/>
        </w:rPr>
      </w:pP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230B26F1" w14:textId="1F09D6C0" w:rsidR="00925516" w:rsidRPr="00047F83" w:rsidRDefault="00925516" w:rsidP="00073008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Estas instruções devem estar em cor spot no </w:t>
      </w:r>
      <w:proofErr w:type="spellStart"/>
      <w:r w:rsidRPr="00047F83">
        <w:rPr>
          <w:color w:val="00B0F0"/>
          <w:lang w:val="pt-PT"/>
        </w:rPr>
        <w:t>layer</w:t>
      </w:r>
      <w:proofErr w:type="spellEnd"/>
      <w:r w:rsidRPr="00047F83">
        <w:rPr>
          <w:color w:val="00B0F0"/>
          <w:lang w:val="pt-PT"/>
        </w:rPr>
        <w:t xml:space="preserve"> CUT</w:t>
      </w:r>
    </w:p>
    <w:p w14:paraId="5780344D" w14:textId="77777777" w:rsidR="00925516" w:rsidRPr="00047F83" w:rsidRDefault="00925516" w:rsidP="00073008">
      <w:pPr>
        <w:rPr>
          <w:color w:val="00B0F0"/>
          <w:lang w:val="pt-PT"/>
        </w:rPr>
      </w:pPr>
    </w:p>
    <w:p w14:paraId="0F8FF4AA" w14:textId="77777777" w:rsidR="00073008" w:rsidRPr="00047F83" w:rsidRDefault="00073008" w:rsidP="00073008">
      <w:pPr>
        <w:rPr>
          <w:color w:val="000000" w:themeColor="text1"/>
          <w:lang w:val="pt-PT"/>
        </w:rPr>
      </w:pPr>
      <w:r>
        <w:rPr>
          <w:color w:val="000000" w:themeColor="text1"/>
        </w:rPr>
        <w:lastRenderedPageBreak/>
        <w:t xml:space="preserve">Include icons or illustrations for the CUT, FOLD &amp; GLUE instructions. </w:t>
      </w:r>
      <w:r w:rsidRPr="00047F83">
        <w:rPr>
          <w:color w:val="000000" w:themeColor="text1"/>
          <w:lang w:val="pt-PT"/>
        </w:rPr>
        <w:t xml:space="preserve">No </w:t>
      </w:r>
      <w:proofErr w:type="spellStart"/>
      <w:r w:rsidRPr="00047F83">
        <w:rPr>
          <w:color w:val="000000" w:themeColor="text1"/>
          <w:lang w:val="pt-PT"/>
        </w:rPr>
        <w:t>text</w:t>
      </w:r>
      <w:proofErr w:type="spellEnd"/>
      <w:r w:rsidRPr="00047F83">
        <w:rPr>
          <w:color w:val="000000" w:themeColor="text1"/>
          <w:lang w:val="pt-PT"/>
        </w:rPr>
        <w:t xml:space="preserve"> must </w:t>
      </w:r>
      <w:proofErr w:type="spellStart"/>
      <w:r w:rsidRPr="00047F83">
        <w:rPr>
          <w:color w:val="000000" w:themeColor="text1"/>
          <w:lang w:val="pt-PT"/>
        </w:rPr>
        <w:t>be</w:t>
      </w:r>
      <w:proofErr w:type="spellEnd"/>
      <w:r w:rsidRPr="00047F83">
        <w:rPr>
          <w:color w:val="000000" w:themeColor="text1"/>
          <w:lang w:val="pt-PT"/>
        </w:rPr>
        <w:t xml:space="preserve"> </w:t>
      </w:r>
      <w:proofErr w:type="spellStart"/>
      <w:r w:rsidRPr="00047F83">
        <w:rPr>
          <w:color w:val="000000" w:themeColor="text1"/>
          <w:lang w:val="pt-PT"/>
        </w:rPr>
        <w:t>included</w:t>
      </w:r>
      <w:proofErr w:type="spellEnd"/>
      <w:r w:rsidRPr="00047F83">
        <w:rPr>
          <w:color w:val="000000" w:themeColor="text1"/>
          <w:lang w:val="pt-PT"/>
        </w:rPr>
        <w:t>.</w:t>
      </w:r>
    </w:p>
    <w:p w14:paraId="79EAC5AE" w14:textId="17B6F16E" w:rsidR="00925516" w:rsidRPr="00047F83" w:rsidRDefault="00925516" w:rsidP="00073008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Utiliza </w:t>
      </w:r>
      <w:proofErr w:type="spellStart"/>
      <w:r w:rsidRPr="00047F83">
        <w:rPr>
          <w:color w:val="00B0F0"/>
          <w:lang w:val="pt-PT"/>
        </w:rPr>
        <w:t>icons</w:t>
      </w:r>
      <w:proofErr w:type="spellEnd"/>
      <w:r w:rsidRPr="00047F83">
        <w:rPr>
          <w:color w:val="00B0F0"/>
          <w:lang w:val="pt-PT"/>
        </w:rPr>
        <w:t xml:space="preserve"> ou ilustrações para indicar onde CORTAR, onde DOBRAR e onde COLAR. N\ao podes usar texto.</w:t>
      </w:r>
    </w:p>
    <w:p w14:paraId="20A9E2EB" w14:textId="77777777" w:rsidR="00073008" w:rsidRPr="00047F83" w:rsidRDefault="00073008" w:rsidP="00073008">
      <w:pPr>
        <w:rPr>
          <w:color w:val="000000" w:themeColor="text1"/>
          <w:lang w:val="pt-PT"/>
        </w:rPr>
      </w:pPr>
      <w:proofErr w:type="spellStart"/>
      <w:r w:rsidRPr="00047F83">
        <w:rPr>
          <w:color w:val="000000" w:themeColor="text1"/>
          <w:lang w:val="pt-PT"/>
        </w:rPr>
        <w:t>Example</w:t>
      </w:r>
      <w:proofErr w:type="spellEnd"/>
      <w:r w:rsidRPr="00047F83">
        <w:rPr>
          <w:color w:val="000000" w:themeColor="text1"/>
          <w:lang w:val="pt-PT"/>
        </w:rPr>
        <w:t xml:space="preserve">:  </w:t>
      </w:r>
    </w:p>
    <w:p w14:paraId="6058C6A0" w14:textId="36CE8431" w:rsidR="00925516" w:rsidRPr="00047F83" w:rsidRDefault="00925516" w:rsidP="00073008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Vê este exemplo:</w:t>
      </w:r>
    </w:p>
    <w:p w14:paraId="30731DF3" w14:textId="77777777" w:rsidR="00073008" w:rsidRPr="00047F83" w:rsidRDefault="00073008" w:rsidP="00073008">
      <w:pPr>
        <w:pStyle w:val="p1"/>
        <w:rPr>
          <w:lang w:val="pt-PT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34E51B7D" w14:textId="77777777" w:rsidR="00073008" w:rsidRPr="00047F83" w:rsidRDefault="00073008" w:rsidP="007E68ED">
      <w:pPr>
        <w:rPr>
          <w:lang w:val="pt-PT"/>
        </w:rPr>
      </w:pPr>
    </w:p>
    <w:p w14:paraId="6BE95D6E" w14:textId="77777777" w:rsidR="007E68ED" w:rsidRPr="00047F83" w:rsidRDefault="007E68ED" w:rsidP="00F51122">
      <w:pPr>
        <w:rPr>
          <w:lang w:val="pt-PT"/>
        </w:rPr>
      </w:pPr>
    </w:p>
    <w:p w14:paraId="48FB9AA1" w14:textId="77777777" w:rsidR="00925516" w:rsidRPr="00047F83" w:rsidRDefault="00F51122" w:rsidP="009866BE">
      <w:pPr>
        <w:pStyle w:val="Cabealho3"/>
        <w:rPr>
          <w:lang w:val="pt-PT"/>
        </w:rPr>
      </w:pPr>
      <w:r w:rsidRPr="00047F83">
        <w:rPr>
          <w:lang w:val="pt-PT"/>
        </w:rPr>
        <w:t>Task 1</w:t>
      </w:r>
    </w:p>
    <w:p w14:paraId="522EBF56" w14:textId="7767E941" w:rsidR="00F51122" w:rsidRPr="00047F83" w:rsidRDefault="00925516" w:rsidP="009866BE">
      <w:pPr>
        <w:pStyle w:val="Cabealho3"/>
        <w:rPr>
          <w:color w:val="00B0F0"/>
          <w:lang w:val="pt-PT"/>
        </w:rPr>
      </w:pPr>
      <w:r w:rsidRPr="00047F83">
        <w:rPr>
          <w:color w:val="00B0F0"/>
          <w:lang w:val="pt-PT"/>
        </w:rPr>
        <w:t>TAFERA 1</w:t>
      </w:r>
    </w:p>
    <w:p w14:paraId="666F1CA2" w14:textId="77777777" w:rsidR="00F51122" w:rsidRPr="00047F83" w:rsidRDefault="00F51122" w:rsidP="00F51122">
      <w:pPr>
        <w:rPr>
          <w:lang w:val="pt-PT"/>
        </w:rPr>
      </w:pPr>
      <w:proofErr w:type="spellStart"/>
      <w:r w:rsidRPr="00047F83">
        <w:rPr>
          <w:lang w:val="pt-PT"/>
        </w:rPr>
        <w:t>Any</w:t>
      </w:r>
      <w:proofErr w:type="spellEnd"/>
      <w:r w:rsidRPr="00047F83">
        <w:rPr>
          <w:lang w:val="pt-PT"/>
        </w:rPr>
        <w:t xml:space="preserve"> </w:t>
      </w:r>
      <w:proofErr w:type="spellStart"/>
      <w:r w:rsidRPr="00047F83">
        <w:rPr>
          <w:lang w:val="pt-PT"/>
        </w:rPr>
        <w:t>shape</w:t>
      </w:r>
      <w:proofErr w:type="spellEnd"/>
      <w:r w:rsidRPr="00047F83">
        <w:rPr>
          <w:lang w:val="pt-PT"/>
        </w:rPr>
        <w:t xml:space="preserve"> </w:t>
      </w:r>
      <w:proofErr w:type="spellStart"/>
      <w:r w:rsidRPr="00047F83">
        <w:rPr>
          <w:lang w:val="pt-PT"/>
        </w:rPr>
        <w:t>allowed</w:t>
      </w:r>
      <w:proofErr w:type="spellEnd"/>
      <w:r w:rsidRPr="00047F83">
        <w:rPr>
          <w:lang w:val="pt-PT"/>
        </w:rPr>
        <w:t>.</w:t>
      </w:r>
    </w:p>
    <w:p w14:paraId="686C497D" w14:textId="18480D5C" w:rsidR="00925516" w:rsidRPr="00047F83" w:rsidRDefault="00925516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Podes </w:t>
      </w:r>
      <w:proofErr w:type="spellStart"/>
      <w:r w:rsidRPr="00047F83">
        <w:rPr>
          <w:color w:val="00B0F0"/>
          <w:lang w:val="pt-PT"/>
        </w:rPr>
        <w:t>escolhar</w:t>
      </w:r>
      <w:proofErr w:type="spellEnd"/>
      <w:r w:rsidRPr="00047F83">
        <w:rPr>
          <w:color w:val="00B0F0"/>
          <w:lang w:val="pt-PT"/>
        </w:rPr>
        <w:t xml:space="preserve"> o tipo de caixa</w:t>
      </w:r>
    </w:p>
    <w:p w14:paraId="1F67C2E1" w14:textId="7556BDA6" w:rsidR="003A7F1C" w:rsidRPr="00047F83" w:rsidRDefault="003A7F1C" w:rsidP="00AC597B">
      <w:pPr>
        <w:rPr>
          <w:color w:val="000000" w:themeColor="text1"/>
          <w:lang w:val="pt-PT"/>
        </w:rPr>
      </w:pPr>
    </w:p>
    <w:p w14:paraId="51897B8F" w14:textId="53FED17F" w:rsidR="000F07AF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1F3537B3" w14:textId="080C7DF6" w:rsidR="00925516" w:rsidRPr="00047F83" w:rsidRDefault="00925516" w:rsidP="00AC597B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Para esta tarefa só podes colocar grafismo num dos lados</w:t>
      </w:r>
    </w:p>
    <w:p w14:paraId="4B2F3FDE" w14:textId="77777777" w:rsidR="00F51122" w:rsidRPr="00047F83" w:rsidRDefault="00F51122" w:rsidP="00F51122">
      <w:pPr>
        <w:rPr>
          <w:lang w:val="pt-PT"/>
        </w:rPr>
      </w:pPr>
    </w:p>
    <w:p w14:paraId="6EB20ED2" w14:textId="7475279F" w:rsidR="00F51122" w:rsidRDefault="007E68ED" w:rsidP="00F51122"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62490A53" w14:textId="271E08B1" w:rsidR="00925516" w:rsidRPr="00047F83" w:rsidRDefault="00925516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Linhas de corte (CUT): spot color, </w:t>
      </w:r>
      <w:proofErr w:type="spellStart"/>
      <w:r w:rsidRPr="00047F83">
        <w:rPr>
          <w:color w:val="00B0F0"/>
          <w:lang w:val="pt-PT"/>
        </w:rPr>
        <w:t>stroke</w:t>
      </w:r>
      <w:proofErr w:type="spellEnd"/>
      <w:r w:rsidRPr="00047F83">
        <w:rPr>
          <w:color w:val="00B0F0"/>
          <w:lang w:val="pt-PT"/>
        </w:rPr>
        <w:t xml:space="preserve"> 1pt, num </w:t>
      </w:r>
      <w:proofErr w:type="spellStart"/>
      <w:r w:rsidRPr="00047F83">
        <w:rPr>
          <w:color w:val="00B0F0"/>
          <w:lang w:val="pt-PT"/>
        </w:rPr>
        <w:t>layer</w:t>
      </w:r>
      <w:proofErr w:type="spellEnd"/>
      <w:r w:rsidRPr="00047F83">
        <w:rPr>
          <w:color w:val="00B0F0"/>
          <w:lang w:val="pt-PT"/>
        </w:rPr>
        <w:t xml:space="preserve"> separado, num ficheiro de </w:t>
      </w:r>
      <w:proofErr w:type="spellStart"/>
      <w:r w:rsidRPr="00047F83">
        <w:rPr>
          <w:color w:val="00B0F0"/>
          <w:lang w:val="pt-PT"/>
        </w:rPr>
        <w:t>Illustrator</w:t>
      </w:r>
      <w:proofErr w:type="spellEnd"/>
      <w:r w:rsidRPr="00047F83">
        <w:rPr>
          <w:color w:val="00B0F0"/>
          <w:lang w:val="pt-PT"/>
        </w:rPr>
        <w:t xml:space="preserve"> e outro de PDF</w:t>
      </w:r>
    </w:p>
    <w:p w14:paraId="46402F6A" w14:textId="77777777" w:rsidR="00925516" w:rsidRPr="00047F83" w:rsidRDefault="00925516" w:rsidP="00F51122">
      <w:pPr>
        <w:rPr>
          <w:lang w:val="pt-PT"/>
        </w:rPr>
      </w:pPr>
    </w:p>
    <w:p w14:paraId="3FEF9310" w14:textId="73140B5D" w:rsidR="00F51122" w:rsidRDefault="00F51122" w:rsidP="00F51122">
      <w:r>
        <w:t xml:space="preserve">Name colour and layer </w:t>
      </w:r>
      <w:r w:rsidR="007E68ED">
        <w:t>CUT LINES</w:t>
      </w:r>
      <w:r>
        <w:t>.</w:t>
      </w:r>
    </w:p>
    <w:p w14:paraId="2767C96E" w14:textId="53176164" w:rsidR="00925516" w:rsidRPr="00047F83" w:rsidRDefault="00925516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O nome do </w:t>
      </w:r>
      <w:proofErr w:type="spellStart"/>
      <w:r w:rsidRPr="00047F83">
        <w:rPr>
          <w:color w:val="00B0F0"/>
          <w:lang w:val="pt-PT"/>
        </w:rPr>
        <w:t>layer</w:t>
      </w:r>
      <w:proofErr w:type="spellEnd"/>
      <w:r w:rsidRPr="00047F83">
        <w:rPr>
          <w:color w:val="00B0F0"/>
          <w:lang w:val="pt-PT"/>
        </w:rPr>
        <w:t xml:space="preserve"> e o nome da cor do cortante deve ser: CUT LINES</w:t>
      </w:r>
    </w:p>
    <w:p w14:paraId="3AAC16AE" w14:textId="5F9880BF" w:rsidR="003657C4" w:rsidRDefault="003657C4" w:rsidP="00F51122">
      <w:r w:rsidRPr="003657C4">
        <w:rPr>
          <w:noProof/>
          <w:lang w:val="pt-PT" w:eastAsia="pt-PT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43001052" w14:textId="2CD5629B" w:rsidR="00925516" w:rsidRPr="00047F83" w:rsidRDefault="00925516" w:rsidP="003657C4">
      <w:pPr>
        <w:rPr>
          <w:i/>
          <w:color w:val="00B0F0"/>
          <w:sz w:val="16"/>
          <w:szCs w:val="16"/>
          <w:lang w:val="pt-PT"/>
        </w:rPr>
      </w:pPr>
      <w:r w:rsidRPr="00047F83">
        <w:rPr>
          <w:i/>
          <w:color w:val="00B0F0"/>
          <w:sz w:val="16"/>
          <w:szCs w:val="16"/>
          <w:lang w:val="pt-PT"/>
        </w:rPr>
        <w:t>Exemplo da linha de corte. Podes escolher a cor spot que quiseres desde que tenha contraste com a cor de fundo</w:t>
      </w:r>
    </w:p>
    <w:p w14:paraId="64E9A18E" w14:textId="77777777" w:rsidR="00F51122" w:rsidRPr="00047F83" w:rsidRDefault="00F51122" w:rsidP="00F51122">
      <w:pPr>
        <w:rPr>
          <w:lang w:val="pt-PT"/>
        </w:rPr>
      </w:pPr>
    </w:p>
    <w:p w14:paraId="221C670C" w14:textId="205EEF56" w:rsidR="003657C4" w:rsidRDefault="007E68ED" w:rsidP="003657C4">
      <w:r>
        <w:t>FOLD</w:t>
      </w:r>
      <w:r w:rsidR="00F51122">
        <w:t xml:space="preserve"> lines: </w:t>
      </w:r>
      <w:r w:rsidRPr="00C80AEF">
        <w:rPr>
          <w:highlight w:val="yellow"/>
        </w:rPr>
        <w:t>Spot</w:t>
      </w:r>
      <w:r>
        <w:t xml:space="preserve">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276F48D8" w14:textId="0297DF57" w:rsidR="009B4F23" w:rsidRDefault="009B4F23" w:rsidP="003657C4">
      <w:proofErr w:type="spellStart"/>
      <w:r>
        <w:t>Linhas</w:t>
      </w:r>
      <w:proofErr w:type="spellEnd"/>
      <w:r>
        <w:t xml:space="preserve"> de dobra: </w:t>
      </w:r>
    </w:p>
    <w:p w14:paraId="493862B0" w14:textId="6304D270" w:rsidR="003657C4" w:rsidRDefault="003657C4" w:rsidP="003657C4">
      <w:r>
        <w:t>Name of colour and layer: FOLD</w:t>
      </w:r>
      <w:r w:rsidR="007E68ED">
        <w:t xml:space="preserve"> </w:t>
      </w:r>
      <w:r>
        <w:t>LINES</w:t>
      </w:r>
    </w:p>
    <w:p w14:paraId="06EC860E" w14:textId="77777777" w:rsidR="003657C4" w:rsidRDefault="003657C4" w:rsidP="00F51122">
      <w:r w:rsidRPr="003657C4">
        <w:rPr>
          <w:noProof/>
          <w:lang w:val="pt-PT" w:eastAsia="pt-PT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 xml:space="preserve">. You may choose any </w:t>
      </w:r>
      <w:r w:rsidRPr="00C80AEF">
        <w:rPr>
          <w:i/>
          <w:sz w:val="16"/>
          <w:szCs w:val="16"/>
          <w:highlight w:val="yellow"/>
        </w:rPr>
        <w:t>PMS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1B6C3B62" w14:textId="0EA45C27" w:rsidR="00925516" w:rsidRPr="00047F83" w:rsidRDefault="00925516" w:rsidP="00925516">
      <w:pPr>
        <w:rPr>
          <w:i/>
          <w:color w:val="00B0F0"/>
          <w:sz w:val="16"/>
          <w:szCs w:val="16"/>
          <w:lang w:val="pt-PT"/>
        </w:rPr>
      </w:pPr>
      <w:r w:rsidRPr="00047F83">
        <w:rPr>
          <w:i/>
          <w:color w:val="00B0F0"/>
          <w:sz w:val="16"/>
          <w:szCs w:val="16"/>
          <w:lang w:val="pt-PT"/>
        </w:rPr>
        <w:t xml:space="preserve">Exemplo da linha de corte. Podes escolher a cor </w:t>
      </w:r>
      <w:r w:rsidRPr="00047F83">
        <w:rPr>
          <w:i/>
          <w:color w:val="00B0F0"/>
          <w:sz w:val="16"/>
          <w:szCs w:val="16"/>
          <w:highlight w:val="yellow"/>
          <w:lang w:val="pt-PT"/>
        </w:rPr>
        <w:t>PANTONE</w:t>
      </w:r>
      <w:r w:rsidRPr="00047F83">
        <w:rPr>
          <w:i/>
          <w:color w:val="00B0F0"/>
          <w:sz w:val="16"/>
          <w:szCs w:val="16"/>
          <w:lang w:val="pt-PT"/>
        </w:rPr>
        <w:t xml:space="preserve"> que quiseres desde que tenha contraste com a cor de fundo</w:t>
      </w:r>
    </w:p>
    <w:p w14:paraId="74166D4E" w14:textId="77777777" w:rsidR="00925516" w:rsidRPr="00047F83" w:rsidRDefault="00925516" w:rsidP="00F51122">
      <w:pPr>
        <w:rPr>
          <w:i/>
          <w:sz w:val="16"/>
          <w:szCs w:val="16"/>
          <w:lang w:val="pt-PT"/>
        </w:rPr>
      </w:pPr>
    </w:p>
    <w:p w14:paraId="12CC38D2" w14:textId="77777777" w:rsidR="00F51122" w:rsidRPr="00047F83" w:rsidRDefault="00F51122" w:rsidP="00F51122">
      <w:pPr>
        <w:rPr>
          <w:lang w:val="pt-PT"/>
        </w:rPr>
      </w:pPr>
    </w:p>
    <w:p w14:paraId="172FA1B4" w14:textId="77777777" w:rsidR="00C80AEF" w:rsidRPr="00047F83" w:rsidRDefault="00C80AEF" w:rsidP="00F51122">
      <w:pPr>
        <w:rPr>
          <w:lang w:val="pt-PT"/>
        </w:rPr>
      </w:pPr>
    </w:p>
    <w:p w14:paraId="195B39D4" w14:textId="77777777" w:rsidR="00C80AEF" w:rsidRPr="00047F83" w:rsidRDefault="00C80AEF" w:rsidP="00F51122">
      <w:pPr>
        <w:rPr>
          <w:lang w:val="pt-PT"/>
        </w:rPr>
      </w:pPr>
    </w:p>
    <w:p w14:paraId="5BC63FC6" w14:textId="77777777" w:rsidR="00C80AEF" w:rsidRPr="00047F83" w:rsidRDefault="00C80AEF" w:rsidP="00F51122">
      <w:pPr>
        <w:rPr>
          <w:lang w:val="pt-PT"/>
        </w:rPr>
      </w:pPr>
    </w:p>
    <w:p w14:paraId="5F896CE3" w14:textId="77777777" w:rsidR="00C80AEF" w:rsidRPr="00047F83" w:rsidRDefault="00C80AEF" w:rsidP="00F51122">
      <w:pPr>
        <w:rPr>
          <w:lang w:val="pt-PT"/>
        </w:rPr>
      </w:pPr>
    </w:p>
    <w:p w14:paraId="36233820" w14:textId="77777777" w:rsidR="00C80AEF" w:rsidRDefault="007E68ED" w:rsidP="00F51122">
      <w:r>
        <w:lastRenderedPageBreak/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</w:p>
    <w:p w14:paraId="3FAC85DD" w14:textId="597A6A99" w:rsidR="00F51122" w:rsidRPr="00047F83" w:rsidRDefault="00C80AEF" w:rsidP="00F51122">
      <w:pPr>
        <w:rPr>
          <w:noProof/>
          <w:color w:val="00B0F0"/>
          <w:lang w:val="pt-PT" w:eastAsia="en-GB"/>
        </w:rPr>
      </w:pPr>
      <w:r w:rsidRPr="00047F83">
        <w:rPr>
          <w:color w:val="00B0F0"/>
          <w:lang w:val="pt-PT"/>
        </w:rPr>
        <w:t xml:space="preserve">COLA: </w:t>
      </w:r>
      <w:proofErr w:type="spellStart"/>
      <w:r w:rsidRPr="00047F83">
        <w:rPr>
          <w:color w:val="00B0F0"/>
          <w:lang w:val="pt-PT"/>
        </w:rPr>
        <w:t>indicaos</w:t>
      </w:r>
      <w:proofErr w:type="spellEnd"/>
      <w:r w:rsidRPr="00047F83">
        <w:rPr>
          <w:color w:val="00B0F0"/>
          <w:lang w:val="pt-PT"/>
        </w:rPr>
        <w:t xml:space="preserve"> pontos de cola com um circulo: </w:t>
      </w:r>
      <w:proofErr w:type="spellStart"/>
      <w:r w:rsidRPr="00047F83">
        <w:rPr>
          <w:color w:val="00B0F0"/>
          <w:lang w:val="pt-PT"/>
        </w:rPr>
        <w:t>stroke</w:t>
      </w:r>
      <w:proofErr w:type="spellEnd"/>
      <w:r w:rsidRPr="00047F83">
        <w:rPr>
          <w:color w:val="00B0F0"/>
          <w:lang w:val="pt-PT"/>
        </w:rPr>
        <w:t xml:space="preserve"> o,5pt, sem preenchimento</w:t>
      </w:r>
      <w:r w:rsidR="002677A1" w:rsidRPr="00047F83">
        <w:rPr>
          <w:noProof/>
          <w:color w:val="00B0F0"/>
          <w:lang w:val="pt-PT" w:eastAsia="en-GB"/>
        </w:rPr>
        <w:t xml:space="preserve"> </w:t>
      </w:r>
    </w:p>
    <w:p w14:paraId="460D80D3" w14:textId="77777777" w:rsidR="005D52FE" w:rsidRPr="00047F83" w:rsidRDefault="005D52FE" w:rsidP="00F51122">
      <w:pPr>
        <w:rPr>
          <w:color w:val="00B0F0"/>
          <w:lang w:val="pt-PT"/>
        </w:rPr>
      </w:pPr>
    </w:p>
    <w:p w14:paraId="58984441" w14:textId="3762B9E7" w:rsidR="00F51122" w:rsidRDefault="003657C4" w:rsidP="00F51122"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48585FD3" w14:textId="01C7D3C0" w:rsidR="00C80AEF" w:rsidRPr="00047F83" w:rsidRDefault="00C80AEF" w:rsidP="00F51122">
      <w:pPr>
        <w:rPr>
          <w:lang w:val="pt-PT"/>
        </w:rPr>
      </w:pPr>
      <w:r w:rsidRPr="00047F83">
        <w:rPr>
          <w:color w:val="00B0F0"/>
          <w:lang w:val="pt-PT"/>
        </w:rPr>
        <w:t xml:space="preserve">Utiliza uma cor spot e um </w:t>
      </w:r>
      <w:proofErr w:type="spellStart"/>
      <w:r w:rsidRPr="00047F83">
        <w:rPr>
          <w:color w:val="00B0F0"/>
          <w:lang w:val="pt-PT"/>
        </w:rPr>
        <w:t>layer</w:t>
      </w:r>
      <w:proofErr w:type="spellEnd"/>
      <w:r w:rsidRPr="00047F83">
        <w:rPr>
          <w:color w:val="00B0F0"/>
          <w:lang w:val="pt-PT"/>
        </w:rPr>
        <w:t xml:space="preserve"> separado para a cola </w:t>
      </w:r>
      <w:r w:rsidR="00E903F8" w:rsidRPr="00047F83">
        <w:rPr>
          <w:color w:val="00B0F0"/>
          <w:lang w:val="pt-PT"/>
        </w:rPr>
        <w:t xml:space="preserve">- </w:t>
      </w:r>
      <w:r w:rsidRPr="00047F83">
        <w:rPr>
          <w:color w:val="00B0F0"/>
          <w:lang w:val="pt-PT"/>
        </w:rPr>
        <w:t>com o nome: GLUE</w:t>
      </w:r>
      <w:r w:rsidRPr="00047F83">
        <w:rPr>
          <w:lang w:val="pt-PT"/>
        </w:rPr>
        <w:t xml:space="preserve"> </w:t>
      </w:r>
    </w:p>
    <w:p w14:paraId="0F13E683" w14:textId="77777777" w:rsidR="005D52FE" w:rsidRPr="00047F83" w:rsidRDefault="005D52FE" w:rsidP="00F51122">
      <w:pPr>
        <w:rPr>
          <w:lang w:val="pt-PT"/>
        </w:rPr>
      </w:pPr>
    </w:p>
    <w:p w14:paraId="647F4AB3" w14:textId="78B17ACC" w:rsidR="00F51122" w:rsidRDefault="002677A1" w:rsidP="00F51122">
      <w:r w:rsidRPr="002677A1">
        <w:rPr>
          <w:noProof/>
          <w:lang w:val="pt-PT" w:eastAsia="pt-PT"/>
        </w:rPr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EA7D" w14:textId="77777777" w:rsidR="005D52FE" w:rsidRDefault="005D52FE" w:rsidP="00F51122"/>
    <w:p w14:paraId="0261B41C" w14:textId="77777777" w:rsidR="00F51122" w:rsidRDefault="00F51122" w:rsidP="00F51122">
      <w:r>
        <w:t>Bleed: 3 mm</w:t>
      </w:r>
    </w:p>
    <w:p w14:paraId="6DC33597" w14:textId="77777777" w:rsidR="00E903F8" w:rsidRPr="00E903F8" w:rsidRDefault="00E903F8" w:rsidP="00E903F8">
      <w:pPr>
        <w:rPr>
          <w:color w:val="00B0F0"/>
        </w:rPr>
      </w:pPr>
      <w:r w:rsidRPr="00E903F8">
        <w:rPr>
          <w:color w:val="00B0F0"/>
        </w:rPr>
        <w:t>Bleed: 3 mm</w:t>
      </w:r>
    </w:p>
    <w:p w14:paraId="3F885F77" w14:textId="77777777" w:rsidR="00E903F8" w:rsidRDefault="00E903F8" w:rsidP="00F51122"/>
    <w:p w14:paraId="6A131249" w14:textId="77777777" w:rsidR="00E903F8" w:rsidRDefault="00E903F8" w:rsidP="00F51122"/>
    <w:p w14:paraId="64F6680B" w14:textId="77777777" w:rsidR="005D52FE" w:rsidRDefault="005D52FE" w:rsidP="00F51122"/>
    <w:p w14:paraId="4D1776A9" w14:textId="77777777" w:rsidR="00126B1C" w:rsidRDefault="00126B1C" w:rsidP="00C47C3D">
      <w:pPr>
        <w:rPr>
          <w:color w:val="0070C0"/>
        </w:rPr>
      </w:pPr>
    </w:p>
    <w:p w14:paraId="32818EBF" w14:textId="2F4E0EED" w:rsidR="00F51122" w:rsidRDefault="00F51122" w:rsidP="003C60F5">
      <w:pPr>
        <w:pStyle w:val="Cabealho3"/>
      </w:pPr>
      <w:r w:rsidRPr="00F51122">
        <w:t>Task 2:</w:t>
      </w:r>
    </w:p>
    <w:p w14:paraId="74EBC821" w14:textId="146997F2" w:rsidR="00E903F8" w:rsidRPr="00E903F8" w:rsidRDefault="00E903F8" w:rsidP="00E903F8">
      <w:pPr>
        <w:rPr>
          <w:b/>
          <w:color w:val="00B0F0"/>
          <w:sz w:val="22"/>
        </w:rPr>
      </w:pPr>
      <w:r w:rsidRPr="00E903F8">
        <w:rPr>
          <w:b/>
          <w:color w:val="00B0F0"/>
          <w:sz w:val="22"/>
        </w:rPr>
        <w:t xml:space="preserve">TAREFA 2: </w:t>
      </w:r>
    </w:p>
    <w:p w14:paraId="1E329E35" w14:textId="48EBA29B" w:rsidR="00F51122" w:rsidRDefault="00F51122" w:rsidP="00F51122">
      <w:r>
        <w:t>(On the same</w:t>
      </w:r>
      <w:r w:rsidR="005C501F">
        <w:t xml:space="preserve"> A3</w:t>
      </w:r>
      <w:r>
        <w:t xml:space="preserve"> artboard as task </w:t>
      </w:r>
      <w:r w:rsidR="00F82805">
        <w:t>1</w:t>
      </w:r>
      <w:r>
        <w:t>)</w:t>
      </w:r>
    </w:p>
    <w:p w14:paraId="31F6DF6E" w14:textId="7AA7FAD5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(na mesma página A3 que a tarefa 1)</w:t>
      </w:r>
    </w:p>
    <w:p w14:paraId="19AFD716" w14:textId="77777777" w:rsidR="00E903F8" w:rsidRPr="00047F83" w:rsidRDefault="00E903F8" w:rsidP="00F51122">
      <w:pPr>
        <w:rPr>
          <w:color w:val="00B0F0"/>
          <w:lang w:val="pt-PT"/>
        </w:rPr>
      </w:pP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94EB08C" w14:textId="66849D1F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Nesta tarefa tens que colocar grafismo na frente e no verso (não te esqueças que tem que ficar no mesmo </w:t>
      </w:r>
      <w:proofErr w:type="spellStart"/>
      <w:r w:rsidRPr="00047F83">
        <w:rPr>
          <w:color w:val="00B0F0"/>
          <w:lang w:val="pt-PT"/>
        </w:rPr>
        <w:t>artboard</w:t>
      </w:r>
      <w:proofErr w:type="spellEnd"/>
      <w:r w:rsidRPr="00047F83">
        <w:rPr>
          <w:color w:val="00B0F0"/>
          <w:lang w:val="pt-PT"/>
        </w:rPr>
        <w:t xml:space="preserve"> que a tarefa 1)</w:t>
      </w:r>
    </w:p>
    <w:p w14:paraId="09DB1A79" w14:textId="77777777" w:rsidR="00E903F8" w:rsidRPr="00047F83" w:rsidRDefault="00E903F8" w:rsidP="00F51122">
      <w:pPr>
        <w:rPr>
          <w:color w:val="00B0F0"/>
          <w:lang w:val="pt-PT"/>
        </w:rPr>
      </w:pPr>
    </w:p>
    <w:p w14:paraId="16EC0856" w14:textId="2EE072B6" w:rsidR="00F51122" w:rsidRDefault="00F51122" w:rsidP="00F51122">
      <w:r>
        <w:t>Make them foldable any way you choose.</w:t>
      </w:r>
    </w:p>
    <w:p w14:paraId="088C99B6" w14:textId="3BB795A4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>És tu que decides como é que a caixa se dobra</w:t>
      </w:r>
    </w:p>
    <w:p w14:paraId="35933F44" w14:textId="77777777" w:rsidR="00E903F8" w:rsidRPr="00047F83" w:rsidRDefault="00E903F8" w:rsidP="00F51122">
      <w:pPr>
        <w:rPr>
          <w:color w:val="00B0F0"/>
          <w:lang w:val="pt-PT"/>
        </w:rPr>
      </w:pP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0CF47818" w14:textId="08121DF8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Pode ser 2D ou 3D desde que se mantenha em pé </w:t>
      </w:r>
      <w:proofErr w:type="spellStart"/>
      <w:r w:rsidRPr="00047F83">
        <w:rPr>
          <w:color w:val="00B0F0"/>
          <w:lang w:val="pt-PT"/>
        </w:rPr>
        <w:t>sózinha</w:t>
      </w:r>
      <w:proofErr w:type="spellEnd"/>
    </w:p>
    <w:p w14:paraId="63C282D6" w14:textId="77777777" w:rsidR="00F51122" w:rsidRPr="00047F83" w:rsidRDefault="00F51122" w:rsidP="00F51122">
      <w:pPr>
        <w:rPr>
          <w:lang w:val="pt-PT"/>
        </w:rPr>
      </w:pPr>
    </w:p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3A146140" w14:textId="6A406189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Coloca as linhas de corte, as de dobras e a cola nos mesmo </w:t>
      </w:r>
      <w:proofErr w:type="spellStart"/>
      <w:r w:rsidRPr="00047F83">
        <w:rPr>
          <w:color w:val="00B0F0"/>
          <w:lang w:val="pt-PT"/>
        </w:rPr>
        <w:t>layers</w:t>
      </w:r>
      <w:proofErr w:type="spellEnd"/>
      <w:r w:rsidRPr="00047F83">
        <w:rPr>
          <w:color w:val="00B0F0"/>
          <w:lang w:val="pt-PT"/>
        </w:rPr>
        <w:t xml:space="preserve"> que usaste na tarefa 1.</w:t>
      </w:r>
    </w:p>
    <w:p w14:paraId="4068BA99" w14:textId="77777777" w:rsidR="00E903F8" w:rsidRPr="00047F83" w:rsidRDefault="00E903F8" w:rsidP="00F51122">
      <w:pPr>
        <w:rPr>
          <w:lang w:val="pt-PT"/>
        </w:rPr>
      </w:pPr>
    </w:p>
    <w:p w14:paraId="57B9B9A8" w14:textId="77D16C88" w:rsidR="00F51122" w:rsidRPr="00047F83" w:rsidRDefault="001C01A9" w:rsidP="00F51122">
      <w:pPr>
        <w:rPr>
          <w:lang w:val="pt-PT"/>
        </w:rPr>
      </w:pPr>
      <w:r w:rsidRPr="00047F83">
        <w:rPr>
          <w:lang w:val="pt-PT"/>
        </w:rPr>
        <w:t xml:space="preserve">No </w:t>
      </w:r>
      <w:proofErr w:type="spellStart"/>
      <w:r w:rsidRPr="00047F83">
        <w:rPr>
          <w:lang w:val="pt-PT"/>
        </w:rPr>
        <w:t>bleed</w:t>
      </w:r>
      <w:proofErr w:type="spellEnd"/>
      <w:r w:rsidRPr="00047F83">
        <w:rPr>
          <w:lang w:val="pt-PT"/>
        </w:rPr>
        <w:t xml:space="preserve"> </w:t>
      </w:r>
      <w:proofErr w:type="spellStart"/>
      <w:r w:rsidRPr="00047F83">
        <w:rPr>
          <w:lang w:val="pt-PT"/>
        </w:rPr>
        <w:t>required</w:t>
      </w:r>
      <w:proofErr w:type="spellEnd"/>
    </w:p>
    <w:p w14:paraId="42EAAFD8" w14:textId="214EC8E1" w:rsidR="00E903F8" w:rsidRPr="00047F83" w:rsidRDefault="00E903F8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Não é preciso </w:t>
      </w:r>
      <w:proofErr w:type="spellStart"/>
      <w:r w:rsidRPr="00047F83">
        <w:rPr>
          <w:color w:val="00B0F0"/>
          <w:lang w:val="pt-PT"/>
        </w:rPr>
        <w:t>bleed</w:t>
      </w:r>
      <w:proofErr w:type="spellEnd"/>
    </w:p>
    <w:p w14:paraId="0B144DC8" w14:textId="77777777" w:rsidR="00F51122" w:rsidRPr="00047F83" w:rsidRDefault="00F51122" w:rsidP="00F51122">
      <w:pPr>
        <w:rPr>
          <w:lang w:val="pt-PT"/>
        </w:rPr>
      </w:pPr>
    </w:p>
    <w:p w14:paraId="667D1A68" w14:textId="77777777" w:rsidR="00E903F8" w:rsidRPr="00047F83" w:rsidRDefault="00E903F8" w:rsidP="00F51122">
      <w:pPr>
        <w:rPr>
          <w:lang w:val="pt-PT"/>
        </w:rPr>
      </w:pPr>
    </w:p>
    <w:p w14:paraId="686AEA3C" w14:textId="77777777" w:rsidR="00E903F8" w:rsidRPr="00047F83" w:rsidRDefault="00E903F8" w:rsidP="00F51122">
      <w:pPr>
        <w:rPr>
          <w:lang w:val="pt-PT"/>
        </w:rPr>
      </w:pPr>
    </w:p>
    <w:p w14:paraId="68A8F38F" w14:textId="77777777" w:rsidR="00E903F8" w:rsidRPr="00047F83" w:rsidRDefault="00E903F8" w:rsidP="00F51122">
      <w:pPr>
        <w:rPr>
          <w:lang w:val="pt-PT"/>
        </w:rPr>
      </w:pPr>
    </w:p>
    <w:p w14:paraId="3494A724" w14:textId="77777777" w:rsidR="00E903F8" w:rsidRPr="00047F83" w:rsidRDefault="00E903F8" w:rsidP="00F51122">
      <w:pPr>
        <w:rPr>
          <w:lang w:val="pt-PT"/>
        </w:rPr>
      </w:pPr>
    </w:p>
    <w:p w14:paraId="24F8ACC7" w14:textId="77777777" w:rsidR="00F51122" w:rsidRDefault="00F51122" w:rsidP="00F51122">
      <w:pPr>
        <w:rPr>
          <w:rStyle w:val="Forte"/>
        </w:rPr>
      </w:pPr>
      <w:r w:rsidRPr="00AA3143">
        <w:rPr>
          <w:rStyle w:val="Forte"/>
        </w:rPr>
        <w:lastRenderedPageBreak/>
        <w:t>You must deliver:</w:t>
      </w:r>
    </w:p>
    <w:p w14:paraId="14A90634" w14:textId="335FA300" w:rsidR="005D52FE" w:rsidRDefault="005D52FE" w:rsidP="00F51122">
      <w:pPr>
        <w:rPr>
          <w:rStyle w:val="Forte"/>
          <w:color w:val="00B0F0"/>
        </w:rPr>
      </w:pPr>
      <w:r w:rsidRPr="005D52FE">
        <w:rPr>
          <w:rStyle w:val="Forte"/>
          <w:color w:val="00B0F0"/>
        </w:rPr>
        <w:t xml:space="preserve">Tens que </w:t>
      </w:r>
      <w:proofErr w:type="spellStart"/>
      <w:r w:rsidRPr="005D52FE">
        <w:rPr>
          <w:rStyle w:val="Forte"/>
          <w:color w:val="00B0F0"/>
        </w:rPr>
        <w:t>entregar</w:t>
      </w:r>
      <w:proofErr w:type="spellEnd"/>
      <w:r w:rsidRPr="005D52FE">
        <w:rPr>
          <w:rStyle w:val="Forte"/>
          <w:color w:val="00B0F0"/>
        </w:rPr>
        <w:t>:</w:t>
      </w:r>
    </w:p>
    <w:p w14:paraId="5C025565" w14:textId="77777777" w:rsidR="005D52FE" w:rsidRPr="005D52FE" w:rsidRDefault="005D52FE" w:rsidP="00F51122">
      <w:pPr>
        <w:rPr>
          <w:rStyle w:val="Forte"/>
          <w:color w:val="00B0F0"/>
        </w:rPr>
      </w:pPr>
    </w:p>
    <w:p w14:paraId="73090DD4" w14:textId="77777777" w:rsidR="00F51122" w:rsidRDefault="00F51122" w:rsidP="00F51122">
      <w:r>
        <w:t>1 Illustrator file A3 artboard containing 5 layers</w:t>
      </w:r>
    </w:p>
    <w:p w14:paraId="76FD13FC" w14:textId="65F49458" w:rsidR="005D52FE" w:rsidRPr="00047F83" w:rsidRDefault="005D52FE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1 ficheiro de </w:t>
      </w:r>
      <w:proofErr w:type="spellStart"/>
      <w:r w:rsidRPr="00047F83">
        <w:rPr>
          <w:color w:val="00B0F0"/>
          <w:lang w:val="pt-PT"/>
        </w:rPr>
        <w:t>Illustrator</w:t>
      </w:r>
      <w:proofErr w:type="spellEnd"/>
      <w:r w:rsidRPr="00047F83">
        <w:rPr>
          <w:color w:val="00B0F0"/>
          <w:lang w:val="pt-PT"/>
        </w:rPr>
        <w:t xml:space="preserve"> com um </w:t>
      </w:r>
      <w:proofErr w:type="spellStart"/>
      <w:r w:rsidRPr="00047F83">
        <w:rPr>
          <w:color w:val="00B0F0"/>
          <w:lang w:val="pt-PT"/>
        </w:rPr>
        <w:t>artboard</w:t>
      </w:r>
      <w:proofErr w:type="spellEnd"/>
      <w:r w:rsidRPr="00047F83">
        <w:rPr>
          <w:color w:val="00B0F0"/>
          <w:lang w:val="pt-PT"/>
        </w:rPr>
        <w:t xml:space="preserve"> A3 com </w:t>
      </w:r>
      <w:r w:rsidRPr="00047F83">
        <w:rPr>
          <w:b/>
          <w:color w:val="00B0F0"/>
          <w:lang w:val="pt-PT"/>
        </w:rPr>
        <w:t xml:space="preserve">5 </w:t>
      </w:r>
      <w:proofErr w:type="spellStart"/>
      <w:r w:rsidRPr="00047F83">
        <w:rPr>
          <w:b/>
          <w:color w:val="00B0F0"/>
          <w:lang w:val="pt-PT"/>
        </w:rPr>
        <w:t>layers</w:t>
      </w:r>
      <w:proofErr w:type="spellEnd"/>
    </w:p>
    <w:p w14:paraId="3D647F6B" w14:textId="77B250E9" w:rsidR="00F51122" w:rsidRDefault="00F51122" w:rsidP="00F51122">
      <w:r>
        <w:t xml:space="preserve">Layer: </w:t>
      </w:r>
      <w:r w:rsidR="00B846AE">
        <w:t>Task 1</w:t>
      </w:r>
    </w:p>
    <w:p w14:paraId="5E00B050" w14:textId="47F129DC" w:rsidR="005D52FE" w:rsidRPr="005D52FE" w:rsidRDefault="005D52FE" w:rsidP="00F51122">
      <w:pPr>
        <w:rPr>
          <w:color w:val="00B0F0"/>
        </w:rPr>
      </w:pPr>
      <w:r w:rsidRPr="005D52FE">
        <w:rPr>
          <w:color w:val="00B0F0"/>
        </w:rPr>
        <w:t>Layer: Task 1</w:t>
      </w:r>
    </w:p>
    <w:p w14:paraId="5378FA05" w14:textId="65ECA4D3" w:rsidR="00F51122" w:rsidRDefault="00F51122" w:rsidP="00F51122">
      <w:r>
        <w:t xml:space="preserve">Layer: </w:t>
      </w:r>
      <w:r w:rsidR="00B846AE">
        <w:t>Task 2</w:t>
      </w:r>
    </w:p>
    <w:p w14:paraId="39A625E3" w14:textId="76A96295" w:rsidR="005D52FE" w:rsidRPr="005D52FE" w:rsidRDefault="005D52FE" w:rsidP="00F51122">
      <w:pPr>
        <w:rPr>
          <w:color w:val="00B0F0"/>
        </w:rPr>
      </w:pPr>
      <w:r w:rsidRPr="005D52FE">
        <w:rPr>
          <w:color w:val="00B0F0"/>
        </w:rPr>
        <w:t>Layer: Task 2</w:t>
      </w:r>
    </w:p>
    <w:p w14:paraId="631C7CF6" w14:textId="2EEC0D6F" w:rsidR="00F51122" w:rsidRDefault="00F51122" w:rsidP="00F51122">
      <w:r>
        <w:t xml:space="preserve">Layer: </w:t>
      </w:r>
      <w:r w:rsidR="00B846AE">
        <w:t>CUT LINES</w:t>
      </w:r>
    </w:p>
    <w:p w14:paraId="0D48D2D6" w14:textId="005D370B" w:rsidR="005D52FE" w:rsidRPr="005D52FE" w:rsidRDefault="005D52FE" w:rsidP="00F51122">
      <w:pPr>
        <w:rPr>
          <w:color w:val="00B0F0"/>
        </w:rPr>
      </w:pPr>
      <w:r w:rsidRPr="005D52FE">
        <w:rPr>
          <w:color w:val="00B0F0"/>
        </w:rPr>
        <w:t>Layer: CUT LINES</w:t>
      </w:r>
    </w:p>
    <w:p w14:paraId="56F2DFD4" w14:textId="239C4F64" w:rsidR="00F51122" w:rsidRDefault="00F51122" w:rsidP="00F51122">
      <w:r>
        <w:t xml:space="preserve">Layer: </w:t>
      </w:r>
      <w:r w:rsidR="00B846AE">
        <w:t>FOLD LINES</w:t>
      </w:r>
    </w:p>
    <w:p w14:paraId="34A9D3E2" w14:textId="0D1DAF11" w:rsidR="005D52FE" w:rsidRPr="005D52FE" w:rsidRDefault="005D52FE" w:rsidP="00F51122">
      <w:pPr>
        <w:rPr>
          <w:color w:val="00B0F0"/>
        </w:rPr>
      </w:pPr>
      <w:r w:rsidRPr="005D52FE">
        <w:rPr>
          <w:color w:val="00B0F0"/>
        </w:rPr>
        <w:t>Layer: FOLD LINES</w:t>
      </w:r>
    </w:p>
    <w:p w14:paraId="0F2AF4B9" w14:textId="7CF80667" w:rsidR="00F51122" w:rsidRDefault="00B846AE" w:rsidP="00F51122">
      <w:r>
        <w:t>Layer: GLUE</w:t>
      </w:r>
    </w:p>
    <w:p w14:paraId="60E17CBC" w14:textId="77777777" w:rsidR="005D52FE" w:rsidRPr="005D52FE" w:rsidRDefault="005D52FE" w:rsidP="005D52FE">
      <w:pPr>
        <w:rPr>
          <w:color w:val="00B0F0"/>
        </w:rPr>
      </w:pPr>
      <w:r w:rsidRPr="005D52FE">
        <w:rPr>
          <w:color w:val="00B0F0"/>
        </w:rPr>
        <w:t>Layer: GLUE</w:t>
      </w:r>
    </w:p>
    <w:p w14:paraId="521A9561" w14:textId="77777777" w:rsidR="005D52FE" w:rsidRDefault="005D52FE" w:rsidP="00F51122"/>
    <w:p w14:paraId="7DFB2117" w14:textId="41B9FEF9" w:rsidR="00F51122" w:rsidRDefault="006C4D78" w:rsidP="00F51122">
      <w:r>
        <w:t xml:space="preserve">1 PDF/X-4:2010 </w:t>
      </w:r>
      <w:r w:rsidR="00F51122">
        <w:t>with layers</w:t>
      </w:r>
      <w:r>
        <w:t xml:space="preserve"> </w:t>
      </w:r>
    </w:p>
    <w:p w14:paraId="457B119D" w14:textId="1D5F7B4B" w:rsidR="005D52FE" w:rsidRPr="005D52FE" w:rsidRDefault="005D52FE" w:rsidP="00F51122">
      <w:pPr>
        <w:rPr>
          <w:color w:val="00B0F0"/>
        </w:rPr>
      </w:pPr>
      <w:r w:rsidRPr="005D52FE">
        <w:rPr>
          <w:color w:val="00B0F0"/>
        </w:rPr>
        <w:t>1 PDF/X-4:2010 com layers</w:t>
      </w: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7309BC1E" w14:textId="646C13D7" w:rsidR="005D52FE" w:rsidRPr="00047F83" w:rsidRDefault="005D52FE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No ficheiro final para avaliação incluí o teu número de concorrente no </w:t>
      </w:r>
      <w:proofErr w:type="spellStart"/>
      <w:r w:rsidRPr="00047F83">
        <w:rPr>
          <w:color w:val="00B0F0"/>
          <w:lang w:val="pt-PT"/>
        </w:rPr>
        <w:t>layer</w:t>
      </w:r>
      <w:proofErr w:type="spellEnd"/>
      <w:r w:rsidRPr="00047F83">
        <w:rPr>
          <w:color w:val="00B0F0"/>
          <w:lang w:val="pt-PT"/>
        </w:rPr>
        <w:t xml:space="preserve"> CUT</w:t>
      </w:r>
    </w:p>
    <w:p w14:paraId="26315EED" w14:textId="77777777" w:rsidR="00F51122" w:rsidRPr="00047F83" w:rsidRDefault="00F51122" w:rsidP="00F51122">
      <w:pPr>
        <w:rPr>
          <w:lang w:val="pt-PT"/>
        </w:rPr>
      </w:pPr>
    </w:p>
    <w:p w14:paraId="4F136F68" w14:textId="16C48852" w:rsidR="00F51122" w:rsidRDefault="00B846AE" w:rsidP="00F51122">
      <w:r>
        <w:t xml:space="preserve">Task 1: </w:t>
      </w:r>
      <w:r w:rsidR="00F51122">
        <w:t xml:space="preserve">assembled </w:t>
      </w:r>
      <w:r>
        <w:t>mock-up</w:t>
      </w:r>
      <w:r w:rsidR="00F51122">
        <w:t xml:space="preserve"> </w:t>
      </w:r>
      <w:r>
        <w:t>including</w:t>
      </w:r>
      <w:r w:rsidR="00F51122">
        <w:t xml:space="preserve"> </w:t>
      </w:r>
      <w:r>
        <w:t xml:space="preserve">prop </w:t>
      </w:r>
      <w:r w:rsidR="00ED36CF">
        <w:t>placed inside package</w:t>
      </w:r>
      <w:r w:rsidR="00F51122">
        <w:t>.</w:t>
      </w:r>
    </w:p>
    <w:p w14:paraId="214203D0" w14:textId="4E905433" w:rsidR="005D52FE" w:rsidRPr="00047F83" w:rsidRDefault="005D52FE" w:rsidP="00F51122">
      <w:pPr>
        <w:rPr>
          <w:color w:val="00B0F0"/>
          <w:lang w:val="pt-PT"/>
        </w:rPr>
      </w:pPr>
      <w:r w:rsidRPr="00047F83">
        <w:rPr>
          <w:color w:val="00B0F0"/>
          <w:lang w:val="pt-PT"/>
        </w:rPr>
        <w:t xml:space="preserve">Tarefa 1: faz uma maqueta da caixa e coloca o produto fornecido dentro </w:t>
      </w:r>
    </w:p>
    <w:p w14:paraId="5FA7F41D" w14:textId="1726FA3C" w:rsidR="002B4391" w:rsidRDefault="00B846AE" w:rsidP="00F51122"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18DBBBA1" w14:textId="1E6F5999" w:rsidR="005D52FE" w:rsidRPr="005D52FE" w:rsidRDefault="005D52FE" w:rsidP="005D52FE">
      <w:pPr>
        <w:rPr>
          <w:color w:val="00B0F0"/>
        </w:rPr>
      </w:pPr>
      <w:proofErr w:type="spellStart"/>
      <w:r w:rsidRPr="005D52FE">
        <w:rPr>
          <w:color w:val="00B0F0"/>
        </w:rPr>
        <w:t>Tarefa</w:t>
      </w:r>
      <w:proofErr w:type="spellEnd"/>
      <w:r w:rsidRPr="005D52FE">
        <w:rPr>
          <w:color w:val="00B0F0"/>
        </w:rPr>
        <w:t xml:space="preserve"> </w:t>
      </w:r>
      <w:r>
        <w:rPr>
          <w:color w:val="00B0F0"/>
        </w:rPr>
        <w:t>2</w:t>
      </w:r>
      <w:r w:rsidRPr="005D52FE">
        <w:rPr>
          <w:color w:val="00B0F0"/>
        </w:rPr>
        <w:t xml:space="preserve">: </w:t>
      </w:r>
      <w:proofErr w:type="spellStart"/>
      <w:r w:rsidRPr="005D52FE">
        <w:rPr>
          <w:color w:val="00B0F0"/>
        </w:rPr>
        <w:t>faz</w:t>
      </w:r>
      <w:proofErr w:type="spellEnd"/>
      <w:r w:rsidRPr="005D52FE">
        <w:rPr>
          <w:color w:val="00B0F0"/>
        </w:rPr>
        <w:t xml:space="preserve"> </w:t>
      </w:r>
      <w:r>
        <w:rPr>
          <w:color w:val="00B0F0"/>
        </w:rPr>
        <w:t>a</w:t>
      </w:r>
      <w:r w:rsidRPr="005D52FE">
        <w:rPr>
          <w:color w:val="00B0F0"/>
        </w:rPr>
        <w:t xml:space="preserve"> </w:t>
      </w:r>
      <w:proofErr w:type="spellStart"/>
      <w:r w:rsidRPr="005D52FE">
        <w:rPr>
          <w:color w:val="00B0F0"/>
        </w:rPr>
        <w:t>maqueta</w:t>
      </w:r>
      <w:proofErr w:type="spellEnd"/>
      <w:r w:rsidRPr="005D52FE">
        <w:rPr>
          <w:color w:val="00B0F0"/>
        </w:rPr>
        <w:t xml:space="preserve"> </w:t>
      </w:r>
    </w:p>
    <w:p w14:paraId="70A22E6B" w14:textId="77777777" w:rsidR="005D52FE" w:rsidRPr="00F51122" w:rsidRDefault="005D52FE" w:rsidP="00F51122"/>
    <w:sectPr w:rsidR="005D52FE" w:rsidRPr="00F51122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D76925" w14:textId="77777777" w:rsidR="000158FC" w:rsidRDefault="000158FC" w:rsidP="00313492">
      <w:r>
        <w:separator/>
      </w:r>
    </w:p>
    <w:p w14:paraId="00E988F0" w14:textId="77777777" w:rsidR="000158FC" w:rsidRDefault="000158FC" w:rsidP="00313492"/>
    <w:p w14:paraId="1A370029" w14:textId="77777777" w:rsidR="000158FC" w:rsidRDefault="000158FC"/>
  </w:endnote>
  <w:endnote w:type="continuationSeparator" w:id="0">
    <w:p w14:paraId="6CBF96DB" w14:textId="77777777" w:rsidR="000158FC" w:rsidRDefault="000158FC" w:rsidP="00313492">
      <w:r>
        <w:continuationSeparator/>
      </w:r>
    </w:p>
    <w:p w14:paraId="0D0B42F4" w14:textId="77777777" w:rsidR="000158FC" w:rsidRDefault="000158FC" w:rsidP="00313492"/>
    <w:p w14:paraId="041433A1" w14:textId="77777777" w:rsidR="000158FC" w:rsidRDefault="000158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Frutiger LT Com 45 Light">
    <w:altName w:val="Lucida Sans Unicode"/>
    <w:charset w:val="00"/>
    <w:family w:val="auto"/>
    <w:pitch w:val="variable"/>
    <w:sig w:usb0="8000002F" w:usb1="5000204A" w:usb2="00000000" w:usb3="00000000" w:csb0="0000009B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300343" w:rsidRPr="00893901" w14:paraId="262CEA07" w14:textId="77777777" w:rsidTr="009F2750">
      <w:tc>
        <w:tcPr>
          <w:tcW w:w="4073" w:type="dxa"/>
          <w:vAlign w:val="center"/>
          <w:hideMark/>
        </w:tcPr>
        <w:p w14:paraId="727578AE" w14:textId="56E7E763" w:rsidR="00300343" w:rsidRPr="00893901" w:rsidRDefault="00E804C2" w:rsidP="00B74F2D">
          <w:pPr>
            <w:pStyle w:val="Rodap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300343" w:rsidRPr="00893901" w:rsidRDefault="00300343" w:rsidP="00300343">
          <w:pPr>
            <w:pStyle w:val="Rodap"/>
            <w:jc w:val="center"/>
          </w:pPr>
          <w:r w:rsidRPr="00893901">
            <w:t xml:space="preserve">Version: </w:t>
          </w:r>
          <w:r w:rsidR="006E6918">
            <w:t>1</w:t>
          </w:r>
          <w:r w:rsidR="008827AA">
            <w:t>.</w:t>
          </w:r>
          <w:r w:rsidR="00B74F2D">
            <w:t>0</w:t>
          </w:r>
        </w:p>
        <w:p w14:paraId="61283EF7" w14:textId="77777777" w:rsidR="00300343" w:rsidRPr="00893901" w:rsidRDefault="008827AA" w:rsidP="00B74F2D">
          <w:pPr>
            <w:pStyle w:val="Rodap"/>
            <w:jc w:val="center"/>
          </w:pPr>
          <w:r>
            <w:t xml:space="preserve">Date: </w:t>
          </w:r>
          <w:r w:rsidR="003F39F8">
            <w:t>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300343" w:rsidRPr="00893901" w:rsidRDefault="00300343" w:rsidP="00300343">
          <w:pPr>
            <w:pStyle w:val="Rodap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ED6755">
            <w:rPr>
              <w:noProof/>
            </w:rPr>
            <w:t>2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ED6755">
              <w:rPr>
                <w:noProof/>
              </w:rPr>
              <w:t>5</w:t>
            </w:r>
          </w:fldSimple>
        </w:p>
      </w:tc>
    </w:tr>
  </w:tbl>
  <w:p w14:paraId="241ADBB9" w14:textId="77777777" w:rsidR="00300343" w:rsidRDefault="00300343" w:rsidP="00300343">
    <w:pPr>
      <w:pStyle w:val="Rodap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5EBC512A" w:rsidR="00630EB3" w:rsidRPr="00F729AF" w:rsidRDefault="00BD124E" w:rsidP="00F729AF">
    <w:pPr>
      <w:pStyle w:val="Rodap"/>
      <w:rPr>
        <w:sz w:val="16"/>
        <w:szCs w:val="16"/>
      </w:rPr>
    </w:pPr>
    <w:r w:rsidRPr="00BD124E">
      <w:rPr>
        <w:noProof/>
        <w:lang w:val="pt-PT" w:eastAsia="pt-PT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EB3">
      <w:rPr>
        <w:sz w:val="16"/>
        <w:szCs w:val="16"/>
      </w:rPr>
      <w:t>WSC201</w:t>
    </w:r>
    <w:r w:rsidR="00B74F2D">
      <w:rPr>
        <w:sz w:val="16"/>
        <w:szCs w:val="16"/>
      </w:rPr>
      <w:t>7</w:t>
    </w:r>
    <w:r w:rsidR="00630EB3">
      <w:rPr>
        <w:sz w:val="16"/>
        <w:szCs w:val="16"/>
      </w:rPr>
      <w:t>_TP</w:t>
    </w:r>
    <w:r w:rsidR="00E804C2">
      <w:rPr>
        <w:sz w:val="16"/>
        <w:szCs w:val="16"/>
      </w:rPr>
      <w:t>40_Day3</w:t>
    </w:r>
    <w:r w:rsidR="00047F83">
      <w:rPr>
        <w:sz w:val="16"/>
        <w:szCs w:val="16"/>
      </w:rPr>
      <w:t>_PT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6E26EF" w:rsidRDefault="006E26EF">
    <w:pPr>
      <w:pStyle w:val="Rodap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293559" w14:textId="77777777" w:rsidR="000158FC" w:rsidRDefault="000158FC">
      <w:r>
        <w:separator/>
      </w:r>
    </w:p>
  </w:footnote>
  <w:footnote w:type="continuationSeparator" w:id="0">
    <w:p w14:paraId="53A0B6CD" w14:textId="77777777" w:rsidR="000158FC" w:rsidRDefault="000158FC" w:rsidP="00313492">
      <w:r>
        <w:continuationSeparator/>
      </w:r>
    </w:p>
    <w:p w14:paraId="5791BAA7" w14:textId="77777777" w:rsidR="000158FC" w:rsidRDefault="000158FC" w:rsidP="00313492"/>
    <w:p w14:paraId="0CB26CE4" w14:textId="77777777" w:rsidR="000158FC" w:rsidRDefault="000158FC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6E26EF" w:rsidRDefault="006E26EF" w:rsidP="00313492">
    <w:pPr>
      <w:pStyle w:val="Cabealho"/>
    </w:pPr>
    <w:r w:rsidRPr="00A77E62">
      <w:rPr>
        <w:noProof/>
        <w:lang w:val="pt-PT" w:eastAsia="pt-PT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pt-PT" w:eastAsia="pt-PT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6E26EF" w:rsidRDefault="00BD124E" w:rsidP="00313492">
    <w:pPr>
      <w:pStyle w:val="Cabealho"/>
    </w:pPr>
    <w:r w:rsidRPr="00BD124E">
      <w:rPr>
        <w:noProof/>
        <w:lang w:val="pt-PT" w:eastAsia="pt-PT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6641">
      <w:rPr>
        <w:noProof/>
        <w:lang w:val="pt-PT" w:eastAsia="pt-PT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6E26EF" w:rsidRDefault="00BD124E" w:rsidP="00313492">
    <w:pPr>
      <w:pStyle w:val="Cabealho"/>
    </w:pPr>
    <w:r w:rsidRPr="00BD124E">
      <w:rPr>
        <w:noProof/>
        <w:lang w:val="pt-PT" w:eastAsia="pt-PT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pt-PT" w:eastAsia="pt-PT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a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a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anumerad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anumerada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anumerada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ndice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ndice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ndice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acommarc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mmarc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mmarc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mmarc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mmarc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47F83"/>
    <w:rsid w:val="00050DCE"/>
    <w:rsid w:val="00052F6D"/>
    <w:rsid w:val="0006563D"/>
    <w:rsid w:val="00066641"/>
    <w:rsid w:val="00073008"/>
    <w:rsid w:val="000907BF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C01A9"/>
    <w:rsid w:val="001C2B30"/>
    <w:rsid w:val="001C5A2D"/>
    <w:rsid w:val="001C5F88"/>
    <w:rsid w:val="001E4FDC"/>
    <w:rsid w:val="001E5A60"/>
    <w:rsid w:val="00210EF3"/>
    <w:rsid w:val="00225CA8"/>
    <w:rsid w:val="00264847"/>
    <w:rsid w:val="002677A1"/>
    <w:rsid w:val="00284163"/>
    <w:rsid w:val="002B1320"/>
    <w:rsid w:val="002B4391"/>
    <w:rsid w:val="002C4980"/>
    <w:rsid w:val="002D0F8A"/>
    <w:rsid w:val="002D2E0E"/>
    <w:rsid w:val="002F0D8B"/>
    <w:rsid w:val="00300343"/>
    <w:rsid w:val="003026CF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605D7"/>
    <w:rsid w:val="00462CB3"/>
    <w:rsid w:val="00466085"/>
    <w:rsid w:val="004B6102"/>
    <w:rsid w:val="004B6219"/>
    <w:rsid w:val="004C77A7"/>
    <w:rsid w:val="004D3337"/>
    <w:rsid w:val="004F5EE7"/>
    <w:rsid w:val="005026EE"/>
    <w:rsid w:val="0051761D"/>
    <w:rsid w:val="0056392F"/>
    <w:rsid w:val="00580F08"/>
    <w:rsid w:val="005923F1"/>
    <w:rsid w:val="005C1F3D"/>
    <w:rsid w:val="005C501F"/>
    <w:rsid w:val="005D52FE"/>
    <w:rsid w:val="005F01CC"/>
    <w:rsid w:val="006023B5"/>
    <w:rsid w:val="00630EB3"/>
    <w:rsid w:val="006412DC"/>
    <w:rsid w:val="00673AA4"/>
    <w:rsid w:val="0068739B"/>
    <w:rsid w:val="00692D20"/>
    <w:rsid w:val="006C4D78"/>
    <w:rsid w:val="006E26EF"/>
    <w:rsid w:val="006E6918"/>
    <w:rsid w:val="00744566"/>
    <w:rsid w:val="00790810"/>
    <w:rsid w:val="007A4C1D"/>
    <w:rsid w:val="007C4741"/>
    <w:rsid w:val="007C4BB2"/>
    <w:rsid w:val="007E68ED"/>
    <w:rsid w:val="007F212B"/>
    <w:rsid w:val="008362E2"/>
    <w:rsid w:val="008429C5"/>
    <w:rsid w:val="0086522D"/>
    <w:rsid w:val="008827AA"/>
    <w:rsid w:val="00887D98"/>
    <w:rsid w:val="008A3942"/>
    <w:rsid w:val="008D0279"/>
    <w:rsid w:val="008E316C"/>
    <w:rsid w:val="008F5CF8"/>
    <w:rsid w:val="0092112F"/>
    <w:rsid w:val="00925516"/>
    <w:rsid w:val="00951146"/>
    <w:rsid w:val="00961A5F"/>
    <w:rsid w:val="00973080"/>
    <w:rsid w:val="0098297B"/>
    <w:rsid w:val="009866BE"/>
    <w:rsid w:val="00987A9F"/>
    <w:rsid w:val="009B4F23"/>
    <w:rsid w:val="00A13E7B"/>
    <w:rsid w:val="00A1793C"/>
    <w:rsid w:val="00A77E62"/>
    <w:rsid w:val="00A901F1"/>
    <w:rsid w:val="00A95A6D"/>
    <w:rsid w:val="00A96AFC"/>
    <w:rsid w:val="00AB42D6"/>
    <w:rsid w:val="00AB61A2"/>
    <w:rsid w:val="00AC597B"/>
    <w:rsid w:val="00AF7CAE"/>
    <w:rsid w:val="00B019EC"/>
    <w:rsid w:val="00B11358"/>
    <w:rsid w:val="00B30309"/>
    <w:rsid w:val="00B40AE0"/>
    <w:rsid w:val="00B4527A"/>
    <w:rsid w:val="00B64C72"/>
    <w:rsid w:val="00B74F2D"/>
    <w:rsid w:val="00B846AE"/>
    <w:rsid w:val="00BD124E"/>
    <w:rsid w:val="00BD5D29"/>
    <w:rsid w:val="00BD6302"/>
    <w:rsid w:val="00BE3BAD"/>
    <w:rsid w:val="00BE57EF"/>
    <w:rsid w:val="00C07170"/>
    <w:rsid w:val="00C14EB2"/>
    <w:rsid w:val="00C47C3D"/>
    <w:rsid w:val="00C77D08"/>
    <w:rsid w:val="00C80AEF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C4642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03F8"/>
    <w:rsid w:val="00E95F4D"/>
    <w:rsid w:val="00E96014"/>
    <w:rsid w:val="00EA769B"/>
    <w:rsid w:val="00ED36CF"/>
    <w:rsid w:val="00ED6755"/>
    <w:rsid w:val="00EE201A"/>
    <w:rsid w:val="00EE3C59"/>
    <w:rsid w:val="00EF6E85"/>
    <w:rsid w:val="00F0109D"/>
    <w:rsid w:val="00F4251E"/>
    <w:rsid w:val="00F51122"/>
    <w:rsid w:val="00F70023"/>
    <w:rsid w:val="00F729AF"/>
    <w:rsid w:val="00F82805"/>
    <w:rsid w:val="00FA0688"/>
    <w:rsid w:val="00FB0D68"/>
    <w:rsid w:val="00FB1D3C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Cabealho4">
    <w:name w:val="heading 4"/>
    <w:basedOn w:val="Cabealho3"/>
    <w:next w:val="Normal"/>
    <w:link w:val="Cabealho4Carter"/>
    <w:uiPriority w:val="9"/>
    <w:unhideWhenUsed/>
    <w:rsid w:val="00BE57EF"/>
    <w:pPr>
      <w:outlineLvl w:val="3"/>
    </w:pPr>
  </w:style>
  <w:style w:type="paragraph" w:styleId="Cabealho5">
    <w:name w:val="heading 5"/>
    <w:basedOn w:val="Cabealho4"/>
    <w:next w:val="Normal"/>
    <w:link w:val="Cabealho5Carter"/>
    <w:uiPriority w:val="9"/>
    <w:unhideWhenUsed/>
    <w:qFormat/>
    <w:rsid w:val="00BE57EF"/>
    <w:pPr>
      <w:outlineLvl w:val="4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Tipodeletrapredefinidodopargrafo"/>
    <w:uiPriority w:val="33"/>
    <w:rsid w:val="003133A3"/>
    <w:rPr>
      <w:b/>
      <w:bCs/>
      <w:i/>
      <w:iCs/>
      <w:spacing w:val="5"/>
    </w:rPr>
  </w:style>
  <w:style w:type="paragraph" w:styleId="Ttulo">
    <w:name w:val="Title"/>
    <w:basedOn w:val="Normal"/>
    <w:next w:val="Normal"/>
    <w:link w:val="TtuloCarte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77E62"/>
  </w:style>
  <w:style w:type="paragraph" w:styleId="Rodap">
    <w:name w:val="footer"/>
    <w:basedOn w:val="Normal"/>
    <w:link w:val="RodapCarte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00343"/>
    <w:rPr>
      <w:rFonts w:ascii="Frutiger LT Com 45 Light" w:hAnsi="Frutiger LT Com 45 Light"/>
      <w:sz w:val="14"/>
    </w:rPr>
  </w:style>
  <w:style w:type="paragraph" w:styleId="Subttulo">
    <w:name w:val="Subtitle"/>
    <w:basedOn w:val="Normal"/>
    <w:next w:val="Normal"/>
    <w:link w:val="SubttuloCarte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elacomgrelha">
    <w:name w:val="Table Grid"/>
    <w:basedOn w:val="Tabela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ela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ela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anumerada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iperligao">
    <w:name w:val="Hyperlink"/>
    <w:basedOn w:val="Tipodeletrapredefinidodopargrafo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anumerada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acommarcas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acommarcas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acommarcas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acommarcas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anumerada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anumerada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ndice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ndice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ndice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Cabealho4Carter">
    <w:name w:val="Cabeçalho 4 Caráter"/>
    <w:basedOn w:val="Tipodeletrapredefinidodopargrafo"/>
    <w:link w:val="Cabealho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Forte">
    <w:name w:val="Strong"/>
    <w:basedOn w:val="Tipodeletrapredefinidodopargrafo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E3C94-7DFE-9347-9452-4A383128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41</TotalTime>
  <Pages>5</Pages>
  <Words>750</Words>
  <Characters>4056</Characters>
  <Application>Microsoft Macintosh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Utilizador do Microsoft Office</cp:lastModifiedBy>
  <cp:revision>6</cp:revision>
  <cp:lastPrinted>2017-10-16T08:20:00Z</cp:lastPrinted>
  <dcterms:created xsi:type="dcterms:W3CDTF">2017-10-15T14:07:00Z</dcterms:created>
  <dcterms:modified xsi:type="dcterms:W3CDTF">2017-10-16T08:20:00Z</dcterms:modified>
</cp:coreProperties>
</file>