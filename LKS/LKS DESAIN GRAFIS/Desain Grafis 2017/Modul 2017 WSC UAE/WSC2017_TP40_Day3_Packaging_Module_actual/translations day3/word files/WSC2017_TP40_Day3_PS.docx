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9B3116" w14:textId="51E826F5" w:rsidR="006E26EF" w:rsidRPr="00C47C3D" w:rsidRDefault="001C2B30" w:rsidP="00313492">
      <w:pPr>
        <w:pStyle w:val="Title"/>
        <w:rPr>
          <w:lang w:val="fr-FR"/>
        </w:rPr>
      </w:pPr>
      <w:bookmarkStart w:id="0" w:name="_GoBack"/>
      <w:bookmarkEnd w:id="0"/>
      <w:r w:rsidRPr="00C47C3D">
        <w:rPr>
          <w:lang w:val="fr-FR"/>
        </w:rPr>
        <w:t xml:space="preserve">Test Project </w:t>
      </w:r>
      <w:r w:rsidR="00C47C3D" w:rsidRPr="00C47C3D">
        <w:rPr>
          <w:lang w:val="fr-FR"/>
        </w:rPr>
        <w:t xml:space="preserve">document </w:t>
      </w:r>
    </w:p>
    <w:p w14:paraId="3F879D54" w14:textId="2E4CA886" w:rsidR="00AB42D6" w:rsidRPr="00C47C3D" w:rsidRDefault="00AB42D6" w:rsidP="00297A6F">
      <w:pPr>
        <w:pStyle w:val="Subtitle"/>
        <w:rPr>
          <w:sz w:val="40"/>
          <w:szCs w:val="40"/>
          <w:lang w:val="fr-FR"/>
        </w:rPr>
      </w:pPr>
      <w:r w:rsidRPr="00C47C3D">
        <w:rPr>
          <w:sz w:val="40"/>
          <w:szCs w:val="40"/>
          <w:lang w:val="fr-FR"/>
        </w:rPr>
        <w:t>WSC201</w:t>
      </w:r>
      <w:r>
        <w:rPr>
          <w:sz w:val="40"/>
          <w:szCs w:val="40"/>
          <w:lang w:val="fr-FR"/>
        </w:rPr>
        <w:t>7</w:t>
      </w:r>
      <w:r w:rsidRPr="00C47C3D">
        <w:rPr>
          <w:sz w:val="40"/>
          <w:szCs w:val="40"/>
          <w:lang w:val="fr-FR"/>
        </w:rPr>
        <w:t>_TP</w:t>
      </w:r>
      <w:r>
        <w:rPr>
          <w:sz w:val="40"/>
          <w:szCs w:val="40"/>
          <w:lang w:val="fr-FR"/>
        </w:rPr>
        <w:t>40</w:t>
      </w:r>
      <w:r w:rsidRPr="00C47C3D">
        <w:rPr>
          <w:sz w:val="40"/>
          <w:szCs w:val="40"/>
          <w:lang w:val="fr-FR"/>
        </w:rPr>
        <w:t>_</w:t>
      </w:r>
      <w:r>
        <w:rPr>
          <w:sz w:val="40"/>
          <w:szCs w:val="40"/>
          <w:lang w:val="fr-FR"/>
        </w:rPr>
        <w:t>Day3_</w:t>
      </w:r>
      <w:r w:rsidR="00297A6F">
        <w:rPr>
          <w:sz w:val="40"/>
          <w:szCs w:val="40"/>
          <w:lang w:val="fr-FR"/>
        </w:rPr>
        <w:t>AR (PS)</w:t>
      </w:r>
    </w:p>
    <w:p w14:paraId="685A66D9" w14:textId="77777777" w:rsidR="008827AA" w:rsidRPr="00C47C3D" w:rsidRDefault="008827AA" w:rsidP="001C2B30">
      <w:pPr>
        <w:rPr>
          <w:lang w:val="fr-FR"/>
        </w:rPr>
      </w:pPr>
    </w:p>
    <w:p w14:paraId="6F2875E2" w14:textId="77777777" w:rsidR="008827AA" w:rsidRPr="00C47C3D" w:rsidRDefault="008827AA" w:rsidP="001C2B30">
      <w:pPr>
        <w:rPr>
          <w:lang w:val="fr-FR"/>
        </w:rPr>
      </w:pPr>
    </w:p>
    <w:p w14:paraId="7E3F643F" w14:textId="77777777" w:rsidR="008827AA" w:rsidRPr="00C47C3D" w:rsidRDefault="008827AA" w:rsidP="001C2B30">
      <w:pPr>
        <w:rPr>
          <w:lang w:val="fr-FR"/>
        </w:rPr>
      </w:pPr>
    </w:p>
    <w:p w14:paraId="60F5BC8C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E4F23D8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D1EFF44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3933BFD3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522B78B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68C209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76F430BE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0FEEBC7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EA7E36C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9CC6D9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2942A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51841930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Submitted by: </w:t>
      </w:r>
    </w:p>
    <w:p w14:paraId="53C72FCA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Name: </w:t>
      </w:r>
      <w:r>
        <w:rPr>
          <w:rFonts w:ascii="Frutiger LT Com 45 Light" w:hAnsi="Frutiger LT Com 45 Light"/>
          <w:sz w:val="22"/>
          <w:lang w:val="en-AU"/>
        </w:rPr>
        <w:t>External Designer</w:t>
      </w:r>
    </w:p>
    <w:p w14:paraId="1B8131B3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Member country or region: </w:t>
      </w:r>
      <w:r>
        <w:rPr>
          <w:rFonts w:ascii="Frutiger LT Com 45 Light" w:hAnsi="Frutiger LT Com 45 Light"/>
          <w:sz w:val="22"/>
          <w:lang w:val="en-AU"/>
        </w:rPr>
        <w:t>N/A</w:t>
      </w:r>
    </w:p>
    <w:p w14:paraId="6E853036" w14:textId="77777777" w:rsidR="00336548" w:rsidRDefault="00336548" w:rsidP="001C2B30">
      <w:pPr>
        <w:rPr>
          <w:lang w:val="en-AU"/>
        </w:rPr>
      </w:pPr>
    </w:p>
    <w:p w14:paraId="069777DD" w14:textId="77777777" w:rsidR="00336548" w:rsidRDefault="00336548" w:rsidP="001C2B30">
      <w:pPr>
        <w:rPr>
          <w:lang w:val="en-AU"/>
        </w:rPr>
      </w:pPr>
    </w:p>
    <w:p w14:paraId="7BDE10A7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1131DFCA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41630B72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0FBADDB2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254880DC" w14:textId="77777777" w:rsidR="00336548" w:rsidRDefault="00336548" w:rsidP="00336548">
      <w:pPr>
        <w:rPr>
          <w:lang w:val="en-AU"/>
        </w:rPr>
      </w:pPr>
    </w:p>
    <w:p w14:paraId="69843A88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10C65F9B" w14:textId="77777777" w:rsidR="00336548" w:rsidRPr="00336548" w:rsidRDefault="00336548" w:rsidP="00336548">
      <w:pPr>
        <w:pStyle w:val="ListBullet"/>
        <w:numPr>
          <w:ilvl w:val="0"/>
          <w:numId w:val="0"/>
        </w:numPr>
        <w:rPr>
          <w:rFonts w:ascii="Frutiger LT Com 45 Light" w:hAnsi="Frutiger LT Com 45 Light"/>
          <w:lang w:val="en-AU"/>
        </w:rPr>
        <w:sectPr w:rsidR="00336548" w:rsidRPr="00336548" w:rsidSect="001C5F8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63D7F52E" w14:textId="550656E0" w:rsidR="00C47C3D" w:rsidRDefault="00C47C3D" w:rsidP="00C47C3D">
      <w:pPr>
        <w:pStyle w:val="Heading2"/>
        <w:rPr>
          <w:rtl/>
        </w:rPr>
      </w:pPr>
      <w:r w:rsidRPr="001C2B30">
        <w:lastRenderedPageBreak/>
        <w:t>Contents</w:t>
      </w:r>
      <w:r w:rsidR="00B634BA">
        <w:rPr>
          <w:rFonts w:hint="cs"/>
          <w:rtl/>
        </w:rPr>
        <w:t xml:space="preserve"> المحتويات </w:t>
      </w:r>
    </w:p>
    <w:p w14:paraId="6EE5CD2F" w14:textId="465C6749" w:rsidR="00C47C3D" w:rsidRDefault="00C47C3D" w:rsidP="00C47C3D">
      <w:pPr>
        <w:rPr>
          <w:color w:val="0070C0"/>
        </w:rPr>
      </w:pPr>
    </w:p>
    <w:p w14:paraId="00FD7E5D" w14:textId="77777777" w:rsidR="00C47C3D" w:rsidRDefault="00C47C3D" w:rsidP="00C47C3D">
      <w:pPr>
        <w:rPr>
          <w:rtl/>
        </w:rPr>
      </w:pPr>
      <w:r>
        <w:t>This Test Project proposal consists of the following documentation/files:</w:t>
      </w:r>
    </w:p>
    <w:p w14:paraId="6F3FAF48" w14:textId="05B40251" w:rsidR="00B634BA" w:rsidRDefault="00B634BA" w:rsidP="00C47C3D">
      <w:r>
        <w:rPr>
          <w:rFonts w:hint="cs"/>
          <w:rtl/>
        </w:rPr>
        <w:t>يتكون مقترح مشروع الاختبار من الملفات والوثائق التالية:</w:t>
      </w:r>
    </w:p>
    <w:p w14:paraId="631CEBE9" w14:textId="77777777" w:rsidR="00126B1C" w:rsidRDefault="00C47C3D" w:rsidP="00C47C3D">
      <w:pPr>
        <w:pStyle w:val="ListNumber"/>
      </w:pPr>
      <w:r>
        <w:t>WSC201</w:t>
      </w:r>
      <w:r w:rsidR="003F39F8">
        <w:t>7</w:t>
      </w:r>
      <w:r>
        <w:t>_TP</w:t>
      </w:r>
      <w:r w:rsidR="003D05C1">
        <w:t>40</w:t>
      </w:r>
      <w:r>
        <w:t>_</w:t>
      </w:r>
      <w:r w:rsidR="003D05C1">
        <w:t>NO</w:t>
      </w:r>
      <w:r>
        <w:t>_EN.doc</w:t>
      </w:r>
    </w:p>
    <w:p w14:paraId="17E553AF" w14:textId="0086A84B" w:rsidR="00C47C3D" w:rsidRDefault="00126B1C" w:rsidP="00C47C3D">
      <w:pPr>
        <w:pStyle w:val="ListNumber"/>
      </w:pPr>
      <w:r>
        <w:t>No images or text</w:t>
      </w:r>
      <w:r w:rsidR="00DE3E29">
        <w:t xml:space="preserve"> </w:t>
      </w:r>
      <w:r>
        <w:t xml:space="preserve">files needed or </w:t>
      </w:r>
      <w:proofErr w:type="gramStart"/>
      <w:r>
        <w:t>provided.</w:t>
      </w:r>
      <w:r w:rsidR="00B634BA">
        <w:rPr>
          <w:rFonts w:hint="cs"/>
          <w:rtl/>
        </w:rPr>
        <w:t>لا</w:t>
      </w:r>
      <w:proofErr w:type="gramEnd"/>
      <w:r w:rsidR="00B634BA">
        <w:rPr>
          <w:rFonts w:hint="cs"/>
          <w:rtl/>
        </w:rPr>
        <w:t xml:space="preserve"> حاجة ولم يتم تزويدكم  بالصور او الملفات النصية </w:t>
      </w:r>
      <w:r w:rsidR="00C47C3D">
        <w:tab/>
      </w:r>
    </w:p>
    <w:p w14:paraId="424B8DA3" w14:textId="075DCB7E" w:rsidR="0006563D" w:rsidRDefault="0006563D" w:rsidP="00C47C3D">
      <w:pPr>
        <w:pStyle w:val="ListNumber"/>
      </w:pPr>
      <w:r>
        <w:t>Presentation on competition day</w:t>
      </w:r>
      <w:r w:rsidR="00B634BA">
        <w:rPr>
          <w:rFonts w:hint="cs"/>
          <w:rtl/>
        </w:rPr>
        <w:t xml:space="preserve"> عرض في يوم المسابقة</w:t>
      </w:r>
    </w:p>
    <w:p w14:paraId="02EFA30D" w14:textId="3454615D" w:rsidR="00C47C3D" w:rsidRDefault="00C47C3D" w:rsidP="00C47C3D">
      <w:pPr>
        <w:pStyle w:val="Heading2"/>
      </w:pPr>
      <w:r w:rsidRPr="001C2B30">
        <w:t xml:space="preserve">Introduction </w:t>
      </w:r>
      <w:r w:rsidR="00B634BA">
        <w:rPr>
          <w:rFonts w:hint="cs"/>
          <w:rtl/>
        </w:rPr>
        <w:t>المقدمة</w:t>
      </w:r>
    </w:p>
    <w:p w14:paraId="440F69F4" w14:textId="3B8F2876" w:rsidR="00C47C3D" w:rsidRDefault="00DE3E29" w:rsidP="00C47C3D">
      <w:pPr>
        <w:rPr>
          <w:rtl/>
        </w:rPr>
      </w:pPr>
      <w:r>
        <w:t>The customer for this test project</w:t>
      </w:r>
      <w:r w:rsidR="00126B1C">
        <w:t xml:space="preserve"> will be</w:t>
      </w:r>
      <w:r w:rsidR="00EA769B">
        <w:t xml:space="preserve"> introduced on competition day </w:t>
      </w:r>
      <w:r>
        <w:t>3 during the briefing presentation.</w:t>
      </w:r>
    </w:p>
    <w:p w14:paraId="34F85D58" w14:textId="6FE03E10" w:rsidR="00B634BA" w:rsidRDefault="00B634BA" w:rsidP="00C47C3D">
      <w:r>
        <w:rPr>
          <w:rFonts w:hint="cs"/>
          <w:rtl/>
        </w:rPr>
        <w:t>سيتم عرض الزبون لهذا الاختبار في اليوم الثالث من المسابقة اثناء العرض الموجز</w:t>
      </w:r>
    </w:p>
    <w:p w14:paraId="1E6081B2" w14:textId="5B2DDA69" w:rsidR="00C47C3D" w:rsidRDefault="00C47C3D" w:rsidP="00C47C3D">
      <w:pPr>
        <w:pStyle w:val="Heading2"/>
      </w:pPr>
      <w:r w:rsidRPr="001C2B30">
        <w:t>Description of project and tasks</w:t>
      </w:r>
      <w:r w:rsidR="00B634BA">
        <w:rPr>
          <w:rFonts w:hint="cs"/>
          <w:rtl/>
        </w:rPr>
        <w:t xml:space="preserve"> وصف المشروع والمهمات</w:t>
      </w:r>
    </w:p>
    <w:p w14:paraId="05AF7BC6" w14:textId="6EE187A9" w:rsidR="00C47C3D" w:rsidRPr="00C47C3D" w:rsidRDefault="00126B1C" w:rsidP="00C47C3D">
      <w:r>
        <w:t xml:space="preserve">Final description of packaging product will be </w:t>
      </w:r>
      <w:r w:rsidR="00DE3E29">
        <w:t xml:space="preserve">introduced on competition day 3 during the briefing </w:t>
      </w:r>
      <w:proofErr w:type="gramStart"/>
      <w:r w:rsidR="00DE3E29">
        <w:t>presentation</w:t>
      </w:r>
      <w:r>
        <w:t>.</w:t>
      </w:r>
      <w:r w:rsidR="00B634BA">
        <w:rPr>
          <w:rFonts w:hint="cs"/>
          <w:rtl/>
        </w:rPr>
        <w:t>الوصف</w:t>
      </w:r>
      <w:proofErr w:type="gramEnd"/>
      <w:r w:rsidR="00B634BA">
        <w:rPr>
          <w:rFonts w:hint="cs"/>
          <w:rtl/>
        </w:rPr>
        <w:t xml:space="preserve"> النهائي لمنتجات التعبئة والتغليف سيتم عرضه في اليوم الثالث من المسابقة اثناء العرض الموجز</w:t>
      </w:r>
    </w:p>
    <w:p w14:paraId="79474C0B" w14:textId="6EC17B96" w:rsidR="00F51122" w:rsidRDefault="00C47C3D" w:rsidP="00DE3E29">
      <w:pPr>
        <w:pStyle w:val="Heading2"/>
      </w:pPr>
      <w:r w:rsidRPr="0068739B">
        <w:t>Instructions to the Competitor</w:t>
      </w:r>
      <w:r w:rsidR="00B634BA">
        <w:rPr>
          <w:rFonts w:hint="cs"/>
          <w:rtl/>
        </w:rPr>
        <w:t xml:space="preserve"> تعليمات للمتسابق</w:t>
      </w:r>
    </w:p>
    <w:p w14:paraId="27FF7504" w14:textId="2ED71DDF" w:rsidR="00C47C3D" w:rsidRDefault="00126B1C" w:rsidP="00C47C3D">
      <w:r>
        <w:t>T</w:t>
      </w:r>
      <w:r w:rsidR="009866BE">
        <w:t xml:space="preserve">he task </w:t>
      </w:r>
      <w:r w:rsidR="00DE3E29">
        <w:t>is vector only, to be created in Illustrator</w:t>
      </w:r>
      <w:r>
        <w:t>.</w:t>
      </w:r>
      <w:r w:rsidR="00B634BA">
        <w:rPr>
          <w:rFonts w:hint="cs"/>
          <w:rtl/>
        </w:rPr>
        <w:t xml:space="preserve"> يتم عملها على برنامجّ </w:t>
      </w:r>
      <w:proofErr w:type="spellStart"/>
      <w:proofErr w:type="gramStart"/>
      <w:r w:rsidR="00B634BA">
        <w:rPr>
          <w:rFonts w:hint="cs"/>
          <w:rtl/>
        </w:rPr>
        <w:t>الالستريتور</w:t>
      </w:r>
      <w:proofErr w:type="spellEnd"/>
      <w:r w:rsidR="00B634BA">
        <w:t xml:space="preserve"> </w:t>
      </w:r>
      <w:r w:rsidR="00B634BA">
        <w:rPr>
          <w:rFonts w:hint="cs"/>
          <w:rtl/>
        </w:rPr>
        <w:t xml:space="preserve"> </w:t>
      </w:r>
      <w:r w:rsidR="00B634BA">
        <w:rPr>
          <w:lang w:val="en-US"/>
        </w:rPr>
        <w:t>victor</w:t>
      </w:r>
      <w:proofErr w:type="gramEnd"/>
      <w:r w:rsidR="00B634BA">
        <w:rPr>
          <w:rFonts w:hint="cs"/>
          <w:rtl/>
          <w:lang w:val="en-US"/>
        </w:rPr>
        <w:t xml:space="preserve"> </w:t>
      </w:r>
      <w:r w:rsidR="00B634BA">
        <w:rPr>
          <w:rFonts w:hint="cs"/>
          <w:rtl/>
        </w:rPr>
        <w:t xml:space="preserve"> </w:t>
      </w:r>
      <w:proofErr w:type="spellStart"/>
      <w:r w:rsidR="00B634BA">
        <w:rPr>
          <w:rFonts w:hint="cs"/>
          <w:rtl/>
        </w:rPr>
        <w:t>المهمه</w:t>
      </w:r>
      <w:proofErr w:type="spellEnd"/>
      <w:r w:rsidR="00B634BA">
        <w:rPr>
          <w:rFonts w:hint="cs"/>
          <w:rtl/>
        </w:rPr>
        <w:t xml:space="preserve"> فقط</w:t>
      </w:r>
    </w:p>
    <w:p w14:paraId="6C569F6B" w14:textId="75703109" w:rsidR="00F51122" w:rsidRDefault="00F51122" w:rsidP="00F51122">
      <w:pPr>
        <w:rPr>
          <w:rtl/>
        </w:rPr>
      </w:pPr>
      <w:r>
        <w:t>Target group: children all over the world age 9–15</w:t>
      </w:r>
      <w:r w:rsidR="009866BE">
        <w:t>.</w:t>
      </w:r>
    </w:p>
    <w:p w14:paraId="56F93C0C" w14:textId="6317E0BE" w:rsidR="00F51122" w:rsidRDefault="00B634BA" w:rsidP="00B634BA">
      <w:pPr>
        <w:rPr>
          <w:rtl/>
        </w:rPr>
      </w:pPr>
      <w:r>
        <w:rPr>
          <w:rFonts w:hint="cs"/>
          <w:rtl/>
        </w:rPr>
        <w:t>الفئة المستهدفة: الأطفال من حول العالم من عمر ٩-١٥</w:t>
      </w:r>
    </w:p>
    <w:p w14:paraId="72B22431" w14:textId="59C53EB3" w:rsidR="007E68ED" w:rsidRDefault="007E68ED" w:rsidP="0094220F">
      <w:r>
        <w:t xml:space="preserve">Task 1 &amp; 2 must fit on 1 sheet A3 </w:t>
      </w:r>
      <w:proofErr w:type="gramStart"/>
      <w:r>
        <w:t>paper</w:t>
      </w:r>
      <w:r w:rsidR="0094220F">
        <w:t xml:space="preserve">  </w:t>
      </w:r>
      <w:r w:rsidR="00B634BA">
        <w:rPr>
          <w:rFonts w:hint="cs"/>
          <w:rtl/>
        </w:rPr>
        <w:t>مهمة</w:t>
      </w:r>
      <w:proofErr w:type="gramEnd"/>
      <w:r w:rsidR="00B634BA">
        <w:rPr>
          <w:rFonts w:hint="cs"/>
          <w:rtl/>
        </w:rPr>
        <w:t xml:space="preserve"> ١ و٢ يجب ان </w:t>
      </w:r>
      <w:r w:rsidR="0094220F">
        <w:rPr>
          <w:rFonts w:hint="cs"/>
          <w:rtl/>
        </w:rPr>
        <w:t>تلائم ورقة</w:t>
      </w:r>
      <w:r w:rsidR="0094220F" w:rsidRPr="0094220F">
        <w:rPr>
          <w:lang w:val="en-US"/>
        </w:rPr>
        <w:t xml:space="preserve"> </w:t>
      </w:r>
      <w:r w:rsidR="0094220F">
        <w:rPr>
          <w:lang w:val="en-US"/>
        </w:rPr>
        <w:t>A3</w:t>
      </w:r>
    </w:p>
    <w:p w14:paraId="642FBCE7" w14:textId="619CBFA9" w:rsidR="007E68ED" w:rsidRDefault="007E68ED" w:rsidP="007E68ED">
      <w:r>
        <w:t>Artwork Colours: Pantone Solid Coated colours only</w:t>
      </w:r>
    </w:p>
    <w:p w14:paraId="29E7FACD" w14:textId="2B6DEC23" w:rsidR="0094220F" w:rsidRDefault="0094220F" w:rsidP="0094220F">
      <w:pPr>
        <w:bidi/>
        <w:rPr>
          <w:rtl/>
        </w:rPr>
      </w:pPr>
      <w:proofErr w:type="gramStart"/>
      <w:r>
        <w:rPr>
          <w:rFonts w:hint="cs"/>
          <w:rtl/>
        </w:rPr>
        <w:t>الوان</w:t>
      </w:r>
      <w:proofErr w:type="gramEnd"/>
      <w:r>
        <w:rPr>
          <w:rFonts w:hint="cs"/>
          <w:rtl/>
        </w:rPr>
        <w:t xml:space="preserve"> العمل الفني: </w:t>
      </w:r>
      <w:r>
        <w:t>Pantone Solid Coated colours</w:t>
      </w:r>
      <w:r>
        <w:rPr>
          <w:rFonts w:hint="cs"/>
          <w:rtl/>
        </w:rPr>
        <w:t xml:space="preserve"> فقط</w:t>
      </w:r>
    </w:p>
    <w:p w14:paraId="166ED5F8" w14:textId="3308C2A6" w:rsidR="007E68ED" w:rsidRDefault="007E68ED" w:rsidP="007E68ED">
      <w:proofErr w:type="spellStart"/>
      <w:r>
        <w:t>Dieline</w:t>
      </w:r>
      <w:proofErr w:type="spellEnd"/>
      <w:r>
        <w:t xml:space="preserve"> Colours: Spot colours only</w:t>
      </w:r>
      <w:r w:rsidR="0094220F">
        <w:rPr>
          <w:rFonts w:hint="cs"/>
          <w:rtl/>
        </w:rPr>
        <w:t xml:space="preserve"> الوان القص: فقط سبوت كلور</w:t>
      </w:r>
    </w:p>
    <w:p w14:paraId="1386C94C" w14:textId="77777777" w:rsidR="00073008" w:rsidRDefault="00073008" w:rsidP="007E68ED"/>
    <w:p w14:paraId="545C5633" w14:textId="10B366EB" w:rsidR="00073008" w:rsidRDefault="00073008" w:rsidP="00073008">
      <w:pPr>
        <w:rPr>
          <w:color w:val="000000" w:themeColor="text1"/>
          <w:rtl/>
        </w:rPr>
      </w:pPr>
      <w:r>
        <w:rPr>
          <w:color w:val="000000" w:themeColor="text1"/>
        </w:rPr>
        <w:t>A child between the ages of 9–15 must</w:t>
      </w:r>
      <w:r w:rsidR="005C501F">
        <w:rPr>
          <w:color w:val="000000" w:themeColor="text1"/>
        </w:rPr>
        <w:t xml:space="preserve"> be able to assemble the tasks</w:t>
      </w:r>
      <w:r>
        <w:rPr>
          <w:color w:val="000000" w:themeColor="text1"/>
        </w:rPr>
        <w:t xml:space="preserve"> without assistance</w:t>
      </w:r>
      <w:r w:rsidRPr="00AC597B">
        <w:rPr>
          <w:color w:val="000000" w:themeColor="text1"/>
        </w:rPr>
        <w:t>.</w:t>
      </w:r>
    </w:p>
    <w:p w14:paraId="44089457" w14:textId="569FC9B6" w:rsidR="0094220F" w:rsidRPr="00AC597B" w:rsidRDefault="0094220F" w:rsidP="00073008">
      <w:pPr>
        <w:rPr>
          <w:color w:val="000000" w:themeColor="text1"/>
        </w:rPr>
      </w:pPr>
      <w:r w:rsidRPr="0094220F">
        <w:rPr>
          <w:rFonts w:cs="Times New Roman"/>
          <w:color w:val="000000" w:themeColor="text1"/>
          <w:rtl/>
        </w:rPr>
        <w:t xml:space="preserve">يجب أن يكون الطفل الذي يتراوح عمره بين 9 </w:t>
      </w:r>
      <w:proofErr w:type="gramStart"/>
      <w:r w:rsidRPr="0094220F">
        <w:rPr>
          <w:rFonts w:cs="Times New Roman"/>
          <w:color w:val="000000" w:themeColor="text1"/>
          <w:rtl/>
        </w:rPr>
        <w:t>و 15</w:t>
      </w:r>
      <w:proofErr w:type="gramEnd"/>
      <w:r w:rsidRPr="0094220F">
        <w:rPr>
          <w:rFonts w:cs="Times New Roman"/>
          <w:color w:val="000000" w:themeColor="text1"/>
          <w:rtl/>
        </w:rPr>
        <w:t xml:space="preserve"> عاما قادرا على تجميع المهام دون مساعدة</w:t>
      </w:r>
    </w:p>
    <w:p w14:paraId="7563C52B" w14:textId="75FEBED3" w:rsidR="00073008" w:rsidRDefault="00073008" w:rsidP="00073008">
      <w:pPr>
        <w:rPr>
          <w:color w:val="000000" w:themeColor="text1"/>
          <w:rtl/>
        </w:rPr>
      </w:pPr>
      <w:r>
        <w:rPr>
          <w:color w:val="000000" w:themeColor="text1"/>
        </w:rPr>
        <w:t>Y</w:t>
      </w:r>
      <w:r w:rsidR="005C501F">
        <w:rPr>
          <w:color w:val="000000" w:themeColor="text1"/>
        </w:rPr>
        <w:t>ou must</w:t>
      </w:r>
      <w:r w:rsidRPr="00AC597B">
        <w:rPr>
          <w:color w:val="000000" w:themeColor="text1"/>
        </w:rPr>
        <w:t xml:space="preserve"> add arrows, numbers or other signs to explain </w:t>
      </w:r>
      <w:r>
        <w:rPr>
          <w:color w:val="000000" w:themeColor="text1"/>
        </w:rPr>
        <w:t>the assembly</w:t>
      </w:r>
      <w:r w:rsidR="005C501F">
        <w:rPr>
          <w:color w:val="000000" w:themeColor="text1"/>
        </w:rPr>
        <w:t xml:space="preserve"> of both tasks</w:t>
      </w:r>
      <w:r w:rsidRPr="00AC597B">
        <w:rPr>
          <w:color w:val="000000" w:themeColor="text1"/>
        </w:rPr>
        <w:t xml:space="preserve"> on </w:t>
      </w:r>
      <w:r>
        <w:rPr>
          <w:color w:val="000000" w:themeColor="text1"/>
        </w:rPr>
        <w:t>the CUT</w:t>
      </w:r>
      <w:r w:rsidRPr="00AC597B">
        <w:rPr>
          <w:color w:val="000000" w:themeColor="text1"/>
        </w:rPr>
        <w:t xml:space="preserve"> layer. </w:t>
      </w:r>
      <w:r>
        <w:rPr>
          <w:color w:val="000000" w:themeColor="text1"/>
        </w:rPr>
        <w:t xml:space="preserve">The instructions must </w:t>
      </w:r>
      <w:r w:rsidR="005C501F">
        <w:rPr>
          <w:color w:val="000000" w:themeColor="text1"/>
        </w:rPr>
        <w:t>be on</w:t>
      </w:r>
      <w:r>
        <w:rPr>
          <w:color w:val="000000" w:themeColor="text1"/>
        </w:rPr>
        <w:t xml:space="preserve"> the</w:t>
      </w:r>
      <w:r w:rsidRPr="00AC597B">
        <w:rPr>
          <w:color w:val="000000" w:themeColor="text1"/>
        </w:rPr>
        <w:t xml:space="preserve"> </w:t>
      </w:r>
      <w:r>
        <w:rPr>
          <w:color w:val="000000" w:themeColor="text1"/>
        </w:rPr>
        <w:t>CUT</w:t>
      </w:r>
      <w:r w:rsidRPr="00AC597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spot </w:t>
      </w:r>
      <w:r w:rsidRPr="00AC597B">
        <w:rPr>
          <w:color w:val="000000" w:themeColor="text1"/>
        </w:rPr>
        <w:t xml:space="preserve">colour </w:t>
      </w:r>
      <w:r>
        <w:rPr>
          <w:color w:val="000000" w:themeColor="text1"/>
        </w:rPr>
        <w:t>on the CUT</w:t>
      </w:r>
      <w:r w:rsidR="005C501F">
        <w:rPr>
          <w:color w:val="000000" w:themeColor="text1"/>
        </w:rPr>
        <w:t xml:space="preserve"> layer.</w:t>
      </w:r>
    </w:p>
    <w:p w14:paraId="0EF0BC67" w14:textId="0EFFBCB3" w:rsidR="003016C7" w:rsidRDefault="003016C7" w:rsidP="00A14DAD">
      <w:pPr>
        <w:bidi/>
        <w:rPr>
          <w:color w:val="000000" w:themeColor="text1"/>
        </w:rPr>
      </w:pPr>
      <w:r w:rsidRPr="003016C7">
        <w:rPr>
          <w:rFonts w:cs="Times New Roman"/>
          <w:color w:val="000000" w:themeColor="text1"/>
          <w:rtl/>
        </w:rPr>
        <w:t xml:space="preserve">يجب إضافة أسهم أو أرقام أو علامات أخرى لشرح تجميع كل من المهام على طبقة </w:t>
      </w:r>
      <w:r>
        <w:rPr>
          <w:color w:val="000000" w:themeColor="text1"/>
        </w:rPr>
        <w:t>CUT layer</w:t>
      </w:r>
      <w:r w:rsidRPr="003016C7">
        <w:rPr>
          <w:rFonts w:cs="Times New Roman"/>
          <w:color w:val="000000" w:themeColor="text1"/>
          <w:rtl/>
        </w:rPr>
        <w:t xml:space="preserve">. </w:t>
      </w:r>
      <w:r>
        <w:rPr>
          <w:rFonts w:cs="Times New Roman" w:hint="cs"/>
          <w:color w:val="000000" w:themeColor="text1"/>
          <w:rtl/>
        </w:rPr>
        <w:t>و</w:t>
      </w:r>
      <w:r w:rsidRPr="003016C7">
        <w:rPr>
          <w:rFonts w:cs="Times New Roman"/>
          <w:color w:val="000000" w:themeColor="text1"/>
          <w:rtl/>
        </w:rPr>
        <w:t xml:space="preserve">يجب أن تكون التعليمات </w:t>
      </w:r>
      <w:r w:rsidR="00A14DAD">
        <w:rPr>
          <w:rFonts w:cs="Times New Roman" w:hint="cs"/>
          <w:color w:val="000000" w:themeColor="text1"/>
          <w:rtl/>
        </w:rPr>
        <w:t xml:space="preserve">على لير </w:t>
      </w:r>
      <w:r w:rsidR="00A14DAD">
        <w:rPr>
          <w:color w:val="000000" w:themeColor="text1"/>
        </w:rPr>
        <w:t>CUT</w:t>
      </w:r>
      <w:r w:rsidR="00A14DAD">
        <w:rPr>
          <w:rFonts w:hint="cs"/>
          <w:color w:val="000000" w:themeColor="text1"/>
          <w:rtl/>
        </w:rPr>
        <w:t xml:space="preserve"> (</w:t>
      </w:r>
      <w:proofErr w:type="gramStart"/>
      <w:r w:rsidR="00A14DAD">
        <w:rPr>
          <w:rFonts w:hint="cs"/>
          <w:color w:val="000000" w:themeColor="text1"/>
          <w:rtl/>
        </w:rPr>
        <w:t>الوان</w:t>
      </w:r>
      <w:proofErr w:type="gramEnd"/>
      <w:r w:rsidR="00A14DAD">
        <w:rPr>
          <w:rFonts w:hint="cs"/>
          <w:color w:val="000000" w:themeColor="text1"/>
          <w:rtl/>
        </w:rPr>
        <w:t xml:space="preserve"> سبوت) على نفس الطبقة </w:t>
      </w:r>
      <w:r w:rsidR="00A14DAD">
        <w:rPr>
          <w:color w:val="000000" w:themeColor="text1"/>
        </w:rPr>
        <w:t>CUT</w:t>
      </w:r>
    </w:p>
    <w:p w14:paraId="0F8FF4AA" w14:textId="77777777" w:rsidR="00073008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>Include icons or illustrations for the CUT, FOLD &amp; GLUE instructions. No text must be included.</w:t>
      </w:r>
    </w:p>
    <w:p w14:paraId="20A9E2EB" w14:textId="10777F84" w:rsidR="00073008" w:rsidRDefault="00073008" w:rsidP="00F579A9">
      <w:pPr>
        <w:rPr>
          <w:color w:val="000000" w:themeColor="text1"/>
        </w:rPr>
      </w:pPr>
      <w:r>
        <w:rPr>
          <w:color w:val="000000" w:themeColor="text1"/>
        </w:rPr>
        <w:t>Example:</w:t>
      </w:r>
      <w:r w:rsidR="00F579A9">
        <w:rPr>
          <w:rFonts w:hint="cs"/>
          <w:color w:val="000000" w:themeColor="text1"/>
          <w:rtl/>
        </w:rPr>
        <w:t xml:space="preserve"> مثال </w:t>
      </w:r>
      <w:r>
        <w:rPr>
          <w:color w:val="000000" w:themeColor="text1"/>
        </w:rPr>
        <w:t xml:space="preserve"> </w:t>
      </w:r>
      <w:r w:rsidR="00F579A9">
        <w:rPr>
          <w:rFonts w:hint="cs"/>
          <w:color w:val="000000" w:themeColor="text1"/>
          <w:rtl/>
        </w:rPr>
        <w:t xml:space="preserve"> </w:t>
      </w:r>
      <w:r w:rsidR="00A14DAD">
        <w:rPr>
          <w:rFonts w:hint="cs"/>
          <w:color w:val="000000" w:themeColor="text1"/>
          <w:rtl/>
        </w:rPr>
        <w:t>إضافة رموز او ايقونات او رسوم توضيحية</w:t>
      </w:r>
      <w:r w:rsidR="00F579A9">
        <w:rPr>
          <w:rFonts w:hint="cs"/>
          <w:color w:val="000000" w:themeColor="text1"/>
          <w:rtl/>
        </w:rPr>
        <w:t xml:space="preserve"> لتعليمات</w:t>
      </w:r>
      <w:r w:rsidR="00A14DAD">
        <w:rPr>
          <w:rFonts w:hint="cs"/>
          <w:color w:val="000000" w:themeColor="text1"/>
          <w:rtl/>
        </w:rPr>
        <w:t xml:space="preserve"> القص </w:t>
      </w:r>
      <w:r w:rsidR="00F579A9">
        <w:rPr>
          <w:rFonts w:hint="cs"/>
          <w:color w:val="000000" w:themeColor="text1"/>
          <w:rtl/>
        </w:rPr>
        <w:t>والثني واللصق. لا يجب كتابه نص لهذه التعليمات</w:t>
      </w:r>
      <w:r>
        <w:rPr>
          <w:color w:val="000000" w:themeColor="text1"/>
        </w:rPr>
        <w:t xml:space="preserve"> </w:t>
      </w:r>
    </w:p>
    <w:p w14:paraId="30731DF3" w14:textId="77777777" w:rsidR="00073008" w:rsidRPr="00AB42D6" w:rsidRDefault="00073008" w:rsidP="00073008">
      <w:pPr>
        <w:pStyle w:val="p1"/>
        <w:rPr>
          <w:lang w:val="en-GB"/>
        </w:rPr>
      </w:pPr>
      <w:r>
        <w:t>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</w:p>
    <w:p w14:paraId="34E51B7D" w14:textId="77777777" w:rsidR="00073008" w:rsidRDefault="00073008" w:rsidP="007E68ED"/>
    <w:p w14:paraId="6BE95D6E" w14:textId="77777777" w:rsidR="007E68ED" w:rsidRDefault="007E68ED" w:rsidP="00F51122"/>
    <w:p w14:paraId="522EBF56" w14:textId="37DDE725" w:rsidR="00F51122" w:rsidRPr="00F51122" w:rsidRDefault="00F51122" w:rsidP="009866BE">
      <w:pPr>
        <w:pStyle w:val="Heading3"/>
      </w:pPr>
      <w:r w:rsidRPr="00F51122">
        <w:lastRenderedPageBreak/>
        <w:t>Task 1</w:t>
      </w:r>
    </w:p>
    <w:p w14:paraId="666F1CA2" w14:textId="5A83E800" w:rsidR="00F51122" w:rsidRDefault="00F51122" w:rsidP="00F51122">
      <w:r>
        <w:t>Any shape allowed.</w:t>
      </w:r>
      <w:r w:rsidR="00F579A9">
        <w:rPr>
          <w:rFonts w:hint="cs"/>
          <w:rtl/>
        </w:rPr>
        <w:t xml:space="preserve"> يسمح باي شكل</w:t>
      </w:r>
    </w:p>
    <w:p w14:paraId="1F67C2E1" w14:textId="7556BDA6" w:rsidR="003A7F1C" w:rsidRDefault="003A7F1C" w:rsidP="00AC597B">
      <w:pPr>
        <w:rPr>
          <w:color w:val="000000" w:themeColor="text1"/>
        </w:rPr>
      </w:pPr>
    </w:p>
    <w:p w14:paraId="51897B8F" w14:textId="0CC846F1" w:rsidR="000F07AF" w:rsidRPr="00AC597B" w:rsidRDefault="00DE3E29" w:rsidP="00AC597B">
      <w:pPr>
        <w:rPr>
          <w:color w:val="000000" w:themeColor="text1"/>
        </w:rPr>
      </w:pPr>
      <w:r>
        <w:rPr>
          <w:color w:val="000000" w:themeColor="text1"/>
        </w:rPr>
        <w:t xml:space="preserve">The design must only be one </w:t>
      </w:r>
      <w:proofErr w:type="gramStart"/>
      <w:r>
        <w:rPr>
          <w:color w:val="000000" w:themeColor="text1"/>
        </w:rPr>
        <w:t>sided</w:t>
      </w:r>
      <w:r w:rsidR="000F07AF" w:rsidRPr="000F07AF">
        <w:rPr>
          <w:color w:val="000000" w:themeColor="text1"/>
        </w:rPr>
        <w:t>.</w:t>
      </w:r>
      <w:r w:rsidR="00F579A9">
        <w:rPr>
          <w:rFonts w:hint="cs"/>
          <w:color w:val="000000" w:themeColor="text1"/>
          <w:rtl/>
        </w:rPr>
        <w:t>التصميم</w:t>
      </w:r>
      <w:proofErr w:type="gramEnd"/>
      <w:r w:rsidR="000E453C">
        <w:rPr>
          <w:rFonts w:hint="cs"/>
          <w:color w:val="000000" w:themeColor="text1"/>
          <w:rtl/>
        </w:rPr>
        <w:t xml:space="preserve"> يجب ان يكون على وجه</w:t>
      </w:r>
      <w:r w:rsidR="00F579A9">
        <w:rPr>
          <w:rFonts w:hint="cs"/>
          <w:color w:val="000000" w:themeColor="text1"/>
          <w:rtl/>
        </w:rPr>
        <w:t xml:space="preserve"> واحد فقط </w:t>
      </w:r>
    </w:p>
    <w:p w14:paraId="4B2F3FDE" w14:textId="77777777" w:rsidR="00F51122" w:rsidRDefault="00F51122" w:rsidP="00F51122"/>
    <w:p w14:paraId="6EB20ED2" w14:textId="7475279F" w:rsidR="00F51122" w:rsidRDefault="007E68ED" w:rsidP="00F51122">
      <w:pPr>
        <w:rPr>
          <w:rtl/>
        </w:rPr>
      </w:pPr>
      <w:r>
        <w:t>CUT lines</w:t>
      </w:r>
      <w:r w:rsidR="00E401CD">
        <w:t xml:space="preserve">: </w:t>
      </w:r>
      <w:r w:rsidR="005026EE">
        <w:t>spot</w:t>
      </w:r>
      <w:r w:rsidR="00E401CD">
        <w:t xml:space="preserve"> colour, stroke weight </w:t>
      </w:r>
      <w:r w:rsidR="005026EE">
        <w:t>1</w:t>
      </w:r>
      <w:r w:rsidR="00F51122">
        <w:t xml:space="preserve">pt on separate </w:t>
      </w:r>
      <w:r>
        <w:t>CUT</w:t>
      </w:r>
      <w:r w:rsidR="005026EE">
        <w:t xml:space="preserve"> </w:t>
      </w:r>
      <w:r w:rsidR="00F51122">
        <w:t>layer in Illustrator and pdf.</w:t>
      </w:r>
    </w:p>
    <w:p w14:paraId="34C9C729" w14:textId="7E6C702C" w:rsidR="00624AFE" w:rsidRDefault="00624AFE" w:rsidP="00624AFE">
      <w:pPr>
        <w:bidi/>
      </w:pPr>
      <w:r>
        <w:rPr>
          <w:rFonts w:hint="cs"/>
          <w:rtl/>
        </w:rPr>
        <w:t xml:space="preserve">خط القص: </w:t>
      </w:r>
      <w:r>
        <w:t>spot colour</w:t>
      </w:r>
      <w:r>
        <w:rPr>
          <w:rFonts w:hint="cs"/>
          <w:rtl/>
        </w:rPr>
        <w:t xml:space="preserve">، حجم الخط </w:t>
      </w:r>
      <w:r>
        <w:t>1pt</w:t>
      </w:r>
      <w:r>
        <w:rPr>
          <w:rFonts w:hint="cs"/>
          <w:rtl/>
        </w:rPr>
        <w:t xml:space="preserve"> على طبقة او لير </w:t>
      </w:r>
      <w:r>
        <w:t>CUT</w:t>
      </w:r>
      <w:r>
        <w:rPr>
          <w:rFonts w:hint="cs"/>
          <w:rtl/>
        </w:rPr>
        <w:t xml:space="preserve"> منفصل في </w:t>
      </w:r>
      <w:proofErr w:type="spellStart"/>
      <w:r>
        <w:rPr>
          <w:rFonts w:hint="cs"/>
          <w:rtl/>
        </w:rPr>
        <w:t>الاليستريتور</w:t>
      </w:r>
      <w:proofErr w:type="spellEnd"/>
      <w:r>
        <w:rPr>
          <w:rFonts w:hint="cs"/>
          <w:rtl/>
        </w:rPr>
        <w:t xml:space="preserve"> وال </w:t>
      </w:r>
      <w:r>
        <w:t>pdf</w:t>
      </w:r>
      <w:r>
        <w:rPr>
          <w:rFonts w:hint="cs"/>
          <w:rtl/>
        </w:rPr>
        <w:t>.</w:t>
      </w:r>
    </w:p>
    <w:p w14:paraId="3FEF9310" w14:textId="6CA4EF9E" w:rsidR="00F51122" w:rsidRDefault="00F51122" w:rsidP="00F51122">
      <w:r>
        <w:t xml:space="preserve">Name colour and layer </w:t>
      </w:r>
      <w:r w:rsidR="007E68ED">
        <w:t>CUT LINES</w:t>
      </w:r>
      <w:r>
        <w:t>.</w:t>
      </w:r>
      <w:r w:rsidR="00C62F45">
        <w:rPr>
          <w:rFonts w:hint="cs"/>
          <w:rtl/>
        </w:rPr>
        <w:t xml:space="preserve"> </w:t>
      </w:r>
      <w:r w:rsidR="007260E0">
        <w:t>CUT LINES</w:t>
      </w:r>
      <w:r w:rsidR="007260E0">
        <w:rPr>
          <w:rFonts w:hint="cs"/>
          <w:rtl/>
        </w:rPr>
        <w:t xml:space="preserve"> </w:t>
      </w:r>
      <w:r w:rsidR="00C62F45">
        <w:rPr>
          <w:rFonts w:hint="cs"/>
          <w:rtl/>
        </w:rPr>
        <w:t xml:space="preserve">اسم </w:t>
      </w:r>
      <w:r w:rsidR="007260E0">
        <w:rPr>
          <w:rFonts w:hint="cs"/>
          <w:rtl/>
        </w:rPr>
        <w:t xml:space="preserve">اللون والطبقة للقص هو </w:t>
      </w:r>
    </w:p>
    <w:p w14:paraId="3AAC16AE" w14:textId="5F9880BF" w:rsidR="003657C4" w:rsidRDefault="003657C4" w:rsidP="00F51122">
      <w:r w:rsidRPr="003657C4">
        <w:rPr>
          <w:noProof/>
          <w:lang w:eastAsia="en-GB"/>
        </w:rPr>
        <w:drawing>
          <wp:inline distT="0" distB="0" distL="0" distR="0" wp14:anchorId="789003DD" wp14:editId="47F12561">
            <wp:extent cx="2184400" cy="2667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2F88" w14:textId="77777777" w:rsidR="007260E0" w:rsidRDefault="003657C4" w:rsidP="003657C4">
      <w:pPr>
        <w:rPr>
          <w:i/>
          <w:sz w:val="16"/>
          <w:szCs w:val="16"/>
          <w:rtl/>
        </w:rPr>
      </w:pPr>
      <w:r w:rsidRPr="003657C4">
        <w:rPr>
          <w:i/>
          <w:sz w:val="16"/>
          <w:szCs w:val="16"/>
        </w:rPr>
        <w:t>* sample</w:t>
      </w:r>
      <w:r>
        <w:rPr>
          <w:i/>
          <w:sz w:val="16"/>
          <w:szCs w:val="16"/>
        </w:rPr>
        <w:t xml:space="preserve"> showing </w:t>
      </w:r>
      <w:r w:rsidR="007E68ED">
        <w:rPr>
          <w:i/>
          <w:sz w:val="16"/>
          <w:szCs w:val="16"/>
        </w:rPr>
        <w:t>cut lines</w:t>
      </w:r>
      <w:r w:rsidRPr="003657C4">
        <w:rPr>
          <w:i/>
          <w:sz w:val="16"/>
          <w:szCs w:val="16"/>
        </w:rPr>
        <w:t xml:space="preserve"> on colour</w:t>
      </w:r>
      <w:r w:rsidR="00030C28">
        <w:rPr>
          <w:i/>
          <w:sz w:val="16"/>
          <w:szCs w:val="16"/>
        </w:rPr>
        <w:t>ed</w:t>
      </w:r>
      <w:r w:rsidRPr="003657C4">
        <w:rPr>
          <w:i/>
          <w:sz w:val="16"/>
          <w:szCs w:val="16"/>
        </w:rPr>
        <w:t xml:space="preserve"> background</w:t>
      </w:r>
      <w:r w:rsidR="00030C28">
        <w:rPr>
          <w:i/>
          <w:sz w:val="16"/>
          <w:szCs w:val="16"/>
        </w:rPr>
        <w:t>.</w:t>
      </w:r>
      <w:r>
        <w:rPr>
          <w:i/>
          <w:sz w:val="16"/>
          <w:szCs w:val="16"/>
        </w:rPr>
        <w:t xml:space="preserve"> You may choose any </w:t>
      </w:r>
      <w:r w:rsidR="00030C28">
        <w:rPr>
          <w:i/>
          <w:sz w:val="16"/>
          <w:szCs w:val="16"/>
        </w:rPr>
        <w:t>spot</w:t>
      </w:r>
      <w:r>
        <w:rPr>
          <w:i/>
          <w:sz w:val="16"/>
          <w:szCs w:val="16"/>
        </w:rPr>
        <w:t xml:space="preserve"> colour that will have enough contrast to your background colour</w:t>
      </w:r>
    </w:p>
    <w:p w14:paraId="5C9C9372" w14:textId="130B55D8" w:rsidR="003657C4" w:rsidRPr="003657C4" w:rsidRDefault="007260E0" w:rsidP="007260E0">
      <w:pPr>
        <w:bidi/>
        <w:rPr>
          <w:i/>
          <w:sz w:val="16"/>
          <w:szCs w:val="16"/>
        </w:rPr>
      </w:pPr>
      <w:r>
        <w:rPr>
          <w:rFonts w:hint="cs"/>
          <w:i/>
          <w:sz w:val="16"/>
          <w:szCs w:val="16"/>
          <w:rtl/>
        </w:rPr>
        <w:t xml:space="preserve"> مثال يوضح خط القص على خلفية ملونه. يمكنك اختيار أي سبوت كلور </w:t>
      </w:r>
      <w:r>
        <w:rPr>
          <w:i/>
          <w:sz w:val="16"/>
          <w:szCs w:val="16"/>
        </w:rPr>
        <w:t>spot colour</w:t>
      </w:r>
      <w:r>
        <w:rPr>
          <w:rFonts w:hint="cs"/>
          <w:i/>
          <w:sz w:val="16"/>
          <w:szCs w:val="16"/>
          <w:rtl/>
        </w:rPr>
        <w:t xml:space="preserve"> </w:t>
      </w:r>
      <w:r w:rsidR="00AE6706">
        <w:rPr>
          <w:rFonts w:hint="cs"/>
          <w:i/>
          <w:sz w:val="16"/>
          <w:szCs w:val="16"/>
          <w:rtl/>
        </w:rPr>
        <w:t xml:space="preserve">يحتوي على اختلاف او تباين عن </w:t>
      </w:r>
      <w:proofErr w:type="gramStart"/>
      <w:r w:rsidR="00AE6706">
        <w:rPr>
          <w:rFonts w:hint="cs"/>
          <w:i/>
          <w:sz w:val="16"/>
          <w:szCs w:val="16"/>
          <w:rtl/>
        </w:rPr>
        <w:t>الوان</w:t>
      </w:r>
      <w:proofErr w:type="gramEnd"/>
      <w:r w:rsidR="00AE6706">
        <w:rPr>
          <w:rFonts w:hint="cs"/>
          <w:i/>
          <w:sz w:val="16"/>
          <w:szCs w:val="16"/>
          <w:rtl/>
        </w:rPr>
        <w:t xml:space="preserve"> الخلفية.</w:t>
      </w:r>
    </w:p>
    <w:p w14:paraId="64E9A18E" w14:textId="77777777" w:rsidR="00F51122" w:rsidRDefault="00F51122" w:rsidP="00F51122"/>
    <w:p w14:paraId="221C670C" w14:textId="205EEF56" w:rsidR="003657C4" w:rsidRDefault="007E68ED" w:rsidP="003657C4">
      <w:pPr>
        <w:rPr>
          <w:rtl/>
        </w:rPr>
      </w:pPr>
      <w:r>
        <w:t>FOLD</w:t>
      </w:r>
      <w:r w:rsidR="00F51122">
        <w:t xml:space="preserve"> lines: </w:t>
      </w:r>
      <w:r>
        <w:t>Spot colour 0.5</w:t>
      </w:r>
      <w:r w:rsidR="003657C4">
        <w:t xml:space="preserve">pt </w:t>
      </w:r>
      <w:r>
        <w:t>dashed</w:t>
      </w:r>
      <w:r w:rsidR="003657C4">
        <w:t xml:space="preserve"> line.</w:t>
      </w:r>
      <w:r w:rsidR="003657C4" w:rsidRPr="003657C4">
        <w:t xml:space="preserve"> </w:t>
      </w:r>
      <w:r w:rsidR="003657C4">
        <w:t>On separate layer in Illustrator and pdf.</w:t>
      </w:r>
    </w:p>
    <w:p w14:paraId="34E90B72" w14:textId="5515802F" w:rsidR="00AE6706" w:rsidRDefault="00AE6706" w:rsidP="00AE6706">
      <w:pPr>
        <w:bidi/>
      </w:pPr>
      <w:r>
        <w:rPr>
          <w:rFonts w:hint="cs"/>
          <w:rtl/>
        </w:rPr>
        <w:t xml:space="preserve">خطوط الثني: سبوت كلور بحجم </w:t>
      </w:r>
      <w:r>
        <w:t>0.5</w:t>
      </w:r>
      <w:proofErr w:type="gramStart"/>
      <w:r>
        <w:t xml:space="preserve">pt </w:t>
      </w:r>
      <w:r>
        <w:rPr>
          <w:rFonts w:hint="cs"/>
          <w:rtl/>
        </w:rPr>
        <w:t xml:space="preserve"> بخطوط</w:t>
      </w:r>
      <w:proofErr w:type="gramEnd"/>
      <w:r>
        <w:rPr>
          <w:rFonts w:hint="cs"/>
          <w:rtl/>
        </w:rPr>
        <w:t xml:space="preserve"> متقطعة. على لير </w:t>
      </w:r>
      <w:proofErr w:type="gramStart"/>
      <w:r>
        <w:rPr>
          <w:rFonts w:hint="cs"/>
          <w:rtl/>
        </w:rPr>
        <w:t>منفصل  في</w:t>
      </w:r>
      <w:proofErr w:type="gram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الاليستريتور</w:t>
      </w:r>
      <w:proofErr w:type="spellEnd"/>
      <w:r>
        <w:rPr>
          <w:rFonts w:hint="cs"/>
          <w:rtl/>
        </w:rPr>
        <w:t xml:space="preserve"> وال </w:t>
      </w:r>
      <w:r>
        <w:t>pdf</w:t>
      </w:r>
      <w:r>
        <w:rPr>
          <w:rFonts w:hint="cs"/>
          <w:rtl/>
        </w:rPr>
        <w:t xml:space="preserve">  </w:t>
      </w:r>
    </w:p>
    <w:p w14:paraId="493862B0" w14:textId="34E36CB5" w:rsidR="003657C4" w:rsidRDefault="003657C4" w:rsidP="003657C4">
      <w:r>
        <w:t>Name of colour and layer: FOLD</w:t>
      </w:r>
      <w:r w:rsidR="007E68ED">
        <w:t xml:space="preserve"> </w:t>
      </w:r>
      <w:r>
        <w:t>LINES</w:t>
      </w:r>
      <w:r w:rsidR="00AE6706">
        <w:rPr>
          <w:rFonts w:hint="cs"/>
          <w:rtl/>
        </w:rPr>
        <w:t xml:space="preserve"> اسم اللير واللون </w:t>
      </w:r>
      <w:proofErr w:type="gramStart"/>
      <w:r w:rsidR="00AE6706">
        <w:rPr>
          <w:rFonts w:hint="cs"/>
          <w:rtl/>
        </w:rPr>
        <w:t>هو :</w:t>
      </w:r>
      <w:proofErr w:type="gramEnd"/>
      <w:r w:rsidR="00AE6706">
        <w:rPr>
          <w:rFonts w:hint="cs"/>
          <w:rtl/>
        </w:rPr>
        <w:t xml:space="preserve"> </w:t>
      </w:r>
    </w:p>
    <w:p w14:paraId="06EC860E" w14:textId="77777777" w:rsidR="003657C4" w:rsidRDefault="003657C4" w:rsidP="00F51122">
      <w:r w:rsidRPr="003657C4">
        <w:rPr>
          <w:noProof/>
          <w:lang w:eastAsia="en-GB"/>
        </w:rPr>
        <w:drawing>
          <wp:inline distT="0" distB="0" distL="0" distR="0" wp14:anchorId="2AAA2C7D" wp14:editId="5D797573">
            <wp:extent cx="1968500" cy="317500"/>
            <wp:effectExtent l="0" t="0" r="1270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AF22" w14:textId="203CF9A9" w:rsidR="00F51122" w:rsidRDefault="003657C4" w:rsidP="00F51122">
      <w:pPr>
        <w:rPr>
          <w:i/>
          <w:sz w:val="16"/>
          <w:szCs w:val="16"/>
          <w:rtl/>
        </w:rPr>
      </w:pPr>
      <w:r w:rsidRPr="003657C4">
        <w:rPr>
          <w:i/>
          <w:sz w:val="16"/>
          <w:szCs w:val="16"/>
        </w:rPr>
        <w:t xml:space="preserve">* sample showing </w:t>
      </w:r>
      <w:r w:rsidR="00FB0D68">
        <w:rPr>
          <w:i/>
          <w:sz w:val="16"/>
          <w:szCs w:val="16"/>
        </w:rPr>
        <w:t>dashed</w:t>
      </w:r>
      <w:r w:rsidRPr="003657C4">
        <w:rPr>
          <w:i/>
          <w:sz w:val="16"/>
          <w:szCs w:val="16"/>
        </w:rPr>
        <w:t xml:space="preserve"> fold</w:t>
      </w:r>
      <w:r w:rsidR="00FB0D68">
        <w:rPr>
          <w:i/>
          <w:sz w:val="16"/>
          <w:szCs w:val="16"/>
        </w:rPr>
        <w:t xml:space="preserve"> </w:t>
      </w:r>
      <w:r w:rsidRPr="003657C4">
        <w:rPr>
          <w:i/>
          <w:sz w:val="16"/>
          <w:szCs w:val="16"/>
        </w:rPr>
        <w:t>line on colour background</w:t>
      </w:r>
      <w:r>
        <w:rPr>
          <w:i/>
          <w:sz w:val="16"/>
          <w:szCs w:val="16"/>
        </w:rPr>
        <w:t>. You may choose any PMS colour that will have enough contrast to your background colour</w:t>
      </w:r>
    </w:p>
    <w:p w14:paraId="4BD496B0" w14:textId="34855024" w:rsidR="00AE6706" w:rsidRPr="003657C4" w:rsidRDefault="00AE6706" w:rsidP="00AE6706">
      <w:pPr>
        <w:bidi/>
        <w:rPr>
          <w:i/>
          <w:sz w:val="16"/>
          <w:szCs w:val="16"/>
        </w:rPr>
      </w:pPr>
      <w:r>
        <w:rPr>
          <w:rFonts w:hint="cs"/>
          <w:i/>
          <w:sz w:val="16"/>
          <w:szCs w:val="16"/>
          <w:rtl/>
        </w:rPr>
        <w:t xml:space="preserve">مثال يوضح خطوط ثني </w:t>
      </w:r>
      <w:proofErr w:type="spellStart"/>
      <w:r>
        <w:rPr>
          <w:rFonts w:hint="cs"/>
          <w:i/>
          <w:sz w:val="16"/>
          <w:szCs w:val="16"/>
          <w:rtl/>
        </w:rPr>
        <w:t>متقطعه</w:t>
      </w:r>
      <w:proofErr w:type="spellEnd"/>
      <w:r>
        <w:rPr>
          <w:rFonts w:hint="cs"/>
          <w:i/>
          <w:sz w:val="16"/>
          <w:szCs w:val="16"/>
          <w:rtl/>
        </w:rPr>
        <w:t xml:space="preserve"> على خلفية ملونة. يمكنك اختيار أي لون</w:t>
      </w:r>
      <w:r w:rsidRPr="00AE6706">
        <w:rPr>
          <w:i/>
          <w:sz w:val="16"/>
          <w:szCs w:val="16"/>
        </w:rPr>
        <w:t xml:space="preserve"> </w:t>
      </w:r>
      <w:r>
        <w:rPr>
          <w:i/>
          <w:sz w:val="16"/>
          <w:szCs w:val="16"/>
        </w:rPr>
        <w:t>PMS</w:t>
      </w:r>
      <w:r>
        <w:rPr>
          <w:rFonts w:hint="cs"/>
          <w:i/>
          <w:sz w:val="16"/>
          <w:szCs w:val="16"/>
          <w:rtl/>
        </w:rPr>
        <w:t xml:space="preserve">يعطي اختلاف وتباين عن </w:t>
      </w:r>
      <w:proofErr w:type="gramStart"/>
      <w:r>
        <w:rPr>
          <w:rFonts w:hint="cs"/>
          <w:i/>
          <w:sz w:val="16"/>
          <w:szCs w:val="16"/>
          <w:rtl/>
        </w:rPr>
        <w:t>الوان</w:t>
      </w:r>
      <w:proofErr w:type="gramEnd"/>
      <w:r>
        <w:rPr>
          <w:rFonts w:hint="cs"/>
          <w:i/>
          <w:sz w:val="16"/>
          <w:szCs w:val="16"/>
          <w:rtl/>
        </w:rPr>
        <w:t xml:space="preserve"> الخلفية.  </w:t>
      </w:r>
    </w:p>
    <w:p w14:paraId="12CC38D2" w14:textId="77777777" w:rsidR="00F51122" w:rsidRDefault="00F51122" w:rsidP="00F51122"/>
    <w:p w14:paraId="3FAC85DD" w14:textId="0C09406B" w:rsidR="00F51122" w:rsidRDefault="007E68ED" w:rsidP="00F51122">
      <w:pPr>
        <w:rPr>
          <w:noProof/>
          <w:rtl/>
          <w:lang w:eastAsia="en-GB"/>
        </w:rPr>
      </w:pPr>
      <w:r>
        <w:t>GLUE:</w:t>
      </w:r>
      <w:r w:rsidR="00F51122">
        <w:t xml:space="preserve"> </w:t>
      </w:r>
      <w:r>
        <w:t>Indicate</w:t>
      </w:r>
      <w:r w:rsidR="00F51122">
        <w:t xml:space="preserve"> </w:t>
      </w:r>
      <w:r w:rsidR="00E401CD">
        <w:t>glue</w:t>
      </w:r>
      <w:r w:rsidR="00A95A6D">
        <w:t xml:space="preserve"> </w:t>
      </w:r>
      <w:r w:rsidR="00E401CD">
        <w:t xml:space="preserve">points </w:t>
      </w:r>
      <w:r w:rsidR="00F51122">
        <w:t xml:space="preserve">with a </w:t>
      </w:r>
      <w:r>
        <w:t>circle —</w:t>
      </w:r>
      <w:r w:rsidR="00F51122">
        <w:t xml:space="preserve"> </w:t>
      </w:r>
      <w:r>
        <w:t xml:space="preserve">0.5pt </w:t>
      </w:r>
      <w:r w:rsidR="00F51122">
        <w:t>stroke only, no fill colour.</w:t>
      </w:r>
      <w:r w:rsidR="002677A1" w:rsidRPr="002677A1">
        <w:rPr>
          <w:noProof/>
          <w:lang w:eastAsia="en-GB"/>
        </w:rPr>
        <w:t xml:space="preserve"> </w:t>
      </w:r>
    </w:p>
    <w:p w14:paraId="79603FEE" w14:textId="60F7D85E" w:rsidR="00AE6706" w:rsidRDefault="00AE6706" w:rsidP="00ED2005">
      <w:pPr>
        <w:bidi/>
      </w:pPr>
      <w:r>
        <w:rPr>
          <w:rFonts w:hint="cs"/>
          <w:noProof/>
          <w:rtl/>
          <w:lang w:eastAsia="en-GB"/>
        </w:rPr>
        <w:t>اللصق:</w:t>
      </w:r>
      <w:r w:rsidR="00ED2005">
        <w:rPr>
          <w:rFonts w:hint="cs"/>
          <w:noProof/>
          <w:rtl/>
          <w:lang w:eastAsia="en-GB"/>
        </w:rPr>
        <w:t xml:space="preserve"> اجعل منطقة اللصق في دوائر- بحجم </w:t>
      </w:r>
      <w:r w:rsidR="00ED2005">
        <w:t>0.5pt</w:t>
      </w:r>
      <w:r w:rsidR="00ED2005">
        <w:rPr>
          <w:rFonts w:hint="cs"/>
          <w:rtl/>
        </w:rPr>
        <w:t xml:space="preserve"> خط فقط. بدون تعبئة المساحة باللون.</w:t>
      </w:r>
    </w:p>
    <w:p w14:paraId="58984441" w14:textId="5D7AC640" w:rsidR="00F51122" w:rsidRDefault="003657C4" w:rsidP="00F51122">
      <w:r>
        <w:t xml:space="preserve">Use </w:t>
      </w:r>
      <w:r w:rsidR="007E68ED">
        <w:t>spot</w:t>
      </w:r>
      <w:r>
        <w:t xml:space="preserve"> colour</w:t>
      </w:r>
      <w:r w:rsidR="00F51122">
        <w:t>,</w:t>
      </w:r>
      <w:r>
        <w:t xml:space="preserve"> </w:t>
      </w:r>
      <w:r w:rsidR="00F51122">
        <w:t>name the colour and layer</w:t>
      </w:r>
      <w:r w:rsidR="007E68ED">
        <w:t>: GLUE</w:t>
      </w:r>
      <w:r w:rsidR="00ED2005">
        <w:rPr>
          <w:rFonts w:hint="cs"/>
          <w:rtl/>
        </w:rPr>
        <w:t xml:space="preserve">استخدم سبوت كلور وسمي </w:t>
      </w:r>
      <w:r w:rsidR="00ED7850">
        <w:rPr>
          <w:rFonts w:hint="cs"/>
          <w:rtl/>
        </w:rPr>
        <w:t>اللون واللير ب</w:t>
      </w:r>
    </w:p>
    <w:p w14:paraId="4657E51B" w14:textId="15209D58" w:rsidR="002677A1" w:rsidRDefault="002677A1" w:rsidP="00F51122">
      <w:r w:rsidRPr="002677A1">
        <w:rPr>
          <w:noProof/>
          <w:lang w:eastAsia="en-GB"/>
        </w:rPr>
        <w:drawing>
          <wp:inline distT="0" distB="0" distL="0" distR="0" wp14:anchorId="1F410579" wp14:editId="1C7BB7E5">
            <wp:extent cx="2072146" cy="523734"/>
            <wp:effectExtent l="0" t="0" r="1079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6934" cy="54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4AB3" w14:textId="77777777" w:rsidR="00F51122" w:rsidRDefault="00F51122" w:rsidP="00F51122"/>
    <w:p w14:paraId="0261B41C" w14:textId="77777777" w:rsidR="00F51122" w:rsidRDefault="00F51122" w:rsidP="00F51122">
      <w:r>
        <w:t>Bleed: 3 mm</w:t>
      </w:r>
    </w:p>
    <w:p w14:paraId="4D1776A9" w14:textId="77777777" w:rsidR="00126B1C" w:rsidRDefault="00126B1C" w:rsidP="00C47C3D">
      <w:pPr>
        <w:rPr>
          <w:color w:val="0070C0"/>
        </w:rPr>
      </w:pPr>
    </w:p>
    <w:p w14:paraId="32818EBF" w14:textId="4A146B14" w:rsidR="00F51122" w:rsidRDefault="00F51122" w:rsidP="003C60F5">
      <w:pPr>
        <w:pStyle w:val="Heading3"/>
      </w:pPr>
      <w:r w:rsidRPr="00F51122">
        <w:t>Task 2:</w:t>
      </w:r>
      <w:r w:rsidR="00ED7850">
        <w:rPr>
          <w:rFonts w:hint="cs"/>
          <w:rtl/>
        </w:rPr>
        <w:t xml:space="preserve">  مهمة ٢</w:t>
      </w:r>
    </w:p>
    <w:p w14:paraId="1E329E35" w14:textId="27D9DA53" w:rsidR="00F51122" w:rsidRDefault="00F51122" w:rsidP="00262DB3">
      <w:r>
        <w:t>(On the same</w:t>
      </w:r>
      <w:r w:rsidR="005C501F">
        <w:t xml:space="preserve"> A3</w:t>
      </w:r>
      <w:r>
        <w:t xml:space="preserve"> artboard as task </w:t>
      </w:r>
      <w:r w:rsidR="00F82805">
        <w:t>1</w:t>
      </w:r>
      <w:r>
        <w:t>)</w:t>
      </w:r>
      <w:r w:rsidR="00262DB3">
        <w:rPr>
          <w:rFonts w:hint="cs"/>
          <w:rtl/>
        </w:rPr>
        <w:t xml:space="preserve"> لوح التصميم مثل مهمة ١</w:t>
      </w:r>
      <w:r w:rsidR="00262DB3" w:rsidRPr="00262DB3">
        <w:rPr>
          <w:lang w:val="en-US"/>
        </w:rPr>
        <w:t xml:space="preserve"> </w:t>
      </w:r>
      <w:r w:rsidR="00262DB3">
        <w:rPr>
          <w:lang w:val="en-US"/>
        </w:rPr>
        <w:t>A3</w:t>
      </w:r>
      <w:r w:rsidR="00262DB3">
        <w:rPr>
          <w:rFonts w:hint="cs"/>
          <w:rtl/>
          <w:lang w:val="en-US"/>
        </w:rPr>
        <w:t>(</w:t>
      </w:r>
      <w:r w:rsidR="00ED7850">
        <w:rPr>
          <w:rFonts w:hint="cs"/>
          <w:rtl/>
        </w:rPr>
        <w:t>على</w:t>
      </w:r>
      <w:r w:rsidR="00262DB3">
        <w:rPr>
          <w:rFonts w:hint="cs"/>
          <w:rtl/>
        </w:rPr>
        <w:t xml:space="preserve"> نفس</w:t>
      </w:r>
    </w:p>
    <w:p w14:paraId="6F06426B" w14:textId="455D15A0" w:rsidR="00F51122" w:rsidRDefault="00F51122" w:rsidP="00F51122">
      <w:r>
        <w:t xml:space="preserve">You must make </w:t>
      </w:r>
      <w:r w:rsidR="00961A5F">
        <w:t xml:space="preserve">a </w:t>
      </w:r>
      <w:r>
        <w:t>front and back</w:t>
      </w:r>
      <w:r w:rsidR="00961A5F">
        <w:t xml:space="preserve"> — but they must </w:t>
      </w:r>
      <w:r w:rsidR="005C501F">
        <w:t>only use the one artboard</w:t>
      </w:r>
      <w:r w:rsidR="00961A5F">
        <w:t xml:space="preserve"> (together with task 1)</w:t>
      </w:r>
      <w:r>
        <w:t>.</w:t>
      </w:r>
    </w:p>
    <w:p w14:paraId="16EC0856" w14:textId="2EE072B6" w:rsidR="00F51122" w:rsidRDefault="00F51122" w:rsidP="00F51122">
      <w:pPr>
        <w:rPr>
          <w:rtl/>
        </w:rPr>
      </w:pPr>
      <w:r>
        <w:t>Make them foldable any way you choose.</w:t>
      </w:r>
    </w:p>
    <w:p w14:paraId="636DE61F" w14:textId="68E6BF5A" w:rsidR="00262DB3" w:rsidRDefault="00262DB3" w:rsidP="00F51122">
      <w:r>
        <w:rPr>
          <w:rFonts w:hint="cs"/>
          <w:rtl/>
        </w:rPr>
        <w:t xml:space="preserve">يجب </w:t>
      </w:r>
      <w:r w:rsidR="00FD1DDA">
        <w:rPr>
          <w:rFonts w:hint="cs"/>
          <w:rtl/>
        </w:rPr>
        <w:t>عم</w:t>
      </w:r>
      <w:r w:rsidR="007D1995">
        <w:rPr>
          <w:rFonts w:hint="cs"/>
          <w:rtl/>
        </w:rPr>
        <w:t>ل الوجه الامامي والخلفي على نفس لوح العرض (مع بعصهم ومهمه ١) واجعلهم قابلين للثني وعمل المغلف باي طريقة تراها مناسبه</w:t>
      </w:r>
    </w:p>
    <w:p w14:paraId="78CCCC32" w14:textId="758A2D14" w:rsidR="00F51122" w:rsidRDefault="00F51122" w:rsidP="00F51122">
      <w:pPr>
        <w:rPr>
          <w:rtl/>
        </w:rPr>
      </w:pPr>
      <w:r>
        <w:t xml:space="preserve">You can make either 2D or 3D, but </w:t>
      </w:r>
      <w:r w:rsidR="00AB61A2">
        <w:t>they must be able</w:t>
      </w:r>
      <w:r>
        <w:t xml:space="preserve"> to stand alone</w:t>
      </w:r>
      <w:r w:rsidR="00AB61A2">
        <w:t xml:space="preserve"> (</w:t>
      </w:r>
      <w:proofErr w:type="spellStart"/>
      <w:r w:rsidR="00AB61A2">
        <w:t>self standing</w:t>
      </w:r>
      <w:proofErr w:type="spellEnd"/>
      <w:r w:rsidR="00AB61A2">
        <w:t>)</w:t>
      </w:r>
      <w:r>
        <w:t>.</w:t>
      </w:r>
    </w:p>
    <w:p w14:paraId="63C282D6" w14:textId="58CEEF78" w:rsidR="00F51122" w:rsidRDefault="00FD1DDA" w:rsidP="00FD1DDA">
      <w:pPr>
        <w:rPr>
          <w:rtl/>
        </w:rPr>
      </w:pPr>
      <w:r>
        <w:rPr>
          <w:rFonts w:hint="cs"/>
          <w:rtl/>
        </w:rPr>
        <w:t>يمكنك عمل مجسم ثنائي او ثلاثي الابعاد، ولكن يجب ان يكون قابل للثبات والوقوف وحدها</w:t>
      </w:r>
    </w:p>
    <w:p w14:paraId="15C5BE77" w14:textId="77777777" w:rsidR="00FD1DDA" w:rsidRDefault="00FD1DDA" w:rsidP="00FD1DDA">
      <w:pPr>
        <w:rPr>
          <w:rtl/>
        </w:rPr>
      </w:pPr>
    </w:p>
    <w:p w14:paraId="5E2895F9" w14:textId="77777777" w:rsidR="00FD1DDA" w:rsidRDefault="00FD1DDA" w:rsidP="00FD1DDA">
      <w:pPr>
        <w:rPr>
          <w:rtl/>
        </w:rPr>
      </w:pPr>
    </w:p>
    <w:p w14:paraId="38224281" w14:textId="08AB832C" w:rsidR="00F51122" w:rsidRDefault="00F51122" w:rsidP="00F51122">
      <w:r>
        <w:lastRenderedPageBreak/>
        <w:t>Use the same layers</w:t>
      </w:r>
      <w:r w:rsidR="00B846AE">
        <w:t xml:space="preserve"> and colours</w:t>
      </w:r>
      <w:r>
        <w:t xml:space="preserve"> for </w:t>
      </w:r>
      <w:r w:rsidR="00B846AE">
        <w:t>CUT LINES, FOLD LINES and GLUE</w:t>
      </w:r>
      <w:r>
        <w:t xml:space="preserve"> as task 1.</w:t>
      </w:r>
    </w:p>
    <w:p w14:paraId="57B9B9A8" w14:textId="77D16C88" w:rsidR="00F51122" w:rsidRDefault="001C01A9" w:rsidP="00F51122">
      <w:pPr>
        <w:rPr>
          <w:rtl/>
        </w:rPr>
      </w:pPr>
      <w:r>
        <w:t>No bleed required</w:t>
      </w:r>
    </w:p>
    <w:p w14:paraId="4D97B5A6" w14:textId="77777777" w:rsidR="00FD1DDA" w:rsidRDefault="00FD1DDA" w:rsidP="00FD1DDA">
      <w:pPr>
        <w:bidi/>
        <w:rPr>
          <w:rtl/>
        </w:rPr>
      </w:pPr>
      <w:r>
        <w:rPr>
          <w:rFonts w:hint="cs"/>
          <w:rtl/>
        </w:rPr>
        <w:t xml:space="preserve">استخدم نفس الطبقات الليرات </w:t>
      </w:r>
      <w:proofErr w:type="spellStart"/>
      <w:r>
        <w:rPr>
          <w:rFonts w:hint="cs"/>
          <w:rtl/>
        </w:rPr>
        <w:t>واللالوان</w:t>
      </w:r>
      <w:proofErr w:type="spellEnd"/>
      <w:r>
        <w:rPr>
          <w:rFonts w:hint="cs"/>
          <w:rtl/>
        </w:rPr>
        <w:t xml:space="preserve"> لخطوط القص </w:t>
      </w:r>
      <w:proofErr w:type="gramStart"/>
      <w:r>
        <w:rPr>
          <w:rFonts w:hint="cs"/>
          <w:rtl/>
        </w:rPr>
        <w:t>و خطوط</w:t>
      </w:r>
      <w:proofErr w:type="gramEnd"/>
      <w:r>
        <w:rPr>
          <w:rFonts w:hint="cs"/>
          <w:rtl/>
        </w:rPr>
        <w:t xml:space="preserve"> الثني </w:t>
      </w:r>
      <w:proofErr w:type="spellStart"/>
      <w:r>
        <w:rPr>
          <w:rFonts w:hint="cs"/>
          <w:rtl/>
        </w:rPr>
        <w:t>وامناطق</w:t>
      </w:r>
      <w:proofErr w:type="spellEnd"/>
      <w:r>
        <w:rPr>
          <w:rFonts w:hint="cs"/>
          <w:rtl/>
        </w:rPr>
        <w:t xml:space="preserve"> اللصق مثل </w:t>
      </w:r>
      <w:proofErr w:type="spellStart"/>
      <w:r>
        <w:rPr>
          <w:rFonts w:hint="cs"/>
          <w:rtl/>
        </w:rPr>
        <w:t>المهمه</w:t>
      </w:r>
      <w:proofErr w:type="spellEnd"/>
      <w:r>
        <w:rPr>
          <w:rFonts w:hint="cs"/>
          <w:rtl/>
        </w:rPr>
        <w:t xml:space="preserve"> ١</w:t>
      </w:r>
    </w:p>
    <w:p w14:paraId="560E5AE1" w14:textId="65A26B3E" w:rsidR="00FD1DDA" w:rsidRDefault="00FD1DDA" w:rsidP="00FD1DDA">
      <w:pPr>
        <w:bidi/>
      </w:pPr>
      <w:proofErr w:type="spellStart"/>
      <w:r>
        <w:rPr>
          <w:rFonts w:hint="cs"/>
          <w:rtl/>
        </w:rPr>
        <w:t>لاحاجة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لل</w:t>
      </w:r>
      <w:proofErr w:type="spellEnd"/>
      <w:r>
        <w:rPr>
          <w:rFonts w:hint="cs"/>
          <w:rtl/>
        </w:rPr>
        <w:t xml:space="preserve"> </w:t>
      </w:r>
      <w:r>
        <w:t>bleed</w:t>
      </w:r>
      <w:r>
        <w:rPr>
          <w:rFonts w:hint="cs"/>
          <w:rtl/>
        </w:rPr>
        <w:t xml:space="preserve"> </w:t>
      </w:r>
    </w:p>
    <w:p w14:paraId="0B144DC8" w14:textId="77777777" w:rsidR="00F51122" w:rsidRDefault="00F51122" w:rsidP="00F51122"/>
    <w:p w14:paraId="24F8ACC7" w14:textId="22F91858" w:rsidR="00F51122" w:rsidRPr="00AA3143" w:rsidRDefault="00F51122" w:rsidP="00F51122">
      <w:pPr>
        <w:rPr>
          <w:rStyle w:val="Strong"/>
        </w:rPr>
      </w:pPr>
      <w:r w:rsidRPr="00AA3143">
        <w:rPr>
          <w:rStyle w:val="Strong"/>
        </w:rPr>
        <w:t>You must deliver:</w:t>
      </w:r>
      <w:r w:rsidR="00FD1DDA">
        <w:rPr>
          <w:rStyle w:val="Strong"/>
          <w:rFonts w:hint="cs"/>
          <w:rtl/>
        </w:rPr>
        <w:t xml:space="preserve"> يجب ان تسلم</w:t>
      </w:r>
    </w:p>
    <w:p w14:paraId="73090DD4" w14:textId="77777777" w:rsidR="00F51122" w:rsidRDefault="00F51122" w:rsidP="00F51122">
      <w:r>
        <w:t>1 Illustrator file A3 artboard containing 5 layers</w:t>
      </w:r>
    </w:p>
    <w:p w14:paraId="3D647F6B" w14:textId="77B250E9" w:rsidR="00F51122" w:rsidRDefault="00F51122" w:rsidP="00F51122">
      <w:r>
        <w:t xml:space="preserve">Layer: </w:t>
      </w:r>
      <w:r w:rsidR="00B846AE">
        <w:t>Task 1</w:t>
      </w:r>
    </w:p>
    <w:p w14:paraId="5378FA05" w14:textId="65ECA4D3" w:rsidR="00F51122" w:rsidRDefault="00F51122" w:rsidP="00F51122">
      <w:r>
        <w:t xml:space="preserve">Layer: </w:t>
      </w:r>
      <w:r w:rsidR="00B846AE">
        <w:t>Task 2</w:t>
      </w:r>
    </w:p>
    <w:p w14:paraId="631C7CF6" w14:textId="2EEC0D6F" w:rsidR="00F51122" w:rsidRDefault="00F51122" w:rsidP="00F51122">
      <w:r>
        <w:t xml:space="preserve">Layer: </w:t>
      </w:r>
      <w:r w:rsidR="00B846AE">
        <w:t>CUT LINES</w:t>
      </w:r>
    </w:p>
    <w:p w14:paraId="56F2DFD4" w14:textId="239C4F64" w:rsidR="00F51122" w:rsidRDefault="00F51122" w:rsidP="00F51122">
      <w:r>
        <w:t xml:space="preserve">Layer: </w:t>
      </w:r>
      <w:r w:rsidR="00B846AE">
        <w:t>FOLD LINES</w:t>
      </w:r>
    </w:p>
    <w:p w14:paraId="3E81A886" w14:textId="4BDE092C" w:rsidR="00F51122" w:rsidRDefault="00B846AE" w:rsidP="00F51122">
      <w:r>
        <w:t>Layer: GLUE</w:t>
      </w:r>
    </w:p>
    <w:p w14:paraId="0F2AF4B9" w14:textId="77777777" w:rsidR="00F51122" w:rsidRDefault="00F51122" w:rsidP="00F51122"/>
    <w:p w14:paraId="7DFB2117" w14:textId="41B9FEF9" w:rsidR="00F51122" w:rsidRDefault="006C4D78" w:rsidP="00F51122">
      <w:r>
        <w:t xml:space="preserve">1 PDF/X-4:2010 </w:t>
      </w:r>
      <w:r w:rsidR="00F51122">
        <w:t>with layers</w:t>
      </w:r>
      <w:r>
        <w:t xml:space="preserve"> </w:t>
      </w:r>
    </w:p>
    <w:p w14:paraId="7F96AF7A" w14:textId="04CE7991" w:rsidR="00E72DA0" w:rsidRDefault="00B846AE" w:rsidP="00F51122">
      <w:pPr>
        <w:rPr>
          <w:rtl/>
        </w:rPr>
      </w:pPr>
      <w:r>
        <w:t>Include</w:t>
      </w:r>
      <w:r w:rsidR="00E72DA0">
        <w:t xml:space="preserve"> your comp</w:t>
      </w:r>
      <w:r>
        <w:t>etitor number in the final file</w:t>
      </w:r>
      <w:r w:rsidR="002F0D8B">
        <w:t xml:space="preserve"> on </w:t>
      </w:r>
      <w:r w:rsidR="00580F08">
        <w:t>CUT lines layer</w:t>
      </w:r>
      <w:r w:rsidR="00D10EC2">
        <w:t xml:space="preserve">. </w:t>
      </w:r>
    </w:p>
    <w:p w14:paraId="4927B43F" w14:textId="3D12093F" w:rsidR="00FD1DDA" w:rsidRDefault="00FD1DDA" w:rsidP="00FD1DDA">
      <w:pPr>
        <w:bidi/>
      </w:pPr>
      <w:proofErr w:type="gramStart"/>
      <w:r>
        <w:rPr>
          <w:rFonts w:hint="cs"/>
          <w:rtl/>
        </w:rPr>
        <w:t>اضف</w:t>
      </w:r>
      <w:proofErr w:type="gramEnd"/>
      <w:r>
        <w:rPr>
          <w:rFonts w:hint="cs"/>
          <w:rtl/>
        </w:rPr>
        <w:t xml:space="preserve"> رقم المتسابق في الملف النهائي في لير القص</w:t>
      </w:r>
      <w:r w:rsidRPr="00FD1DDA">
        <w:t xml:space="preserve"> </w:t>
      </w:r>
      <w:r>
        <w:t>CUT lines layer</w:t>
      </w:r>
      <w:r>
        <w:rPr>
          <w:rFonts w:hint="cs"/>
          <w:rtl/>
        </w:rPr>
        <w:t xml:space="preserve"> </w:t>
      </w:r>
    </w:p>
    <w:p w14:paraId="26315EED" w14:textId="77777777" w:rsidR="00F51122" w:rsidRDefault="00F51122" w:rsidP="00F51122"/>
    <w:p w14:paraId="4F136F68" w14:textId="16C48852" w:rsidR="00F51122" w:rsidRDefault="00B846AE" w:rsidP="00F51122">
      <w:pPr>
        <w:rPr>
          <w:rtl/>
        </w:rPr>
      </w:pPr>
      <w:r>
        <w:t xml:space="preserve">Task 1: </w:t>
      </w:r>
      <w:r w:rsidR="00F51122">
        <w:t xml:space="preserve">assembled </w:t>
      </w:r>
      <w:r>
        <w:t>mock-up</w:t>
      </w:r>
      <w:r w:rsidR="00F51122">
        <w:t xml:space="preserve"> </w:t>
      </w:r>
      <w:r>
        <w:t>including</w:t>
      </w:r>
      <w:r w:rsidR="00F51122">
        <w:t xml:space="preserve"> </w:t>
      </w:r>
      <w:r>
        <w:t xml:space="preserve">prop </w:t>
      </w:r>
      <w:r w:rsidR="00ED36CF">
        <w:t>placed inside package</w:t>
      </w:r>
      <w:r w:rsidR="00F51122">
        <w:t>.</w:t>
      </w:r>
    </w:p>
    <w:p w14:paraId="69EA758B" w14:textId="77C46435" w:rsidR="00EE0DE3" w:rsidRDefault="00EE0DE3" w:rsidP="00F51122">
      <w:r>
        <w:rPr>
          <w:rFonts w:hint="cs"/>
          <w:rtl/>
        </w:rPr>
        <w:t xml:space="preserve">مهمه١: ركب او جمع نموذج </w:t>
      </w:r>
      <w:r w:rsidR="00333394">
        <w:rPr>
          <w:rFonts w:hint="cs"/>
          <w:rtl/>
        </w:rPr>
        <w:t>يحتوي</w:t>
      </w:r>
      <w:r w:rsidR="00467414">
        <w:rPr>
          <w:rFonts w:hint="cs"/>
          <w:rtl/>
        </w:rPr>
        <w:t xml:space="preserve"> على دعامة في داخل المغلف </w:t>
      </w:r>
    </w:p>
    <w:p w14:paraId="5FA7F41D" w14:textId="2EBA7FF2" w:rsidR="002B4391" w:rsidRPr="00F51122" w:rsidRDefault="00B846AE" w:rsidP="00F51122">
      <w:r>
        <w:t xml:space="preserve">Task </w:t>
      </w:r>
      <w:r w:rsidR="00F51122">
        <w:t>2</w:t>
      </w:r>
      <w:r>
        <w:t>:</w:t>
      </w:r>
      <w:r w:rsidR="00F51122">
        <w:t xml:space="preserve"> assembled </w:t>
      </w:r>
      <w:r>
        <w:t>mock-ups</w:t>
      </w:r>
      <w:r w:rsidR="00F51122">
        <w:t>.</w:t>
      </w:r>
      <w:r w:rsidR="00467414">
        <w:rPr>
          <w:rFonts w:hint="cs"/>
          <w:rtl/>
        </w:rPr>
        <w:t xml:space="preserve"> جمع او ركب النموذج</w:t>
      </w:r>
    </w:p>
    <w:sectPr w:rsidR="002B4391" w:rsidRPr="00F51122" w:rsidSect="00300343">
      <w:headerReference w:type="default" r:id="rId15"/>
      <w:footerReference w:type="first" r:id="rId16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3FF477" w14:textId="77777777" w:rsidR="003561EB" w:rsidRDefault="003561EB" w:rsidP="00313492">
      <w:r>
        <w:separator/>
      </w:r>
    </w:p>
    <w:p w14:paraId="3C9278FC" w14:textId="77777777" w:rsidR="003561EB" w:rsidRDefault="003561EB" w:rsidP="00313492"/>
    <w:p w14:paraId="5A3829D8" w14:textId="77777777" w:rsidR="003561EB" w:rsidRDefault="003561EB"/>
  </w:endnote>
  <w:endnote w:type="continuationSeparator" w:id="0">
    <w:p w14:paraId="18E1DB72" w14:textId="77777777" w:rsidR="003561EB" w:rsidRDefault="003561EB" w:rsidP="00313492">
      <w:r>
        <w:continuationSeparator/>
      </w:r>
    </w:p>
    <w:p w14:paraId="2BAC5F4F" w14:textId="77777777" w:rsidR="003561EB" w:rsidRDefault="003561EB" w:rsidP="00313492"/>
    <w:p w14:paraId="0ED12AB3" w14:textId="77777777" w:rsidR="003561EB" w:rsidRDefault="003561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Frutiger LT Com 45 Light">
    <w:panose1 w:val="020B0303030504020204"/>
    <w:charset w:val="00"/>
    <w:family w:val="auto"/>
    <w:pitch w:val="variable"/>
    <w:sig w:usb0="8000002F" w:usb1="5000204A" w:usb2="00000000" w:usb3="00000000" w:csb0="0000009B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Zapf Dingbats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300343" w:rsidRPr="00893901" w14:paraId="262CEA07" w14:textId="77777777" w:rsidTr="009F2750">
      <w:tc>
        <w:tcPr>
          <w:tcW w:w="4073" w:type="dxa"/>
          <w:vAlign w:val="center"/>
          <w:hideMark/>
        </w:tcPr>
        <w:p w14:paraId="727578AE" w14:textId="56E7E763" w:rsidR="00300343" w:rsidRPr="00893901" w:rsidRDefault="00E804C2" w:rsidP="00B74F2D">
          <w:pPr>
            <w:pStyle w:val="Footer"/>
          </w:pPr>
          <w:r>
            <w:rPr>
              <w:sz w:val="16"/>
              <w:szCs w:val="16"/>
            </w:rPr>
            <w:t>WSC2017_TP40_Day3_EN</w:t>
          </w:r>
        </w:p>
      </w:tc>
      <w:tc>
        <w:tcPr>
          <w:tcW w:w="1492" w:type="dxa"/>
          <w:vAlign w:val="center"/>
          <w:hideMark/>
        </w:tcPr>
        <w:p w14:paraId="1FA39217" w14:textId="77777777" w:rsidR="00300343" w:rsidRPr="00893901" w:rsidRDefault="00300343" w:rsidP="00300343">
          <w:pPr>
            <w:pStyle w:val="Footer"/>
            <w:jc w:val="center"/>
          </w:pPr>
          <w:r w:rsidRPr="00893901">
            <w:t xml:space="preserve">Version: </w:t>
          </w:r>
          <w:r w:rsidR="006E6918">
            <w:t>1</w:t>
          </w:r>
          <w:r w:rsidR="008827AA">
            <w:t>.</w:t>
          </w:r>
          <w:r w:rsidR="00B74F2D">
            <w:t>0</w:t>
          </w:r>
        </w:p>
        <w:p w14:paraId="61283EF7" w14:textId="77777777" w:rsidR="00300343" w:rsidRPr="00893901" w:rsidRDefault="008827AA" w:rsidP="00B74F2D">
          <w:pPr>
            <w:pStyle w:val="Footer"/>
            <w:jc w:val="center"/>
          </w:pPr>
          <w:r>
            <w:t xml:space="preserve">Date: </w:t>
          </w:r>
          <w:r w:rsidR="003F39F8">
            <w:t>28.07.15</w:t>
          </w:r>
        </w:p>
      </w:tc>
      <w:tc>
        <w:tcPr>
          <w:tcW w:w="4074" w:type="dxa"/>
          <w:vAlign w:val="center"/>
          <w:hideMark/>
        </w:tcPr>
        <w:p w14:paraId="600475ED" w14:textId="77777777" w:rsidR="00300343" w:rsidRPr="00893901" w:rsidRDefault="00300343" w:rsidP="00300343">
          <w:pPr>
            <w:pStyle w:val="Footer"/>
            <w:jc w:val="right"/>
          </w:pPr>
          <w:r w:rsidRPr="00893901">
            <w:fldChar w:fldCharType="begin"/>
          </w:r>
          <w:r w:rsidRPr="00893901">
            <w:instrText xml:space="preserve"> PAGE   \* MERGEFORMAT </w:instrText>
          </w:r>
          <w:r w:rsidRPr="00893901">
            <w:fldChar w:fldCharType="separate"/>
          </w:r>
          <w:r w:rsidR="00AD2847">
            <w:rPr>
              <w:noProof/>
            </w:rPr>
            <w:t>2</w:t>
          </w:r>
          <w:r w:rsidRPr="00893901">
            <w:fldChar w:fldCharType="end"/>
          </w:r>
          <w:r w:rsidRPr="00893901">
            <w:t xml:space="preserve"> of </w:t>
          </w:r>
          <w:fldSimple w:instr=" NUMPAGES   \* MERGEFORMAT ">
            <w:r w:rsidR="00AD2847">
              <w:rPr>
                <w:noProof/>
              </w:rPr>
              <w:t>4</w:t>
            </w:r>
          </w:fldSimple>
        </w:p>
      </w:tc>
    </w:tr>
  </w:tbl>
  <w:p w14:paraId="241ADBB9" w14:textId="77777777" w:rsidR="00300343" w:rsidRDefault="00300343" w:rsidP="00300343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DD4758" w14:textId="7E7FF4D7" w:rsidR="00630EB3" w:rsidRPr="00F729AF" w:rsidRDefault="00BD124E" w:rsidP="00F729AF">
    <w:pPr>
      <w:pStyle w:val="Footer"/>
      <w:rPr>
        <w:sz w:val="16"/>
        <w:szCs w:val="16"/>
      </w:rPr>
    </w:pPr>
    <w:r w:rsidRPr="00BD124E">
      <w:rPr>
        <w:noProof/>
        <w:lang w:eastAsia="en-GB"/>
      </w:rPr>
      <w:drawing>
        <wp:anchor distT="0" distB="0" distL="114300" distR="114300" simplePos="0" relativeHeight="251666432" behindDoc="1" locked="0" layoutInCell="1" allowOverlap="1" wp14:anchorId="21390185" wp14:editId="22FC02B1">
          <wp:simplePos x="0" y="0"/>
          <wp:positionH relativeFrom="page">
            <wp:posOffset>730186</wp:posOffset>
          </wp:positionH>
          <wp:positionV relativeFrom="page">
            <wp:posOffset>8461375</wp:posOffset>
          </wp:positionV>
          <wp:extent cx="1274400" cy="1296000"/>
          <wp:effectExtent l="0" t="0" r="2540" b="0"/>
          <wp:wrapNone/>
          <wp:docPr id="12" name="Picture 12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0EB3">
      <w:rPr>
        <w:sz w:val="16"/>
        <w:szCs w:val="16"/>
      </w:rPr>
      <w:t>WSC201</w:t>
    </w:r>
    <w:r w:rsidR="00B74F2D">
      <w:rPr>
        <w:sz w:val="16"/>
        <w:szCs w:val="16"/>
      </w:rPr>
      <w:t>7</w:t>
    </w:r>
    <w:r w:rsidR="00630EB3">
      <w:rPr>
        <w:sz w:val="16"/>
        <w:szCs w:val="16"/>
      </w:rPr>
      <w:t>_TP</w:t>
    </w:r>
    <w:r w:rsidR="00E804C2">
      <w:rPr>
        <w:sz w:val="16"/>
        <w:szCs w:val="16"/>
      </w:rPr>
      <w:t>40_Day3</w:t>
    </w:r>
    <w:r w:rsidR="00C47C3D">
      <w:rPr>
        <w:sz w:val="16"/>
        <w:szCs w:val="16"/>
      </w:rPr>
      <w:t>_EN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0E501D" w14:textId="77777777" w:rsidR="006E26EF" w:rsidRDefault="006E26E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00FB12" w14:textId="77777777" w:rsidR="003561EB" w:rsidRDefault="003561EB">
      <w:r>
        <w:separator/>
      </w:r>
    </w:p>
  </w:footnote>
  <w:footnote w:type="continuationSeparator" w:id="0">
    <w:p w14:paraId="7C193B5E" w14:textId="77777777" w:rsidR="003561EB" w:rsidRDefault="003561EB" w:rsidP="00313492">
      <w:r>
        <w:continuationSeparator/>
      </w:r>
    </w:p>
    <w:p w14:paraId="6F0771CB" w14:textId="77777777" w:rsidR="003561EB" w:rsidRDefault="003561EB" w:rsidP="00313492"/>
    <w:p w14:paraId="0BA56CAA" w14:textId="77777777" w:rsidR="003561EB" w:rsidRDefault="003561EB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4E2951" w14:textId="77777777" w:rsidR="006E26EF" w:rsidRDefault="006E26EF" w:rsidP="00313492">
    <w:pPr>
      <w:pStyle w:val="Header"/>
    </w:pPr>
    <w:r w:rsidRPr="00A77E62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10A34DB2" wp14:editId="63E86D98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eastAsia="en-GB"/>
      </w:rPr>
      <w:drawing>
        <wp:anchor distT="0" distB="0" distL="114300" distR="114300" simplePos="0" relativeHeight="251662336" behindDoc="1" locked="0" layoutInCell="1" allowOverlap="1" wp14:anchorId="66C14871" wp14:editId="20050A4B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27744D" w14:textId="77777777" w:rsidR="006E26EF" w:rsidRDefault="00BD124E" w:rsidP="00313492">
    <w:pPr>
      <w:pStyle w:val="Header"/>
    </w:pPr>
    <w:r w:rsidRPr="00BD124E">
      <w:rPr>
        <w:noProof/>
        <w:lang w:eastAsia="en-GB"/>
      </w:rPr>
      <w:drawing>
        <wp:anchor distT="0" distB="0" distL="114300" distR="114300" simplePos="0" relativeHeight="251650048" behindDoc="1" locked="0" layoutInCell="1" allowOverlap="1" wp14:anchorId="7C68A0A8" wp14:editId="54E83CD3">
          <wp:simplePos x="0" y="0"/>
          <wp:positionH relativeFrom="page">
            <wp:posOffset>10186</wp:posOffset>
          </wp:positionH>
          <wp:positionV relativeFrom="page">
            <wp:posOffset>10795</wp:posOffset>
          </wp:positionV>
          <wp:extent cx="7614000" cy="10746000"/>
          <wp:effectExtent l="0" t="0" r="6350" b="0"/>
          <wp:wrapNone/>
          <wp:docPr id="10" name="Picture 10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6641">
      <w:rPr>
        <w:noProof/>
        <w:lang w:eastAsia="en-GB"/>
      </w:rPr>
      <w:drawing>
        <wp:anchor distT="0" distB="0" distL="114300" distR="114300" simplePos="0" relativeHeight="251654144" behindDoc="1" locked="0" layoutInCell="1" allowOverlap="1" wp14:anchorId="6C7244CA" wp14:editId="76C5E6ED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000" cy="795600"/>
          <wp:effectExtent l="0" t="0" r="0" b="0"/>
          <wp:wrapNone/>
          <wp:docPr id="11" name="Picture 11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7A7FCA" w14:textId="77777777" w:rsidR="006E26EF" w:rsidRDefault="00BD124E" w:rsidP="00313492">
    <w:pPr>
      <w:pStyle w:val="Header"/>
    </w:pPr>
    <w:r w:rsidRPr="00BD124E">
      <w:rPr>
        <w:noProof/>
        <w:lang w:eastAsia="en-GB"/>
      </w:rPr>
      <w:drawing>
        <wp:anchor distT="0" distB="0" distL="114300" distR="114300" simplePos="0" relativeHeight="251677696" behindDoc="1" locked="0" layoutInCell="1" allowOverlap="1" wp14:anchorId="38FFFCB2" wp14:editId="4F8DFB93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eastAsia="en-GB"/>
      </w:rPr>
      <w:drawing>
        <wp:anchor distT="0" distB="0" distL="114300" distR="114300" simplePos="0" relativeHeight="251678720" behindDoc="1" locked="0" layoutInCell="1" allowOverlap="1" wp14:anchorId="14F9181D" wp14:editId="331EBE9E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B0C7D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3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5"/>
  </w:num>
  <w:num w:numId="14">
    <w:abstractNumId w:val="11"/>
    <w:lvlOverride w:ilvl="0">
      <w:startOverride w:val="1"/>
    </w:lvlOverride>
  </w:num>
  <w:num w:numId="15">
    <w:abstractNumId w:val="14"/>
  </w:num>
  <w:num w:numId="16">
    <w:abstractNumId w:val="12"/>
  </w:num>
  <w:num w:numId="17">
    <w:abstractNumId w:val="10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158FC"/>
    <w:rsid w:val="00017C04"/>
    <w:rsid w:val="00030C28"/>
    <w:rsid w:val="0003526B"/>
    <w:rsid w:val="00050DCE"/>
    <w:rsid w:val="00052F6D"/>
    <w:rsid w:val="0006563D"/>
    <w:rsid w:val="00066641"/>
    <w:rsid w:val="00073008"/>
    <w:rsid w:val="000D62E8"/>
    <w:rsid w:val="000E219D"/>
    <w:rsid w:val="000E453C"/>
    <w:rsid w:val="000F07AF"/>
    <w:rsid w:val="000F4A5C"/>
    <w:rsid w:val="001172EF"/>
    <w:rsid w:val="0012553C"/>
    <w:rsid w:val="00126B1C"/>
    <w:rsid w:val="00134547"/>
    <w:rsid w:val="00192D2B"/>
    <w:rsid w:val="001A554B"/>
    <w:rsid w:val="001C01A9"/>
    <w:rsid w:val="001C2B30"/>
    <w:rsid w:val="001C5A2D"/>
    <w:rsid w:val="001C5F88"/>
    <w:rsid w:val="001E4FDC"/>
    <w:rsid w:val="001E5A60"/>
    <w:rsid w:val="00210EF3"/>
    <w:rsid w:val="00225CA8"/>
    <w:rsid w:val="00262DB3"/>
    <w:rsid w:val="00264847"/>
    <w:rsid w:val="002677A1"/>
    <w:rsid w:val="00284163"/>
    <w:rsid w:val="00297A6F"/>
    <w:rsid w:val="002B1320"/>
    <w:rsid w:val="002B4391"/>
    <w:rsid w:val="002D2E0E"/>
    <w:rsid w:val="002F0D8B"/>
    <w:rsid w:val="00300343"/>
    <w:rsid w:val="003016C7"/>
    <w:rsid w:val="003026CF"/>
    <w:rsid w:val="003133A3"/>
    <w:rsid w:val="00313492"/>
    <w:rsid w:val="003147E8"/>
    <w:rsid w:val="0032135D"/>
    <w:rsid w:val="00333394"/>
    <w:rsid w:val="00336548"/>
    <w:rsid w:val="00351FD8"/>
    <w:rsid w:val="003561EB"/>
    <w:rsid w:val="00363918"/>
    <w:rsid w:val="003657C4"/>
    <w:rsid w:val="00366A2E"/>
    <w:rsid w:val="00370221"/>
    <w:rsid w:val="0038099A"/>
    <w:rsid w:val="003860B2"/>
    <w:rsid w:val="003A3137"/>
    <w:rsid w:val="003A7F1C"/>
    <w:rsid w:val="003B77C2"/>
    <w:rsid w:val="003C60F5"/>
    <w:rsid w:val="003D05C1"/>
    <w:rsid w:val="003F39F8"/>
    <w:rsid w:val="00413188"/>
    <w:rsid w:val="004605D7"/>
    <w:rsid w:val="00462CB3"/>
    <w:rsid w:val="00467414"/>
    <w:rsid w:val="004B6102"/>
    <w:rsid w:val="004B6219"/>
    <w:rsid w:val="004C77A7"/>
    <w:rsid w:val="004D3337"/>
    <w:rsid w:val="005026EE"/>
    <w:rsid w:val="0051761D"/>
    <w:rsid w:val="0056392F"/>
    <w:rsid w:val="00580F08"/>
    <w:rsid w:val="005923F1"/>
    <w:rsid w:val="005C1F3D"/>
    <w:rsid w:val="005C501F"/>
    <w:rsid w:val="005F01CC"/>
    <w:rsid w:val="006023B5"/>
    <w:rsid w:val="00624AFE"/>
    <w:rsid w:val="00630EB3"/>
    <w:rsid w:val="006412DC"/>
    <w:rsid w:val="00673AA4"/>
    <w:rsid w:val="0068739B"/>
    <w:rsid w:val="00692D20"/>
    <w:rsid w:val="00694D31"/>
    <w:rsid w:val="006C4D78"/>
    <w:rsid w:val="006E26EF"/>
    <w:rsid w:val="006E6918"/>
    <w:rsid w:val="007260E0"/>
    <w:rsid w:val="00790810"/>
    <w:rsid w:val="007A4C1D"/>
    <w:rsid w:val="007C4741"/>
    <w:rsid w:val="007C4BB2"/>
    <w:rsid w:val="007D1995"/>
    <w:rsid w:val="007E68ED"/>
    <w:rsid w:val="007F212B"/>
    <w:rsid w:val="008362E2"/>
    <w:rsid w:val="008429C5"/>
    <w:rsid w:val="0086522D"/>
    <w:rsid w:val="008827AA"/>
    <w:rsid w:val="00887D98"/>
    <w:rsid w:val="008A3942"/>
    <w:rsid w:val="008D0279"/>
    <w:rsid w:val="008F5CF8"/>
    <w:rsid w:val="0092112F"/>
    <w:rsid w:val="0094220F"/>
    <w:rsid w:val="00951146"/>
    <w:rsid w:val="00961A5F"/>
    <w:rsid w:val="00973080"/>
    <w:rsid w:val="0098297B"/>
    <w:rsid w:val="009866BE"/>
    <w:rsid w:val="00987A9F"/>
    <w:rsid w:val="00A13E7B"/>
    <w:rsid w:val="00A14DAD"/>
    <w:rsid w:val="00A77E62"/>
    <w:rsid w:val="00A95A6D"/>
    <w:rsid w:val="00A96AFC"/>
    <w:rsid w:val="00AB42D6"/>
    <w:rsid w:val="00AB61A2"/>
    <w:rsid w:val="00AC597B"/>
    <w:rsid w:val="00AD2847"/>
    <w:rsid w:val="00AE6706"/>
    <w:rsid w:val="00B019EC"/>
    <w:rsid w:val="00B11358"/>
    <w:rsid w:val="00B40AE0"/>
    <w:rsid w:val="00B4527A"/>
    <w:rsid w:val="00B634BA"/>
    <w:rsid w:val="00B74F2D"/>
    <w:rsid w:val="00B846AE"/>
    <w:rsid w:val="00BD124E"/>
    <w:rsid w:val="00BD6302"/>
    <w:rsid w:val="00BE3BAD"/>
    <w:rsid w:val="00BE57EF"/>
    <w:rsid w:val="00C07170"/>
    <w:rsid w:val="00C14EB2"/>
    <w:rsid w:val="00C47C3D"/>
    <w:rsid w:val="00C62F45"/>
    <w:rsid w:val="00C77D08"/>
    <w:rsid w:val="00CA3F55"/>
    <w:rsid w:val="00CD3200"/>
    <w:rsid w:val="00CE4287"/>
    <w:rsid w:val="00D02EB9"/>
    <w:rsid w:val="00D04318"/>
    <w:rsid w:val="00D04BE0"/>
    <w:rsid w:val="00D10EC2"/>
    <w:rsid w:val="00D20B99"/>
    <w:rsid w:val="00D22F0A"/>
    <w:rsid w:val="00D333DE"/>
    <w:rsid w:val="00D54EFC"/>
    <w:rsid w:val="00D9768A"/>
    <w:rsid w:val="00DA3F51"/>
    <w:rsid w:val="00DA68E9"/>
    <w:rsid w:val="00DC0ACF"/>
    <w:rsid w:val="00DC3E90"/>
    <w:rsid w:val="00DE0020"/>
    <w:rsid w:val="00DE3E29"/>
    <w:rsid w:val="00DF25B9"/>
    <w:rsid w:val="00E01D61"/>
    <w:rsid w:val="00E355A4"/>
    <w:rsid w:val="00E37C7A"/>
    <w:rsid w:val="00E401CD"/>
    <w:rsid w:val="00E61F02"/>
    <w:rsid w:val="00E72DA0"/>
    <w:rsid w:val="00E804C2"/>
    <w:rsid w:val="00E95F4D"/>
    <w:rsid w:val="00EA769B"/>
    <w:rsid w:val="00ED2005"/>
    <w:rsid w:val="00ED36CF"/>
    <w:rsid w:val="00ED7850"/>
    <w:rsid w:val="00EE0DE3"/>
    <w:rsid w:val="00EE201A"/>
    <w:rsid w:val="00EF6E85"/>
    <w:rsid w:val="00F0109D"/>
    <w:rsid w:val="00F4251E"/>
    <w:rsid w:val="00F51122"/>
    <w:rsid w:val="00F579A9"/>
    <w:rsid w:val="00F70023"/>
    <w:rsid w:val="00F729AF"/>
    <w:rsid w:val="00F82805"/>
    <w:rsid w:val="00FA0688"/>
    <w:rsid w:val="00FB0D68"/>
    <w:rsid w:val="00FC010B"/>
    <w:rsid w:val="00FD1DDA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921E219"/>
  <w15:docId w15:val="{E4D3AE42-885B-410E-AED4-E04F0A35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styleId="Strong">
    <w:name w:val="Strong"/>
    <w:basedOn w:val="DefaultParagraphFont"/>
    <w:uiPriority w:val="22"/>
    <w:qFormat/>
    <w:rsid w:val="00F51122"/>
    <w:rPr>
      <w:b/>
      <w:bCs/>
    </w:rPr>
  </w:style>
  <w:style w:type="paragraph" w:customStyle="1" w:styleId="p1">
    <w:name w:val="p1"/>
    <w:basedOn w:val="Normal"/>
    <w:rsid w:val="00E95F4D"/>
    <w:pPr>
      <w:spacing w:after="0" w:line="240" w:lineRule="auto"/>
    </w:pPr>
    <w:rPr>
      <w:rFonts w:ascii="Zapf Dingbats" w:hAnsi="Zapf Dingbats" w:cs="Times New Roman"/>
      <w:sz w:val="63"/>
      <w:szCs w:val="63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13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4C9E6-DEF4-864A-82CF-CDCF7A324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C:\Users\Luise\Dropbox (WS Secretariat)\WS\Templates\Focus on Competitions and Projects\CAP_doc_cover_v2.0.dotx</Template>
  <TotalTime>1</TotalTime>
  <Pages>4</Pages>
  <Words>701</Words>
  <Characters>4000</Characters>
  <Application>Microsoft Macintosh Word</Application>
  <DocSecurity>0</DocSecurity>
  <Lines>33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Microsoft Office User</cp:lastModifiedBy>
  <cp:revision>3</cp:revision>
  <cp:lastPrinted>2017-10-16T09:23:00Z</cp:lastPrinted>
  <dcterms:created xsi:type="dcterms:W3CDTF">2017-10-16T09:23:00Z</dcterms:created>
  <dcterms:modified xsi:type="dcterms:W3CDTF">2017-10-16T09:23:00Z</dcterms:modified>
</cp:coreProperties>
</file>