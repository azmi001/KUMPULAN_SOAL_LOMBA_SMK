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A8A1BA" w14:textId="77777777" w:rsidR="0034328E" w:rsidRPr="00EA5133" w:rsidRDefault="0034328E" w:rsidP="00A11118"/>
    <w:p w14:paraId="265156B5" w14:textId="77777777" w:rsidR="0034328E" w:rsidRPr="00EA5133" w:rsidRDefault="0034328E" w:rsidP="00A11118">
      <w:bookmarkStart w:id="0" w:name="_GoBack"/>
      <w:bookmarkEnd w:id="0"/>
    </w:p>
    <w:p w14:paraId="1978143B" w14:textId="77777777" w:rsidR="0034328E" w:rsidRPr="00EA5133" w:rsidRDefault="0034328E" w:rsidP="00A11118"/>
    <w:p w14:paraId="2EACD0EF" w14:textId="77777777" w:rsidR="0034328E" w:rsidRPr="00EA5133" w:rsidRDefault="0034328E" w:rsidP="00A11118"/>
    <w:p w14:paraId="36D82ED3" w14:textId="77777777" w:rsidR="0034328E" w:rsidRPr="00EA5133" w:rsidRDefault="0034328E" w:rsidP="00A11118"/>
    <w:p w14:paraId="1E8931DE" w14:textId="77777777" w:rsidR="0034328E" w:rsidRPr="00EA5133" w:rsidRDefault="0034328E" w:rsidP="00A11118"/>
    <w:p w14:paraId="104AC3A1" w14:textId="77777777" w:rsidR="0034328E" w:rsidRPr="00EA5133" w:rsidRDefault="0034328E" w:rsidP="00A11118"/>
    <w:p w14:paraId="1F3FB0E3" w14:textId="77777777" w:rsidR="0034328E" w:rsidRPr="00EA5133" w:rsidRDefault="0034328E" w:rsidP="00A11118"/>
    <w:p w14:paraId="6971AD2F" w14:textId="77777777" w:rsidR="0034328E" w:rsidRPr="00EA5133" w:rsidRDefault="0034328E" w:rsidP="00A11118"/>
    <w:p w14:paraId="490DD12B" w14:textId="77777777" w:rsidR="0034328E" w:rsidRPr="00EA5133" w:rsidRDefault="0034328E" w:rsidP="00A11118"/>
    <w:p w14:paraId="321E4A72" w14:textId="77777777" w:rsidR="0034328E" w:rsidRPr="00EA5133" w:rsidRDefault="0034328E" w:rsidP="00A11118"/>
    <w:p w14:paraId="4F1AB980" w14:textId="77777777" w:rsidR="0034328E" w:rsidRPr="00EA5133" w:rsidRDefault="0034328E" w:rsidP="00A11118"/>
    <w:p w14:paraId="4F4B4548" w14:textId="77777777" w:rsidR="0034328E" w:rsidRPr="00EA5133" w:rsidRDefault="0034328E" w:rsidP="00A11118"/>
    <w:p w14:paraId="0E7A10CD" w14:textId="077D1CBE" w:rsidR="006402F1" w:rsidRDefault="00CE6B36" w:rsidP="00CE6B36">
      <w:pPr>
        <w:pStyle w:val="Doctitle0"/>
      </w:pPr>
      <w:r w:rsidRPr="005A3902">
        <w:t xml:space="preserve">Test Project </w:t>
      </w:r>
      <w:r w:rsidR="006402F1">
        <w:t xml:space="preserve">Module 1 </w:t>
      </w:r>
    </w:p>
    <w:p w14:paraId="15ADB692" w14:textId="7BE352F3" w:rsidR="00CE6B36" w:rsidRDefault="006402F1" w:rsidP="00CE6B36">
      <w:pPr>
        <w:pStyle w:val="Doctitle0"/>
      </w:pPr>
      <w:r>
        <w:t>(Corporate Design)</w:t>
      </w:r>
    </w:p>
    <w:p w14:paraId="3B442055" w14:textId="77777777" w:rsidR="005A3902" w:rsidRPr="005A3902" w:rsidRDefault="005A3902" w:rsidP="00CE6B36">
      <w:pPr>
        <w:pStyle w:val="Doctitle0"/>
      </w:pPr>
    </w:p>
    <w:p w14:paraId="4441C998" w14:textId="47E1C4B5" w:rsidR="00CE6B36" w:rsidRPr="005A3902" w:rsidRDefault="00FD5A9A" w:rsidP="005A3902">
      <w:pPr>
        <w:pStyle w:val="Docsubtitle2"/>
      </w:pPr>
      <w:r w:rsidRPr="005A3902">
        <w:t>WSC2013</w:t>
      </w:r>
      <w:r w:rsidR="004632D2" w:rsidRPr="005A3902">
        <w:t>_TP40</w:t>
      </w:r>
      <w:r w:rsidR="00CE6B36" w:rsidRPr="005A3902">
        <w:t>_</w:t>
      </w:r>
      <w:r w:rsidR="005A3902">
        <w:t>M</w:t>
      </w:r>
      <w:r w:rsidR="006402F1">
        <w:t>1</w:t>
      </w:r>
      <w:r w:rsidR="004632D2" w:rsidRPr="005A3902">
        <w:t>_</w:t>
      </w:r>
      <w:r w:rsidR="006402F1">
        <w:t>actual</w:t>
      </w:r>
      <w:r w:rsidR="00CE6B36" w:rsidRPr="005A3902">
        <w:t>_EN</w:t>
      </w:r>
    </w:p>
    <w:p w14:paraId="2ADF9BCB" w14:textId="77777777" w:rsidR="00CE6B36" w:rsidRPr="005A3902" w:rsidRDefault="00CE6B36" w:rsidP="00CE6B36">
      <w:pPr>
        <w:pStyle w:val="Docsubtitle2"/>
      </w:pPr>
    </w:p>
    <w:p w14:paraId="53C6B7A3" w14:textId="77777777" w:rsidR="006402F1" w:rsidRDefault="00CE6B36" w:rsidP="00CE6B36">
      <w:pPr>
        <w:pStyle w:val="Docsubtitle2"/>
      </w:pPr>
      <w:r w:rsidRPr="00EA5133">
        <w:t>Submitted by:</w:t>
      </w:r>
      <w:r w:rsidR="00DB44DF" w:rsidRPr="00EA5133">
        <w:t xml:space="preserve"> </w:t>
      </w:r>
    </w:p>
    <w:p w14:paraId="32C2A42A" w14:textId="5512FE02" w:rsidR="006402F1" w:rsidRDefault="003043C9" w:rsidP="00CE6B36">
      <w:pPr>
        <w:pStyle w:val="Docsubtitle2"/>
      </w:pPr>
      <w:r w:rsidRPr="00EA5133">
        <w:t>Thierry Herman</w:t>
      </w:r>
      <w:r w:rsidR="006402F1">
        <w:t xml:space="preserve"> BE</w:t>
      </w:r>
    </w:p>
    <w:p w14:paraId="5E3E3BDD" w14:textId="54A76CDD" w:rsidR="006402F1" w:rsidRDefault="00DB44DF" w:rsidP="00CE6B36">
      <w:pPr>
        <w:pStyle w:val="Docsubtitle2"/>
      </w:pPr>
      <w:r w:rsidRPr="005A3902">
        <w:t xml:space="preserve">Susanne </w:t>
      </w:r>
      <w:proofErr w:type="spellStart"/>
      <w:r w:rsidRPr="005A3902">
        <w:t>Moustgaard</w:t>
      </w:r>
      <w:proofErr w:type="spellEnd"/>
      <w:r w:rsidR="006402F1">
        <w:t xml:space="preserve"> DN</w:t>
      </w:r>
    </w:p>
    <w:p w14:paraId="079975BF" w14:textId="76B87F48" w:rsidR="006402F1" w:rsidRDefault="00DB44DF" w:rsidP="00CE6B36">
      <w:pPr>
        <w:pStyle w:val="Docsubtitle2"/>
      </w:pPr>
      <w:proofErr w:type="spellStart"/>
      <w:r w:rsidRPr="005A3902">
        <w:t>Terkko</w:t>
      </w:r>
      <w:proofErr w:type="spellEnd"/>
      <w:r w:rsidRPr="005A3902">
        <w:t xml:space="preserve"> </w:t>
      </w:r>
      <w:proofErr w:type="spellStart"/>
      <w:r w:rsidRPr="005A3902">
        <w:t>Malm</w:t>
      </w:r>
      <w:proofErr w:type="spellEnd"/>
      <w:r w:rsidR="006402F1">
        <w:t xml:space="preserve"> FI</w:t>
      </w:r>
    </w:p>
    <w:p w14:paraId="1F44C2DD" w14:textId="26D5A58E" w:rsidR="006402F1" w:rsidRDefault="00626A92" w:rsidP="00CE6B36">
      <w:pPr>
        <w:pStyle w:val="Docsubtitle2"/>
      </w:pPr>
      <w:proofErr w:type="spellStart"/>
      <w:r w:rsidRPr="00EA5133">
        <w:t>Sathish</w:t>
      </w:r>
      <w:proofErr w:type="spellEnd"/>
      <w:r w:rsidRPr="00EA5133">
        <w:t xml:space="preserve"> Narayanan</w:t>
      </w:r>
      <w:r w:rsidR="00123A66">
        <w:t xml:space="preserve"> IN</w:t>
      </w:r>
    </w:p>
    <w:p w14:paraId="0D741168" w14:textId="77777777" w:rsidR="001151B7" w:rsidRPr="00EA5133" w:rsidRDefault="001151B7" w:rsidP="001151B7">
      <w:pPr>
        <w:pStyle w:val="Docsubtitle2"/>
      </w:pPr>
      <w:r w:rsidRPr="001D2089">
        <w:t>Amy Soon</w:t>
      </w:r>
      <w:r>
        <w:t xml:space="preserve"> SG</w:t>
      </w:r>
    </w:p>
    <w:p w14:paraId="1DE523FE" w14:textId="307F5677" w:rsidR="00DB44DF" w:rsidRPr="00EA5133" w:rsidRDefault="00DB44DF" w:rsidP="005A3902">
      <w:pPr>
        <w:pStyle w:val="Docsubtitle2"/>
        <w:rPr>
          <w:rFonts w:eastAsiaTheme="majorEastAsia" w:cstheme="majorBidi"/>
          <w:b/>
          <w:bCs/>
          <w:caps/>
          <w:sz w:val="24"/>
          <w:u w:val="single"/>
        </w:rPr>
      </w:pPr>
      <w:r w:rsidRPr="005A3902">
        <w:t xml:space="preserve">Wolfgang </w:t>
      </w:r>
      <w:proofErr w:type="spellStart"/>
      <w:r w:rsidRPr="005A3902">
        <w:t>Toechterle</w:t>
      </w:r>
      <w:proofErr w:type="spellEnd"/>
      <w:r w:rsidR="00123A66">
        <w:t xml:space="preserve"> IT</w:t>
      </w:r>
      <w:r w:rsidRPr="00EA5133">
        <w:br w:type="page"/>
      </w:r>
    </w:p>
    <w:p w14:paraId="6803FBDC" w14:textId="77777777" w:rsidR="00CE6B36" w:rsidRPr="00EA5133" w:rsidRDefault="00CE6B36" w:rsidP="004632D2">
      <w:pPr>
        <w:pStyle w:val="Heading1"/>
      </w:pPr>
      <w:bookmarkStart w:id="1" w:name="_Toc60882171"/>
      <w:bookmarkStart w:id="2" w:name="_Toc60887857"/>
      <w:r w:rsidRPr="00EA5133">
        <w:lastRenderedPageBreak/>
        <w:t>Contents</w:t>
      </w:r>
      <w:bookmarkEnd w:id="1"/>
      <w:bookmarkEnd w:id="2"/>
    </w:p>
    <w:p w14:paraId="7BE22180" w14:textId="77777777" w:rsidR="00CE6B36" w:rsidRPr="00EA5133" w:rsidRDefault="00CE6B36" w:rsidP="00CE6B36">
      <w:r w:rsidRPr="00EA5133">
        <w:t>This Test Project proposal consists of the following documentation/files:</w:t>
      </w:r>
    </w:p>
    <w:p w14:paraId="3F5B4B31" w14:textId="59D4E50D" w:rsidR="00456E07" w:rsidRPr="00EA5133" w:rsidRDefault="00456E07" w:rsidP="004632D2">
      <w:pPr>
        <w:pStyle w:val="numberedlist"/>
        <w:ind w:left="360" w:hanging="360"/>
        <w:contextualSpacing w:val="0"/>
      </w:pPr>
      <w:r w:rsidRPr="00EA5133">
        <w:t>Text Doc:</w:t>
      </w:r>
      <w:r w:rsidR="00CE6B36" w:rsidRPr="00EA5133">
        <w:tab/>
      </w:r>
      <w:r w:rsidR="005A3902">
        <w:t>WSC2013_TP40_M</w:t>
      </w:r>
      <w:r w:rsidR="006D44E2">
        <w:t>1_actual</w:t>
      </w:r>
      <w:r w:rsidRPr="00EA5133">
        <w:t xml:space="preserve">_EN </w:t>
      </w:r>
    </w:p>
    <w:p w14:paraId="46FB54E9" w14:textId="6CB6DF3F" w:rsidR="006D44E2" w:rsidRDefault="005A3902" w:rsidP="004632D2">
      <w:pPr>
        <w:pStyle w:val="numberedlist"/>
        <w:ind w:left="360" w:hanging="360"/>
        <w:contextualSpacing w:val="0"/>
      </w:pPr>
      <w:r>
        <w:t>WSC2013_TP40_M</w:t>
      </w:r>
      <w:r w:rsidR="002647FD">
        <w:t>1_</w:t>
      </w:r>
      <w:r w:rsidR="00456E07" w:rsidRPr="00EA5133">
        <w:t>Folder</w:t>
      </w:r>
      <w:r w:rsidR="002647FD">
        <w:t xml:space="preserve"> containing:</w:t>
      </w:r>
      <w:r w:rsidR="00456E07" w:rsidRPr="00EA5133">
        <w:t xml:space="preserve"> </w:t>
      </w:r>
    </w:p>
    <w:p w14:paraId="0B74CDC1" w14:textId="53FB0DC6" w:rsidR="00456E07" w:rsidRPr="006F54AE" w:rsidRDefault="00456E07" w:rsidP="005A3902">
      <w:pPr>
        <w:pStyle w:val="numberedlist"/>
        <w:numPr>
          <w:ilvl w:val="1"/>
          <w:numId w:val="4"/>
        </w:numPr>
        <w:contextualSpacing w:val="0"/>
      </w:pPr>
      <w:r w:rsidRPr="006F54AE">
        <w:t>image files:</w:t>
      </w:r>
      <w:r w:rsidR="00680D08" w:rsidRPr="006F54AE">
        <w:t xml:space="preserve"> images</w:t>
      </w:r>
      <w:r w:rsidRPr="006F54AE">
        <w:tab/>
      </w:r>
    </w:p>
    <w:p w14:paraId="1B060F4D" w14:textId="723E10F3" w:rsidR="00456E07" w:rsidRPr="006F54AE" w:rsidRDefault="00456E07" w:rsidP="005A3902">
      <w:pPr>
        <w:pStyle w:val="numberedlist"/>
        <w:numPr>
          <w:ilvl w:val="1"/>
          <w:numId w:val="4"/>
        </w:numPr>
        <w:contextualSpacing w:val="0"/>
      </w:pPr>
      <w:r w:rsidRPr="006F54AE">
        <w:t xml:space="preserve">Font folder: </w:t>
      </w:r>
      <w:r w:rsidR="00680D08" w:rsidRPr="006F54AE">
        <w:t xml:space="preserve"> </w:t>
      </w:r>
      <w:proofErr w:type="spellStart"/>
      <w:r w:rsidR="00680D08" w:rsidRPr="006F54AE">
        <w:t>Kristall</w:t>
      </w:r>
      <w:proofErr w:type="spellEnd"/>
      <w:r w:rsidR="00680D08" w:rsidRPr="006F54AE">
        <w:t xml:space="preserve"> Now Pro</w:t>
      </w:r>
    </w:p>
    <w:p w14:paraId="54A29704" w14:textId="4DC6AB90" w:rsidR="00292AA9" w:rsidRPr="006F54AE" w:rsidRDefault="00680D08" w:rsidP="005A3902">
      <w:pPr>
        <w:pStyle w:val="numberedlist"/>
        <w:numPr>
          <w:ilvl w:val="1"/>
          <w:numId w:val="4"/>
        </w:numPr>
        <w:contextualSpacing w:val="0"/>
      </w:pPr>
      <w:r w:rsidRPr="006F54AE">
        <w:t>Given text in file</w:t>
      </w:r>
      <w:r w:rsidR="00EA5133" w:rsidRPr="006F54AE">
        <w:t>: TEXT_Module_Corporate_Design.rtf</w:t>
      </w:r>
    </w:p>
    <w:p w14:paraId="3B65733B" w14:textId="0B550073" w:rsidR="00292AA9" w:rsidRPr="006F54AE" w:rsidRDefault="00292AA9" w:rsidP="005A3902">
      <w:pPr>
        <w:pStyle w:val="numberedlist"/>
        <w:numPr>
          <w:ilvl w:val="1"/>
          <w:numId w:val="4"/>
        </w:numPr>
        <w:contextualSpacing w:val="0"/>
      </w:pPr>
      <w:r w:rsidRPr="006F54AE">
        <w:t>QR Code</w:t>
      </w:r>
      <w:r w:rsidR="00680D08" w:rsidRPr="006F54AE">
        <w:t xml:space="preserve"> in file: druckkunst.png</w:t>
      </w:r>
    </w:p>
    <w:p w14:paraId="39D4175F" w14:textId="47780190" w:rsidR="00041FC5" w:rsidRPr="005A3902" w:rsidRDefault="00041FC5" w:rsidP="005A3902">
      <w:pPr>
        <w:pStyle w:val="numberedlist"/>
        <w:numPr>
          <w:ilvl w:val="1"/>
          <w:numId w:val="4"/>
        </w:numPr>
        <w:contextualSpacing w:val="0"/>
      </w:pPr>
      <w:r w:rsidRPr="006F54AE">
        <w:t xml:space="preserve">Bag </w:t>
      </w:r>
      <w:proofErr w:type="spellStart"/>
      <w:r w:rsidRPr="006F54AE">
        <w:t>Die</w:t>
      </w:r>
      <w:r w:rsidR="006F54AE">
        <w:t>c</w:t>
      </w:r>
      <w:r w:rsidRPr="006F54AE">
        <w:t>ut</w:t>
      </w:r>
      <w:proofErr w:type="spellEnd"/>
      <w:r w:rsidR="00680D08" w:rsidRPr="006F54AE">
        <w:t xml:space="preserve"> in file</w:t>
      </w:r>
      <w:r w:rsidRPr="006F54AE">
        <w:t>: BAG_dieC</w:t>
      </w:r>
      <w:r w:rsidR="00C27E59" w:rsidRPr="005A3902">
        <w:t>U</w:t>
      </w:r>
      <w:r w:rsidRPr="006F54AE">
        <w:t>T.ai</w:t>
      </w:r>
    </w:p>
    <w:p w14:paraId="6E1D197F" w14:textId="07DE68D8" w:rsidR="00263883" w:rsidRPr="005A3902" w:rsidRDefault="00510F1B" w:rsidP="005A3902">
      <w:pPr>
        <w:pStyle w:val="numberedlist"/>
        <w:numPr>
          <w:ilvl w:val="1"/>
          <w:numId w:val="4"/>
        </w:numPr>
        <w:contextualSpacing w:val="0"/>
        <w:rPr>
          <w:color w:val="008000"/>
        </w:rPr>
      </w:pPr>
      <w:r w:rsidRPr="005A3902">
        <w:t>Colour</w:t>
      </w:r>
      <w:r w:rsidR="00263883" w:rsidRPr="005A3902">
        <w:t xml:space="preserve"> profile file: ISOcoated_v2_300_eci.icc, </w:t>
      </w:r>
      <w:r w:rsidR="006F54AE" w:rsidRPr="005A3902">
        <w:t>PSO_Uncoated_ISO12647_eci.icc</w:t>
      </w:r>
    </w:p>
    <w:p w14:paraId="76AC283D" w14:textId="77777777" w:rsidR="00456E07" w:rsidRPr="00EA5133" w:rsidRDefault="00456E07" w:rsidP="003F24C3">
      <w:pPr>
        <w:pStyle w:val="Heading1"/>
      </w:pPr>
    </w:p>
    <w:p w14:paraId="4FDF6628" w14:textId="312FCF29" w:rsidR="00CE6B36" w:rsidRPr="00EA5133" w:rsidRDefault="00CE6B36" w:rsidP="003F24C3">
      <w:pPr>
        <w:pStyle w:val="Heading1"/>
      </w:pPr>
      <w:r w:rsidRPr="00EA5133">
        <w:t>Introduction</w:t>
      </w:r>
    </w:p>
    <w:p w14:paraId="515F88A0" w14:textId="77777777" w:rsidR="00A85014" w:rsidRPr="005A3902" w:rsidRDefault="00306215" w:rsidP="00306215">
      <w:pPr>
        <w:rPr>
          <w:b/>
          <w:sz w:val="24"/>
          <w:szCs w:val="24"/>
        </w:rPr>
      </w:pPr>
      <w:r w:rsidRPr="005A3902">
        <w:rPr>
          <w:b/>
          <w:sz w:val="24"/>
          <w:szCs w:val="24"/>
        </w:rPr>
        <w:t xml:space="preserve">From the lead typeface to the Apple Mac: </w:t>
      </w:r>
    </w:p>
    <w:p w14:paraId="485EDCB4" w14:textId="236CAB5D" w:rsidR="00306215" w:rsidRPr="005A3902" w:rsidRDefault="00306215" w:rsidP="00306215">
      <w:pPr>
        <w:rPr>
          <w:b/>
          <w:sz w:val="24"/>
          <w:szCs w:val="24"/>
        </w:rPr>
      </w:pPr>
      <w:r w:rsidRPr="005A3902">
        <w:rPr>
          <w:b/>
          <w:sz w:val="24"/>
          <w:szCs w:val="24"/>
        </w:rPr>
        <w:t>550 years of printing history at the Museum of Printing Arts</w:t>
      </w:r>
      <w:r w:rsidR="006402F1" w:rsidRPr="006402F1">
        <w:rPr>
          <w:b/>
          <w:sz w:val="24"/>
          <w:szCs w:val="24"/>
        </w:rPr>
        <w:t xml:space="preserve"> </w:t>
      </w:r>
      <w:r w:rsidR="006402F1" w:rsidRPr="001D2089">
        <w:rPr>
          <w:b/>
          <w:sz w:val="24"/>
          <w:szCs w:val="24"/>
        </w:rPr>
        <w:t>Leipzig</w:t>
      </w:r>
    </w:p>
    <w:p w14:paraId="7A45CCDD" w14:textId="77777777" w:rsidR="00D03DE3" w:rsidRPr="005A3902" w:rsidRDefault="00D03DE3" w:rsidP="00306215"/>
    <w:p w14:paraId="62D13491" w14:textId="1AF6DA8A" w:rsidR="00D03DE3" w:rsidRPr="005A3902" w:rsidRDefault="00D03DE3" w:rsidP="00D03DE3">
      <w:r w:rsidRPr="005A3902">
        <w:rPr>
          <w:b/>
        </w:rPr>
        <w:t>The history of the “black art”</w:t>
      </w:r>
      <w:r w:rsidRPr="005A3902">
        <w:t xml:space="preserve"> is one of brilliant inventions, innovations rejected or developed and sudden radical change on a </w:t>
      </w:r>
      <w:proofErr w:type="spellStart"/>
      <w:r w:rsidRPr="005A3902">
        <w:t>breathtaking</w:t>
      </w:r>
      <w:proofErr w:type="spellEnd"/>
      <w:r w:rsidRPr="005A3902">
        <w:t xml:space="preserve"> scale. And yet it always remains a story about people. At the Leipzig Museum of Printing Arts, the human touch makes printing history come alive again: rare historical machines and printing presses are shown in action, enabling visitors to experience the art of printing with all their senses.</w:t>
      </w:r>
    </w:p>
    <w:p w14:paraId="0EDA894D" w14:textId="77777777" w:rsidR="00D03DE3" w:rsidRPr="005A3902" w:rsidRDefault="00D03DE3" w:rsidP="00D03DE3"/>
    <w:p w14:paraId="70D214A7" w14:textId="14B91B46" w:rsidR="00CE6B36" w:rsidRPr="005A3902" w:rsidRDefault="006A59B7" w:rsidP="006A59B7">
      <w:r w:rsidRPr="005A3902">
        <w:rPr>
          <w:b/>
        </w:rPr>
        <w:t>The museum’s collection</w:t>
      </w:r>
      <w:r w:rsidRPr="005A3902">
        <w:t xml:space="preserve"> of around 100 working machines and press for historical casting, composing and printing techniques really brings the history of printing alive combining a museum and an active workshop, visitors still can experience printing process first hand.</w:t>
      </w:r>
      <w:r w:rsidR="00306215" w:rsidRPr="005A3902">
        <w:t xml:space="preserve"> </w:t>
      </w:r>
      <w:r w:rsidRPr="005A3902">
        <w:t>The Museum of Printing Arts also houses a handcraft book</w:t>
      </w:r>
      <w:r w:rsidR="00597D72">
        <w:t xml:space="preserve"> </w:t>
      </w:r>
      <w:r w:rsidRPr="005A3902">
        <w:t>bindery, a workshop of a wood engrav</w:t>
      </w:r>
      <w:r w:rsidR="00123A66">
        <w:t>ing</w:t>
      </w:r>
      <w:r w:rsidRPr="005A3902">
        <w:t xml:space="preserve"> and a unique collection of more than 4,000 different typefaces from European and oriental provenance. The Museum of Printing Arts is based in the former industrial quarter </w:t>
      </w:r>
      <w:proofErr w:type="spellStart"/>
      <w:r w:rsidRPr="005A3902">
        <w:t>Plagwitz</w:t>
      </w:r>
      <w:proofErr w:type="spellEnd"/>
      <w:r w:rsidRPr="005A3902">
        <w:t xml:space="preserve"> in a listed industrial building that has been in continuous use as a printing house si</w:t>
      </w:r>
      <w:r w:rsidR="007B47BC" w:rsidRPr="005A3902">
        <w:t>nce the early 20th</w:t>
      </w:r>
      <w:r w:rsidRPr="005A3902">
        <w:t xml:space="preserve"> century.</w:t>
      </w:r>
    </w:p>
    <w:p w14:paraId="466F4806" w14:textId="77777777" w:rsidR="00D03DE3" w:rsidRPr="005A3902" w:rsidRDefault="00D03DE3" w:rsidP="006A59B7"/>
    <w:p w14:paraId="362AE3AC" w14:textId="02D7EC5A" w:rsidR="00D03DE3" w:rsidRPr="005A3902" w:rsidRDefault="00597D72" w:rsidP="00D03DE3">
      <w:r>
        <w:t>T</w:t>
      </w:r>
      <w:r w:rsidR="00D03DE3" w:rsidRPr="005A3902">
        <w:t xml:space="preserve">hree </w:t>
      </w:r>
      <w:r w:rsidR="00D03DE3" w:rsidRPr="005A3902">
        <w:rPr>
          <w:b/>
        </w:rPr>
        <w:t>special exhibitions per year</w:t>
      </w:r>
      <w:r w:rsidR="00D03DE3" w:rsidRPr="005A3902">
        <w:t xml:space="preserve"> focus on individual theme related to printing and all its various facets. </w:t>
      </w:r>
      <w:proofErr w:type="gramStart"/>
      <w:r w:rsidR="00D03DE3" w:rsidRPr="005A3902">
        <w:t>The current exhibition, which runs until mid-May 2012 is entitled “From lithography to offset printing</w:t>
      </w:r>
      <w:r>
        <w:t>,</w:t>
      </w:r>
      <w:r w:rsidR="00D03DE3" w:rsidRPr="005A3902">
        <w:t xml:space="preserve"> </w:t>
      </w:r>
      <w:r>
        <w:t>t</w:t>
      </w:r>
      <w:r w:rsidR="00D03DE3" w:rsidRPr="005A3902">
        <w:t xml:space="preserve">he </w:t>
      </w:r>
      <w:proofErr w:type="spellStart"/>
      <w:r w:rsidR="00D03DE3" w:rsidRPr="005A3902">
        <w:t>Kunstanstalt</w:t>
      </w:r>
      <w:proofErr w:type="spellEnd"/>
      <w:r w:rsidR="00D03DE3" w:rsidRPr="005A3902">
        <w:t xml:space="preserve"> Carl </w:t>
      </w:r>
      <w:proofErr w:type="spellStart"/>
      <w:r w:rsidR="00D03DE3" w:rsidRPr="005A3902">
        <w:t>Garte</w:t>
      </w:r>
      <w:proofErr w:type="spellEnd"/>
      <w:r w:rsidR="00D03DE3" w:rsidRPr="005A3902">
        <w:t xml:space="preserve"> Leipzig and the collection of Hans </w:t>
      </w:r>
      <w:proofErr w:type="spellStart"/>
      <w:r w:rsidR="00D03DE3" w:rsidRPr="005A3902">
        <w:t>Garte</w:t>
      </w:r>
      <w:proofErr w:type="spellEnd"/>
      <w:r w:rsidR="00D03DE3" w:rsidRPr="005A3902">
        <w:t>”.</w:t>
      </w:r>
      <w:proofErr w:type="gramEnd"/>
      <w:r w:rsidR="00D03DE3" w:rsidRPr="005A3902">
        <w:t xml:space="preserve"> It shows extraordinary examples </w:t>
      </w:r>
      <w:r w:rsidR="007B47BC" w:rsidRPr="005A3902">
        <w:t>of multi-</w:t>
      </w:r>
      <w:r w:rsidR="00510F1B">
        <w:t>colour</w:t>
      </w:r>
      <w:r w:rsidR="00D03DE3" w:rsidRPr="005A3902">
        <w:t xml:space="preserve"> lithography and early examples of offset printing from the beginning of the twentieth century.</w:t>
      </w:r>
    </w:p>
    <w:p w14:paraId="5AD12157" w14:textId="77777777" w:rsidR="00F02B17" w:rsidRPr="005A3902" w:rsidRDefault="00F02B17" w:rsidP="00D03DE3"/>
    <w:p w14:paraId="23F8F67A" w14:textId="0D9DFB21" w:rsidR="00F02B17" w:rsidRPr="005A3902" w:rsidRDefault="00F02B17" w:rsidP="00F02B17">
      <w:r w:rsidRPr="005A3902">
        <w:rPr>
          <w:b/>
        </w:rPr>
        <w:t>The Museum sees the future</w:t>
      </w:r>
      <w:r w:rsidRPr="005A3902">
        <w:t xml:space="preserve"> as lying in intelligent networking of print and Internet along the lines of “Augmented Reality” – with the difference that all the senses are addressed simultaneously at </w:t>
      </w:r>
      <w:r w:rsidR="00123A66">
        <w:t xml:space="preserve">the </w:t>
      </w:r>
      <w:r w:rsidRPr="005A3902">
        <w:t xml:space="preserve">Museum. </w:t>
      </w:r>
      <w:r w:rsidR="00123A66">
        <w:t>W</w:t>
      </w:r>
      <w:r w:rsidRPr="005A3902">
        <w:t>hen it comes to the media mix of the future, the Museum recommends occasionally taking a look back at the history of printing technology so as to understand the here and now better and actively use expertise from the past as a source of inspiration for the future.</w:t>
      </w:r>
    </w:p>
    <w:p w14:paraId="266D20FE" w14:textId="77777777" w:rsidR="00CE6B36" w:rsidRPr="00EA5133" w:rsidRDefault="00CE6B36" w:rsidP="00CE6B36"/>
    <w:p w14:paraId="1C344116" w14:textId="77777777" w:rsidR="003F24C3" w:rsidRPr="00EA5133" w:rsidRDefault="003F24C3">
      <w:pPr>
        <w:spacing w:after="200" w:line="276" w:lineRule="auto"/>
        <w:rPr>
          <w:rFonts w:eastAsiaTheme="majorEastAsia" w:cstheme="majorBidi"/>
          <w:b/>
          <w:bCs/>
          <w:caps/>
          <w:sz w:val="24"/>
          <w:szCs w:val="28"/>
          <w:u w:val="single"/>
        </w:rPr>
      </w:pPr>
      <w:bookmarkStart w:id="3" w:name="_Toc60882173"/>
      <w:bookmarkStart w:id="4" w:name="_Toc60887859"/>
      <w:r w:rsidRPr="00EA5133">
        <w:br w:type="page"/>
      </w:r>
    </w:p>
    <w:p w14:paraId="43976C24" w14:textId="122B24ED" w:rsidR="00CE6B36" w:rsidRPr="00EA5133" w:rsidRDefault="00CE6B36" w:rsidP="00CE6B36">
      <w:pPr>
        <w:pStyle w:val="Heading1"/>
      </w:pPr>
      <w:r w:rsidRPr="00EA5133">
        <w:lastRenderedPageBreak/>
        <w:t>Description of project and tasks</w:t>
      </w:r>
      <w:bookmarkEnd w:id="3"/>
      <w:bookmarkEnd w:id="4"/>
    </w:p>
    <w:p w14:paraId="1B2474DC" w14:textId="29C8AF19" w:rsidR="00F5386C" w:rsidRPr="005A3902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5A3902">
        <w:rPr>
          <w:rFonts w:cs="Arial"/>
          <w:szCs w:val="20"/>
        </w:rPr>
        <w:t xml:space="preserve">The </w:t>
      </w:r>
      <w:r w:rsidRPr="005A3902">
        <w:rPr>
          <w:rFonts w:cs="Arial"/>
          <w:b/>
          <w:szCs w:val="20"/>
        </w:rPr>
        <w:t>Museum o</w:t>
      </w:r>
      <w:r w:rsidR="00123A66">
        <w:rPr>
          <w:rFonts w:cs="Arial"/>
          <w:b/>
          <w:szCs w:val="20"/>
        </w:rPr>
        <w:t>f</w:t>
      </w:r>
      <w:r w:rsidRPr="005A3902">
        <w:rPr>
          <w:rFonts w:cs="Arial"/>
          <w:b/>
          <w:szCs w:val="20"/>
        </w:rPr>
        <w:t xml:space="preserve"> Printing Arts</w:t>
      </w:r>
      <w:r w:rsidRPr="005A3902">
        <w:rPr>
          <w:rFonts w:cs="Arial"/>
          <w:szCs w:val="20"/>
        </w:rPr>
        <w:t xml:space="preserve"> needs to build an identity that will be used consistently through all its documents. Your job is to create this corporate identity; with </w:t>
      </w:r>
      <w:r w:rsidR="00510F1B">
        <w:rPr>
          <w:rFonts w:cs="Arial"/>
          <w:szCs w:val="20"/>
        </w:rPr>
        <w:t>colour</w:t>
      </w:r>
      <w:r w:rsidRPr="005A3902">
        <w:rPr>
          <w:rFonts w:cs="Arial"/>
          <w:szCs w:val="20"/>
        </w:rPr>
        <w:t xml:space="preserve">s, photos and illustrations, typefaces, etc. This will be applied to several promotional items including a Letterhead and Business Card, Entry Ticket and Shopping Bag. </w:t>
      </w:r>
    </w:p>
    <w:p w14:paraId="60A3DD68" w14:textId="77777777" w:rsidR="00F5386C" w:rsidRPr="005A3902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</w:p>
    <w:p w14:paraId="6FD1E2C2" w14:textId="6EEDC105" w:rsidR="00F5386C" w:rsidRPr="00EA5133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Times New Roman" w:cs="Times New Roman"/>
        </w:rPr>
      </w:pPr>
      <w:r w:rsidRPr="005A3902">
        <w:rPr>
          <w:rFonts w:cs="Arial"/>
          <w:szCs w:val="20"/>
        </w:rPr>
        <w:t xml:space="preserve">Throughout the whole project </w:t>
      </w:r>
      <w:r w:rsidR="00EC452A" w:rsidRPr="005A3902">
        <w:rPr>
          <w:rFonts w:cs="Arial"/>
          <w:szCs w:val="20"/>
        </w:rPr>
        <w:t>you</w:t>
      </w:r>
      <w:r w:rsidRPr="005A3902">
        <w:rPr>
          <w:rFonts w:cs="Arial"/>
          <w:szCs w:val="20"/>
        </w:rPr>
        <w:t xml:space="preserve"> should </w:t>
      </w:r>
      <w:r w:rsidR="00614930">
        <w:rPr>
          <w:rFonts w:cs="Arial"/>
          <w:szCs w:val="20"/>
        </w:rPr>
        <w:t>consider</w:t>
      </w:r>
      <w:r w:rsidRPr="005A3902">
        <w:rPr>
          <w:rFonts w:cs="Arial"/>
          <w:szCs w:val="20"/>
        </w:rPr>
        <w:t xml:space="preserve"> that the museum </w:t>
      </w:r>
      <w:r w:rsidR="00EC452A" w:rsidRPr="005A3902">
        <w:rPr>
          <w:rFonts w:cs="Arial"/>
          <w:szCs w:val="20"/>
        </w:rPr>
        <w:t>represents</w:t>
      </w:r>
      <w:r w:rsidRPr="005A3902">
        <w:rPr>
          <w:rFonts w:cs="Arial"/>
          <w:szCs w:val="20"/>
        </w:rPr>
        <w:t xml:space="preserve"> </w:t>
      </w:r>
      <w:r w:rsidR="00EC452A" w:rsidRPr="005A3902">
        <w:rPr>
          <w:rFonts w:cs="Arial"/>
          <w:szCs w:val="20"/>
        </w:rPr>
        <w:t>the art of</w:t>
      </w:r>
      <w:r w:rsidRPr="005A3902">
        <w:rPr>
          <w:rFonts w:cs="Arial"/>
          <w:szCs w:val="20"/>
        </w:rPr>
        <w:t xml:space="preserve"> letterpress printing.</w:t>
      </w:r>
      <w:r w:rsidR="00EC452A" w:rsidRPr="005A3902">
        <w:rPr>
          <w:rFonts w:cs="Arial"/>
          <w:szCs w:val="20"/>
        </w:rPr>
        <w:t xml:space="preserve"> </w:t>
      </w:r>
      <w:r w:rsidR="00D23C9A" w:rsidRPr="005A3902">
        <w:rPr>
          <w:rFonts w:cs="Arial"/>
          <w:szCs w:val="20"/>
        </w:rPr>
        <w:t xml:space="preserve">Due to this, some documents will be produced with this printing method. When you design remember some of the limitations of letterpress printing. Such as </w:t>
      </w:r>
      <w:r w:rsidR="00D23C9A" w:rsidRPr="00EA5133">
        <w:rPr>
          <w:rFonts w:eastAsia="Times New Roman" w:cs="Times New Roman"/>
        </w:rPr>
        <w:t xml:space="preserve">fine lines, large solids and halftone screens </w:t>
      </w:r>
      <w:r w:rsidR="008E30B0" w:rsidRPr="00EA5133">
        <w:rPr>
          <w:rFonts w:eastAsia="Times New Roman" w:cs="Times New Roman"/>
        </w:rPr>
        <w:t>or the transparent quality of letterpress Ink.</w:t>
      </w:r>
    </w:p>
    <w:p w14:paraId="6F1A0B83" w14:textId="77777777" w:rsidR="00F5386C" w:rsidRPr="005A3902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</w:p>
    <w:p w14:paraId="519F327B" w14:textId="3C308620" w:rsidR="008E30B0" w:rsidRPr="005A3902" w:rsidRDefault="008E30B0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5A3902">
        <w:rPr>
          <w:rFonts w:cs="Arial"/>
          <w:szCs w:val="20"/>
        </w:rPr>
        <w:t xml:space="preserve">Therefore the client asked for a clean and </w:t>
      </w:r>
      <w:r w:rsidR="0008577D" w:rsidRPr="005A3902">
        <w:rPr>
          <w:rStyle w:val="hps"/>
          <w:rFonts w:eastAsia="Times New Roman" w:cs="Times New Roman"/>
        </w:rPr>
        <w:t>straight</w:t>
      </w:r>
      <w:r w:rsidR="00614930">
        <w:rPr>
          <w:rStyle w:val="hps"/>
          <w:rFonts w:eastAsia="Times New Roman" w:cs="Times New Roman"/>
        </w:rPr>
        <w:t xml:space="preserve"> </w:t>
      </w:r>
      <w:r w:rsidR="0008577D" w:rsidRPr="005A3902">
        <w:rPr>
          <w:rStyle w:val="hps"/>
          <w:rFonts w:eastAsia="Times New Roman" w:cs="Times New Roman"/>
        </w:rPr>
        <w:t>forward</w:t>
      </w:r>
      <w:r w:rsidRPr="005A3902">
        <w:rPr>
          <w:rFonts w:cs="Arial"/>
          <w:szCs w:val="20"/>
        </w:rPr>
        <w:t xml:space="preserve"> approach. The Design must be forward-looking and modern. </w:t>
      </w:r>
      <w:proofErr w:type="gramStart"/>
      <w:r w:rsidRPr="005A3902">
        <w:rPr>
          <w:rFonts w:cs="Arial"/>
          <w:szCs w:val="20"/>
        </w:rPr>
        <w:t>Must explicitly be "not conservative."</w:t>
      </w:r>
      <w:proofErr w:type="gramEnd"/>
      <w:r w:rsidRPr="005A3902">
        <w:rPr>
          <w:rFonts w:cs="Arial"/>
          <w:szCs w:val="20"/>
        </w:rPr>
        <w:t xml:space="preserve"> </w:t>
      </w:r>
    </w:p>
    <w:p w14:paraId="118A4136" w14:textId="0E096FBC" w:rsidR="00F5386C" w:rsidRPr="00EA5133" w:rsidRDefault="00F5386C" w:rsidP="00F5386C"/>
    <w:p w14:paraId="3B2040D4" w14:textId="77777777" w:rsidR="007B47BC" w:rsidRPr="00EA5133" w:rsidRDefault="007B47BC" w:rsidP="00F5386C"/>
    <w:p w14:paraId="416A0A50" w14:textId="77777777" w:rsidR="0008577D" w:rsidRPr="005A3902" w:rsidRDefault="0008577D" w:rsidP="0008577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 w:val="28"/>
          <w:szCs w:val="28"/>
        </w:rPr>
      </w:pPr>
      <w:r w:rsidRPr="005A3902">
        <w:rPr>
          <w:rFonts w:cs="Arial"/>
          <w:b/>
          <w:bCs/>
          <w:sz w:val="28"/>
          <w:szCs w:val="28"/>
        </w:rPr>
        <w:t>Target audience</w:t>
      </w:r>
    </w:p>
    <w:p w14:paraId="3CD01640" w14:textId="3212C155" w:rsidR="0008577D" w:rsidRPr="005A3902" w:rsidRDefault="0008577D" w:rsidP="0008577D">
      <w:pPr>
        <w:rPr>
          <w:rFonts w:cs="Arial"/>
          <w:b/>
          <w:bCs/>
          <w:sz w:val="28"/>
          <w:szCs w:val="28"/>
        </w:rPr>
      </w:pPr>
      <w:proofErr w:type="gramStart"/>
      <w:r w:rsidRPr="005A3902">
        <w:rPr>
          <w:rFonts w:cs="Arial"/>
          <w:szCs w:val="20"/>
        </w:rPr>
        <w:t xml:space="preserve">Individuals and </w:t>
      </w:r>
      <w:r w:rsidR="007B47BC" w:rsidRPr="005A3902">
        <w:rPr>
          <w:rFonts w:cs="Arial"/>
          <w:szCs w:val="20"/>
        </w:rPr>
        <w:t>f</w:t>
      </w:r>
      <w:r w:rsidRPr="005A3902">
        <w:rPr>
          <w:rFonts w:cs="Arial"/>
          <w:szCs w:val="20"/>
        </w:rPr>
        <w:t xml:space="preserve">amilies who are interested in </w:t>
      </w:r>
      <w:r w:rsidRPr="00EA5133">
        <w:t>hi</w:t>
      </w:r>
      <w:r w:rsidR="007B47BC" w:rsidRPr="00EA5133">
        <w:t>story of the “black art” and related</w:t>
      </w:r>
      <w:r w:rsidRPr="00EA5133">
        <w:t xml:space="preserve"> brilliant inventions.</w:t>
      </w:r>
      <w:proofErr w:type="gramEnd"/>
    </w:p>
    <w:p w14:paraId="35619CD7" w14:textId="77777777" w:rsidR="0092197E" w:rsidRPr="005A3902" w:rsidRDefault="0092197E" w:rsidP="0008577D">
      <w:pPr>
        <w:rPr>
          <w:rFonts w:cs="Arial"/>
          <w:b/>
          <w:bCs/>
          <w:sz w:val="28"/>
          <w:szCs w:val="28"/>
        </w:rPr>
      </w:pPr>
    </w:p>
    <w:p w14:paraId="58DF7760" w14:textId="77777777" w:rsidR="0008577D" w:rsidRPr="005A3902" w:rsidRDefault="0008577D" w:rsidP="0008577D">
      <w:r w:rsidRPr="005A3902">
        <w:rPr>
          <w:rFonts w:cs="Arial"/>
          <w:b/>
          <w:bCs/>
          <w:sz w:val="28"/>
          <w:szCs w:val="28"/>
        </w:rPr>
        <w:t>Task 1: logo</w:t>
      </w:r>
      <w:r w:rsidRPr="005A3902">
        <w:t xml:space="preserve"> </w:t>
      </w:r>
    </w:p>
    <w:p w14:paraId="29125811" w14:textId="77777777" w:rsidR="0063530C" w:rsidRPr="005A3902" w:rsidRDefault="0063530C" w:rsidP="0008577D"/>
    <w:p w14:paraId="34953D33" w14:textId="68EB6022" w:rsidR="0092197E" w:rsidRPr="005A3902" w:rsidRDefault="0092197E" w:rsidP="0092197E">
      <w:r w:rsidRPr="005A3902">
        <w:t xml:space="preserve">The Museum of the Printing Arts </w:t>
      </w:r>
      <w:r w:rsidR="00614930">
        <w:t>needs</w:t>
      </w:r>
      <w:r w:rsidR="00614930" w:rsidRPr="005A3902">
        <w:t xml:space="preserve"> </w:t>
      </w:r>
      <w:r w:rsidRPr="005A3902">
        <w:t xml:space="preserve">you to create a logo for the Museum. The logo needs to embody the ideas of printing and all its various facets. </w:t>
      </w:r>
      <w:proofErr w:type="gramStart"/>
      <w:r w:rsidRPr="005A3902">
        <w:t>From a historical, technical, handcraft view, up to the beginning of the twentieth century.</w:t>
      </w:r>
      <w:proofErr w:type="gramEnd"/>
      <w:r w:rsidRPr="005A3902">
        <w:t xml:space="preserve"> </w:t>
      </w:r>
    </w:p>
    <w:p w14:paraId="2AFA0AD0" w14:textId="77777777" w:rsidR="00041FC5" w:rsidRPr="005A3902" w:rsidRDefault="00041FC5" w:rsidP="00041FC5">
      <w:pPr>
        <w:pStyle w:val="ListParagraph"/>
        <w:numPr>
          <w:ilvl w:val="0"/>
          <w:numId w:val="15"/>
        </w:numPr>
      </w:pPr>
      <w:r w:rsidRPr="005A3902">
        <w:t xml:space="preserve">The logo should have a compact shape. </w:t>
      </w:r>
    </w:p>
    <w:p w14:paraId="557D9245" w14:textId="79789016" w:rsidR="00041FC5" w:rsidRPr="005A3902" w:rsidRDefault="00041FC5" w:rsidP="00041FC5">
      <w:pPr>
        <w:pStyle w:val="ListParagraph"/>
        <w:numPr>
          <w:ilvl w:val="0"/>
          <w:numId w:val="15"/>
        </w:numPr>
      </w:pPr>
      <w:r w:rsidRPr="005A3902">
        <w:t xml:space="preserve">It should be possible to use it for </w:t>
      </w:r>
      <w:r w:rsidR="00614930">
        <w:t xml:space="preserve">both </w:t>
      </w:r>
      <w:r w:rsidRPr="005A3902">
        <w:t>offset and letterpress printing.</w:t>
      </w:r>
    </w:p>
    <w:p w14:paraId="4D61508F" w14:textId="4EB2C7C4" w:rsidR="00041FC5" w:rsidRPr="005A3902" w:rsidRDefault="00041FC5" w:rsidP="00041FC5">
      <w:pPr>
        <w:pStyle w:val="ListParagraph"/>
        <w:numPr>
          <w:ilvl w:val="0"/>
          <w:numId w:val="15"/>
        </w:numPr>
      </w:pPr>
      <w:r w:rsidRPr="005A3902">
        <w:t>The logo must include the complete name “</w:t>
      </w:r>
      <w:r w:rsidR="00DB44DF" w:rsidRPr="005A3902">
        <w:rPr>
          <w:rFonts w:ascii="Times New Roman" w:hAnsi="Times New Roman" w:cs="Times New Roman"/>
          <w:sz w:val="24"/>
          <w:szCs w:val="24"/>
        </w:rPr>
        <w:t xml:space="preserve">Museum of </w:t>
      </w:r>
      <w:r w:rsidRPr="005A3902">
        <w:rPr>
          <w:rFonts w:ascii="Times New Roman" w:hAnsi="Times New Roman" w:cs="Times New Roman"/>
          <w:sz w:val="24"/>
          <w:szCs w:val="24"/>
        </w:rPr>
        <w:t>Printing Arts Leipzig</w:t>
      </w:r>
      <w:r w:rsidRPr="005A3902">
        <w:t xml:space="preserve">”. </w:t>
      </w:r>
    </w:p>
    <w:p w14:paraId="213C8E69" w14:textId="77777777" w:rsidR="00614930" w:rsidRPr="005A3902" w:rsidRDefault="00041FC5" w:rsidP="00041FC5">
      <w:pPr>
        <w:pStyle w:val="ListParagraph"/>
        <w:numPr>
          <w:ilvl w:val="0"/>
          <w:numId w:val="15"/>
        </w:numPr>
      </w:pPr>
      <w:r w:rsidRPr="005A3902">
        <w:t>You must prepare the German version, too</w:t>
      </w:r>
      <w:r w:rsidRPr="005A3902">
        <w:rPr>
          <w:rFonts w:ascii="Times New Roman" w:hAnsi="Times New Roman" w:cs="Times New Roman"/>
          <w:sz w:val="24"/>
          <w:szCs w:val="24"/>
        </w:rPr>
        <w:t xml:space="preserve">. </w:t>
      </w:r>
      <w:r w:rsidR="00C21D0B" w:rsidRPr="005A3902">
        <w:rPr>
          <w:rFonts w:ascii="Times New Roman" w:hAnsi="Times New Roman" w:cs="Times New Roman"/>
          <w:sz w:val="24"/>
          <w:szCs w:val="24"/>
        </w:rPr>
        <w:t>“</w:t>
      </w:r>
      <w:r w:rsidRPr="005A3902">
        <w:rPr>
          <w:rFonts w:ascii="Times New Roman" w:hAnsi="Times New Roman" w:cs="Times New Roman"/>
          <w:sz w:val="24"/>
          <w:szCs w:val="24"/>
        </w:rPr>
        <w:t xml:space="preserve">Museum </w:t>
      </w:r>
      <w:proofErr w:type="spellStart"/>
      <w:r w:rsidRPr="005A3902">
        <w:rPr>
          <w:rFonts w:ascii="Times New Roman" w:hAnsi="Times New Roman" w:cs="Times New Roman"/>
          <w:sz w:val="24"/>
          <w:szCs w:val="24"/>
        </w:rPr>
        <w:t>für</w:t>
      </w:r>
      <w:proofErr w:type="spellEnd"/>
      <w:r w:rsidRPr="005A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3902">
        <w:rPr>
          <w:rFonts w:ascii="Times New Roman" w:hAnsi="Times New Roman" w:cs="Times New Roman"/>
          <w:sz w:val="24"/>
          <w:szCs w:val="24"/>
        </w:rPr>
        <w:t>Druckkunst</w:t>
      </w:r>
      <w:proofErr w:type="spellEnd"/>
      <w:r w:rsidRPr="005A3902">
        <w:rPr>
          <w:rFonts w:ascii="Times New Roman" w:hAnsi="Times New Roman" w:cs="Times New Roman"/>
          <w:sz w:val="24"/>
          <w:szCs w:val="24"/>
        </w:rPr>
        <w:t xml:space="preserve"> Leipzig”. </w:t>
      </w:r>
    </w:p>
    <w:p w14:paraId="295C6294" w14:textId="64471009" w:rsidR="00041FC5" w:rsidRPr="005A3902" w:rsidRDefault="00041FC5" w:rsidP="005A3902">
      <w:pPr>
        <w:pStyle w:val="ListParagraph"/>
      </w:pPr>
      <w:r w:rsidRPr="005A3902">
        <w:t>This version of the logo is the same d</w:t>
      </w:r>
      <w:r w:rsidR="00121C3A" w:rsidRPr="005A3902">
        <w:t>esign. This logo will be used in</w:t>
      </w:r>
      <w:r w:rsidRPr="005A3902">
        <w:t xml:space="preserve"> all the German language documents.</w:t>
      </w:r>
    </w:p>
    <w:p w14:paraId="5754992F" w14:textId="6A1241D8" w:rsidR="00695E57" w:rsidRPr="005A3902" w:rsidRDefault="00041FC5">
      <w:pPr>
        <w:pStyle w:val="ListParagraph"/>
        <w:numPr>
          <w:ilvl w:val="0"/>
          <w:numId w:val="15"/>
        </w:numPr>
      </w:pPr>
      <w:r w:rsidRPr="005A3902">
        <w:t>The city name "Leipzig" is an important part of the Logo because of the existence of other similar museums in other cities.</w:t>
      </w:r>
    </w:p>
    <w:p w14:paraId="7F8F5AD0" w14:textId="77777777" w:rsidR="00456E07" w:rsidRPr="00EA5133" w:rsidRDefault="00456E07" w:rsidP="00CE6B36">
      <w:pPr>
        <w:rPr>
          <w:rFonts w:eastAsia="Times New Roman" w:cs="Times New Roman"/>
        </w:rPr>
      </w:pPr>
    </w:p>
    <w:p w14:paraId="1D58BC7A" w14:textId="77777777" w:rsidR="00EC452A" w:rsidRPr="00EA5133" w:rsidRDefault="00EC452A" w:rsidP="00CE6B36"/>
    <w:p w14:paraId="0B36A578" w14:textId="77777777" w:rsidR="00C11B41" w:rsidRPr="005A3902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</w:rPr>
      </w:pPr>
      <w:r w:rsidRPr="005A3902">
        <w:rPr>
          <w:rFonts w:cs="Arial"/>
          <w:b/>
          <w:bCs/>
          <w:szCs w:val="20"/>
        </w:rPr>
        <w:t>Technical specifications:</w:t>
      </w:r>
    </w:p>
    <w:p w14:paraId="1A728426" w14:textId="72C6505D" w:rsidR="00041FC5" w:rsidRPr="005A3902" w:rsidRDefault="00510F1B" w:rsidP="00CA05B5">
      <w:pPr>
        <w:rPr>
          <w:rFonts w:cs="Arial"/>
          <w:szCs w:val="20"/>
        </w:rPr>
      </w:pPr>
      <w:r>
        <w:rPr>
          <w:rFonts w:cs="Arial"/>
          <w:szCs w:val="20"/>
        </w:rPr>
        <w:t>Colour</w:t>
      </w:r>
      <w:r w:rsidR="00041FC5" w:rsidRPr="005A3902">
        <w:rPr>
          <w:rFonts w:cs="Arial"/>
          <w:szCs w:val="20"/>
        </w:rPr>
        <w:t xml:space="preserve">s: Two versions of the same logo: a) </w:t>
      </w:r>
      <w:r w:rsidR="00092C27">
        <w:rPr>
          <w:rFonts w:cs="Arial"/>
          <w:szCs w:val="20"/>
        </w:rPr>
        <w:t>2 PMS colour</w:t>
      </w:r>
      <w:r w:rsidR="00041FC5" w:rsidRPr="005A3902">
        <w:rPr>
          <w:rFonts w:cs="Arial"/>
          <w:szCs w:val="20"/>
        </w:rPr>
        <w:t xml:space="preserve"> b) CMYK </w:t>
      </w:r>
    </w:p>
    <w:p w14:paraId="4C7D58A1" w14:textId="64D41EFD" w:rsidR="00286C5F" w:rsidRPr="00EA5133" w:rsidRDefault="00286C5F" w:rsidP="00CA05B5">
      <w:r>
        <w:rPr>
          <w:rFonts w:eastAsia="Times New Roman" w:cs="Times New Roman"/>
        </w:rPr>
        <w:t xml:space="preserve">Include the name of the Pantone number </w:t>
      </w:r>
      <w:r w:rsidR="00504D88">
        <w:rPr>
          <w:rFonts w:eastAsia="Times New Roman" w:cs="Times New Roman"/>
        </w:rPr>
        <w:t>with a colour swatch.</w:t>
      </w:r>
    </w:p>
    <w:p w14:paraId="12F88DD3" w14:textId="38B5AD32" w:rsidR="00695E57" w:rsidRPr="005A3902" w:rsidRDefault="00695E57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5A3902">
        <w:rPr>
          <w:rFonts w:cs="Arial"/>
          <w:szCs w:val="20"/>
        </w:rPr>
        <w:t>Text for two separate logos</w:t>
      </w:r>
      <w:r w:rsidR="00E22E28" w:rsidRPr="005A3902">
        <w:rPr>
          <w:rFonts w:cs="Arial"/>
          <w:szCs w:val="20"/>
        </w:rPr>
        <w:t xml:space="preserve"> with the same design</w:t>
      </w:r>
      <w:r w:rsidRPr="005A3902">
        <w:rPr>
          <w:rFonts w:cs="Arial"/>
          <w:szCs w:val="20"/>
        </w:rPr>
        <w:t xml:space="preserve">: </w:t>
      </w:r>
      <w:r w:rsidRPr="005A3902">
        <w:rPr>
          <w:rFonts w:cs="Arial"/>
          <w:szCs w:val="20"/>
        </w:rPr>
        <w:tab/>
        <w:t xml:space="preserve">English Logo: </w:t>
      </w:r>
      <w:r w:rsidRPr="005A3902">
        <w:rPr>
          <w:rFonts w:ascii="Times New Roman" w:hAnsi="Times New Roman" w:cs="Times New Roman"/>
          <w:sz w:val="24"/>
          <w:szCs w:val="24"/>
        </w:rPr>
        <w:t>Museum of Printing Arts Leipzig</w:t>
      </w:r>
    </w:p>
    <w:p w14:paraId="6B3D829A" w14:textId="7E962FC2" w:rsidR="00695E57" w:rsidRPr="005A3902" w:rsidRDefault="00695E57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5A3902">
        <w:rPr>
          <w:rFonts w:ascii="Times New Roman" w:hAnsi="Times New Roman" w:cs="Times New Roman"/>
          <w:sz w:val="24"/>
          <w:szCs w:val="24"/>
        </w:rPr>
        <w:tab/>
      </w:r>
      <w:r w:rsidR="007F0DA1" w:rsidRPr="005A3902">
        <w:rPr>
          <w:rFonts w:ascii="Times New Roman" w:hAnsi="Times New Roman" w:cs="Times New Roman"/>
          <w:sz w:val="24"/>
          <w:szCs w:val="24"/>
        </w:rPr>
        <w:tab/>
      </w:r>
      <w:r w:rsidR="007F0DA1" w:rsidRPr="005A3902">
        <w:rPr>
          <w:rFonts w:ascii="Times New Roman" w:hAnsi="Times New Roman" w:cs="Times New Roman"/>
          <w:sz w:val="24"/>
          <w:szCs w:val="24"/>
        </w:rPr>
        <w:tab/>
      </w:r>
      <w:r w:rsidR="007F0DA1" w:rsidRPr="005A3902">
        <w:rPr>
          <w:rFonts w:ascii="Times New Roman" w:hAnsi="Times New Roman" w:cs="Times New Roman"/>
          <w:sz w:val="24"/>
          <w:szCs w:val="24"/>
        </w:rPr>
        <w:tab/>
      </w:r>
      <w:r w:rsidR="007F0DA1" w:rsidRPr="005A3902">
        <w:rPr>
          <w:rFonts w:ascii="Times New Roman" w:hAnsi="Times New Roman" w:cs="Times New Roman"/>
          <w:sz w:val="24"/>
          <w:szCs w:val="24"/>
        </w:rPr>
        <w:tab/>
      </w:r>
      <w:r w:rsidR="00E22E28" w:rsidRPr="005A3902">
        <w:rPr>
          <w:rFonts w:ascii="Times New Roman" w:hAnsi="Times New Roman" w:cs="Times New Roman"/>
          <w:sz w:val="24"/>
          <w:szCs w:val="24"/>
        </w:rPr>
        <w:tab/>
      </w:r>
      <w:r w:rsidR="00E22E28" w:rsidRPr="005A3902">
        <w:rPr>
          <w:rFonts w:ascii="Times New Roman" w:hAnsi="Times New Roman" w:cs="Times New Roman"/>
          <w:sz w:val="24"/>
          <w:szCs w:val="24"/>
        </w:rPr>
        <w:tab/>
      </w:r>
      <w:r w:rsidR="00E22E28" w:rsidRPr="005A3902">
        <w:rPr>
          <w:rFonts w:ascii="Times New Roman" w:hAnsi="Times New Roman" w:cs="Times New Roman"/>
          <w:sz w:val="24"/>
          <w:szCs w:val="24"/>
        </w:rPr>
        <w:tab/>
      </w:r>
      <w:r w:rsidRPr="005A3902">
        <w:t>German Logo:</w:t>
      </w:r>
      <w:r w:rsidRPr="005A3902">
        <w:rPr>
          <w:rFonts w:ascii="Times New Roman" w:hAnsi="Times New Roman" w:cs="Times New Roman"/>
          <w:sz w:val="24"/>
          <w:szCs w:val="24"/>
        </w:rPr>
        <w:t xml:space="preserve"> Museum </w:t>
      </w:r>
      <w:proofErr w:type="spellStart"/>
      <w:r w:rsidRPr="005A3902">
        <w:rPr>
          <w:rFonts w:ascii="Times New Roman" w:hAnsi="Times New Roman" w:cs="Times New Roman"/>
          <w:sz w:val="24"/>
          <w:szCs w:val="24"/>
        </w:rPr>
        <w:t>für</w:t>
      </w:r>
      <w:proofErr w:type="spellEnd"/>
      <w:r w:rsidRPr="005A39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3902">
        <w:rPr>
          <w:rFonts w:ascii="Times New Roman" w:hAnsi="Times New Roman" w:cs="Times New Roman"/>
          <w:sz w:val="24"/>
          <w:szCs w:val="24"/>
        </w:rPr>
        <w:t>Druckkunst</w:t>
      </w:r>
      <w:proofErr w:type="spellEnd"/>
      <w:r w:rsidRPr="005A3902">
        <w:rPr>
          <w:rFonts w:ascii="Times New Roman" w:hAnsi="Times New Roman" w:cs="Times New Roman"/>
          <w:sz w:val="24"/>
          <w:szCs w:val="24"/>
        </w:rPr>
        <w:t xml:space="preserve"> Leipzig</w:t>
      </w:r>
    </w:p>
    <w:p w14:paraId="43B3E68A" w14:textId="0CFFC937" w:rsidR="00C11B41" w:rsidRPr="005A3902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5A3902">
        <w:rPr>
          <w:rFonts w:cs="Arial"/>
          <w:szCs w:val="20"/>
        </w:rPr>
        <w:t>Printing: Letterpress and offset printing</w:t>
      </w:r>
    </w:p>
    <w:p w14:paraId="67A012F9" w14:textId="138E1797" w:rsidR="00C11B41" w:rsidRPr="005A3902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5A3902">
        <w:rPr>
          <w:rFonts w:cs="Arial"/>
          <w:szCs w:val="20"/>
        </w:rPr>
        <w:t>Trapping: 0.5 points</w:t>
      </w:r>
    </w:p>
    <w:p w14:paraId="147340D6" w14:textId="2CC23679" w:rsidR="002634A2" w:rsidRPr="005A3902" w:rsidRDefault="002634A2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5A3902">
        <w:rPr>
          <w:rFonts w:cs="Arial"/>
          <w:szCs w:val="20"/>
        </w:rPr>
        <w:t xml:space="preserve">Images: </w:t>
      </w:r>
      <w:r w:rsidR="00041FC5" w:rsidRPr="005A3902">
        <w:rPr>
          <w:rFonts w:cs="Arial"/>
          <w:szCs w:val="20"/>
        </w:rPr>
        <w:t xml:space="preserve">Only </w:t>
      </w:r>
      <w:proofErr w:type="spellStart"/>
      <w:r w:rsidR="00041FC5" w:rsidRPr="005A3902">
        <w:rPr>
          <w:rFonts w:cs="Arial"/>
          <w:szCs w:val="20"/>
        </w:rPr>
        <w:t>vectorized</w:t>
      </w:r>
      <w:proofErr w:type="spellEnd"/>
      <w:r w:rsidR="00041FC5" w:rsidRPr="005A3902">
        <w:rPr>
          <w:rFonts w:cs="Arial"/>
          <w:szCs w:val="20"/>
        </w:rPr>
        <w:t xml:space="preserve"> images are allowed for the logo</w:t>
      </w:r>
    </w:p>
    <w:p w14:paraId="0304C84E" w14:textId="77777777" w:rsidR="00C11B41" w:rsidRPr="005A3902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</w:rPr>
      </w:pPr>
    </w:p>
    <w:p w14:paraId="698516C0" w14:textId="77777777" w:rsidR="00C11B41" w:rsidRPr="005A3902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</w:rPr>
      </w:pPr>
      <w:r w:rsidRPr="005A3902">
        <w:rPr>
          <w:rFonts w:cs="Arial"/>
          <w:b/>
          <w:bCs/>
          <w:szCs w:val="20"/>
        </w:rPr>
        <w:t>You must deliver:</w:t>
      </w:r>
    </w:p>
    <w:p w14:paraId="31C6A95B" w14:textId="77777777" w:rsidR="00C11B41" w:rsidRPr="005A3902" w:rsidRDefault="00C11B41" w:rsidP="00C11B41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</w:rPr>
      </w:pPr>
      <w:r w:rsidRPr="005A3902">
        <w:rPr>
          <w:rFonts w:cs="Arial"/>
          <w:szCs w:val="20"/>
        </w:rPr>
        <w:t xml:space="preserve">1 final folder of your working files for archiving </w:t>
      </w:r>
    </w:p>
    <w:p w14:paraId="62AD2603" w14:textId="5F4DF5AD" w:rsidR="003F39E8" w:rsidRPr="005A3902" w:rsidRDefault="003F39E8" w:rsidP="003F39E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</w:rPr>
      </w:pPr>
      <w:r w:rsidRPr="005A3902">
        <w:rPr>
          <w:rFonts w:cs="Arial"/>
          <w:szCs w:val="20"/>
        </w:rPr>
        <w:t>1 Illustrator (</w:t>
      </w:r>
      <w:proofErr w:type="spellStart"/>
      <w:r w:rsidRPr="005A3902">
        <w:rPr>
          <w:rFonts w:cs="Arial"/>
          <w:szCs w:val="20"/>
        </w:rPr>
        <w:t>ai</w:t>
      </w:r>
      <w:proofErr w:type="spellEnd"/>
      <w:r w:rsidRPr="005A3902">
        <w:rPr>
          <w:rFonts w:cs="Arial"/>
          <w:szCs w:val="20"/>
        </w:rPr>
        <w:t>) file showing the English and the German logo</w:t>
      </w:r>
      <w:r w:rsidR="00CD0E39" w:rsidRPr="005A3902">
        <w:rPr>
          <w:rFonts w:cs="Arial"/>
          <w:szCs w:val="20"/>
        </w:rPr>
        <w:t xml:space="preserve"> in 2 </w:t>
      </w:r>
      <w:r w:rsidR="00504D88">
        <w:rPr>
          <w:rFonts w:cs="Arial"/>
          <w:szCs w:val="20"/>
        </w:rPr>
        <w:t>PMS</w:t>
      </w:r>
      <w:r w:rsidR="00CD0E39" w:rsidRPr="005A3902">
        <w:rPr>
          <w:rFonts w:cs="Arial"/>
          <w:szCs w:val="20"/>
        </w:rPr>
        <w:t xml:space="preserve"> </w:t>
      </w:r>
      <w:r w:rsidR="00510F1B">
        <w:rPr>
          <w:rFonts w:cs="Arial"/>
          <w:szCs w:val="20"/>
        </w:rPr>
        <w:t>colour</w:t>
      </w:r>
      <w:r w:rsidR="00CD0E39" w:rsidRPr="005A3902">
        <w:rPr>
          <w:rFonts w:cs="Arial"/>
          <w:szCs w:val="20"/>
        </w:rPr>
        <w:t>s</w:t>
      </w:r>
      <w:r w:rsidRPr="005A3902">
        <w:rPr>
          <w:rFonts w:cs="Arial"/>
          <w:szCs w:val="20"/>
        </w:rPr>
        <w:t xml:space="preserve"> (</w:t>
      </w:r>
      <w:r w:rsidRPr="00EA5133">
        <w:rPr>
          <w:rFonts w:eastAsia="Times New Roman" w:cs="Times New Roman"/>
        </w:rPr>
        <w:t>Pantone Uncoated)</w:t>
      </w:r>
      <w:r w:rsidR="00CD0E39" w:rsidRPr="00EA5133">
        <w:rPr>
          <w:rFonts w:eastAsia="Times New Roman" w:cs="Times New Roman"/>
        </w:rPr>
        <w:t>,</w:t>
      </w:r>
      <w:r w:rsidRPr="00EA5133">
        <w:rPr>
          <w:rFonts w:eastAsia="Times New Roman" w:cs="Times New Roman"/>
        </w:rPr>
        <w:t xml:space="preserve"> as well as the English and the German logo in CMYK on the same </w:t>
      </w:r>
      <w:proofErr w:type="spellStart"/>
      <w:r w:rsidRPr="00EA5133">
        <w:rPr>
          <w:rFonts w:eastAsia="Times New Roman" w:cs="Times New Roman"/>
        </w:rPr>
        <w:t>Artboard</w:t>
      </w:r>
      <w:proofErr w:type="spellEnd"/>
      <w:r w:rsidR="00504D88">
        <w:rPr>
          <w:rFonts w:eastAsia="Times New Roman" w:cs="Times New Roman"/>
        </w:rPr>
        <w:t xml:space="preserve"> (All 4 on same page)</w:t>
      </w:r>
    </w:p>
    <w:p w14:paraId="38692C90" w14:textId="2D0A6C9F" w:rsidR="00C11B41" w:rsidRPr="005A3902" w:rsidRDefault="001C00CF" w:rsidP="00C11B41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</w:rPr>
      </w:pPr>
      <w:r w:rsidRPr="005A3902">
        <w:rPr>
          <w:rFonts w:cs="Arial"/>
          <w:szCs w:val="20"/>
        </w:rPr>
        <w:t xml:space="preserve">1 PDF/X-3:2002 </w:t>
      </w:r>
      <w:r w:rsidR="00C11B41" w:rsidRPr="005A3902">
        <w:rPr>
          <w:rFonts w:cs="Arial"/>
          <w:szCs w:val="20"/>
        </w:rPr>
        <w:t xml:space="preserve">file of your logo in CMYK (NO SPOT </w:t>
      </w:r>
      <w:r w:rsidR="00510F1B">
        <w:rPr>
          <w:rFonts w:cs="Arial"/>
          <w:szCs w:val="20"/>
        </w:rPr>
        <w:t>COLOUR</w:t>
      </w:r>
      <w:r w:rsidR="00C11B41" w:rsidRPr="005A3902">
        <w:rPr>
          <w:rFonts w:cs="Arial"/>
          <w:szCs w:val="20"/>
        </w:rPr>
        <w:t xml:space="preserve"> INCLUDED)</w:t>
      </w:r>
    </w:p>
    <w:p w14:paraId="686D2E70" w14:textId="2C6C1173" w:rsidR="00C11B41" w:rsidRPr="005A3902" w:rsidRDefault="00AF5632" w:rsidP="00CE6B36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</w:rPr>
      </w:pPr>
      <w:r w:rsidRPr="005A3902">
        <w:rPr>
          <w:rFonts w:cs="Arial"/>
          <w:szCs w:val="20"/>
        </w:rPr>
        <w:t xml:space="preserve">1 A4 printout, mounted on presentation board showing the two versions of the Logo (English and German) as well as the two </w:t>
      </w:r>
      <w:r w:rsidR="00510F1B">
        <w:rPr>
          <w:rFonts w:cs="Arial"/>
          <w:szCs w:val="20"/>
        </w:rPr>
        <w:t>colour</w:t>
      </w:r>
      <w:r w:rsidR="007F0DA1" w:rsidRPr="005A3902">
        <w:rPr>
          <w:rFonts w:cs="Arial"/>
          <w:szCs w:val="20"/>
        </w:rPr>
        <w:t xml:space="preserve"> Versions (</w:t>
      </w:r>
      <w:r w:rsidR="00504D88">
        <w:rPr>
          <w:rFonts w:cs="Arial"/>
          <w:szCs w:val="20"/>
        </w:rPr>
        <w:t>PMS</w:t>
      </w:r>
      <w:r w:rsidR="007F0DA1" w:rsidRPr="005A3902">
        <w:rPr>
          <w:rFonts w:cs="Arial"/>
          <w:szCs w:val="20"/>
        </w:rPr>
        <w:t xml:space="preserve"> and CMYK)</w:t>
      </w:r>
      <w:r w:rsidRPr="005A3902">
        <w:rPr>
          <w:rFonts w:cs="Arial"/>
          <w:szCs w:val="20"/>
        </w:rPr>
        <w:t>.</w:t>
      </w:r>
      <w:r w:rsidR="007F0DA1" w:rsidRPr="005A3902">
        <w:rPr>
          <w:rFonts w:cs="Arial"/>
          <w:szCs w:val="20"/>
        </w:rPr>
        <w:t xml:space="preserve"> Display the used </w:t>
      </w:r>
      <w:r w:rsidR="00510F1B">
        <w:rPr>
          <w:rFonts w:cs="Arial"/>
          <w:szCs w:val="20"/>
        </w:rPr>
        <w:t>colour</w:t>
      </w:r>
      <w:r w:rsidR="007F0DA1" w:rsidRPr="005A3902">
        <w:rPr>
          <w:rFonts w:cs="Arial"/>
          <w:szCs w:val="20"/>
        </w:rPr>
        <w:t xml:space="preserve"> swatches in a </w:t>
      </w:r>
      <w:r w:rsidR="00504D88">
        <w:rPr>
          <w:rFonts w:cs="Arial"/>
          <w:szCs w:val="20"/>
        </w:rPr>
        <w:t>colour chart.</w:t>
      </w:r>
    </w:p>
    <w:p w14:paraId="1CB8F737" w14:textId="77777777" w:rsidR="000E643F" w:rsidRDefault="000E643F" w:rsidP="00CE6B36">
      <w:pPr>
        <w:rPr>
          <w:rFonts w:cs="Arial"/>
          <w:b/>
          <w:bCs/>
          <w:sz w:val="28"/>
          <w:szCs w:val="28"/>
        </w:rPr>
      </w:pPr>
    </w:p>
    <w:p w14:paraId="12A1DA8F" w14:textId="77777777" w:rsidR="001E709A" w:rsidRDefault="001E709A">
      <w:pPr>
        <w:spacing w:after="200" w:line="276" w:lineRule="auto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br w:type="page"/>
      </w:r>
    </w:p>
    <w:p w14:paraId="3E9B58C8" w14:textId="65B6031A" w:rsidR="00447A93" w:rsidRPr="00EA5133" w:rsidRDefault="00447A93" w:rsidP="00CE6B36">
      <w:r w:rsidRPr="005A3902">
        <w:rPr>
          <w:rFonts w:cs="Arial"/>
          <w:b/>
          <w:bCs/>
          <w:sz w:val="28"/>
          <w:szCs w:val="28"/>
        </w:rPr>
        <w:lastRenderedPageBreak/>
        <w:t xml:space="preserve">Task 2: </w:t>
      </w:r>
      <w:r w:rsidR="002254E8" w:rsidRPr="005A3902">
        <w:rPr>
          <w:rFonts w:cs="Arial"/>
          <w:b/>
          <w:bCs/>
          <w:sz w:val="28"/>
          <w:szCs w:val="28"/>
        </w:rPr>
        <w:t>Letterhead and Business Card</w:t>
      </w:r>
      <w:r w:rsidRPr="00EA5133">
        <w:t xml:space="preserve"> </w:t>
      </w:r>
    </w:p>
    <w:p w14:paraId="559EF23D" w14:textId="77777777" w:rsidR="00447A93" w:rsidRPr="00EA5133" w:rsidRDefault="00447A93" w:rsidP="00CE6B36"/>
    <w:p w14:paraId="21A9F21D" w14:textId="3DD9B9B5" w:rsidR="002254E8" w:rsidRPr="005A3902" w:rsidRDefault="002254E8" w:rsidP="002254E8">
      <w:r w:rsidRPr="005A3902">
        <w:t>Required elements</w:t>
      </w:r>
      <w:r w:rsidR="00D03706" w:rsidRPr="005A3902">
        <w:t xml:space="preserve"> fo</w:t>
      </w:r>
      <w:r w:rsidR="004C4B6F" w:rsidRPr="005A3902">
        <w:t>r both – letterhead and business card</w:t>
      </w:r>
      <w:r w:rsidRPr="005A3902">
        <w:t>:</w:t>
      </w:r>
    </w:p>
    <w:p w14:paraId="5D0A5196" w14:textId="77777777" w:rsidR="004C4B6F" w:rsidRPr="005A3902" w:rsidRDefault="004C4B6F" w:rsidP="004C4B6F">
      <w:pPr>
        <w:widowControl w:val="0"/>
        <w:autoSpaceDE w:val="0"/>
        <w:autoSpaceDN w:val="0"/>
        <w:adjustRightInd w:val="0"/>
      </w:pPr>
    </w:p>
    <w:p w14:paraId="619A0591" w14:textId="77777777" w:rsidR="004C4B6F" w:rsidRPr="005A3902" w:rsidRDefault="002254E8" w:rsidP="004C4B6F">
      <w:pPr>
        <w:widowControl w:val="0"/>
        <w:autoSpaceDE w:val="0"/>
        <w:autoSpaceDN w:val="0"/>
        <w:adjustRightInd w:val="0"/>
      </w:pPr>
      <w:r w:rsidRPr="005A3902">
        <w:t xml:space="preserve">Given text: </w:t>
      </w:r>
    </w:p>
    <w:p w14:paraId="34EB59B2" w14:textId="77777777" w:rsidR="004C4B6F" w:rsidRPr="005A3902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18"/>
          <w:szCs w:val="18"/>
        </w:rPr>
      </w:pPr>
      <w:proofErr w:type="spellStart"/>
      <w:r w:rsidRPr="005A3902">
        <w:rPr>
          <w:rFonts w:ascii="Times New Roman" w:hAnsi="Times New Roman" w:cs="Times New Roman"/>
          <w:sz w:val="18"/>
          <w:szCs w:val="18"/>
        </w:rPr>
        <w:t>Stiftung</w:t>
      </w:r>
      <w:proofErr w:type="spellEnd"/>
      <w:r w:rsidRPr="005A390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A3902">
        <w:rPr>
          <w:rFonts w:ascii="Times New Roman" w:hAnsi="Times New Roman" w:cs="Times New Roman"/>
          <w:sz w:val="18"/>
          <w:szCs w:val="18"/>
        </w:rPr>
        <w:t>Werkstattmuseum</w:t>
      </w:r>
      <w:proofErr w:type="spellEnd"/>
      <w:r w:rsidRPr="005A390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A3902">
        <w:rPr>
          <w:rFonts w:ascii="Times New Roman" w:hAnsi="Times New Roman" w:cs="Times New Roman"/>
          <w:sz w:val="18"/>
          <w:szCs w:val="18"/>
        </w:rPr>
        <w:t>für</w:t>
      </w:r>
      <w:proofErr w:type="spellEnd"/>
      <w:r w:rsidRPr="005A3902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A3902">
        <w:rPr>
          <w:rFonts w:ascii="Times New Roman" w:hAnsi="Times New Roman" w:cs="Times New Roman"/>
          <w:sz w:val="18"/>
          <w:szCs w:val="18"/>
        </w:rPr>
        <w:t>Druckkunst</w:t>
      </w:r>
      <w:proofErr w:type="spellEnd"/>
    </w:p>
    <w:p w14:paraId="0762AAF4" w14:textId="326FBEDF" w:rsidR="00A57DC6" w:rsidRPr="005A3902" w:rsidRDefault="00A57DC6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18"/>
          <w:szCs w:val="18"/>
        </w:rPr>
      </w:pPr>
      <w:proofErr w:type="spellStart"/>
      <w:r w:rsidRPr="005A3902">
        <w:rPr>
          <w:rFonts w:ascii="Times New Roman" w:hAnsi="Times New Roman" w:cs="Times New Roman"/>
          <w:sz w:val="18"/>
          <w:szCs w:val="18"/>
        </w:rPr>
        <w:t>Nonnenstraße</w:t>
      </w:r>
      <w:proofErr w:type="spellEnd"/>
      <w:r w:rsidRPr="005A3902">
        <w:rPr>
          <w:rFonts w:ascii="Times New Roman" w:hAnsi="Times New Roman" w:cs="Times New Roman"/>
          <w:sz w:val="18"/>
          <w:szCs w:val="18"/>
        </w:rPr>
        <w:t xml:space="preserve"> 38</w:t>
      </w:r>
    </w:p>
    <w:p w14:paraId="43DCDA9B" w14:textId="472DB161" w:rsidR="004C4B6F" w:rsidRPr="005A3902" w:rsidRDefault="00A57DC6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18"/>
          <w:szCs w:val="18"/>
        </w:rPr>
      </w:pPr>
      <w:r w:rsidRPr="005A3902">
        <w:rPr>
          <w:rFonts w:ascii="Times New Roman" w:hAnsi="Times New Roman" w:cs="Times New Roman"/>
          <w:sz w:val="18"/>
          <w:szCs w:val="18"/>
        </w:rPr>
        <w:t>D-</w:t>
      </w:r>
      <w:r w:rsidR="004C4B6F" w:rsidRPr="005A3902">
        <w:rPr>
          <w:rFonts w:ascii="Times New Roman" w:hAnsi="Times New Roman" w:cs="Times New Roman"/>
          <w:sz w:val="18"/>
          <w:szCs w:val="18"/>
        </w:rPr>
        <w:t>04229 Leipzig</w:t>
      </w:r>
    </w:p>
    <w:p w14:paraId="2600B51B" w14:textId="6CD47925" w:rsidR="004C4B6F" w:rsidRPr="005A3902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</w:rPr>
      </w:pPr>
      <w:r w:rsidRPr="005A3902">
        <w:rPr>
          <w:rFonts w:ascii="Times New Roman" w:hAnsi="Times New Roman" w:cs="Times New Roman"/>
          <w:szCs w:val="20"/>
        </w:rPr>
        <w:t>Tel. +49 341 / 231 62-0</w:t>
      </w:r>
    </w:p>
    <w:p w14:paraId="0430A3E1" w14:textId="77777777" w:rsidR="004C4B6F" w:rsidRPr="005A3902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</w:rPr>
      </w:pPr>
      <w:r w:rsidRPr="005A3902">
        <w:rPr>
          <w:rFonts w:ascii="Times New Roman" w:hAnsi="Times New Roman" w:cs="Times New Roman"/>
          <w:szCs w:val="20"/>
        </w:rPr>
        <w:t>Fax +49 341 / 231 62-10</w:t>
      </w:r>
    </w:p>
    <w:p w14:paraId="590BA4C3" w14:textId="77777777" w:rsidR="004C4B6F" w:rsidRPr="005A3902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</w:rPr>
      </w:pPr>
      <w:r w:rsidRPr="005A3902">
        <w:rPr>
          <w:rFonts w:ascii="Times New Roman" w:hAnsi="Times New Roman" w:cs="Times New Roman"/>
          <w:szCs w:val="20"/>
        </w:rPr>
        <w:t>info@druckkunst-museum.de</w:t>
      </w:r>
    </w:p>
    <w:p w14:paraId="3E6390EE" w14:textId="77777777" w:rsidR="00A57DC6" w:rsidRPr="005A3902" w:rsidRDefault="00A57DC6" w:rsidP="00A57DC6">
      <w:pPr>
        <w:widowControl w:val="0"/>
        <w:autoSpaceDE w:val="0"/>
        <w:autoSpaceDN w:val="0"/>
        <w:adjustRightInd w:val="0"/>
      </w:pPr>
      <w:r w:rsidRPr="005A3902">
        <w:rPr>
          <w:rFonts w:ascii="Times New Roman" w:hAnsi="Times New Roman" w:cs="Times New Roman"/>
          <w:sz w:val="18"/>
          <w:szCs w:val="18"/>
        </w:rPr>
        <w:t>www.druckkunst-museum.de</w:t>
      </w:r>
    </w:p>
    <w:p w14:paraId="2FE34F3D" w14:textId="77777777" w:rsidR="00A57DC6" w:rsidRPr="005A3902" w:rsidRDefault="00A57DC6" w:rsidP="002254E8">
      <w:pPr>
        <w:rPr>
          <w:rFonts w:ascii="Times New Roman" w:hAnsi="Times New Roman" w:cs="Times New Roman"/>
          <w:szCs w:val="20"/>
        </w:rPr>
      </w:pPr>
    </w:p>
    <w:p w14:paraId="7135C82D" w14:textId="5D9664FE" w:rsidR="002254E8" w:rsidRPr="005A3902" w:rsidRDefault="002254E8" w:rsidP="002254E8">
      <w:r w:rsidRPr="005A3902">
        <w:t>Logo</w:t>
      </w:r>
      <w:r w:rsidR="00B04CCA">
        <w:t>:</w:t>
      </w:r>
      <w:r w:rsidR="004C4B6F" w:rsidRPr="005A3902">
        <w:t xml:space="preserve"> </w:t>
      </w:r>
      <w:r w:rsidR="00B04CCA">
        <w:t xml:space="preserve"> German version</w:t>
      </w:r>
      <w:r w:rsidR="00EF736F">
        <w:t xml:space="preserve"> only</w:t>
      </w:r>
    </w:p>
    <w:p w14:paraId="3FA6C2DA" w14:textId="77777777" w:rsidR="004C4B6F" w:rsidRPr="005A3902" w:rsidRDefault="004C4B6F" w:rsidP="002254E8"/>
    <w:p w14:paraId="374D4CB3" w14:textId="17273A74" w:rsidR="002254E8" w:rsidRPr="005A3902" w:rsidRDefault="002254E8" w:rsidP="002254E8">
      <w:r w:rsidRPr="005A3902">
        <w:t xml:space="preserve">Font: The museum owns the font family </w:t>
      </w:r>
      <w:proofErr w:type="spellStart"/>
      <w:r w:rsidRPr="005A3902">
        <w:t>Kristall</w:t>
      </w:r>
      <w:proofErr w:type="spellEnd"/>
      <w:r w:rsidRPr="005A3902">
        <w:t xml:space="preserve"> </w:t>
      </w:r>
      <w:proofErr w:type="spellStart"/>
      <w:r w:rsidRPr="005A3902">
        <w:t>Grotesk</w:t>
      </w:r>
      <w:proofErr w:type="spellEnd"/>
      <w:r w:rsidRPr="005A3902">
        <w:t xml:space="preserve">. This font family </w:t>
      </w:r>
      <w:r w:rsidR="004C4B6F" w:rsidRPr="005A3902">
        <w:t xml:space="preserve">must </w:t>
      </w:r>
      <w:r w:rsidRPr="005A3902">
        <w:t xml:space="preserve">be used for the entire </w:t>
      </w:r>
      <w:r w:rsidR="005F4436" w:rsidRPr="005A3902">
        <w:t xml:space="preserve">“given </w:t>
      </w:r>
      <w:r w:rsidRPr="005A3902">
        <w:t>text</w:t>
      </w:r>
      <w:r w:rsidR="005F4436" w:rsidRPr="005A3902">
        <w:t>”</w:t>
      </w:r>
      <w:r w:rsidRPr="005A3902">
        <w:t xml:space="preserve"> on the letterhead and business card. </w:t>
      </w:r>
    </w:p>
    <w:p w14:paraId="18A67A97" w14:textId="77777777" w:rsidR="00263883" w:rsidRDefault="00263883" w:rsidP="002254E8"/>
    <w:p w14:paraId="6FBA222E" w14:textId="77777777" w:rsidR="002254E8" w:rsidRPr="005A3902" w:rsidRDefault="002254E8" w:rsidP="002254E8"/>
    <w:p w14:paraId="2944D673" w14:textId="583C679A" w:rsidR="004C4B6F" w:rsidRPr="005A3902" w:rsidRDefault="004C4B6F" w:rsidP="004C4B6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</w:rPr>
      </w:pPr>
      <w:r w:rsidRPr="005A3902">
        <w:rPr>
          <w:rFonts w:cs="Arial"/>
          <w:b/>
          <w:bCs/>
          <w:szCs w:val="20"/>
        </w:rPr>
        <w:t>Technical specifications LETTERHEAD:</w:t>
      </w:r>
    </w:p>
    <w:p w14:paraId="50E3D15E" w14:textId="073911FD" w:rsidR="004C4B6F" w:rsidRPr="005A3902" w:rsidRDefault="00510F1B" w:rsidP="004C4B6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>
        <w:rPr>
          <w:rFonts w:cs="Arial"/>
          <w:szCs w:val="20"/>
        </w:rPr>
        <w:t>Colour</w:t>
      </w:r>
      <w:r w:rsidR="004C4B6F" w:rsidRPr="005A3902">
        <w:rPr>
          <w:rFonts w:cs="Arial"/>
          <w:szCs w:val="20"/>
        </w:rPr>
        <w:t xml:space="preserve">s: CMYK </w:t>
      </w:r>
    </w:p>
    <w:p w14:paraId="1CD3E0C5" w14:textId="77777777" w:rsidR="00A57DC6" w:rsidRPr="005A3902" w:rsidRDefault="00A57DC6" w:rsidP="00A57DC6">
      <w:r w:rsidRPr="005A3902">
        <w:t>Trim size; A4 (297 X 210 mm)</w:t>
      </w:r>
    </w:p>
    <w:p w14:paraId="4EE3E9F3" w14:textId="07170F17" w:rsidR="004C4B6F" w:rsidRPr="005A3902" w:rsidRDefault="004C4B6F" w:rsidP="004C4B6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5A3902">
        <w:rPr>
          <w:rFonts w:cs="Arial"/>
          <w:szCs w:val="20"/>
        </w:rPr>
        <w:t>Printing: offset printing</w:t>
      </w:r>
    </w:p>
    <w:p w14:paraId="70284ACD" w14:textId="519A73E5" w:rsidR="00F91A57" w:rsidRPr="005A3902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5A3902">
        <w:rPr>
          <w:rFonts w:cs="Arial"/>
          <w:szCs w:val="20"/>
        </w:rPr>
        <w:t>Bleed: 3 mm</w:t>
      </w:r>
    </w:p>
    <w:p w14:paraId="47B4ED0C" w14:textId="3373CF1C" w:rsidR="00F91A57" w:rsidRPr="005A3902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5A3902">
        <w:rPr>
          <w:rFonts w:cs="Arial"/>
          <w:szCs w:val="20"/>
        </w:rPr>
        <w:t xml:space="preserve">ICC profile: </w:t>
      </w:r>
      <w:r w:rsidR="001C00CF" w:rsidRPr="005A3902">
        <w:rPr>
          <w:rFonts w:cs="Arial"/>
          <w:szCs w:val="20"/>
        </w:rPr>
        <w:t>PSO_Uncoated_ISO12647_eci.icc</w:t>
      </w:r>
    </w:p>
    <w:p w14:paraId="4D236F71" w14:textId="10EE4450" w:rsidR="00F91A57" w:rsidRPr="005A3902" w:rsidRDefault="002634A2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5A3902">
        <w:rPr>
          <w:rFonts w:cs="Arial"/>
          <w:szCs w:val="20"/>
        </w:rPr>
        <w:t xml:space="preserve">Greyscale and </w:t>
      </w:r>
      <w:r w:rsidR="00510F1B">
        <w:rPr>
          <w:rFonts w:cs="Arial"/>
          <w:szCs w:val="20"/>
        </w:rPr>
        <w:t>colour</w:t>
      </w:r>
      <w:r w:rsidR="00F91A57" w:rsidRPr="005A3902">
        <w:rPr>
          <w:rFonts w:cs="Arial"/>
          <w:szCs w:val="20"/>
        </w:rPr>
        <w:t xml:space="preserve"> images resolution: </w:t>
      </w:r>
      <w:r w:rsidR="00041FC5" w:rsidRPr="005A3902">
        <w:rPr>
          <w:rFonts w:cs="Arial"/>
          <w:szCs w:val="20"/>
        </w:rPr>
        <w:t xml:space="preserve">Only </w:t>
      </w:r>
      <w:proofErr w:type="spellStart"/>
      <w:r w:rsidR="00041FC5" w:rsidRPr="005A3902">
        <w:rPr>
          <w:rFonts w:cs="Arial"/>
          <w:szCs w:val="20"/>
        </w:rPr>
        <w:t>vectorized</w:t>
      </w:r>
      <w:proofErr w:type="spellEnd"/>
      <w:r w:rsidR="00121C3A" w:rsidRPr="005A3902">
        <w:rPr>
          <w:rFonts w:cs="Arial"/>
          <w:szCs w:val="20"/>
        </w:rPr>
        <w:t xml:space="preserve"> images are allowed for the letterhead</w:t>
      </w:r>
    </w:p>
    <w:p w14:paraId="3046F830" w14:textId="77777777" w:rsidR="00A57DC6" w:rsidRPr="005A3902" w:rsidRDefault="00A57DC6" w:rsidP="002254E8"/>
    <w:p w14:paraId="3D879751" w14:textId="3D69E633" w:rsidR="00D03706" w:rsidRPr="005A3902" w:rsidRDefault="00D03706" w:rsidP="00D037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</w:rPr>
      </w:pPr>
      <w:r w:rsidRPr="005A3902">
        <w:rPr>
          <w:rFonts w:cs="Arial"/>
          <w:b/>
          <w:bCs/>
          <w:szCs w:val="20"/>
        </w:rPr>
        <w:t>Technical specifications Business Card:</w:t>
      </w:r>
    </w:p>
    <w:p w14:paraId="7629F8F4" w14:textId="1FBF5EC5" w:rsidR="00731CAE" w:rsidRDefault="002254E8" w:rsidP="002254E8">
      <w:r w:rsidRPr="005A3902">
        <w:t>Trim size busines</w:t>
      </w:r>
      <w:r w:rsidR="00D03706" w:rsidRPr="005A3902">
        <w:t>s card: 85 x 55 or 55 x 85 mm</w:t>
      </w:r>
    </w:p>
    <w:p w14:paraId="071FCA5F" w14:textId="26ED9085" w:rsidR="00EF736F" w:rsidRPr="005A3902" w:rsidRDefault="00D65436" w:rsidP="002254E8">
      <w:r>
        <w:t>Design: B</w:t>
      </w:r>
      <w:r w:rsidR="00EF736F">
        <w:t>oth side</w:t>
      </w:r>
      <w:r>
        <w:t xml:space="preserve"> (front and back)</w:t>
      </w:r>
    </w:p>
    <w:p w14:paraId="7F31E4B1" w14:textId="1B76EEE9" w:rsidR="002254E8" w:rsidRPr="005A3902" w:rsidRDefault="00A845BA" w:rsidP="002254E8">
      <w:r w:rsidRPr="005A3902">
        <w:t>Printing</w:t>
      </w:r>
      <w:r w:rsidR="00D03706" w:rsidRPr="005A3902">
        <w:t>:</w:t>
      </w:r>
      <w:r w:rsidRPr="005A3902">
        <w:t xml:space="preserve"> </w:t>
      </w:r>
      <w:r w:rsidR="002254E8" w:rsidRPr="005A3902">
        <w:t>Letterpress</w:t>
      </w:r>
    </w:p>
    <w:p w14:paraId="4DBFE97F" w14:textId="1A1C85A6" w:rsidR="00447A93" w:rsidRPr="005A3902" w:rsidRDefault="00510F1B" w:rsidP="002254E8">
      <w:r>
        <w:t>Colour</w:t>
      </w:r>
      <w:r w:rsidR="002634A2" w:rsidRPr="005A3902">
        <w:t>s</w:t>
      </w:r>
      <w:r w:rsidR="002254E8" w:rsidRPr="005A3902">
        <w:t>: 2</w:t>
      </w:r>
      <w:r w:rsidR="00D03706" w:rsidRPr="005A3902">
        <w:t xml:space="preserve"> spot </w:t>
      </w:r>
      <w:r>
        <w:t>colour</w:t>
      </w:r>
      <w:r w:rsidR="00D03706" w:rsidRPr="005A3902">
        <w:t>s</w:t>
      </w:r>
    </w:p>
    <w:p w14:paraId="1A4B3B95" w14:textId="77777777" w:rsidR="00F91A57" w:rsidRPr="005A3902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5A3902">
        <w:rPr>
          <w:rFonts w:cs="Arial"/>
          <w:szCs w:val="20"/>
        </w:rPr>
        <w:t>Bleed: 3 mm</w:t>
      </w:r>
    </w:p>
    <w:p w14:paraId="40C2D7B7" w14:textId="77777777" w:rsidR="00DF412B" w:rsidRPr="005A3902" w:rsidRDefault="00DF412B" w:rsidP="00DF412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5A3902">
        <w:rPr>
          <w:rFonts w:cs="Arial"/>
          <w:szCs w:val="20"/>
        </w:rPr>
        <w:t>Trapping: 0.5 points</w:t>
      </w:r>
    </w:p>
    <w:p w14:paraId="5339794D" w14:textId="533FE2AE" w:rsidR="00F91A57" w:rsidRPr="005A3902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5A3902">
        <w:rPr>
          <w:rFonts w:cs="Arial"/>
          <w:szCs w:val="20"/>
        </w:rPr>
        <w:t xml:space="preserve">ICC profile: </w:t>
      </w:r>
      <w:r w:rsidR="001C00CF" w:rsidRPr="005A3902">
        <w:rPr>
          <w:rFonts w:cs="Arial"/>
          <w:szCs w:val="20"/>
        </w:rPr>
        <w:t>PSO_Uncoated_ISO12647_eci.icc</w:t>
      </w:r>
    </w:p>
    <w:p w14:paraId="5EEF6553" w14:textId="384650DB" w:rsidR="00F91A57" w:rsidRPr="005A3902" w:rsidRDefault="00A845BA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5A3902">
        <w:rPr>
          <w:rFonts w:cs="Arial"/>
          <w:szCs w:val="20"/>
        </w:rPr>
        <w:t xml:space="preserve">Bitmap, grayscale and </w:t>
      </w:r>
      <w:r w:rsidR="00510F1B">
        <w:rPr>
          <w:rFonts w:cs="Arial"/>
          <w:szCs w:val="20"/>
        </w:rPr>
        <w:t>colour</w:t>
      </w:r>
      <w:r w:rsidR="00F91A57" w:rsidRPr="005A3902">
        <w:rPr>
          <w:rFonts w:cs="Arial"/>
          <w:szCs w:val="20"/>
        </w:rPr>
        <w:t xml:space="preserve"> image resolution: </w:t>
      </w:r>
      <w:r w:rsidR="00041FC5" w:rsidRPr="005A3902">
        <w:rPr>
          <w:rFonts w:cs="Arial"/>
          <w:szCs w:val="20"/>
        </w:rPr>
        <w:t xml:space="preserve">Only </w:t>
      </w:r>
      <w:proofErr w:type="spellStart"/>
      <w:r w:rsidR="00041FC5" w:rsidRPr="005A3902">
        <w:rPr>
          <w:rFonts w:cs="Arial"/>
          <w:szCs w:val="20"/>
        </w:rPr>
        <w:t>vectorized</w:t>
      </w:r>
      <w:proofErr w:type="spellEnd"/>
      <w:r w:rsidR="00121C3A" w:rsidRPr="005A3902">
        <w:rPr>
          <w:rFonts w:cs="Arial"/>
          <w:szCs w:val="20"/>
        </w:rPr>
        <w:t xml:space="preserve"> images are allowed for the Business Card</w:t>
      </w:r>
    </w:p>
    <w:p w14:paraId="3A4A4EE8" w14:textId="77777777" w:rsidR="003371B5" w:rsidRPr="005A3902" w:rsidRDefault="003371B5" w:rsidP="00CE6B36">
      <w:pPr>
        <w:rPr>
          <w:rFonts w:cs="Arial"/>
          <w:szCs w:val="20"/>
        </w:rPr>
      </w:pPr>
    </w:p>
    <w:p w14:paraId="566D9716" w14:textId="77777777" w:rsidR="00447A93" w:rsidRPr="00EA5133" w:rsidRDefault="00447A93" w:rsidP="00CE6B36"/>
    <w:p w14:paraId="17F50E5B" w14:textId="77777777" w:rsidR="00F91A57" w:rsidRPr="005A3902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</w:rPr>
      </w:pPr>
      <w:r w:rsidRPr="005A3902">
        <w:rPr>
          <w:rFonts w:cs="Arial"/>
          <w:b/>
          <w:bCs/>
          <w:szCs w:val="20"/>
        </w:rPr>
        <w:t>You must deliver:</w:t>
      </w:r>
    </w:p>
    <w:p w14:paraId="2F3474A1" w14:textId="7ED0EF50" w:rsidR="00F91A57" w:rsidRPr="005A3902" w:rsidRDefault="00C015C8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</w:rPr>
      </w:pPr>
      <w:r w:rsidRPr="005A3902">
        <w:rPr>
          <w:rFonts w:cs="Arial"/>
          <w:szCs w:val="20"/>
        </w:rPr>
        <w:t>1 Letterhead</w:t>
      </w:r>
      <w:r w:rsidR="00F91A57" w:rsidRPr="005A3902">
        <w:rPr>
          <w:rFonts w:cs="Arial"/>
          <w:szCs w:val="20"/>
        </w:rPr>
        <w:t xml:space="preserve"> final composite PDF/X-</w:t>
      </w:r>
      <w:r w:rsidR="002634A2" w:rsidRPr="005A3902">
        <w:rPr>
          <w:rFonts w:cs="Arial"/>
          <w:szCs w:val="20"/>
        </w:rPr>
        <w:t>3:2002</w:t>
      </w:r>
      <w:r w:rsidR="00F91A57" w:rsidRPr="005A3902">
        <w:rPr>
          <w:rFonts w:cs="Arial"/>
          <w:szCs w:val="20"/>
        </w:rPr>
        <w:t xml:space="preserve"> file (including bleed, crop marks and specified output profile)</w:t>
      </w:r>
    </w:p>
    <w:p w14:paraId="29676C6B" w14:textId="6AD1AC6C" w:rsidR="00C015C8" w:rsidRPr="005A3902" w:rsidRDefault="00C015C8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</w:rPr>
      </w:pPr>
      <w:r w:rsidRPr="005A3902">
        <w:rPr>
          <w:rFonts w:cs="Arial"/>
          <w:szCs w:val="20"/>
        </w:rPr>
        <w:t xml:space="preserve">1 Business Card final composite </w:t>
      </w:r>
      <w:r w:rsidR="002634A2" w:rsidRPr="005A3902">
        <w:rPr>
          <w:rFonts w:cs="Arial"/>
          <w:szCs w:val="20"/>
        </w:rPr>
        <w:t xml:space="preserve">PDF/X-3:2002 </w:t>
      </w:r>
      <w:r w:rsidRPr="005A3902">
        <w:rPr>
          <w:rFonts w:cs="Arial"/>
          <w:szCs w:val="20"/>
        </w:rPr>
        <w:t>file (including bleed, crop marks and specified output profile)</w:t>
      </w:r>
    </w:p>
    <w:p w14:paraId="168F0D1E" w14:textId="04968934" w:rsidR="00F2525A" w:rsidRDefault="00F2525A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</w:rPr>
      </w:pPr>
      <w:r>
        <w:rPr>
          <w:rFonts w:cs="Arial"/>
          <w:szCs w:val="20"/>
        </w:rPr>
        <w:t>The letterhead and business card trimmed and mounted onto a single presentation board.</w:t>
      </w:r>
    </w:p>
    <w:p w14:paraId="6BD4C166" w14:textId="03AA5641" w:rsidR="001E6D78" w:rsidRDefault="0052221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</w:rPr>
      </w:pPr>
      <w:r>
        <w:rPr>
          <w:rFonts w:cs="Arial"/>
          <w:szCs w:val="20"/>
        </w:rPr>
        <w:t xml:space="preserve">1 A4 </w:t>
      </w:r>
      <w:r w:rsidR="001E6D78" w:rsidRPr="003E0FE3">
        <w:rPr>
          <w:rFonts w:cs="Arial"/>
          <w:szCs w:val="20"/>
        </w:rPr>
        <w:t xml:space="preserve">printout of your </w:t>
      </w:r>
      <w:r>
        <w:rPr>
          <w:rFonts w:cs="Arial"/>
          <w:szCs w:val="20"/>
        </w:rPr>
        <w:t>Business Card (front and back)</w:t>
      </w:r>
      <w:r w:rsidR="001E6D78" w:rsidRPr="003E0FE3">
        <w:rPr>
          <w:rFonts w:cs="Arial"/>
          <w:szCs w:val="20"/>
        </w:rPr>
        <w:t xml:space="preserve"> </w:t>
      </w:r>
      <w:r w:rsidR="001E6D78">
        <w:rPr>
          <w:rFonts w:cs="Arial"/>
          <w:szCs w:val="20"/>
        </w:rPr>
        <w:t>with ONLY crop marks and bleed marks</w:t>
      </w:r>
    </w:p>
    <w:p w14:paraId="03F54DE2" w14:textId="033094ED" w:rsidR="00522219" w:rsidRPr="005A3902" w:rsidRDefault="0052221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</w:rPr>
      </w:pPr>
      <w:r>
        <w:rPr>
          <w:rFonts w:cs="Arial"/>
          <w:szCs w:val="20"/>
        </w:rPr>
        <w:t xml:space="preserve">1 A3 </w:t>
      </w:r>
      <w:r w:rsidRPr="003E0FE3">
        <w:rPr>
          <w:rFonts w:cs="Arial"/>
          <w:szCs w:val="20"/>
        </w:rPr>
        <w:t xml:space="preserve">printout of your </w:t>
      </w:r>
      <w:r>
        <w:rPr>
          <w:rFonts w:cs="Arial"/>
          <w:szCs w:val="20"/>
        </w:rPr>
        <w:t>Letterhead with ONLY crop marks and bleed marks</w:t>
      </w:r>
    </w:p>
    <w:p w14:paraId="5464B9AF" w14:textId="6DE8F350" w:rsidR="00812176" w:rsidRPr="005A3902" w:rsidRDefault="00812176" w:rsidP="00812176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</w:rPr>
      </w:pPr>
      <w:r w:rsidRPr="005A3902">
        <w:rPr>
          <w:rFonts w:cs="Arial"/>
          <w:szCs w:val="20"/>
        </w:rPr>
        <w:t xml:space="preserve">2 final </w:t>
      </w:r>
      <w:r w:rsidR="002634A2" w:rsidRPr="005A3902">
        <w:rPr>
          <w:rFonts w:cs="Arial"/>
          <w:szCs w:val="20"/>
        </w:rPr>
        <w:t>folders</w:t>
      </w:r>
      <w:r w:rsidRPr="005A3902">
        <w:rPr>
          <w:rFonts w:cs="Arial"/>
          <w:szCs w:val="20"/>
        </w:rPr>
        <w:t xml:space="preserve"> for archiving and printing (including PDF, native files, </w:t>
      </w:r>
      <w:r w:rsidR="002634A2" w:rsidRPr="005A3902">
        <w:rPr>
          <w:rFonts w:cs="Arial"/>
          <w:szCs w:val="20"/>
        </w:rPr>
        <w:t>fonts,)</w:t>
      </w:r>
    </w:p>
    <w:p w14:paraId="4549FAB0" w14:textId="13E26799" w:rsidR="00447A93" w:rsidRPr="005A3902" w:rsidRDefault="00447A93" w:rsidP="00A31AC5">
      <w:pPr>
        <w:widowControl w:val="0"/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left="720"/>
        <w:rPr>
          <w:rFonts w:cs="Arial"/>
          <w:szCs w:val="20"/>
        </w:rPr>
      </w:pPr>
    </w:p>
    <w:p w14:paraId="54744DA7" w14:textId="77777777" w:rsidR="00F91A57" w:rsidRPr="00EA5133" w:rsidRDefault="00F91A57" w:rsidP="00CE6B36"/>
    <w:p w14:paraId="61A644BB" w14:textId="77777777" w:rsidR="00A32574" w:rsidRPr="005A3902" w:rsidRDefault="00A32574">
      <w:pPr>
        <w:spacing w:after="200" w:line="276" w:lineRule="auto"/>
        <w:rPr>
          <w:rFonts w:cs="Arial"/>
          <w:b/>
          <w:bCs/>
          <w:sz w:val="28"/>
          <w:szCs w:val="28"/>
        </w:rPr>
      </w:pPr>
      <w:r w:rsidRPr="005A3902">
        <w:rPr>
          <w:rFonts w:cs="Arial"/>
          <w:b/>
          <w:bCs/>
          <w:sz w:val="28"/>
          <w:szCs w:val="28"/>
        </w:rPr>
        <w:br w:type="page"/>
      </w:r>
    </w:p>
    <w:p w14:paraId="322D6997" w14:textId="3744B37B" w:rsidR="00E90506" w:rsidRPr="00EA5133" w:rsidRDefault="00E90506" w:rsidP="00E90506">
      <w:r w:rsidRPr="005A3902">
        <w:rPr>
          <w:rFonts w:cs="Arial"/>
          <w:b/>
          <w:bCs/>
          <w:sz w:val="28"/>
          <w:szCs w:val="28"/>
        </w:rPr>
        <w:lastRenderedPageBreak/>
        <w:t>Task 3: Entry Ticket</w:t>
      </w:r>
      <w:r w:rsidRPr="00EA5133">
        <w:t xml:space="preserve"> </w:t>
      </w:r>
    </w:p>
    <w:p w14:paraId="37C5F7FD" w14:textId="77777777" w:rsidR="00B45946" w:rsidRPr="00EA5133" w:rsidRDefault="00B45946" w:rsidP="00E90506"/>
    <w:p w14:paraId="40C77FB9" w14:textId="2FB4C734" w:rsidR="00B45946" w:rsidRPr="00EA5133" w:rsidRDefault="00B45946">
      <w:r w:rsidRPr="005A3902">
        <w:rPr>
          <w:rFonts w:cs="Arial"/>
          <w:szCs w:val="20"/>
        </w:rPr>
        <w:t xml:space="preserve">Create a one </w:t>
      </w:r>
      <w:r w:rsidR="00510F1B">
        <w:rPr>
          <w:rFonts w:cs="Arial"/>
          <w:szCs w:val="20"/>
        </w:rPr>
        <w:t>colour</w:t>
      </w:r>
      <w:r w:rsidRPr="005A3902">
        <w:rPr>
          <w:rFonts w:cs="Arial"/>
          <w:szCs w:val="20"/>
        </w:rPr>
        <w:t>, one-sided entry ticket to be given at the entrance to al</w:t>
      </w:r>
      <w:r w:rsidR="00E11010" w:rsidRPr="005A3902">
        <w:rPr>
          <w:rFonts w:cs="Arial"/>
          <w:szCs w:val="20"/>
        </w:rPr>
        <w:t>l</w:t>
      </w:r>
      <w:r w:rsidRPr="005A3902">
        <w:rPr>
          <w:rFonts w:cs="Arial"/>
          <w:szCs w:val="20"/>
        </w:rPr>
        <w:t xml:space="preserve"> visitors. The client would like to show a consistent design </w:t>
      </w:r>
      <w:r w:rsidR="00E11010" w:rsidRPr="005A3902">
        <w:rPr>
          <w:rFonts w:cs="Arial"/>
          <w:szCs w:val="20"/>
        </w:rPr>
        <w:t>throughout</w:t>
      </w:r>
      <w:r w:rsidRPr="005A3902">
        <w:rPr>
          <w:rFonts w:cs="Arial"/>
          <w:szCs w:val="20"/>
        </w:rPr>
        <w:t xml:space="preserve"> </w:t>
      </w:r>
      <w:r w:rsidR="00E11010" w:rsidRPr="005A3902">
        <w:rPr>
          <w:rFonts w:cs="Arial"/>
          <w:szCs w:val="20"/>
        </w:rPr>
        <w:t>all</w:t>
      </w:r>
      <w:r w:rsidRPr="005A3902">
        <w:rPr>
          <w:rFonts w:cs="Arial"/>
          <w:szCs w:val="20"/>
        </w:rPr>
        <w:t xml:space="preserve"> documents. Tradition and modernity are important</w:t>
      </w:r>
      <w:r w:rsidR="00D65436">
        <w:rPr>
          <w:rFonts w:cs="Arial"/>
          <w:szCs w:val="20"/>
        </w:rPr>
        <w:t xml:space="preserve">. </w:t>
      </w:r>
      <w:r w:rsidR="00F2525A">
        <w:rPr>
          <w:rFonts w:cs="Arial"/>
          <w:szCs w:val="20"/>
        </w:rPr>
        <w:t>The given serial number needs to be included in part 1 and part 2 of the ticket.</w:t>
      </w:r>
    </w:p>
    <w:p w14:paraId="55069597" w14:textId="77777777" w:rsidR="00E90506" w:rsidRPr="00EA5133" w:rsidRDefault="00E90506" w:rsidP="00CE6B36"/>
    <w:p w14:paraId="1D33AD8C" w14:textId="04B4BA88" w:rsidR="005B138D" w:rsidRPr="005A3902" w:rsidRDefault="005B138D" w:rsidP="005B138D">
      <w:pPr>
        <w:rPr>
          <w:b/>
          <w:szCs w:val="20"/>
        </w:rPr>
      </w:pPr>
      <w:r w:rsidRPr="005A3902">
        <w:rPr>
          <w:b/>
          <w:szCs w:val="20"/>
        </w:rPr>
        <w:t xml:space="preserve">Required elements </w:t>
      </w:r>
    </w:p>
    <w:p w14:paraId="2464B6C5" w14:textId="77777777" w:rsidR="005B138D" w:rsidRPr="005A3902" w:rsidRDefault="005B138D" w:rsidP="005B138D"/>
    <w:p w14:paraId="524FA610" w14:textId="454AE9A9" w:rsidR="00292AA9" w:rsidRPr="005A3902" w:rsidRDefault="005B138D" w:rsidP="005B138D">
      <w:pPr>
        <w:widowControl w:val="0"/>
        <w:autoSpaceDE w:val="0"/>
        <w:autoSpaceDN w:val="0"/>
        <w:adjustRightInd w:val="0"/>
      </w:pPr>
      <w:r w:rsidRPr="005A3902">
        <w:t xml:space="preserve">Given </w:t>
      </w:r>
      <w:proofErr w:type="gramStart"/>
      <w:r w:rsidRPr="005A3902">
        <w:t>text</w:t>
      </w:r>
      <w:r w:rsidR="00D65436">
        <w:t xml:space="preserve"> </w:t>
      </w:r>
      <w:r w:rsidR="004C4D2C">
        <w:t>:</w:t>
      </w:r>
      <w:proofErr w:type="gramEnd"/>
      <w:r w:rsidR="00D65436" w:rsidRPr="005A3902">
        <w:t xml:space="preserve"> </w:t>
      </w:r>
    </w:p>
    <w:p w14:paraId="5E28342F" w14:textId="77777777" w:rsidR="00A32574" w:rsidRPr="005A3902" w:rsidRDefault="00A32574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</w:rPr>
      </w:pPr>
      <w:r w:rsidRPr="005A3902">
        <w:rPr>
          <w:rFonts w:ascii="Times New Roman" w:hAnsi="Times New Roman" w:cs="Times New Roman"/>
          <w:sz w:val="22"/>
        </w:rPr>
        <w:t>Between technology and art</w:t>
      </w:r>
    </w:p>
    <w:p w14:paraId="4766D474" w14:textId="77777777" w:rsidR="00A32574" w:rsidRPr="005A3902" w:rsidRDefault="00A32574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</w:rPr>
      </w:pPr>
      <w:r w:rsidRPr="005A3902">
        <w:rPr>
          <w:rFonts w:ascii="Times New Roman" w:hAnsi="Times New Roman" w:cs="Times New Roman"/>
          <w:sz w:val="22"/>
        </w:rPr>
        <w:t>Experience type casting, type setting</w:t>
      </w:r>
    </w:p>
    <w:p w14:paraId="329F9617" w14:textId="59798E8F" w:rsidR="00124C60" w:rsidRPr="005A3902" w:rsidRDefault="00A32574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</w:rPr>
      </w:pPr>
      <w:proofErr w:type="gramStart"/>
      <w:r w:rsidRPr="005A3902">
        <w:rPr>
          <w:rFonts w:ascii="Times New Roman" w:hAnsi="Times New Roman" w:cs="Times New Roman"/>
          <w:sz w:val="22"/>
        </w:rPr>
        <w:t>and</w:t>
      </w:r>
      <w:proofErr w:type="gramEnd"/>
      <w:r w:rsidRPr="005A3902">
        <w:rPr>
          <w:rFonts w:ascii="Times New Roman" w:hAnsi="Times New Roman" w:cs="Times New Roman"/>
          <w:sz w:val="22"/>
        </w:rPr>
        <w:t xml:space="preserve"> printing processes in a working museum</w:t>
      </w:r>
    </w:p>
    <w:p w14:paraId="7D0CF0D0" w14:textId="77777777" w:rsidR="00124C60" w:rsidRPr="005A3902" w:rsidRDefault="00124C60" w:rsidP="00124C6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</w:rPr>
      </w:pPr>
      <w:proofErr w:type="spellStart"/>
      <w:r w:rsidRPr="005A3902">
        <w:rPr>
          <w:rFonts w:ascii="Times New Roman" w:hAnsi="Times New Roman" w:cs="Times New Roman"/>
          <w:szCs w:val="20"/>
        </w:rPr>
        <w:t>Nonnenstrasse</w:t>
      </w:r>
      <w:proofErr w:type="spellEnd"/>
      <w:r w:rsidRPr="005A3902">
        <w:rPr>
          <w:rFonts w:ascii="Times New Roman" w:hAnsi="Times New Roman" w:cs="Times New Roman"/>
          <w:szCs w:val="20"/>
        </w:rPr>
        <w:t xml:space="preserve"> 38, D- 04229 Leipzig</w:t>
      </w:r>
    </w:p>
    <w:p w14:paraId="747F5C96" w14:textId="77777777" w:rsidR="00124C60" w:rsidRPr="005A3902" w:rsidRDefault="00124C60" w:rsidP="00124C6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</w:rPr>
      </w:pPr>
      <w:r w:rsidRPr="005A3902">
        <w:rPr>
          <w:rFonts w:ascii="Times New Roman" w:hAnsi="Times New Roman" w:cs="Times New Roman"/>
          <w:szCs w:val="20"/>
        </w:rPr>
        <w:t>Phone +49 (0) 341-231 62 0</w:t>
      </w:r>
    </w:p>
    <w:p w14:paraId="550FDE9A" w14:textId="77777777" w:rsidR="00124C60" w:rsidRPr="005A3902" w:rsidRDefault="00124C60" w:rsidP="00124C6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</w:rPr>
      </w:pPr>
      <w:r w:rsidRPr="005A3902">
        <w:rPr>
          <w:rFonts w:ascii="Times New Roman" w:hAnsi="Times New Roman" w:cs="Times New Roman"/>
          <w:szCs w:val="20"/>
        </w:rPr>
        <w:t>www.druckkunst-museum.de</w:t>
      </w:r>
    </w:p>
    <w:p w14:paraId="16CEC1C4" w14:textId="7521A631" w:rsidR="00A32574" w:rsidRDefault="00124C60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</w:rPr>
      </w:pPr>
      <w:r w:rsidRPr="005A3902">
        <w:rPr>
          <w:rFonts w:ascii="Times New Roman" w:hAnsi="Times New Roman" w:cs="Times New Roman"/>
          <w:szCs w:val="20"/>
        </w:rPr>
        <w:t>Mon</w:t>
      </w:r>
      <w:r w:rsidR="00EA5133">
        <w:rPr>
          <w:rFonts w:ascii="Times New Roman" w:hAnsi="Times New Roman" w:cs="Times New Roman"/>
          <w:szCs w:val="20"/>
        </w:rPr>
        <w:t xml:space="preserve"> </w:t>
      </w:r>
      <w:r w:rsidRPr="005A3902">
        <w:rPr>
          <w:rFonts w:ascii="Times New Roman" w:hAnsi="Times New Roman" w:cs="Times New Roman"/>
          <w:szCs w:val="20"/>
        </w:rPr>
        <w:t>- Fri 10 -17, Sun 11 -17, closed Saturday</w:t>
      </w:r>
    </w:p>
    <w:p w14:paraId="0058DAF1" w14:textId="77777777" w:rsidR="00B166BD" w:rsidRDefault="00B166BD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</w:rPr>
      </w:pPr>
    </w:p>
    <w:p w14:paraId="6BD40F8A" w14:textId="4E1B94E6" w:rsidR="00B166BD" w:rsidRPr="005A3902" w:rsidRDefault="00B166BD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Cs w:val="20"/>
        </w:rPr>
        <w:t xml:space="preserve">Serial number </w:t>
      </w:r>
      <w:proofErr w:type="gramStart"/>
      <w:r>
        <w:rPr>
          <w:rFonts w:ascii="Times New Roman" w:hAnsi="Times New Roman" w:cs="Times New Roman"/>
          <w:szCs w:val="20"/>
        </w:rPr>
        <w:t>use :</w:t>
      </w:r>
      <w:proofErr w:type="gramEnd"/>
      <w:r>
        <w:rPr>
          <w:rFonts w:ascii="Times New Roman" w:hAnsi="Times New Roman" w:cs="Times New Roman"/>
          <w:szCs w:val="20"/>
        </w:rPr>
        <w:t xml:space="preserve"> 247398</w:t>
      </w:r>
    </w:p>
    <w:p w14:paraId="14EC3766" w14:textId="77777777" w:rsidR="00A32574" w:rsidRPr="005A3902" w:rsidRDefault="00A32574" w:rsidP="00A32574">
      <w:pPr>
        <w:widowControl w:val="0"/>
        <w:autoSpaceDE w:val="0"/>
        <w:autoSpaceDN w:val="0"/>
        <w:adjustRightInd w:val="0"/>
      </w:pPr>
    </w:p>
    <w:p w14:paraId="5B27D558" w14:textId="2FE5548E" w:rsidR="004C4D2C" w:rsidRDefault="005B138D" w:rsidP="005B138D">
      <w:r w:rsidRPr="005A3902">
        <w:t>Logo</w:t>
      </w:r>
      <w:r w:rsidR="004C4D2C">
        <w:t>:</w:t>
      </w:r>
      <w:r w:rsidR="00B45946" w:rsidRPr="005A3902">
        <w:t xml:space="preserve"> English version</w:t>
      </w:r>
      <w:r w:rsidR="00FA6E82" w:rsidRPr="005A3902">
        <w:t xml:space="preserve"> </w:t>
      </w:r>
      <w:r w:rsidR="004C4D2C">
        <w:t xml:space="preserve">only (1 </w:t>
      </w:r>
      <w:r w:rsidR="00F2525A">
        <w:t>PMS</w:t>
      </w:r>
      <w:r w:rsidR="004C4D2C">
        <w:t xml:space="preserve"> colour)</w:t>
      </w:r>
    </w:p>
    <w:p w14:paraId="632B0D5F" w14:textId="0F880DB5" w:rsidR="005430DA" w:rsidRPr="005A3902" w:rsidRDefault="004C4D2C" w:rsidP="005B138D">
      <w:r>
        <w:t>Design: Single side</w:t>
      </w:r>
      <w:r w:rsidR="00F2525A">
        <w:t>d</w:t>
      </w:r>
    </w:p>
    <w:p w14:paraId="30469B3D" w14:textId="59B93A13" w:rsidR="00362398" w:rsidRDefault="00362398" w:rsidP="005B138D">
      <w:r w:rsidRPr="005A3902">
        <w:t>Font: no specification</w:t>
      </w:r>
    </w:p>
    <w:p w14:paraId="37801853" w14:textId="3755FFE2" w:rsidR="000E276C" w:rsidRPr="005A3902" w:rsidRDefault="00107523" w:rsidP="005B138D">
      <w:r>
        <w:t>Serial number</w:t>
      </w:r>
      <w:r w:rsidR="006F01C5">
        <w:t xml:space="preserve">: </w:t>
      </w:r>
      <w:r w:rsidR="00F2525A">
        <w:t>To be on both</w:t>
      </w:r>
      <w:r w:rsidR="006F01C5">
        <w:t xml:space="preserve"> part</w:t>
      </w:r>
      <w:r w:rsidR="00BB5003">
        <w:t>s</w:t>
      </w:r>
      <w:r w:rsidR="006F01C5">
        <w:t xml:space="preserve"> of the ticket </w:t>
      </w:r>
      <w:r>
        <w:t>(on part 1 and part 2)</w:t>
      </w:r>
      <w:r w:rsidR="00B166BD">
        <w:t xml:space="preserve"> </w:t>
      </w:r>
    </w:p>
    <w:p w14:paraId="6673AC53" w14:textId="77777777" w:rsidR="00A32574" w:rsidRPr="005A3902" w:rsidRDefault="00A32574" w:rsidP="005B138D"/>
    <w:p w14:paraId="437073C2" w14:textId="77777777" w:rsidR="006F01C5" w:rsidRDefault="00124C60" w:rsidP="005B138D">
      <w:r w:rsidRPr="005A3902">
        <w:t>QR-Code</w:t>
      </w:r>
      <w:r w:rsidR="00A32574" w:rsidRPr="005A3902">
        <w:t xml:space="preserve">: </w:t>
      </w:r>
    </w:p>
    <w:p w14:paraId="785917BE" w14:textId="4927638D" w:rsidR="00B37A05" w:rsidRPr="005A3902" w:rsidRDefault="00B45946" w:rsidP="005B138D">
      <w:proofErr w:type="gramStart"/>
      <w:r w:rsidRPr="005A3902">
        <w:t>minimum</w:t>
      </w:r>
      <w:proofErr w:type="gramEnd"/>
      <w:r w:rsidRPr="005A3902">
        <w:t xml:space="preserve"> size: 20 x 20 mm</w:t>
      </w:r>
      <w:r w:rsidR="00476437" w:rsidRPr="005A3902">
        <w:t xml:space="preserve">, must be 100% </w:t>
      </w:r>
      <w:r w:rsidR="00B37A05" w:rsidRPr="005A3902">
        <w:t xml:space="preserve"> </w:t>
      </w:r>
      <w:r w:rsidR="00510F1B">
        <w:t>colour</w:t>
      </w:r>
      <w:r w:rsidR="00FA6E82" w:rsidRPr="005A3902">
        <w:tab/>
      </w:r>
      <w:r w:rsidR="00FA6E82" w:rsidRPr="005A3902">
        <w:tab/>
      </w:r>
    </w:p>
    <w:p w14:paraId="53908E98" w14:textId="0722FF7A" w:rsidR="00FA6E82" w:rsidRPr="005A3902" w:rsidRDefault="00FA6E82">
      <w:proofErr w:type="spellStart"/>
      <w:r w:rsidRPr="005A3902">
        <w:t>Flie</w:t>
      </w:r>
      <w:proofErr w:type="spellEnd"/>
      <w:r w:rsidRPr="005A3902">
        <w:t>: druckkunst.</w:t>
      </w:r>
      <w:r w:rsidR="00DB44DF" w:rsidRPr="005A3902">
        <w:t>png</w:t>
      </w:r>
    </w:p>
    <w:p w14:paraId="6D5DE619" w14:textId="08F9B341" w:rsidR="00A32574" w:rsidRPr="005A3902" w:rsidRDefault="00A32574" w:rsidP="005B138D">
      <w:r w:rsidRPr="00263883">
        <w:rPr>
          <w:noProof/>
          <w:lang w:val="en-AU" w:eastAsia="en-AU"/>
        </w:rPr>
        <w:drawing>
          <wp:inline distT="0" distB="0" distL="0" distR="0" wp14:anchorId="18295D44" wp14:editId="46988F15">
            <wp:extent cx="675640" cy="675640"/>
            <wp:effectExtent l="0" t="0" r="10160" b="1016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77" cy="675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1ABF6" w14:textId="77777777" w:rsidR="00A32574" w:rsidRPr="005A3902" w:rsidRDefault="00A32574" w:rsidP="005B138D"/>
    <w:p w14:paraId="6BA5FDFC" w14:textId="2438EEFF" w:rsidR="00362398" w:rsidRPr="005A3902" w:rsidRDefault="00362398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</w:rPr>
      </w:pPr>
      <w:r w:rsidRPr="005A3902">
        <w:rPr>
          <w:rFonts w:cs="Arial"/>
          <w:b/>
          <w:bCs/>
          <w:szCs w:val="20"/>
        </w:rPr>
        <w:t>Technical specifications:</w:t>
      </w:r>
    </w:p>
    <w:p w14:paraId="723FC0B5" w14:textId="77777777" w:rsidR="00362398" w:rsidRPr="005A3902" w:rsidRDefault="00362398" w:rsidP="00362398">
      <w:r w:rsidRPr="005A3902">
        <w:t>Printing: Letterpress</w:t>
      </w:r>
    </w:p>
    <w:p w14:paraId="25C9C5BD" w14:textId="58848A35" w:rsidR="00362398" w:rsidRPr="005A3902" w:rsidRDefault="002634A2" w:rsidP="00362398">
      <w:r w:rsidRPr="005A3902">
        <w:t>Colo</w:t>
      </w:r>
      <w:r w:rsidR="00510F1B">
        <w:t>u</w:t>
      </w:r>
      <w:r w:rsidRPr="005A3902">
        <w:t>rs</w:t>
      </w:r>
      <w:r w:rsidR="00362398" w:rsidRPr="005A3902">
        <w:t xml:space="preserve">: 1 </w:t>
      </w:r>
      <w:r w:rsidR="00BB5003">
        <w:t>PMS</w:t>
      </w:r>
      <w:r w:rsidR="00BB5003" w:rsidRPr="005A3902">
        <w:t xml:space="preserve"> </w:t>
      </w:r>
      <w:r w:rsidR="00510F1B">
        <w:t>colour</w:t>
      </w:r>
      <w:r w:rsidR="00362398" w:rsidRPr="005A3902">
        <w:t xml:space="preserve">. </w:t>
      </w:r>
      <w:r w:rsidR="00700A10" w:rsidRPr="00EA5133">
        <w:rPr>
          <w:rFonts w:eastAsia="Times New Roman" w:cs="Times New Roman"/>
        </w:rPr>
        <w:t>Use Pantone u</w:t>
      </w:r>
      <w:r w:rsidR="00362398" w:rsidRPr="00EA5133">
        <w:rPr>
          <w:rFonts w:eastAsia="Times New Roman" w:cs="Times New Roman"/>
        </w:rPr>
        <w:t>ncoated numbers</w:t>
      </w:r>
      <w:r w:rsidR="00BB5003">
        <w:rPr>
          <w:rFonts w:eastAsia="Times New Roman" w:cs="Times New Roman"/>
        </w:rPr>
        <w:t>.</w:t>
      </w:r>
    </w:p>
    <w:p w14:paraId="48B39E7B" w14:textId="0BAA5F17" w:rsidR="00362398" w:rsidRPr="005A3902" w:rsidRDefault="00A32574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5A3902">
        <w:rPr>
          <w:rFonts w:cs="Arial"/>
          <w:szCs w:val="20"/>
        </w:rPr>
        <w:t>Bleed: 3</w:t>
      </w:r>
      <w:r w:rsidR="00362398" w:rsidRPr="005A3902">
        <w:rPr>
          <w:rFonts w:cs="Arial"/>
          <w:szCs w:val="20"/>
        </w:rPr>
        <w:t xml:space="preserve"> mm</w:t>
      </w:r>
      <w:r w:rsidR="00B04CCA">
        <w:rPr>
          <w:rFonts w:cs="Arial"/>
          <w:szCs w:val="20"/>
        </w:rPr>
        <w:t xml:space="preserve"> if needed</w:t>
      </w:r>
    </w:p>
    <w:p w14:paraId="2DD39EB7" w14:textId="6FB6F4CF" w:rsidR="00362398" w:rsidRPr="005A3902" w:rsidRDefault="00362398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5A3902">
        <w:rPr>
          <w:rFonts w:cs="Arial"/>
          <w:szCs w:val="20"/>
        </w:rPr>
        <w:t xml:space="preserve">ICC profile: </w:t>
      </w:r>
      <w:r w:rsidR="001C00CF" w:rsidRPr="005A3902">
        <w:rPr>
          <w:rFonts w:cs="Arial"/>
          <w:szCs w:val="20"/>
        </w:rPr>
        <w:t>PSO_Uncoated_ISO12647_eci.icc</w:t>
      </w:r>
    </w:p>
    <w:p w14:paraId="6E7236AF" w14:textId="14D83F73" w:rsidR="00362398" w:rsidRPr="005A3902" w:rsidRDefault="00362398" w:rsidP="00362398">
      <w:r w:rsidRPr="005A3902">
        <w:t>Trim size: 150 x 60 mm</w:t>
      </w:r>
    </w:p>
    <w:p w14:paraId="64D07FD0" w14:textId="4C79C1D3" w:rsidR="005B138D" w:rsidRPr="005A3902" w:rsidRDefault="00BB5003" w:rsidP="005B138D">
      <w:r>
        <w:t>Perforation</w:t>
      </w:r>
      <w:r w:rsidR="005B138D" w:rsidRPr="005A3902">
        <w:t xml:space="preserve">: </w:t>
      </w:r>
      <w:r>
        <w:t xml:space="preserve">to be indicated with a </w:t>
      </w:r>
      <w:r w:rsidR="005B138D" w:rsidRPr="005A3902">
        <w:t xml:space="preserve">straight </w:t>
      </w:r>
      <w:r w:rsidR="00362398" w:rsidRPr="005A3902">
        <w:t xml:space="preserve">vertical </w:t>
      </w:r>
      <w:r w:rsidR="005B138D" w:rsidRPr="005A3902">
        <w:t xml:space="preserve">line </w:t>
      </w:r>
      <w:r w:rsidR="002227AA" w:rsidRPr="005A3902">
        <w:t>45 mm from the left</w:t>
      </w:r>
    </w:p>
    <w:p w14:paraId="11947CC2" w14:textId="25EF6CDB" w:rsidR="00476437" w:rsidRPr="005A3902" w:rsidRDefault="00BB5003" w:rsidP="0047643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>
        <w:rPr>
          <w:rFonts w:cs="Arial"/>
          <w:szCs w:val="20"/>
        </w:rPr>
        <w:t>I</w:t>
      </w:r>
      <w:r w:rsidR="00476437" w:rsidRPr="005A3902">
        <w:rPr>
          <w:rFonts w:cs="Arial"/>
          <w:szCs w:val="20"/>
        </w:rPr>
        <w:t xml:space="preserve">mages resolution: </w:t>
      </w:r>
      <w:r w:rsidR="00041FC5" w:rsidRPr="005A3902">
        <w:rPr>
          <w:rFonts w:cs="Arial"/>
          <w:szCs w:val="20"/>
        </w:rPr>
        <w:t xml:space="preserve">Only </w:t>
      </w:r>
      <w:proofErr w:type="spellStart"/>
      <w:r w:rsidR="00041FC5" w:rsidRPr="005A3902">
        <w:rPr>
          <w:rFonts w:cs="Arial"/>
          <w:szCs w:val="20"/>
        </w:rPr>
        <w:t>vectorized</w:t>
      </w:r>
      <w:proofErr w:type="spellEnd"/>
      <w:r w:rsidR="00142C5A" w:rsidRPr="005A3902">
        <w:rPr>
          <w:rFonts w:cs="Arial"/>
          <w:szCs w:val="20"/>
        </w:rPr>
        <w:t xml:space="preserve"> images are allowed for the Entry Ticket</w:t>
      </w:r>
    </w:p>
    <w:p w14:paraId="2C1BE08B" w14:textId="2C4B4411" w:rsidR="00362398" w:rsidRPr="005A3902" w:rsidRDefault="002227AA" w:rsidP="005B138D">
      <w:r w:rsidRPr="00263883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C2C76D" wp14:editId="657F6D62">
                <wp:simplePos x="0" y="0"/>
                <wp:positionH relativeFrom="column">
                  <wp:posOffset>0</wp:posOffset>
                </wp:positionH>
                <wp:positionV relativeFrom="paragraph">
                  <wp:posOffset>133350</wp:posOffset>
                </wp:positionV>
                <wp:extent cx="2921000" cy="1009650"/>
                <wp:effectExtent l="50800" t="25400" r="76200" b="107950"/>
                <wp:wrapThrough wrapText="bothSides">
                  <wp:wrapPolygon edited="0">
                    <wp:start x="-376" y="-543"/>
                    <wp:lineTo x="-376" y="23366"/>
                    <wp:lineTo x="21976" y="23366"/>
                    <wp:lineTo x="21976" y="-543"/>
                    <wp:lineTo x="-376" y="-543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A6F820" w14:textId="51381996" w:rsidR="00BB5003" w:rsidRDefault="00BB5003" w:rsidP="002227AA">
                            <w:r>
                              <w:rPr>
                                <w:lang w:val="en-US"/>
                              </w:rPr>
                              <w:t>45 mm ----&gt;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2" o:spid="_x0000_s1026" style="position:absolute;margin-left:0;margin-top:10.5pt;width:230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" fillcolor="#254163 [1636]" strokecolor="#4579b8 [3044]">
                <v:fill color2="#4477b6 [3012]" rotate="t" colors="0 #2c5d98;52429f #3c7bc7;1 #3a7ccb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21A6F820" w14:textId="51381996" w:rsidR="00BB5003" w:rsidRDefault="00BB5003" w:rsidP="002227AA">
                      <w:proofErr w:type="gramStart"/>
                      <w:r>
                        <w:rPr>
                          <w:lang w:val="en-US"/>
                        </w:rPr>
                        <w:t>45 mm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----&gt;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4481EC65" w14:textId="680192FC" w:rsidR="00362398" w:rsidRPr="005A3902" w:rsidRDefault="00107523" w:rsidP="005B138D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70B57A" wp14:editId="62A3F4E4">
                <wp:simplePos x="0" y="0"/>
                <wp:positionH relativeFrom="column">
                  <wp:posOffset>-863600</wp:posOffset>
                </wp:positionH>
                <wp:positionV relativeFrom="paragraph">
                  <wp:posOffset>48895</wp:posOffset>
                </wp:positionV>
                <wp:extent cx="571500" cy="228600"/>
                <wp:effectExtent l="0" t="0" r="0" b="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243CA7" w14:textId="0382CDD3" w:rsidR="00BB5003" w:rsidRPr="005A3902" w:rsidRDefault="00BB5003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5A3902">
                              <w:rPr>
                                <w:color w:val="FFFFFF" w:themeColor="background1"/>
                              </w:rPr>
                              <w:t>Par</w:t>
                            </w:r>
                            <w:r>
                              <w:rPr>
                                <w:color w:val="FFFFFF" w:themeColor="background1"/>
                              </w:rPr>
                              <w:t>t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margin-left:-68pt;margin-top:3.85pt;width:45pt;height:1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" filled="f" stroked="f">
                <v:textbox>
                  <w:txbxContent>
                    <w:p w14:paraId="29243CA7" w14:textId="0382CDD3" w:rsidR="00BB5003" w:rsidRPr="005A3902" w:rsidRDefault="00BB5003">
                      <w:pPr>
                        <w:rPr>
                          <w:color w:val="FFFFFF" w:themeColor="background1"/>
                        </w:rPr>
                      </w:pPr>
                      <w:r w:rsidRPr="005A3902">
                        <w:rPr>
                          <w:color w:val="FFFFFF" w:themeColor="background1"/>
                        </w:rPr>
                        <w:t>Par</w:t>
                      </w:r>
                      <w:r>
                        <w:rPr>
                          <w:color w:val="FFFFFF" w:themeColor="background1"/>
                        </w:rPr>
                        <w:t>t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74B204" wp14:editId="214749A0">
                <wp:simplePos x="0" y="0"/>
                <wp:positionH relativeFrom="column">
                  <wp:posOffset>-3022600</wp:posOffset>
                </wp:positionH>
                <wp:positionV relativeFrom="paragraph">
                  <wp:posOffset>48895</wp:posOffset>
                </wp:positionV>
                <wp:extent cx="571500" cy="228600"/>
                <wp:effectExtent l="0" t="0" r="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707D30" w14:textId="0B247B62" w:rsidR="00BB5003" w:rsidRPr="005A3902" w:rsidRDefault="00BB5003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5A3902">
                              <w:rPr>
                                <w:color w:val="FFFFFF" w:themeColor="background1"/>
                              </w:rPr>
                              <w:t>Part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9" o:spid="_x0000_s1028" type="#_x0000_t202" style="position:absolute;margin-left:-238pt;margin-top:3.85pt;width:45pt;height:1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" filled="f" stroked="f">
                <v:textbox>
                  <w:txbxContent>
                    <w:p w14:paraId="3B707D30" w14:textId="0B247B62" w:rsidR="00BB5003" w:rsidRPr="005A3902" w:rsidRDefault="00BB5003">
                      <w:pPr>
                        <w:rPr>
                          <w:color w:val="FFFFFF" w:themeColor="background1"/>
                        </w:rPr>
                      </w:pPr>
                      <w:r w:rsidRPr="005A3902">
                        <w:rPr>
                          <w:color w:val="FFFFFF" w:themeColor="background1"/>
                        </w:rPr>
                        <w:t>Part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227AA" w:rsidRPr="00263883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63914E" wp14:editId="487E4F6C">
                <wp:simplePos x="0" y="0"/>
                <wp:positionH relativeFrom="column">
                  <wp:posOffset>-2324100</wp:posOffset>
                </wp:positionH>
                <wp:positionV relativeFrom="paragraph">
                  <wp:posOffset>-1905</wp:posOffset>
                </wp:positionV>
                <wp:extent cx="0" cy="1009650"/>
                <wp:effectExtent l="50800" t="25400" r="76200" b="825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96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id="Straight Connector 4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82.95pt,-.1pt" to="-182.95pt,79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" strokecolor="white [3212]" strokeweight="2pt">
                <v:stroke dashstyle="3 1"/>
                <v:shadow on="t" opacity="24903f" mv:blur="40000f" origin=",.5" offset="0,20000emu"/>
              </v:line>
            </w:pict>
          </mc:Fallback>
        </mc:AlternateContent>
      </w:r>
    </w:p>
    <w:p w14:paraId="53AC94FC" w14:textId="77777777" w:rsidR="00E90506" w:rsidRPr="00EA5133" w:rsidRDefault="00E90506" w:rsidP="00CE6B36"/>
    <w:p w14:paraId="1EDC6B34" w14:textId="77777777" w:rsidR="00E90506" w:rsidRPr="00EA5133" w:rsidRDefault="00E90506" w:rsidP="00CE6B36"/>
    <w:p w14:paraId="090973B3" w14:textId="77777777" w:rsidR="00E90506" w:rsidRPr="00EA5133" w:rsidRDefault="00E90506" w:rsidP="00CE6B36"/>
    <w:p w14:paraId="4AA84A48" w14:textId="77777777" w:rsidR="00E90506" w:rsidRPr="00EA5133" w:rsidRDefault="00E90506" w:rsidP="00CE6B36"/>
    <w:p w14:paraId="35368519" w14:textId="77777777" w:rsidR="00E90506" w:rsidRPr="00EA5133" w:rsidRDefault="00E90506" w:rsidP="00CE6B36"/>
    <w:p w14:paraId="079CDADD" w14:textId="77777777" w:rsidR="00E90506" w:rsidRPr="00EA5133" w:rsidRDefault="00E90506" w:rsidP="00CE6B36"/>
    <w:p w14:paraId="27850E67" w14:textId="77777777" w:rsidR="00E90506" w:rsidRPr="00EA5133" w:rsidRDefault="00E90506" w:rsidP="00CE6B36"/>
    <w:p w14:paraId="51A1411C" w14:textId="77777777" w:rsidR="005430DA" w:rsidRPr="005A3902" w:rsidRDefault="005430DA" w:rsidP="005430D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</w:rPr>
      </w:pPr>
      <w:r w:rsidRPr="005A3902">
        <w:rPr>
          <w:rFonts w:cs="Arial"/>
          <w:b/>
          <w:bCs/>
          <w:szCs w:val="20"/>
        </w:rPr>
        <w:t>You must deliver:</w:t>
      </w:r>
    </w:p>
    <w:p w14:paraId="324BA052" w14:textId="29E7D239" w:rsidR="005430DA" w:rsidRPr="005A3902" w:rsidRDefault="005430DA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</w:rPr>
      </w:pPr>
      <w:r w:rsidRPr="005A3902">
        <w:rPr>
          <w:rFonts w:cs="Arial"/>
          <w:szCs w:val="20"/>
        </w:rPr>
        <w:t xml:space="preserve">1 final composite </w:t>
      </w:r>
      <w:r w:rsidR="001C00CF" w:rsidRPr="005A3902">
        <w:rPr>
          <w:rFonts w:cs="Arial"/>
          <w:szCs w:val="20"/>
        </w:rPr>
        <w:t>PDF/X-</w:t>
      </w:r>
      <w:r w:rsidR="000E276C">
        <w:rPr>
          <w:rFonts w:cs="Arial"/>
          <w:szCs w:val="20"/>
        </w:rPr>
        <w:t>4</w:t>
      </w:r>
      <w:r w:rsidR="001C00CF" w:rsidRPr="005A3902">
        <w:rPr>
          <w:rFonts w:cs="Arial"/>
          <w:szCs w:val="20"/>
        </w:rPr>
        <w:t>:20</w:t>
      </w:r>
      <w:r w:rsidR="000E276C">
        <w:rPr>
          <w:rFonts w:cs="Arial"/>
          <w:szCs w:val="20"/>
        </w:rPr>
        <w:t>10</w:t>
      </w:r>
      <w:r w:rsidR="001C00CF" w:rsidRPr="005A3902">
        <w:rPr>
          <w:rFonts w:cs="Arial"/>
          <w:szCs w:val="20"/>
        </w:rPr>
        <w:t xml:space="preserve"> </w:t>
      </w:r>
      <w:r w:rsidRPr="005A3902">
        <w:rPr>
          <w:rFonts w:cs="Arial"/>
          <w:szCs w:val="20"/>
        </w:rPr>
        <w:t>file (</w:t>
      </w:r>
      <w:r w:rsidR="00A53673" w:rsidRPr="00EA5133">
        <w:t xml:space="preserve">including: bleed, crop marks, </w:t>
      </w:r>
      <w:r w:rsidRPr="005A3902">
        <w:rPr>
          <w:rFonts w:cs="Arial"/>
          <w:szCs w:val="20"/>
        </w:rPr>
        <w:t>and specified output profile)</w:t>
      </w:r>
      <w:r w:rsidR="000E276C">
        <w:rPr>
          <w:rFonts w:cs="Arial"/>
          <w:szCs w:val="20"/>
        </w:rPr>
        <w:t xml:space="preserve">. The </w:t>
      </w:r>
      <w:r w:rsidR="00BB5003">
        <w:rPr>
          <w:rFonts w:cs="Arial"/>
          <w:szCs w:val="20"/>
        </w:rPr>
        <w:t>perforation</w:t>
      </w:r>
      <w:r w:rsidR="000E276C">
        <w:rPr>
          <w:rFonts w:cs="Arial"/>
          <w:szCs w:val="20"/>
        </w:rPr>
        <w:t xml:space="preserve"> and serial number must be placed on a separate </w:t>
      </w:r>
      <w:r w:rsidR="00107523">
        <w:rPr>
          <w:rFonts w:cs="Arial"/>
          <w:szCs w:val="20"/>
        </w:rPr>
        <w:t>layer in the PDF file.</w:t>
      </w:r>
    </w:p>
    <w:p w14:paraId="5F587BE9" w14:textId="3D78AFAC" w:rsidR="005430DA" w:rsidRDefault="005430DA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</w:rPr>
      </w:pPr>
      <w:r w:rsidRPr="005A3902">
        <w:rPr>
          <w:rFonts w:cs="Arial"/>
          <w:szCs w:val="20"/>
        </w:rPr>
        <w:t>1 printout of your composition trimmed and mounted on 1 A4 board to present your design.</w:t>
      </w:r>
    </w:p>
    <w:p w14:paraId="38EE6A5E" w14:textId="3A314F09" w:rsidR="00522219" w:rsidRPr="005A3902" w:rsidRDefault="0052221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</w:rPr>
      </w:pPr>
      <w:r>
        <w:rPr>
          <w:rFonts w:cs="Arial"/>
          <w:szCs w:val="20"/>
        </w:rPr>
        <w:t xml:space="preserve">1 A4 </w:t>
      </w:r>
      <w:r w:rsidRPr="003E0FE3">
        <w:rPr>
          <w:rFonts w:cs="Arial"/>
          <w:szCs w:val="20"/>
        </w:rPr>
        <w:t xml:space="preserve">printout of your </w:t>
      </w:r>
      <w:r>
        <w:rPr>
          <w:rFonts w:cs="Arial"/>
          <w:szCs w:val="20"/>
        </w:rPr>
        <w:t>Ticket with ONLY crop marks and bleed marks</w:t>
      </w:r>
    </w:p>
    <w:p w14:paraId="37874C4C" w14:textId="59F82097" w:rsidR="00E90506" w:rsidRPr="005A3902" w:rsidRDefault="00E11010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</w:rPr>
      </w:pPr>
      <w:r w:rsidRPr="005A3902">
        <w:rPr>
          <w:rFonts w:cs="Arial"/>
          <w:szCs w:val="20"/>
        </w:rPr>
        <w:t>1</w:t>
      </w:r>
      <w:r w:rsidR="005430DA" w:rsidRPr="005A3902">
        <w:rPr>
          <w:rFonts w:cs="Arial"/>
          <w:szCs w:val="20"/>
        </w:rPr>
        <w:t xml:space="preserve"> final folder for archiving and printing (including PDF, native files, font</w:t>
      </w:r>
      <w:r w:rsidR="00CD0E39" w:rsidRPr="005A3902">
        <w:rPr>
          <w:rFonts w:cs="Arial"/>
          <w:szCs w:val="20"/>
        </w:rPr>
        <w:t>s</w:t>
      </w:r>
      <w:r w:rsidR="005430DA" w:rsidRPr="005A3902">
        <w:rPr>
          <w:rFonts w:cs="Arial"/>
          <w:szCs w:val="20"/>
        </w:rPr>
        <w:t>)</w:t>
      </w:r>
    </w:p>
    <w:p w14:paraId="6334947B" w14:textId="77777777" w:rsidR="00E90506" w:rsidRPr="00EA5133" w:rsidRDefault="00E90506" w:rsidP="00CE6B36"/>
    <w:p w14:paraId="34074DB1" w14:textId="4AD5F3CA" w:rsidR="00E90506" w:rsidRPr="005A3902" w:rsidRDefault="00E90506" w:rsidP="00B45946">
      <w:pPr>
        <w:spacing w:after="200" w:line="276" w:lineRule="auto"/>
        <w:rPr>
          <w:rFonts w:cs="Arial"/>
          <w:b/>
          <w:bCs/>
          <w:sz w:val="28"/>
          <w:szCs w:val="28"/>
        </w:rPr>
      </w:pPr>
      <w:r w:rsidRPr="005A3902">
        <w:rPr>
          <w:rFonts w:cs="Arial"/>
          <w:b/>
          <w:bCs/>
          <w:sz w:val="28"/>
          <w:szCs w:val="28"/>
        </w:rPr>
        <w:lastRenderedPageBreak/>
        <w:t>Task 4: Shopping Bag</w:t>
      </w:r>
      <w:r w:rsidRPr="00EA5133">
        <w:t xml:space="preserve"> </w:t>
      </w:r>
    </w:p>
    <w:p w14:paraId="610D6E12" w14:textId="3AA1B49C" w:rsidR="00B554E4" w:rsidRPr="005A3902" w:rsidRDefault="00B554E4" w:rsidP="006D3605">
      <w:pPr>
        <w:rPr>
          <w:rFonts w:cs="Arial"/>
          <w:szCs w:val="20"/>
        </w:rPr>
      </w:pPr>
      <w:r w:rsidRPr="005A3902">
        <w:rPr>
          <w:rFonts w:cs="Arial"/>
          <w:szCs w:val="20"/>
        </w:rPr>
        <w:t>Create a</w:t>
      </w:r>
      <w:r w:rsidR="00102B53" w:rsidRPr="005A3902">
        <w:rPr>
          <w:rFonts w:cs="Arial"/>
          <w:szCs w:val="20"/>
        </w:rPr>
        <w:t xml:space="preserve"> </w:t>
      </w:r>
      <w:r w:rsidRPr="005A3902">
        <w:rPr>
          <w:rFonts w:cs="Arial"/>
          <w:szCs w:val="20"/>
        </w:rPr>
        <w:t xml:space="preserve">full </w:t>
      </w:r>
      <w:r w:rsidR="00510F1B">
        <w:rPr>
          <w:rFonts w:cs="Arial"/>
          <w:szCs w:val="20"/>
        </w:rPr>
        <w:t>colour</w:t>
      </w:r>
      <w:r w:rsidR="00E36990" w:rsidRPr="00EA5133">
        <w:t xml:space="preserve"> (CMYK)</w:t>
      </w:r>
      <w:r w:rsidRPr="005A3902">
        <w:rPr>
          <w:rFonts w:cs="Arial"/>
          <w:szCs w:val="20"/>
        </w:rPr>
        <w:t xml:space="preserve">, two-sided shopping bag </w:t>
      </w:r>
      <w:r w:rsidR="006D3605" w:rsidRPr="005A3902">
        <w:rPr>
          <w:rFonts w:cs="Arial"/>
          <w:szCs w:val="20"/>
        </w:rPr>
        <w:t>for t</w:t>
      </w:r>
      <w:r w:rsidRPr="005A3902">
        <w:rPr>
          <w:rFonts w:cs="Arial"/>
          <w:szCs w:val="20"/>
        </w:rPr>
        <w:t xml:space="preserve">he museum shop. </w:t>
      </w:r>
      <w:r w:rsidR="006D3605" w:rsidRPr="005A3902">
        <w:rPr>
          <w:rFonts w:cs="Arial"/>
          <w:szCs w:val="20"/>
        </w:rPr>
        <w:t>It’s a redesign of an existing bag therefor</w:t>
      </w:r>
      <w:r w:rsidR="00294763">
        <w:rPr>
          <w:rFonts w:cs="Arial"/>
          <w:szCs w:val="20"/>
        </w:rPr>
        <w:t>e</w:t>
      </w:r>
      <w:r w:rsidR="00C27E59">
        <w:rPr>
          <w:rFonts w:cs="Arial"/>
          <w:szCs w:val="20"/>
        </w:rPr>
        <w:t xml:space="preserve">, the size of the bag </w:t>
      </w:r>
      <w:r w:rsidR="006D3605" w:rsidRPr="005A3902">
        <w:rPr>
          <w:rFonts w:cs="Arial"/>
          <w:szCs w:val="20"/>
        </w:rPr>
        <w:t>and die cut</w:t>
      </w:r>
      <w:r w:rsidR="00C27E59">
        <w:rPr>
          <w:rFonts w:cs="Arial"/>
          <w:szCs w:val="20"/>
        </w:rPr>
        <w:t>s</w:t>
      </w:r>
      <w:r w:rsidR="006D3605" w:rsidRPr="005A3902">
        <w:rPr>
          <w:rFonts w:cs="Arial"/>
          <w:szCs w:val="20"/>
        </w:rPr>
        <w:t xml:space="preserve"> are given. Due to the many international visitors the German and the English </w:t>
      </w:r>
      <w:r w:rsidR="00BB5003" w:rsidRPr="001D2089">
        <w:rPr>
          <w:rFonts w:cs="Arial"/>
          <w:szCs w:val="20"/>
        </w:rPr>
        <w:t>Logo</w:t>
      </w:r>
      <w:r w:rsidR="00BB5003" w:rsidRPr="00EA5133">
        <w:rPr>
          <w:rFonts w:cs="Arial"/>
          <w:szCs w:val="20"/>
        </w:rPr>
        <w:t xml:space="preserve"> </w:t>
      </w:r>
      <w:r w:rsidR="006D3605" w:rsidRPr="005A3902">
        <w:rPr>
          <w:rFonts w:cs="Arial"/>
          <w:szCs w:val="20"/>
        </w:rPr>
        <w:t>version</w:t>
      </w:r>
      <w:r w:rsidR="00341765" w:rsidRPr="005A3902">
        <w:rPr>
          <w:rFonts w:cs="Arial"/>
          <w:szCs w:val="20"/>
        </w:rPr>
        <w:t xml:space="preserve"> </w:t>
      </w:r>
      <w:r w:rsidR="006D3605" w:rsidRPr="005A3902">
        <w:rPr>
          <w:rFonts w:cs="Arial"/>
          <w:szCs w:val="20"/>
        </w:rPr>
        <w:t>must be represented on the bag.</w:t>
      </w:r>
      <w:r w:rsidR="00E36990" w:rsidRPr="00EA5133">
        <w:t xml:space="preserve"> </w:t>
      </w:r>
      <w:r w:rsidR="00BB5003">
        <w:t>T</w:t>
      </w:r>
      <w:r w:rsidR="00C52EAA" w:rsidRPr="00EA5133">
        <w:t xml:space="preserve">he </w:t>
      </w:r>
      <w:r w:rsidR="00E36990" w:rsidRPr="00EA5133">
        <w:t xml:space="preserve">customer requires you to use a spot varnish on </w:t>
      </w:r>
      <w:r w:rsidR="00C52EAA" w:rsidRPr="00EA5133">
        <w:t>both versions of the</w:t>
      </w:r>
      <w:r w:rsidR="00E36990" w:rsidRPr="00EA5133">
        <w:t xml:space="preserve"> </w:t>
      </w:r>
      <w:r w:rsidR="00C52EAA" w:rsidRPr="00EA5133">
        <w:t>Logo</w:t>
      </w:r>
      <w:r w:rsidR="00E36990" w:rsidRPr="00EA5133">
        <w:t>.</w:t>
      </w:r>
    </w:p>
    <w:p w14:paraId="2FC2F4D2" w14:textId="77777777" w:rsidR="00B45946" w:rsidRPr="005A3902" w:rsidRDefault="00B45946" w:rsidP="00B45946"/>
    <w:p w14:paraId="0795ECC9" w14:textId="77777777" w:rsidR="00B45946" w:rsidRPr="005A3902" w:rsidRDefault="00B45946" w:rsidP="00B45946">
      <w:pPr>
        <w:rPr>
          <w:b/>
          <w:szCs w:val="20"/>
        </w:rPr>
      </w:pPr>
      <w:r w:rsidRPr="005A3902">
        <w:rPr>
          <w:b/>
          <w:szCs w:val="20"/>
        </w:rPr>
        <w:t xml:space="preserve">Required elements </w:t>
      </w:r>
    </w:p>
    <w:p w14:paraId="1DA99730" w14:textId="77777777" w:rsidR="00B45946" w:rsidRPr="005A3902" w:rsidRDefault="00B45946" w:rsidP="00B45946"/>
    <w:p w14:paraId="0E19E0CF" w14:textId="77777777" w:rsidR="00B45946" w:rsidRPr="005A3902" w:rsidRDefault="00B45946" w:rsidP="00B45946">
      <w:pPr>
        <w:widowControl w:val="0"/>
        <w:autoSpaceDE w:val="0"/>
        <w:autoSpaceDN w:val="0"/>
        <w:adjustRightInd w:val="0"/>
      </w:pPr>
      <w:r w:rsidRPr="005A3902">
        <w:t xml:space="preserve">Given text: </w:t>
      </w:r>
    </w:p>
    <w:p w14:paraId="08585430" w14:textId="77777777" w:rsidR="00B45946" w:rsidRPr="005A3902" w:rsidRDefault="00B45946" w:rsidP="00B4594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</w:rPr>
      </w:pPr>
      <w:r w:rsidRPr="005A3902">
        <w:rPr>
          <w:rFonts w:ascii="Times New Roman" w:hAnsi="Times New Roman" w:cs="Times New Roman"/>
          <w:szCs w:val="20"/>
        </w:rPr>
        <w:t>Between technology and art</w:t>
      </w:r>
    </w:p>
    <w:p w14:paraId="34FCF816" w14:textId="67C6422D" w:rsidR="00A41992" w:rsidRPr="005A3902" w:rsidRDefault="00A41992" w:rsidP="00B4594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</w:rPr>
      </w:pPr>
      <w:r w:rsidRPr="005A3902">
        <w:rPr>
          <w:rFonts w:ascii="Times New Roman" w:hAnsi="Times New Roman" w:cs="Times New Roman"/>
          <w:szCs w:val="20"/>
        </w:rPr>
        <w:t>www.druckkunst-museum.de</w:t>
      </w:r>
    </w:p>
    <w:p w14:paraId="085BC183" w14:textId="77777777" w:rsidR="00B45946" w:rsidRPr="005A3902" w:rsidRDefault="00B45946" w:rsidP="00B45946">
      <w:pPr>
        <w:widowControl w:val="0"/>
        <w:autoSpaceDE w:val="0"/>
        <w:autoSpaceDN w:val="0"/>
        <w:adjustRightInd w:val="0"/>
      </w:pPr>
    </w:p>
    <w:p w14:paraId="111BAF05" w14:textId="5AB0003B" w:rsidR="00B45946" w:rsidRPr="005A3902" w:rsidRDefault="00B45946" w:rsidP="00B45946">
      <w:r w:rsidRPr="005A3902">
        <w:t>Logo</w:t>
      </w:r>
      <w:r w:rsidR="00C27E59">
        <w:t xml:space="preserve">: Both </w:t>
      </w:r>
      <w:r w:rsidR="00E4223D" w:rsidRPr="005A3902">
        <w:t>English</w:t>
      </w:r>
      <w:r w:rsidR="00C27E59">
        <w:rPr>
          <w:b/>
        </w:rPr>
        <w:t xml:space="preserve"> and</w:t>
      </w:r>
      <w:r w:rsidR="00E4223D" w:rsidRPr="005A3902">
        <w:t xml:space="preserve"> German Version</w:t>
      </w:r>
      <w:r w:rsidR="00C52EAA" w:rsidRPr="005A3902">
        <w:t xml:space="preserve"> </w:t>
      </w:r>
      <w:r w:rsidR="00C27E59">
        <w:t>with</w:t>
      </w:r>
      <w:r w:rsidR="00F40D39" w:rsidRPr="005A3902">
        <w:t xml:space="preserve"> spot Varnish</w:t>
      </w:r>
    </w:p>
    <w:p w14:paraId="09F0D324" w14:textId="17F3A5FF" w:rsidR="00F40D39" w:rsidRPr="00EA5133" w:rsidRDefault="00C27E59" w:rsidP="00F40D39">
      <w:r>
        <w:t>The indication of the varnish m</w:t>
      </w:r>
      <w:r w:rsidR="00F40D39" w:rsidRPr="00EA5133">
        <w:t xml:space="preserve">ust be named </w:t>
      </w:r>
      <w:r>
        <w:t xml:space="preserve">as </w:t>
      </w:r>
      <w:r w:rsidR="00F40D39" w:rsidRPr="00EA5133">
        <w:t>“Varnish”, as a spot colour and it must be 100% black</w:t>
      </w:r>
    </w:p>
    <w:p w14:paraId="74841399" w14:textId="77777777" w:rsidR="00F40D39" w:rsidRPr="005A3902" w:rsidRDefault="00F40D39" w:rsidP="00B45946"/>
    <w:p w14:paraId="471A8C15" w14:textId="1F09B95A" w:rsidR="00C52EAA" w:rsidRPr="005A3902" w:rsidRDefault="00B45946" w:rsidP="00B45946">
      <w:r w:rsidRPr="005A3902">
        <w:t>Font: no specification</w:t>
      </w:r>
    </w:p>
    <w:p w14:paraId="607CEDC0" w14:textId="52220870" w:rsidR="00C52EAA" w:rsidRPr="005A3902" w:rsidRDefault="00C52EAA" w:rsidP="00B45946">
      <w:r w:rsidRPr="005A3902">
        <w:t>Image</w:t>
      </w:r>
      <w:r w:rsidR="00041F11" w:rsidRPr="005A3902">
        <w:t>s</w:t>
      </w:r>
      <w:r w:rsidRPr="00EA5133">
        <w:t xml:space="preserve">: </w:t>
      </w:r>
      <w:r w:rsidR="00C27E59">
        <w:t xml:space="preserve">Minimum 2 images must be </w:t>
      </w:r>
      <w:proofErr w:type="gramStart"/>
      <w:r w:rsidR="00C27E59">
        <w:t>used,</w:t>
      </w:r>
      <w:proofErr w:type="gramEnd"/>
      <w:r w:rsidR="00C27E59">
        <w:t xml:space="preserve"> y</w:t>
      </w:r>
      <w:r w:rsidR="00EA5133">
        <w:t>ou are</w:t>
      </w:r>
      <w:r w:rsidR="00B82E92" w:rsidRPr="00EA5133">
        <w:t xml:space="preserve"> free to use more.</w:t>
      </w:r>
      <w:r w:rsidR="00B82E92" w:rsidRPr="005A3902">
        <w:rPr>
          <w:rFonts w:ascii="Lucida Grande" w:hAnsi="Lucida Grande" w:cs="Lucida Grande"/>
          <w:color w:val="000000"/>
          <w:szCs w:val="20"/>
        </w:rPr>
        <w:t xml:space="preserve"> </w:t>
      </w:r>
    </w:p>
    <w:p w14:paraId="7A88CE49" w14:textId="77777777" w:rsidR="00E4223D" w:rsidRPr="005A3902" w:rsidRDefault="00E4223D" w:rsidP="00B45946"/>
    <w:p w14:paraId="01FCE14F" w14:textId="7EAAA07A" w:rsidR="00E4223D" w:rsidRPr="005A3902" w:rsidRDefault="00E4223D" w:rsidP="00B45946">
      <w:proofErr w:type="spellStart"/>
      <w:r w:rsidRPr="005A3902">
        <w:t>DieCut</w:t>
      </w:r>
      <w:proofErr w:type="spellEnd"/>
      <w:r w:rsidRPr="005A3902">
        <w:t xml:space="preserve"> </w:t>
      </w:r>
    </w:p>
    <w:p w14:paraId="6D5EC24C" w14:textId="0FD85443" w:rsidR="00E4223D" w:rsidRPr="005A3902" w:rsidRDefault="00BB5003" w:rsidP="00B45946">
      <w:r>
        <w:t>You must</w:t>
      </w:r>
      <w:r w:rsidR="00E4223D" w:rsidRPr="005A3902">
        <w:t xml:space="preserve"> use the given Die Cut “BAG_dieC</w:t>
      </w:r>
      <w:r w:rsidR="00C27E59">
        <w:t>U</w:t>
      </w:r>
      <w:r w:rsidR="00E4223D" w:rsidRPr="005A3902">
        <w:t xml:space="preserve">T.ai”. An example of the printed </w:t>
      </w:r>
      <w:r w:rsidR="00E4223D" w:rsidRPr="005A3902">
        <w:rPr>
          <w:rStyle w:val="hps"/>
          <w:rFonts w:eastAsia="Times New Roman" w:cs="Times New Roman"/>
        </w:rPr>
        <w:t>bag</w:t>
      </w:r>
      <w:r w:rsidR="00E4223D" w:rsidRPr="005A3902">
        <w:rPr>
          <w:rFonts w:eastAsia="Times New Roman" w:cs="Times New Roman"/>
        </w:rPr>
        <w:t xml:space="preserve"> </w:t>
      </w:r>
      <w:r w:rsidR="00E4223D" w:rsidRPr="005A3902">
        <w:rPr>
          <w:rStyle w:val="hps"/>
          <w:rFonts w:eastAsia="Times New Roman" w:cs="Times New Roman"/>
        </w:rPr>
        <w:t>will be given to</w:t>
      </w:r>
      <w:r w:rsidR="00E4223D" w:rsidRPr="005A3902">
        <w:rPr>
          <w:rFonts w:eastAsia="Times New Roman" w:cs="Times New Roman"/>
        </w:rPr>
        <w:t xml:space="preserve"> </w:t>
      </w:r>
      <w:r w:rsidR="00C52EAA" w:rsidRPr="005A3902">
        <w:rPr>
          <w:rStyle w:val="hps"/>
          <w:rFonts w:eastAsia="Times New Roman" w:cs="Times New Roman"/>
        </w:rPr>
        <w:t>each competitor</w:t>
      </w:r>
      <w:r w:rsidR="00E4223D" w:rsidRPr="005A3902">
        <w:rPr>
          <w:rStyle w:val="hps"/>
          <w:rFonts w:eastAsia="Times New Roman" w:cs="Times New Roman"/>
        </w:rPr>
        <w:t>.</w:t>
      </w:r>
    </w:p>
    <w:p w14:paraId="6536EFAF" w14:textId="77777777" w:rsidR="00B45946" w:rsidRPr="00EA5133" w:rsidRDefault="00B45946" w:rsidP="00B45946"/>
    <w:p w14:paraId="5D7C6AA1" w14:textId="77777777" w:rsidR="00E4223D" w:rsidRPr="005A3902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</w:rPr>
      </w:pPr>
      <w:r w:rsidRPr="005A3902">
        <w:rPr>
          <w:rFonts w:cs="Arial"/>
          <w:b/>
          <w:bCs/>
          <w:szCs w:val="20"/>
        </w:rPr>
        <w:t>Technical specifications:</w:t>
      </w:r>
    </w:p>
    <w:p w14:paraId="09139D26" w14:textId="1D2D0024" w:rsidR="00E4223D" w:rsidRPr="005A3902" w:rsidRDefault="00E4223D" w:rsidP="00E4223D">
      <w:r w:rsidRPr="005A3902">
        <w:t xml:space="preserve">Printing: </w:t>
      </w:r>
      <w:r w:rsidR="00C52EAA" w:rsidRPr="005A3902">
        <w:t>offset</w:t>
      </w:r>
    </w:p>
    <w:p w14:paraId="50807B8B" w14:textId="23EAD127" w:rsidR="00E4223D" w:rsidRPr="005A3902" w:rsidRDefault="00510F1B" w:rsidP="00E4223D">
      <w:r>
        <w:t>Colour</w:t>
      </w:r>
      <w:r w:rsidR="00E4223D" w:rsidRPr="005A3902">
        <w:t xml:space="preserve">: </w:t>
      </w:r>
      <w:r w:rsidR="00F40D39" w:rsidRPr="00EA5133">
        <w:t>CMYK + spot varnish</w:t>
      </w:r>
    </w:p>
    <w:p w14:paraId="6C105AEF" w14:textId="026694F8" w:rsidR="00E4223D" w:rsidRPr="005A3902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5A3902">
        <w:rPr>
          <w:rFonts w:cs="Arial"/>
          <w:szCs w:val="20"/>
        </w:rPr>
        <w:t>Bleed: 3 mm</w:t>
      </w:r>
    </w:p>
    <w:p w14:paraId="1831A71A" w14:textId="28B23387" w:rsidR="003371B5" w:rsidRPr="005A3902" w:rsidRDefault="003371B5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5A3902">
        <w:rPr>
          <w:rFonts w:cs="Arial"/>
          <w:szCs w:val="20"/>
        </w:rPr>
        <w:t>Trapping: 0.5 points</w:t>
      </w:r>
    </w:p>
    <w:p w14:paraId="4A7D820D" w14:textId="346DB2BB" w:rsidR="00E4223D" w:rsidRPr="005A3902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5A3902">
        <w:rPr>
          <w:rFonts w:cs="Arial"/>
          <w:szCs w:val="20"/>
        </w:rPr>
        <w:t>ICC profile</w:t>
      </w:r>
      <w:r w:rsidR="00F40D39" w:rsidRPr="005A3902">
        <w:rPr>
          <w:rFonts w:cs="Arial"/>
          <w:szCs w:val="20"/>
        </w:rPr>
        <w:t>s</w:t>
      </w:r>
      <w:r w:rsidRPr="005A3902">
        <w:rPr>
          <w:rFonts w:cs="Arial"/>
          <w:szCs w:val="20"/>
        </w:rPr>
        <w:t xml:space="preserve">: </w:t>
      </w:r>
      <w:r w:rsidR="001C00CF" w:rsidRPr="005A3902">
        <w:rPr>
          <w:rFonts w:cs="Arial"/>
          <w:szCs w:val="20"/>
        </w:rPr>
        <w:t>ISOcoated_v2_300_eci.icc</w:t>
      </w:r>
    </w:p>
    <w:p w14:paraId="47C7F788" w14:textId="2F04D1FC" w:rsidR="00E4223D" w:rsidRPr="005A3902" w:rsidRDefault="00E4223D" w:rsidP="00E4223D">
      <w:r w:rsidRPr="005A3902">
        <w:t xml:space="preserve">Trim size: </w:t>
      </w:r>
      <w:r w:rsidR="00A41992" w:rsidRPr="005A3902">
        <w:t xml:space="preserve">design on the given Die Cut. </w:t>
      </w:r>
    </w:p>
    <w:p w14:paraId="476424A0" w14:textId="616B78C5" w:rsidR="00F40D39" w:rsidRPr="00EA5133" w:rsidRDefault="00F40D39" w:rsidP="00F40D39">
      <w:r w:rsidRPr="00EA5133">
        <w:t xml:space="preserve">Greyscale and colour image resolution: 262 to 350 PPI </w:t>
      </w:r>
      <w:r w:rsidR="00BB5003">
        <w:t>at</w:t>
      </w:r>
      <w:r w:rsidR="00BB5003" w:rsidRPr="00EA5133">
        <w:t xml:space="preserve"> </w:t>
      </w:r>
      <w:r w:rsidRPr="00EA5133">
        <w:t xml:space="preserve">100% </w:t>
      </w:r>
      <w:r w:rsidR="0003499E">
        <w:t>in the design (Layout)</w:t>
      </w:r>
    </w:p>
    <w:p w14:paraId="1143E2D0" w14:textId="7861FAD7" w:rsidR="00F40D39" w:rsidRPr="00EA5133" w:rsidRDefault="00F40D39" w:rsidP="00E4223D">
      <w:r w:rsidRPr="00EA5133">
        <w:t>Bitmap image resolution: 800 to 1200 PPI</w:t>
      </w:r>
      <w:r w:rsidR="00E22E28" w:rsidRPr="00EA5133">
        <w:t xml:space="preserve"> </w:t>
      </w:r>
      <w:r w:rsidR="00BB5003">
        <w:t>at</w:t>
      </w:r>
      <w:r w:rsidR="00E22E28" w:rsidRPr="00EA5133">
        <w:t xml:space="preserve"> 100% </w:t>
      </w:r>
      <w:r w:rsidR="0003499E">
        <w:t>in the design (Layout)</w:t>
      </w:r>
    </w:p>
    <w:p w14:paraId="1E6F521A" w14:textId="77777777" w:rsidR="00A53673" w:rsidRPr="00EA5133" w:rsidRDefault="00A53673" w:rsidP="00E4223D"/>
    <w:p w14:paraId="2FAD810B" w14:textId="77777777" w:rsidR="00A53673" w:rsidRPr="00EA5133" w:rsidRDefault="00A53673" w:rsidP="00E4223D"/>
    <w:p w14:paraId="6F20BA37" w14:textId="07C7FE31" w:rsidR="00041F11" w:rsidRPr="00EA5133" w:rsidRDefault="00A53673" w:rsidP="00A53673">
      <w:pPr>
        <w:pStyle w:val="Heading3AA"/>
      </w:pPr>
      <w:r w:rsidRPr="00EA5133">
        <w:t>You must deliver</w:t>
      </w:r>
    </w:p>
    <w:p w14:paraId="6ADE0004" w14:textId="61E10BA8" w:rsidR="00C93998" w:rsidRPr="005A3902" w:rsidRDefault="00C93998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</w:rPr>
      </w:pPr>
      <w:r w:rsidRPr="005A3902">
        <w:rPr>
          <w:rFonts w:cs="Arial"/>
          <w:szCs w:val="20"/>
        </w:rPr>
        <w:t xml:space="preserve">1 final composite </w:t>
      </w:r>
      <w:r w:rsidR="001C00CF" w:rsidRPr="005A3902">
        <w:rPr>
          <w:rFonts w:cs="Arial"/>
          <w:szCs w:val="20"/>
        </w:rPr>
        <w:t xml:space="preserve">PDF/X-3:2002 </w:t>
      </w:r>
      <w:r w:rsidRPr="005A3902">
        <w:rPr>
          <w:rFonts w:cs="Arial"/>
          <w:szCs w:val="20"/>
        </w:rPr>
        <w:t xml:space="preserve">file (including bleed, die cut and specified output profile, </w:t>
      </w:r>
      <w:r w:rsidRPr="00EA5133">
        <w:t>colour bars for CMYK + varnish at 100% black</w:t>
      </w:r>
      <w:r w:rsidRPr="005A3902">
        <w:rPr>
          <w:rFonts w:cs="Arial"/>
          <w:szCs w:val="20"/>
        </w:rPr>
        <w:t>)</w:t>
      </w:r>
    </w:p>
    <w:p w14:paraId="40DB820F" w14:textId="5213FFA5" w:rsidR="00C93998" w:rsidRPr="005A3902" w:rsidRDefault="00A53673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</w:rPr>
      </w:pPr>
      <w:r w:rsidRPr="005A3902">
        <w:rPr>
          <w:rFonts w:cs="Arial"/>
          <w:szCs w:val="20"/>
        </w:rPr>
        <w:t>1</w:t>
      </w:r>
      <w:r w:rsidR="00C93998" w:rsidRPr="005A3902">
        <w:rPr>
          <w:rFonts w:cs="Arial"/>
          <w:szCs w:val="20"/>
        </w:rPr>
        <w:t xml:space="preserve"> printout of your composition </w:t>
      </w:r>
      <w:r w:rsidR="00BB5003">
        <w:rPr>
          <w:rFonts w:cs="Arial"/>
          <w:szCs w:val="20"/>
        </w:rPr>
        <w:t xml:space="preserve">to </w:t>
      </w:r>
      <w:r w:rsidRPr="005A3902">
        <w:rPr>
          <w:rFonts w:cs="Arial"/>
          <w:szCs w:val="20"/>
        </w:rPr>
        <w:t xml:space="preserve">fit </w:t>
      </w:r>
      <w:r w:rsidR="00BB5003">
        <w:rPr>
          <w:rFonts w:cs="Arial"/>
          <w:szCs w:val="20"/>
        </w:rPr>
        <w:t>on</w:t>
      </w:r>
      <w:r w:rsidRPr="005A3902">
        <w:rPr>
          <w:rFonts w:cs="Arial"/>
          <w:szCs w:val="20"/>
        </w:rPr>
        <w:t xml:space="preserve"> A3</w:t>
      </w:r>
      <w:r w:rsidR="00E95EBC">
        <w:t xml:space="preserve"> with the</w:t>
      </w:r>
      <w:r w:rsidR="00052CBB" w:rsidRPr="00EA5133">
        <w:t xml:space="preserve"> varnish on top of the design </w:t>
      </w:r>
      <w:r w:rsidR="00BB5003">
        <w:t>(the varnish area needs</w:t>
      </w:r>
      <w:r w:rsidR="00E95EBC">
        <w:t xml:space="preserve"> to be </w:t>
      </w:r>
      <w:r w:rsidR="00052CBB" w:rsidRPr="00EA5133">
        <w:t>20% transparency</w:t>
      </w:r>
      <w:r w:rsidR="00E95EBC">
        <w:t>)</w:t>
      </w:r>
    </w:p>
    <w:p w14:paraId="0F0F2096" w14:textId="64434FA8" w:rsidR="00052CBB" w:rsidRPr="005A3902" w:rsidRDefault="00052CBB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</w:rPr>
      </w:pPr>
      <w:r w:rsidRPr="005A3902">
        <w:rPr>
          <w:rFonts w:cs="Arial"/>
          <w:szCs w:val="20"/>
        </w:rPr>
        <w:t xml:space="preserve">1 printout of your composition </w:t>
      </w:r>
      <w:r w:rsidR="00BB5003">
        <w:rPr>
          <w:rFonts w:cs="Arial"/>
          <w:szCs w:val="20"/>
        </w:rPr>
        <w:t xml:space="preserve">to </w:t>
      </w:r>
      <w:r w:rsidRPr="005A3902">
        <w:rPr>
          <w:rFonts w:cs="Arial"/>
          <w:szCs w:val="20"/>
        </w:rPr>
        <w:t xml:space="preserve">fit </w:t>
      </w:r>
      <w:r w:rsidR="00BB5003">
        <w:rPr>
          <w:rFonts w:cs="Arial"/>
          <w:szCs w:val="20"/>
        </w:rPr>
        <w:t>on</w:t>
      </w:r>
      <w:r w:rsidRPr="005A3902">
        <w:rPr>
          <w:rFonts w:cs="Arial"/>
          <w:szCs w:val="20"/>
        </w:rPr>
        <w:t xml:space="preserve"> A3 and mounted on one board for presentation </w:t>
      </w:r>
      <w:r w:rsidRPr="00EA5133">
        <w:t>without the varnish.</w:t>
      </w:r>
    </w:p>
    <w:p w14:paraId="44718162" w14:textId="6A3991A5" w:rsidR="00041F11" w:rsidRPr="005A3902" w:rsidRDefault="00A53673" w:rsidP="00052CBB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</w:rPr>
      </w:pPr>
      <w:r w:rsidRPr="005A3902">
        <w:rPr>
          <w:rFonts w:cs="Arial"/>
          <w:szCs w:val="20"/>
        </w:rPr>
        <w:t>1</w:t>
      </w:r>
      <w:r w:rsidR="00C93998" w:rsidRPr="005A3902">
        <w:rPr>
          <w:rFonts w:cs="Arial"/>
          <w:szCs w:val="20"/>
        </w:rPr>
        <w:t xml:space="preserve"> final folder for archiving and printing (including PDF, native files, fonts,</w:t>
      </w:r>
      <w:r w:rsidRPr="00EA5133">
        <w:t xml:space="preserve"> linked images, ICC profile</w:t>
      </w:r>
      <w:r w:rsidR="00C93998" w:rsidRPr="005A3902">
        <w:rPr>
          <w:rFonts w:cs="Arial"/>
          <w:szCs w:val="20"/>
        </w:rPr>
        <w:t>)</w:t>
      </w:r>
      <w:r w:rsidR="00041F11" w:rsidRPr="00EA5133">
        <w:br w:type="page"/>
      </w:r>
    </w:p>
    <w:p w14:paraId="1405034A" w14:textId="5594B1B0" w:rsidR="00CE6B36" w:rsidRPr="00EA5133" w:rsidRDefault="00CE6B36" w:rsidP="00CE6B36">
      <w:pPr>
        <w:pStyle w:val="Heading1"/>
      </w:pPr>
      <w:r w:rsidRPr="00EA5133">
        <w:lastRenderedPageBreak/>
        <w:t>Instructions to the competitor</w:t>
      </w:r>
    </w:p>
    <w:p w14:paraId="0F5018D7" w14:textId="77777777" w:rsidR="00E90506" w:rsidRPr="005A3902" w:rsidRDefault="00E90506" w:rsidP="00E905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</w:rPr>
      </w:pPr>
      <w:r w:rsidRPr="005A3902">
        <w:rPr>
          <w:rFonts w:cs="Arial"/>
          <w:b/>
          <w:bCs/>
          <w:szCs w:val="20"/>
        </w:rPr>
        <w:t>About image marking for all tasks:</w:t>
      </w:r>
    </w:p>
    <w:p w14:paraId="0ED5B172" w14:textId="1C1990D4" w:rsidR="00E90506" w:rsidRPr="005A3902" w:rsidRDefault="00E90506" w:rsidP="00E905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</w:rPr>
      </w:pPr>
      <w:r w:rsidRPr="005A3902">
        <w:rPr>
          <w:rFonts w:cs="Arial"/>
          <w:szCs w:val="20"/>
        </w:rPr>
        <w:t xml:space="preserve">The final resolution, </w:t>
      </w:r>
      <w:r w:rsidR="00510F1B">
        <w:rPr>
          <w:rFonts w:cs="Arial"/>
          <w:szCs w:val="20"/>
        </w:rPr>
        <w:t>colour</w:t>
      </w:r>
      <w:r w:rsidRPr="005A3902">
        <w:rPr>
          <w:rFonts w:cs="Arial"/>
          <w:szCs w:val="20"/>
        </w:rPr>
        <w:t xml:space="preserve"> mode and file formats of your images will be evaluated in the press ready PDF files. The JPG file format is NOT ACCEPTED for images files (outside of the PDF);  only the following saving format files are acceptable: .</w:t>
      </w:r>
      <w:proofErr w:type="spellStart"/>
      <w:r w:rsidRPr="005A3902">
        <w:rPr>
          <w:rFonts w:cs="Arial"/>
          <w:szCs w:val="20"/>
        </w:rPr>
        <w:t>tif</w:t>
      </w:r>
      <w:proofErr w:type="spellEnd"/>
      <w:r w:rsidRPr="005A3902">
        <w:rPr>
          <w:rFonts w:cs="Arial"/>
          <w:szCs w:val="20"/>
        </w:rPr>
        <w:t xml:space="preserve"> / .</w:t>
      </w:r>
      <w:proofErr w:type="spellStart"/>
      <w:r w:rsidRPr="005A3902">
        <w:rPr>
          <w:rFonts w:cs="Arial"/>
          <w:szCs w:val="20"/>
        </w:rPr>
        <w:t>eps</w:t>
      </w:r>
      <w:proofErr w:type="spellEnd"/>
      <w:r w:rsidRPr="005A3902">
        <w:rPr>
          <w:rFonts w:cs="Arial"/>
          <w:szCs w:val="20"/>
        </w:rPr>
        <w:t xml:space="preserve"> / .</w:t>
      </w:r>
      <w:proofErr w:type="spellStart"/>
      <w:r w:rsidRPr="005A3902">
        <w:rPr>
          <w:rFonts w:cs="Arial"/>
          <w:szCs w:val="20"/>
        </w:rPr>
        <w:t>ai</w:t>
      </w:r>
      <w:proofErr w:type="spellEnd"/>
      <w:r w:rsidRPr="005A3902">
        <w:rPr>
          <w:rFonts w:cs="Arial"/>
          <w:szCs w:val="20"/>
        </w:rPr>
        <w:t xml:space="preserve"> / .</w:t>
      </w:r>
      <w:proofErr w:type="spellStart"/>
      <w:r w:rsidR="00124C60" w:rsidRPr="005A3902">
        <w:rPr>
          <w:rFonts w:cs="Arial"/>
          <w:szCs w:val="20"/>
        </w:rPr>
        <w:t>png</w:t>
      </w:r>
      <w:proofErr w:type="spellEnd"/>
    </w:p>
    <w:p w14:paraId="2A7F02EC" w14:textId="77777777" w:rsidR="00E90506" w:rsidRPr="00EA5133" w:rsidRDefault="00E90506" w:rsidP="00750A78">
      <w:pPr>
        <w:widowControl w:val="0"/>
        <w:autoSpaceDE w:val="0"/>
        <w:autoSpaceDN w:val="0"/>
        <w:adjustRightInd w:val="0"/>
        <w:jc w:val="both"/>
        <w:rPr>
          <w:color w:val="0000FF"/>
        </w:rPr>
      </w:pPr>
    </w:p>
    <w:p w14:paraId="1F5BDD77" w14:textId="07B7150F" w:rsidR="00750A78" w:rsidRPr="005A3902" w:rsidRDefault="00750A78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</w:rPr>
      </w:pPr>
      <w:r w:rsidRPr="005A3902">
        <w:rPr>
          <w:rFonts w:cs="Arial"/>
          <w:szCs w:val="20"/>
        </w:rPr>
        <w:t xml:space="preserve">Create a folder on your Desktop called </w:t>
      </w:r>
      <w:r w:rsidR="001A2347" w:rsidRPr="005A3902">
        <w:rPr>
          <w:rFonts w:cs="Arial"/>
          <w:szCs w:val="20"/>
        </w:rPr>
        <w:t>YY_</w:t>
      </w:r>
      <w:r w:rsidRPr="005A3902">
        <w:rPr>
          <w:rFonts w:cs="Arial"/>
          <w:szCs w:val="20"/>
        </w:rPr>
        <w:t>MOD</w:t>
      </w:r>
      <w:r w:rsidR="00142C5A" w:rsidRPr="005A3902">
        <w:rPr>
          <w:rFonts w:cs="Arial"/>
          <w:szCs w:val="20"/>
        </w:rPr>
        <w:t>_</w:t>
      </w:r>
      <w:proofErr w:type="gramStart"/>
      <w:r w:rsidRPr="005A3902">
        <w:rPr>
          <w:rFonts w:cs="Arial"/>
          <w:szCs w:val="20"/>
        </w:rPr>
        <w:t>X</w:t>
      </w:r>
      <w:r w:rsidR="001A2347" w:rsidRPr="005A3902">
        <w:rPr>
          <w:rFonts w:cs="Arial"/>
          <w:szCs w:val="20"/>
        </w:rPr>
        <w:t xml:space="preserve"> </w:t>
      </w:r>
      <w:r w:rsidRPr="005A3902">
        <w:rPr>
          <w:rFonts w:cs="Arial"/>
          <w:szCs w:val="20"/>
        </w:rPr>
        <w:t xml:space="preserve"> (</w:t>
      </w:r>
      <w:proofErr w:type="gramEnd"/>
      <w:r w:rsidRPr="005A3902">
        <w:rPr>
          <w:rFonts w:cs="Arial"/>
          <w:szCs w:val="20"/>
        </w:rPr>
        <w:t>where YY represents the number of your workstation</w:t>
      </w:r>
      <w:r w:rsidR="00E90506" w:rsidRPr="005A3902">
        <w:rPr>
          <w:rFonts w:cs="Arial"/>
          <w:szCs w:val="20"/>
        </w:rPr>
        <w:t xml:space="preserve"> and X your </w:t>
      </w:r>
      <w:r w:rsidR="00E34726">
        <w:rPr>
          <w:rFonts w:cs="Arial"/>
          <w:szCs w:val="20"/>
        </w:rPr>
        <w:t>Last Name</w:t>
      </w:r>
      <w:r w:rsidRPr="005A3902">
        <w:rPr>
          <w:rFonts w:cs="Arial"/>
          <w:szCs w:val="20"/>
        </w:rPr>
        <w:t>). This folder must include the following subfolders</w:t>
      </w:r>
      <w:r w:rsidR="00B90009">
        <w:rPr>
          <w:rFonts w:cs="Arial"/>
          <w:szCs w:val="20"/>
        </w:rPr>
        <w:t xml:space="preserve"> “Task1, Task2, Task3, Task4”. Those subfolders contain two </w:t>
      </w:r>
      <w:proofErr w:type="gramStart"/>
      <w:r w:rsidR="00B90009">
        <w:rPr>
          <w:rFonts w:cs="Arial"/>
          <w:szCs w:val="20"/>
        </w:rPr>
        <w:t>folder</w:t>
      </w:r>
      <w:proofErr w:type="gramEnd"/>
      <w:r w:rsidR="00B90009">
        <w:rPr>
          <w:rFonts w:cs="Arial"/>
          <w:szCs w:val="20"/>
        </w:rPr>
        <w:t xml:space="preserve"> with: </w:t>
      </w:r>
      <w:r w:rsidRPr="005A3902">
        <w:rPr>
          <w:rFonts w:cs="Arial"/>
          <w:szCs w:val="20"/>
        </w:rPr>
        <w:t xml:space="preserve"> </w:t>
      </w:r>
    </w:p>
    <w:p w14:paraId="224BDED2" w14:textId="77777777" w:rsidR="00750A78" w:rsidRPr="005A3902" w:rsidRDefault="00750A78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</w:rPr>
      </w:pPr>
    </w:p>
    <w:p w14:paraId="53AFE7CB" w14:textId="0E8DDCF5" w:rsidR="00750A78" w:rsidRPr="005A3902" w:rsidRDefault="00750A78" w:rsidP="00750A78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cs="Arial"/>
          <w:szCs w:val="20"/>
        </w:rPr>
      </w:pPr>
      <w:r w:rsidRPr="005A3902">
        <w:rPr>
          <w:rFonts w:cs="Arial"/>
          <w:szCs w:val="20"/>
        </w:rPr>
        <w:t>Original</w:t>
      </w:r>
      <w:r w:rsidR="00EA5133">
        <w:rPr>
          <w:rFonts w:cs="Arial"/>
          <w:szCs w:val="20"/>
        </w:rPr>
        <w:t xml:space="preserve"> </w:t>
      </w:r>
      <w:r w:rsidR="00747425">
        <w:rPr>
          <w:rFonts w:cs="Arial"/>
          <w:szCs w:val="20"/>
        </w:rPr>
        <w:t>folder</w:t>
      </w:r>
      <w:r w:rsidR="001A2347" w:rsidRPr="005A3902">
        <w:rPr>
          <w:rFonts w:cs="Arial"/>
          <w:szCs w:val="20"/>
        </w:rPr>
        <w:t>: it should contain all the files used for the developmen</w:t>
      </w:r>
      <w:r w:rsidR="007B156C" w:rsidRPr="005A3902">
        <w:rPr>
          <w:rFonts w:cs="Arial"/>
          <w:szCs w:val="20"/>
        </w:rPr>
        <w:t>t of your project, properly orga</w:t>
      </w:r>
      <w:r w:rsidR="001A2347" w:rsidRPr="005A3902">
        <w:rPr>
          <w:rFonts w:cs="Arial"/>
          <w:szCs w:val="20"/>
        </w:rPr>
        <w:t>nized (fonts, links, etc.).</w:t>
      </w:r>
    </w:p>
    <w:p w14:paraId="1E5C37DB" w14:textId="21D8591D" w:rsidR="00750A78" w:rsidRPr="005A3902" w:rsidRDefault="00750A78" w:rsidP="001A2347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cs="Arial"/>
          <w:szCs w:val="20"/>
        </w:rPr>
      </w:pPr>
      <w:r w:rsidRPr="005A3902">
        <w:rPr>
          <w:rFonts w:cs="Arial"/>
          <w:szCs w:val="20"/>
        </w:rPr>
        <w:t>Final</w:t>
      </w:r>
      <w:r w:rsidR="00EA5133">
        <w:rPr>
          <w:rFonts w:cs="Arial"/>
          <w:szCs w:val="20"/>
        </w:rPr>
        <w:t xml:space="preserve"> </w:t>
      </w:r>
      <w:r w:rsidR="00747425">
        <w:rPr>
          <w:rFonts w:cs="Arial"/>
          <w:szCs w:val="20"/>
        </w:rPr>
        <w:t>folder</w:t>
      </w:r>
      <w:r w:rsidR="001A2347" w:rsidRPr="005A3902">
        <w:rPr>
          <w:rFonts w:cs="Arial"/>
          <w:szCs w:val="20"/>
        </w:rPr>
        <w:t>: it</w:t>
      </w:r>
      <w:r w:rsidRPr="005A3902">
        <w:rPr>
          <w:rFonts w:cs="Arial"/>
          <w:szCs w:val="20"/>
        </w:rPr>
        <w:t xml:space="preserve"> should contain all the files </w:t>
      </w:r>
      <w:r w:rsidR="007B156C" w:rsidRPr="005A3902">
        <w:rPr>
          <w:rFonts w:cs="Arial"/>
          <w:szCs w:val="20"/>
        </w:rPr>
        <w:t>you</w:t>
      </w:r>
      <w:r w:rsidR="001A2347" w:rsidRPr="005A3902">
        <w:rPr>
          <w:rFonts w:cs="Arial"/>
          <w:szCs w:val="20"/>
        </w:rPr>
        <w:t xml:space="preserve"> are supposed to deliver</w:t>
      </w:r>
      <w:r w:rsidR="00747425">
        <w:rPr>
          <w:rFonts w:cs="Arial"/>
          <w:szCs w:val="20"/>
        </w:rPr>
        <w:t xml:space="preserve"> to print</w:t>
      </w:r>
      <w:r w:rsidR="001A2347" w:rsidRPr="005A3902">
        <w:rPr>
          <w:rFonts w:cs="Arial"/>
          <w:szCs w:val="20"/>
        </w:rPr>
        <w:t xml:space="preserve"> as required in the tasks (PDF, etc.)</w:t>
      </w:r>
      <w:r w:rsidRPr="005A3902">
        <w:rPr>
          <w:rFonts w:cs="Arial"/>
          <w:szCs w:val="20"/>
        </w:rPr>
        <w:t>.</w:t>
      </w:r>
    </w:p>
    <w:p w14:paraId="52D78F9E" w14:textId="77777777" w:rsidR="00750A78" w:rsidRPr="005A3902" w:rsidRDefault="00750A78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</w:rPr>
      </w:pPr>
    </w:p>
    <w:p w14:paraId="32AD900B" w14:textId="77777777" w:rsidR="00750A78" w:rsidRPr="005A3902" w:rsidRDefault="001A2347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</w:rPr>
      </w:pPr>
      <w:r w:rsidRPr="005A3902">
        <w:rPr>
          <w:rFonts w:cs="Arial"/>
          <w:szCs w:val="20"/>
        </w:rPr>
        <w:t>Any</w:t>
      </w:r>
      <w:r w:rsidR="00750A78" w:rsidRPr="005A3902">
        <w:rPr>
          <w:rFonts w:cs="Arial"/>
          <w:szCs w:val="20"/>
        </w:rPr>
        <w:t xml:space="preserve"> file saved out of its respective folder WILL NOT </w:t>
      </w:r>
      <w:proofErr w:type="gramStart"/>
      <w:r w:rsidR="00750A78" w:rsidRPr="005A3902">
        <w:rPr>
          <w:rFonts w:cs="Arial"/>
          <w:szCs w:val="20"/>
        </w:rPr>
        <w:t>BE</w:t>
      </w:r>
      <w:proofErr w:type="gramEnd"/>
      <w:r w:rsidR="00750A78" w:rsidRPr="005A3902">
        <w:rPr>
          <w:rFonts w:cs="Arial"/>
          <w:szCs w:val="20"/>
        </w:rPr>
        <w:t xml:space="preserve"> EVALUATED.</w:t>
      </w:r>
    </w:p>
    <w:p w14:paraId="0A1E95E3" w14:textId="77777777" w:rsidR="00041F11" w:rsidRPr="005A3902" w:rsidRDefault="00041F11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</w:rPr>
      </w:pPr>
    </w:p>
    <w:p w14:paraId="24AC82CC" w14:textId="03DF62F7" w:rsidR="00041F11" w:rsidRPr="00EA5133" w:rsidRDefault="00041F11" w:rsidP="00041F11">
      <w:r w:rsidRPr="00EA5133">
        <w:t xml:space="preserve">Images must </w:t>
      </w:r>
      <w:r w:rsidRPr="005A3902">
        <w:rPr>
          <w:b/>
        </w:rPr>
        <w:t xml:space="preserve">not </w:t>
      </w:r>
      <w:r w:rsidRPr="00EA5133">
        <w:t>be embedded in Adobe Illustrator or InDesign</w:t>
      </w:r>
    </w:p>
    <w:p w14:paraId="20C4D88E" w14:textId="77777777" w:rsidR="00041F11" w:rsidRPr="00EA5133" w:rsidRDefault="00041F11" w:rsidP="00041F11"/>
    <w:p w14:paraId="7DA425E4" w14:textId="5FEC1F68" w:rsidR="00763EC0" w:rsidRPr="00EA5133" w:rsidRDefault="00041F11">
      <w:r w:rsidRPr="00EA5133">
        <w:t>The colour mode and file formats of your images will be evaluated in the press ready PDF files</w:t>
      </w:r>
      <w:r w:rsidR="00CD0E39" w:rsidRPr="00EA5133">
        <w:t>; EXCEPT</w:t>
      </w:r>
      <w:r w:rsidR="00763EC0" w:rsidRPr="00EA5133">
        <w:t xml:space="preserve"> in Task 4 Greyscale and colour image resolution will be evaluated in the used software such as InDesign or Illustrator. </w:t>
      </w:r>
    </w:p>
    <w:p w14:paraId="3B10430F" w14:textId="2BE43E67" w:rsidR="00041F11" w:rsidRPr="00EA5133" w:rsidRDefault="00041F11" w:rsidP="00041F11"/>
    <w:p w14:paraId="3AB4899E" w14:textId="77777777" w:rsidR="00041F11" w:rsidRPr="00EA5133" w:rsidRDefault="00041F11" w:rsidP="00041F11"/>
    <w:p w14:paraId="5268EBF9" w14:textId="77777777" w:rsidR="00041F11" w:rsidRPr="005A3902" w:rsidRDefault="00041F11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</w:rPr>
      </w:pPr>
    </w:p>
    <w:p w14:paraId="477BC233" w14:textId="77777777" w:rsidR="00CE6B36" w:rsidRPr="00EA5133" w:rsidRDefault="00CE6B36" w:rsidP="00CE6B36"/>
    <w:p w14:paraId="71D5EDF3" w14:textId="6E3AB062" w:rsidR="00CE6B36" w:rsidRPr="00EA5133" w:rsidRDefault="00CE6B36" w:rsidP="006B03C3">
      <w:pPr>
        <w:pStyle w:val="Heading1"/>
      </w:pPr>
      <w:r w:rsidRPr="00EA5133">
        <w:t>Equipment, machinery, installations and materials required</w:t>
      </w:r>
    </w:p>
    <w:p w14:paraId="371671CC" w14:textId="77777777" w:rsidR="00CE6B36" w:rsidRPr="00EA5133" w:rsidRDefault="004632D2" w:rsidP="00CE6B36">
      <w:r w:rsidRPr="00EA5133">
        <w:t>No specific equipment required.</w:t>
      </w:r>
    </w:p>
    <w:p w14:paraId="731875F3" w14:textId="77777777" w:rsidR="007B156C" w:rsidRPr="00EA5133" w:rsidRDefault="007B156C" w:rsidP="00CE6B36">
      <w:pPr>
        <w:rPr>
          <w:color w:val="0000FF"/>
        </w:rPr>
      </w:pPr>
    </w:p>
    <w:p w14:paraId="62CFAB2F" w14:textId="77777777" w:rsidR="00763EC0" w:rsidRPr="00EA5133" w:rsidRDefault="00763EC0">
      <w:pPr>
        <w:spacing w:after="200" w:line="276" w:lineRule="auto"/>
        <w:rPr>
          <w:rFonts w:eastAsiaTheme="majorEastAsia" w:cstheme="majorBidi"/>
          <w:b/>
          <w:bCs/>
          <w:caps/>
          <w:sz w:val="24"/>
          <w:szCs w:val="28"/>
          <w:u w:val="single"/>
        </w:rPr>
      </w:pPr>
      <w:r w:rsidRPr="00EA5133">
        <w:br w:type="page"/>
      </w:r>
    </w:p>
    <w:p w14:paraId="0C71D920" w14:textId="2011B814" w:rsidR="00CE6B36" w:rsidRPr="00EA5133" w:rsidRDefault="00CE6B36" w:rsidP="00CE6B36">
      <w:pPr>
        <w:pStyle w:val="Heading1"/>
      </w:pPr>
      <w:r w:rsidRPr="00EA5133">
        <w:lastRenderedPageBreak/>
        <w:t>Marking scheme</w:t>
      </w:r>
    </w:p>
    <w:tbl>
      <w:tblPr>
        <w:tblW w:w="84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"/>
        <w:gridCol w:w="6945"/>
        <w:gridCol w:w="464"/>
        <w:gridCol w:w="559"/>
      </w:tblGrid>
      <w:tr w:rsidR="001E709A" w14:paraId="0F2F027B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C7674E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A2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D2DF5F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D016A8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01E806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2,00</w:t>
            </w:r>
          </w:p>
        </w:tc>
      </w:tr>
      <w:tr w:rsidR="001E709A" w14:paraId="3382FCD8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7EDA10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806630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Ideas and originality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DD1921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1,00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19CAB8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302315AB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2AA896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924C38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Understanding the target market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82F65B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0,50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31DE1E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4C868F59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0302C2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8DAAD1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Unity and relationship between all tasks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DEBB56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0,50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C5C0E9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0966711C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3627F7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B2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A81860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BC1F6C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0E5882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8,00</w:t>
            </w:r>
          </w:p>
        </w:tc>
      </w:tr>
      <w:tr w:rsidR="001E709A" w14:paraId="6C5B7FBD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0DF8A4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0891A1" w14:textId="127DBE2C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Logo</w:t>
            </w:r>
            <w:r w:rsidR="00286C5F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286C5F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inline</w:t>
            </w:r>
            <w:proofErr w:type="spellEnd"/>
            <w:r w:rsidR="00286C5F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 with clients brief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C7B676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1,00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AFB911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69F0A5E8" w14:textId="77777777" w:rsidTr="001E709A">
        <w:trPr>
          <w:trHeight w:val="56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406934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10A6F6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Quality of the visual composition of the Logo (aesthetic appeal and balance) 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E2189D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1,50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D71295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129B6926" w14:textId="77777777" w:rsidTr="001E709A">
        <w:trPr>
          <w:trHeight w:val="56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19B5EF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6566F2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Visual Impact &amp; Communication effectiveness (Letterhead and Business Card)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2B1294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1,00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74883C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71893471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1D9A50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B5E227" w14:textId="64821E9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Visual Impact &amp; </w:t>
            </w:r>
            <w:r w:rsidR="00286C5F" w:rsidRPr="001D2089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Communication effectiveness</w:t>
            </w: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  (Ticket Design)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B1CC02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0,50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EC3A66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227A8793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ADC7A4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D0AA55" w14:textId="1C3647A2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Visual Impact &amp; </w:t>
            </w:r>
            <w:r w:rsidR="00286C5F" w:rsidRPr="001D2089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Communication effectiveness</w:t>
            </w: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 (Shopping Bag Design)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234ADC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1,00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FB9470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5384CC92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AFD011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CE08D2" w14:textId="6966DA74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Quality of the typography for all task</w:t>
            </w:r>
            <w:r w:rsidR="00286C5F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3548AA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1,00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317C93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7D9F2C31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A8ED95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AF4039" w14:textId="29D794B8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Quality of the colours for all task</w:t>
            </w:r>
            <w:r w:rsidR="00286C5F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3FB568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1,00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1F2370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3A032CCB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6F4FF5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5B4317" w14:textId="65A50F6B" w:rsidR="001E709A" w:rsidRPr="005A3902" w:rsidRDefault="001E709A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Quality of the mounted presentation</w:t>
            </w:r>
            <w:r w:rsidR="00286C5F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s</w:t>
            </w: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 and the printout</w:t>
            </w:r>
            <w:r w:rsidR="00286C5F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29C870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1,00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FB2690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4225B54A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DA305A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C2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DC6E9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44A6CB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BFA4E5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4,00</w:t>
            </w:r>
          </w:p>
        </w:tc>
      </w:tr>
      <w:tr w:rsidR="001E709A" w14:paraId="6E19B592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A8B864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B6AC5E" w14:textId="453FD4D2" w:rsidR="001E709A" w:rsidRPr="005A3902" w:rsidRDefault="001151B7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Resolution of images in Layout</w:t>
            </w:r>
            <w:r w:rsidR="001E709A"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 as specified in T1, T2, T3, T4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FF7C66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0,75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541E43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00B2C46B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579BF2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068123" w14:textId="084D7256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Colour mode of the Logo as specified in all task</w:t>
            </w:r>
            <w:r w:rsidR="00286C5F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94D6AE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0,75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FCCF8A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1CCD00E1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25E3D5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A24D99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Image or element dimensions as specified 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87EF79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0,75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FAEFC4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72FD3E20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A786EF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F07ECD" w14:textId="00B03903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Final dimension</w:t>
            </w:r>
            <w:r w:rsidR="00286C5F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s of layout as specified in </w:t>
            </w: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task 2 and 3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3D619B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0,50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D636B2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70174852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454E4D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D9E9C5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All required text is present in all task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E9DF8A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0,50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319B15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5D5E4BD8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3E6DDF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09D610" w14:textId="0AB4E13F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All requ</w:t>
            </w:r>
            <w:r w:rsidR="00286C5F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ired elements are present in</w:t>
            </w: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 task 2, 3 and 4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65D350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0,75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68AA69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0EE22276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90852C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D2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1AB73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2B12AD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783DA8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2,00</w:t>
            </w:r>
          </w:p>
        </w:tc>
      </w:tr>
      <w:tr w:rsidR="001E709A" w14:paraId="48FE2225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0C6D6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E8BB88" w14:textId="77777777" w:rsidR="001E709A" w:rsidRPr="005A3902" w:rsidRDefault="001E709A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Mounting printouts on board for presentation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6F4EA8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1,00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2985C7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61791880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70D336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639C6D" w14:textId="0F6DEBEB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Supply of printouts</w:t>
            </w:r>
            <w:r w:rsidR="00286C5F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 all tasks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74EB53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1,00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48E05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424DB172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ADD9A9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E2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842F91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219B3B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4CD9D5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4,00</w:t>
            </w:r>
          </w:p>
        </w:tc>
      </w:tr>
      <w:tr w:rsidR="001E709A" w14:paraId="78FAB75C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9D4000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AD14D1" w14:textId="77777777" w:rsidR="001E709A" w:rsidRPr="005A3902" w:rsidRDefault="001E709A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Bleed value applied in PDF as specified in the task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048771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0,75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CCDB03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04896E68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594A3E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821640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Trapping value applied in the file as specified in the task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9C540A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0,75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50E5B7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48728A0D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5D45DA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4D8D45" w14:textId="2FE1A9BB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Overprin</w:t>
            </w:r>
            <w:r w:rsidR="00286C5F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ting applied</w:t>
            </w: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 in PDF as specified in the task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315812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0,50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0C99BB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61601BA1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26FCDF" w14:textId="77777777" w:rsidR="001E709A" w:rsidRPr="005A3902" w:rsidRDefault="001E709A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BFE349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Spot and CMYK colours used in PDF file as specified in the T1,T2,T3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7F2D20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1,00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F31B03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6003A3B7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10CBA7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61892F" w14:textId="51F0BE89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proofErr w:type="spellStart"/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Color</w:t>
            </w:r>
            <w:proofErr w:type="spellEnd"/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, varnish and  </w:t>
            </w:r>
            <w:proofErr w:type="spellStart"/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d</w:t>
            </w:r>
            <w:r w:rsidR="00286C5F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ieCut</w:t>
            </w:r>
            <w:proofErr w:type="spellEnd"/>
            <w:r w:rsidR="00286C5F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 in PDF as specified in</w:t>
            </w: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 task 4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D8766F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0,50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448087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7B575912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AC9A3F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A6128B" w14:textId="3CD4486B" w:rsidR="001E709A" w:rsidRPr="005A3902" w:rsidRDefault="00286C5F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N</w:t>
            </w:r>
            <w:r w:rsidR="001E709A"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aming of spot colo</w:t>
            </w:r>
            <w:r w:rsidR="001151B7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u</w:t>
            </w:r>
            <w:r w:rsidR="001E709A"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r</w:t>
            </w:r>
            <w: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 PMS U in T1, T2 and</w:t>
            </w:r>
            <w:r w:rsidR="001E709A"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 xml:space="preserve"> "Varnish" in task 4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22260D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0,50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1AAC78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0E3090BA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0113CE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F2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61A0E1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657F74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D742F5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5,00</w:t>
            </w:r>
          </w:p>
        </w:tc>
      </w:tr>
      <w:tr w:rsidR="001E709A" w14:paraId="7B678134" w14:textId="77777777" w:rsidTr="001E709A">
        <w:trPr>
          <w:trHeight w:val="56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2CF7F3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3110F2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Correct naming and all files saved in the correct format specified in the task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6414DE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1,25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1535B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1758E775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D49C1B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758729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ICC profile applied in PDF file as specified in the task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CEF116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1,25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038D85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47C7C220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B43990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111CC8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Saving in a specified PDF format as required in the task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8A0BD5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1,50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F4C8CB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  <w:tr w:rsidR="001E709A" w14:paraId="2E317B23" w14:textId="77777777" w:rsidTr="001E709A">
        <w:trPr>
          <w:trHeight w:val="300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6F302C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 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97ED11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  <w:t>Final production folder saved as required in the task</w:t>
            </w: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6E59ED" w14:textId="77777777" w:rsidR="001E709A" w:rsidRPr="005A3902" w:rsidRDefault="001E709A" w:rsidP="005A3902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5A3902">
              <w:rPr>
                <w:rFonts w:asciiTheme="majorHAnsi" w:eastAsia="Times New Roman" w:hAnsiTheme="majorHAnsi" w:cs="Times New Roman"/>
                <w:sz w:val="18"/>
                <w:szCs w:val="18"/>
              </w:rPr>
              <w:t>1,00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7CAE24" w14:textId="77777777" w:rsidR="001E709A" w:rsidRPr="005A3902" w:rsidRDefault="001E709A">
            <w:pPr>
              <w:tabs>
                <w:tab w:val="center" w:pos="4680"/>
                <w:tab w:val="right" w:pos="9360"/>
              </w:tabs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</w:tr>
    </w:tbl>
    <w:p w14:paraId="2A953FFB" w14:textId="38BEBC27" w:rsidR="004A086C" w:rsidRDefault="001E709A" w:rsidP="004632D2">
      <w:pPr>
        <w:pStyle w:val="Editabletext"/>
        <w:ind w:left="0"/>
        <w:rPr>
          <w:color w:val="000000" w:themeColor="text1"/>
        </w:rPr>
      </w:pPr>
      <w:r w:rsidRPr="00B04CCA" w:rsidDel="001E709A">
        <w:rPr>
          <w:szCs w:val="20"/>
          <w:highlight w:val="lightGray"/>
        </w:rPr>
        <w:t xml:space="preserve"> </w:t>
      </w:r>
    </w:p>
    <w:p w14:paraId="0B4166CD" w14:textId="77777777" w:rsidR="004632D2" w:rsidRPr="005A3902" w:rsidRDefault="004632D2" w:rsidP="004632D2">
      <w:pPr>
        <w:pStyle w:val="Editabletext"/>
        <w:ind w:left="0"/>
        <w:rPr>
          <w:color w:val="000000" w:themeColor="text1"/>
        </w:rPr>
      </w:pPr>
      <w:r w:rsidRPr="005A3902">
        <w:rPr>
          <w:color w:val="000000" w:themeColor="text1"/>
        </w:rPr>
        <w:t>Total = 25 marks per module (Objective 15 + Subjective 10)</w:t>
      </w:r>
    </w:p>
    <w:p w14:paraId="67116CE9" w14:textId="77777777" w:rsidR="00CE6B36" w:rsidRPr="00EA5133" w:rsidRDefault="00CE6B36" w:rsidP="00CE6B36"/>
    <w:p w14:paraId="629F9435" w14:textId="77777777" w:rsidR="004921DA" w:rsidRPr="00EA5133" w:rsidRDefault="004921DA">
      <w:pPr>
        <w:spacing w:after="200" w:line="276" w:lineRule="auto"/>
        <w:rPr>
          <w:rFonts w:eastAsiaTheme="majorEastAsia" w:cstheme="majorBidi"/>
          <w:b/>
          <w:bCs/>
          <w:caps/>
          <w:sz w:val="24"/>
          <w:szCs w:val="28"/>
          <w:u w:val="single"/>
        </w:rPr>
      </w:pPr>
      <w:r w:rsidRPr="00EA5133">
        <w:br w:type="page"/>
      </w:r>
    </w:p>
    <w:p w14:paraId="7106BAB0" w14:textId="4BB3DD06" w:rsidR="00CE6B36" w:rsidRDefault="004921DA" w:rsidP="004921DA">
      <w:pPr>
        <w:pStyle w:val="Heading1"/>
        <w:rPr>
          <w:u w:val="none"/>
        </w:rPr>
      </w:pPr>
      <w:r w:rsidRPr="00EA5133">
        <w:rPr>
          <w:u w:val="none"/>
        </w:rPr>
        <w:lastRenderedPageBreak/>
        <w:t>APPENDICES</w:t>
      </w:r>
    </w:p>
    <w:p w14:paraId="072204A3" w14:textId="3F188BD9" w:rsidR="00051F50" w:rsidRPr="005A3902" w:rsidRDefault="00051F50" w:rsidP="005A3902">
      <w:pPr>
        <w:rPr>
          <w:color w:val="008000"/>
        </w:rPr>
      </w:pPr>
      <w:r w:rsidRPr="005A3902">
        <w:rPr>
          <w:color w:val="008000"/>
        </w:rPr>
        <w:t>Text</w:t>
      </w:r>
    </w:p>
    <w:p w14:paraId="5035C8A6" w14:textId="7814194F" w:rsidR="00051F50" w:rsidRPr="005A3902" w:rsidRDefault="00051F50" w:rsidP="005A3902">
      <w:pPr>
        <w:rPr>
          <w:color w:val="008000"/>
        </w:rPr>
      </w:pPr>
      <w:r w:rsidRPr="005A3902">
        <w:rPr>
          <w:color w:val="008000"/>
        </w:rPr>
        <w:t>Images</w:t>
      </w:r>
    </w:p>
    <w:p w14:paraId="3A5F60DF" w14:textId="6724BAE0" w:rsidR="00051F50" w:rsidRPr="005A3902" w:rsidRDefault="00051F50" w:rsidP="005A3902">
      <w:pPr>
        <w:rPr>
          <w:color w:val="008000"/>
        </w:rPr>
      </w:pPr>
      <w:r w:rsidRPr="005A3902">
        <w:rPr>
          <w:color w:val="008000"/>
        </w:rPr>
        <w:t>QR-Code</w:t>
      </w:r>
    </w:p>
    <w:p w14:paraId="48ACCE58" w14:textId="2874D59F" w:rsidR="007D0F28" w:rsidRPr="005A3902" w:rsidRDefault="007D0F28" w:rsidP="005A3902">
      <w:pPr>
        <w:rPr>
          <w:color w:val="008000"/>
        </w:rPr>
      </w:pPr>
      <w:r w:rsidRPr="005A3902">
        <w:rPr>
          <w:color w:val="008000"/>
        </w:rPr>
        <w:t>Preview Shopper model</w:t>
      </w:r>
    </w:p>
    <w:p w14:paraId="6C897C0E" w14:textId="71690B23" w:rsidR="002B6058" w:rsidRDefault="002B6058" w:rsidP="005A3902">
      <w:proofErr w:type="spellStart"/>
      <w:r>
        <w:rPr>
          <w:color w:val="008000"/>
        </w:rPr>
        <w:t>DieCut</w:t>
      </w:r>
      <w:proofErr w:type="spellEnd"/>
    </w:p>
    <w:p w14:paraId="3F18673F" w14:textId="77777777" w:rsidR="00E1640C" w:rsidRDefault="00E1640C" w:rsidP="005A3902"/>
    <w:p w14:paraId="091D7E3E" w14:textId="77777777" w:rsidR="00E1640C" w:rsidRDefault="00E1640C" w:rsidP="005A3902"/>
    <w:p w14:paraId="5DE9478D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  <w:r>
        <w:rPr>
          <w:rFonts w:cs="Arial"/>
          <w:b/>
          <w:bCs/>
          <w:sz w:val="28"/>
          <w:szCs w:val="28"/>
          <w:lang w:val="en-US"/>
        </w:rPr>
        <w:t>Task 1: logo</w:t>
      </w:r>
      <w:r>
        <w:rPr>
          <w:rFonts w:cs="Arial"/>
          <w:szCs w:val="20"/>
          <w:lang w:val="en-US"/>
        </w:rPr>
        <w:t xml:space="preserve"> </w:t>
      </w:r>
    </w:p>
    <w:p w14:paraId="596AE60E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14:paraId="75088E42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Museum of Printing Arts Leipzig</w:t>
      </w:r>
    </w:p>
    <w:p w14:paraId="64467EBF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Museum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für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Druckkunst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Leipzig</w:t>
      </w:r>
    </w:p>
    <w:p w14:paraId="7F79607E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14:paraId="6E77AC52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14:paraId="001AAB0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14:paraId="1A1FA19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  <w:r>
        <w:rPr>
          <w:rFonts w:cs="Arial"/>
          <w:b/>
          <w:bCs/>
          <w:sz w:val="28"/>
          <w:szCs w:val="28"/>
          <w:lang w:val="en-US"/>
        </w:rPr>
        <w:t>Task 2: Letterhead and Business Card</w:t>
      </w:r>
      <w:r>
        <w:rPr>
          <w:rFonts w:cs="Arial"/>
          <w:szCs w:val="20"/>
          <w:lang w:val="en-US"/>
        </w:rPr>
        <w:t xml:space="preserve"> </w:t>
      </w:r>
    </w:p>
    <w:p w14:paraId="4A867E89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14:paraId="24B138D3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Stiftung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Werkstattmuseum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für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Druckkunst</w:t>
      </w:r>
      <w:proofErr w:type="spellEnd"/>
    </w:p>
    <w:p w14:paraId="3DDDC7A6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Nonnenstraße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38</w:t>
      </w:r>
    </w:p>
    <w:p w14:paraId="004112B6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D-04229 Leipzig</w:t>
      </w:r>
    </w:p>
    <w:p w14:paraId="5B7776B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Tel. +49 341 / 231 62-0</w:t>
      </w:r>
    </w:p>
    <w:p w14:paraId="1111C62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Fax +49 341 / 231 62-10</w:t>
      </w:r>
    </w:p>
    <w:p w14:paraId="71EB0068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info@druckkunst-museum.de</w:t>
      </w:r>
    </w:p>
    <w:p w14:paraId="5F7B91DC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www.druckkunst-museum.de</w:t>
      </w:r>
    </w:p>
    <w:p w14:paraId="22979D5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14:paraId="2D7B9BC0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14:paraId="7A12CE5E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14:paraId="3E83E023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14:paraId="643A7F72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  <w:r>
        <w:rPr>
          <w:rFonts w:cs="Arial"/>
          <w:b/>
          <w:bCs/>
          <w:sz w:val="28"/>
          <w:szCs w:val="28"/>
          <w:lang w:val="en-US"/>
        </w:rPr>
        <w:t>Task 3: Entry Ticket</w:t>
      </w:r>
      <w:r>
        <w:rPr>
          <w:rFonts w:cs="Arial"/>
          <w:szCs w:val="20"/>
          <w:lang w:val="en-US"/>
        </w:rPr>
        <w:t xml:space="preserve"> </w:t>
      </w:r>
    </w:p>
    <w:p w14:paraId="3338255C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14:paraId="0BFE184F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Between technology and art</w:t>
      </w:r>
    </w:p>
    <w:p w14:paraId="2DF75908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Experience type casting, type setting</w:t>
      </w:r>
    </w:p>
    <w:p w14:paraId="051F429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printing processes in a working museum</w:t>
      </w:r>
    </w:p>
    <w:p w14:paraId="1B49E3DC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Nonnenstrasse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38, D- 04229 Leipzig</w:t>
      </w:r>
    </w:p>
    <w:p w14:paraId="7CB73C52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Phone +49 (0) 341-231 62 0</w:t>
      </w:r>
    </w:p>
    <w:p w14:paraId="1C9207FB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www.druckkunst-museum.de</w:t>
      </w:r>
    </w:p>
    <w:p w14:paraId="2948FB22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Mon - Fri 10 -17, Sun 11 -17, closed Saturday</w:t>
      </w:r>
    </w:p>
    <w:p w14:paraId="6FD6FDBF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14:paraId="25D183A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14:paraId="71B42323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14:paraId="26B4D98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14:paraId="03099B10" w14:textId="77777777" w:rsidR="00E1640C" w:rsidRDefault="00E1640C" w:rsidP="00E1640C">
      <w:pPr>
        <w:widowControl w:val="0"/>
        <w:autoSpaceDE w:val="0"/>
        <w:autoSpaceDN w:val="0"/>
        <w:adjustRightInd w:val="0"/>
        <w:spacing w:after="200" w:line="276" w:lineRule="auto"/>
        <w:ind w:right="340"/>
        <w:rPr>
          <w:rFonts w:cs="Arial"/>
          <w:szCs w:val="20"/>
          <w:lang w:val="en-US"/>
        </w:rPr>
      </w:pPr>
      <w:r>
        <w:rPr>
          <w:rFonts w:cs="Arial"/>
          <w:b/>
          <w:bCs/>
          <w:sz w:val="28"/>
          <w:szCs w:val="28"/>
          <w:lang w:val="en-US"/>
        </w:rPr>
        <w:t>Task 4: Shopping Bag</w:t>
      </w:r>
      <w:r>
        <w:rPr>
          <w:rFonts w:cs="Arial"/>
          <w:szCs w:val="20"/>
          <w:lang w:val="en-US"/>
        </w:rPr>
        <w:t xml:space="preserve"> </w:t>
      </w:r>
    </w:p>
    <w:p w14:paraId="228E5CD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Between technology and art</w:t>
      </w:r>
    </w:p>
    <w:p w14:paraId="4A8BE458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rFonts w:cs="Arial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www.druckkunst-museum.de</w:t>
      </w:r>
    </w:p>
    <w:p w14:paraId="73C3DEB4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rFonts w:cs="Arial"/>
          <w:szCs w:val="20"/>
          <w:lang w:val="en-US"/>
        </w:rPr>
      </w:pPr>
    </w:p>
    <w:p w14:paraId="7130FA47" w14:textId="77777777" w:rsidR="00E1640C" w:rsidRPr="00F8618F" w:rsidRDefault="00E1640C" w:rsidP="005A3902"/>
    <w:p w14:paraId="07532C5C" w14:textId="5F057575" w:rsidR="00051F50" w:rsidRDefault="00051F50" w:rsidP="005A3902">
      <w:r w:rsidRPr="005A3902">
        <w:rPr>
          <w:noProof/>
          <w:lang w:val="en-AU" w:eastAsia="en-AU"/>
        </w:rPr>
        <w:lastRenderedPageBreak/>
        <w:drawing>
          <wp:inline distT="0" distB="0" distL="0" distR="0" wp14:anchorId="6F77EB82" wp14:editId="162A724B">
            <wp:extent cx="6039485" cy="8531860"/>
            <wp:effectExtent l="0" t="0" r="571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853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6EA6" w14:textId="226E640C" w:rsidR="00051F50" w:rsidRDefault="00051F50" w:rsidP="005A3902">
      <w:r w:rsidRPr="005A3902">
        <w:rPr>
          <w:noProof/>
          <w:lang w:val="en-AU" w:eastAsia="en-AU"/>
        </w:rPr>
        <w:lastRenderedPageBreak/>
        <w:drawing>
          <wp:inline distT="0" distB="0" distL="0" distR="0" wp14:anchorId="0000DF27" wp14:editId="0F15EB30">
            <wp:extent cx="6039485" cy="8531860"/>
            <wp:effectExtent l="0" t="0" r="571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2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853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C4B54" w14:textId="664A94C6" w:rsidR="00051F50" w:rsidRPr="00F8618F" w:rsidRDefault="00051F50" w:rsidP="005A3902">
      <w:r w:rsidRPr="005A3902">
        <w:rPr>
          <w:noProof/>
          <w:lang w:val="en-AU" w:eastAsia="en-AU"/>
        </w:rPr>
        <w:lastRenderedPageBreak/>
        <w:drawing>
          <wp:inline distT="0" distB="0" distL="0" distR="0" wp14:anchorId="563A633E" wp14:editId="79AC1963">
            <wp:extent cx="6039485" cy="8531860"/>
            <wp:effectExtent l="0" t="0" r="571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853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642E" w14:textId="0844E5E2" w:rsidR="004921DA" w:rsidRPr="00EA5133" w:rsidRDefault="004921DA" w:rsidP="004921DA"/>
    <w:p w14:paraId="4E330798" w14:textId="5633CE0A" w:rsidR="004921DA" w:rsidRPr="00EA5133" w:rsidRDefault="004921DA" w:rsidP="004921DA"/>
    <w:p w14:paraId="31BED878" w14:textId="77777777" w:rsidR="00F768E2" w:rsidRPr="005A3902" w:rsidRDefault="00C51A27" w:rsidP="00CE6B36">
      <w:r w:rsidRPr="00263883">
        <w:rPr>
          <w:noProof/>
          <w:lang w:val="en-AU" w:eastAsia="en-AU"/>
        </w:rPr>
        <w:drawing>
          <wp:inline distT="0" distB="0" distL="0" distR="0" wp14:anchorId="73C0C341" wp14:editId="450F96C4">
            <wp:extent cx="1329313" cy="1329313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521" cy="132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902">
        <w:t xml:space="preserve"> </w:t>
      </w:r>
    </w:p>
    <w:p w14:paraId="20A9A1C3" w14:textId="77777777" w:rsidR="00F768E2" w:rsidRPr="005A3902" w:rsidRDefault="00F768E2" w:rsidP="00CE6B36"/>
    <w:p w14:paraId="2A34F211" w14:textId="3719AF8B" w:rsidR="00CE6B36" w:rsidRPr="005A3902" w:rsidRDefault="00C51A27" w:rsidP="00CE6B36">
      <w:r w:rsidRPr="005A3902">
        <w:t>QR-Code: minimum size: 20 x 20 mm</w:t>
      </w:r>
    </w:p>
    <w:p w14:paraId="726C8CAE" w14:textId="1333EEF0" w:rsidR="00F768E2" w:rsidRDefault="004A086C" w:rsidP="00CE6B36">
      <w:r>
        <w:t>File: druckkunst.png</w:t>
      </w:r>
    </w:p>
    <w:p w14:paraId="2BB9EB3C" w14:textId="77777777" w:rsidR="00051F50" w:rsidRDefault="00051F50" w:rsidP="00CE6B36"/>
    <w:p w14:paraId="168229C0" w14:textId="3ADA5D5B" w:rsidR="00051F50" w:rsidRDefault="007D0F28" w:rsidP="00CE6B36">
      <w:r>
        <w:rPr>
          <w:noProof/>
          <w:lang w:val="en-AU" w:eastAsia="en-AU"/>
        </w:rPr>
        <w:drawing>
          <wp:inline distT="0" distB="0" distL="0" distR="0" wp14:anchorId="663C315E" wp14:editId="7CC91162">
            <wp:extent cx="6098540" cy="592328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view_Shopper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8540" cy="592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5543" w14:textId="6CB9807B" w:rsidR="00D161EB" w:rsidRDefault="00D161EB" w:rsidP="00CE6B36"/>
    <w:p w14:paraId="6C3838D5" w14:textId="0E84B242" w:rsidR="00737CDD" w:rsidRDefault="00F8618F" w:rsidP="00CE6B36">
      <w:r>
        <w:t xml:space="preserve">Example of a shopping bag with the given </w:t>
      </w:r>
      <w:proofErr w:type="spellStart"/>
      <w:r>
        <w:t>DieCut</w:t>
      </w:r>
      <w:proofErr w:type="spellEnd"/>
    </w:p>
    <w:p w14:paraId="65DD26D6" w14:textId="1E567C1B" w:rsidR="002B6058" w:rsidRDefault="002B6058" w:rsidP="00CE6B36">
      <w:r>
        <w:rPr>
          <w:noProof/>
          <w:lang w:val="en-AU" w:eastAsia="en-AU"/>
        </w:rPr>
        <w:lastRenderedPageBreak/>
        <w:drawing>
          <wp:inline distT="0" distB="0" distL="0" distR="0" wp14:anchorId="43E122EF" wp14:editId="3237B639">
            <wp:extent cx="6121400" cy="3067050"/>
            <wp:effectExtent l="0" t="0" r="0" b="6350"/>
            <wp:docPr id="3" name="Picture 3" descr="Daten:wolfi:daten:MM Projekte:BG Grafiker:2013:Worldskills 2013:Test Module:Mod CD:Mod Corporate Design:Documentation Module 2:BAG_dieCAT.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en:wolfi:daten:MM Projekte:BG Grafiker:2013:Worldskills 2013:Test Module:Mod CD:Mod Corporate Design:Documentation Module 2:BAG_dieCAT.ai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74AD5" w14:textId="77777777" w:rsidR="002B6058" w:rsidRDefault="002B6058" w:rsidP="00CE6B36"/>
    <w:p w14:paraId="30F5BD22" w14:textId="5E65908D" w:rsidR="002B6058" w:rsidRPr="00EA5133" w:rsidRDefault="002B6058" w:rsidP="00CE6B36">
      <w:proofErr w:type="gramStart"/>
      <w:r>
        <w:t>given</w:t>
      </w:r>
      <w:proofErr w:type="gramEnd"/>
      <w:r>
        <w:t xml:space="preserve"> </w:t>
      </w:r>
      <w:proofErr w:type="spellStart"/>
      <w:r>
        <w:t>DieCut</w:t>
      </w:r>
      <w:proofErr w:type="spellEnd"/>
    </w:p>
    <w:sectPr w:rsidR="002B6058" w:rsidRPr="00EA5133" w:rsidSect="005A3902">
      <w:headerReference w:type="default" r:id="rId15"/>
      <w:footerReference w:type="default" r:id="rId16"/>
      <w:pgSz w:w="11900" w:h="16840" w:code="9"/>
      <w:pgMar w:top="1440" w:right="1134" w:bottom="1361" w:left="1440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C321195" w14:textId="77777777" w:rsidR="00CA6755" w:rsidRDefault="00CA6755" w:rsidP="00A11118">
      <w:r>
        <w:separator/>
      </w:r>
    </w:p>
  </w:endnote>
  <w:endnote w:type="continuationSeparator" w:id="0">
    <w:p w14:paraId="2A21B226" w14:textId="77777777" w:rsidR="00CA6755" w:rsidRDefault="00CA6755" w:rsidP="00A11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quare721 BT"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ヒラギノ角ゴ Pro W3">
    <w:charset w:val="4E"/>
    <w:family w:val="auto"/>
    <w:pitch w:val="variable"/>
    <w:sig w:usb0="00000001" w:usb1="08070000" w:usb2="00000010" w:usb3="00000000" w:csb0="00020000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41" w:rightFromText="141" w:vertAnchor="page" w:horzAnchor="page" w:tblpX="1449" w:tblpY="15481"/>
      <w:tblW w:w="11988" w:type="dxa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2802"/>
      <w:gridCol w:w="4961"/>
      <w:gridCol w:w="1984"/>
      <w:gridCol w:w="2241"/>
    </w:tblGrid>
    <w:tr w:rsidR="00D547E5" w:rsidRPr="005A3902" w14:paraId="2FC5809C" w14:textId="77777777" w:rsidTr="005A3902">
      <w:trPr>
        <w:cantSplit/>
      </w:trPr>
      <w:tc>
        <w:tcPr>
          <w:tcW w:w="2802" w:type="dxa"/>
        </w:tcPr>
        <w:p w14:paraId="7480BA1B" w14:textId="77777777" w:rsidR="00D547E5" w:rsidRPr="005A3902" w:rsidRDefault="00D547E5" w:rsidP="000161F3">
          <w:pPr>
            <w:pStyle w:val="Footer"/>
            <w:rPr>
              <w:sz w:val="16"/>
              <w:szCs w:val="16"/>
              <w:lang w:val="en-US"/>
            </w:rPr>
          </w:pPr>
          <w:r w:rsidRPr="005A3902">
            <w:rPr>
              <w:sz w:val="16"/>
              <w:szCs w:val="16"/>
              <w:lang w:val="en-US"/>
            </w:rPr>
            <w:t>Test Project proposal for skill 40</w:t>
          </w:r>
        </w:p>
        <w:p w14:paraId="09709B8B" w14:textId="1B20C78F" w:rsidR="00D547E5" w:rsidRPr="005A3902" w:rsidRDefault="00D547E5" w:rsidP="000161F3">
          <w:pPr>
            <w:pStyle w:val="Footer"/>
            <w:rPr>
              <w:sz w:val="16"/>
              <w:szCs w:val="16"/>
              <w:lang w:val="de-DE"/>
            </w:rPr>
          </w:pPr>
          <w:r w:rsidRPr="005A3902">
            <w:rPr>
              <w:sz w:val="16"/>
              <w:szCs w:val="16"/>
              <w:lang w:val="de-DE"/>
            </w:rPr>
            <w:t>WSC2013_TP40_</w:t>
          </w:r>
          <w:r w:rsidR="005A3902" w:rsidRPr="005A3902">
            <w:rPr>
              <w:sz w:val="16"/>
              <w:szCs w:val="16"/>
              <w:lang w:val="de-DE"/>
            </w:rPr>
            <w:t>M</w:t>
          </w:r>
          <w:r w:rsidRPr="005A3902">
            <w:rPr>
              <w:sz w:val="16"/>
              <w:szCs w:val="16"/>
              <w:lang w:val="de-DE"/>
            </w:rPr>
            <w:t>1_actual_EN</w:t>
          </w:r>
        </w:p>
      </w:tc>
      <w:tc>
        <w:tcPr>
          <w:tcW w:w="4961" w:type="dxa"/>
        </w:tcPr>
        <w:p w14:paraId="683C529D" w14:textId="00462777" w:rsidR="00D547E5" w:rsidRPr="005A3902" w:rsidRDefault="00D547E5" w:rsidP="005A3902">
          <w:pPr>
            <w:pStyle w:val="Footer"/>
            <w:jc w:val="center"/>
            <w:rPr>
              <w:sz w:val="16"/>
              <w:szCs w:val="16"/>
              <w:lang w:val="fr-FR"/>
            </w:rPr>
          </w:pPr>
          <w:r w:rsidRPr="005A3902">
            <w:rPr>
              <w:sz w:val="16"/>
              <w:szCs w:val="16"/>
              <w:lang w:val="en-US"/>
            </w:rPr>
            <w:t>© WorldSkills International (WSI) reserves all rights in documents developed for or on behalf of WSI, including translation and electronic distribution. This material may be reproduced for non-commercial vocational and educational purposes provided that the WorldSkills International logo and copyright notice are left in place.</w:t>
          </w:r>
        </w:p>
      </w:tc>
      <w:tc>
        <w:tcPr>
          <w:tcW w:w="1984" w:type="dxa"/>
        </w:tcPr>
        <w:p w14:paraId="400BCF2E" w14:textId="6F74A073" w:rsidR="00D547E5" w:rsidRPr="005A3902" w:rsidRDefault="00D547E5" w:rsidP="005A3902">
          <w:pPr>
            <w:pStyle w:val="Footer"/>
            <w:jc w:val="right"/>
            <w:rPr>
              <w:sz w:val="16"/>
              <w:szCs w:val="16"/>
              <w:lang w:val="fr-FR"/>
            </w:rPr>
          </w:pPr>
          <w:r w:rsidRPr="005A3902">
            <w:rPr>
              <w:sz w:val="16"/>
              <w:szCs w:val="16"/>
              <w:lang w:val="fr-FR"/>
            </w:rPr>
            <w:t>Version: 2.5</w:t>
          </w:r>
        </w:p>
        <w:p w14:paraId="2017ED95" w14:textId="6A1E4A7D" w:rsidR="00D547E5" w:rsidRPr="005A3902" w:rsidRDefault="005A3902" w:rsidP="005A3902">
          <w:pPr>
            <w:pStyle w:val="Footer"/>
            <w:jc w:val="right"/>
            <w:rPr>
              <w:sz w:val="16"/>
              <w:szCs w:val="16"/>
              <w:lang w:val="fr-FR"/>
            </w:rPr>
          </w:pPr>
          <w:r w:rsidRPr="005A3902">
            <w:rPr>
              <w:sz w:val="16"/>
              <w:szCs w:val="16"/>
              <w:lang w:val="fr-FR"/>
            </w:rPr>
            <w:t>Date : 08.07.13</w:t>
          </w:r>
        </w:p>
      </w:tc>
      <w:tc>
        <w:tcPr>
          <w:tcW w:w="2241" w:type="dxa"/>
        </w:tcPr>
        <w:p w14:paraId="510226C0" w14:textId="77777777" w:rsidR="00D547E5" w:rsidRPr="005A3902" w:rsidRDefault="00D547E5" w:rsidP="000161F3">
          <w:pPr>
            <w:pStyle w:val="Footer"/>
            <w:jc w:val="right"/>
            <w:rPr>
              <w:rStyle w:val="PageNumber"/>
              <w:szCs w:val="16"/>
            </w:rPr>
          </w:pPr>
        </w:p>
        <w:p w14:paraId="5A956160" w14:textId="77777777" w:rsidR="00D547E5" w:rsidRPr="005A3902" w:rsidRDefault="00D547E5" w:rsidP="000161F3">
          <w:pPr>
            <w:pStyle w:val="Footer"/>
            <w:jc w:val="right"/>
            <w:rPr>
              <w:sz w:val="16"/>
              <w:szCs w:val="16"/>
            </w:rPr>
          </w:pPr>
          <w:r w:rsidRPr="005A3902">
            <w:rPr>
              <w:rStyle w:val="PageNumber"/>
              <w:szCs w:val="16"/>
            </w:rPr>
            <w:fldChar w:fldCharType="begin"/>
          </w:r>
          <w:r w:rsidRPr="005A3902">
            <w:rPr>
              <w:rStyle w:val="PageNumber"/>
              <w:szCs w:val="16"/>
            </w:rPr>
            <w:instrText xml:space="preserve"> PAGE </w:instrText>
          </w:r>
          <w:r w:rsidRPr="005A3902">
            <w:rPr>
              <w:rStyle w:val="PageNumber"/>
              <w:szCs w:val="16"/>
            </w:rPr>
            <w:fldChar w:fldCharType="separate"/>
          </w:r>
          <w:r w:rsidR="00C2419C">
            <w:rPr>
              <w:rStyle w:val="PageNumber"/>
              <w:noProof/>
              <w:szCs w:val="16"/>
            </w:rPr>
            <w:t>1</w:t>
          </w:r>
          <w:r w:rsidRPr="005A3902">
            <w:rPr>
              <w:rStyle w:val="PageNumber"/>
              <w:szCs w:val="16"/>
            </w:rPr>
            <w:fldChar w:fldCharType="end"/>
          </w:r>
          <w:r w:rsidRPr="005A3902">
            <w:rPr>
              <w:rStyle w:val="PageNumber"/>
              <w:szCs w:val="16"/>
            </w:rPr>
            <w:t xml:space="preserve"> of </w:t>
          </w:r>
          <w:r w:rsidRPr="005A3902">
            <w:rPr>
              <w:rStyle w:val="PageNumber"/>
              <w:szCs w:val="16"/>
            </w:rPr>
            <w:fldChar w:fldCharType="begin"/>
          </w:r>
          <w:r w:rsidRPr="005A3902">
            <w:rPr>
              <w:rStyle w:val="PageNumber"/>
              <w:szCs w:val="16"/>
            </w:rPr>
            <w:instrText xml:space="preserve"> NUMPAGES </w:instrText>
          </w:r>
          <w:r w:rsidRPr="005A3902">
            <w:rPr>
              <w:rStyle w:val="PageNumber"/>
              <w:szCs w:val="16"/>
            </w:rPr>
            <w:fldChar w:fldCharType="separate"/>
          </w:r>
          <w:r w:rsidR="00C2419C">
            <w:rPr>
              <w:rStyle w:val="PageNumber"/>
              <w:noProof/>
              <w:szCs w:val="16"/>
            </w:rPr>
            <w:t>14</w:t>
          </w:r>
          <w:r w:rsidRPr="005A3902">
            <w:rPr>
              <w:rStyle w:val="PageNumber"/>
              <w:szCs w:val="16"/>
            </w:rPr>
            <w:fldChar w:fldCharType="end"/>
          </w:r>
        </w:p>
      </w:tc>
    </w:tr>
  </w:tbl>
  <w:p w14:paraId="1A866B3F" w14:textId="77777777" w:rsidR="00BB5003" w:rsidRPr="005A3902" w:rsidRDefault="00BB5003" w:rsidP="00A11118">
    <w:pPr>
      <w:pStyle w:val="footer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5AF288" w14:textId="77777777" w:rsidR="00CA6755" w:rsidRDefault="00CA6755" w:rsidP="00A11118">
      <w:r>
        <w:separator/>
      </w:r>
    </w:p>
  </w:footnote>
  <w:footnote w:type="continuationSeparator" w:id="0">
    <w:p w14:paraId="5232CEA5" w14:textId="77777777" w:rsidR="00CA6755" w:rsidRDefault="00CA6755" w:rsidP="00A111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EB8794" w14:textId="77777777" w:rsidR="00BB5003" w:rsidRDefault="00BB5003" w:rsidP="00A11118">
    <w:pPr>
      <w:pStyle w:val="Header"/>
      <w:jc w:val="right"/>
    </w:pPr>
    <w:r>
      <w:rPr>
        <w:noProof/>
        <w:lang w:val="en-AU" w:eastAsia="en-AU"/>
      </w:rPr>
      <w:drawing>
        <wp:inline distT="0" distB="0" distL="0" distR="0" wp14:anchorId="28B6D3BE" wp14:editId="08E5E15D">
          <wp:extent cx="859536" cy="740664"/>
          <wp:effectExtent l="19050" t="0" r="0" b="0"/>
          <wp:docPr id="1" name="Picture 0" descr="WSI_logo_r200_20h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SI_logo_r200_20h_RG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536" cy="7406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6035A7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F746E15"/>
    <w:multiLevelType w:val="hybridMultilevel"/>
    <w:tmpl w:val="CAE683EC"/>
    <w:lvl w:ilvl="0" w:tplc="88FED76E">
      <w:start w:val="1"/>
      <w:numFmt w:val="bullet"/>
      <w:pStyle w:val="tablesub-bullet"/>
      <w:lvlText w:val="-"/>
      <w:lvlJc w:val="left"/>
      <w:pPr>
        <w:ind w:left="1004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2A7E5014"/>
    <w:multiLevelType w:val="multilevel"/>
    <w:tmpl w:val="10862F6E"/>
    <w:lvl w:ilvl="0">
      <w:start w:val="1"/>
      <w:numFmt w:val="decimal"/>
      <w:lvlText w:val="%1."/>
      <w:lvlJc w:val="left"/>
      <w:pPr>
        <w:ind w:left="454" w:hanging="454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1247"/>
        </w:tabs>
        <w:ind w:left="1247" w:hanging="793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30474AEB"/>
    <w:multiLevelType w:val="hybridMultilevel"/>
    <w:tmpl w:val="AAAE509E"/>
    <w:lvl w:ilvl="0" w:tplc="8EAE1C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8620B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FB2FF5"/>
    <w:multiLevelType w:val="multilevel"/>
    <w:tmpl w:val="DFA43520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7" w:hanging="124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47"/>
        </w:tabs>
        <w:ind w:left="1474" w:hanging="10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3DB03D89"/>
    <w:multiLevelType w:val="hybridMultilevel"/>
    <w:tmpl w:val="8402A6A6"/>
    <w:lvl w:ilvl="0" w:tplc="A90CBDDE">
      <w:start w:val="1"/>
      <w:numFmt w:val="lowerLetter"/>
      <w:pStyle w:val="lett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2215D3"/>
    <w:multiLevelType w:val="multilevel"/>
    <w:tmpl w:val="0409001F"/>
    <w:lvl w:ilvl="0">
      <w:start w:val="1"/>
      <w:numFmt w:val="decimal"/>
      <w:lvlText w:val="%1."/>
      <w:lvlJc w:val="left"/>
      <w:pPr>
        <w:ind w:left="814" w:hanging="360"/>
      </w:pPr>
    </w:lvl>
    <w:lvl w:ilvl="1">
      <w:start w:val="1"/>
      <w:numFmt w:val="decimal"/>
      <w:lvlText w:val="%1.%2."/>
      <w:lvlJc w:val="left"/>
      <w:pPr>
        <w:ind w:left="1246" w:hanging="432"/>
      </w:pPr>
    </w:lvl>
    <w:lvl w:ilvl="2">
      <w:start w:val="1"/>
      <w:numFmt w:val="decimal"/>
      <w:lvlText w:val="%1.%2.%3."/>
      <w:lvlJc w:val="left"/>
      <w:pPr>
        <w:ind w:left="1678" w:hanging="504"/>
      </w:pPr>
    </w:lvl>
    <w:lvl w:ilvl="3">
      <w:start w:val="1"/>
      <w:numFmt w:val="decimal"/>
      <w:lvlText w:val="%1.%2.%3.%4."/>
      <w:lvlJc w:val="left"/>
      <w:pPr>
        <w:ind w:left="2182" w:hanging="648"/>
      </w:pPr>
    </w:lvl>
    <w:lvl w:ilvl="4">
      <w:start w:val="1"/>
      <w:numFmt w:val="decimal"/>
      <w:lvlText w:val="%1.%2.%3.%4.%5."/>
      <w:lvlJc w:val="left"/>
      <w:pPr>
        <w:ind w:left="2686" w:hanging="792"/>
      </w:pPr>
    </w:lvl>
    <w:lvl w:ilvl="5">
      <w:start w:val="1"/>
      <w:numFmt w:val="decimal"/>
      <w:lvlText w:val="%1.%2.%3.%4.%5.%6."/>
      <w:lvlJc w:val="left"/>
      <w:pPr>
        <w:ind w:left="3190" w:hanging="936"/>
      </w:pPr>
    </w:lvl>
    <w:lvl w:ilvl="6">
      <w:start w:val="1"/>
      <w:numFmt w:val="decimal"/>
      <w:lvlText w:val="%1.%2.%3.%4.%5.%6.%7."/>
      <w:lvlJc w:val="left"/>
      <w:pPr>
        <w:ind w:left="3694" w:hanging="1080"/>
      </w:pPr>
    </w:lvl>
    <w:lvl w:ilvl="7">
      <w:start w:val="1"/>
      <w:numFmt w:val="decimal"/>
      <w:lvlText w:val="%1.%2.%3.%4.%5.%6.%7.%8."/>
      <w:lvlJc w:val="left"/>
      <w:pPr>
        <w:ind w:left="4198" w:hanging="1224"/>
      </w:pPr>
    </w:lvl>
    <w:lvl w:ilvl="8">
      <w:start w:val="1"/>
      <w:numFmt w:val="decimal"/>
      <w:lvlText w:val="%1.%2.%3.%4.%5.%6.%7.%8.%9."/>
      <w:lvlJc w:val="left"/>
      <w:pPr>
        <w:ind w:left="4774" w:hanging="1440"/>
      </w:pPr>
    </w:lvl>
  </w:abstractNum>
  <w:abstractNum w:abstractNumId="8">
    <w:nsid w:val="45D117FE"/>
    <w:multiLevelType w:val="hybridMultilevel"/>
    <w:tmpl w:val="8D1CD25A"/>
    <w:lvl w:ilvl="0" w:tplc="B77CAA8E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880A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176E08"/>
    <w:multiLevelType w:val="hybridMultilevel"/>
    <w:tmpl w:val="3CD649E4"/>
    <w:lvl w:ilvl="0" w:tplc="0A223C3C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922D83"/>
    <w:multiLevelType w:val="multilevel"/>
    <w:tmpl w:val="FEC6797E"/>
    <w:lvl w:ilvl="0">
      <w:start w:val="1"/>
      <w:numFmt w:val="decimal"/>
      <w:lvlText w:val="%1."/>
      <w:lvlJc w:val="left"/>
      <w:pPr>
        <w:ind w:left="454" w:hanging="454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pStyle w:val="Subsectionheading"/>
      <w:lvlText w:val="%1.%2"/>
      <w:lvlJc w:val="left"/>
      <w:pPr>
        <w:ind w:left="454" w:hanging="454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pStyle w:val="sub-subsectionheading"/>
      <w:lvlText w:val="%1.%2.%3"/>
      <w:lvlJc w:val="left"/>
      <w:pPr>
        <w:tabs>
          <w:tab w:val="num" w:pos="1247"/>
        </w:tabs>
        <w:ind w:left="1247" w:hanging="793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4CDD6FE8"/>
    <w:multiLevelType w:val="hybridMultilevel"/>
    <w:tmpl w:val="AF4C94EA"/>
    <w:lvl w:ilvl="0" w:tplc="7CD0DE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pStyle w:val="bullet-sub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pStyle w:val="bullet-sub-su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684521D"/>
    <w:multiLevelType w:val="hybridMultilevel"/>
    <w:tmpl w:val="DDA83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02132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6AFB5DB3"/>
    <w:multiLevelType w:val="hybridMultilevel"/>
    <w:tmpl w:val="E7AAE108"/>
    <w:lvl w:ilvl="0" w:tplc="6FAA67D6">
      <w:start w:val="1"/>
      <w:numFmt w:val="decimal"/>
      <w:pStyle w:val="numberedlist"/>
      <w:lvlText w:val="%1."/>
      <w:lvlJc w:val="left"/>
      <w:pPr>
        <w:ind w:left="720" w:hanging="360"/>
      </w:pPr>
      <w:rPr>
        <w:color w:val="000000" w:themeColor="text1"/>
      </w:rPr>
    </w:lvl>
    <w:lvl w:ilvl="1" w:tplc="0409000F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1"/>
  </w:num>
  <w:num w:numId="4">
    <w:abstractNumId w:val="14"/>
  </w:num>
  <w:num w:numId="5">
    <w:abstractNumId w:val="6"/>
  </w:num>
  <w:num w:numId="6">
    <w:abstractNumId w:val="5"/>
  </w:num>
  <w:num w:numId="7">
    <w:abstractNumId w:val="7"/>
  </w:num>
  <w:num w:numId="8">
    <w:abstractNumId w:val="13"/>
  </w:num>
  <w:num w:numId="9">
    <w:abstractNumId w:val="1"/>
  </w:num>
  <w:num w:numId="10">
    <w:abstractNumId w:val="3"/>
  </w:num>
  <w:num w:numId="11">
    <w:abstractNumId w:val="10"/>
  </w:num>
  <w:num w:numId="12">
    <w:abstractNumId w:val="8"/>
  </w:num>
  <w:num w:numId="13">
    <w:abstractNumId w:val="2"/>
  </w:num>
  <w:num w:numId="14">
    <w:abstractNumId w:val="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B36"/>
    <w:rsid w:val="00004C40"/>
    <w:rsid w:val="000161F3"/>
    <w:rsid w:val="0003499E"/>
    <w:rsid w:val="00041F11"/>
    <w:rsid w:val="00041FC5"/>
    <w:rsid w:val="000500F9"/>
    <w:rsid w:val="00051F50"/>
    <w:rsid w:val="00052CBB"/>
    <w:rsid w:val="00077928"/>
    <w:rsid w:val="0008099F"/>
    <w:rsid w:val="0008577D"/>
    <w:rsid w:val="00085939"/>
    <w:rsid w:val="0008779D"/>
    <w:rsid w:val="00091A9F"/>
    <w:rsid w:val="00092C27"/>
    <w:rsid w:val="000B6674"/>
    <w:rsid w:val="000E276C"/>
    <w:rsid w:val="000E5425"/>
    <w:rsid w:val="000E643F"/>
    <w:rsid w:val="000F7D4F"/>
    <w:rsid w:val="00102B53"/>
    <w:rsid w:val="00107523"/>
    <w:rsid w:val="00110754"/>
    <w:rsid w:val="0011241F"/>
    <w:rsid w:val="00113080"/>
    <w:rsid w:val="001151B7"/>
    <w:rsid w:val="00121C3A"/>
    <w:rsid w:val="00123927"/>
    <w:rsid w:val="00123A66"/>
    <w:rsid w:val="00124C60"/>
    <w:rsid w:val="00133997"/>
    <w:rsid w:val="00142C5A"/>
    <w:rsid w:val="00154A5F"/>
    <w:rsid w:val="00160450"/>
    <w:rsid w:val="00164042"/>
    <w:rsid w:val="001643B2"/>
    <w:rsid w:val="00193406"/>
    <w:rsid w:val="001957A8"/>
    <w:rsid w:val="001A2347"/>
    <w:rsid w:val="001B5B51"/>
    <w:rsid w:val="001C00CF"/>
    <w:rsid w:val="001D5EA7"/>
    <w:rsid w:val="001D7D3F"/>
    <w:rsid w:val="001E261D"/>
    <w:rsid w:val="001E6D78"/>
    <w:rsid w:val="001E709A"/>
    <w:rsid w:val="00206EAC"/>
    <w:rsid w:val="0021063C"/>
    <w:rsid w:val="002227AA"/>
    <w:rsid w:val="0022481E"/>
    <w:rsid w:val="002254E8"/>
    <w:rsid w:val="0023436B"/>
    <w:rsid w:val="00244ABB"/>
    <w:rsid w:val="002634A2"/>
    <w:rsid w:val="00263883"/>
    <w:rsid w:val="002647FD"/>
    <w:rsid w:val="00285E45"/>
    <w:rsid w:val="00286C5F"/>
    <w:rsid w:val="00287305"/>
    <w:rsid w:val="00292AA9"/>
    <w:rsid w:val="00294763"/>
    <w:rsid w:val="002B6058"/>
    <w:rsid w:val="002D45C5"/>
    <w:rsid w:val="002F3239"/>
    <w:rsid w:val="00301173"/>
    <w:rsid w:val="003043C9"/>
    <w:rsid w:val="00306215"/>
    <w:rsid w:val="003122CB"/>
    <w:rsid w:val="00316C4B"/>
    <w:rsid w:val="00322373"/>
    <w:rsid w:val="00327031"/>
    <w:rsid w:val="00331DE2"/>
    <w:rsid w:val="003371B5"/>
    <w:rsid w:val="00341765"/>
    <w:rsid w:val="0034328E"/>
    <w:rsid w:val="003577CE"/>
    <w:rsid w:val="00362398"/>
    <w:rsid w:val="00363CFC"/>
    <w:rsid w:val="00364CAC"/>
    <w:rsid w:val="00390223"/>
    <w:rsid w:val="003A6952"/>
    <w:rsid w:val="003E6451"/>
    <w:rsid w:val="003E7395"/>
    <w:rsid w:val="003F1B71"/>
    <w:rsid w:val="003F24C3"/>
    <w:rsid w:val="003F39E8"/>
    <w:rsid w:val="00413B08"/>
    <w:rsid w:val="00426C75"/>
    <w:rsid w:val="00442D74"/>
    <w:rsid w:val="00447A93"/>
    <w:rsid w:val="00456E07"/>
    <w:rsid w:val="004632D2"/>
    <w:rsid w:val="00466FEA"/>
    <w:rsid w:val="004743EC"/>
    <w:rsid w:val="00476437"/>
    <w:rsid w:val="00481A0A"/>
    <w:rsid w:val="00483A3F"/>
    <w:rsid w:val="004904E9"/>
    <w:rsid w:val="004921DA"/>
    <w:rsid w:val="004932D4"/>
    <w:rsid w:val="004A086C"/>
    <w:rsid w:val="004C4B6F"/>
    <w:rsid w:val="004C4D2C"/>
    <w:rsid w:val="00504D88"/>
    <w:rsid w:val="00507333"/>
    <w:rsid w:val="00510F1B"/>
    <w:rsid w:val="00522219"/>
    <w:rsid w:val="005414DD"/>
    <w:rsid w:val="005430DA"/>
    <w:rsid w:val="00543F6C"/>
    <w:rsid w:val="00544BE0"/>
    <w:rsid w:val="0056224F"/>
    <w:rsid w:val="005630DE"/>
    <w:rsid w:val="00565BE3"/>
    <w:rsid w:val="005943DD"/>
    <w:rsid w:val="00597D72"/>
    <w:rsid w:val="005A2A3D"/>
    <w:rsid w:val="005A3902"/>
    <w:rsid w:val="005A7230"/>
    <w:rsid w:val="005B138D"/>
    <w:rsid w:val="005F4436"/>
    <w:rsid w:val="00614930"/>
    <w:rsid w:val="00626A92"/>
    <w:rsid w:val="0063530C"/>
    <w:rsid w:val="006402F1"/>
    <w:rsid w:val="00680D08"/>
    <w:rsid w:val="00695E57"/>
    <w:rsid w:val="006A1E87"/>
    <w:rsid w:val="006A59B7"/>
    <w:rsid w:val="006B03C3"/>
    <w:rsid w:val="006B7209"/>
    <w:rsid w:val="006C6DA0"/>
    <w:rsid w:val="006D3605"/>
    <w:rsid w:val="006D44E2"/>
    <w:rsid w:val="006D5051"/>
    <w:rsid w:val="006E233C"/>
    <w:rsid w:val="006F01C5"/>
    <w:rsid w:val="006F54AE"/>
    <w:rsid w:val="00700A10"/>
    <w:rsid w:val="007019CD"/>
    <w:rsid w:val="00731CAE"/>
    <w:rsid w:val="00737CDD"/>
    <w:rsid w:val="007433D6"/>
    <w:rsid w:val="0074449E"/>
    <w:rsid w:val="00747425"/>
    <w:rsid w:val="00750A78"/>
    <w:rsid w:val="00757C7E"/>
    <w:rsid w:val="00763EC0"/>
    <w:rsid w:val="00772E0D"/>
    <w:rsid w:val="007A372D"/>
    <w:rsid w:val="007B156C"/>
    <w:rsid w:val="007B1825"/>
    <w:rsid w:val="007B47BC"/>
    <w:rsid w:val="007B546D"/>
    <w:rsid w:val="007C3C31"/>
    <w:rsid w:val="007D0F28"/>
    <w:rsid w:val="007E3F64"/>
    <w:rsid w:val="007E50C5"/>
    <w:rsid w:val="007F0DA1"/>
    <w:rsid w:val="007F3526"/>
    <w:rsid w:val="008005D8"/>
    <w:rsid w:val="00803FD9"/>
    <w:rsid w:val="00812176"/>
    <w:rsid w:val="0082082C"/>
    <w:rsid w:val="00832869"/>
    <w:rsid w:val="00837264"/>
    <w:rsid w:val="00850C9F"/>
    <w:rsid w:val="008A6352"/>
    <w:rsid w:val="008E1EE1"/>
    <w:rsid w:val="008E30B0"/>
    <w:rsid w:val="008E46E0"/>
    <w:rsid w:val="008E6902"/>
    <w:rsid w:val="00912677"/>
    <w:rsid w:val="009179DE"/>
    <w:rsid w:val="0092197E"/>
    <w:rsid w:val="00950D88"/>
    <w:rsid w:val="00950F5C"/>
    <w:rsid w:val="00954B93"/>
    <w:rsid w:val="00963118"/>
    <w:rsid w:val="00963161"/>
    <w:rsid w:val="009670A7"/>
    <w:rsid w:val="0096799B"/>
    <w:rsid w:val="009A2393"/>
    <w:rsid w:val="009B1401"/>
    <w:rsid w:val="009E504A"/>
    <w:rsid w:val="009F3A44"/>
    <w:rsid w:val="009F3FF5"/>
    <w:rsid w:val="00A02EED"/>
    <w:rsid w:val="00A11118"/>
    <w:rsid w:val="00A154EE"/>
    <w:rsid w:val="00A16644"/>
    <w:rsid w:val="00A22991"/>
    <w:rsid w:val="00A23884"/>
    <w:rsid w:val="00A31AC5"/>
    <w:rsid w:val="00A32574"/>
    <w:rsid w:val="00A33AF5"/>
    <w:rsid w:val="00A41992"/>
    <w:rsid w:val="00A43DED"/>
    <w:rsid w:val="00A5158C"/>
    <w:rsid w:val="00A53673"/>
    <w:rsid w:val="00A57DC6"/>
    <w:rsid w:val="00A71FE7"/>
    <w:rsid w:val="00A7232A"/>
    <w:rsid w:val="00A835ED"/>
    <w:rsid w:val="00A845BA"/>
    <w:rsid w:val="00A85014"/>
    <w:rsid w:val="00A94863"/>
    <w:rsid w:val="00A963AB"/>
    <w:rsid w:val="00A97A27"/>
    <w:rsid w:val="00AB1806"/>
    <w:rsid w:val="00AE188E"/>
    <w:rsid w:val="00AF5632"/>
    <w:rsid w:val="00B04CCA"/>
    <w:rsid w:val="00B101AE"/>
    <w:rsid w:val="00B11D6A"/>
    <w:rsid w:val="00B166BD"/>
    <w:rsid w:val="00B177CF"/>
    <w:rsid w:val="00B21FF3"/>
    <w:rsid w:val="00B26476"/>
    <w:rsid w:val="00B37A05"/>
    <w:rsid w:val="00B403AA"/>
    <w:rsid w:val="00B4130E"/>
    <w:rsid w:val="00B4157B"/>
    <w:rsid w:val="00B45946"/>
    <w:rsid w:val="00B554E4"/>
    <w:rsid w:val="00B73180"/>
    <w:rsid w:val="00B8096E"/>
    <w:rsid w:val="00B82E92"/>
    <w:rsid w:val="00B837E8"/>
    <w:rsid w:val="00B90009"/>
    <w:rsid w:val="00B92967"/>
    <w:rsid w:val="00BA6B2D"/>
    <w:rsid w:val="00BB5003"/>
    <w:rsid w:val="00BC3DD0"/>
    <w:rsid w:val="00BE601D"/>
    <w:rsid w:val="00C015C8"/>
    <w:rsid w:val="00C11B41"/>
    <w:rsid w:val="00C11F70"/>
    <w:rsid w:val="00C1285F"/>
    <w:rsid w:val="00C173B7"/>
    <w:rsid w:val="00C21D0B"/>
    <w:rsid w:val="00C2419C"/>
    <w:rsid w:val="00C27E59"/>
    <w:rsid w:val="00C3214B"/>
    <w:rsid w:val="00C51297"/>
    <w:rsid w:val="00C51A27"/>
    <w:rsid w:val="00C52EAA"/>
    <w:rsid w:val="00C93998"/>
    <w:rsid w:val="00CA05B5"/>
    <w:rsid w:val="00CA4381"/>
    <w:rsid w:val="00CA5A98"/>
    <w:rsid w:val="00CA6755"/>
    <w:rsid w:val="00CC5429"/>
    <w:rsid w:val="00CD0E39"/>
    <w:rsid w:val="00CE2E7C"/>
    <w:rsid w:val="00CE6B36"/>
    <w:rsid w:val="00CF293E"/>
    <w:rsid w:val="00D03706"/>
    <w:rsid w:val="00D03DE3"/>
    <w:rsid w:val="00D161EB"/>
    <w:rsid w:val="00D234B0"/>
    <w:rsid w:val="00D23C9A"/>
    <w:rsid w:val="00D547E5"/>
    <w:rsid w:val="00D65436"/>
    <w:rsid w:val="00D80C51"/>
    <w:rsid w:val="00D83174"/>
    <w:rsid w:val="00D875E2"/>
    <w:rsid w:val="00D87DCE"/>
    <w:rsid w:val="00DB0BB5"/>
    <w:rsid w:val="00DB44DF"/>
    <w:rsid w:val="00DD3A00"/>
    <w:rsid w:val="00DF412B"/>
    <w:rsid w:val="00DF4C8F"/>
    <w:rsid w:val="00DF7698"/>
    <w:rsid w:val="00E00510"/>
    <w:rsid w:val="00E11010"/>
    <w:rsid w:val="00E1640C"/>
    <w:rsid w:val="00E22E28"/>
    <w:rsid w:val="00E34726"/>
    <w:rsid w:val="00E36990"/>
    <w:rsid w:val="00E36FE2"/>
    <w:rsid w:val="00E41C30"/>
    <w:rsid w:val="00E4223D"/>
    <w:rsid w:val="00E82432"/>
    <w:rsid w:val="00E90506"/>
    <w:rsid w:val="00E95EBC"/>
    <w:rsid w:val="00EA5133"/>
    <w:rsid w:val="00EC452A"/>
    <w:rsid w:val="00EC7B1E"/>
    <w:rsid w:val="00EE6316"/>
    <w:rsid w:val="00EF7197"/>
    <w:rsid w:val="00EF736F"/>
    <w:rsid w:val="00F0275A"/>
    <w:rsid w:val="00F02B17"/>
    <w:rsid w:val="00F13DBB"/>
    <w:rsid w:val="00F2525A"/>
    <w:rsid w:val="00F36E7A"/>
    <w:rsid w:val="00F40D39"/>
    <w:rsid w:val="00F42C31"/>
    <w:rsid w:val="00F454D3"/>
    <w:rsid w:val="00F5386C"/>
    <w:rsid w:val="00F56128"/>
    <w:rsid w:val="00F63952"/>
    <w:rsid w:val="00F768E2"/>
    <w:rsid w:val="00F8618F"/>
    <w:rsid w:val="00F91A57"/>
    <w:rsid w:val="00F92B61"/>
    <w:rsid w:val="00FA5E08"/>
    <w:rsid w:val="00FA6E82"/>
    <w:rsid w:val="00FB3ABA"/>
    <w:rsid w:val="00FD1792"/>
    <w:rsid w:val="00FD1C1F"/>
    <w:rsid w:val="00FD5A9A"/>
    <w:rsid w:val="00FE50C4"/>
    <w:rsid w:val="00FE6C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CCFA2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9" w:qFormat="1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Hyperlink" w:uiPriority="0"/>
    <w:lsdException w:name="Strong" w:semiHidden="0" w:uiPriority="22" w:unhideWhenUsed="0"/>
    <w:lsdException w:name="Emphasis" w:semiHidden="0" w:uiPriority="20" w:unhideWhenUsed="0"/>
    <w:lsdException w:name="Table Grid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5E2"/>
    <w:pPr>
      <w:spacing w:after="0" w:line="240" w:lineRule="auto"/>
    </w:pPr>
    <w:rPr>
      <w:rFonts w:ascii="Arial" w:hAnsi="Arial"/>
      <w:sz w:val="20"/>
      <w:lang w:val="en-GB"/>
    </w:rPr>
  </w:style>
  <w:style w:type="paragraph" w:styleId="Heading1">
    <w:name w:val="heading 1"/>
    <w:basedOn w:val="Normal"/>
    <w:next w:val="Normal"/>
    <w:link w:val="Heading1Char"/>
    <w:qFormat/>
    <w:locked/>
    <w:rsid w:val="00850C9F"/>
    <w:pPr>
      <w:keepNext/>
      <w:keepLines/>
      <w:spacing w:after="360"/>
      <w:outlineLvl w:val="0"/>
    </w:pPr>
    <w:rPr>
      <w:rFonts w:eastAsiaTheme="majorEastAsia" w:cstheme="majorBidi"/>
      <w:b/>
      <w:bCs/>
      <w:caps/>
      <w:sz w:val="24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390223"/>
    <w:pPr>
      <w:keepNext/>
      <w:keepLines/>
      <w:spacing w:after="180"/>
      <w:outlineLvl w:val="1"/>
    </w:pPr>
    <w:rPr>
      <w:rFonts w:eastAsiaTheme="majorEastAsia" w:cstheme="majorBidi"/>
      <w:b/>
      <w:bCs/>
      <w:i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390223"/>
    <w:pPr>
      <w:keepNext/>
      <w:keepLines/>
      <w:spacing w:after="6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C9F"/>
    <w:rPr>
      <w:rFonts w:ascii="Arial" w:eastAsiaTheme="majorEastAsia" w:hAnsi="Arial" w:cstheme="majorBidi"/>
      <w:b/>
      <w:bCs/>
      <w:caps/>
      <w:sz w:val="24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90223"/>
    <w:rPr>
      <w:rFonts w:ascii="Arial" w:eastAsiaTheme="majorEastAsia" w:hAnsi="Arial" w:cstheme="majorBidi"/>
      <w:b/>
      <w:bCs/>
      <w:i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90223"/>
    <w:rPr>
      <w:rFonts w:ascii="Arial" w:eastAsiaTheme="majorEastAsia" w:hAnsi="Arial" w:cstheme="majorBidi"/>
      <w:b/>
      <w:bCs/>
      <w:sz w:val="20"/>
    </w:rPr>
  </w:style>
  <w:style w:type="character" w:styleId="Emphasis">
    <w:name w:val="Emphasis"/>
    <w:basedOn w:val="DefaultParagraphFont"/>
    <w:uiPriority w:val="20"/>
    <w:rsid w:val="0011308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561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6128"/>
    <w:rPr>
      <w:rFonts w:ascii="Square721 BT" w:hAnsi="Square721 BT"/>
      <w:sz w:val="20"/>
    </w:rPr>
  </w:style>
  <w:style w:type="paragraph" w:styleId="Footer">
    <w:name w:val="footer"/>
    <w:basedOn w:val="Normal"/>
    <w:link w:val="FooterChar"/>
    <w:unhideWhenUsed/>
    <w:rsid w:val="00F561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6128"/>
    <w:rPr>
      <w:rFonts w:ascii="Square721 BT" w:hAnsi="Square721 BT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1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1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561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oterleft">
    <w:name w:val="footer left"/>
    <w:basedOn w:val="Header"/>
    <w:link w:val="footerleftChar"/>
    <w:qFormat/>
    <w:locked/>
    <w:rsid w:val="0022481E"/>
    <w:rPr>
      <w:sz w:val="16"/>
      <w:szCs w:val="16"/>
    </w:rPr>
  </w:style>
  <w:style w:type="paragraph" w:customStyle="1" w:styleId="footercentre">
    <w:name w:val="footer centre"/>
    <w:basedOn w:val="Header"/>
    <w:link w:val="footercentreChar"/>
    <w:qFormat/>
    <w:locked/>
    <w:rsid w:val="0022481E"/>
    <w:pPr>
      <w:jc w:val="center"/>
    </w:pPr>
    <w:rPr>
      <w:sz w:val="16"/>
      <w:szCs w:val="16"/>
    </w:rPr>
  </w:style>
  <w:style w:type="character" w:customStyle="1" w:styleId="footerleftChar">
    <w:name w:val="footer left Char"/>
    <w:basedOn w:val="HeaderChar"/>
    <w:link w:val="footerleft"/>
    <w:rsid w:val="0022481E"/>
    <w:rPr>
      <w:rFonts w:ascii="Arial" w:hAnsi="Arial"/>
      <w:sz w:val="16"/>
      <w:szCs w:val="16"/>
    </w:rPr>
  </w:style>
  <w:style w:type="paragraph" w:customStyle="1" w:styleId="footerright">
    <w:name w:val="footer right"/>
    <w:basedOn w:val="Footer"/>
    <w:link w:val="footerrightChar"/>
    <w:qFormat/>
    <w:locked/>
    <w:rsid w:val="0022481E"/>
    <w:pPr>
      <w:jc w:val="right"/>
    </w:pPr>
    <w:rPr>
      <w:sz w:val="16"/>
      <w:szCs w:val="16"/>
    </w:rPr>
  </w:style>
  <w:style w:type="character" w:customStyle="1" w:styleId="footercentreChar">
    <w:name w:val="footer centre Char"/>
    <w:basedOn w:val="HeaderChar"/>
    <w:link w:val="footercentre"/>
    <w:rsid w:val="0022481E"/>
    <w:rPr>
      <w:rFonts w:ascii="Arial" w:hAnsi="Arial"/>
      <w:sz w:val="16"/>
      <w:szCs w:val="16"/>
    </w:rPr>
  </w:style>
  <w:style w:type="paragraph" w:customStyle="1" w:styleId="imagetext">
    <w:name w:val="image text"/>
    <w:basedOn w:val="Normal"/>
    <w:link w:val="imagetextChar"/>
    <w:qFormat/>
    <w:locked/>
    <w:rsid w:val="00E41C30"/>
    <w:rPr>
      <w:i/>
    </w:rPr>
  </w:style>
  <w:style w:type="character" w:customStyle="1" w:styleId="footerrightChar">
    <w:name w:val="footer right Char"/>
    <w:basedOn w:val="FooterChar"/>
    <w:link w:val="footerright"/>
    <w:rsid w:val="0022481E"/>
    <w:rPr>
      <w:rFonts w:ascii="Arial" w:hAnsi="Arial"/>
      <w:sz w:val="16"/>
      <w:szCs w:val="16"/>
    </w:rPr>
  </w:style>
  <w:style w:type="paragraph" w:customStyle="1" w:styleId="bullet">
    <w:name w:val="bullet"/>
    <w:basedOn w:val="Normal"/>
    <w:link w:val="bulletChar"/>
    <w:qFormat/>
    <w:locked/>
    <w:rsid w:val="00B8096E"/>
    <w:pPr>
      <w:numPr>
        <w:numId w:val="1"/>
      </w:numPr>
      <w:spacing w:after="60"/>
      <w:ind w:left="568" w:hanging="284"/>
      <w:contextualSpacing/>
    </w:pPr>
  </w:style>
  <w:style w:type="paragraph" w:customStyle="1" w:styleId="bullet-sub">
    <w:name w:val="bullet-sub"/>
    <w:basedOn w:val="bullet"/>
    <w:link w:val="bullet-subChar"/>
    <w:qFormat/>
    <w:locked/>
    <w:rsid w:val="00B8096E"/>
    <w:pPr>
      <w:numPr>
        <w:ilvl w:val="1"/>
        <w:numId w:val="3"/>
      </w:numPr>
      <w:ind w:left="1135" w:hanging="284"/>
    </w:pPr>
  </w:style>
  <w:style w:type="paragraph" w:customStyle="1" w:styleId="letteredlist">
    <w:name w:val="lettered list"/>
    <w:basedOn w:val="Normal"/>
    <w:link w:val="letteredlistChar"/>
    <w:qFormat/>
    <w:locked/>
    <w:rsid w:val="00E41C30"/>
    <w:pPr>
      <w:numPr>
        <w:numId w:val="5"/>
      </w:numPr>
      <w:ind w:left="568" w:hanging="284"/>
      <w:contextualSpacing/>
    </w:pPr>
  </w:style>
  <w:style w:type="character" w:customStyle="1" w:styleId="bulletChar">
    <w:name w:val="bullet Char"/>
    <w:basedOn w:val="DefaultParagraphFont"/>
    <w:link w:val="bullet"/>
    <w:rsid w:val="00B8096E"/>
    <w:rPr>
      <w:rFonts w:ascii="Arial" w:hAnsi="Arial"/>
      <w:sz w:val="20"/>
    </w:rPr>
  </w:style>
  <w:style w:type="paragraph" w:customStyle="1" w:styleId="numberedlist">
    <w:name w:val="numbered list"/>
    <w:basedOn w:val="Normal"/>
    <w:link w:val="numberedlistChar"/>
    <w:qFormat/>
    <w:locked/>
    <w:rsid w:val="00E41C30"/>
    <w:pPr>
      <w:numPr>
        <w:numId w:val="4"/>
      </w:numPr>
      <w:ind w:left="568" w:hanging="284"/>
      <w:contextualSpacing/>
    </w:pPr>
  </w:style>
  <w:style w:type="character" w:customStyle="1" w:styleId="bullet-subChar">
    <w:name w:val="bullet-sub Char"/>
    <w:basedOn w:val="bulletChar"/>
    <w:link w:val="bullet-sub"/>
    <w:rsid w:val="00B8096E"/>
    <w:rPr>
      <w:rFonts w:ascii="Arial" w:hAnsi="Arial"/>
      <w:sz w:val="20"/>
    </w:rPr>
  </w:style>
  <w:style w:type="paragraph" w:customStyle="1" w:styleId="signaturetext">
    <w:name w:val="signature text"/>
    <w:basedOn w:val="imagetext"/>
    <w:link w:val="signaturetextChar"/>
    <w:qFormat/>
    <w:locked/>
    <w:rsid w:val="00E41C30"/>
  </w:style>
  <w:style w:type="character" w:customStyle="1" w:styleId="numberedlistChar">
    <w:name w:val="numbered list Char"/>
    <w:basedOn w:val="DefaultParagraphFont"/>
    <w:link w:val="numberedlist"/>
    <w:rsid w:val="00E41C30"/>
    <w:rPr>
      <w:rFonts w:ascii="Arial" w:hAnsi="Arial"/>
      <w:sz w:val="20"/>
    </w:rPr>
  </w:style>
  <w:style w:type="character" w:customStyle="1" w:styleId="imagetextChar">
    <w:name w:val="image text Char"/>
    <w:basedOn w:val="DefaultParagraphFont"/>
    <w:link w:val="imagetext"/>
    <w:rsid w:val="00E41C30"/>
    <w:rPr>
      <w:rFonts w:ascii="Arial" w:hAnsi="Arial"/>
      <w:i/>
      <w:sz w:val="20"/>
    </w:rPr>
  </w:style>
  <w:style w:type="character" w:customStyle="1" w:styleId="letteredlistChar">
    <w:name w:val="lettered list Char"/>
    <w:basedOn w:val="DefaultParagraphFont"/>
    <w:link w:val="letteredlist"/>
    <w:rsid w:val="00E41C30"/>
    <w:rPr>
      <w:rFonts w:ascii="Arial" w:hAnsi="Arial"/>
      <w:sz w:val="20"/>
    </w:rPr>
  </w:style>
  <w:style w:type="character" w:customStyle="1" w:styleId="signaturetextChar">
    <w:name w:val="signature text Char"/>
    <w:basedOn w:val="imagetextChar"/>
    <w:link w:val="signaturetext"/>
    <w:rsid w:val="00E41C30"/>
    <w:rPr>
      <w:rFonts w:ascii="Arial" w:hAnsi="Arial"/>
      <w:i/>
      <w:sz w:val="20"/>
    </w:rPr>
  </w:style>
  <w:style w:type="paragraph" w:styleId="ListParagraph">
    <w:name w:val="List Paragraph"/>
    <w:basedOn w:val="Normal"/>
    <w:link w:val="ListParagraphChar"/>
    <w:uiPriority w:val="34"/>
    <w:rsid w:val="007F3526"/>
    <w:pPr>
      <w:ind w:left="720"/>
      <w:contextualSpacing/>
    </w:pPr>
  </w:style>
  <w:style w:type="paragraph" w:customStyle="1" w:styleId="Subsectionheading">
    <w:name w:val="Subsection heading"/>
    <w:basedOn w:val="Normal"/>
    <w:link w:val="SubsectionChar"/>
    <w:rsid w:val="007B1825"/>
    <w:pPr>
      <w:numPr>
        <w:ilvl w:val="1"/>
        <w:numId w:val="11"/>
      </w:numPr>
      <w:spacing w:after="180"/>
    </w:pPr>
    <w:rPr>
      <w:b/>
    </w:rPr>
  </w:style>
  <w:style w:type="paragraph" w:customStyle="1" w:styleId="sub-subsectionheading">
    <w:name w:val="sub-subsection heading"/>
    <w:basedOn w:val="ListParagraph"/>
    <w:link w:val="sub-subsectionheadingChar"/>
    <w:rsid w:val="007B1825"/>
    <w:pPr>
      <w:numPr>
        <w:ilvl w:val="2"/>
        <w:numId w:val="11"/>
      </w:numPr>
      <w:spacing w:after="60"/>
      <w:ind w:left="1248" w:hanging="794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93406"/>
    <w:rPr>
      <w:rFonts w:ascii="Arial" w:hAnsi="Arial"/>
      <w:sz w:val="20"/>
    </w:rPr>
  </w:style>
  <w:style w:type="character" w:customStyle="1" w:styleId="SubsectionChar">
    <w:name w:val="Subsection Char"/>
    <w:basedOn w:val="ListParagraphChar"/>
    <w:link w:val="Subsectionheading"/>
    <w:rsid w:val="007B1825"/>
    <w:rPr>
      <w:rFonts w:ascii="Arial" w:hAnsi="Arial"/>
      <w:b/>
      <w:sz w:val="20"/>
    </w:rPr>
  </w:style>
  <w:style w:type="paragraph" w:customStyle="1" w:styleId="sub-subsectiontext">
    <w:name w:val="sub-subsection text"/>
    <w:basedOn w:val="Normal"/>
    <w:link w:val="sub-subsectiontextChar"/>
    <w:rsid w:val="00193406"/>
    <w:pPr>
      <w:ind w:left="1247"/>
    </w:pPr>
  </w:style>
  <w:style w:type="character" w:customStyle="1" w:styleId="sub-subsectionheadingChar">
    <w:name w:val="sub-subsection heading Char"/>
    <w:basedOn w:val="ListParagraphChar"/>
    <w:link w:val="sub-subsectionheading"/>
    <w:rsid w:val="007B1825"/>
    <w:rPr>
      <w:rFonts w:ascii="Arial" w:hAnsi="Arial"/>
      <w:sz w:val="20"/>
    </w:rPr>
  </w:style>
  <w:style w:type="paragraph" w:customStyle="1" w:styleId="subsectiontext">
    <w:name w:val="subsection text"/>
    <w:basedOn w:val="Normal"/>
    <w:link w:val="subsectiontextChar"/>
    <w:rsid w:val="004743EC"/>
    <w:pPr>
      <w:ind w:left="454"/>
    </w:pPr>
  </w:style>
  <w:style w:type="character" w:customStyle="1" w:styleId="sub-subsectiontextChar">
    <w:name w:val="sub-subsection text Char"/>
    <w:basedOn w:val="DefaultParagraphFont"/>
    <w:link w:val="sub-subsectiontext"/>
    <w:rsid w:val="00193406"/>
    <w:rPr>
      <w:rFonts w:ascii="Arial" w:hAnsi="Arial"/>
      <w:sz w:val="20"/>
    </w:rPr>
  </w:style>
  <w:style w:type="paragraph" w:customStyle="1" w:styleId="bulletsub-subsection">
    <w:name w:val="bullet sub-subsection"/>
    <w:basedOn w:val="bullet"/>
    <w:link w:val="bulletsub-subsectionChar"/>
    <w:rsid w:val="003A6952"/>
    <w:pPr>
      <w:ind w:left="1531"/>
    </w:pPr>
  </w:style>
  <w:style w:type="character" w:customStyle="1" w:styleId="subsectiontextChar">
    <w:name w:val="subsection text Char"/>
    <w:basedOn w:val="DefaultParagraphFont"/>
    <w:link w:val="subsectiontext"/>
    <w:rsid w:val="004743EC"/>
    <w:rPr>
      <w:rFonts w:ascii="Arial" w:hAnsi="Arial"/>
      <w:sz w:val="20"/>
    </w:rPr>
  </w:style>
  <w:style w:type="character" w:customStyle="1" w:styleId="bulletsub-subsectionChar">
    <w:name w:val="bullet sub-subsection Char"/>
    <w:basedOn w:val="bulletChar"/>
    <w:link w:val="bulletsub-subsection"/>
    <w:rsid w:val="003A6952"/>
    <w:rPr>
      <w:rFonts w:ascii="Arial" w:hAnsi="Arial"/>
      <w:sz w:val="20"/>
    </w:rPr>
  </w:style>
  <w:style w:type="paragraph" w:customStyle="1" w:styleId="DocTitle">
    <w:name w:val="Doc Title"/>
    <w:basedOn w:val="Normal"/>
    <w:link w:val="DocTitleChar"/>
    <w:qFormat/>
    <w:rsid w:val="001D7D3F"/>
    <w:rPr>
      <w:b/>
      <w:sz w:val="44"/>
      <w:szCs w:val="44"/>
    </w:rPr>
  </w:style>
  <w:style w:type="paragraph" w:customStyle="1" w:styleId="Docsubtitle1">
    <w:name w:val="Doc subtitle1"/>
    <w:basedOn w:val="Normal"/>
    <w:link w:val="Docsubtitle1Char"/>
    <w:qFormat/>
    <w:rsid w:val="006B7209"/>
    <w:rPr>
      <w:b/>
      <w:sz w:val="28"/>
      <w:szCs w:val="28"/>
    </w:rPr>
  </w:style>
  <w:style w:type="character" w:customStyle="1" w:styleId="DocTitleChar">
    <w:name w:val="Doc Title Char"/>
    <w:basedOn w:val="DefaultParagraphFont"/>
    <w:link w:val="DocTitle"/>
    <w:rsid w:val="001D7D3F"/>
    <w:rPr>
      <w:rFonts w:ascii="Arial" w:hAnsi="Arial"/>
      <w:b/>
      <w:sz w:val="44"/>
      <w:szCs w:val="44"/>
    </w:rPr>
  </w:style>
  <w:style w:type="paragraph" w:customStyle="1" w:styleId="Docsubtitle2">
    <w:name w:val="Doc subtitle2"/>
    <w:basedOn w:val="Normal"/>
    <w:link w:val="Docsubtitle2Char"/>
    <w:qFormat/>
    <w:rsid w:val="006B7209"/>
    <w:rPr>
      <w:sz w:val="28"/>
      <w:szCs w:val="28"/>
    </w:rPr>
  </w:style>
  <w:style w:type="character" w:customStyle="1" w:styleId="Docsubtitle1Char">
    <w:name w:val="Doc subtitle1 Char"/>
    <w:basedOn w:val="DefaultParagraphFont"/>
    <w:link w:val="Docsubtitle1"/>
    <w:rsid w:val="006B7209"/>
    <w:rPr>
      <w:rFonts w:ascii="Arial" w:hAnsi="Arial"/>
      <w:b/>
      <w:sz w:val="28"/>
      <w:szCs w:val="28"/>
    </w:rPr>
  </w:style>
  <w:style w:type="paragraph" w:styleId="TOC2">
    <w:name w:val="toc 2"/>
    <w:basedOn w:val="Normal"/>
    <w:next w:val="Normal"/>
    <w:autoRedefine/>
    <w:semiHidden/>
    <w:rsid w:val="005A2A3D"/>
    <w:pPr>
      <w:ind w:left="180"/>
    </w:pPr>
    <w:rPr>
      <w:rFonts w:eastAsia="Times New Roman" w:cs="Times New Roman"/>
      <w:szCs w:val="24"/>
    </w:rPr>
  </w:style>
  <w:style w:type="character" w:customStyle="1" w:styleId="Docsubtitle2Char">
    <w:name w:val="Doc subtitle2 Char"/>
    <w:basedOn w:val="DefaultParagraphFont"/>
    <w:link w:val="Docsubtitle2"/>
    <w:rsid w:val="006B7209"/>
    <w:rPr>
      <w:rFonts w:ascii="Arial" w:hAnsi="Arial"/>
      <w:sz w:val="28"/>
      <w:szCs w:val="28"/>
    </w:rPr>
  </w:style>
  <w:style w:type="character" w:styleId="Hyperlink">
    <w:name w:val="Hyperlink"/>
    <w:basedOn w:val="DefaultParagraphFont"/>
    <w:rsid w:val="005A2A3D"/>
    <w:rPr>
      <w:color w:val="0000FF"/>
      <w:u w:val="single"/>
    </w:rPr>
  </w:style>
  <w:style w:type="table" w:customStyle="1" w:styleId="WSITable">
    <w:name w:val="WSI Table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List1">
    <w:name w:val="Light List1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shd w:val="clear" w:color="auto" w:fill="D9D9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bullettext">
    <w:name w:val="bullet text"/>
    <w:basedOn w:val="bullet"/>
    <w:link w:val="bullettextChar"/>
    <w:qFormat/>
    <w:rsid w:val="00B8096E"/>
    <w:pPr>
      <w:numPr>
        <w:numId w:val="0"/>
      </w:numPr>
      <w:ind w:left="567"/>
    </w:pPr>
  </w:style>
  <w:style w:type="paragraph" w:customStyle="1" w:styleId="bullet-subtext">
    <w:name w:val="bullet-sub text"/>
    <w:basedOn w:val="bullettext"/>
    <w:link w:val="bullet-subtextChar"/>
    <w:qFormat/>
    <w:rsid w:val="00BA6B2D"/>
    <w:pPr>
      <w:ind w:left="1134"/>
    </w:pPr>
  </w:style>
  <w:style w:type="character" w:customStyle="1" w:styleId="bullettextChar">
    <w:name w:val="bullet text Char"/>
    <w:basedOn w:val="bulletChar"/>
    <w:link w:val="bullettext"/>
    <w:rsid w:val="00B8096E"/>
    <w:rPr>
      <w:rFonts w:ascii="Arial" w:hAnsi="Arial"/>
      <w:sz w:val="20"/>
    </w:rPr>
  </w:style>
  <w:style w:type="character" w:customStyle="1" w:styleId="bullet-subtextChar">
    <w:name w:val="bullet-sub text Char"/>
    <w:basedOn w:val="bullettextChar"/>
    <w:link w:val="bullet-subtext"/>
    <w:rsid w:val="00BA6B2D"/>
    <w:rPr>
      <w:rFonts w:ascii="Arial" w:hAnsi="Arial"/>
      <w:sz w:val="20"/>
    </w:rPr>
  </w:style>
  <w:style w:type="paragraph" w:customStyle="1" w:styleId="tablebullet">
    <w:name w:val="table bullet"/>
    <w:basedOn w:val="ListParagraph"/>
    <w:link w:val="tablebulletChar"/>
    <w:qFormat/>
    <w:rsid w:val="00110754"/>
    <w:pPr>
      <w:numPr>
        <w:numId w:val="12"/>
      </w:numPr>
      <w:ind w:left="284" w:hanging="284"/>
    </w:pPr>
    <w:rPr>
      <w:color w:val="000000" w:themeColor="text1"/>
    </w:rPr>
  </w:style>
  <w:style w:type="character" w:customStyle="1" w:styleId="tablebulletChar">
    <w:name w:val="table bullet Char"/>
    <w:basedOn w:val="ListParagraphChar"/>
    <w:link w:val="tablebullet"/>
    <w:rsid w:val="00110754"/>
    <w:rPr>
      <w:rFonts w:ascii="Arial" w:hAnsi="Arial"/>
      <w:color w:val="000000" w:themeColor="text1"/>
      <w:sz w:val="20"/>
    </w:rPr>
  </w:style>
  <w:style w:type="paragraph" w:customStyle="1" w:styleId="bullet-sub-sub">
    <w:name w:val="bullet-sub-sub"/>
    <w:basedOn w:val="bullet-sub"/>
    <w:link w:val="bullet-sub-subChar"/>
    <w:qFormat/>
    <w:rsid w:val="00B8096E"/>
    <w:pPr>
      <w:numPr>
        <w:ilvl w:val="2"/>
      </w:numPr>
      <w:ind w:left="1702" w:hanging="284"/>
    </w:pPr>
  </w:style>
  <w:style w:type="paragraph" w:customStyle="1" w:styleId="bullet-sub-subtext">
    <w:name w:val="bullet-sub-sub text"/>
    <w:basedOn w:val="bullet-subtext"/>
    <w:link w:val="bullet-sub-subtextChar"/>
    <w:qFormat/>
    <w:rsid w:val="00BA6B2D"/>
    <w:pPr>
      <w:ind w:left="1701"/>
    </w:pPr>
  </w:style>
  <w:style w:type="character" w:customStyle="1" w:styleId="bullet-sub-subChar">
    <w:name w:val="bullet-sub-sub Char"/>
    <w:basedOn w:val="bullet-subChar"/>
    <w:link w:val="bullet-sub-sub"/>
    <w:rsid w:val="00B8096E"/>
    <w:rPr>
      <w:rFonts w:ascii="Arial" w:hAnsi="Arial"/>
      <w:sz w:val="20"/>
    </w:rPr>
  </w:style>
  <w:style w:type="paragraph" w:customStyle="1" w:styleId="tablesub-bullet">
    <w:name w:val="table sub-bullet"/>
    <w:basedOn w:val="tablebullet"/>
    <w:link w:val="tablesub-bulletChar"/>
    <w:qFormat/>
    <w:rsid w:val="00B8096E"/>
    <w:pPr>
      <w:numPr>
        <w:numId w:val="13"/>
      </w:numPr>
      <w:ind w:left="568" w:hanging="284"/>
    </w:pPr>
  </w:style>
  <w:style w:type="character" w:customStyle="1" w:styleId="bullet-sub-subtextChar">
    <w:name w:val="bullet-sub-sub text Char"/>
    <w:basedOn w:val="bullet-subtextChar"/>
    <w:link w:val="bullet-sub-subtext"/>
    <w:rsid w:val="00BA6B2D"/>
    <w:rPr>
      <w:rFonts w:ascii="Arial" w:hAnsi="Arial"/>
      <w:sz w:val="20"/>
    </w:rPr>
  </w:style>
  <w:style w:type="character" w:customStyle="1" w:styleId="tablesub-bulletChar">
    <w:name w:val="table sub-bullet Char"/>
    <w:basedOn w:val="tablebulletChar"/>
    <w:link w:val="tablesub-bullet"/>
    <w:rsid w:val="00B8096E"/>
    <w:rPr>
      <w:rFonts w:ascii="Arial" w:hAnsi="Arial"/>
      <w:color w:val="000000" w:themeColor="text1"/>
      <w:sz w:val="20"/>
    </w:rPr>
  </w:style>
  <w:style w:type="paragraph" w:styleId="TOC1">
    <w:name w:val="toc 1"/>
    <w:basedOn w:val="Normal"/>
    <w:next w:val="Normal"/>
    <w:autoRedefine/>
    <w:semiHidden/>
    <w:rsid w:val="00CE6B36"/>
    <w:rPr>
      <w:rFonts w:eastAsia="Times New Roman" w:cs="Times New Roman"/>
      <w:szCs w:val="24"/>
    </w:rPr>
  </w:style>
  <w:style w:type="paragraph" w:customStyle="1" w:styleId="Doctitle0">
    <w:name w:val="Doc title"/>
    <w:basedOn w:val="Normal"/>
    <w:rsid w:val="00CE6B36"/>
    <w:rPr>
      <w:rFonts w:eastAsia="Times New Roman" w:cs="Times New Roman"/>
      <w:b/>
      <w:sz w:val="40"/>
      <w:szCs w:val="24"/>
    </w:rPr>
  </w:style>
  <w:style w:type="character" w:styleId="PageNumber">
    <w:name w:val="page number"/>
    <w:basedOn w:val="DefaultParagraphFont"/>
    <w:rsid w:val="00CE6B36"/>
    <w:rPr>
      <w:rFonts w:ascii="Arial" w:hAnsi="Arial"/>
      <w:sz w:val="16"/>
    </w:rPr>
  </w:style>
  <w:style w:type="paragraph" w:customStyle="1" w:styleId="fixedtext">
    <w:name w:val="fixed text"/>
    <w:basedOn w:val="Normal"/>
    <w:link w:val="fixedtextChar"/>
    <w:locked/>
    <w:rsid w:val="004632D2"/>
    <w:pPr>
      <w:ind w:left="851"/>
    </w:pPr>
    <w:rPr>
      <w:rFonts w:eastAsia="Times New Roman" w:cs="Times New Roman"/>
      <w:szCs w:val="24"/>
      <w:lang w:eastAsia="en-GB"/>
    </w:rPr>
  </w:style>
  <w:style w:type="paragraph" w:customStyle="1" w:styleId="Editabletext">
    <w:name w:val="Editable text"/>
    <w:basedOn w:val="Normal"/>
    <w:link w:val="EditabletextChar1"/>
    <w:locked/>
    <w:rsid w:val="004632D2"/>
    <w:pPr>
      <w:ind w:left="851"/>
    </w:pPr>
    <w:rPr>
      <w:rFonts w:eastAsia="Times New Roman" w:cs="Times New Roman"/>
      <w:color w:val="0000FF"/>
      <w:szCs w:val="24"/>
    </w:rPr>
  </w:style>
  <w:style w:type="character" w:customStyle="1" w:styleId="EditabletextChar1">
    <w:name w:val="Editable text Char1"/>
    <w:basedOn w:val="DefaultParagraphFont"/>
    <w:link w:val="Editabletext"/>
    <w:rsid w:val="004632D2"/>
    <w:rPr>
      <w:rFonts w:ascii="Arial" w:eastAsia="Times New Roman" w:hAnsi="Arial" w:cs="Times New Roman"/>
      <w:color w:val="0000FF"/>
      <w:sz w:val="20"/>
      <w:szCs w:val="24"/>
      <w:lang w:val="en-GB"/>
    </w:rPr>
  </w:style>
  <w:style w:type="character" w:customStyle="1" w:styleId="fixedtextChar">
    <w:name w:val="fixed text Char"/>
    <w:basedOn w:val="DefaultParagraphFont"/>
    <w:link w:val="fixedtext"/>
    <w:rsid w:val="004632D2"/>
    <w:rPr>
      <w:rFonts w:ascii="Arial" w:eastAsia="Times New Roman" w:hAnsi="Arial" w:cs="Times New Roman"/>
      <w:sz w:val="20"/>
      <w:szCs w:val="24"/>
      <w:lang w:val="en-GB" w:eastAsia="en-GB"/>
    </w:rPr>
  </w:style>
  <w:style w:type="table" w:styleId="LightShading-Accent1">
    <w:name w:val="Light Shading Accent 1"/>
    <w:basedOn w:val="TableNormal"/>
    <w:uiPriority w:val="60"/>
    <w:rsid w:val="0083286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3286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hps">
    <w:name w:val="hps"/>
    <w:basedOn w:val="DefaultParagraphFont"/>
    <w:rsid w:val="0008577D"/>
  </w:style>
  <w:style w:type="paragraph" w:customStyle="1" w:styleId="Heading3AA">
    <w:name w:val="Heading 3 A A"/>
    <w:next w:val="Normal"/>
    <w:autoRedefine/>
    <w:rsid w:val="00041F11"/>
    <w:pPr>
      <w:keepNext/>
      <w:keepLines/>
      <w:spacing w:after="60" w:line="240" w:lineRule="auto"/>
      <w:outlineLvl w:val="2"/>
    </w:pPr>
    <w:rPr>
      <w:rFonts w:ascii="Arial Bold" w:eastAsia="ヒラギノ角ゴ Pro W3" w:hAnsi="Arial Bold" w:cs="Times New Roman"/>
      <w:color w:val="000000"/>
      <w:sz w:val="20"/>
      <w:szCs w:val="20"/>
      <w:lang w:val="en-GB"/>
    </w:rPr>
  </w:style>
  <w:style w:type="paragraph" w:customStyle="1" w:styleId="Default">
    <w:name w:val="Default"/>
    <w:rsid w:val="00041F11"/>
    <w:pPr>
      <w:widowControl w:val="0"/>
      <w:spacing w:after="0" w:line="240" w:lineRule="auto"/>
    </w:pPr>
    <w:rPr>
      <w:rFonts w:ascii="Arial" w:eastAsia="ヒラギノ角ゴ Pro W3" w:hAnsi="Arial" w:cs="Times New Roman"/>
      <w:color w:val="000000"/>
      <w:sz w:val="24"/>
      <w:szCs w:val="20"/>
      <w:lang w:val="fr-FR"/>
    </w:rPr>
  </w:style>
  <w:style w:type="character" w:customStyle="1" w:styleId="shorttext">
    <w:name w:val="short_text"/>
    <w:basedOn w:val="DefaultParagraphFont"/>
    <w:rsid w:val="00456E07"/>
  </w:style>
  <w:style w:type="character" w:styleId="FollowedHyperlink">
    <w:name w:val="FollowedHyperlink"/>
    <w:basedOn w:val="DefaultParagraphFont"/>
    <w:uiPriority w:val="99"/>
    <w:semiHidden/>
    <w:unhideWhenUsed/>
    <w:rsid w:val="0026388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9" w:qFormat="1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Hyperlink" w:uiPriority="0"/>
    <w:lsdException w:name="Strong" w:semiHidden="0" w:uiPriority="22" w:unhideWhenUsed="0"/>
    <w:lsdException w:name="Emphasis" w:semiHidden="0" w:uiPriority="20" w:unhideWhenUsed="0"/>
    <w:lsdException w:name="Table Grid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5E2"/>
    <w:pPr>
      <w:spacing w:after="0" w:line="240" w:lineRule="auto"/>
    </w:pPr>
    <w:rPr>
      <w:rFonts w:ascii="Arial" w:hAnsi="Arial"/>
      <w:sz w:val="20"/>
      <w:lang w:val="en-GB"/>
    </w:rPr>
  </w:style>
  <w:style w:type="paragraph" w:styleId="Heading1">
    <w:name w:val="heading 1"/>
    <w:basedOn w:val="Normal"/>
    <w:next w:val="Normal"/>
    <w:link w:val="Heading1Char"/>
    <w:qFormat/>
    <w:locked/>
    <w:rsid w:val="00850C9F"/>
    <w:pPr>
      <w:keepNext/>
      <w:keepLines/>
      <w:spacing w:after="360"/>
      <w:outlineLvl w:val="0"/>
    </w:pPr>
    <w:rPr>
      <w:rFonts w:eastAsiaTheme="majorEastAsia" w:cstheme="majorBidi"/>
      <w:b/>
      <w:bCs/>
      <w:caps/>
      <w:sz w:val="24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390223"/>
    <w:pPr>
      <w:keepNext/>
      <w:keepLines/>
      <w:spacing w:after="180"/>
      <w:outlineLvl w:val="1"/>
    </w:pPr>
    <w:rPr>
      <w:rFonts w:eastAsiaTheme="majorEastAsia" w:cstheme="majorBidi"/>
      <w:b/>
      <w:bCs/>
      <w:i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390223"/>
    <w:pPr>
      <w:keepNext/>
      <w:keepLines/>
      <w:spacing w:after="6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C9F"/>
    <w:rPr>
      <w:rFonts w:ascii="Arial" w:eastAsiaTheme="majorEastAsia" w:hAnsi="Arial" w:cstheme="majorBidi"/>
      <w:b/>
      <w:bCs/>
      <w:caps/>
      <w:sz w:val="24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90223"/>
    <w:rPr>
      <w:rFonts w:ascii="Arial" w:eastAsiaTheme="majorEastAsia" w:hAnsi="Arial" w:cstheme="majorBidi"/>
      <w:b/>
      <w:bCs/>
      <w:i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90223"/>
    <w:rPr>
      <w:rFonts w:ascii="Arial" w:eastAsiaTheme="majorEastAsia" w:hAnsi="Arial" w:cstheme="majorBidi"/>
      <w:b/>
      <w:bCs/>
      <w:sz w:val="20"/>
    </w:rPr>
  </w:style>
  <w:style w:type="character" w:styleId="Emphasis">
    <w:name w:val="Emphasis"/>
    <w:basedOn w:val="DefaultParagraphFont"/>
    <w:uiPriority w:val="20"/>
    <w:rsid w:val="0011308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561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6128"/>
    <w:rPr>
      <w:rFonts w:ascii="Square721 BT" w:hAnsi="Square721 BT"/>
      <w:sz w:val="20"/>
    </w:rPr>
  </w:style>
  <w:style w:type="paragraph" w:styleId="Footer">
    <w:name w:val="footer"/>
    <w:basedOn w:val="Normal"/>
    <w:link w:val="FooterChar"/>
    <w:unhideWhenUsed/>
    <w:rsid w:val="00F561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6128"/>
    <w:rPr>
      <w:rFonts w:ascii="Square721 BT" w:hAnsi="Square721 BT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1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1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561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oterleft">
    <w:name w:val="footer left"/>
    <w:basedOn w:val="Header"/>
    <w:link w:val="footerleftChar"/>
    <w:qFormat/>
    <w:locked/>
    <w:rsid w:val="0022481E"/>
    <w:rPr>
      <w:sz w:val="16"/>
      <w:szCs w:val="16"/>
    </w:rPr>
  </w:style>
  <w:style w:type="paragraph" w:customStyle="1" w:styleId="footercentre">
    <w:name w:val="footer centre"/>
    <w:basedOn w:val="Header"/>
    <w:link w:val="footercentreChar"/>
    <w:qFormat/>
    <w:locked/>
    <w:rsid w:val="0022481E"/>
    <w:pPr>
      <w:jc w:val="center"/>
    </w:pPr>
    <w:rPr>
      <w:sz w:val="16"/>
      <w:szCs w:val="16"/>
    </w:rPr>
  </w:style>
  <w:style w:type="character" w:customStyle="1" w:styleId="footerleftChar">
    <w:name w:val="footer left Char"/>
    <w:basedOn w:val="HeaderChar"/>
    <w:link w:val="footerleft"/>
    <w:rsid w:val="0022481E"/>
    <w:rPr>
      <w:rFonts w:ascii="Arial" w:hAnsi="Arial"/>
      <w:sz w:val="16"/>
      <w:szCs w:val="16"/>
    </w:rPr>
  </w:style>
  <w:style w:type="paragraph" w:customStyle="1" w:styleId="footerright">
    <w:name w:val="footer right"/>
    <w:basedOn w:val="Footer"/>
    <w:link w:val="footerrightChar"/>
    <w:qFormat/>
    <w:locked/>
    <w:rsid w:val="0022481E"/>
    <w:pPr>
      <w:jc w:val="right"/>
    </w:pPr>
    <w:rPr>
      <w:sz w:val="16"/>
      <w:szCs w:val="16"/>
    </w:rPr>
  </w:style>
  <w:style w:type="character" w:customStyle="1" w:styleId="footercentreChar">
    <w:name w:val="footer centre Char"/>
    <w:basedOn w:val="HeaderChar"/>
    <w:link w:val="footercentre"/>
    <w:rsid w:val="0022481E"/>
    <w:rPr>
      <w:rFonts w:ascii="Arial" w:hAnsi="Arial"/>
      <w:sz w:val="16"/>
      <w:szCs w:val="16"/>
    </w:rPr>
  </w:style>
  <w:style w:type="paragraph" w:customStyle="1" w:styleId="imagetext">
    <w:name w:val="image text"/>
    <w:basedOn w:val="Normal"/>
    <w:link w:val="imagetextChar"/>
    <w:qFormat/>
    <w:locked/>
    <w:rsid w:val="00E41C30"/>
    <w:rPr>
      <w:i/>
    </w:rPr>
  </w:style>
  <w:style w:type="character" w:customStyle="1" w:styleId="footerrightChar">
    <w:name w:val="footer right Char"/>
    <w:basedOn w:val="FooterChar"/>
    <w:link w:val="footerright"/>
    <w:rsid w:val="0022481E"/>
    <w:rPr>
      <w:rFonts w:ascii="Arial" w:hAnsi="Arial"/>
      <w:sz w:val="16"/>
      <w:szCs w:val="16"/>
    </w:rPr>
  </w:style>
  <w:style w:type="paragraph" w:customStyle="1" w:styleId="bullet">
    <w:name w:val="bullet"/>
    <w:basedOn w:val="Normal"/>
    <w:link w:val="bulletChar"/>
    <w:qFormat/>
    <w:locked/>
    <w:rsid w:val="00B8096E"/>
    <w:pPr>
      <w:numPr>
        <w:numId w:val="1"/>
      </w:numPr>
      <w:spacing w:after="60"/>
      <w:ind w:left="568" w:hanging="284"/>
      <w:contextualSpacing/>
    </w:pPr>
  </w:style>
  <w:style w:type="paragraph" w:customStyle="1" w:styleId="bullet-sub">
    <w:name w:val="bullet-sub"/>
    <w:basedOn w:val="bullet"/>
    <w:link w:val="bullet-subChar"/>
    <w:qFormat/>
    <w:locked/>
    <w:rsid w:val="00B8096E"/>
    <w:pPr>
      <w:numPr>
        <w:ilvl w:val="1"/>
        <w:numId w:val="3"/>
      </w:numPr>
      <w:ind w:left="1135" w:hanging="284"/>
    </w:pPr>
  </w:style>
  <w:style w:type="paragraph" w:customStyle="1" w:styleId="letteredlist">
    <w:name w:val="lettered list"/>
    <w:basedOn w:val="Normal"/>
    <w:link w:val="letteredlistChar"/>
    <w:qFormat/>
    <w:locked/>
    <w:rsid w:val="00E41C30"/>
    <w:pPr>
      <w:numPr>
        <w:numId w:val="5"/>
      </w:numPr>
      <w:ind w:left="568" w:hanging="284"/>
      <w:contextualSpacing/>
    </w:pPr>
  </w:style>
  <w:style w:type="character" w:customStyle="1" w:styleId="bulletChar">
    <w:name w:val="bullet Char"/>
    <w:basedOn w:val="DefaultParagraphFont"/>
    <w:link w:val="bullet"/>
    <w:rsid w:val="00B8096E"/>
    <w:rPr>
      <w:rFonts w:ascii="Arial" w:hAnsi="Arial"/>
      <w:sz w:val="20"/>
    </w:rPr>
  </w:style>
  <w:style w:type="paragraph" w:customStyle="1" w:styleId="numberedlist">
    <w:name w:val="numbered list"/>
    <w:basedOn w:val="Normal"/>
    <w:link w:val="numberedlistChar"/>
    <w:qFormat/>
    <w:locked/>
    <w:rsid w:val="00E41C30"/>
    <w:pPr>
      <w:numPr>
        <w:numId w:val="4"/>
      </w:numPr>
      <w:ind w:left="568" w:hanging="284"/>
      <w:contextualSpacing/>
    </w:pPr>
  </w:style>
  <w:style w:type="character" w:customStyle="1" w:styleId="bullet-subChar">
    <w:name w:val="bullet-sub Char"/>
    <w:basedOn w:val="bulletChar"/>
    <w:link w:val="bullet-sub"/>
    <w:rsid w:val="00B8096E"/>
    <w:rPr>
      <w:rFonts w:ascii="Arial" w:hAnsi="Arial"/>
      <w:sz w:val="20"/>
    </w:rPr>
  </w:style>
  <w:style w:type="paragraph" w:customStyle="1" w:styleId="signaturetext">
    <w:name w:val="signature text"/>
    <w:basedOn w:val="imagetext"/>
    <w:link w:val="signaturetextChar"/>
    <w:qFormat/>
    <w:locked/>
    <w:rsid w:val="00E41C30"/>
  </w:style>
  <w:style w:type="character" w:customStyle="1" w:styleId="numberedlistChar">
    <w:name w:val="numbered list Char"/>
    <w:basedOn w:val="DefaultParagraphFont"/>
    <w:link w:val="numberedlist"/>
    <w:rsid w:val="00E41C30"/>
    <w:rPr>
      <w:rFonts w:ascii="Arial" w:hAnsi="Arial"/>
      <w:sz w:val="20"/>
    </w:rPr>
  </w:style>
  <w:style w:type="character" w:customStyle="1" w:styleId="imagetextChar">
    <w:name w:val="image text Char"/>
    <w:basedOn w:val="DefaultParagraphFont"/>
    <w:link w:val="imagetext"/>
    <w:rsid w:val="00E41C30"/>
    <w:rPr>
      <w:rFonts w:ascii="Arial" w:hAnsi="Arial"/>
      <w:i/>
      <w:sz w:val="20"/>
    </w:rPr>
  </w:style>
  <w:style w:type="character" w:customStyle="1" w:styleId="letteredlistChar">
    <w:name w:val="lettered list Char"/>
    <w:basedOn w:val="DefaultParagraphFont"/>
    <w:link w:val="letteredlist"/>
    <w:rsid w:val="00E41C30"/>
    <w:rPr>
      <w:rFonts w:ascii="Arial" w:hAnsi="Arial"/>
      <w:sz w:val="20"/>
    </w:rPr>
  </w:style>
  <w:style w:type="character" w:customStyle="1" w:styleId="signaturetextChar">
    <w:name w:val="signature text Char"/>
    <w:basedOn w:val="imagetextChar"/>
    <w:link w:val="signaturetext"/>
    <w:rsid w:val="00E41C30"/>
    <w:rPr>
      <w:rFonts w:ascii="Arial" w:hAnsi="Arial"/>
      <w:i/>
      <w:sz w:val="20"/>
    </w:rPr>
  </w:style>
  <w:style w:type="paragraph" w:styleId="ListParagraph">
    <w:name w:val="List Paragraph"/>
    <w:basedOn w:val="Normal"/>
    <w:link w:val="ListParagraphChar"/>
    <w:uiPriority w:val="34"/>
    <w:rsid w:val="007F3526"/>
    <w:pPr>
      <w:ind w:left="720"/>
      <w:contextualSpacing/>
    </w:pPr>
  </w:style>
  <w:style w:type="paragraph" w:customStyle="1" w:styleId="Subsectionheading">
    <w:name w:val="Subsection heading"/>
    <w:basedOn w:val="Normal"/>
    <w:link w:val="SubsectionChar"/>
    <w:rsid w:val="007B1825"/>
    <w:pPr>
      <w:numPr>
        <w:ilvl w:val="1"/>
        <w:numId w:val="11"/>
      </w:numPr>
      <w:spacing w:after="180"/>
    </w:pPr>
    <w:rPr>
      <w:b/>
    </w:rPr>
  </w:style>
  <w:style w:type="paragraph" w:customStyle="1" w:styleId="sub-subsectionheading">
    <w:name w:val="sub-subsection heading"/>
    <w:basedOn w:val="ListParagraph"/>
    <w:link w:val="sub-subsectionheadingChar"/>
    <w:rsid w:val="007B1825"/>
    <w:pPr>
      <w:numPr>
        <w:ilvl w:val="2"/>
        <w:numId w:val="11"/>
      </w:numPr>
      <w:spacing w:after="60"/>
      <w:ind w:left="1248" w:hanging="794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93406"/>
    <w:rPr>
      <w:rFonts w:ascii="Arial" w:hAnsi="Arial"/>
      <w:sz w:val="20"/>
    </w:rPr>
  </w:style>
  <w:style w:type="character" w:customStyle="1" w:styleId="SubsectionChar">
    <w:name w:val="Subsection Char"/>
    <w:basedOn w:val="ListParagraphChar"/>
    <w:link w:val="Subsectionheading"/>
    <w:rsid w:val="007B1825"/>
    <w:rPr>
      <w:rFonts w:ascii="Arial" w:hAnsi="Arial"/>
      <w:b/>
      <w:sz w:val="20"/>
    </w:rPr>
  </w:style>
  <w:style w:type="paragraph" w:customStyle="1" w:styleId="sub-subsectiontext">
    <w:name w:val="sub-subsection text"/>
    <w:basedOn w:val="Normal"/>
    <w:link w:val="sub-subsectiontextChar"/>
    <w:rsid w:val="00193406"/>
    <w:pPr>
      <w:ind w:left="1247"/>
    </w:pPr>
  </w:style>
  <w:style w:type="character" w:customStyle="1" w:styleId="sub-subsectionheadingChar">
    <w:name w:val="sub-subsection heading Char"/>
    <w:basedOn w:val="ListParagraphChar"/>
    <w:link w:val="sub-subsectionheading"/>
    <w:rsid w:val="007B1825"/>
    <w:rPr>
      <w:rFonts w:ascii="Arial" w:hAnsi="Arial"/>
      <w:sz w:val="20"/>
    </w:rPr>
  </w:style>
  <w:style w:type="paragraph" w:customStyle="1" w:styleId="subsectiontext">
    <w:name w:val="subsection text"/>
    <w:basedOn w:val="Normal"/>
    <w:link w:val="subsectiontextChar"/>
    <w:rsid w:val="004743EC"/>
    <w:pPr>
      <w:ind w:left="454"/>
    </w:pPr>
  </w:style>
  <w:style w:type="character" w:customStyle="1" w:styleId="sub-subsectiontextChar">
    <w:name w:val="sub-subsection text Char"/>
    <w:basedOn w:val="DefaultParagraphFont"/>
    <w:link w:val="sub-subsectiontext"/>
    <w:rsid w:val="00193406"/>
    <w:rPr>
      <w:rFonts w:ascii="Arial" w:hAnsi="Arial"/>
      <w:sz w:val="20"/>
    </w:rPr>
  </w:style>
  <w:style w:type="paragraph" w:customStyle="1" w:styleId="bulletsub-subsection">
    <w:name w:val="bullet sub-subsection"/>
    <w:basedOn w:val="bullet"/>
    <w:link w:val="bulletsub-subsectionChar"/>
    <w:rsid w:val="003A6952"/>
    <w:pPr>
      <w:ind w:left="1531"/>
    </w:pPr>
  </w:style>
  <w:style w:type="character" w:customStyle="1" w:styleId="subsectiontextChar">
    <w:name w:val="subsection text Char"/>
    <w:basedOn w:val="DefaultParagraphFont"/>
    <w:link w:val="subsectiontext"/>
    <w:rsid w:val="004743EC"/>
    <w:rPr>
      <w:rFonts w:ascii="Arial" w:hAnsi="Arial"/>
      <w:sz w:val="20"/>
    </w:rPr>
  </w:style>
  <w:style w:type="character" w:customStyle="1" w:styleId="bulletsub-subsectionChar">
    <w:name w:val="bullet sub-subsection Char"/>
    <w:basedOn w:val="bulletChar"/>
    <w:link w:val="bulletsub-subsection"/>
    <w:rsid w:val="003A6952"/>
    <w:rPr>
      <w:rFonts w:ascii="Arial" w:hAnsi="Arial"/>
      <w:sz w:val="20"/>
    </w:rPr>
  </w:style>
  <w:style w:type="paragraph" w:customStyle="1" w:styleId="DocTitle">
    <w:name w:val="Doc Title"/>
    <w:basedOn w:val="Normal"/>
    <w:link w:val="DocTitleChar"/>
    <w:qFormat/>
    <w:rsid w:val="001D7D3F"/>
    <w:rPr>
      <w:b/>
      <w:sz w:val="44"/>
      <w:szCs w:val="44"/>
    </w:rPr>
  </w:style>
  <w:style w:type="paragraph" w:customStyle="1" w:styleId="Docsubtitle1">
    <w:name w:val="Doc subtitle1"/>
    <w:basedOn w:val="Normal"/>
    <w:link w:val="Docsubtitle1Char"/>
    <w:qFormat/>
    <w:rsid w:val="006B7209"/>
    <w:rPr>
      <w:b/>
      <w:sz w:val="28"/>
      <w:szCs w:val="28"/>
    </w:rPr>
  </w:style>
  <w:style w:type="character" w:customStyle="1" w:styleId="DocTitleChar">
    <w:name w:val="Doc Title Char"/>
    <w:basedOn w:val="DefaultParagraphFont"/>
    <w:link w:val="DocTitle"/>
    <w:rsid w:val="001D7D3F"/>
    <w:rPr>
      <w:rFonts w:ascii="Arial" w:hAnsi="Arial"/>
      <w:b/>
      <w:sz w:val="44"/>
      <w:szCs w:val="44"/>
    </w:rPr>
  </w:style>
  <w:style w:type="paragraph" w:customStyle="1" w:styleId="Docsubtitle2">
    <w:name w:val="Doc subtitle2"/>
    <w:basedOn w:val="Normal"/>
    <w:link w:val="Docsubtitle2Char"/>
    <w:qFormat/>
    <w:rsid w:val="006B7209"/>
    <w:rPr>
      <w:sz w:val="28"/>
      <w:szCs w:val="28"/>
    </w:rPr>
  </w:style>
  <w:style w:type="character" w:customStyle="1" w:styleId="Docsubtitle1Char">
    <w:name w:val="Doc subtitle1 Char"/>
    <w:basedOn w:val="DefaultParagraphFont"/>
    <w:link w:val="Docsubtitle1"/>
    <w:rsid w:val="006B7209"/>
    <w:rPr>
      <w:rFonts w:ascii="Arial" w:hAnsi="Arial"/>
      <w:b/>
      <w:sz w:val="28"/>
      <w:szCs w:val="28"/>
    </w:rPr>
  </w:style>
  <w:style w:type="paragraph" w:styleId="TOC2">
    <w:name w:val="toc 2"/>
    <w:basedOn w:val="Normal"/>
    <w:next w:val="Normal"/>
    <w:autoRedefine/>
    <w:semiHidden/>
    <w:rsid w:val="005A2A3D"/>
    <w:pPr>
      <w:ind w:left="180"/>
    </w:pPr>
    <w:rPr>
      <w:rFonts w:eastAsia="Times New Roman" w:cs="Times New Roman"/>
      <w:szCs w:val="24"/>
    </w:rPr>
  </w:style>
  <w:style w:type="character" w:customStyle="1" w:styleId="Docsubtitle2Char">
    <w:name w:val="Doc subtitle2 Char"/>
    <w:basedOn w:val="DefaultParagraphFont"/>
    <w:link w:val="Docsubtitle2"/>
    <w:rsid w:val="006B7209"/>
    <w:rPr>
      <w:rFonts w:ascii="Arial" w:hAnsi="Arial"/>
      <w:sz w:val="28"/>
      <w:szCs w:val="28"/>
    </w:rPr>
  </w:style>
  <w:style w:type="character" w:styleId="Hyperlink">
    <w:name w:val="Hyperlink"/>
    <w:basedOn w:val="DefaultParagraphFont"/>
    <w:rsid w:val="005A2A3D"/>
    <w:rPr>
      <w:color w:val="0000FF"/>
      <w:u w:val="single"/>
    </w:rPr>
  </w:style>
  <w:style w:type="table" w:customStyle="1" w:styleId="WSITable">
    <w:name w:val="WSI Table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List1">
    <w:name w:val="Light List1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shd w:val="clear" w:color="auto" w:fill="D9D9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bullettext">
    <w:name w:val="bullet text"/>
    <w:basedOn w:val="bullet"/>
    <w:link w:val="bullettextChar"/>
    <w:qFormat/>
    <w:rsid w:val="00B8096E"/>
    <w:pPr>
      <w:numPr>
        <w:numId w:val="0"/>
      </w:numPr>
      <w:ind w:left="567"/>
    </w:pPr>
  </w:style>
  <w:style w:type="paragraph" w:customStyle="1" w:styleId="bullet-subtext">
    <w:name w:val="bullet-sub text"/>
    <w:basedOn w:val="bullettext"/>
    <w:link w:val="bullet-subtextChar"/>
    <w:qFormat/>
    <w:rsid w:val="00BA6B2D"/>
    <w:pPr>
      <w:ind w:left="1134"/>
    </w:pPr>
  </w:style>
  <w:style w:type="character" w:customStyle="1" w:styleId="bullettextChar">
    <w:name w:val="bullet text Char"/>
    <w:basedOn w:val="bulletChar"/>
    <w:link w:val="bullettext"/>
    <w:rsid w:val="00B8096E"/>
    <w:rPr>
      <w:rFonts w:ascii="Arial" w:hAnsi="Arial"/>
      <w:sz w:val="20"/>
    </w:rPr>
  </w:style>
  <w:style w:type="character" w:customStyle="1" w:styleId="bullet-subtextChar">
    <w:name w:val="bullet-sub text Char"/>
    <w:basedOn w:val="bullettextChar"/>
    <w:link w:val="bullet-subtext"/>
    <w:rsid w:val="00BA6B2D"/>
    <w:rPr>
      <w:rFonts w:ascii="Arial" w:hAnsi="Arial"/>
      <w:sz w:val="20"/>
    </w:rPr>
  </w:style>
  <w:style w:type="paragraph" w:customStyle="1" w:styleId="tablebullet">
    <w:name w:val="table bullet"/>
    <w:basedOn w:val="ListParagraph"/>
    <w:link w:val="tablebulletChar"/>
    <w:qFormat/>
    <w:rsid w:val="00110754"/>
    <w:pPr>
      <w:numPr>
        <w:numId w:val="12"/>
      </w:numPr>
      <w:ind w:left="284" w:hanging="284"/>
    </w:pPr>
    <w:rPr>
      <w:color w:val="000000" w:themeColor="text1"/>
    </w:rPr>
  </w:style>
  <w:style w:type="character" w:customStyle="1" w:styleId="tablebulletChar">
    <w:name w:val="table bullet Char"/>
    <w:basedOn w:val="ListParagraphChar"/>
    <w:link w:val="tablebullet"/>
    <w:rsid w:val="00110754"/>
    <w:rPr>
      <w:rFonts w:ascii="Arial" w:hAnsi="Arial"/>
      <w:color w:val="000000" w:themeColor="text1"/>
      <w:sz w:val="20"/>
    </w:rPr>
  </w:style>
  <w:style w:type="paragraph" w:customStyle="1" w:styleId="bullet-sub-sub">
    <w:name w:val="bullet-sub-sub"/>
    <w:basedOn w:val="bullet-sub"/>
    <w:link w:val="bullet-sub-subChar"/>
    <w:qFormat/>
    <w:rsid w:val="00B8096E"/>
    <w:pPr>
      <w:numPr>
        <w:ilvl w:val="2"/>
      </w:numPr>
      <w:ind w:left="1702" w:hanging="284"/>
    </w:pPr>
  </w:style>
  <w:style w:type="paragraph" w:customStyle="1" w:styleId="bullet-sub-subtext">
    <w:name w:val="bullet-sub-sub text"/>
    <w:basedOn w:val="bullet-subtext"/>
    <w:link w:val="bullet-sub-subtextChar"/>
    <w:qFormat/>
    <w:rsid w:val="00BA6B2D"/>
    <w:pPr>
      <w:ind w:left="1701"/>
    </w:pPr>
  </w:style>
  <w:style w:type="character" w:customStyle="1" w:styleId="bullet-sub-subChar">
    <w:name w:val="bullet-sub-sub Char"/>
    <w:basedOn w:val="bullet-subChar"/>
    <w:link w:val="bullet-sub-sub"/>
    <w:rsid w:val="00B8096E"/>
    <w:rPr>
      <w:rFonts w:ascii="Arial" w:hAnsi="Arial"/>
      <w:sz w:val="20"/>
    </w:rPr>
  </w:style>
  <w:style w:type="paragraph" w:customStyle="1" w:styleId="tablesub-bullet">
    <w:name w:val="table sub-bullet"/>
    <w:basedOn w:val="tablebullet"/>
    <w:link w:val="tablesub-bulletChar"/>
    <w:qFormat/>
    <w:rsid w:val="00B8096E"/>
    <w:pPr>
      <w:numPr>
        <w:numId w:val="13"/>
      </w:numPr>
      <w:ind w:left="568" w:hanging="284"/>
    </w:pPr>
  </w:style>
  <w:style w:type="character" w:customStyle="1" w:styleId="bullet-sub-subtextChar">
    <w:name w:val="bullet-sub-sub text Char"/>
    <w:basedOn w:val="bullet-subtextChar"/>
    <w:link w:val="bullet-sub-subtext"/>
    <w:rsid w:val="00BA6B2D"/>
    <w:rPr>
      <w:rFonts w:ascii="Arial" w:hAnsi="Arial"/>
      <w:sz w:val="20"/>
    </w:rPr>
  </w:style>
  <w:style w:type="character" w:customStyle="1" w:styleId="tablesub-bulletChar">
    <w:name w:val="table sub-bullet Char"/>
    <w:basedOn w:val="tablebulletChar"/>
    <w:link w:val="tablesub-bullet"/>
    <w:rsid w:val="00B8096E"/>
    <w:rPr>
      <w:rFonts w:ascii="Arial" w:hAnsi="Arial"/>
      <w:color w:val="000000" w:themeColor="text1"/>
      <w:sz w:val="20"/>
    </w:rPr>
  </w:style>
  <w:style w:type="paragraph" w:styleId="TOC1">
    <w:name w:val="toc 1"/>
    <w:basedOn w:val="Normal"/>
    <w:next w:val="Normal"/>
    <w:autoRedefine/>
    <w:semiHidden/>
    <w:rsid w:val="00CE6B36"/>
    <w:rPr>
      <w:rFonts w:eastAsia="Times New Roman" w:cs="Times New Roman"/>
      <w:szCs w:val="24"/>
    </w:rPr>
  </w:style>
  <w:style w:type="paragraph" w:customStyle="1" w:styleId="Doctitle0">
    <w:name w:val="Doc title"/>
    <w:basedOn w:val="Normal"/>
    <w:rsid w:val="00CE6B36"/>
    <w:rPr>
      <w:rFonts w:eastAsia="Times New Roman" w:cs="Times New Roman"/>
      <w:b/>
      <w:sz w:val="40"/>
      <w:szCs w:val="24"/>
    </w:rPr>
  </w:style>
  <w:style w:type="character" w:styleId="PageNumber">
    <w:name w:val="page number"/>
    <w:basedOn w:val="DefaultParagraphFont"/>
    <w:rsid w:val="00CE6B36"/>
    <w:rPr>
      <w:rFonts w:ascii="Arial" w:hAnsi="Arial"/>
      <w:sz w:val="16"/>
    </w:rPr>
  </w:style>
  <w:style w:type="paragraph" w:customStyle="1" w:styleId="fixedtext">
    <w:name w:val="fixed text"/>
    <w:basedOn w:val="Normal"/>
    <w:link w:val="fixedtextChar"/>
    <w:locked/>
    <w:rsid w:val="004632D2"/>
    <w:pPr>
      <w:ind w:left="851"/>
    </w:pPr>
    <w:rPr>
      <w:rFonts w:eastAsia="Times New Roman" w:cs="Times New Roman"/>
      <w:szCs w:val="24"/>
      <w:lang w:eastAsia="en-GB"/>
    </w:rPr>
  </w:style>
  <w:style w:type="paragraph" w:customStyle="1" w:styleId="Editabletext">
    <w:name w:val="Editable text"/>
    <w:basedOn w:val="Normal"/>
    <w:link w:val="EditabletextChar1"/>
    <w:locked/>
    <w:rsid w:val="004632D2"/>
    <w:pPr>
      <w:ind w:left="851"/>
    </w:pPr>
    <w:rPr>
      <w:rFonts w:eastAsia="Times New Roman" w:cs="Times New Roman"/>
      <w:color w:val="0000FF"/>
      <w:szCs w:val="24"/>
    </w:rPr>
  </w:style>
  <w:style w:type="character" w:customStyle="1" w:styleId="EditabletextChar1">
    <w:name w:val="Editable text Char1"/>
    <w:basedOn w:val="DefaultParagraphFont"/>
    <w:link w:val="Editabletext"/>
    <w:rsid w:val="004632D2"/>
    <w:rPr>
      <w:rFonts w:ascii="Arial" w:eastAsia="Times New Roman" w:hAnsi="Arial" w:cs="Times New Roman"/>
      <w:color w:val="0000FF"/>
      <w:sz w:val="20"/>
      <w:szCs w:val="24"/>
      <w:lang w:val="en-GB"/>
    </w:rPr>
  </w:style>
  <w:style w:type="character" w:customStyle="1" w:styleId="fixedtextChar">
    <w:name w:val="fixed text Char"/>
    <w:basedOn w:val="DefaultParagraphFont"/>
    <w:link w:val="fixedtext"/>
    <w:rsid w:val="004632D2"/>
    <w:rPr>
      <w:rFonts w:ascii="Arial" w:eastAsia="Times New Roman" w:hAnsi="Arial" w:cs="Times New Roman"/>
      <w:sz w:val="20"/>
      <w:szCs w:val="24"/>
      <w:lang w:val="en-GB" w:eastAsia="en-GB"/>
    </w:rPr>
  </w:style>
  <w:style w:type="table" w:styleId="LightShading-Accent1">
    <w:name w:val="Light Shading Accent 1"/>
    <w:basedOn w:val="TableNormal"/>
    <w:uiPriority w:val="60"/>
    <w:rsid w:val="0083286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3286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hps">
    <w:name w:val="hps"/>
    <w:basedOn w:val="DefaultParagraphFont"/>
    <w:rsid w:val="0008577D"/>
  </w:style>
  <w:style w:type="paragraph" w:customStyle="1" w:styleId="Heading3AA">
    <w:name w:val="Heading 3 A A"/>
    <w:next w:val="Normal"/>
    <w:autoRedefine/>
    <w:rsid w:val="00041F11"/>
    <w:pPr>
      <w:keepNext/>
      <w:keepLines/>
      <w:spacing w:after="60" w:line="240" w:lineRule="auto"/>
      <w:outlineLvl w:val="2"/>
    </w:pPr>
    <w:rPr>
      <w:rFonts w:ascii="Arial Bold" w:eastAsia="ヒラギノ角ゴ Pro W3" w:hAnsi="Arial Bold" w:cs="Times New Roman"/>
      <w:color w:val="000000"/>
      <w:sz w:val="20"/>
      <w:szCs w:val="20"/>
      <w:lang w:val="en-GB"/>
    </w:rPr>
  </w:style>
  <w:style w:type="paragraph" w:customStyle="1" w:styleId="Default">
    <w:name w:val="Default"/>
    <w:rsid w:val="00041F11"/>
    <w:pPr>
      <w:widowControl w:val="0"/>
      <w:spacing w:after="0" w:line="240" w:lineRule="auto"/>
    </w:pPr>
    <w:rPr>
      <w:rFonts w:ascii="Arial" w:eastAsia="ヒラギノ角ゴ Pro W3" w:hAnsi="Arial" w:cs="Times New Roman"/>
      <w:color w:val="000000"/>
      <w:sz w:val="24"/>
      <w:szCs w:val="20"/>
      <w:lang w:val="fr-FR"/>
    </w:rPr>
  </w:style>
  <w:style w:type="character" w:customStyle="1" w:styleId="shorttext">
    <w:name w:val="short_text"/>
    <w:basedOn w:val="DefaultParagraphFont"/>
    <w:rsid w:val="00456E07"/>
  </w:style>
  <w:style w:type="character" w:styleId="FollowedHyperlink">
    <w:name w:val="FollowedHyperlink"/>
    <w:basedOn w:val="DefaultParagraphFont"/>
    <w:uiPriority w:val="99"/>
    <w:semiHidden/>
    <w:unhideWhenUsed/>
    <w:rsid w:val="0026388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\Documents\WSI_A\13_Visual_Identity\WSI_templates_2010\WSI_doc_wcover_wonum_v1.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78AF5B-021F-42C8-B799-987AE3496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WSI_doc_wcover_wonum_v1.2.dotx</Template>
  <TotalTime>3</TotalTime>
  <Pages>1</Pages>
  <Words>2162</Words>
  <Characters>12330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WorldSkills International Secretariat</Company>
  <LinksUpToDate>false</LinksUpToDate>
  <CharactersWithSpaces>14464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 Stokie (WSI)</dc:creator>
  <cp:lastModifiedBy>Jane</cp:lastModifiedBy>
  <cp:revision>7</cp:revision>
  <cp:lastPrinted>2013-08-08T01:36:00Z</cp:lastPrinted>
  <dcterms:created xsi:type="dcterms:W3CDTF">2013-06-30T15:47:00Z</dcterms:created>
  <dcterms:modified xsi:type="dcterms:W3CDTF">2013-08-08T01:36:00Z</dcterms:modified>
</cp:coreProperties>
</file>